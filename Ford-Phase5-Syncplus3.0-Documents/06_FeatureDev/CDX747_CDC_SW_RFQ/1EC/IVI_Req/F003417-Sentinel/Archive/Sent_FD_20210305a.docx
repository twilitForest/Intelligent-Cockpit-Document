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Sentinel</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F003417</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1"/>
            <w:r>
              <w:t>Document Type</w:t>
            </w:r>
          </w:p>
        </w:tc>
        <w:tc>
          <w:tcPr>
            <w:tcW w:w="6483" w:type="dxa"/>
            <w:gridSpan w:val="3"/>
            <w:shd w:val="clear" w:color="auto" w:fill="E6E6E6"/>
            <w:vAlign w:val="center"/>
          </w:tcPr>
          <w:p w14:paraId="3EED9697" w14:textId="1295F1D3"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613B19">
              <w:rPr>
                <w:b/>
              </w:rPr>
              <w:t>Feature Document (FD)</w:t>
            </w:r>
            <w:r w:rsidRPr="009C2BF3">
              <w:rPr>
                <w:b/>
              </w:rPr>
              <w:fldChar w:fldCharType="end"/>
            </w:r>
            <w:commentRangeEnd w:id="1"/>
            <w:r w:rsidR="00B8572F">
              <w:rPr>
                <w:rStyle w:val="CommentReference"/>
                <w:rFonts w:ascii="Times New Roman" w:hAnsi="Times New Roman"/>
              </w:rPr>
              <w:commentReference w:id="1"/>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64ECB1AA" w:rsidR="00155160" w:rsidRPr="00A45B63" w:rsidRDefault="00A45B63" w:rsidP="00486EC3">
            <w:pPr>
              <w:jc w:val="center"/>
              <w:rPr>
                <w:b/>
              </w:rPr>
            </w:pPr>
            <w:r>
              <w:rPr>
                <w:b/>
              </w:rPr>
              <w:t>6</w:t>
            </w:r>
            <w:r w:rsidR="00155160" w:rsidRPr="00A45B63">
              <w:rPr>
                <w:b/>
              </w:rPr>
              <w:t>.</w:t>
            </w:r>
            <w:r>
              <w:rPr>
                <w:b/>
              </w:rPr>
              <w:t>0</w:t>
            </w:r>
            <w:r w:rsidR="00772E25">
              <w:rPr>
                <w:b/>
              </w:rPr>
              <w:t xml:space="preserve"> / FFSD 7.1</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65E41406" w:rsidR="00486EC3" w:rsidRDefault="00DB57D0" w:rsidP="00A45B63">
            <w:pPr>
              <w:jc w:val="center"/>
              <w:rPr>
                <w:b/>
              </w:rPr>
            </w:pPr>
            <w:r>
              <w:rPr>
                <w:rFonts w:cs="Arial"/>
                <w:b/>
              </w:rPr>
              <w:t>O Beta (6/25</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316B8B31"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613B19">
              <w:rPr>
                <w:b/>
                <w:noProof/>
              </w:rPr>
              <w:t>sent_fd_20210305a.docx</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57D6DEAF" w:rsidR="00DE5775" w:rsidRPr="009C2BF3" w:rsidRDefault="00C47305" w:rsidP="00663BB2">
            <w:pPr>
              <w:jc w:val="center"/>
              <w:rPr>
                <w:b/>
              </w:rPr>
            </w:pPr>
            <w:hyperlink r:id="rId14" w:history="1">
              <w:r w:rsidR="00606C5F">
                <w:rPr>
                  <w:rStyle w:val="Hyperlink"/>
                  <w:rFonts w:ascii="Calibri" w:hAnsi="Calibri" w:cs="Calibri"/>
                  <w:sz w:val="22"/>
                  <w:szCs w:val="22"/>
                </w:rPr>
                <w:t>Sentinel_MBSE_Documents</w:t>
              </w:r>
            </w:hyperlink>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Ishan Gupta - igupta1 / Michael Wohlfarter - mwohlfah</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4E8CA910" w:rsidR="00D808DC" w:rsidRPr="009C2BF3" w:rsidRDefault="00ED2EA7" w:rsidP="00663BB2">
            <w:pPr>
              <w:jc w:val="center"/>
              <w:rPr>
                <w:b/>
              </w:rPr>
            </w:pPr>
            <w:r>
              <w:rPr>
                <w:b/>
              </w:rPr>
              <w:t>FD</w:t>
            </w:r>
            <w:r w:rsidR="00606C5F">
              <w:rPr>
                <w:b/>
              </w:rPr>
              <w:t>2.2</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57F2FF35"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613B19" w:rsidRPr="00613B19">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567B620B" w14:textId="316DC642" w:rsidR="00D808DC" w:rsidRDefault="0042361A" w:rsidP="00663BB2">
            <w:pPr>
              <w:jc w:val="center"/>
              <w:rPr>
                <w:b/>
              </w:rPr>
            </w:pPr>
            <w:r w:rsidRPr="0042361A">
              <w:rPr>
                <w:b/>
              </w:rPr>
              <w:t>2020-11-26</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7724A99B" w14:textId="1770CEFF" w:rsidR="00D808DC" w:rsidRDefault="0042361A" w:rsidP="00663BB2">
            <w:pPr>
              <w:jc w:val="center"/>
              <w:rPr>
                <w:b/>
              </w:rPr>
            </w:pPr>
            <w:r>
              <w:rPr>
                <w:b/>
              </w:rPr>
              <w:t>202</w:t>
            </w:r>
            <w:r w:rsidR="00606C5F">
              <w:rPr>
                <w:b/>
              </w:rPr>
              <w:t>1</w:t>
            </w:r>
            <w:r>
              <w:rPr>
                <w:b/>
              </w:rPr>
              <w:t>-</w:t>
            </w:r>
            <w:r w:rsidR="00606C5F">
              <w:rPr>
                <w:b/>
              </w:rPr>
              <w:t>03-05</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3E4BAF31"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613B19" w:rsidRPr="00613B19">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9A8CD09"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613B19" w:rsidRPr="00613B19">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606C5F" w:rsidRPr="00396024" w14:paraId="66E8593F" w14:textId="77777777" w:rsidTr="0068793F">
        <w:trPr>
          <w:trHeight w:val="20"/>
        </w:trPr>
        <w:tc>
          <w:tcPr>
            <w:tcW w:w="1977" w:type="dxa"/>
            <w:vAlign w:val="center"/>
          </w:tcPr>
          <w:p w14:paraId="62947DFB" w14:textId="2154F64A" w:rsidR="00606C5F" w:rsidRDefault="00606C5F" w:rsidP="00606C5F">
            <w:r>
              <w:t>Ishan Gupta</w:t>
            </w:r>
          </w:p>
        </w:tc>
        <w:tc>
          <w:tcPr>
            <w:tcW w:w="3454" w:type="dxa"/>
            <w:gridSpan w:val="2"/>
            <w:shd w:val="clear" w:color="auto" w:fill="auto"/>
            <w:vAlign w:val="center"/>
          </w:tcPr>
          <w:p w14:paraId="75B1E51D" w14:textId="53794189" w:rsidR="00606C5F" w:rsidRDefault="00606C5F" w:rsidP="00606C5F">
            <w:r>
              <w:t>Feature Owner</w:t>
            </w:r>
          </w:p>
        </w:tc>
        <w:tc>
          <w:tcPr>
            <w:tcW w:w="3029" w:type="dxa"/>
            <w:shd w:val="clear" w:color="auto" w:fill="auto"/>
            <w:vAlign w:val="center"/>
          </w:tcPr>
          <w:p w14:paraId="44AF8F0F" w14:textId="6DD3F7A3" w:rsidR="00606C5F" w:rsidRDefault="00606C5F" w:rsidP="00606C5F">
            <w:r>
              <w:t>Igupta1</w:t>
            </w:r>
          </w:p>
        </w:tc>
        <w:tc>
          <w:tcPr>
            <w:tcW w:w="0" w:type="auto"/>
            <w:shd w:val="clear" w:color="auto" w:fill="auto"/>
            <w:vAlign w:val="center"/>
          </w:tcPr>
          <w:p w14:paraId="1E10004D" w14:textId="77777777" w:rsidR="00606C5F" w:rsidRPr="00396024" w:rsidRDefault="00606C5F" w:rsidP="00606C5F"/>
        </w:tc>
      </w:tr>
      <w:tr w:rsidR="00606C5F" w:rsidRPr="00396024" w14:paraId="12DD22A2" w14:textId="77777777" w:rsidTr="0068793F">
        <w:trPr>
          <w:trHeight w:val="20"/>
        </w:trPr>
        <w:tc>
          <w:tcPr>
            <w:tcW w:w="1977" w:type="dxa"/>
            <w:vAlign w:val="center"/>
          </w:tcPr>
          <w:p w14:paraId="7AB4A677" w14:textId="77D0245E" w:rsidR="00606C5F" w:rsidRDefault="00606C5F" w:rsidP="00606C5F">
            <w:r>
              <w:t>Michael Wohlfahrter</w:t>
            </w:r>
          </w:p>
        </w:tc>
        <w:tc>
          <w:tcPr>
            <w:tcW w:w="3454" w:type="dxa"/>
            <w:gridSpan w:val="2"/>
            <w:shd w:val="clear" w:color="auto" w:fill="auto"/>
            <w:vAlign w:val="center"/>
          </w:tcPr>
          <w:p w14:paraId="7F632899" w14:textId="0710299B" w:rsidR="00606C5F" w:rsidRDefault="00606C5F" w:rsidP="00606C5F">
            <w:r>
              <w:t>Feature Owner</w:t>
            </w:r>
          </w:p>
        </w:tc>
        <w:tc>
          <w:tcPr>
            <w:tcW w:w="3029" w:type="dxa"/>
            <w:shd w:val="clear" w:color="auto" w:fill="auto"/>
            <w:vAlign w:val="center"/>
          </w:tcPr>
          <w:p w14:paraId="1A198213" w14:textId="1218D1BD" w:rsidR="00606C5F" w:rsidRDefault="00606C5F" w:rsidP="00606C5F">
            <w:r>
              <w:t>mwohlfah</w:t>
            </w:r>
          </w:p>
        </w:tc>
        <w:tc>
          <w:tcPr>
            <w:tcW w:w="0" w:type="auto"/>
            <w:shd w:val="clear" w:color="auto" w:fill="auto"/>
            <w:vAlign w:val="center"/>
          </w:tcPr>
          <w:p w14:paraId="5F9FDC8E" w14:textId="77777777" w:rsidR="00606C5F" w:rsidRPr="00396024" w:rsidRDefault="00606C5F" w:rsidP="00606C5F"/>
        </w:tc>
      </w:tr>
      <w:tr w:rsidR="00606C5F" w:rsidRPr="00396024" w14:paraId="31C26A3E" w14:textId="77777777" w:rsidTr="0068793F">
        <w:trPr>
          <w:trHeight w:val="20"/>
        </w:trPr>
        <w:tc>
          <w:tcPr>
            <w:tcW w:w="1977" w:type="dxa"/>
            <w:vAlign w:val="center"/>
          </w:tcPr>
          <w:p w14:paraId="31290C66" w14:textId="0A728C11" w:rsidR="00606C5F" w:rsidRDefault="00606C5F" w:rsidP="00606C5F">
            <w:r>
              <w:t>Timothy Zuraw</w:t>
            </w:r>
          </w:p>
        </w:tc>
        <w:tc>
          <w:tcPr>
            <w:tcW w:w="3454" w:type="dxa"/>
            <w:gridSpan w:val="2"/>
            <w:shd w:val="clear" w:color="auto" w:fill="auto"/>
            <w:vAlign w:val="center"/>
          </w:tcPr>
          <w:p w14:paraId="0ECD6BB7" w14:textId="67741CD9" w:rsidR="00606C5F" w:rsidRDefault="00606C5F" w:rsidP="00606C5F">
            <w:r>
              <w:t>Feature Owner Supervisor</w:t>
            </w:r>
          </w:p>
        </w:tc>
        <w:tc>
          <w:tcPr>
            <w:tcW w:w="3029" w:type="dxa"/>
            <w:shd w:val="clear" w:color="auto" w:fill="auto"/>
            <w:vAlign w:val="center"/>
          </w:tcPr>
          <w:p w14:paraId="79AA09F8" w14:textId="6C83A545" w:rsidR="00606C5F" w:rsidRDefault="00606C5F" w:rsidP="00606C5F">
            <w:r>
              <w:t>tzuraw</w:t>
            </w:r>
          </w:p>
        </w:tc>
        <w:tc>
          <w:tcPr>
            <w:tcW w:w="0" w:type="auto"/>
            <w:shd w:val="clear" w:color="auto" w:fill="auto"/>
            <w:vAlign w:val="center"/>
          </w:tcPr>
          <w:p w14:paraId="0B4D5BAB" w14:textId="77777777" w:rsidR="00606C5F" w:rsidRPr="00396024" w:rsidRDefault="00606C5F" w:rsidP="00606C5F"/>
        </w:tc>
      </w:tr>
      <w:tr w:rsidR="00606C5F" w:rsidRPr="00396024" w14:paraId="0BEF645C" w14:textId="77777777" w:rsidTr="0068793F">
        <w:trPr>
          <w:trHeight w:val="20"/>
        </w:trPr>
        <w:tc>
          <w:tcPr>
            <w:tcW w:w="1977" w:type="dxa"/>
            <w:vAlign w:val="center"/>
          </w:tcPr>
          <w:p w14:paraId="42FCBE3A" w14:textId="79E9C282" w:rsidR="00606C5F" w:rsidRDefault="00606C5F" w:rsidP="00606C5F">
            <w:r>
              <w:t>Kyaw Soe</w:t>
            </w:r>
          </w:p>
        </w:tc>
        <w:tc>
          <w:tcPr>
            <w:tcW w:w="3454" w:type="dxa"/>
            <w:gridSpan w:val="2"/>
            <w:shd w:val="clear" w:color="auto" w:fill="auto"/>
            <w:vAlign w:val="center"/>
          </w:tcPr>
          <w:p w14:paraId="751AA13E" w14:textId="17D7F20F" w:rsidR="00606C5F" w:rsidRDefault="00606C5F" w:rsidP="00606C5F">
            <w:r>
              <w:t>Feature Owner Supervisor</w:t>
            </w:r>
          </w:p>
        </w:tc>
        <w:tc>
          <w:tcPr>
            <w:tcW w:w="3029" w:type="dxa"/>
            <w:shd w:val="clear" w:color="auto" w:fill="auto"/>
            <w:vAlign w:val="center"/>
          </w:tcPr>
          <w:p w14:paraId="19A8B020" w14:textId="526DF49A" w:rsidR="00606C5F" w:rsidRDefault="00606C5F" w:rsidP="00606C5F">
            <w:r>
              <w:t>ksoe</w:t>
            </w:r>
          </w:p>
        </w:tc>
        <w:tc>
          <w:tcPr>
            <w:tcW w:w="0" w:type="auto"/>
            <w:shd w:val="clear" w:color="auto" w:fill="auto"/>
            <w:vAlign w:val="center"/>
          </w:tcPr>
          <w:p w14:paraId="777984FA" w14:textId="77777777" w:rsidR="00606C5F" w:rsidRPr="00396024" w:rsidRDefault="00606C5F" w:rsidP="00606C5F"/>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5"/>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2" w:name="_Toc498356804"/>
      <w:bookmarkStart w:id="3" w:name="_Toc65830381"/>
      <w:r>
        <w:lastRenderedPageBreak/>
        <w:t>Disclaimer</w:t>
      </w:r>
      <w:bookmarkEnd w:id="2"/>
      <w:bookmarkEnd w:id="3"/>
    </w:p>
    <w:p w14:paraId="3270A571" w14:textId="77777777" w:rsidR="00D808DC" w:rsidRDefault="00D808DC" w:rsidP="00D808DC"/>
    <w:p w14:paraId="2687A849" w14:textId="6D048705"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613B19" w:rsidRPr="00613B19">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77777777" w:rsidR="00D808DC" w:rsidRDefault="00D808DC" w:rsidP="00E828A2">
      <w:pPr>
        <w:pStyle w:val="Heading1"/>
        <w:numPr>
          <w:ilvl w:val="0"/>
          <w:numId w:val="0"/>
        </w:numPr>
        <w:ind w:left="432" w:hanging="432"/>
      </w:pPr>
      <w:bookmarkStart w:id="4" w:name="_Toc498356805"/>
      <w:bookmarkStart w:id="5" w:name="_Toc65830382"/>
      <w:commentRangeStart w:id="6"/>
      <w:r>
        <w:lastRenderedPageBreak/>
        <w:t>Contents</w:t>
      </w:r>
      <w:bookmarkEnd w:id="4"/>
      <w:commentRangeEnd w:id="6"/>
      <w:r w:rsidR="00D33008">
        <w:rPr>
          <w:rStyle w:val="CommentReference"/>
          <w:rFonts w:ascii="Times New Roman" w:hAnsi="Times New Roman" w:cs="Times New Roman"/>
          <w:b w:val="0"/>
          <w:bCs w:val="0"/>
          <w:caps w:val="0"/>
          <w:kern w:val="0"/>
        </w:rPr>
        <w:commentReference w:id="6"/>
      </w:r>
      <w:bookmarkEnd w:id="5"/>
    </w:p>
    <w:p w14:paraId="740BDE16" w14:textId="77777777" w:rsidR="00242A9B" w:rsidRPr="00242A9B" w:rsidRDefault="00242A9B" w:rsidP="00242A9B"/>
    <w:p w14:paraId="2F3DB1AF" w14:textId="33DC0E7A" w:rsidR="00613B19" w:rsidRDefault="007D1D30">
      <w:pPr>
        <w:pStyle w:val="TOC1"/>
        <w:tabs>
          <w:tab w:val="right" w:leader="dot" w:pos="10173"/>
        </w:tabs>
        <w:rPr>
          <w:rFonts w:asciiTheme="minorHAnsi" w:eastAsiaTheme="minorEastAsia" w:hAnsiTheme="minorHAnsi" w:cstheme="minorBidi"/>
          <w:noProof/>
          <w:sz w:val="22"/>
          <w:szCs w:val="22"/>
          <w:lang w:val="en-GB" w:eastAsia="en-GB"/>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65830381" w:history="1">
        <w:r w:rsidR="00613B19" w:rsidRPr="007B1AA2">
          <w:rPr>
            <w:rStyle w:val="Hyperlink"/>
            <w:noProof/>
          </w:rPr>
          <w:t>Disclaimer</w:t>
        </w:r>
        <w:r w:rsidR="00613B19">
          <w:rPr>
            <w:noProof/>
            <w:webHidden/>
          </w:rPr>
          <w:tab/>
        </w:r>
        <w:r w:rsidR="00613B19">
          <w:rPr>
            <w:noProof/>
            <w:webHidden/>
          </w:rPr>
          <w:fldChar w:fldCharType="begin"/>
        </w:r>
        <w:r w:rsidR="00613B19">
          <w:rPr>
            <w:noProof/>
            <w:webHidden/>
          </w:rPr>
          <w:instrText xml:space="preserve"> PAGEREF _Toc65830381 \h </w:instrText>
        </w:r>
        <w:r w:rsidR="00613B19">
          <w:rPr>
            <w:noProof/>
            <w:webHidden/>
          </w:rPr>
        </w:r>
        <w:r w:rsidR="00613B19">
          <w:rPr>
            <w:noProof/>
            <w:webHidden/>
          </w:rPr>
          <w:fldChar w:fldCharType="separate"/>
        </w:r>
        <w:r w:rsidR="00613B19">
          <w:rPr>
            <w:noProof/>
            <w:webHidden/>
          </w:rPr>
          <w:t>2</w:t>
        </w:r>
        <w:r w:rsidR="00613B19">
          <w:rPr>
            <w:noProof/>
            <w:webHidden/>
          </w:rPr>
          <w:fldChar w:fldCharType="end"/>
        </w:r>
      </w:hyperlink>
    </w:p>
    <w:p w14:paraId="6CD65E8A" w14:textId="4AC15D39" w:rsidR="00613B19" w:rsidRDefault="00C47305">
      <w:pPr>
        <w:pStyle w:val="TOC1"/>
        <w:tabs>
          <w:tab w:val="right" w:leader="dot" w:pos="10173"/>
        </w:tabs>
        <w:rPr>
          <w:rFonts w:asciiTheme="minorHAnsi" w:eastAsiaTheme="minorEastAsia" w:hAnsiTheme="minorHAnsi" w:cstheme="minorBidi"/>
          <w:noProof/>
          <w:sz w:val="22"/>
          <w:szCs w:val="22"/>
          <w:lang w:val="en-GB" w:eastAsia="en-GB"/>
        </w:rPr>
      </w:pPr>
      <w:hyperlink w:anchor="_Toc65830382" w:history="1">
        <w:r w:rsidR="00613B19" w:rsidRPr="007B1AA2">
          <w:rPr>
            <w:rStyle w:val="Hyperlink"/>
            <w:noProof/>
          </w:rPr>
          <w:t>Contents</w:t>
        </w:r>
        <w:r w:rsidR="00613B19">
          <w:rPr>
            <w:noProof/>
            <w:webHidden/>
          </w:rPr>
          <w:tab/>
        </w:r>
        <w:r w:rsidR="00613B19">
          <w:rPr>
            <w:noProof/>
            <w:webHidden/>
          </w:rPr>
          <w:fldChar w:fldCharType="begin"/>
        </w:r>
        <w:r w:rsidR="00613B19">
          <w:rPr>
            <w:noProof/>
            <w:webHidden/>
          </w:rPr>
          <w:instrText xml:space="preserve"> PAGEREF _Toc65830382 \h </w:instrText>
        </w:r>
        <w:r w:rsidR="00613B19">
          <w:rPr>
            <w:noProof/>
            <w:webHidden/>
          </w:rPr>
        </w:r>
        <w:r w:rsidR="00613B19">
          <w:rPr>
            <w:noProof/>
            <w:webHidden/>
          </w:rPr>
          <w:fldChar w:fldCharType="separate"/>
        </w:r>
        <w:r w:rsidR="00613B19">
          <w:rPr>
            <w:noProof/>
            <w:webHidden/>
          </w:rPr>
          <w:t>3</w:t>
        </w:r>
        <w:r w:rsidR="00613B19">
          <w:rPr>
            <w:noProof/>
            <w:webHidden/>
          </w:rPr>
          <w:fldChar w:fldCharType="end"/>
        </w:r>
      </w:hyperlink>
    </w:p>
    <w:p w14:paraId="76F5B769" w14:textId="3E112FBB" w:rsidR="00613B19" w:rsidRDefault="00C47305">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65830383" w:history="1">
        <w:r w:rsidR="00613B19" w:rsidRPr="007B1AA2">
          <w:rPr>
            <w:rStyle w:val="Hyperlink"/>
            <w:noProof/>
          </w:rPr>
          <w:t>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Introduction</w:t>
        </w:r>
        <w:r w:rsidR="00613B19">
          <w:rPr>
            <w:noProof/>
            <w:webHidden/>
          </w:rPr>
          <w:tab/>
        </w:r>
        <w:r w:rsidR="00613B19">
          <w:rPr>
            <w:noProof/>
            <w:webHidden/>
          </w:rPr>
          <w:fldChar w:fldCharType="begin"/>
        </w:r>
        <w:r w:rsidR="00613B19">
          <w:rPr>
            <w:noProof/>
            <w:webHidden/>
          </w:rPr>
          <w:instrText xml:space="preserve"> PAGEREF _Toc65830383 \h </w:instrText>
        </w:r>
        <w:r w:rsidR="00613B19">
          <w:rPr>
            <w:noProof/>
            <w:webHidden/>
          </w:rPr>
        </w:r>
        <w:r w:rsidR="00613B19">
          <w:rPr>
            <w:noProof/>
            <w:webHidden/>
          </w:rPr>
          <w:fldChar w:fldCharType="separate"/>
        </w:r>
        <w:r w:rsidR="00613B19">
          <w:rPr>
            <w:noProof/>
            <w:webHidden/>
          </w:rPr>
          <w:t>5</w:t>
        </w:r>
        <w:r w:rsidR="00613B19">
          <w:rPr>
            <w:noProof/>
            <w:webHidden/>
          </w:rPr>
          <w:fldChar w:fldCharType="end"/>
        </w:r>
      </w:hyperlink>
    </w:p>
    <w:p w14:paraId="4B8A2AE9" w14:textId="4039DF13" w:rsidR="00613B19" w:rsidRDefault="00C47305">
      <w:pPr>
        <w:pStyle w:val="TOC2"/>
        <w:rPr>
          <w:rFonts w:asciiTheme="minorHAnsi" w:eastAsiaTheme="minorEastAsia" w:hAnsiTheme="minorHAnsi" w:cstheme="minorBidi"/>
          <w:noProof/>
          <w:sz w:val="22"/>
          <w:szCs w:val="22"/>
          <w:lang w:val="en-GB" w:eastAsia="en-GB"/>
        </w:rPr>
      </w:pPr>
      <w:hyperlink w:anchor="_Toc65830384" w:history="1">
        <w:r w:rsidR="00613B19" w:rsidRPr="007B1AA2">
          <w:rPr>
            <w:rStyle w:val="Hyperlink"/>
            <w:noProof/>
          </w:rPr>
          <w:t>1.1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Document Purpose</w:t>
        </w:r>
        <w:r w:rsidR="00613B19">
          <w:rPr>
            <w:noProof/>
            <w:webHidden/>
          </w:rPr>
          <w:tab/>
        </w:r>
        <w:r w:rsidR="00613B19">
          <w:rPr>
            <w:noProof/>
            <w:webHidden/>
          </w:rPr>
          <w:fldChar w:fldCharType="begin"/>
        </w:r>
        <w:r w:rsidR="00613B19">
          <w:rPr>
            <w:noProof/>
            <w:webHidden/>
          </w:rPr>
          <w:instrText xml:space="preserve"> PAGEREF _Toc65830384 \h </w:instrText>
        </w:r>
        <w:r w:rsidR="00613B19">
          <w:rPr>
            <w:noProof/>
            <w:webHidden/>
          </w:rPr>
        </w:r>
        <w:r w:rsidR="00613B19">
          <w:rPr>
            <w:noProof/>
            <w:webHidden/>
          </w:rPr>
          <w:fldChar w:fldCharType="separate"/>
        </w:r>
        <w:r w:rsidR="00613B19">
          <w:rPr>
            <w:noProof/>
            <w:webHidden/>
          </w:rPr>
          <w:t>5</w:t>
        </w:r>
        <w:r w:rsidR="00613B19">
          <w:rPr>
            <w:noProof/>
            <w:webHidden/>
          </w:rPr>
          <w:fldChar w:fldCharType="end"/>
        </w:r>
      </w:hyperlink>
    </w:p>
    <w:p w14:paraId="0E9CF88D" w14:textId="0903DB47" w:rsidR="00613B19" w:rsidRDefault="00C47305">
      <w:pPr>
        <w:pStyle w:val="TOC2"/>
        <w:rPr>
          <w:rFonts w:asciiTheme="minorHAnsi" w:eastAsiaTheme="minorEastAsia" w:hAnsiTheme="minorHAnsi" w:cstheme="minorBidi"/>
          <w:noProof/>
          <w:sz w:val="22"/>
          <w:szCs w:val="22"/>
          <w:lang w:val="en-GB" w:eastAsia="en-GB"/>
        </w:rPr>
      </w:pPr>
      <w:hyperlink w:anchor="_Toc65830385" w:history="1">
        <w:r w:rsidR="00613B19" w:rsidRPr="007B1AA2">
          <w:rPr>
            <w:rStyle w:val="Hyperlink"/>
            <w:noProof/>
          </w:rPr>
          <w:t>1.2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Document Scope</w:t>
        </w:r>
        <w:r w:rsidR="00613B19">
          <w:rPr>
            <w:noProof/>
            <w:webHidden/>
          </w:rPr>
          <w:tab/>
        </w:r>
        <w:r w:rsidR="00613B19">
          <w:rPr>
            <w:noProof/>
            <w:webHidden/>
          </w:rPr>
          <w:fldChar w:fldCharType="begin"/>
        </w:r>
        <w:r w:rsidR="00613B19">
          <w:rPr>
            <w:noProof/>
            <w:webHidden/>
          </w:rPr>
          <w:instrText xml:space="preserve"> PAGEREF _Toc65830385 \h </w:instrText>
        </w:r>
        <w:r w:rsidR="00613B19">
          <w:rPr>
            <w:noProof/>
            <w:webHidden/>
          </w:rPr>
        </w:r>
        <w:r w:rsidR="00613B19">
          <w:rPr>
            <w:noProof/>
            <w:webHidden/>
          </w:rPr>
          <w:fldChar w:fldCharType="separate"/>
        </w:r>
        <w:r w:rsidR="00613B19">
          <w:rPr>
            <w:noProof/>
            <w:webHidden/>
          </w:rPr>
          <w:t>5</w:t>
        </w:r>
        <w:r w:rsidR="00613B19">
          <w:rPr>
            <w:noProof/>
            <w:webHidden/>
          </w:rPr>
          <w:fldChar w:fldCharType="end"/>
        </w:r>
      </w:hyperlink>
    </w:p>
    <w:p w14:paraId="36F7ECC6" w14:textId="6F4D79B8" w:rsidR="00613B19" w:rsidRDefault="00C47305">
      <w:pPr>
        <w:pStyle w:val="TOC2"/>
        <w:rPr>
          <w:rFonts w:asciiTheme="minorHAnsi" w:eastAsiaTheme="minorEastAsia" w:hAnsiTheme="minorHAnsi" w:cstheme="minorBidi"/>
          <w:noProof/>
          <w:sz w:val="22"/>
          <w:szCs w:val="22"/>
          <w:lang w:val="en-GB" w:eastAsia="en-GB"/>
        </w:rPr>
      </w:pPr>
      <w:hyperlink w:anchor="_Toc65830386" w:history="1">
        <w:r w:rsidR="00613B19" w:rsidRPr="007B1AA2">
          <w:rPr>
            <w:rStyle w:val="Hyperlink"/>
            <w:noProof/>
          </w:rPr>
          <w:t>1.3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Document Audience</w:t>
        </w:r>
        <w:r w:rsidR="00613B19">
          <w:rPr>
            <w:noProof/>
            <w:webHidden/>
          </w:rPr>
          <w:tab/>
        </w:r>
        <w:r w:rsidR="00613B19">
          <w:rPr>
            <w:noProof/>
            <w:webHidden/>
          </w:rPr>
          <w:fldChar w:fldCharType="begin"/>
        </w:r>
        <w:r w:rsidR="00613B19">
          <w:rPr>
            <w:noProof/>
            <w:webHidden/>
          </w:rPr>
          <w:instrText xml:space="preserve"> PAGEREF _Toc65830386 \h </w:instrText>
        </w:r>
        <w:r w:rsidR="00613B19">
          <w:rPr>
            <w:noProof/>
            <w:webHidden/>
          </w:rPr>
        </w:r>
        <w:r w:rsidR="00613B19">
          <w:rPr>
            <w:noProof/>
            <w:webHidden/>
          </w:rPr>
          <w:fldChar w:fldCharType="separate"/>
        </w:r>
        <w:r w:rsidR="00613B19">
          <w:rPr>
            <w:noProof/>
            <w:webHidden/>
          </w:rPr>
          <w:t>5</w:t>
        </w:r>
        <w:r w:rsidR="00613B19">
          <w:rPr>
            <w:noProof/>
            <w:webHidden/>
          </w:rPr>
          <w:fldChar w:fldCharType="end"/>
        </w:r>
      </w:hyperlink>
    </w:p>
    <w:p w14:paraId="60434091" w14:textId="1F17B933"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387" w:history="1">
        <w:r w:rsidR="00613B19" w:rsidRPr="007B1AA2">
          <w:rPr>
            <w:rStyle w:val="Hyperlink"/>
            <w:noProof/>
          </w:rPr>
          <w:t>1.3.1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Stakeholder List</w:t>
        </w:r>
        <w:r w:rsidR="00613B19">
          <w:rPr>
            <w:noProof/>
            <w:webHidden/>
          </w:rPr>
          <w:tab/>
        </w:r>
        <w:r w:rsidR="00613B19">
          <w:rPr>
            <w:noProof/>
            <w:webHidden/>
          </w:rPr>
          <w:fldChar w:fldCharType="begin"/>
        </w:r>
        <w:r w:rsidR="00613B19">
          <w:rPr>
            <w:noProof/>
            <w:webHidden/>
          </w:rPr>
          <w:instrText xml:space="preserve"> PAGEREF _Toc65830387 \h </w:instrText>
        </w:r>
        <w:r w:rsidR="00613B19">
          <w:rPr>
            <w:noProof/>
            <w:webHidden/>
          </w:rPr>
        </w:r>
        <w:r w:rsidR="00613B19">
          <w:rPr>
            <w:noProof/>
            <w:webHidden/>
          </w:rPr>
          <w:fldChar w:fldCharType="separate"/>
        </w:r>
        <w:r w:rsidR="00613B19">
          <w:rPr>
            <w:noProof/>
            <w:webHidden/>
          </w:rPr>
          <w:t>5</w:t>
        </w:r>
        <w:r w:rsidR="00613B19">
          <w:rPr>
            <w:noProof/>
            <w:webHidden/>
          </w:rPr>
          <w:fldChar w:fldCharType="end"/>
        </w:r>
      </w:hyperlink>
    </w:p>
    <w:p w14:paraId="0F10F650" w14:textId="0719E8EE" w:rsidR="00613B19" w:rsidRDefault="00C47305">
      <w:pPr>
        <w:pStyle w:val="TOC2"/>
        <w:rPr>
          <w:rFonts w:asciiTheme="minorHAnsi" w:eastAsiaTheme="minorEastAsia" w:hAnsiTheme="minorHAnsi" w:cstheme="minorBidi"/>
          <w:noProof/>
          <w:sz w:val="22"/>
          <w:szCs w:val="22"/>
          <w:lang w:val="en-GB" w:eastAsia="en-GB"/>
        </w:rPr>
      </w:pPr>
      <w:hyperlink w:anchor="_Toc65830388" w:history="1">
        <w:r w:rsidR="00613B19" w:rsidRPr="007B1AA2">
          <w:rPr>
            <w:rStyle w:val="Hyperlink"/>
            <w:noProof/>
          </w:rPr>
          <w:t>1.4</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Document Organization</w:t>
        </w:r>
        <w:r w:rsidR="00613B19">
          <w:rPr>
            <w:noProof/>
            <w:webHidden/>
          </w:rPr>
          <w:tab/>
        </w:r>
        <w:r w:rsidR="00613B19">
          <w:rPr>
            <w:noProof/>
            <w:webHidden/>
          </w:rPr>
          <w:fldChar w:fldCharType="begin"/>
        </w:r>
        <w:r w:rsidR="00613B19">
          <w:rPr>
            <w:noProof/>
            <w:webHidden/>
          </w:rPr>
          <w:instrText xml:space="preserve"> PAGEREF _Toc65830388 \h </w:instrText>
        </w:r>
        <w:r w:rsidR="00613B19">
          <w:rPr>
            <w:noProof/>
            <w:webHidden/>
          </w:rPr>
        </w:r>
        <w:r w:rsidR="00613B19">
          <w:rPr>
            <w:noProof/>
            <w:webHidden/>
          </w:rPr>
          <w:fldChar w:fldCharType="separate"/>
        </w:r>
        <w:r w:rsidR="00613B19">
          <w:rPr>
            <w:noProof/>
            <w:webHidden/>
          </w:rPr>
          <w:t>5</w:t>
        </w:r>
        <w:r w:rsidR="00613B19">
          <w:rPr>
            <w:noProof/>
            <w:webHidden/>
          </w:rPr>
          <w:fldChar w:fldCharType="end"/>
        </w:r>
      </w:hyperlink>
    </w:p>
    <w:p w14:paraId="18C6034D" w14:textId="60BB6760"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389" w:history="1">
        <w:r w:rsidR="00613B19" w:rsidRPr="007B1AA2">
          <w:rPr>
            <w:rStyle w:val="Hyperlink"/>
            <w:noProof/>
          </w:rPr>
          <w:t>1.4.1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Document Context</w:t>
        </w:r>
        <w:r w:rsidR="00613B19">
          <w:rPr>
            <w:noProof/>
            <w:webHidden/>
          </w:rPr>
          <w:tab/>
        </w:r>
        <w:r w:rsidR="00613B19">
          <w:rPr>
            <w:noProof/>
            <w:webHidden/>
          </w:rPr>
          <w:fldChar w:fldCharType="begin"/>
        </w:r>
        <w:r w:rsidR="00613B19">
          <w:rPr>
            <w:noProof/>
            <w:webHidden/>
          </w:rPr>
          <w:instrText xml:space="preserve"> PAGEREF _Toc65830389 \h </w:instrText>
        </w:r>
        <w:r w:rsidR="00613B19">
          <w:rPr>
            <w:noProof/>
            <w:webHidden/>
          </w:rPr>
        </w:r>
        <w:r w:rsidR="00613B19">
          <w:rPr>
            <w:noProof/>
            <w:webHidden/>
          </w:rPr>
          <w:fldChar w:fldCharType="separate"/>
        </w:r>
        <w:r w:rsidR="00613B19">
          <w:rPr>
            <w:noProof/>
            <w:webHidden/>
          </w:rPr>
          <w:t>5</w:t>
        </w:r>
        <w:r w:rsidR="00613B19">
          <w:rPr>
            <w:noProof/>
            <w:webHidden/>
          </w:rPr>
          <w:fldChar w:fldCharType="end"/>
        </w:r>
      </w:hyperlink>
    </w:p>
    <w:p w14:paraId="7F796933" w14:textId="65FD7E9F"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390" w:history="1">
        <w:r w:rsidR="00613B19" w:rsidRPr="007B1AA2">
          <w:rPr>
            <w:rStyle w:val="Hyperlink"/>
            <w:noProof/>
          </w:rPr>
          <w:t>1.4.2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Document Structure</w:t>
        </w:r>
        <w:r w:rsidR="00613B19">
          <w:rPr>
            <w:noProof/>
            <w:webHidden/>
          </w:rPr>
          <w:tab/>
        </w:r>
        <w:r w:rsidR="00613B19">
          <w:rPr>
            <w:noProof/>
            <w:webHidden/>
          </w:rPr>
          <w:fldChar w:fldCharType="begin"/>
        </w:r>
        <w:r w:rsidR="00613B19">
          <w:rPr>
            <w:noProof/>
            <w:webHidden/>
          </w:rPr>
          <w:instrText xml:space="preserve"> PAGEREF _Toc65830390 \h </w:instrText>
        </w:r>
        <w:r w:rsidR="00613B19">
          <w:rPr>
            <w:noProof/>
            <w:webHidden/>
          </w:rPr>
        </w:r>
        <w:r w:rsidR="00613B19">
          <w:rPr>
            <w:noProof/>
            <w:webHidden/>
          </w:rPr>
          <w:fldChar w:fldCharType="separate"/>
        </w:r>
        <w:r w:rsidR="00613B19">
          <w:rPr>
            <w:noProof/>
            <w:webHidden/>
          </w:rPr>
          <w:t>6</w:t>
        </w:r>
        <w:r w:rsidR="00613B19">
          <w:rPr>
            <w:noProof/>
            <w:webHidden/>
          </w:rPr>
          <w:fldChar w:fldCharType="end"/>
        </w:r>
      </w:hyperlink>
    </w:p>
    <w:p w14:paraId="6FC5CDA0" w14:textId="29688680" w:rsidR="00613B19" w:rsidRDefault="00C47305">
      <w:pPr>
        <w:pStyle w:val="TOC2"/>
        <w:rPr>
          <w:rFonts w:asciiTheme="minorHAnsi" w:eastAsiaTheme="minorEastAsia" w:hAnsiTheme="minorHAnsi" w:cstheme="minorBidi"/>
          <w:noProof/>
          <w:sz w:val="22"/>
          <w:szCs w:val="22"/>
          <w:lang w:val="en-GB" w:eastAsia="en-GB"/>
        </w:rPr>
      </w:pPr>
      <w:hyperlink w:anchor="_Toc65830391" w:history="1">
        <w:r w:rsidR="00613B19" w:rsidRPr="007B1AA2">
          <w:rPr>
            <w:rStyle w:val="Hyperlink"/>
            <w:noProof/>
          </w:rPr>
          <w:t>1.5</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Document Conventions</w:t>
        </w:r>
        <w:r w:rsidR="00613B19">
          <w:rPr>
            <w:noProof/>
            <w:webHidden/>
          </w:rPr>
          <w:tab/>
        </w:r>
        <w:r w:rsidR="00613B19">
          <w:rPr>
            <w:noProof/>
            <w:webHidden/>
          </w:rPr>
          <w:fldChar w:fldCharType="begin"/>
        </w:r>
        <w:r w:rsidR="00613B19">
          <w:rPr>
            <w:noProof/>
            <w:webHidden/>
          </w:rPr>
          <w:instrText xml:space="preserve"> PAGEREF _Toc65830391 \h </w:instrText>
        </w:r>
        <w:r w:rsidR="00613B19">
          <w:rPr>
            <w:noProof/>
            <w:webHidden/>
          </w:rPr>
        </w:r>
        <w:r w:rsidR="00613B19">
          <w:rPr>
            <w:noProof/>
            <w:webHidden/>
          </w:rPr>
          <w:fldChar w:fldCharType="separate"/>
        </w:r>
        <w:r w:rsidR="00613B19">
          <w:rPr>
            <w:noProof/>
            <w:webHidden/>
          </w:rPr>
          <w:t>6</w:t>
        </w:r>
        <w:r w:rsidR="00613B19">
          <w:rPr>
            <w:noProof/>
            <w:webHidden/>
          </w:rPr>
          <w:fldChar w:fldCharType="end"/>
        </w:r>
      </w:hyperlink>
    </w:p>
    <w:p w14:paraId="126E55F5" w14:textId="03A9E6F1"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392" w:history="1">
        <w:r w:rsidR="00613B19" w:rsidRPr="007B1AA2">
          <w:rPr>
            <w:rStyle w:val="Hyperlink"/>
            <w:noProof/>
          </w:rPr>
          <w:t>1.5.1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Requirements Templates</w:t>
        </w:r>
        <w:r w:rsidR="00613B19">
          <w:rPr>
            <w:noProof/>
            <w:webHidden/>
          </w:rPr>
          <w:tab/>
        </w:r>
        <w:r w:rsidR="00613B19">
          <w:rPr>
            <w:noProof/>
            <w:webHidden/>
          </w:rPr>
          <w:fldChar w:fldCharType="begin"/>
        </w:r>
        <w:r w:rsidR="00613B19">
          <w:rPr>
            <w:noProof/>
            <w:webHidden/>
          </w:rPr>
          <w:instrText xml:space="preserve"> PAGEREF _Toc65830392 \h </w:instrText>
        </w:r>
        <w:r w:rsidR="00613B19">
          <w:rPr>
            <w:noProof/>
            <w:webHidden/>
          </w:rPr>
        </w:r>
        <w:r w:rsidR="00613B19">
          <w:rPr>
            <w:noProof/>
            <w:webHidden/>
          </w:rPr>
          <w:fldChar w:fldCharType="separate"/>
        </w:r>
        <w:r w:rsidR="00613B19">
          <w:rPr>
            <w:noProof/>
            <w:webHidden/>
          </w:rPr>
          <w:t>6</w:t>
        </w:r>
        <w:r w:rsidR="00613B19">
          <w:rPr>
            <w:noProof/>
            <w:webHidden/>
          </w:rPr>
          <w:fldChar w:fldCharType="end"/>
        </w:r>
      </w:hyperlink>
    </w:p>
    <w:p w14:paraId="2DE461F6" w14:textId="565C731B" w:rsidR="00613B19" w:rsidRDefault="00C47305">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65830393" w:history="1">
        <w:r w:rsidR="00613B19" w:rsidRPr="007B1AA2">
          <w:rPr>
            <w:rStyle w:val="Hyperlink"/>
            <w:noProof/>
          </w:rPr>
          <w:t>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Feature Overview</w:t>
        </w:r>
        <w:r w:rsidR="00613B19">
          <w:rPr>
            <w:noProof/>
            <w:webHidden/>
          </w:rPr>
          <w:tab/>
        </w:r>
        <w:r w:rsidR="00613B19">
          <w:rPr>
            <w:noProof/>
            <w:webHidden/>
          </w:rPr>
          <w:fldChar w:fldCharType="begin"/>
        </w:r>
        <w:r w:rsidR="00613B19">
          <w:rPr>
            <w:noProof/>
            <w:webHidden/>
          </w:rPr>
          <w:instrText xml:space="preserve"> PAGEREF _Toc65830393 \h </w:instrText>
        </w:r>
        <w:r w:rsidR="00613B19">
          <w:rPr>
            <w:noProof/>
            <w:webHidden/>
          </w:rPr>
        </w:r>
        <w:r w:rsidR="00613B19">
          <w:rPr>
            <w:noProof/>
            <w:webHidden/>
          </w:rPr>
          <w:fldChar w:fldCharType="separate"/>
        </w:r>
        <w:r w:rsidR="00613B19">
          <w:rPr>
            <w:noProof/>
            <w:webHidden/>
          </w:rPr>
          <w:t>7</w:t>
        </w:r>
        <w:r w:rsidR="00613B19">
          <w:rPr>
            <w:noProof/>
            <w:webHidden/>
          </w:rPr>
          <w:fldChar w:fldCharType="end"/>
        </w:r>
      </w:hyperlink>
    </w:p>
    <w:p w14:paraId="2D8ED88F" w14:textId="3915C7EA" w:rsidR="00613B19" w:rsidRDefault="00C47305">
      <w:pPr>
        <w:pStyle w:val="TOC2"/>
        <w:rPr>
          <w:rFonts w:asciiTheme="minorHAnsi" w:eastAsiaTheme="minorEastAsia" w:hAnsiTheme="minorHAnsi" w:cstheme="minorBidi"/>
          <w:noProof/>
          <w:sz w:val="22"/>
          <w:szCs w:val="22"/>
          <w:lang w:val="en-GB" w:eastAsia="en-GB"/>
        </w:rPr>
      </w:pPr>
      <w:hyperlink w:anchor="_Toc65830394" w:history="1">
        <w:r w:rsidR="00613B19" w:rsidRPr="007B1AA2">
          <w:rPr>
            <w:rStyle w:val="Hyperlink"/>
            <w:noProof/>
          </w:rPr>
          <w:t>2.1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Purpose and Description of Feature</w:t>
        </w:r>
        <w:r w:rsidR="00613B19">
          <w:rPr>
            <w:noProof/>
            <w:webHidden/>
          </w:rPr>
          <w:tab/>
        </w:r>
        <w:r w:rsidR="00613B19">
          <w:rPr>
            <w:noProof/>
            <w:webHidden/>
          </w:rPr>
          <w:fldChar w:fldCharType="begin"/>
        </w:r>
        <w:r w:rsidR="00613B19">
          <w:rPr>
            <w:noProof/>
            <w:webHidden/>
          </w:rPr>
          <w:instrText xml:space="preserve"> PAGEREF _Toc65830394 \h </w:instrText>
        </w:r>
        <w:r w:rsidR="00613B19">
          <w:rPr>
            <w:noProof/>
            <w:webHidden/>
          </w:rPr>
        </w:r>
        <w:r w:rsidR="00613B19">
          <w:rPr>
            <w:noProof/>
            <w:webHidden/>
          </w:rPr>
          <w:fldChar w:fldCharType="separate"/>
        </w:r>
        <w:r w:rsidR="00613B19">
          <w:rPr>
            <w:noProof/>
            <w:webHidden/>
          </w:rPr>
          <w:t>7</w:t>
        </w:r>
        <w:r w:rsidR="00613B19">
          <w:rPr>
            <w:noProof/>
            <w:webHidden/>
          </w:rPr>
          <w:fldChar w:fldCharType="end"/>
        </w:r>
      </w:hyperlink>
    </w:p>
    <w:p w14:paraId="5C16B6A5" w14:textId="0B966B43" w:rsidR="00613B19" w:rsidRDefault="00C47305">
      <w:pPr>
        <w:pStyle w:val="TOC2"/>
        <w:rPr>
          <w:rFonts w:asciiTheme="minorHAnsi" w:eastAsiaTheme="minorEastAsia" w:hAnsiTheme="minorHAnsi" w:cstheme="minorBidi"/>
          <w:noProof/>
          <w:sz w:val="22"/>
          <w:szCs w:val="22"/>
          <w:lang w:val="en-GB" w:eastAsia="en-GB"/>
        </w:rPr>
      </w:pPr>
      <w:hyperlink w:anchor="_Toc65830395" w:history="1">
        <w:r w:rsidR="00613B19" w:rsidRPr="007B1AA2">
          <w:rPr>
            <w:rStyle w:val="Hyperlink"/>
            <w:noProof/>
          </w:rPr>
          <w:t>2.2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Feature Variants</w:t>
        </w:r>
        <w:r w:rsidR="00613B19">
          <w:rPr>
            <w:noProof/>
            <w:webHidden/>
          </w:rPr>
          <w:tab/>
        </w:r>
        <w:r w:rsidR="00613B19">
          <w:rPr>
            <w:noProof/>
            <w:webHidden/>
          </w:rPr>
          <w:fldChar w:fldCharType="begin"/>
        </w:r>
        <w:r w:rsidR="00613B19">
          <w:rPr>
            <w:noProof/>
            <w:webHidden/>
          </w:rPr>
          <w:instrText xml:space="preserve"> PAGEREF _Toc65830395 \h </w:instrText>
        </w:r>
        <w:r w:rsidR="00613B19">
          <w:rPr>
            <w:noProof/>
            <w:webHidden/>
          </w:rPr>
        </w:r>
        <w:r w:rsidR="00613B19">
          <w:rPr>
            <w:noProof/>
            <w:webHidden/>
          </w:rPr>
          <w:fldChar w:fldCharType="separate"/>
        </w:r>
        <w:r w:rsidR="00613B19">
          <w:rPr>
            <w:noProof/>
            <w:webHidden/>
          </w:rPr>
          <w:t>7</w:t>
        </w:r>
        <w:r w:rsidR="00613B19">
          <w:rPr>
            <w:noProof/>
            <w:webHidden/>
          </w:rPr>
          <w:fldChar w:fldCharType="end"/>
        </w:r>
      </w:hyperlink>
    </w:p>
    <w:p w14:paraId="6E69C9D4" w14:textId="5861EDF3"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396" w:history="1">
        <w:r w:rsidR="00613B19" w:rsidRPr="007B1AA2">
          <w:rPr>
            <w:rStyle w:val="Hyperlink"/>
            <w:noProof/>
          </w:rPr>
          <w:t>2.2.1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Regions &amp; Markets</w:t>
        </w:r>
        <w:r w:rsidR="00613B19">
          <w:rPr>
            <w:noProof/>
            <w:webHidden/>
          </w:rPr>
          <w:tab/>
        </w:r>
        <w:r w:rsidR="00613B19">
          <w:rPr>
            <w:noProof/>
            <w:webHidden/>
          </w:rPr>
          <w:fldChar w:fldCharType="begin"/>
        </w:r>
        <w:r w:rsidR="00613B19">
          <w:rPr>
            <w:noProof/>
            <w:webHidden/>
          </w:rPr>
          <w:instrText xml:space="preserve"> PAGEREF _Toc65830396 \h </w:instrText>
        </w:r>
        <w:r w:rsidR="00613B19">
          <w:rPr>
            <w:noProof/>
            <w:webHidden/>
          </w:rPr>
        </w:r>
        <w:r w:rsidR="00613B19">
          <w:rPr>
            <w:noProof/>
            <w:webHidden/>
          </w:rPr>
          <w:fldChar w:fldCharType="separate"/>
        </w:r>
        <w:r w:rsidR="00613B19">
          <w:rPr>
            <w:noProof/>
            <w:webHidden/>
          </w:rPr>
          <w:t>8</w:t>
        </w:r>
        <w:r w:rsidR="00613B19">
          <w:rPr>
            <w:noProof/>
            <w:webHidden/>
          </w:rPr>
          <w:fldChar w:fldCharType="end"/>
        </w:r>
      </w:hyperlink>
    </w:p>
    <w:p w14:paraId="6B70CDD0" w14:textId="759FED48" w:rsidR="00613B19" w:rsidRDefault="00C47305">
      <w:pPr>
        <w:pStyle w:val="TOC2"/>
        <w:rPr>
          <w:rFonts w:asciiTheme="minorHAnsi" w:eastAsiaTheme="minorEastAsia" w:hAnsiTheme="minorHAnsi" w:cstheme="minorBidi"/>
          <w:noProof/>
          <w:sz w:val="22"/>
          <w:szCs w:val="22"/>
          <w:lang w:val="en-GB" w:eastAsia="en-GB"/>
        </w:rPr>
      </w:pPr>
      <w:hyperlink w:anchor="_Toc65830397" w:history="1">
        <w:r w:rsidR="00613B19" w:rsidRPr="007B1AA2">
          <w:rPr>
            <w:rStyle w:val="Hyperlink"/>
            <w:noProof/>
          </w:rPr>
          <w:t>2.3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Input Requirements</w:t>
        </w:r>
        <w:r w:rsidR="00613B19">
          <w:rPr>
            <w:noProof/>
            <w:webHidden/>
          </w:rPr>
          <w:tab/>
        </w:r>
        <w:r w:rsidR="00613B19">
          <w:rPr>
            <w:noProof/>
            <w:webHidden/>
          </w:rPr>
          <w:fldChar w:fldCharType="begin"/>
        </w:r>
        <w:r w:rsidR="00613B19">
          <w:rPr>
            <w:noProof/>
            <w:webHidden/>
          </w:rPr>
          <w:instrText xml:space="preserve"> PAGEREF _Toc65830397 \h </w:instrText>
        </w:r>
        <w:r w:rsidR="00613B19">
          <w:rPr>
            <w:noProof/>
            <w:webHidden/>
          </w:rPr>
        </w:r>
        <w:r w:rsidR="00613B19">
          <w:rPr>
            <w:noProof/>
            <w:webHidden/>
          </w:rPr>
          <w:fldChar w:fldCharType="separate"/>
        </w:r>
        <w:r w:rsidR="00613B19">
          <w:rPr>
            <w:noProof/>
            <w:webHidden/>
          </w:rPr>
          <w:t>9</w:t>
        </w:r>
        <w:r w:rsidR="00613B19">
          <w:rPr>
            <w:noProof/>
            <w:webHidden/>
          </w:rPr>
          <w:fldChar w:fldCharType="end"/>
        </w:r>
      </w:hyperlink>
    </w:p>
    <w:p w14:paraId="619491E2" w14:textId="0EC699C3"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398" w:history="1">
        <w:r w:rsidR="00613B19" w:rsidRPr="007B1AA2">
          <w:rPr>
            <w:rStyle w:val="Hyperlink"/>
            <w:noProof/>
          </w:rPr>
          <w:t>2.3.1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Legal Requirements</w:t>
        </w:r>
        <w:r w:rsidR="00613B19">
          <w:rPr>
            <w:noProof/>
            <w:webHidden/>
          </w:rPr>
          <w:tab/>
        </w:r>
        <w:r w:rsidR="00613B19">
          <w:rPr>
            <w:noProof/>
            <w:webHidden/>
          </w:rPr>
          <w:fldChar w:fldCharType="begin"/>
        </w:r>
        <w:r w:rsidR="00613B19">
          <w:rPr>
            <w:noProof/>
            <w:webHidden/>
          </w:rPr>
          <w:instrText xml:space="preserve"> PAGEREF _Toc65830398 \h </w:instrText>
        </w:r>
        <w:r w:rsidR="00613B19">
          <w:rPr>
            <w:noProof/>
            <w:webHidden/>
          </w:rPr>
        </w:r>
        <w:r w:rsidR="00613B19">
          <w:rPr>
            <w:noProof/>
            <w:webHidden/>
          </w:rPr>
          <w:fldChar w:fldCharType="separate"/>
        </w:r>
        <w:r w:rsidR="00613B19">
          <w:rPr>
            <w:noProof/>
            <w:webHidden/>
          </w:rPr>
          <w:t>9</w:t>
        </w:r>
        <w:r w:rsidR="00613B19">
          <w:rPr>
            <w:noProof/>
            <w:webHidden/>
          </w:rPr>
          <w:fldChar w:fldCharType="end"/>
        </w:r>
      </w:hyperlink>
    </w:p>
    <w:p w14:paraId="1BAD658B" w14:textId="183C47A1"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399" w:history="1">
        <w:r w:rsidR="00613B19" w:rsidRPr="007B1AA2">
          <w:rPr>
            <w:rStyle w:val="Hyperlink"/>
            <w:noProof/>
          </w:rPr>
          <w:t>2.3.2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Trustmark Requirements</w:t>
        </w:r>
        <w:r w:rsidR="00613B19">
          <w:rPr>
            <w:noProof/>
            <w:webHidden/>
          </w:rPr>
          <w:tab/>
        </w:r>
        <w:r w:rsidR="00613B19">
          <w:rPr>
            <w:noProof/>
            <w:webHidden/>
          </w:rPr>
          <w:fldChar w:fldCharType="begin"/>
        </w:r>
        <w:r w:rsidR="00613B19">
          <w:rPr>
            <w:noProof/>
            <w:webHidden/>
          </w:rPr>
          <w:instrText xml:space="preserve"> PAGEREF _Toc65830399 \h </w:instrText>
        </w:r>
        <w:r w:rsidR="00613B19">
          <w:rPr>
            <w:noProof/>
            <w:webHidden/>
          </w:rPr>
        </w:r>
        <w:r w:rsidR="00613B19">
          <w:rPr>
            <w:noProof/>
            <w:webHidden/>
          </w:rPr>
          <w:fldChar w:fldCharType="separate"/>
        </w:r>
        <w:r w:rsidR="00613B19">
          <w:rPr>
            <w:noProof/>
            <w:webHidden/>
          </w:rPr>
          <w:t>9</w:t>
        </w:r>
        <w:r w:rsidR="00613B19">
          <w:rPr>
            <w:noProof/>
            <w:webHidden/>
          </w:rPr>
          <w:fldChar w:fldCharType="end"/>
        </w:r>
      </w:hyperlink>
    </w:p>
    <w:p w14:paraId="661D4230" w14:textId="3BD447BA"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00" w:history="1">
        <w:r w:rsidR="00613B19" w:rsidRPr="007B1AA2">
          <w:rPr>
            <w:rStyle w:val="Hyperlink"/>
            <w:noProof/>
          </w:rPr>
          <w:t>2.3.3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Industry Standards</w:t>
        </w:r>
        <w:r w:rsidR="00613B19">
          <w:rPr>
            <w:noProof/>
            <w:webHidden/>
          </w:rPr>
          <w:tab/>
        </w:r>
        <w:r w:rsidR="00613B19">
          <w:rPr>
            <w:noProof/>
            <w:webHidden/>
          </w:rPr>
          <w:fldChar w:fldCharType="begin"/>
        </w:r>
        <w:r w:rsidR="00613B19">
          <w:rPr>
            <w:noProof/>
            <w:webHidden/>
          </w:rPr>
          <w:instrText xml:space="preserve"> PAGEREF _Toc65830400 \h </w:instrText>
        </w:r>
        <w:r w:rsidR="00613B19">
          <w:rPr>
            <w:noProof/>
            <w:webHidden/>
          </w:rPr>
        </w:r>
        <w:r w:rsidR="00613B19">
          <w:rPr>
            <w:noProof/>
            <w:webHidden/>
          </w:rPr>
          <w:fldChar w:fldCharType="separate"/>
        </w:r>
        <w:r w:rsidR="00613B19">
          <w:rPr>
            <w:noProof/>
            <w:webHidden/>
          </w:rPr>
          <w:t>9</w:t>
        </w:r>
        <w:r w:rsidR="00613B19">
          <w:rPr>
            <w:noProof/>
            <w:webHidden/>
          </w:rPr>
          <w:fldChar w:fldCharType="end"/>
        </w:r>
      </w:hyperlink>
    </w:p>
    <w:p w14:paraId="0B810A3A" w14:textId="73C9099F"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01" w:history="1">
        <w:r w:rsidR="00613B19" w:rsidRPr="007B1AA2">
          <w:rPr>
            <w:rStyle w:val="Hyperlink"/>
            <w:noProof/>
          </w:rPr>
          <w:t>2.3.4</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Attribute Requirements</w:t>
        </w:r>
        <w:r w:rsidR="00613B19">
          <w:rPr>
            <w:noProof/>
            <w:webHidden/>
          </w:rPr>
          <w:tab/>
        </w:r>
        <w:r w:rsidR="00613B19">
          <w:rPr>
            <w:noProof/>
            <w:webHidden/>
          </w:rPr>
          <w:fldChar w:fldCharType="begin"/>
        </w:r>
        <w:r w:rsidR="00613B19">
          <w:rPr>
            <w:noProof/>
            <w:webHidden/>
          </w:rPr>
          <w:instrText xml:space="preserve"> PAGEREF _Toc65830401 \h </w:instrText>
        </w:r>
        <w:r w:rsidR="00613B19">
          <w:rPr>
            <w:noProof/>
            <w:webHidden/>
          </w:rPr>
        </w:r>
        <w:r w:rsidR="00613B19">
          <w:rPr>
            <w:noProof/>
            <w:webHidden/>
          </w:rPr>
          <w:fldChar w:fldCharType="separate"/>
        </w:r>
        <w:r w:rsidR="00613B19">
          <w:rPr>
            <w:noProof/>
            <w:webHidden/>
          </w:rPr>
          <w:t>9</w:t>
        </w:r>
        <w:r w:rsidR="00613B19">
          <w:rPr>
            <w:noProof/>
            <w:webHidden/>
          </w:rPr>
          <w:fldChar w:fldCharType="end"/>
        </w:r>
      </w:hyperlink>
    </w:p>
    <w:p w14:paraId="7071FDED" w14:textId="1AAAA6D6" w:rsidR="00613B19" w:rsidRDefault="00C47305">
      <w:pPr>
        <w:pStyle w:val="TOC2"/>
        <w:rPr>
          <w:rFonts w:asciiTheme="minorHAnsi" w:eastAsiaTheme="minorEastAsia" w:hAnsiTheme="minorHAnsi" w:cstheme="minorBidi"/>
          <w:noProof/>
          <w:sz w:val="22"/>
          <w:szCs w:val="22"/>
          <w:lang w:val="en-GB" w:eastAsia="en-GB"/>
        </w:rPr>
      </w:pPr>
      <w:hyperlink w:anchor="_Toc65830402" w:history="1">
        <w:r w:rsidR="00613B19" w:rsidRPr="007B1AA2">
          <w:rPr>
            <w:rStyle w:val="Hyperlink"/>
            <w:noProof/>
          </w:rPr>
          <w:t>2.4</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Lessons Learned</w:t>
        </w:r>
        <w:r w:rsidR="00613B19">
          <w:rPr>
            <w:noProof/>
            <w:webHidden/>
          </w:rPr>
          <w:tab/>
        </w:r>
        <w:r w:rsidR="00613B19">
          <w:rPr>
            <w:noProof/>
            <w:webHidden/>
          </w:rPr>
          <w:fldChar w:fldCharType="begin"/>
        </w:r>
        <w:r w:rsidR="00613B19">
          <w:rPr>
            <w:noProof/>
            <w:webHidden/>
          </w:rPr>
          <w:instrText xml:space="preserve"> PAGEREF _Toc65830402 \h </w:instrText>
        </w:r>
        <w:r w:rsidR="00613B19">
          <w:rPr>
            <w:noProof/>
            <w:webHidden/>
          </w:rPr>
        </w:r>
        <w:r w:rsidR="00613B19">
          <w:rPr>
            <w:noProof/>
            <w:webHidden/>
          </w:rPr>
          <w:fldChar w:fldCharType="separate"/>
        </w:r>
        <w:r w:rsidR="00613B19">
          <w:rPr>
            <w:noProof/>
            <w:webHidden/>
          </w:rPr>
          <w:t>9</w:t>
        </w:r>
        <w:r w:rsidR="00613B19">
          <w:rPr>
            <w:noProof/>
            <w:webHidden/>
          </w:rPr>
          <w:fldChar w:fldCharType="end"/>
        </w:r>
      </w:hyperlink>
    </w:p>
    <w:p w14:paraId="60276967" w14:textId="25A1A512" w:rsidR="00613B19" w:rsidRDefault="00C47305">
      <w:pPr>
        <w:pStyle w:val="TOC2"/>
        <w:rPr>
          <w:rFonts w:asciiTheme="minorHAnsi" w:eastAsiaTheme="minorEastAsia" w:hAnsiTheme="minorHAnsi" w:cstheme="minorBidi"/>
          <w:noProof/>
          <w:sz w:val="22"/>
          <w:szCs w:val="22"/>
          <w:lang w:val="en-GB" w:eastAsia="en-GB"/>
        </w:rPr>
      </w:pPr>
      <w:hyperlink w:anchor="_Toc65830403" w:history="1">
        <w:r w:rsidR="00613B19" w:rsidRPr="007B1AA2">
          <w:rPr>
            <w:rStyle w:val="Hyperlink"/>
            <w:noProof/>
          </w:rPr>
          <w:t>2.5</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Assumptions</w:t>
        </w:r>
        <w:r w:rsidR="00613B19">
          <w:rPr>
            <w:noProof/>
            <w:webHidden/>
          </w:rPr>
          <w:tab/>
        </w:r>
        <w:r w:rsidR="00613B19">
          <w:rPr>
            <w:noProof/>
            <w:webHidden/>
          </w:rPr>
          <w:fldChar w:fldCharType="begin"/>
        </w:r>
        <w:r w:rsidR="00613B19">
          <w:rPr>
            <w:noProof/>
            <w:webHidden/>
          </w:rPr>
          <w:instrText xml:space="preserve"> PAGEREF _Toc65830403 \h </w:instrText>
        </w:r>
        <w:r w:rsidR="00613B19">
          <w:rPr>
            <w:noProof/>
            <w:webHidden/>
          </w:rPr>
        </w:r>
        <w:r w:rsidR="00613B19">
          <w:rPr>
            <w:noProof/>
            <w:webHidden/>
          </w:rPr>
          <w:fldChar w:fldCharType="separate"/>
        </w:r>
        <w:r w:rsidR="00613B19">
          <w:rPr>
            <w:noProof/>
            <w:webHidden/>
          </w:rPr>
          <w:t>9</w:t>
        </w:r>
        <w:r w:rsidR="00613B19">
          <w:rPr>
            <w:noProof/>
            <w:webHidden/>
          </w:rPr>
          <w:fldChar w:fldCharType="end"/>
        </w:r>
      </w:hyperlink>
    </w:p>
    <w:p w14:paraId="63037B71" w14:textId="037DF973" w:rsidR="00613B19" w:rsidRDefault="00C47305">
      <w:pPr>
        <w:pStyle w:val="TOC2"/>
        <w:rPr>
          <w:rFonts w:asciiTheme="minorHAnsi" w:eastAsiaTheme="minorEastAsia" w:hAnsiTheme="minorHAnsi" w:cstheme="minorBidi"/>
          <w:noProof/>
          <w:sz w:val="22"/>
          <w:szCs w:val="22"/>
          <w:lang w:val="en-GB" w:eastAsia="en-GB"/>
        </w:rPr>
      </w:pPr>
      <w:hyperlink w:anchor="_Toc65830404" w:history="1">
        <w:r w:rsidR="00613B19" w:rsidRPr="007B1AA2">
          <w:rPr>
            <w:rStyle w:val="Hyperlink"/>
            <w:noProof/>
          </w:rPr>
          <w:t>2.6</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References</w:t>
        </w:r>
        <w:r w:rsidR="00613B19">
          <w:rPr>
            <w:noProof/>
            <w:webHidden/>
          </w:rPr>
          <w:tab/>
        </w:r>
        <w:r w:rsidR="00613B19">
          <w:rPr>
            <w:noProof/>
            <w:webHidden/>
          </w:rPr>
          <w:fldChar w:fldCharType="begin"/>
        </w:r>
        <w:r w:rsidR="00613B19">
          <w:rPr>
            <w:noProof/>
            <w:webHidden/>
          </w:rPr>
          <w:instrText xml:space="preserve"> PAGEREF _Toc65830404 \h </w:instrText>
        </w:r>
        <w:r w:rsidR="00613B19">
          <w:rPr>
            <w:noProof/>
            <w:webHidden/>
          </w:rPr>
        </w:r>
        <w:r w:rsidR="00613B19">
          <w:rPr>
            <w:noProof/>
            <w:webHidden/>
          </w:rPr>
          <w:fldChar w:fldCharType="separate"/>
        </w:r>
        <w:r w:rsidR="00613B19">
          <w:rPr>
            <w:noProof/>
            <w:webHidden/>
          </w:rPr>
          <w:t>10</w:t>
        </w:r>
        <w:r w:rsidR="00613B19">
          <w:rPr>
            <w:noProof/>
            <w:webHidden/>
          </w:rPr>
          <w:fldChar w:fldCharType="end"/>
        </w:r>
      </w:hyperlink>
    </w:p>
    <w:p w14:paraId="17A394E4" w14:textId="3370371C"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05" w:history="1">
        <w:r w:rsidR="00613B19" w:rsidRPr="007B1AA2">
          <w:rPr>
            <w:rStyle w:val="Hyperlink"/>
            <w:noProof/>
          </w:rPr>
          <w:t>2.6.1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Ford Documents</w:t>
        </w:r>
        <w:r w:rsidR="00613B19">
          <w:rPr>
            <w:noProof/>
            <w:webHidden/>
          </w:rPr>
          <w:tab/>
        </w:r>
        <w:r w:rsidR="00613B19">
          <w:rPr>
            <w:noProof/>
            <w:webHidden/>
          </w:rPr>
          <w:fldChar w:fldCharType="begin"/>
        </w:r>
        <w:r w:rsidR="00613B19">
          <w:rPr>
            <w:noProof/>
            <w:webHidden/>
          </w:rPr>
          <w:instrText xml:space="preserve"> PAGEREF _Toc65830405 \h </w:instrText>
        </w:r>
        <w:r w:rsidR="00613B19">
          <w:rPr>
            <w:noProof/>
            <w:webHidden/>
          </w:rPr>
        </w:r>
        <w:r w:rsidR="00613B19">
          <w:rPr>
            <w:noProof/>
            <w:webHidden/>
          </w:rPr>
          <w:fldChar w:fldCharType="separate"/>
        </w:r>
        <w:r w:rsidR="00613B19">
          <w:rPr>
            <w:noProof/>
            <w:webHidden/>
          </w:rPr>
          <w:t>10</w:t>
        </w:r>
        <w:r w:rsidR="00613B19">
          <w:rPr>
            <w:noProof/>
            <w:webHidden/>
          </w:rPr>
          <w:fldChar w:fldCharType="end"/>
        </w:r>
      </w:hyperlink>
    </w:p>
    <w:p w14:paraId="7993A573" w14:textId="688BBE2F"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06" w:history="1">
        <w:r w:rsidR="00613B19" w:rsidRPr="007B1AA2">
          <w:rPr>
            <w:rStyle w:val="Hyperlink"/>
            <w:noProof/>
          </w:rPr>
          <w:t>2.6.2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External Documents and Publications</w:t>
        </w:r>
        <w:r w:rsidR="00613B19">
          <w:rPr>
            <w:noProof/>
            <w:webHidden/>
          </w:rPr>
          <w:tab/>
        </w:r>
        <w:r w:rsidR="00613B19">
          <w:rPr>
            <w:noProof/>
            <w:webHidden/>
          </w:rPr>
          <w:fldChar w:fldCharType="begin"/>
        </w:r>
        <w:r w:rsidR="00613B19">
          <w:rPr>
            <w:noProof/>
            <w:webHidden/>
          </w:rPr>
          <w:instrText xml:space="preserve"> PAGEREF _Toc65830406 \h </w:instrText>
        </w:r>
        <w:r w:rsidR="00613B19">
          <w:rPr>
            <w:noProof/>
            <w:webHidden/>
          </w:rPr>
        </w:r>
        <w:r w:rsidR="00613B19">
          <w:rPr>
            <w:noProof/>
            <w:webHidden/>
          </w:rPr>
          <w:fldChar w:fldCharType="separate"/>
        </w:r>
        <w:r w:rsidR="00613B19">
          <w:rPr>
            <w:noProof/>
            <w:webHidden/>
          </w:rPr>
          <w:t>10</w:t>
        </w:r>
        <w:r w:rsidR="00613B19">
          <w:rPr>
            <w:noProof/>
            <w:webHidden/>
          </w:rPr>
          <w:fldChar w:fldCharType="end"/>
        </w:r>
      </w:hyperlink>
    </w:p>
    <w:p w14:paraId="303F1694" w14:textId="66804FF9" w:rsidR="00613B19" w:rsidRDefault="00C47305">
      <w:pPr>
        <w:pStyle w:val="TOC2"/>
        <w:rPr>
          <w:rFonts w:asciiTheme="minorHAnsi" w:eastAsiaTheme="minorEastAsia" w:hAnsiTheme="minorHAnsi" w:cstheme="minorBidi"/>
          <w:noProof/>
          <w:sz w:val="22"/>
          <w:szCs w:val="22"/>
          <w:lang w:val="en-GB" w:eastAsia="en-GB"/>
        </w:rPr>
      </w:pPr>
      <w:hyperlink w:anchor="_Toc65830407" w:history="1">
        <w:r w:rsidR="00613B19" w:rsidRPr="007B1AA2">
          <w:rPr>
            <w:rStyle w:val="Hyperlink"/>
            <w:noProof/>
          </w:rPr>
          <w:t>2.7</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Glossary</w:t>
        </w:r>
        <w:r w:rsidR="00613B19">
          <w:rPr>
            <w:noProof/>
            <w:webHidden/>
          </w:rPr>
          <w:tab/>
        </w:r>
        <w:r w:rsidR="00613B19">
          <w:rPr>
            <w:noProof/>
            <w:webHidden/>
          </w:rPr>
          <w:fldChar w:fldCharType="begin"/>
        </w:r>
        <w:r w:rsidR="00613B19">
          <w:rPr>
            <w:noProof/>
            <w:webHidden/>
          </w:rPr>
          <w:instrText xml:space="preserve"> PAGEREF _Toc65830407 \h </w:instrText>
        </w:r>
        <w:r w:rsidR="00613B19">
          <w:rPr>
            <w:noProof/>
            <w:webHidden/>
          </w:rPr>
        </w:r>
        <w:r w:rsidR="00613B19">
          <w:rPr>
            <w:noProof/>
            <w:webHidden/>
          </w:rPr>
          <w:fldChar w:fldCharType="separate"/>
        </w:r>
        <w:r w:rsidR="00613B19">
          <w:rPr>
            <w:noProof/>
            <w:webHidden/>
          </w:rPr>
          <w:t>10</w:t>
        </w:r>
        <w:r w:rsidR="00613B19">
          <w:rPr>
            <w:noProof/>
            <w:webHidden/>
          </w:rPr>
          <w:fldChar w:fldCharType="end"/>
        </w:r>
      </w:hyperlink>
    </w:p>
    <w:p w14:paraId="7F51F185" w14:textId="7ADF7A0B"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08" w:history="1">
        <w:r w:rsidR="00613B19" w:rsidRPr="007B1AA2">
          <w:rPr>
            <w:rStyle w:val="Hyperlink"/>
            <w:noProof/>
          </w:rPr>
          <w:t>2.7.1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Parameters / Values</w:t>
        </w:r>
        <w:r w:rsidR="00613B19">
          <w:rPr>
            <w:noProof/>
            <w:webHidden/>
          </w:rPr>
          <w:tab/>
        </w:r>
        <w:r w:rsidR="00613B19">
          <w:rPr>
            <w:noProof/>
            <w:webHidden/>
          </w:rPr>
          <w:fldChar w:fldCharType="begin"/>
        </w:r>
        <w:r w:rsidR="00613B19">
          <w:rPr>
            <w:noProof/>
            <w:webHidden/>
          </w:rPr>
          <w:instrText xml:space="preserve"> PAGEREF _Toc65830408 \h </w:instrText>
        </w:r>
        <w:r w:rsidR="00613B19">
          <w:rPr>
            <w:noProof/>
            <w:webHidden/>
          </w:rPr>
        </w:r>
        <w:r w:rsidR="00613B19">
          <w:rPr>
            <w:noProof/>
            <w:webHidden/>
          </w:rPr>
          <w:fldChar w:fldCharType="separate"/>
        </w:r>
        <w:r w:rsidR="00613B19">
          <w:rPr>
            <w:noProof/>
            <w:webHidden/>
          </w:rPr>
          <w:t>10</w:t>
        </w:r>
        <w:r w:rsidR="00613B19">
          <w:rPr>
            <w:noProof/>
            <w:webHidden/>
          </w:rPr>
          <w:fldChar w:fldCharType="end"/>
        </w:r>
      </w:hyperlink>
    </w:p>
    <w:p w14:paraId="05AB7FA5" w14:textId="1443B5E7" w:rsidR="00613B19" w:rsidRDefault="00C47305">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65830409" w:history="1">
        <w:r w:rsidR="00613B19" w:rsidRPr="007B1AA2">
          <w:rPr>
            <w:rStyle w:val="Hyperlink"/>
            <w:noProof/>
          </w:rPr>
          <w:t>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Feature Context</w:t>
        </w:r>
        <w:r w:rsidR="00613B19">
          <w:rPr>
            <w:noProof/>
            <w:webHidden/>
          </w:rPr>
          <w:tab/>
        </w:r>
        <w:r w:rsidR="00613B19">
          <w:rPr>
            <w:noProof/>
            <w:webHidden/>
          </w:rPr>
          <w:fldChar w:fldCharType="begin"/>
        </w:r>
        <w:r w:rsidR="00613B19">
          <w:rPr>
            <w:noProof/>
            <w:webHidden/>
          </w:rPr>
          <w:instrText xml:space="preserve"> PAGEREF _Toc65830409 \h </w:instrText>
        </w:r>
        <w:r w:rsidR="00613B19">
          <w:rPr>
            <w:noProof/>
            <w:webHidden/>
          </w:rPr>
        </w:r>
        <w:r w:rsidR="00613B19">
          <w:rPr>
            <w:noProof/>
            <w:webHidden/>
          </w:rPr>
          <w:fldChar w:fldCharType="separate"/>
        </w:r>
        <w:r w:rsidR="00613B19">
          <w:rPr>
            <w:noProof/>
            <w:webHidden/>
          </w:rPr>
          <w:t>11</w:t>
        </w:r>
        <w:r w:rsidR="00613B19">
          <w:rPr>
            <w:noProof/>
            <w:webHidden/>
          </w:rPr>
          <w:fldChar w:fldCharType="end"/>
        </w:r>
      </w:hyperlink>
    </w:p>
    <w:p w14:paraId="1F4C8807" w14:textId="1721D2C8" w:rsidR="00613B19" w:rsidRDefault="00C47305">
      <w:pPr>
        <w:pStyle w:val="TOC2"/>
        <w:rPr>
          <w:rFonts w:asciiTheme="minorHAnsi" w:eastAsiaTheme="minorEastAsia" w:hAnsiTheme="minorHAnsi" w:cstheme="minorBidi"/>
          <w:noProof/>
          <w:sz w:val="22"/>
          <w:szCs w:val="22"/>
          <w:lang w:val="en-GB" w:eastAsia="en-GB"/>
        </w:rPr>
      </w:pPr>
      <w:hyperlink w:anchor="_Toc65830410" w:history="1">
        <w:r w:rsidR="00613B19" w:rsidRPr="007B1AA2">
          <w:rPr>
            <w:rStyle w:val="Hyperlink"/>
            <w:noProof/>
          </w:rPr>
          <w:t>3.1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Feature Context Diagram</w:t>
        </w:r>
        <w:r w:rsidR="00613B19">
          <w:rPr>
            <w:noProof/>
            <w:webHidden/>
          </w:rPr>
          <w:tab/>
        </w:r>
        <w:r w:rsidR="00613B19">
          <w:rPr>
            <w:noProof/>
            <w:webHidden/>
          </w:rPr>
          <w:fldChar w:fldCharType="begin"/>
        </w:r>
        <w:r w:rsidR="00613B19">
          <w:rPr>
            <w:noProof/>
            <w:webHidden/>
          </w:rPr>
          <w:instrText xml:space="preserve"> PAGEREF _Toc65830410 \h </w:instrText>
        </w:r>
        <w:r w:rsidR="00613B19">
          <w:rPr>
            <w:noProof/>
            <w:webHidden/>
          </w:rPr>
        </w:r>
        <w:r w:rsidR="00613B19">
          <w:rPr>
            <w:noProof/>
            <w:webHidden/>
          </w:rPr>
          <w:fldChar w:fldCharType="separate"/>
        </w:r>
        <w:r w:rsidR="00613B19">
          <w:rPr>
            <w:noProof/>
            <w:webHidden/>
          </w:rPr>
          <w:t>11</w:t>
        </w:r>
        <w:r w:rsidR="00613B19">
          <w:rPr>
            <w:noProof/>
            <w:webHidden/>
          </w:rPr>
          <w:fldChar w:fldCharType="end"/>
        </w:r>
      </w:hyperlink>
    </w:p>
    <w:p w14:paraId="560B3907" w14:textId="3EE32B08" w:rsidR="00613B19" w:rsidRDefault="00C47305">
      <w:pPr>
        <w:pStyle w:val="TOC2"/>
        <w:rPr>
          <w:rFonts w:asciiTheme="minorHAnsi" w:eastAsiaTheme="minorEastAsia" w:hAnsiTheme="minorHAnsi" w:cstheme="minorBidi"/>
          <w:noProof/>
          <w:sz w:val="22"/>
          <w:szCs w:val="22"/>
          <w:lang w:val="en-GB" w:eastAsia="en-GB"/>
        </w:rPr>
      </w:pPr>
      <w:hyperlink w:anchor="_Toc65830411" w:history="1">
        <w:r w:rsidR="00613B19" w:rsidRPr="007B1AA2">
          <w:rPr>
            <w:rStyle w:val="Hyperlink"/>
            <w:noProof/>
          </w:rPr>
          <w:t>3.2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List of Influences</w:t>
        </w:r>
        <w:r w:rsidR="00613B19">
          <w:rPr>
            <w:noProof/>
            <w:webHidden/>
          </w:rPr>
          <w:tab/>
        </w:r>
        <w:r w:rsidR="00613B19">
          <w:rPr>
            <w:noProof/>
            <w:webHidden/>
          </w:rPr>
          <w:fldChar w:fldCharType="begin"/>
        </w:r>
        <w:r w:rsidR="00613B19">
          <w:rPr>
            <w:noProof/>
            <w:webHidden/>
          </w:rPr>
          <w:instrText xml:space="preserve"> PAGEREF _Toc65830411 \h </w:instrText>
        </w:r>
        <w:r w:rsidR="00613B19">
          <w:rPr>
            <w:noProof/>
            <w:webHidden/>
          </w:rPr>
        </w:r>
        <w:r w:rsidR="00613B19">
          <w:rPr>
            <w:noProof/>
            <w:webHidden/>
          </w:rPr>
          <w:fldChar w:fldCharType="separate"/>
        </w:r>
        <w:r w:rsidR="00613B19">
          <w:rPr>
            <w:noProof/>
            <w:webHidden/>
          </w:rPr>
          <w:t>11</w:t>
        </w:r>
        <w:r w:rsidR="00613B19">
          <w:rPr>
            <w:noProof/>
            <w:webHidden/>
          </w:rPr>
          <w:fldChar w:fldCharType="end"/>
        </w:r>
      </w:hyperlink>
    </w:p>
    <w:p w14:paraId="07979C23" w14:textId="2DE705A4" w:rsidR="00613B19" w:rsidRDefault="00C47305">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65830412" w:history="1">
        <w:r w:rsidR="00613B19" w:rsidRPr="007B1AA2">
          <w:rPr>
            <w:rStyle w:val="Hyperlink"/>
            <w:noProof/>
          </w:rPr>
          <w:t>4</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Feature Modeling</w:t>
        </w:r>
        <w:r w:rsidR="00613B19">
          <w:rPr>
            <w:noProof/>
            <w:webHidden/>
          </w:rPr>
          <w:tab/>
        </w:r>
        <w:r w:rsidR="00613B19">
          <w:rPr>
            <w:noProof/>
            <w:webHidden/>
          </w:rPr>
          <w:fldChar w:fldCharType="begin"/>
        </w:r>
        <w:r w:rsidR="00613B19">
          <w:rPr>
            <w:noProof/>
            <w:webHidden/>
          </w:rPr>
          <w:instrText xml:space="preserve"> PAGEREF _Toc65830412 \h </w:instrText>
        </w:r>
        <w:r w:rsidR="00613B19">
          <w:rPr>
            <w:noProof/>
            <w:webHidden/>
          </w:rPr>
        </w:r>
        <w:r w:rsidR="00613B19">
          <w:rPr>
            <w:noProof/>
            <w:webHidden/>
          </w:rPr>
          <w:fldChar w:fldCharType="separate"/>
        </w:r>
        <w:r w:rsidR="00613B19">
          <w:rPr>
            <w:noProof/>
            <w:webHidden/>
          </w:rPr>
          <w:t>14</w:t>
        </w:r>
        <w:r w:rsidR="00613B19">
          <w:rPr>
            <w:noProof/>
            <w:webHidden/>
          </w:rPr>
          <w:fldChar w:fldCharType="end"/>
        </w:r>
      </w:hyperlink>
    </w:p>
    <w:p w14:paraId="5E4D8EFB" w14:textId="406DDDE8" w:rsidR="00613B19" w:rsidRDefault="00C47305">
      <w:pPr>
        <w:pStyle w:val="TOC2"/>
        <w:rPr>
          <w:rFonts w:asciiTheme="minorHAnsi" w:eastAsiaTheme="minorEastAsia" w:hAnsiTheme="minorHAnsi" w:cstheme="minorBidi"/>
          <w:noProof/>
          <w:sz w:val="22"/>
          <w:szCs w:val="22"/>
          <w:lang w:val="en-GB" w:eastAsia="en-GB"/>
        </w:rPr>
      </w:pPr>
      <w:hyperlink w:anchor="_Toc65830413" w:history="1">
        <w:r w:rsidR="00613B19" w:rsidRPr="007B1AA2">
          <w:rPr>
            <w:rStyle w:val="Hyperlink"/>
            <w:noProof/>
          </w:rPr>
          <w:t>4.1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Operation Modes and States</w:t>
        </w:r>
        <w:r w:rsidR="00613B19">
          <w:rPr>
            <w:noProof/>
            <w:webHidden/>
          </w:rPr>
          <w:tab/>
        </w:r>
        <w:r w:rsidR="00613B19">
          <w:rPr>
            <w:noProof/>
            <w:webHidden/>
          </w:rPr>
          <w:fldChar w:fldCharType="begin"/>
        </w:r>
        <w:r w:rsidR="00613B19">
          <w:rPr>
            <w:noProof/>
            <w:webHidden/>
          </w:rPr>
          <w:instrText xml:space="preserve"> PAGEREF _Toc65830413 \h </w:instrText>
        </w:r>
        <w:r w:rsidR="00613B19">
          <w:rPr>
            <w:noProof/>
            <w:webHidden/>
          </w:rPr>
        </w:r>
        <w:r w:rsidR="00613B19">
          <w:rPr>
            <w:noProof/>
            <w:webHidden/>
          </w:rPr>
          <w:fldChar w:fldCharType="separate"/>
        </w:r>
        <w:r w:rsidR="00613B19">
          <w:rPr>
            <w:noProof/>
            <w:webHidden/>
          </w:rPr>
          <w:t>14</w:t>
        </w:r>
        <w:r w:rsidR="00613B19">
          <w:rPr>
            <w:noProof/>
            <w:webHidden/>
          </w:rPr>
          <w:fldChar w:fldCharType="end"/>
        </w:r>
      </w:hyperlink>
    </w:p>
    <w:p w14:paraId="607309B9" w14:textId="4E33C887" w:rsidR="00613B19" w:rsidRDefault="00C47305">
      <w:pPr>
        <w:pStyle w:val="TOC2"/>
        <w:rPr>
          <w:rFonts w:asciiTheme="minorHAnsi" w:eastAsiaTheme="minorEastAsia" w:hAnsiTheme="minorHAnsi" w:cstheme="minorBidi"/>
          <w:noProof/>
          <w:sz w:val="22"/>
          <w:szCs w:val="22"/>
          <w:lang w:val="en-GB" w:eastAsia="en-GB"/>
        </w:rPr>
      </w:pPr>
      <w:hyperlink w:anchor="_Toc65830414" w:history="1">
        <w:r w:rsidR="00613B19" w:rsidRPr="007B1AA2">
          <w:rPr>
            <w:rStyle w:val="Hyperlink"/>
            <w:noProof/>
          </w:rPr>
          <w:t>4.2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Use Cases</w:t>
        </w:r>
        <w:r w:rsidR="00613B19">
          <w:rPr>
            <w:noProof/>
            <w:webHidden/>
          </w:rPr>
          <w:tab/>
        </w:r>
        <w:r w:rsidR="00613B19">
          <w:rPr>
            <w:noProof/>
            <w:webHidden/>
          </w:rPr>
          <w:fldChar w:fldCharType="begin"/>
        </w:r>
        <w:r w:rsidR="00613B19">
          <w:rPr>
            <w:noProof/>
            <w:webHidden/>
          </w:rPr>
          <w:instrText xml:space="preserve"> PAGEREF _Toc65830414 \h </w:instrText>
        </w:r>
        <w:r w:rsidR="00613B19">
          <w:rPr>
            <w:noProof/>
            <w:webHidden/>
          </w:rPr>
        </w:r>
        <w:r w:rsidR="00613B19">
          <w:rPr>
            <w:noProof/>
            <w:webHidden/>
          </w:rPr>
          <w:fldChar w:fldCharType="separate"/>
        </w:r>
        <w:r w:rsidR="00613B19">
          <w:rPr>
            <w:noProof/>
            <w:webHidden/>
          </w:rPr>
          <w:t>14</w:t>
        </w:r>
        <w:r w:rsidR="00613B19">
          <w:rPr>
            <w:noProof/>
            <w:webHidden/>
          </w:rPr>
          <w:fldChar w:fldCharType="end"/>
        </w:r>
      </w:hyperlink>
    </w:p>
    <w:p w14:paraId="3848F68B" w14:textId="30AF0803"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15" w:history="1">
        <w:r w:rsidR="00613B19" w:rsidRPr="007B1AA2">
          <w:rPr>
            <w:rStyle w:val="Hyperlink"/>
            <w:noProof/>
          </w:rPr>
          <w:t>4.2.1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Use Case Diagram</w:t>
        </w:r>
        <w:r w:rsidR="00613B19">
          <w:rPr>
            <w:noProof/>
            <w:webHidden/>
          </w:rPr>
          <w:tab/>
        </w:r>
        <w:r w:rsidR="00613B19">
          <w:rPr>
            <w:noProof/>
            <w:webHidden/>
          </w:rPr>
          <w:fldChar w:fldCharType="begin"/>
        </w:r>
        <w:r w:rsidR="00613B19">
          <w:rPr>
            <w:noProof/>
            <w:webHidden/>
          </w:rPr>
          <w:instrText xml:space="preserve"> PAGEREF _Toc65830415 \h </w:instrText>
        </w:r>
        <w:r w:rsidR="00613B19">
          <w:rPr>
            <w:noProof/>
            <w:webHidden/>
          </w:rPr>
        </w:r>
        <w:r w:rsidR="00613B19">
          <w:rPr>
            <w:noProof/>
            <w:webHidden/>
          </w:rPr>
          <w:fldChar w:fldCharType="separate"/>
        </w:r>
        <w:r w:rsidR="00613B19">
          <w:rPr>
            <w:noProof/>
            <w:webHidden/>
          </w:rPr>
          <w:t>14</w:t>
        </w:r>
        <w:r w:rsidR="00613B19">
          <w:rPr>
            <w:noProof/>
            <w:webHidden/>
          </w:rPr>
          <w:fldChar w:fldCharType="end"/>
        </w:r>
      </w:hyperlink>
    </w:p>
    <w:p w14:paraId="62270165" w14:textId="2C8F662D"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16" w:history="1">
        <w:r w:rsidR="00613B19" w:rsidRPr="007B1AA2">
          <w:rPr>
            <w:rStyle w:val="Hyperlink"/>
            <w:noProof/>
          </w:rPr>
          <w:t>4.2.2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Actors</w:t>
        </w:r>
        <w:r w:rsidR="00613B19">
          <w:rPr>
            <w:noProof/>
            <w:webHidden/>
          </w:rPr>
          <w:tab/>
        </w:r>
        <w:r w:rsidR="00613B19">
          <w:rPr>
            <w:noProof/>
            <w:webHidden/>
          </w:rPr>
          <w:fldChar w:fldCharType="begin"/>
        </w:r>
        <w:r w:rsidR="00613B19">
          <w:rPr>
            <w:noProof/>
            <w:webHidden/>
          </w:rPr>
          <w:instrText xml:space="preserve"> PAGEREF _Toc65830416 \h </w:instrText>
        </w:r>
        <w:r w:rsidR="00613B19">
          <w:rPr>
            <w:noProof/>
            <w:webHidden/>
          </w:rPr>
        </w:r>
        <w:r w:rsidR="00613B19">
          <w:rPr>
            <w:noProof/>
            <w:webHidden/>
          </w:rPr>
          <w:fldChar w:fldCharType="separate"/>
        </w:r>
        <w:r w:rsidR="00613B19">
          <w:rPr>
            <w:noProof/>
            <w:webHidden/>
          </w:rPr>
          <w:t>14</w:t>
        </w:r>
        <w:r w:rsidR="00613B19">
          <w:rPr>
            <w:noProof/>
            <w:webHidden/>
          </w:rPr>
          <w:fldChar w:fldCharType="end"/>
        </w:r>
      </w:hyperlink>
    </w:p>
    <w:p w14:paraId="0D6D63CD" w14:textId="609F1EC5"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17" w:history="1">
        <w:r w:rsidR="00613B19" w:rsidRPr="007B1AA2">
          <w:rPr>
            <w:rStyle w:val="Hyperlink"/>
            <w:noProof/>
          </w:rPr>
          <w:t>4.2.3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Use Case Descriptions</w:t>
        </w:r>
        <w:r w:rsidR="00613B19">
          <w:rPr>
            <w:noProof/>
            <w:webHidden/>
          </w:rPr>
          <w:tab/>
        </w:r>
        <w:r w:rsidR="00613B19">
          <w:rPr>
            <w:noProof/>
            <w:webHidden/>
          </w:rPr>
          <w:fldChar w:fldCharType="begin"/>
        </w:r>
        <w:r w:rsidR="00613B19">
          <w:rPr>
            <w:noProof/>
            <w:webHidden/>
          </w:rPr>
          <w:instrText xml:space="preserve"> PAGEREF _Toc65830417 \h </w:instrText>
        </w:r>
        <w:r w:rsidR="00613B19">
          <w:rPr>
            <w:noProof/>
            <w:webHidden/>
          </w:rPr>
        </w:r>
        <w:r w:rsidR="00613B19">
          <w:rPr>
            <w:noProof/>
            <w:webHidden/>
          </w:rPr>
          <w:fldChar w:fldCharType="separate"/>
        </w:r>
        <w:r w:rsidR="00613B19">
          <w:rPr>
            <w:noProof/>
            <w:webHidden/>
          </w:rPr>
          <w:t>15</w:t>
        </w:r>
        <w:r w:rsidR="00613B19">
          <w:rPr>
            <w:noProof/>
            <w:webHidden/>
          </w:rPr>
          <w:fldChar w:fldCharType="end"/>
        </w:r>
      </w:hyperlink>
    </w:p>
    <w:p w14:paraId="389A565C" w14:textId="02C20F77" w:rsidR="00613B19" w:rsidRDefault="00C47305">
      <w:pPr>
        <w:pStyle w:val="TOC2"/>
        <w:rPr>
          <w:rFonts w:asciiTheme="minorHAnsi" w:eastAsiaTheme="minorEastAsia" w:hAnsiTheme="minorHAnsi" w:cstheme="minorBidi"/>
          <w:noProof/>
          <w:sz w:val="22"/>
          <w:szCs w:val="22"/>
          <w:lang w:val="en-GB" w:eastAsia="en-GB"/>
        </w:rPr>
      </w:pPr>
      <w:hyperlink w:anchor="_Toc65830418" w:history="1">
        <w:r w:rsidR="00613B19" w:rsidRPr="007B1AA2">
          <w:rPr>
            <w:rStyle w:val="Hyperlink"/>
            <w:noProof/>
          </w:rPr>
          <w:t>4.3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Driving and Operation Scenarios</w:t>
        </w:r>
        <w:r w:rsidR="00613B19">
          <w:rPr>
            <w:noProof/>
            <w:webHidden/>
          </w:rPr>
          <w:tab/>
        </w:r>
        <w:r w:rsidR="00613B19">
          <w:rPr>
            <w:noProof/>
            <w:webHidden/>
          </w:rPr>
          <w:fldChar w:fldCharType="begin"/>
        </w:r>
        <w:r w:rsidR="00613B19">
          <w:rPr>
            <w:noProof/>
            <w:webHidden/>
          </w:rPr>
          <w:instrText xml:space="preserve"> PAGEREF _Toc65830418 \h </w:instrText>
        </w:r>
        <w:r w:rsidR="00613B19">
          <w:rPr>
            <w:noProof/>
            <w:webHidden/>
          </w:rPr>
        </w:r>
        <w:r w:rsidR="00613B19">
          <w:rPr>
            <w:noProof/>
            <w:webHidden/>
          </w:rPr>
          <w:fldChar w:fldCharType="separate"/>
        </w:r>
        <w:r w:rsidR="00613B19">
          <w:rPr>
            <w:noProof/>
            <w:webHidden/>
          </w:rPr>
          <w:t>18</w:t>
        </w:r>
        <w:r w:rsidR="00613B19">
          <w:rPr>
            <w:noProof/>
            <w:webHidden/>
          </w:rPr>
          <w:fldChar w:fldCharType="end"/>
        </w:r>
      </w:hyperlink>
    </w:p>
    <w:p w14:paraId="13EFEBAE" w14:textId="23D57C92" w:rsidR="00613B19" w:rsidRDefault="00C47305">
      <w:pPr>
        <w:pStyle w:val="TOC2"/>
        <w:rPr>
          <w:rFonts w:asciiTheme="minorHAnsi" w:eastAsiaTheme="minorEastAsia" w:hAnsiTheme="minorHAnsi" w:cstheme="minorBidi"/>
          <w:noProof/>
          <w:sz w:val="22"/>
          <w:szCs w:val="22"/>
          <w:lang w:val="en-GB" w:eastAsia="en-GB"/>
        </w:rPr>
      </w:pPr>
      <w:hyperlink w:anchor="_Toc65830419" w:history="1">
        <w:r w:rsidR="00613B19" w:rsidRPr="007B1AA2">
          <w:rPr>
            <w:rStyle w:val="Hyperlink"/>
            <w:noProof/>
          </w:rPr>
          <w:t>4.4</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Decision Tables</w:t>
        </w:r>
        <w:r w:rsidR="00613B19">
          <w:rPr>
            <w:noProof/>
            <w:webHidden/>
          </w:rPr>
          <w:tab/>
        </w:r>
        <w:r w:rsidR="00613B19">
          <w:rPr>
            <w:noProof/>
            <w:webHidden/>
          </w:rPr>
          <w:fldChar w:fldCharType="begin"/>
        </w:r>
        <w:r w:rsidR="00613B19">
          <w:rPr>
            <w:noProof/>
            <w:webHidden/>
          </w:rPr>
          <w:instrText xml:space="preserve"> PAGEREF _Toc65830419 \h </w:instrText>
        </w:r>
        <w:r w:rsidR="00613B19">
          <w:rPr>
            <w:noProof/>
            <w:webHidden/>
          </w:rPr>
        </w:r>
        <w:r w:rsidR="00613B19">
          <w:rPr>
            <w:noProof/>
            <w:webHidden/>
          </w:rPr>
          <w:fldChar w:fldCharType="separate"/>
        </w:r>
        <w:r w:rsidR="00613B19">
          <w:rPr>
            <w:noProof/>
            <w:webHidden/>
          </w:rPr>
          <w:t>24</w:t>
        </w:r>
        <w:r w:rsidR="00613B19">
          <w:rPr>
            <w:noProof/>
            <w:webHidden/>
          </w:rPr>
          <w:fldChar w:fldCharType="end"/>
        </w:r>
      </w:hyperlink>
    </w:p>
    <w:p w14:paraId="76312708" w14:textId="76B4F215" w:rsidR="00613B19" w:rsidRDefault="00C47305">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65830420" w:history="1">
        <w:r w:rsidR="00613B19" w:rsidRPr="007B1AA2">
          <w:rPr>
            <w:rStyle w:val="Hyperlink"/>
            <w:noProof/>
          </w:rPr>
          <w:t>5</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Feature Requirements</w:t>
        </w:r>
        <w:r w:rsidR="00613B19">
          <w:rPr>
            <w:noProof/>
            <w:webHidden/>
          </w:rPr>
          <w:tab/>
        </w:r>
        <w:r w:rsidR="00613B19">
          <w:rPr>
            <w:noProof/>
            <w:webHidden/>
          </w:rPr>
          <w:fldChar w:fldCharType="begin"/>
        </w:r>
        <w:r w:rsidR="00613B19">
          <w:rPr>
            <w:noProof/>
            <w:webHidden/>
          </w:rPr>
          <w:instrText xml:space="preserve"> PAGEREF _Toc65830420 \h </w:instrText>
        </w:r>
        <w:r w:rsidR="00613B19">
          <w:rPr>
            <w:noProof/>
            <w:webHidden/>
          </w:rPr>
        </w:r>
        <w:r w:rsidR="00613B19">
          <w:rPr>
            <w:noProof/>
            <w:webHidden/>
          </w:rPr>
          <w:fldChar w:fldCharType="separate"/>
        </w:r>
        <w:r w:rsidR="00613B19">
          <w:rPr>
            <w:noProof/>
            <w:webHidden/>
          </w:rPr>
          <w:t>25</w:t>
        </w:r>
        <w:r w:rsidR="00613B19">
          <w:rPr>
            <w:noProof/>
            <w:webHidden/>
          </w:rPr>
          <w:fldChar w:fldCharType="end"/>
        </w:r>
      </w:hyperlink>
    </w:p>
    <w:p w14:paraId="56B36048" w14:textId="702EED5B" w:rsidR="00613B19" w:rsidRDefault="00C47305">
      <w:pPr>
        <w:pStyle w:val="TOC2"/>
        <w:rPr>
          <w:rFonts w:asciiTheme="minorHAnsi" w:eastAsiaTheme="minorEastAsia" w:hAnsiTheme="minorHAnsi" w:cstheme="minorBidi"/>
          <w:noProof/>
          <w:sz w:val="22"/>
          <w:szCs w:val="22"/>
          <w:lang w:val="en-GB" w:eastAsia="en-GB"/>
        </w:rPr>
      </w:pPr>
      <w:hyperlink w:anchor="_Toc65830421" w:history="1">
        <w:r w:rsidR="00613B19" w:rsidRPr="007B1AA2">
          <w:rPr>
            <w:rStyle w:val="Hyperlink"/>
            <w:noProof/>
          </w:rPr>
          <w:t>5.1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Functional Requirements</w:t>
        </w:r>
        <w:r w:rsidR="00613B19">
          <w:rPr>
            <w:noProof/>
            <w:webHidden/>
          </w:rPr>
          <w:tab/>
        </w:r>
        <w:r w:rsidR="00613B19">
          <w:rPr>
            <w:noProof/>
            <w:webHidden/>
          </w:rPr>
          <w:fldChar w:fldCharType="begin"/>
        </w:r>
        <w:r w:rsidR="00613B19">
          <w:rPr>
            <w:noProof/>
            <w:webHidden/>
          </w:rPr>
          <w:instrText xml:space="preserve"> PAGEREF _Toc65830421 \h </w:instrText>
        </w:r>
        <w:r w:rsidR="00613B19">
          <w:rPr>
            <w:noProof/>
            <w:webHidden/>
          </w:rPr>
        </w:r>
        <w:r w:rsidR="00613B19">
          <w:rPr>
            <w:noProof/>
            <w:webHidden/>
          </w:rPr>
          <w:fldChar w:fldCharType="separate"/>
        </w:r>
        <w:r w:rsidR="00613B19">
          <w:rPr>
            <w:noProof/>
            <w:webHidden/>
          </w:rPr>
          <w:t>25</w:t>
        </w:r>
        <w:r w:rsidR="00613B19">
          <w:rPr>
            <w:noProof/>
            <w:webHidden/>
          </w:rPr>
          <w:fldChar w:fldCharType="end"/>
        </w:r>
      </w:hyperlink>
    </w:p>
    <w:p w14:paraId="3A818618" w14:textId="6E28FDDE"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22" w:history="1">
        <w:r w:rsidR="00613B19" w:rsidRPr="007B1AA2">
          <w:rPr>
            <w:rStyle w:val="Hyperlink"/>
            <w:noProof/>
          </w:rPr>
          <w:t>5.1.1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Error Handling</w:t>
        </w:r>
        <w:r w:rsidR="00613B19">
          <w:rPr>
            <w:noProof/>
            <w:webHidden/>
          </w:rPr>
          <w:tab/>
        </w:r>
        <w:r w:rsidR="00613B19">
          <w:rPr>
            <w:noProof/>
            <w:webHidden/>
          </w:rPr>
          <w:fldChar w:fldCharType="begin"/>
        </w:r>
        <w:r w:rsidR="00613B19">
          <w:rPr>
            <w:noProof/>
            <w:webHidden/>
          </w:rPr>
          <w:instrText xml:space="preserve"> PAGEREF _Toc65830422 \h </w:instrText>
        </w:r>
        <w:r w:rsidR="00613B19">
          <w:rPr>
            <w:noProof/>
            <w:webHidden/>
          </w:rPr>
        </w:r>
        <w:r w:rsidR="00613B19">
          <w:rPr>
            <w:noProof/>
            <w:webHidden/>
          </w:rPr>
          <w:fldChar w:fldCharType="separate"/>
        </w:r>
        <w:r w:rsidR="00613B19">
          <w:rPr>
            <w:noProof/>
            <w:webHidden/>
          </w:rPr>
          <w:t>34</w:t>
        </w:r>
        <w:r w:rsidR="00613B19">
          <w:rPr>
            <w:noProof/>
            <w:webHidden/>
          </w:rPr>
          <w:fldChar w:fldCharType="end"/>
        </w:r>
      </w:hyperlink>
    </w:p>
    <w:p w14:paraId="16021BB1" w14:textId="20AB75F1" w:rsidR="00613B19" w:rsidRDefault="00C47305">
      <w:pPr>
        <w:pStyle w:val="TOC2"/>
        <w:rPr>
          <w:rFonts w:asciiTheme="minorHAnsi" w:eastAsiaTheme="minorEastAsia" w:hAnsiTheme="minorHAnsi" w:cstheme="minorBidi"/>
          <w:noProof/>
          <w:sz w:val="22"/>
          <w:szCs w:val="22"/>
          <w:lang w:val="en-GB" w:eastAsia="en-GB"/>
        </w:rPr>
      </w:pPr>
      <w:hyperlink w:anchor="_Toc65830423" w:history="1">
        <w:r w:rsidR="00613B19" w:rsidRPr="007B1AA2">
          <w:rPr>
            <w:rStyle w:val="Hyperlink"/>
            <w:noProof/>
          </w:rPr>
          <w:t>5.2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Non-Functional Requirements</w:t>
        </w:r>
        <w:r w:rsidR="00613B19">
          <w:rPr>
            <w:noProof/>
            <w:webHidden/>
          </w:rPr>
          <w:tab/>
        </w:r>
        <w:r w:rsidR="00613B19">
          <w:rPr>
            <w:noProof/>
            <w:webHidden/>
          </w:rPr>
          <w:fldChar w:fldCharType="begin"/>
        </w:r>
        <w:r w:rsidR="00613B19">
          <w:rPr>
            <w:noProof/>
            <w:webHidden/>
          </w:rPr>
          <w:instrText xml:space="preserve"> PAGEREF _Toc65830423 \h </w:instrText>
        </w:r>
        <w:r w:rsidR="00613B19">
          <w:rPr>
            <w:noProof/>
            <w:webHidden/>
          </w:rPr>
        </w:r>
        <w:r w:rsidR="00613B19">
          <w:rPr>
            <w:noProof/>
            <w:webHidden/>
          </w:rPr>
          <w:fldChar w:fldCharType="separate"/>
        </w:r>
        <w:r w:rsidR="00613B19">
          <w:rPr>
            <w:noProof/>
            <w:webHidden/>
          </w:rPr>
          <w:t>34</w:t>
        </w:r>
        <w:r w:rsidR="00613B19">
          <w:rPr>
            <w:noProof/>
            <w:webHidden/>
          </w:rPr>
          <w:fldChar w:fldCharType="end"/>
        </w:r>
      </w:hyperlink>
    </w:p>
    <w:p w14:paraId="69ED0806" w14:textId="529730C8"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24" w:history="1">
        <w:r w:rsidR="00613B19" w:rsidRPr="007B1AA2">
          <w:rPr>
            <w:rStyle w:val="Hyperlink"/>
            <w:noProof/>
          </w:rPr>
          <w:t>5.2.1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Safety</w:t>
        </w:r>
        <w:r w:rsidR="00613B19">
          <w:rPr>
            <w:noProof/>
            <w:webHidden/>
          </w:rPr>
          <w:tab/>
        </w:r>
        <w:r w:rsidR="00613B19">
          <w:rPr>
            <w:noProof/>
            <w:webHidden/>
          </w:rPr>
          <w:fldChar w:fldCharType="begin"/>
        </w:r>
        <w:r w:rsidR="00613B19">
          <w:rPr>
            <w:noProof/>
            <w:webHidden/>
          </w:rPr>
          <w:instrText xml:space="preserve"> PAGEREF _Toc65830424 \h </w:instrText>
        </w:r>
        <w:r w:rsidR="00613B19">
          <w:rPr>
            <w:noProof/>
            <w:webHidden/>
          </w:rPr>
        </w:r>
        <w:r w:rsidR="00613B19">
          <w:rPr>
            <w:noProof/>
            <w:webHidden/>
          </w:rPr>
          <w:fldChar w:fldCharType="separate"/>
        </w:r>
        <w:r w:rsidR="00613B19">
          <w:rPr>
            <w:noProof/>
            <w:webHidden/>
          </w:rPr>
          <w:t>34</w:t>
        </w:r>
        <w:r w:rsidR="00613B19">
          <w:rPr>
            <w:noProof/>
            <w:webHidden/>
          </w:rPr>
          <w:fldChar w:fldCharType="end"/>
        </w:r>
      </w:hyperlink>
    </w:p>
    <w:p w14:paraId="4559CD42" w14:textId="6B0CC5E5"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25" w:history="1">
        <w:r w:rsidR="00613B19" w:rsidRPr="007B1AA2">
          <w:rPr>
            <w:rStyle w:val="Hyperlink"/>
            <w:noProof/>
          </w:rPr>
          <w:t>5.2.2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Security</w:t>
        </w:r>
        <w:r w:rsidR="00613B19">
          <w:rPr>
            <w:noProof/>
            <w:webHidden/>
          </w:rPr>
          <w:tab/>
        </w:r>
        <w:r w:rsidR="00613B19">
          <w:rPr>
            <w:noProof/>
            <w:webHidden/>
          </w:rPr>
          <w:fldChar w:fldCharType="begin"/>
        </w:r>
        <w:r w:rsidR="00613B19">
          <w:rPr>
            <w:noProof/>
            <w:webHidden/>
          </w:rPr>
          <w:instrText xml:space="preserve"> PAGEREF _Toc65830425 \h </w:instrText>
        </w:r>
        <w:r w:rsidR="00613B19">
          <w:rPr>
            <w:noProof/>
            <w:webHidden/>
          </w:rPr>
        </w:r>
        <w:r w:rsidR="00613B19">
          <w:rPr>
            <w:noProof/>
            <w:webHidden/>
          </w:rPr>
          <w:fldChar w:fldCharType="separate"/>
        </w:r>
        <w:r w:rsidR="00613B19">
          <w:rPr>
            <w:noProof/>
            <w:webHidden/>
          </w:rPr>
          <w:t>34</w:t>
        </w:r>
        <w:r w:rsidR="00613B19">
          <w:rPr>
            <w:noProof/>
            <w:webHidden/>
          </w:rPr>
          <w:fldChar w:fldCharType="end"/>
        </w:r>
      </w:hyperlink>
    </w:p>
    <w:p w14:paraId="21243937" w14:textId="1D4121A6"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26" w:history="1">
        <w:r w:rsidR="00613B19" w:rsidRPr="007B1AA2">
          <w:rPr>
            <w:rStyle w:val="Hyperlink"/>
            <w:noProof/>
          </w:rPr>
          <w:t>5.2.3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Reliability</w:t>
        </w:r>
        <w:r w:rsidR="00613B19">
          <w:rPr>
            <w:noProof/>
            <w:webHidden/>
          </w:rPr>
          <w:tab/>
        </w:r>
        <w:r w:rsidR="00613B19">
          <w:rPr>
            <w:noProof/>
            <w:webHidden/>
          </w:rPr>
          <w:fldChar w:fldCharType="begin"/>
        </w:r>
        <w:r w:rsidR="00613B19">
          <w:rPr>
            <w:noProof/>
            <w:webHidden/>
          </w:rPr>
          <w:instrText xml:space="preserve"> PAGEREF _Toc65830426 \h </w:instrText>
        </w:r>
        <w:r w:rsidR="00613B19">
          <w:rPr>
            <w:noProof/>
            <w:webHidden/>
          </w:rPr>
        </w:r>
        <w:r w:rsidR="00613B19">
          <w:rPr>
            <w:noProof/>
            <w:webHidden/>
          </w:rPr>
          <w:fldChar w:fldCharType="separate"/>
        </w:r>
        <w:r w:rsidR="00613B19">
          <w:rPr>
            <w:noProof/>
            <w:webHidden/>
          </w:rPr>
          <w:t>35</w:t>
        </w:r>
        <w:r w:rsidR="00613B19">
          <w:rPr>
            <w:noProof/>
            <w:webHidden/>
          </w:rPr>
          <w:fldChar w:fldCharType="end"/>
        </w:r>
      </w:hyperlink>
    </w:p>
    <w:p w14:paraId="05B3BD77" w14:textId="3E5B9486" w:rsidR="00613B19" w:rsidRDefault="00C47305">
      <w:pPr>
        <w:pStyle w:val="TOC2"/>
        <w:rPr>
          <w:rFonts w:asciiTheme="minorHAnsi" w:eastAsiaTheme="minorEastAsia" w:hAnsiTheme="minorHAnsi" w:cstheme="minorBidi"/>
          <w:noProof/>
          <w:sz w:val="22"/>
          <w:szCs w:val="22"/>
          <w:lang w:val="en-GB" w:eastAsia="en-GB"/>
        </w:rPr>
      </w:pPr>
      <w:hyperlink w:anchor="_Toc65830427" w:history="1">
        <w:r w:rsidR="00613B19" w:rsidRPr="007B1AA2">
          <w:rPr>
            <w:rStyle w:val="Hyperlink"/>
            <w:noProof/>
          </w:rPr>
          <w:t>5.3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HMI Requirements</w:t>
        </w:r>
        <w:r w:rsidR="00613B19">
          <w:rPr>
            <w:noProof/>
            <w:webHidden/>
          </w:rPr>
          <w:tab/>
        </w:r>
        <w:r w:rsidR="00613B19">
          <w:rPr>
            <w:noProof/>
            <w:webHidden/>
          </w:rPr>
          <w:fldChar w:fldCharType="begin"/>
        </w:r>
        <w:r w:rsidR="00613B19">
          <w:rPr>
            <w:noProof/>
            <w:webHidden/>
          </w:rPr>
          <w:instrText xml:space="preserve"> PAGEREF _Toc65830427 \h </w:instrText>
        </w:r>
        <w:r w:rsidR="00613B19">
          <w:rPr>
            <w:noProof/>
            <w:webHidden/>
          </w:rPr>
        </w:r>
        <w:r w:rsidR="00613B19">
          <w:rPr>
            <w:noProof/>
            <w:webHidden/>
          </w:rPr>
          <w:fldChar w:fldCharType="separate"/>
        </w:r>
        <w:r w:rsidR="00613B19">
          <w:rPr>
            <w:noProof/>
            <w:webHidden/>
          </w:rPr>
          <w:t>35</w:t>
        </w:r>
        <w:r w:rsidR="00613B19">
          <w:rPr>
            <w:noProof/>
            <w:webHidden/>
          </w:rPr>
          <w:fldChar w:fldCharType="end"/>
        </w:r>
      </w:hyperlink>
    </w:p>
    <w:p w14:paraId="5B782079" w14:textId="2408EE7F" w:rsidR="00613B19" w:rsidRDefault="00C47305">
      <w:pPr>
        <w:pStyle w:val="TOC2"/>
        <w:rPr>
          <w:rFonts w:asciiTheme="minorHAnsi" w:eastAsiaTheme="minorEastAsia" w:hAnsiTheme="minorHAnsi" w:cstheme="minorBidi"/>
          <w:noProof/>
          <w:sz w:val="22"/>
          <w:szCs w:val="22"/>
          <w:lang w:val="en-GB" w:eastAsia="en-GB"/>
        </w:rPr>
      </w:pPr>
      <w:hyperlink w:anchor="_Toc65830428" w:history="1">
        <w:r w:rsidR="00613B19" w:rsidRPr="007B1AA2">
          <w:rPr>
            <w:rStyle w:val="Hyperlink"/>
            <w:noProof/>
          </w:rPr>
          <w:t>5.4</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Other Requirements</w:t>
        </w:r>
        <w:r w:rsidR="00613B19">
          <w:rPr>
            <w:noProof/>
            <w:webHidden/>
          </w:rPr>
          <w:tab/>
        </w:r>
        <w:r w:rsidR="00613B19">
          <w:rPr>
            <w:noProof/>
            <w:webHidden/>
          </w:rPr>
          <w:fldChar w:fldCharType="begin"/>
        </w:r>
        <w:r w:rsidR="00613B19">
          <w:rPr>
            <w:noProof/>
            <w:webHidden/>
          </w:rPr>
          <w:instrText xml:space="preserve"> PAGEREF _Toc65830428 \h </w:instrText>
        </w:r>
        <w:r w:rsidR="00613B19">
          <w:rPr>
            <w:noProof/>
            <w:webHidden/>
          </w:rPr>
        </w:r>
        <w:r w:rsidR="00613B19">
          <w:rPr>
            <w:noProof/>
            <w:webHidden/>
          </w:rPr>
          <w:fldChar w:fldCharType="separate"/>
        </w:r>
        <w:r w:rsidR="00613B19">
          <w:rPr>
            <w:noProof/>
            <w:webHidden/>
          </w:rPr>
          <w:t>40</w:t>
        </w:r>
        <w:r w:rsidR="00613B19">
          <w:rPr>
            <w:noProof/>
            <w:webHidden/>
          </w:rPr>
          <w:fldChar w:fldCharType="end"/>
        </w:r>
      </w:hyperlink>
    </w:p>
    <w:p w14:paraId="2A829C2C" w14:textId="25099F60"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29" w:history="1">
        <w:r w:rsidR="00613B19" w:rsidRPr="007B1AA2">
          <w:rPr>
            <w:rStyle w:val="Hyperlink"/>
            <w:noProof/>
          </w:rPr>
          <w:t>5.4.1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Design Requirements</w:t>
        </w:r>
        <w:r w:rsidR="00613B19">
          <w:rPr>
            <w:noProof/>
            <w:webHidden/>
          </w:rPr>
          <w:tab/>
        </w:r>
        <w:r w:rsidR="00613B19">
          <w:rPr>
            <w:noProof/>
            <w:webHidden/>
          </w:rPr>
          <w:fldChar w:fldCharType="begin"/>
        </w:r>
        <w:r w:rsidR="00613B19">
          <w:rPr>
            <w:noProof/>
            <w:webHidden/>
          </w:rPr>
          <w:instrText xml:space="preserve"> PAGEREF _Toc65830429 \h </w:instrText>
        </w:r>
        <w:r w:rsidR="00613B19">
          <w:rPr>
            <w:noProof/>
            <w:webHidden/>
          </w:rPr>
        </w:r>
        <w:r w:rsidR="00613B19">
          <w:rPr>
            <w:noProof/>
            <w:webHidden/>
          </w:rPr>
          <w:fldChar w:fldCharType="separate"/>
        </w:r>
        <w:r w:rsidR="00613B19">
          <w:rPr>
            <w:noProof/>
            <w:webHidden/>
          </w:rPr>
          <w:t>40</w:t>
        </w:r>
        <w:r w:rsidR="00613B19">
          <w:rPr>
            <w:noProof/>
            <w:webHidden/>
          </w:rPr>
          <w:fldChar w:fldCharType="end"/>
        </w:r>
      </w:hyperlink>
    </w:p>
    <w:p w14:paraId="6FAE1222" w14:textId="07A68DF0"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30" w:history="1">
        <w:r w:rsidR="00613B19" w:rsidRPr="007B1AA2">
          <w:rPr>
            <w:rStyle w:val="Hyperlink"/>
            <w:noProof/>
          </w:rPr>
          <w:t>5.4.2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Manufacturing Requirements</w:t>
        </w:r>
        <w:r w:rsidR="00613B19">
          <w:rPr>
            <w:noProof/>
            <w:webHidden/>
          </w:rPr>
          <w:tab/>
        </w:r>
        <w:r w:rsidR="00613B19">
          <w:rPr>
            <w:noProof/>
            <w:webHidden/>
          </w:rPr>
          <w:fldChar w:fldCharType="begin"/>
        </w:r>
        <w:r w:rsidR="00613B19">
          <w:rPr>
            <w:noProof/>
            <w:webHidden/>
          </w:rPr>
          <w:instrText xml:space="preserve"> PAGEREF _Toc65830430 \h </w:instrText>
        </w:r>
        <w:r w:rsidR="00613B19">
          <w:rPr>
            <w:noProof/>
            <w:webHidden/>
          </w:rPr>
        </w:r>
        <w:r w:rsidR="00613B19">
          <w:rPr>
            <w:noProof/>
            <w:webHidden/>
          </w:rPr>
          <w:fldChar w:fldCharType="separate"/>
        </w:r>
        <w:r w:rsidR="00613B19">
          <w:rPr>
            <w:noProof/>
            <w:webHidden/>
          </w:rPr>
          <w:t>40</w:t>
        </w:r>
        <w:r w:rsidR="00613B19">
          <w:rPr>
            <w:noProof/>
            <w:webHidden/>
          </w:rPr>
          <w:fldChar w:fldCharType="end"/>
        </w:r>
      </w:hyperlink>
    </w:p>
    <w:p w14:paraId="03FA8D81" w14:textId="4ED5EAFC"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31" w:history="1">
        <w:r w:rsidR="00613B19" w:rsidRPr="007B1AA2">
          <w:rPr>
            <w:rStyle w:val="Hyperlink"/>
            <w:noProof/>
          </w:rPr>
          <w:t>5.4.3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Service Requirements</w:t>
        </w:r>
        <w:r w:rsidR="00613B19">
          <w:rPr>
            <w:noProof/>
            <w:webHidden/>
          </w:rPr>
          <w:tab/>
        </w:r>
        <w:r w:rsidR="00613B19">
          <w:rPr>
            <w:noProof/>
            <w:webHidden/>
          </w:rPr>
          <w:fldChar w:fldCharType="begin"/>
        </w:r>
        <w:r w:rsidR="00613B19">
          <w:rPr>
            <w:noProof/>
            <w:webHidden/>
          </w:rPr>
          <w:instrText xml:space="preserve"> PAGEREF _Toc65830431 \h </w:instrText>
        </w:r>
        <w:r w:rsidR="00613B19">
          <w:rPr>
            <w:noProof/>
            <w:webHidden/>
          </w:rPr>
        </w:r>
        <w:r w:rsidR="00613B19">
          <w:rPr>
            <w:noProof/>
            <w:webHidden/>
          </w:rPr>
          <w:fldChar w:fldCharType="separate"/>
        </w:r>
        <w:r w:rsidR="00613B19">
          <w:rPr>
            <w:noProof/>
            <w:webHidden/>
          </w:rPr>
          <w:t>40</w:t>
        </w:r>
        <w:r w:rsidR="00613B19">
          <w:rPr>
            <w:noProof/>
            <w:webHidden/>
          </w:rPr>
          <w:fldChar w:fldCharType="end"/>
        </w:r>
      </w:hyperlink>
    </w:p>
    <w:p w14:paraId="3E1337C0" w14:textId="525EE834"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32" w:history="1">
        <w:r w:rsidR="00613B19" w:rsidRPr="007B1AA2">
          <w:rPr>
            <w:rStyle w:val="Hyperlink"/>
            <w:noProof/>
          </w:rPr>
          <w:t>5.4.4</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After Sales Requirements</w:t>
        </w:r>
        <w:r w:rsidR="00613B19">
          <w:rPr>
            <w:noProof/>
            <w:webHidden/>
          </w:rPr>
          <w:tab/>
        </w:r>
        <w:r w:rsidR="00613B19">
          <w:rPr>
            <w:noProof/>
            <w:webHidden/>
          </w:rPr>
          <w:fldChar w:fldCharType="begin"/>
        </w:r>
        <w:r w:rsidR="00613B19">
          <w:rPr>
            <w:noProof/>
            <w:webHidden/>
          </w:rPr>
          <w:instrText xml:space="preserve"> PAGEREF _Toc65830432 \h </w:instrText>
        </w:r>
        <w:r w:rsidR="00613B19">
          <w:rPr>
            <w:noProof/>
            <w:webHidden/>
          </w:rPr>
        </w:r>
        <w:r w:rsidR="00613B19">
          <w:rPr>
            <w:noProof/>
            <w:webHidden/>
          </w:rPr>
          <w:fldChar w:fldCharType="separate"/>
        </w:r>
        <w:r w:rsidR="00613B19">
          <w:rPr>
            <w:noProof/>
            <w:webHidden/>
          </w:rPr>
          <w:t>40</w:t>
        </w:r>
        <w:r w:rsidR="00613B19">
          <w:rPr>
            <w:noProof/>
            <w:webHidden/>
          </w:rPr>
          <w:fldChar w:fldCharType="end"/>
        </w:r>
      </w:hyperlink>
    </w:p>
    <w:p w14:paraId="024E88D6" w14:textId="3176061A"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33" w:history="1">
        <w:r w:rsidR="00613B19" w:rsidRPr="007B1AA2">
          <w:rPr>
            <w:rStyle w:val="Hyperlink"/>
            <w:noProof/>
          </w:rPr>
          <w:t>5.4.5</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Process Requirements</w:t>
        </w:r>
        <w:r w:rsidR="00613B19">
          <w:rPr>
            <w:noProof/>
            <w:webHidden/>
          </w:rPr>
          <w:tab/>
        </w:r>
        <w:r w:rsidR="00613B19">
          <w:rPr>
            <w:noProof/>
            <w:webHidden/>
          </w:rPr>
          <w:fldChar w:fldCharType="begin"/>
        </w:r>
        <w:r w:rsidR="00613B19">
          <w:rPr>
            <w:noProof/>
            <w:webHidden/>
          </w:rPr>
          <w:instrText xml:space="preserve"> PAGEREF _Toc65830433 \h </w:instrText>
        </w:r>
        <w:r w:rsidR="00613B19">
          <w:rPr>
            <w:noProof/>
            <w:webHidden/>
          </w:rPr>
        </w:r>
        <w:r w:rsidR="00613B19">
          <w:rPr>
            <w:noProof/>
            <w:webHidden/>
          </w:rPr>
          <w:fldChar w:fldCharType="separate"/>
        </w:r>
        <w:r w:rsidR="00613B19">
          <w:rPr>
            <w:noProof/>
            <w:webHidden/>
          </w:rPr>
          <w:t>40</w:t>
        </w:r>
        <w:r w:rsidR="00613B19">
          <w:rPr>
            <w:noProof/>
            <w:webHidden/>
          </w:rPr>
          <w:fldChar w:fldCharType="end"/>
        </w:r>
      </w:hyperlink>
    </w:p>
    <w:p w14:paraId="19E4232E" w14:textId="4F6E4565"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34" w:history="1">
        <w:r w:rsidR="00613B19" w:rsidRPr="007B1AA2">
          <w:rPr>
            <w:rStyle w:val="Hyperlink"/>
            <w:noProof/>
          </w:rPr>
          <w:t>5.4.6</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Uncategorized Requirements</w:t>
        </w:r>
        <w:r w:rsidR="00613B19">
          <w:rPr>
            <w:noProof/>
            <w:webHidden/>
          </w:rPr>
          <w:tab/>
        </w:r>
        <w:r w:rsidR="00613B19">
          <w:rPr>
            <w:noProof/>
            <w:webHidden/>
          </w:rPr>
          <w:fldChar w:fldCharType="begin"/>
        </w:r>
        <w:r w:rsidR="00613B19">
          <w:rPr>
            <w:noProof/>
            <w:webHidden/>
          </w:rPr>
          <w:instrText xml:space="preserve"> PAGEREF _Toc65830434 \h </w:instrText>
        </w:r>
        <w:r w:rsidR="00613B19">
          <w:rPr>
            <w:noProof/>
            <w:webHidden/>
          </w:rPr>
        </w:r>
        <w:r w:rsidR="00613B19">
          <w:rPr>
            <w:noProof/>
            <w:webHidden/>
          </w:rPr>
          <w:fldChar w:fldCharType="separate"/>
        </w:r>
        <w:r w:rsidR="00613B19">
          <w:rPr>
            <w:noProof/>
            <w:webHidden/>
          </w:rPr>
          <w:t>40</w:t>
        </w:r>
        <w:r w:rsidR="00613B19">
          <w:rPr>
            <w:noProof/>
            <w:webHidden/>
          </w:rPr>
          <w:fldChar w:fldCharType="end"/>
        </w:r>
      </w:hyperlink>
    </w:p>
    <w:p w14:paraId="60266059" w14:textId="2600A9C8" w:rsidR="00613B19" w:rsidRDefault="00C47305">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65830435" w:history="1">
        <w:r w:rsidR="00613B19" w:rsidRPr="007B1AA2">
          <w:rPr>
            <w:rStyle w:val="Hyperlink"/>
            <w:noProof/>
          </w:rPr>
          <w:t>6</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Functional Safety</w:t>
        </w:r>
        <w:r w:rsidR="00613B19">
          <w:rPr>
            <w:noProof/>
            <w:webHidden/>
          </w:rPr>
          <w:tab/>
        </w:r>
        <w:r w:rsidR="00613B19">
          <w:rPr>
            <w:noProof/>
            <w:webHidden/>
          </w:rPr>
          <w:fldChar w:fldCharType="begin"/>
        </w:r>
        <w:r w:rsidR="00613B19">
          <w:rPr>
            <w:noProof/>
            <w:webHidden/>
          </w:rPr>
          <w:instrText xml:space="preserve"> PAGEREF _Toc65830435 \h </w:instrText>
        </w:r>
        <w:r w:rsidR="00613B19">
          <w:rPr>
            <w:noProof/>
            <w:webHidden/>
          </w:rPr>
        </w:r>
        <w:r w:rsidR="00613B19">
          <w:rPr>
            <w:noProof/>
            <w:webHidden/>
          </w:rPr>
          <w:fldChar w:fldCharType="separate"/>
        </w:r>
        <w:r w:rsidR="00613B19">
          <w:rPr>
            <w:noProof/>
            <w:webHidden/>
          </w:rPr>
          <w:t>44</w:t>
        </w:r>
        <w:r w:rsidR="00613B19">
          <w:rPr>
            <w:noProof/>
            <w:webHidden/>
          </w:rPr>
          <w:fldChar w:fldCharType="end"/>
        </w:r>
      </w:hyperlink>
    </w:p>
    <w:p w14:paraId="3B4B0F7F" w14:textId="5E6D217A" w:rsidR="00613B19" w:rsidRDefault="00C47305">
      <w:pPr>
        <w:pStyle w:val="TOC2"/>
        <w:rPr>
          <w:rFonts w:asciiTheme="minorHAnsi" w:eastAsiaTheme="minorEastAsia" w:hAnsiTheme="minorHAnsi" w:cstheme="minorBidi"/>
          <w:noProof/>
          <w:sz w:val="22"/>
          <w:szCs w:val="22"/>
          <w:lang w:val="en-GB" w:eastAsia="en-GB"/>
        </w:rPr>
      </w:pPr>
      <w:hyperlink w:anchor="_Toc65830436" w:history="1">
        <w:r w:rsidR="00613B19" w:rsidRPr="007B1AA2">
          <w:rPr>
            <w:rStyle w:val="Hyperlink"/>
            <w:noProof/>
          </w:rPr>
          <w:t>6.1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System Behaviors for HARA</w:t>
        </w:r>
        <w:r w:rsidR="00613B19">
          <w:rPr>
            <w:noProof/>
            <w:webHidden/>
          </w:rPr>
          <w:tab/>
        </w:r>
        <w:r w:rsidR="00613B19">
          <w:rPr>
            <w:noProof/>
            <w:webHidden/>
          </w:rPr>
          <w:fldChar w:fldCharType="begin"/>
        </w:r>
        <w:r w:rsidR="00613B19">
          <w:rPr>
            <w:noProof/>
            <w:webHidden/>
          </w:rPr>
          <w:instrText xml:space="preserve"> PAGEREF _Toc65830436 \h </w:instrText>
        </w:r>
        <w:r w:rsidR="00613B19">
          <w:rPr>
            <w:noProof/>
            <w:webHidden/>
          </w:rPr>
        </w:r>
        <w:r w:rsidR="00613B19">
          <w:rPr>
            <w:noProof/>
            <w:webHidden/>
          </w:rPr>
          <w:fldChar w:fldCharType="separate"/>
        </w:r>
        <w:r w:rsidR="00613B19">
          <w:rPr>
            <w:noProof/>
            <w:webHidden/>
          </w:rPr>
          <w:t>44</w:t>
        </w:r>
        <w:r w:rsidR="00613B19">
          <w:rPr>
            <w:noProof/>
            <w:webHidden/>
          </w:rPr>
          <w:fldChar w:fldCharType="end"/>
        </w:r>
      </w:hyperlink>
    </w:p>
    <w:p w14:paraId="499E5AD2" w14:textId="15C63274" w:rsidR="00613B19" w:rsidRDefault="00C47305">
      <w:pPr>
        <w:pStyle w:val="TOC2"/>
        <w:rPr>
          <w:rFonts w:asciiTheme="minorHAnsi" w:eastAsiaTheme="minorEastAsia" w:hAnsiTheme="minorHAnsi" w:cstheme="minorBidi"/>
          <w:noProof/>
          <w:sz w:val="22"/>
          <w:szCs w:val="22"/>
          <w:lang w:val="en-GB" w:eastAsia="en-GB"/>
        </w:rPr>
      </w:pPr>
      <w:hyperlink w:anchor="_Toc65830437" w:history="1">
        <w:r w:rsidR="00613B19" w:rsidRPr="007B1AA2">
          <w:rPr>
            <w:rStyle w:val="Hyperlink"/>
            <w:noProof/>
          </w:rPr>
          <w:t>6.2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Safety Assumptions</w:t>
        </w:r>
        <w:r w:rsidR="00613B19">
          <w:rPr>
            <w:noProof/>
            <w:webHidden/>
          </w:rPr>
          <w:tab/>
        </w:r>
        <w:r w:rsidR="00613B19">
          <w:rPr>
            <w:noProof/>
            <w:webHidden/>
          </w:rPr>
          <w:fldChar w:fldCharType="begin"/>
        </w:r>
        <w:r w:rsidR="00613B19">
          <w:rPr>
            <w:noProof/>
            <w:webHidden/>
          </w:rPr>
          <w:instrText xml:space="preserve"> PAGEREF _Toc65830437 \h </w:instrText>
        </w:r>
        <w:r w:rsidR="00613B19">
          <w:rPr>
            <w:noProof/>
            <w:webHidden/>
          </w:rPr>
        </w:r>
        <w:r w:rsidR="00613B19">
          <w:rPr>
            <w:noProof/>
            <w:webHidden/>
          </w:rPr>
          <w:fldChar w:fldCharType="separate"/>
        </w:r>
        <w:r w:rsidR="00613B19">
          <w:rPr>
            <w:noProof/>
            <w:webHidden/>
          </w:rPr>
          <w:t>44</w:t>
        </w:r>
        <w:r w:rsidR="00613B19">
          <w:rPr>
            <w:noProof/>
            <w:webHidden/>
          </w:rPr>
          <w:fldChar w:fldCharType="end"/>
        </w:r>
      </w:hyperlink>
    </w:p>
    <w:p w14:paraId="5B0F0267" w14:textId="3B6867E5" w:rsidR="00613B19" w:rsidRDefault="00C47305">
      <w:pPr>
        <w:pStyle w:val="TOC2"/>
        <w:rPr>
          <w:rFonts w:asciiTheme="minorHAnsi" w:eastAsiaTheme="minorEastAsia" w:hAnsiTheme="minorHAnsi" w:cstheme="minorBidi"/>
          <w:noProof/>
          <w:sz w:val="22"/>
          <w:szCs w:val="22"/>
          <w:lang w:val="en-GB" w:eastAsia="en-GB"/>
        </w:rPr>
      </w:pPr>
      <w:hyperlink w:anchor="_Toc65830438" w:history="1">
        <w:r w:rsidR="00613B19" w:rsidRPr="007B1AA2">
          <w:rPr>
            <w:rStyle w:val="Hyperlink"/>
            <w:noProof/>
          </w:rPr>
          <w:t>6.3</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Safety Goals</w:t>
        </w:r>
        <w:r w:rsidR="00613B19">
          <w:rPr>
            <w:noProof/>
            <w:webHidden/>
          </w:rPr>
          <w:tab/>
        </w:r>
        <w:r w:rsidR="00613B19">
          <w:rPr>
            <w:noProof/>
            <w:webHidden/>
          </w:rPr>
          <w:fldChar w:fldCharType="begin"/>
        </w:r>
        <w:r w:rsidR="00613B19">
          <w:rPr>
            <w:noProof/>
            <w:webHidden/>
          </w:rPr>
          <w:instrText xml:space="preserve"> PAGEREF _Toc65830438 \h </w:instrText>
        </w:r>
        <w:r w:rsidR="00613B19">
          <w:rPr>
            <w:noProof/>
            <w:webHidden/>
          </w:rPr>
        </w:r>
        <w:r w:rsidR="00613B19">
          <w:rPr>
            <w:noProof/>
            <w:webHidden/>
          </w:rPr>
          <w:fldChar w:fldCharType="separate"/>
        </w:r>
        <w:r w:rsidR="00613B19">
          <w:rPr>
            <w:noProof/>
            <w:webHidden/>
          </w:rPr>
          <w:t>44</w:t>
        </w:r>
        <w:r w:rsidR="00613B19">
          <w:rPr>
            <w:noProof/>
            <w:webHidden/>
          </w:rPr>
          <w:fldChar w:fldCharType="end"/>
        </w:r>
      </w:hyperlink>
    </w:p>
    <w:p w14:paraId="69DC1AA2" w14:textId="633B3C62" w:rsidR="00613B19" w:rsidRDefault="00C47305">
      <w:pPr>
        <w:pStyle w:val="TOC2"/>
        <w:rPr>
          <w:rFonts w:asciiTheme="minorHAnsi" w:eastAsiaTheme="minorEastAsia" w:hAnsiTheme="minorHAnsi" w:cstheme="minorBidi"/>
          <w:noProof/>
          <w:sz w:val="22"/>
          <w:szCs w:val="22"/>
          <w:lang w:val="en-GB" w:eastAsia="en-GB"/>
        </w:rPr>
      </w:pPr>
      <w:hyperlink w:anchor="_Toc65830439" w:history="1">
        <w:r w:rsidR="00613B19" w:rsidRPr="007B1AA2">
          <w:rPr>
            <w:rStyle w:val="Hyperlink"/>
            <w:noProof/>
          </w:rPr>
          <w:t>6.4</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Functional Safety Requirements</w:t>
        </w:r>
        <w:r w:rsidR="00613B19">
          <w:rPr>
            <w:noProof/>
            <w:webHidden/>
          </w:rPr>
          <w:tab/>
        </w:r>
        <w:r w:rsidR="00613B19">
          <w:rPr>
            <w:noProof/>
            <w:webHidden/>
          </w:rPr>
          <w:fldChar w:fldCharType="begin"/>
        </w:r>
        <w:r w:rsidR="00613B19">
          <w:rPr>
            <w:noProof/>
            <w:webHidden/>
          </w:rPr>
          <w:instrText xml:space="preserve"> PAGEREF _Toc65830439 \h </w:instrText>
        </w:r>
        <w:r w:rsidR="00613B19">
          <w:rPr>
            <w:noProof/>
            <w:webHidden/>
          </w:rPr>
        </w:r>
        <w:r w:rsidR="00613B19">
          <w:rPr>
            <w:noProof/>
            <w:webHidden/>
          </w:rPr>
          <w:fldChar w:fldCharType="separate"/>
        </w:r>
        <w:r w:rsidR="00613B19">
          <w:rPr>
            <w:noProof/>
            <w:webHidden/>
          </w:rPr>
          <w:t>44</w:t>
        </w:r>
        <w:r w:rsidR="00613B19">
          <w:rPr>
            <w:noProof/>
            <w:webHidden/>
          </w:rPr>
          <w:fldChar w:fldCharType="end"/>
        </w:r>
      </w:hyperlink>
    </w:p>
    <w:p w14:paraId="3BF6A44D" w14:textId="1064068C"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40" w:history="1">
        <w:r w:rsidR="00613B19" w:rsidRPr="007B1AA2">
          <w:rPr>
            <w:rStyle w:val="Hyperlink"/>
            <w:noProof/>
          </w:rPr>
          <w:t>6.4.1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Safety Goal:  Prevent Hazard (Example)</w:t>
        </w:r>
        <w:r w:rsidR="00613B19">
          <w:rPr>
            <w:noProof/>
            <w:webHidden/>
          </w:rPr>
          <w:tab/>
        </w:r>
        <w:r w:rsidR="00613B19">
          <w:rPr>
            <w:noProof/>
            <w:webHidden/>
          </w:rPr>
          <w:fldChar w:fldCharType="begin"/>
        </w:r>
        <w:r w:rsidR="00613B19">
          <w:rPr>
            <w:noProof/>
            <w:webHidden/>
          </w:rPr>
          <w:instrText xml:space="preserve"> PAGEREF _Toc65830440 \h </w:instrText>
        </w:r>
        <w:r w:rsidR="00613B19">
          <w:rPr>
            <w:noProof/>
            <w:webHidden/>
          </w:rPr>
        </w:r>
        <w:r w:rsidR="00613B19">
          <w:rPr>
            <w:noProof/>
            <w:webHidden/>
          </w:rPr>
          <w:fldChar w:fldCharType="separate"/>
        </w:r>
        <w:r w:rsidR="00613B19">
          <w:rPr>
            <w:noProof/>
            <w:webHidden/>
          </w:rPr>
          <w:t>45</w:t>
        </w:r>
        <w:r w:rsidR="00613B19">
          <w:rPr>
            <w:noProof/>
            <w:webHidden/>
          </w:rPr>
          <w:fldChar w:fldCharType="end"/>
        </w:r>
      </w:hyperlink>
    </w:p>
    <w:p w14:paraId="0009E396" w14:textId="3CD2D81C"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41" w:history="1">
        <w:r w:rsidR="00613B19" w:rsidRPr="007B1AA2">
          <w:rPr>
            <w:rStyle w:val="Hyperlink"/>
            <w:noProof/>
          </w:rPr>
          <w:t>6.4.2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Derivation of Functional Safety Requirements on Assumptions</w:t>
        </w:r>
        <w:r w:rsidR="00613B19">
          <w:rPr>
            <w:noProof/>
            <w:webHidden/>
          </w:rPr>
          <w:tab/>
        </w:r>
        <w:r w:rsidR="00613B19">
          <w:rPr>
            <w:noProof/>
            <w:webHidden/>
          </w:rPr>
          <w:fldChar w:fldCharType="begin"/>
        </w:r>
        <w:r w:rsidR="00613B19">
          <w:rPr>
            <w:noProof/>
            <w:webHidden/>
          </w:rPr>
          <w:instrText xml:space="preserve"> PAGEREF _Toc65830441 \h </w:instrText>
        </w:r>
        <w:r w:rsidR="00613B19">
          <w:rPr>
            <w:noProof/>
            <w:webHidden/>
          </w:rPr>
        </w:r>
        <w:r w:rsidR="00613B19">
          <w:rPr>
            <w:noProof/>
            <w:webHidden/>
          </w:rPr>
          <w:fldChar w:fldCharType="separate"/>
        </w:r>
        <w:r w:rsidR="00613B19">
          <w:rPr>
            <w:noProof/>
            <w:webHidden/>
          </w:rPr>
          <w:t>46</w:t>
        </w:r>
        <w:r w:rsidR="00613B19">
          <w:rPr>
            <w:noProof/>
            <w:webHidden/>
          </w:rPr>
          <w:fldChar w:fldCharType="end"/>
        </w:r>
      </w:hyperlink>
    </w:p>
    <w:p w14:paraId="166C9B28" w14:textId="1DC87738" w:rsidR="00613B19" w:rsidRDefault="00C47305">
      <w:pPr>
        <w:pStyle w:val="TOC2"/>
        <w:rPr>
          <w:rFonts w:asciiTheme="minorHAnsi" w:eastAsiaTheme="minorEastAsia" w:hAnsiTheme="minorHAnsi" w:cstheme="minorBidi"/>
          <w:noProof/>
          <w:sz w:val="22"/>
          <w:szCs w:val="22"/>
          <w:lang w:val="en-GB" w:eastAsia="en-GB"/>
        </w:rPr>
      </w:pPr>
      <w:hyperlink w:anchor="_Toc65830442" w:history="1">
        <w:r w:rsidR="00613B19" w:rsidRPr="007B1AA2">
          <w:rPr>
            <w:rStyle w:val="Hyperlink"/>
            <w:noProof/>
          </w:rPr>
          <w:t>6.5</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ASIL Decomposition of Functional Safety Requirements</w:t>
        </w:r>
        <w:r w:rsidR="00613B19">
          <w:rPr>
            <w:noProof/>
            <w:webHidden/>
          </w:rPr>
          <w:tab/>
        </w:r>
        <w:r w:rsidR="00613B19">
          <w:rPr>
            <w:noProof/>
            <w:webHidden/>
          </w:rPr>
          <w:fldChar w:fldCharType="begin"/>
        </w:r>
        <w:r w:rsidR="00613B19">
          <w:rPr>
            <w:noProof/>
            <w:webHidden/>
          </w:rPr>
          <w:instrText xml:space="preserve"> PAGEREF _Toc65830442 \h </w:instrText>
        </w:r>
        <w:r w:rsidR="00613B19">
          <w:rPr>
            <w:noProof/>
            <w:webHidden/>
          </w:rPr>
        </w:r>
        <w:r w:rsidR="00613B19">
          <w:rPr>
            <w:noProof/>
            <w:webHidden/>
          </w:rPr>
          <w:fldChar w:fldCharType="separate"/>
        </w:r>
        <w:r w:rsidR="00613B19">
          <w:rPr>
            <w:noProof/>
            <w:webHidden/>
          </w:rPr>
          <w:t>46</w:t>
        </w:r>
        <w:r w:rsidR="00613B19">
          <w:rPr>
            <w:noProof/>
            <w:webHidden/>
          </w:rPr>
          <w:fldChar w:fldCharType="end"/>
        </w:r>
      </w:hyperlink>
    </w:p>
    <w:p w14:paraId="5F8900B5" w14:textId="75DB9AC0" w:rsidR="00613B19" w:rsidRDefault="00C47305">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65830443" w:history="1">
        <w:r w:rsidR="00613B19" w:rsidRPr="007B1AA2">
          <w:rPr>
            <w:rStyle w:val="Hyperlink"/>
            <w:noProof/>
          </w:rPr>
          <w:t>7</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Architecture</w:t>
        </w:r>
        <w:r w:rsidR="00613B19">
          <w:rPr>
            <w:noProof/>
            <w:webHidden/>
          </w:rPr>
          <w:tab/>
        </w:r>
        <w:r w:rsidR="00613B19">
          <w:rPr>
            <w:noProof/>
            <w:webHidden/>
          </w:rPr>
          <w:fldChar w:fldCharType="begin"/>
        </w:r>
        <w:r w:rsidR="00613B19">
          <w:rPr>
            <w:noProof/>
            <w:webHidden/>
          </w:rPr>
          <w:instrText xml:space="preserve"> PAGEREF _Toc65830443 \h </w:instrText>
        </w:r>
        <w:r w:rsidR="00613B19">
          <w:rPr>
            <w:noProof/>
            <w:webHidden/>
          </w:rPr>
        </w:r>
        <w:r w:rsidR="00613B19">
          <w:rPr>
            <w:noProof/>
            <w:webHidden/>
          </w:rPr>
          <w:fldChar w:fldCharType="separate"/>
        </w:r>
        <w:r w:rsidR="00613B19">
          <w:rPr>
            <w:noProof/>
            <w:webHidden/>
          </w:rPr>
          <w:t>47</w:t>
        </w:r>
        <w:r w:rsidR="00613B19">
          <w:rPr>
            <w:noProof/>
            <w:webHidden/>
          </w:rPr>
          <w:fldChar w:fldCharType="end"/>
        </w:r>
      </w:hyperlink>
    </w:p>
    <w:p w14:paraId="25ED0993" w14:textId="48139EF4" w:rsidR="00613B19" w:rsidRDefault="00C47305">
      <w:pPr>
        <w:pStyle w:val="TOC2"/>
        <w:rPr>
          <w:rFonts w:asciiTheme="minorHAnsi" w:eastAsiaTheme="minorEastAsia" w:hAnsiTheme="minorHAnsi" w:cstheme="minorBidi"/>
          <w:noProof/>
          <w:sz w:val="22"/>
          <w:szCs w:val="22"/>
          <w:lang w:val="en-GB" w:eastAsia="en-GB"/>
        </w:rPr>
      </w:pPr>
      <w:hyperlink w:anchor="_Toc65830444" w:history="1">
        <w:r w:rsidR="00613B19" w:rsidRPr="007B1AA2">
          <w:rPr>
            <w:rStyle w:val="Hyperlink"/>
            <w:noProof/>
          </w:rPr>
          <w:t>7.1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Functional Architecture</w:t>
        </w:r>
        <w:r w:rsidR="00613B19">
          <w:rPr>
            <w:noProof/>
            <w:webHidden/>
          </w:rPr>
          <w:tab/>
        </w:r>
        <w:r w:rsidR="00613B19">
          <w:rPr>
            <w:noProof/>
            <w:webHidden/>
          </w:rPr>
          <w:fldChar w:fldCharType="begin"/>
        </w:r>
        <w:r w:rsidR="00613B19">
          <w:rPr>
            <w:noProof/>
            <w:webHidden/>
          </w:rPr>
          <w:instrText xml:space="preserve"> PAGEREF _Toc65830444 \h </w:instrText>
        </w:r>
        <w:r w:rsidR="00613B19">
          <w:rPr>
            <w:noProof/>
            <w:webHidden/>
          </w:rPr>
        </w:r>
        <w:r w:rsidR="00613B19">
          <w:rPr>
            <w:noProof/>
            <w:webHidden/>
          </w:rPr>
          <w:fldChar w:fldCharType="separate"/>
        </w:r>
        <w:r w:rsidR="00613B19">
          <w:rPr>
            <w:noProof/>
            <w:webHidden/>
          </w:rPr>
          <w:t>47</w:t>
        </w:r>
        <w:r w:rsidR="00613B19">
          <w:rPr>
            <w:noProof/>
            <w:webHidden/>
          </w:rPr>
          <w:fldChar w:fldCharType="end"/>
        </w:r>
      </w:hyperlink>
    </w:p>
    <w:p w14:paraId="11950A4C" w14:textId="7486DABB"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45" w:history="1">
        <w:r w:rsidR="00613B19" w:rsidRPr="007B1AA2">
          <w:rPr>
            <w:rStyle w:val="Hyperlink"/>
            <w:noProof/>
          </w:rPr>
          <w:t>7.1.1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List of Functions</w:t>
        </w:r>
        <w:r w:rsidR="00613B19">
          <w:rPr>
            <w:noProof/>
            <w:webHidden/>
          </w:rPr>
          <w:tab/>
        </w:r>
        <w:r w:rsidR="00613B19">
          <w:rPr>
            <w:noProof/>
            <w:webHidden/>
          </w:rPr>
          <w:fldChar w:fldCharType="begin"/>
        </w:r>
        <w:r w:rsidR="00613B19">
          <w:rPr>
            <w:noProof/>
            <w:webHidden/>
          </w:rPr>
          <w:instrText xml:space="preserve"> PAGEREF _Toc65830445 \h </w:instrText>
        </w:r>
        <w:r w:rsidR="00613B19">
          <w:rPr>
            <w:noProof/>
            <w:webHidden/>
          </w:rPr>
        </w:r>
        <w:r w:rsidR="00613B19">
          <w:rPr>
            <w:noProof/>
            <w:webHidden/>
          </w:rPr>
          <w:fldChar w:fldCharType="separate"/>
        </w:r>
        <w:r w:rsidR="00613B19">
          <w:rPr>
            <w:noProof/>
            <w:webHidden/>
          </w:rPr>
          <w:t>47</w:t>
        </w:r>
        <w:r w:rsidR="00613B19">
          <w:rPr>
            <w:noProof/>
            <w:webHidden/>
          </w:rPr>
          <w:fldChar w:fldCharType="end"/>
        </w:r>
      </w:hyperlink>
    </w:p>
    <w:p w14:paraId="1DB8BA70" w14:textId="10DF8C6C" w:rsidR="00613B19" w:rsidRDefault="00C47305">
      <w:pPr>
        <w:pStyle w:val="TOC2"/>
        <w:rPr>
          <w:rFonts w:asciiTheme="minorHAnsi" w:eastAsiaTheme="minorEastAsia" w:hAnsiTheme="minorHAnsi" w:cstheme="minorBidi"/>
          <w:noProof/>
          <w:sz w:val="22"/>
          <w:szCs w:val="22"/>
          <w:lang w:val="en-GB" w:eastAsia="en-GB"/>
        </w:rPr>
      </w:pPr>
      <w:hyperlink w:anchor="_Toc65830446" w:history="1">
        <w:r w:rsidR="00613B19" w:rsidRPr="007B1AA2">
          <w:rPr>
            <w:rStyle w:val="Hyperlink"/>
            <w:noProof/>
          </w:rPr>
          <w:t>7.2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Logical Architecture</w:t>
        </w:r>
        <w:r w:rsidR="00613B19">
          <w:rPr>
            <w:noProof/>
            <w:webHidden/>
          </w:rPr>
          <w:tab/>
        </w:r>
        <w:r w:rsidR="00613B19">
          <w:rPr>
            <w:noProof/>
            <w:webHidden/>
          </w:rPr>
          <w:fldChar w:fldCharType="begin"/>
        </w:r>
        <w:r w:rsidR="00613B19">
          <w:rPr>
            <w:noProof/>
            <w:webHidden/>
          </w:rPr>
          <w:instrText xml:space="preserve"> PAGEREF _Toc65830446 \h </w:instrText>
        </w:r>
        <w:r w:rsidR="00613B19">
          <w:rPr>
            <w:noProof/>
            <w:webHidden/>
          </w:rPr>
        </w:r>
        <w:r w:rsidR="00613B19">
          <w:rPr>
            <w:noProof/>
            <w:webHidden/>
          </w:rPr>
          <w:fldChar w:fldCharType="separate"/>
        </w:r>
        <w:r w:rsidR="00613B19">
          <w:rPr>
            <w:noProof/>
            <w:webHidden/>
          </w:rPr>
          <w:t>47</w:t>
        </w:r>
        <w:r w:rsidR="00613B19">
          <w:rPr>
            <w:noProof/>
            <w:webHidden/>
          </w:rPr>
          <w:fldChar w:fldCharType="end"/>
        </w:r>
      </w:hyperlink>
    </w:p>
    <w:p w14:paraId="52D51056" w14:textId="263629F9" w:rsidR="00613B19" w:rsidRDefault="00C47305">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65830447" w:history="1">
        <w:r w:rsidR="00613B19" w:rsidRPr="007B1AA2">
          <w:rPr>
            <w:rStyle w:val="Hyperlink"/>
            <w:noProof/>
          </w:rPr>
          <w:t>7.2.1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Logical Interfaces</w:t>
        </w:r>
        <w:r w:rsidR="00613B19">
          <w:rPr>
            <w:noProof/>
            <w:webHidden/>
          </w:rPr>
          <w:tab/>
        </w:r>
        <w:r w:rsidR="00613B19">
          <w:rPr>
            <w:noProof/>
            <w:webHidden/>
          </w:rPr>
          <w:fldChar w:fldCharType="begin"/>
        </w:r>
        <w:r w:rsidR="00613B19">
          <w:rPr>
            <w:noProof/>
            <w:webHidden/>
          </w:rPr>
          <w:instrText xml:space="preserve"> PAGEREF _Toc65830447 \h </w:instrText>
        </w:r>
        <w:r w:rsidR="00613B19">
          <w:rPr>
            <w:noProof/>
            <w:webHidden/>
          </w:rPr>
        </w:r>
        <w:r w:rsidR="00613B19">
          <w:rPr>
            <w:noProof/>
            <w:webHidden/>
          </w:rPr>
          <w:fldChar w:fldCharType="separate"/>
        </w:r>
        <w:r w:rsidR="00613B19">
          <w:rPr>
            <w:noProof/>
            <w:webHidden/>
          </w:rPr>
          <w:t>48</w:t>
        </w:r>
        <w:r w:rsidR="00613B19">
          <w:rPr>
            <w:noProof/>
            <w:webHidden/>
          </w:rPr>
          <w:fldChar w:fldCharType="end"/>
        </w:r>
      </w:hyperlink>
    </w:p>
    <w:p w14:paraId="52E08F2E" w14:textId="7C8A1945" w:rsidR="00613B19" w:rsidRDefault="00C47305">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65830448" w:history="1">
        <w:r w:rsidR="00613B19" w:rsidRPr="007B1AA2">
          <w:rPr>
            <w:rStyle w:val="Hyperlink"/>
            <w:noProof/>
          </w:rPr>
          <w:t>8</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Open Concerns</w:t>
        </w:r>
        <w:r w:rsidR="00613B19">
          <w:rPr>
            <w:noProof/>
            <w:webHidden/>
          </w:rPr>
          <w:tab/>
        </w:r>
        <w:r w:rsidR="00613B19">
          <w:rPr>
            <w:noProof/>
            <w:webHidden/>
          </w:rPr>
          <w:fldChar w:fldCharType="begin"/>
        </w:r>
        <w:r w:rsidR="00613B19">
          <w:rPr>
            <w:noProof/>
            <w:webHidden/>
          </w:rPr>
          <w:instrText xml:space="preserve"> PAGEREF _Toc65830448 \h </w:instrText>
        </w:r>
        <w:r w:rsidR="00613B19">
          <w:rPr>
            <w:noProof/>
            <w:webHidden/>
          </w:rPr>
        </w:r>
        <w:r w:rsidR="00613B19">
          <w:rPr>
            <w:noProof/>
            <w:webHidden/>
          </w:rPr>
          <w:fldChar w:fldCharType="separate"/>
        </w:r>
        <w:r w:rsidR="00613B19">
          <w:rPr>
            <w:noProof/>
            <w:webHidden/>
          </w:rPr>
          <w:t>51</w:t>
        </w:r>
        <w:r w:rsidR="00613B19">
          <w:rPr>
            <w:noProof/>
            <w:webHidden/>
          </w:rPr>
          <w:fldChar w:fldCharType="end"/>
        </w:r>
      </w:hyperlink>
    </w:p>
    <w:p w14:paraId="0BE1ACAF" w14:textId="689F475D" w:rsidR="00613B19" w:rsidRDefault="00C47305">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65830449" w:history="1">
        <w:r w:rsidR="00613B19" w:rsidRPr="007B1AA2">
          <w:rPr>
            <w:rStyle w:val="Hyperlink"/>
            <w:noProof/>
          </w:rPr>
          <w:t>9</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Revision History</w:t>
        </w:r>
        <w:r w:rsidR="00613B19">
          <w:rPr>
            <w:noProof/>
            <w:webHidden/>
          </w:rPr>
          <w:tab/>
        </w:r>
        <w:r w:rsidR="00613B19">
          <w:rPr>
            <w:noProof/>
            <w:webHidden/>
          </w:rPr>
          <w:fldChar w:fldCharType="begin"/>
        </w:r>
        <w:r w:rsidR="00613B19">
          <w:rPr>
            <w:noProof/>
            <w:webHidden/>
          </w:rPr>
          <w:instrText xml:space="preserve"> PAGEREF _Toc65830449 \h </w:instrText>
        </w:r>
        <w:r w:rsidR="00613B19">
          <w:rPr>
            <w:noProof/>
            <w:webHidden/>
          </w:rPr>
        </w:r>
        <w:r w:rsidR="00613B19">
          <w:rPr>
            <w:noProof/>
            <w:webHidden/>
          </w:rPr>
          <w:fldChar w:fldCharType="separate"/>
        </w:r>
        <w:r w:rsidR="00613B19">
          <w:rPr>
            <w:noProof/>
            <w:webHidden/>
          </w:rPr>
          <w:t>52</w:t>
        </w:r>
        <w:r w:rsidR="00613B19">
          <w:rPr>
            <w:noProof/>
            <w:webHidden/>
          </w:rPr>
          <w:fldChar w:fldCharType="end"/>
        </w:r>
      </w:hyperlink>
    </w:p>
    <w:p w14:paraId="6BAA684C" w14:textId="384E5AD2" w:rsidR="00613B19" w:rsidRDefault="00C47305">
      <w:pPr>
        <w:pStyle w:val="TOC1"/>
        <w:tabs>
          <w:tab w:val="left" w:pos="600"/>
          <w:tab w:val="right" w:leader="dot" w:pos="10173"/>
        </w:tabs>
        <w:rPr>
          <w:rFonts w:asciiTheme="minorHAnsi" w:eastAsiaTheme="minorEastAsia" w:hAnsiTheme="minorHAnsi" w:cstheme="minorBidi"/>
          <w:noProof/>
          <w:sz w:val="22"/>
          <w:szCs w:val="22"/>
          <w:lang w:val="en-GB" w:eastAsia="en-GB"/>
        </w:rPr>
      </w:pPr>
      <w:hyperlink w:anchor="_Toc65830451" w:history="1">
        <w:r w:rsidR="00613B19" w:rsidRPr="007B1AA2">
          <w:rPr>
            <w:rStyle w:val="Hyperlink"/>
            <w:noProof/>
          </w:rPr>
          <w:t>10</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Appendix</w:t>
        </w:r>
        <w:r w:rsidR="00613B19">
          <w:rPr>
            <w:noProof/>
            <w:webHidden/>
          </w:rPr>
          <w:tab/>
        </w:r>
        <w:r w:rsidR="00613B19">
          <w:rPr>
            <w:noProof/>
            <w:webHidden/>
          </w:rPr>
          <w:fldChar w:fldCharType="begin"/>
        </w:r>
        <w:r w:rsidR="00613B19">
          <w:rPr>
            <w:noProof/>
            <w:webHidden/>
          </w:rPr>
          <w:instrText xml:space="preserve"> PAGEREF _Toc65830451 \h </w:instrText>
        </w:r>
        <w:r w:rsidR="00613B19">
          <w:rPr>
            <w:noProof/>
            <w:webHidden/>
          </w:rPr>
        </w:r>
        <w:r w:rsidR="00613B19">
          <w:rPr>
            <w:noProof/>
            <w:webHidden/>
          </w:rPr>
          <w:fldChar w:fldCharType="separate"/>
        </w:r>
        <w:r w:rsidR="00613B19">
          <w:rPr>
            <w:noProof/>
            <w:webHidden/>
          </w:rPr>
          <w:t>53</w:t>
        </w:r>
        <w:r w:rsidR="00613B19">
          <w:rPr>
            <w:noProof/>
            <w:webHidden/>
          </w:rPr>
          <w:fldChar w:fldCharType="end"/>
        </w:r>
      </w:hyperlink>
    </w:p>
    <w:p w14:paraId="03702AB1" w14:textId="779272D7" w:rsidR="00613B19" w:rsidRDefault="00C47305">
      <w:pPr>
        <w:pStyle w:val="TOC2"/>
        <w:rPr>
          <w:rFonts w:asciiTheme="minorHAnsi" w:eastAsiaTheme="minorEastAsia" w:hAnsiTheme="minorHAnsi" w:cstheme="minorBidi"/>
          <w:noProof/>
          <w:sz w:val="22"/>
          <w:szCs w:val="22"/>
          <w:lang w:val="en-GB" w:eastAsia="en-GB"/>
        </w:rPr>
      </w:pPr>
      <w:hyperlink w:anchor="_Toc65830452" w:history="1">
        <w:r w:rsidR="00613B19" w:rsidRPr="007B1AA2">
          <w:rPr>
            <w:rStyle w:val="Hyperlink"/>
            <w:noProof/>
          </w:rPr>
          <w:t>10.1</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Definitions</w:t>
        </w:r>
        <w:r w:rsidR="00613B19">
          <w:rPr>
            <w:noProof/>
            <w:webHidden/>
          </w:rPr>
          <w:tab/>
        </w:r>
        <w:r w:rsidR="00613B19">
          <w:rPr>
            <w:noProof/>
            <w:webHidden/>
          </w:rPr>
          <w:fldChar w:fldCharType="begin"/>
        </w:r>
        <w:r w:rsidR="00613B19">
          <w:rPr>
            <w:noProof/>
            <w:webHidden/>
          </w:rPr>
          <w:instrText xml:space="preserve"> PAGEREF _Toc65830452 \h </w:instrText>
        </w:r>
        <w:r w:rsidR="00613B19">
          <w:rPr>
            <w:noProof/>
            <w:webHidden/>
          </w:rPr>
        </w:r>
        <w:r w:rsidR="00613B19">
          <w:rPr>
            <w:noProof/>
            <w:webHidden/>
          </w:rPr>
          <w:fldChar w:fldCharType="separate"/>
        </w:r>
        <w:r w:rsidR="00613B19">
          <w:rPr>
            <w:noProof/>
            <w:webHidden/>
          </w:rPr>
          <w:t>53</w:t>
        </w:r>
        <w:r w:rsidR="00613B19">
          <w:rPr>
            <w:noProof/>
            <w:webHidden/>
          </w:rPr>
          <w:fldChar w:fldCharType="end"/>
        </w:r>
      </w:hyperlink>
    </w:p>
    <w:p w14:paraId="01227E2E" w14:textId="26C4327D" w:rsidR="00613B19" w:rsidRDefault="00C47305">
      <w:pPr>
        <w:pStyle w:val="TOC2"/>
        <w:rPr>
          <w:rFonts w:asciiTheme="minorHAnsi" w:eastAsiaTheme="minorEastAsia" w:hAnsiTheme="minorHAnsi" w:cstheme="minorBidi"/>
          <w:noProof/>
          <w:sz w:val="22"/>
          <w:szCs w:val="22"/>
          <w:lang w:val="en-GB" w:eastAsia="en-GB"/>
        </w:rPr>
      </w:pPr>
      <w:hyperlink w:anchor="_Toc65830453" w:history="1">
        <w:r w:rsidR="00613B19" w:rsidRPr="007B1AA2">
          <w:rPr>
            <w:rStyle w:val="Hyperlink"/>
            <w:noProof/>
          </w:rPr>
          <w:t>10.2</w:t>
        </w:r>
        <w:r w:rsidR="00613B19">
          <w:rPr>
            <w:rFonts w:asciiTheme="minorHAnsi" w:eastAsiaTheme="minorEastAsia" w:hAnsiTheme="minorHAnsi" w:cstheme="minorBidi"/>
            <w:noProof/>
            <w:sz w:val="22"/>
            <w:szCs w:val="22"/>
            <w:lang w:val="en-GB" w:eastAsia="en-GB"/>
          </w:rPr>
          <w:tab/>
        </w:r>
        <w:r w:rsidR="00613B19" w:rsidRPr="007B1AA2">
          <w:rPr>
            <w:rStyle w:val="Hyperlink"/>
            <w:noProof/>
          </w:rPr>
          <w:t>Abbreviations</w:t>
        </w:r>
        <w:r w:rsidR="00613B19">
          <w:rPr>
            <w:noProof/>
            <w:webHidden/>
          </w:rPr>
          <w:tab/>
        </w:r>
        <w:r w:rsidR="00613B19">
          <w:rPr>
            <w:noProof/>
            <w:webHidden/>
          </w:rPr>
          <w:fldChar w:fldCharType="begin"/>
        </w:r>
        <w:r w:rsidR="00613B19">
          <w:rPr>
            <w:noProof/>
            <w:webHidden/>
          </w:rPr>
          <w:instrText xml:space="preserve"> PAGEREF _Toc65830453 \h </w:instrText>
        </w:r>
        <w:r w:rsidR="00613B19">
          <w:rPr>
            <w:noProof/>
            <w:webHidden/>
          </w:rPr>
        </w:r>
        <w:r w:rsidR="00613B19">
          <w:rPr>
            <w:noProof/>
            <w:webHidden/>
          </w:rPr>
          <w:fldChar w:fldCharType="separate"/>
        </w:r>
        <w:r w:rsidR="00613B19">
          <w:rPr>
            <w:noProof/>
            <w:webHidden/>
          </w:rPr>
          <w:t>53</w:t>
        </w:r>
        <w:r w:rsidR="00613B19">
          <w:rPr>
            <w:noProof/>
            <w:webHidden/>
          </w:rPr>
          <w:fldChar w:fldCharType="end"/>
        </w:r>
      </w:hyperlink>
    </w:p>
    <w:p w14:paraId="57D5559E" w14:textId="234F4ED4"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143B9A8F" w14:textId="39A91E86" w:rsidR="00613B19" w:rsidRDefault="00D551E4">
      <w:pPr>
        <w:pStyle w:val="TableofFigures"/>
        <w:tabs>
          <w:tab w:val="right" w:leader="dot" w:pos="10173"/>
        </w:tabs>
        <w:rPr>
          <w:rFonts w:asciiTheme="minorHAnsi" w:eastAsiaTheme="minorEastAsia" w:hAnsiTheme="minorHAnsi" w:cstheme="minorBidi"/>
          <w:noProof/>
          <w:sz w:val="22"/>
          <w:szCs w:val="22"/>
          <w:lang w:val="en-GB" w:eastAsia="en-GB"/>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65830454" w:history="1">
        <w:r w:rsidR="00613B19" w:rsidRPr="00496E54">
          <w:rPr>
            <w:rStyle w:val="Hyperlink"/>
            <w:noProof/>
          </w:rPr>
          <w:t>Figure 2: Feature Image Here</w:t>
        </w:r>
        <w:r w:rsidR="00613B19">
          <w:rPr>
            <w:noProof/>
            <w:webHidden/>
          </w:rPr>
          <w:tab/>
        </w:r>
        <w:r w:rsidR="00613B19">
          <w:rPr>
            <w:noProof/>
            <w:webHidden/>
          </w:rPr>
          <w:fldChar w:fldCharType="begin"/>
        </w:r>
        <w:r w:rsidR="00613B19">
          <w:rPr>
            <w:noProof/>
            <w:webHidden/>
          </w:rPr>
          <w:instrText xml:space="preserve"> PAGEREF _Toc65830454 \h </w:instrText>
        </w:r>
        <w:r w:rsidR="00613B19">
          <w:rPr>
            <w:noProof/>
            <w:webHidden/>
          </w:rPr>
        </w:r>
        <w:r w:rsidR="00613B19">
          <w:rPr>
            <w:noProof/>
            <w:webHidden/>
          </w:rPr>
          <w:fldChar w:fldCharType="separate"/>
        </w:r>
        <w:r w:rsidR="00613B19">
          <w:rPr>
            <w:noProof/>
            <w:webHidden/>
          </w:rPr>
          <w:t>7</w:t>
        </w:r>
        <w:r w:rsidR="00613B19">
          <w:rPr>
            <w:noProof/>
            <w:webHidden/>
          </w:rPr>
          <w:fldChar w:fldCharType="end"/>
        </w:r>
      </w:hyperlink>
    </w:p>
    <w:p w14:paraId="4DA518BF" w14:textId="7714D029"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55" w:history="1">
        <w:r w:rsidR="00613B19" w:rsidRPr="00496E54">
          <w:rPr>
            <w:rStyle w:val="Hyperlink"/>
            <w:noProof/>
          </w:rPr>
          <w:t>Figure 4: Feature Context</w:t>
        </w:r>
        <w:r w:rsidR="00613B19">
          <w:rPr>
            <w:noProof/>
            <w:webHidden/>
          </w:rPr>
          <w:tab/>
        </w:r>
        <w:r w:rsidR="00613B19">
          <w:rPr>
            <w:noProof/>
            <w:webHidden/>
          </w:rPr>
          <w:fldChar w:fldCharType="begin"/>
        </w:r>
        <w:r w:rsidR="00613B19">
          <w:rPr>
            <w:noProof/>
            <w:webHidden/>
          </w:rPr>
          <w:instrText xml:space="preserve"> PAGEREF _Toc65830455 \h </w:instrText>
        </w:r>
        <w:r w:rsidR="00613B19">
          <w:rPr>
            <w:noProof/>
            <w:webHidden/>
          </w:rPr>
        </w:r>
        <w:r w:rsidR="00613B19">
          <w:rPr>
            <w:noProof/>
            <w:webHidden/>
          </w:rPr>
          <w:fldChar w:fldCharType="separate"/>
        </w:r>
        <w:r w:rsidR="00613B19">
          <w:rPr>
            <w:noProof/>
            <w:webHidden/>
          </w:rPr>
          <w:t>11</w:t>
        </w:r>
        <w:r w:rsidR="00613B19">
          <w:rPr>
            <w:noProof/>
            <w:webHidden/>
          </w:rPr>
          <w:fldChar w:fldCharType="end"/>
        </w:r>
      </w:hyperlink>
    </w:p>
    <w:p w14:paraId="51B32516" w14:textId="5C62563E"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56" w:history="1">
        <w:r w:rsidR="00613B19" w:rsidRPr="00496E54">
          <w:rPr>
            <w:rStyle w:val="Hyperlink"/>
            <w:noProof/>
          </w:rPr>
          <w:t>Figure 6: Feature Use Cases</w:t>
        </w:r>
        <w:r w:rsidR="00613B19">
          <w:rPr>
            <w:noProof/>
            <w:webHidden/>
          </w:rPr>
          <w:tab/>
        </w:r>
        <w:r w:rsidR="00613B19">
          <w:rPr>
            <w:noProof/>
            <w:webHidden/>
          </w:rPr>
          <w:fldChar w:fldCharType="begin"/>
        </w:r>
        <w:r w:rsidR="00613B19">
          <w:rPr>
            <w:noProof/>
            <w:webHidden/>
          </w:rPr>
          <w:instrText xml:space="preserve"> PAGEREF _Toc65830456 \h </w:instrText>
        </w:r>
        <w:r w:rsidR="00613B19">
          <w:rPr>
            <w:noProof/>
            <w:webHidden/>
          </w:rPr>
        </w:r>
        <w:r w:rsidR="00613B19">
          <w:rPr>
            <w:noProof/>
            <w:webHidden/>
          </w:rPr>
          <w:fldChar w:fldCharType="separate"/>
        </w:r>
        <w:r w:rsidR="00613B19">
          <w:rPr>
            <w:noProof/>
            <w:webHidden/>
          </w:rPr>
          <w:t>14</w:t>
        </w:r>
        <w:r w:rsidR="00613B19">
          <w:rPr>
            <w:noProof/>
            <w:webHidden/>
          </w:rPr>
          <w:fldChar w:fldCharType="end"/>
        </w:r>
      </w:hyperlink>
    </w:p>
    <w:p w14:paraId="60A2A4B1" w14:textId="3D3D4DE8"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57" w:history="1">
        <w:r w:rsidR="00613B19" w:rsidRPr="00496E54">
          <w:rPr>
            <w:rStyle w:val="Hyperlink"/>
            <w:noProof/>
          </w:rPr>
          <w:t>Figure 7: W&amp;RC #1 Diagram – Prevent Hazard (Example)</w:t>
        </w:r>
        <w:r w:rsidR="00613B19">
          <w:rPr>
            <w:noProof/>
            <w:webHidden/>
          </w:rPr>
          <w:tab/>
        </w:r>
        <w:r w:rsidR="00613B19">
          <w:rPr>
            <w:noProof/>
            <w:webHidden/>
          </w:rPr>
          <w:fldChar w:fldCharType="begin"/>
        </w:r>
        <w:r w:rsidR="00613B19">
          <w:rPr>
            <w:noProof/>
            <w:webHidden/>
          </w:rPr>
          <w:instrText xml:space="preserve"> PAGEREF _Toc65830457 \h </w:instrText>
        </w:r>
        <w:r w:rsidR="00613B19">
          <w:rPr>
            <w:noProof/>
            <w:webHidden/>
          </w:rPr>
        </w:r>
        <w:r w:rsidR="00613B19">
          <w:rPr>
            <w:noProof/>
            <w:webHidden/>
          </w:rPr>
          <w:fldChar w:fldCharType="separate"/>
        </w:r>
        <w:r w:rsidR="00613B19">
          <w:rPr>
            <w:noProof/>
            <w:webHidden/>
          </w:rPr>
          <w:t>46</w:t>
        </w:r>
        <w:r w:rsidR="00613B19">
          <w:rPr>
            <w:noProof/>
            <w:webHidden/>
          </w:rPr>
          <w:fldChar w:fldCharType="end"/>
        </w:r>
      </w:hyperlink>
    </w:p>
    <w:p w14:paraId="5A950320" w14:textId="64D1CA2F"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58" w:history="1">
        <w:r w:rsidR="00613B19" w:rsidRPr="00496E54">
          <w:rPr>
            <w:rStyle w:val="Hyperlink"/>
            <w:noProof/>
          </w:rPr>
          <w:t>Figure 9: Logical Architecture</w:t>
        </w:r>
        <w:r w:rsidR="00613B19">
          <w:rPr>
            <w:noProof/>
            <w:webHidden/>
          </w:rPr>
          <w:tab/>
        </w:r>
        <w:r w:rsidR="00613B19">
          <w:rPr>
            <w:noProof/>
            <w:webHidden/>
          </w:rPr>
          <w:fldChar w:fldCharType="begin"/>
        </w:r>
        <w:r w:rsidR="00613B19">
          <w:rPr>
            <w:noProof/>
            <w:webHidden/>
          </w:rPr>
          <w:instrText xml:space="preserve"> PAGEREF _Toc65830458 \h </w:instrText>
        </w:r>
        <w:r w:rsidR="00613B19">
          <w:rPr>
            <w:noProof/>
            <w:webHidden/>
          </w:rPr>
        </w:r>
        <w:r w:rsidR="00613B19">
          <w:rPr>
            <w:noProof/>
            <w:webHidden/>
          </w:rPr>
          <w:fldChar w:fldCharType="separate"/>
        </w:r>
        <w:r w:rsidR="00613B19">
          <w:rPr>
            <w:noProof/>
            <w:webHidden/>
          </w:rPr>
          <w:t>48</w:t>
        </w:r>
        <w:r w:rsidR="00613B19">
          <w:rPr>
            <w:noProof/>
            <w:webHidden/>
          </w:rPr>
          <w:fldChar w:fldCharType="end"/>
        </w:r>
      </w:hyperlink>
    </w:p>
    <w:p w14:paraId="02AFB9A4" w14:textId="21A5C0E3"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7" w:name="_Toc423619082"/>
      <w:r w:rsidRPr="0046323D">
        <w:rPr>
          <w:b/>
          <w:sz w:val="32"/>
        </w:rPr>
        <w:t>List of Tables</w:t>
      </w:r>
      <w:bookmarkEnd w:id="7"/>
    </w:p>
    <w:p w14:paraId="5ED37535" w14:textId="77777777" w:rsidR="00D551E4" w:rsidRPr="00E2703A" w:rsidRDefault="00D551E4" w:rsidP="00FE4F4B">
      <w:pPr>
        <w:pStyle w:val="TOC2"/>
        <w:rPr>
          <w:rStyle w:val="Hyperlink"/>
          <w:noProof/>
          <w:color w:val="auto"/>
        </w:rPr>
      </w:pPr>
    </w:p>
    <w:p w14:paraId="4839EA15" w14:textId="60111918" w:rsidR="00613B19" w:rsidRDefault="00D551E4">
      <w:pPr>
        <w:pStyle w:val="TableofFigures"/>
        <w:tabs>
          <w:tab w:val="right" w:leader="dot" w:pos="10173"/>
        </w:tabs>
        <w:rPr>
          <w:rFonts w:asciiTheme="minorHAnsi" w:eastAsiaTheme="minorEastAsia" w:hAnsiTheme="minorHAnsi" w:cstheme="minorBidi"/>
          <w:noProof/>
          <w:sz w:val="22"/>
          <w:szCs w:val="22"/>
          <w:lang w:val="en-GB" w:eastAsia="en-GB"/>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65830459" w:history="1">
        <w:r w:rsidR="00613B19" w:rsidRPr="00927B35">
          <w:rPr>
            <w:rStyle w:val="Hyperlink"/>
            <w:noProof/>
          </w:rPr>
          <w:t>Table 1: Features described in this FD</w:t>
        </w:r>
        <w:r w:rsidR="00613B19">
          <w:rPr>
            <w:noProof/>
            <w:webHidden/>
          </w:rPr>
          <w:tab/>
        </w:r>
        <w:r w:rsidR="00613B19">
          <w:rPr>
            <w:noProof/>
            <w:webHidden/>
          </w:rPr>
          <w:fldChar w:fldCharType="begin"/>
        </w:r>
        <w:r w:rsidR="00613B19">
          <w:rPr>
            <w:noProof/>
            <w:webHidden/>
          </w:rPr>
          <w:instrText xml:space="preserve"> PAGEREF _Toc65830459 \h </w:instrText>
        </w:r>
        <w:r w:rsidR="00613B19">
          <w:rPr>
            <w:noProof/>
            <w:webHidden/>
          </w:rPr>
        </w:r>
        <w:r w:rsidR="00613B19">
          <w:rPr>
            <w:noProof/>
            <w:webHidden/>
          </w:rPr>
          <w:fldChar w:fldCharType="separate"/>
        </w:r>
        <w:r w:rsidR="00613B19">
          <w:rPr>
            <w:noProof/>
            <w:webHidden/>
          </w:rPr>
          <w:t>5</w:t>
        </w:r>
        <w:r w:rsidR="00613B19">
          <w:rPr>
            <w:noProof/>
            <w:webHidden/>
          </w:rPr>
          <w:fldChar w:fldCharType="end"/>
        </w:r>
      </w:hyperlink>
    </w:p>
    <w:p w14:paraId="70D610E7" w14:textId="5E1FEAA0"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0" w:history="1">
        <w:r w:rsidR="00613B19" w:rsidRPr="00927B35">
          <w:rPr>
            <w:rStyle w:val="Hyperlink"/>
            <w:noProof/>
          </w:rPr>
          <w:t>Table 2: Feature Variants</w:t>
        </w:r>
        <w:r w:rsidR="00613B19">
          <w:rPr>
            <w:noProof/>
            <w:webHidden/>
          </w:rPr>
          <w:tab/>
        </w:r>
        <w:r w:rsidR="00613B19">
          <w:rPr>
            <w:noProof/>
            <w:webHidden/>
          </w:rPr>
          <w:fldChar w:fldCharType="begin"/>
        </w:r>
        <w:r w:rsidR="00613B19">
          <w:rPr>
            <w:noProof/>
            <w:webHidden/>
          </w:rPr>
          <w:instrText xml:space="preserve"> PAGEREF _Toc65830460 \h </w:instrText>
        </w:r>
        <w:r w:rsidR="00613B19">
          <w:rPr>
            <w:noProof/>
            <w:webHidden/>
          </w:rPr>
        </w:r>
        <w:r w:rsidR="00613B19">
          <w:rPr>
            <w:noProof/>
            <w:webHidden/>
          </w:rPr>
          <w:fldChar w:fldCharType="separate"/>
        </w:r>
        <w:r w:rsidR="00613B19">
          <w:rPr>
            <w:noProof/>
            <w:webHidden/>
          </w:rPr>
          <w:t>8</w:t>
        </w:r>
        <w:r w:rsidR="00613B19">
          <w:rPr>
            <w:noProof/>
            <w:webHidden/>
          </w:rPr>
          <w:fldChar w:fldCharType="end"/>
        </w:r>
      </w:hyperlink>
    </w:p>
    <w:p w14:paraId="5F534F9F" w14:textId="53C362DD"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1" w:history="1">
        <w:r w:rsidR="00613B19" w:rsidRPr="00927B35">
          <w:rPr>
            <w:rStyle w:val="Hyperlink"/>
            <w:noProof/>
          </w:rPr>
          <w:t>Table 3: Regions &amp; Markets</w:t>
        </w:r>
        <w:r w:rsidR="00613B19">
          <w:rPr>
            <w:noProof/>
            <w:webHidden/>
          </w:rPr>
          <w:tab/>
        </w:r>
        <w:r w:rsidR="00613B19">
          <w:rPr>
            <w:noProof/>
            <w:webHidden/>
          </w:rPr>
          <w:fldChar w:fldCharType="begin"/>
        </w:r>
        <w:r w:rsidR="00613B19">
          <w:rPr>
            <w:noProof/>
            <w:webHidden/>
          </w:rPr>
          <w:instrText xml:space="preserve"> PAGEREF _Toc65830461 \h </w:instrText>
        </w:r>
        <w:r w:rsidR="00613B19">
          <w:rPr>
            <w:noProof/>
            <w:webHidden/>
          </w:rPr>
        </w:r>
        <w:r w:rsidR="00613B19">
          <w:rPr>
            <w:noProof/>
            <w:webHidden/>
          </w:rPr>
          <w:fldChar w:fldCharType="separate"/>
        </w:r>
        <w:r w:rsidR="00613B19">
          <w:rPr>
            <w:noProof/>
            <w:webHidden/>
          </w:rPr>
          <w:t>9</w:t>
        </w:r>
        <w:r w:rsidR="00613B19">
          <w:rPr>
            <w:noProof/>
            <w:webHidden/>
          </w:rPr>
          <w:fldChar w:fldCharType="end"/>
        </w:r>
      </w:hyperlink>
    </w:p>
    <w:p w14:paraId="1A228192" w14:textId="379276DD"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2" w:history="1">
        <w:r w:rsidR="00613B19" w:rsidRPr="00927B35">
          <w:rPr>
            <w:rStyle w:val="Hyperlink"/>
            <w:noProof/>
          </w:rPr>
          <w:t xml:space="preserve">Table 5: Ford internal Documents </w:t>
        </w:r>
        <w:r w:rsidR="00613B19" w:rsidRPr="00927B35">
          <w:rPr>
            <w:rStyle w:val="Hyperlink"/>
            <w:i/>
            <w:noProof/>
          </w:rPr>
          <w:t>(not specified in SysML model)</w:t>
        </w:r>
        <w:r w:rsidR="00613B19">
          <w:rPr>
            <w:noProof/>
            <w:webHidden/>
          </w:rPr>
          <w:tab/>
        </w:r>
        <w:r w:rsidR="00613B19">
          <w:rPr>
            <w:noProof/>
            <w:webHidden/>
          </w:rPr>
          <w:fldChar w:fldCharType="begin"/>
        </w:r>
        <w:r w:rsidR="00613B19">
          <w:rPr>
            <w:noProof/>
            <w:webHidden/>
          </w:rPr>
          <w:instrText xml:space="preserve"> PAGEREF _Toc65830462 \h </w:instrText>
        </w:r>
        <w:r w:rsidR="00613B19">
          <w:rPr>
            <w:noProof/>
            <w:webHidden/>
          </w:rPr>
        </w:r>
        <w:r w:rsidR="00613B19">
          <w:rPr>
            <w:noProof/>
            <w:webHidden/>
          </w:rPr>
          <w:fldChar w:fldCharType="separate"/>
        </w:r>
        <w:r w:rsidR="00613B19">
          <w:rPr>
            <w:noProof/>
            <w:webHidden/>
          </w:rPr>
          <w:t>10</w:t>
        </w:r>
        <w:r w:rsidR="00613B19">
          <w:rPr>
            <w:noProof/>
            <w:webHidden/>
          </w:rPr>
          <w:fldChar w:fldCharType="end"/>
        </w:r>
      </w:hyperlink>
    </w:p>
    <w:p w14:paraId="38D18CB7" w14:textId="4E67852D"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3" w:history="1">
        <w:r w:rsidR="00613B19" w:rsidRPr="00927B35">
          <w:rPr>
            <w:rStyle w:val="Hyperlink"/>
            <w:noProof/>
          </w:rPr>
          <w:t xml:space="preserve">Table 7: External documents and publications </w:t>
        </w:r>
        <w:r w:rsidR="00613B19" w:rsidRPr="00927B35">
          <w:rPr>
            <w:rStyle w:val="Hyperlink"/>
            <w:i/>
            <w:noProof/>
          </w:rPr>
          <w:t>(not specified in SysML model)</w:t>
        </w:r>
        <w:r w:rsidR="00613B19">
          <w:rPr>
            <w:noProof/>
            <w:webHidden/>
          </w:rPr>
          <w:tab/>
        </w:r>
        <w:r w:rsidR="00613B19">
          <w:rPr>
            <w:noProof/>
            <w:webHidden/>
          </w:rPr>
          <w:fldChar w:fldCharType="begin"/>
        </w:r>
        <w:r w:rsidR="00613B19">
          <w:rPr>
            <w:noProof/>
            <w:webHidden/>
          </w:rPr>
          <w:instrText xml:space="preserve"> PAGEREF _Toc65830463 \h </w:instrText>
        </w:r>
        <w:r w:rsidR="00613B19">
          <w:rPr>
            <w:noProof/>
            <w:webHidden/>
          </w:rPr>
        </w:r>
        <w:r w:rsidR="00613B19">
          <w:rPr>
            <w:noProof/>
            <w:webHidden/>
          </w:rPr>
          <w:fldChar w:fldCharType="separate"/>
        </w:r>
        <w:r w:rsidR="00613B19">
          <w:rPr>
            <w:noProof/>
            <w:webHidden/>
          </w:rPr>
          <w:t>10</w:t>
        </w:r>
        <w:r w:rsidR="00613B19">
          <w:rPr>
            <w:noProof/>
            <w:webHidden/>
          </w:rPr>
          <w:fldChar w:fldCharType="end"/>
        </w:r>
      </w:hyperlink>
    </w:p>
    <w:p w14:paraId="5A1017AE" w14:textId="2E490392"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4" w:history="1">
        <w:r w:rsidR="00613B19" w:rsidRPr="00927B35">
          <w:rPr>
            <w:rStyle w:val="Hyperlink"/>
            <w:noProof/>
          </w:rPr>
          <w:t xml:space="preserve">Table 8: Parameters / Values used in this document </w:t>
        </w:r>
        <w:r w:rsidR="00613B19" w:rsidRPr="00927B35">
          <w:rPr>
            <w:rStyle w:val="Hyperlink"/>
            <w:i/>
            <w:noProof/>
          </w:rPr>
          <w:t>(Not supported by MagicDraw report generation)</w:t>
        </w:r>
        <w:r w:rsidR="00613B19">
          <w:rPr>
            <w:noProof/>
            <w:webHidden/>
          </w:rPr>
          <w:tab/>
        </w:r>
        <w:r w:rsidR="00613B19">
          <w:rPr>
            <w:noProof/>
            <w:webHidden/>
          </w:rPr>
          <w:fldChar w:fldCharType="begin"/>
        </w:r>
        <w:r w:rsidR="00613B19">
          <w:rPr>
            <w:noProof/>
            <w:webHidden/>
          </w:rPr>
          <w:instrText xml:space="preserve"> PAGEREF _Toc65830464 \h </w:instrText>
        </w:r>
        <w:r w:rsidR="00613B19">
          <w:rPr>
            <w:noProof/>
            <w:webHidden/>
          </w:rPr>
        </w:r>
        <w:r w:rsidR="00613B19">
          <w:rPr>
            <w:noProof/>
            <w:webHidden/>
          </w:rPr>
          <w:fldChar w:fldCharType="separate"/>
        </w:r>
        <w:r w:rsidR="00613B19">
          <w:rPr>
            <w:noProof/>
            <w:webHidden/>
          </w:rPr>
          <w:t>10</w:t>
        </w:r>
        <w:r w:rsidR="00613B19">
          <w:rPr>
            <w:noProof/>
            <w:webHidden/>
          </w:rPr>
          <w:fldChar w:fldCharType="end"/>
        </w:r>
      </w:hyperlink>
    </w:p>
    <w:p w14:paraId="366947D3" w14:textId="2C28D827"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5" w:history="1">
        <w:r w:rsidR="00613B19" w:rsidRPr="00927B35">
          <w:rPr>
            <w:rStyle w:val="Hyperlink"/>
            <w:noProof/>
          </w:rPr>
          <w:t>Table 9: List of Influences</w:t>
        </w:r>
        <w:r w:rsidR="00613B19">
          <w:rPr>
            <w:noProof/>
            <w:webHidden/>
          </w:rPr>
          <w:tab/>
        </w:r>
        <w:r w:rsidR="00613B19">
          <w:rPr>
            <w:noProof/>
            <w:webHidden/>
          </w:rPr>
          <w:fldChar w:fldCharType="begin"/>
        </w:r>
        <w:r w:rsidR="00613B19">
          <w:rPr>
            <w:noProof/>
            <w:webHidden/>
          </w:rPr>
          <w:instrText xml:space="preserve"> PAGEREF _Toc65830465 \h </w:instrText>
        </w:r>
        <w:r w:rsidR="00613B19">
          <w:rPr>
            <w:noProof/>
            <w:webHidden/>
          </w:rPr>
        </w:r>
        <w:r w:rsidR="00613B19">
          <w:rPr>
            <w:noProof/>
            <w:webHidden/>
          </w:rPr>
          <w:fldChar w:fldCharType="separate"/>
        </w:r>
        <w:r w:rsidR="00613B19">
          <w:rPr>
            <w:noProof/>
            <w:webHidden/>
          </w:rPr>
          <w:t>13</w:t>
        </w:r>
        <w:r w:rsidR="00613B19">
          <w:rPr>
            <w:noProof/>
            <w:webHidden/>
          </w:rPr>
          <w:fldChar w:fldCharType="end"/>
        </w:r>
      </w:hyperlink>
    </w:p>
    <w:p w14:paraId="7FF54CC7" w14:textId="0CE9E5B9"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6" w:history="1">
        <w:r w:rsidR="00613B19" w:rsidRPr="00927B35">
          <w:rPr>
            <w:rStyle w:val="Hyperlink"/>
            <w:noProof/>
          </w:rPr>
          <w:t>Table 12: List of Actors</w:t>
        </w:r>
        <w:r w:rsidR="00613B19">
          <w:rPr>
            <w:noProof/>
            <w:webHidden/>
          </w:rPr>
          <w:tab/>
        </w:r>
        <w:r w:rsidR="00613B19">
          <w:rPr>
            <w:noProof/>
            <w:webHidden/>
          </w:rPr>
          <w:fldChar w:fldCharType="begin"/>
        </w:r>
        <w:r w:rsidR="00613B19">
          <w:rPr>
            <w:noProof/>
            <w:webHidden/>
          </w:rPr>
          <w:instrText xml:space="preserve"> PAGEREF _Toc65830466 \h </w:instrText>
        </w:r>
        <w:r w:rsidR="00613B19">
          <w:rPr>
            <w:noProof/>
            <w:webHidden/>
          </w:rPr>
        </w:r>
        <w:r w:rsidR="00613B19">
          <w:rPr>
            <w:noProof/>
            <w:webHidden/>
          </w:rPr>
          <w:fldChar w:fldCharType="separate"/>
        </w:r>
        <w:r w:rsidR="00613B19">
          <w:rPr>
            <w:noProof/>
            <w:webHidden/>
          </w:rPr>
          <w:t>15</w:t>
        </w:r>
        <w:r w:rsidR="00613B19">
          <w:rPr>
            <w:noProof/>
            <w:webHidden/>
          </w:rPr>
          <w:fldChar w:fldCharType="end"/>
        </w:r>
      </w:hyperlink>
    </w:p>
    <w:p w14:paraId="008F7A6A" w14:textId="003CD14C"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7" w:history="1">
        <w:r w:rsidR="00613B19" w:rsidRPr="00927B35">
          <w:rPr>
            <w:rStyle w:val="Hyperlink"/>
            <w:noProof/>
          </w:rPr>
          <w:t>Table 13: System Behaviors for HARA</w:t>
        </w:r>
        <w:r w:rsidR="00613B19">
          <w:rPr>
            <w:noProof/>
            <w:webHidden/>
          </w:rPr>
          <w:tab/>
        </w:r>
        <w:r w:rsidR="00613B19">
          <w:rPr>
            <w:noProof/>
            <w:webHidden/>
          </w:rPr>
          <w:fldChar w:fldCharType="begin"/>
        </w:r>
        <w:r w:rsidR="00613B19">
          <w:rPr>
            <w:noProof/>
            <w:webHidden/>
          </w:rPr>
          <w:instrText xml:space="preserve"> PAGEREF _Toc65830467 \h </w:instrText>
        </w:r>
        <w:r w:rsidR="00613B19">
          <w:rPr>
            <w:noProof/>
            <w:webHidden/>
          </w:rPr>
        </w:r>
        <w:r w:rsidR="00613B19">
          <w:rPr>
            <w:noProof/>
            <w:webHidden/>
          </w:rPr>
          <w:fldChar w:fldCharType="separate"/>
        </w:r>
        <w:r w:rsidR="00613B19">
          <w:rPr>
            <w:noProof/>
            <w:webHidden/>
          </w:rPr>
          <w:t>44</w:t>
        </w:r>
        <w:r w:rsidR="00613B19">
          <w:rPr>
            <w:noProof/>
            <w:webHidden/>
          </w:rPr>
          <w:fldChar w:fldCharType="end"/>
        </w:r>
      </w:hyperlink>
    </w:p>
    <w:p w14:paraId="1B57DB66" w14:textId="76CC29FB"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8" w:history="1">
        <w:r w:rsidR="00613B19" w:rsidRPr="00927B35">
          <w:rPr>
            <w:rStyle w:val="Hyperlink"/>
            <w:noProof/>
          </w:rPr>
          <w:t>Table 15: Functional Safety Goals</w:t>
        </w:r>
        <w:r w:rsidR="00613B19">
          <w:rPr>
            <w:noProof/>
            <w:webHidden/>
          </w:rPr>
          <w:tab/>
        </w:r>
        <w:r w:rsidR="00613B19">
          <w:rPr>
            <w:noProof/>
            <w:webHidden/>
          </w:rPr>
          <w:fldChar w:fldCharType="begin"/>
        </w:r>
        <w:r w:rsidR="00613B19">
          <w:rPr>
            <w:noProof/>
            <w:webHidden/>
          </w:rPr>
          <w:instrText xml:space="preserve"> PAGEREF _Toc65830468 \h </w:instrText>
        </w:r>
        <w:r w:rsidR="00613B19">
          <w:rPr>
            <w:noProof/>
            <w:webHidden/>
          </w:rPr>
        </w:r>
        <w:r w:rsidR="00613B19">
          <w:rPr>
            <w:noProof/>
            <w:webHidden/>
          </w:rPr>
          <w:fldChar w:fldCharType="separate"/>
        </w:r>
        <w:r w:rsidR="00613B19">
          <w:rPr>
            <w:noProof/>
            <w:webHidden/>
          </w:rPr>
          <w:t>44</w:t>
        </w:r>
        <w:r w:rsidR="00613B19">
          <w:rPr>
            <w:noProof/>
            <w:webHidden/>
          </w:rPr>
          <w:fldChar w:fldCharType="end"/>
        </w:r>
      </w:hyperlink>
    </w:p>
    <w:p w14:paraId="148895F3" w14:textId="334AE808"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69" w:history="1">
        <w:r w:rsidR="00613B19" w:rsidRPr="00927B35">
          <w:rPr>
            <w:rStyle w:val="Hyperlink"/>
            <w:noProof/>
          </w:rPr>
          <w:t>Table 18: Feature Interactions</w:t>
        </w:r>
        <w:r w:rsidR="00613B19">
          <w:rPr>
            <w:noProof/>
            <w:webHidden/>
          </w:rPr>
          <w:tab/>
        </w:r>
        <w:r w:rsidR="00613B19">
          <w:rPr>
            <w:noProof/>
            <w:webHidden/>
          </w:rPr>
          <w:fldChar w:fldCharType="begin"/>
        </w:r>
        <w:r w:rsidR="00613B19">
          <w:rPr>
            <w:noProof/>
            <w:webHidden/>
          </w:rPr>
          <w:instrText xml:space="preserve"> PAGEREF _Toc65830469 \h </w:instrText>
        </w:r>
        <w:r w:rsidR="00613B19">
          <w:rPr>
            <w:noProof/>
            <w:webHidden/>
          </w:rPr>
        </w:r>
        <w:r w:rsidR="00613B19">
          <w:rPr>
            <w:noProof/>
            <w:webHidden/>
          </w:rPr>
          <w:fldChar w:fldCharType="separate"/>
        </w:r>
        <w:r w:rsidR="00613B19">
          <w:rPr>
            <w:noProof/>
            <w:webHidden/>
          </w:rPr>
          <w:t>50</w:t>
        </w:r>
        <w:r w:rsidR="00613B19">
          <w:rPr>
            <w:noProof/>
            <w:webHidden/>
          </w:rPr>
          <w:fldChar w:fldCharType="end"/>
        </w:r>
      </w:hyperlink>
    </w:p>
    <w:p w14:paraId="56ED4B9A" w14:textId="43D08004"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70" w:history="1">
        <w:r w:rsidR="00613B19" w:rsidRPr="00927B35">
          <w:rPr>
            <w:rStyle w:val="Hyperlink"/>
            <w:noProof/>
          </w:rPr>
          <w:t xml:space="preserve">Table 20: Open Concerns </w:t>
        </w:r>
        <w:r w:rsidR="00613B19" w:rsidRPr="00927B35">
          <w:rPr>
            <w:rStyle w:val="Hyperlink"/>
            <w:i/>
            <w:noProof/>
          </w:rPr>
          <w:t>(Not supported by MagicDraw report generation)</w:t>
        </w:r>
        <w:r w:rsidR="00613B19">
          <w:rPr>
            <w:noProof/>
            <w:webHidden/>
          </w:rPr>
          <w:tab/>
        </w:r>
        <w:r w:rsidR="00613B19">
          <w:rPr>
            <w:noProof/>
            <w:webHidden/>
          </w:rPr>
          <w:fldChar w:fldCharType="begin"/>
        </w:r>
        <w:r w:rsidR="00613B19">
          <w:rPr>
            <w:noProof/>
            <w:webHidden/>
          </w:rPr>
          <w:instrText xml:space="preserve"> PAGEREF _Toc65830470 \h </w:instrText>
        </w:r>
        <w:r w:rsidR="00613B19">
          <w:rPr>
            <w:noProof/>
            <w:webHidden/>
          </w:rPr>
        </w:r>
        <w:r w:rsidR="00613B19">
          <w:rPr>
            <w:noProof/>
            <w:webHidden/>
          </w:rPr>
          <w:fldChar w:fldCharType="separate"/>
        </w:r>
        <w:r w:rsidR="00613B19">
          <w:rPr>
            <w:noProof/>
            <w:webHidden/>
          </w:rPr>
          <w:t>51</w:t>
        </w:r>
        <w:r w:rsidR="00613B19">
          <w:rPr>
            <w:noProof/>
            <w:webHidden/>
          </w:rPr>
          <w:fldChar w:fldCharType="end"/>
        </w:r>
      </w:hyperlink>
    </w:p>
    <w:p w14:paraId="687A3D9B" w14:textId="519FD6E1" w:rsidR="00613B19" w:rsidRDefault="00C47305">
      <w:pPr>
        <w:pStyle w:val="TableofFigures"/>
        <w:tabs>
          <w:tab w:val="right" w:leader="dot" w:pos="10173"/>
        </w:tabs>
        <w:rPr>
          <w:rFonts w:asciiTheme="minorHAnsi" w:eastAsiaTheme="minorEastAsia" w:hAnsiTheme="minorHAnsi" w:cstheme="minorBidi"/>
          <w:noProof/>
          <w:sz w:val="22"/>
          <w:szCs w:val="22"/>
          <w:lang w:val="en-GB" w:eastAsia="en-GB"/>
        </w:rPr>
      </w:pPr>
      <w:hyperlink w:anchor="_Toc65830471" w:history="1">
        <w:r w:rsidR="00613B19" w:rsidRPr="00927B35">
          <w:rPr>
            <w:rStyle w:val="Hyperlink"/>
            <w:noProof/>
          </w:rPr>
          <w:t>Table 22: Abbreviations used in this document</w:t>
        </w:r>
        <w:r w:rsidR="00613B19">
          <w:rPr>
            <w:noProof/>
            <w:webHidden/>
          </w:rPr>
          <w:tab/>
        </w:r>
        <w:r w:rsidR="00613B19">
          <w:rPr>
            <w:noProof/>
            <w:webHidden/>
          </w:rPr>
          <w:fldChar w:fldCharType="begin"/>
        </w:r>
        <w:r w:rsidR="00613B19">
          <w:rPr>
            <w:noProof/>
            <w:webHidden/>
          </w:rPr>
          <w:instrText xml:space="preserve"> PAGEREF _Toc65830471 \h </w:instrText>
        </w:r>
        <w:r w:rsidR="00613B19">
          <w:rPr>
            <w:noProof/>
            <w:webHidden/>
          </w:rPr>
        </w:r>
        <w:r w:rsidR="00613B19">
          <w:rPr>
            <w:noProof/>
            <w:webHidden/>
          </w:rPr>
          <w:fldChar w:fldCharType="separate"/>
        </w:r>
        <w:r w:rsidR="00613B19">
          <w:rPr>
            <w:noProof/>
            <w:webHidden/>
          </w:rPr>
          <w:t>53</w:t>
        </w:r>
        <w:r w:rsidR="00613B19">
          <w:rPr>
            <w:noProof/>
            <w:webHidden/>
          </w:rPr>
          <w:fldChar w:fldCharType="end"/>
        </w:r>
      </w:hyperlink>
    </w:p>
    <w:p w14:paraId="0B44C227" w14:textId="349A3F9F" w:rsidR="00D551E4" w:rsidRPr="00E2703A" w:rsidRDefault="00D551E4" w:rsidP="00FE4F4B">
      <w:pPr>
        <w:tabs>
          <w:tab w:val="left" w:leader="dot" w:pos="9907"/>
        </w:tabs>
      </w:pPr>
      <w:r w:rsidRPr="00E2703A">
        <w:rPr>
          <w:rStyle w:val="Hyperlink"/>
          <w:rFonts w:cs="Arial"/>
          <w:noProof/>
          <w:color w:val="auto"/>
        </w:rPr>
        <w:fldChar w:fldCharType="end"/>
      </w:r>
    </w:p>
    <w:p w14:paraId="67D90F88" w14:textId="77777777" w:rsidR="0027671B" w:rsidRPr="007C20FA" w:rsidRDefault="00D808DC" w:rsidP="0027671B">
      <w:pPr>
        <w:pStyle w:val="Heading1"/>
      </w:pPr>
      <w:bookmarkStart w:id="8" w:name="_Toc65830383"/>
      <w:r>
        <w:lastRenderedPageBreak/>
        <w:t>Introduction</w:t>
      </w:r>
      <w:bookmarkEnd w:id="8"/>
    </w:p>
    <w:p w14:paraId="0D35CB8C" w14:textId="77777777" w:rsidR="0027671B" w:rsidRDefault="00F173E3" w:rsidP="0027671B">
      <w:pPr>
        <w:pStyle w:val="Heading2"/>
      </w:pPr>
      <w:bookmarkStart w:id="9" w:name="_Toc397081411"/>
      <w:bookmarkStart w:id="10" w:name="_Toc215652128"/>
      <w:bookmarkStart w:id="11" w:name="_Toc65830384"/>
      <w:r>
        <w:t xml:space="preserve">Document </w:t>
      </w:r>
      <w:r w:rsidR="0027671B" w:rsidRPr="007C20FA">
        <w:t>Purpose</w:t>
      </w:r>
      <w:bookmarkEnd w:id="9"/>
      <w:bookmarkEnd w:id="10"/>
      <w:bookmarkEnd w:id="11"/>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2807BBCF"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6"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7" w:history="1">
        <w:r w:rsidR="008C0B3A" w:rsidRPr="0021265E">
          <w:rPr>
            <w:rStyle w:val="SubtleEmphasis"/>
            <w:i w:val="0"/>
            <w:color w:val="0000FF"/>
            <w:u w:val="single"/>
          </w:rPr>
          <w:t>Ford Functional Safety Sharepoint</w:t>
        </w:r>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12" w:name="_Toc65830385"/>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tblLayout w:type="fixed"/>
        <w:tblLook w:val="01E0" w:firstRow="1" w:lastRow="1" w:firstColumn="1" w:lastColumn="1" w:noHBand="0" w:noVBand="0"/>
      </w:tblPr>
      <w:tblGrid>
        <w:gridCol w:w="1413"/>
        <w:gridCol w:w="2835"/>
        <w:gridCol w:w="4819"/>
        <w:gridCol w:w="1389"/>
      </w:tblGrid>
      <w:tr w:rsidR="0021265E" w:rsidRPr="001B1565" w14:paraId="39E4A671" w14:textId="77777777" w:rsidTr="006113D9">
        <w:tc>
          <w:tcPr>
            <w:tcW w:w="1413"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835"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4819"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1389"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6113D9">
        <w:tc>
          <w:tcPr>
            <w:tcW w:w="1413" w:type="dxa"/>
          </w:tcPr>
          <w:p w14:paraId="7B975396" w14:textId="5818C8E1" w:rsidR="0021265E" w:rsidRPr="00573BBA" w:rsidRDefault="00617670" w:rsidP="009D2039">
            <w:pPr>
              <w:rPr>
                <w:rFonts w:ascii="Helvetica" w:hAnsi="Helvetica" w:cs="Helvetica"/>
              </w:rPr>
            </w:pPr>
            <w:r>
              <w:rPr>
                <w:rFonts w:ascii="Helvetica" w:hAnsi="Helvetica" w:cs="Helvetica"/>
              </w:rPr>
              <w:t>F003417</w:t>
            </w:r>
          </w:p>
        </w:tc>
        <w:tc>
          <w:tcPr>
            <w:tcW w:w="2835" w:type="dxa"/>
          </w:tcPr>
          <w:p w14:paraId="776E9B19" w14:textId="2C6E068A" w:rsidR="0021265E" w:rsidRPr="009A20AD" w:rsidRDefault="00617670" w:rsidP="009D2039">
            <w:pPr>
              <w:rPr>
                <w:rFonts w:ascii="Helvetica" w:hAnsi="Helvetica" w:cs="Helvetica"/>
              </w:rPr>
            </w:pPr>
            <w:r>
              <w:rPr>
                <w:rFonts w:ascii="Helvetica" w:hAnsi="Helvetica" w:cs="Helvetica"/>
              </w:rPr>
              <w:t>Sentinel</w:t>
            </w:r>
          </w:p>
          <w:p w14:paraId="0E3DA0CB" w14:textId="3AEE8FD0" w:rsidR="0021265E" w:rsidRPr="009A20AD" w:rsidRDefault="00617670" w:rsidP="009D2039">
            <w:pPr>
              <w:rPr>
                <w:rFonts w:ascii="Helvetica" w:hAnsi="Helvetica" w:cs="Helvetica"/>
              </w:rPr>
            </w:pPr>
            <w:r>
              <w:rPr>
                <w:rFonts w:ascii="Helvetica" w:hAnsi="Helvetica" w:cs="Helvetica"/>
              </w:rPr>
              <w:t>(Program(s): V710</w:t>
            </w:r>
          </w:p>
          <w:p w14:paraId="73F99FF4" w14:textId="77777777" w:rsidR="0021265E" w:rsidRPr="009A20AD" w:rsidRDefault="00617670" w:rsidP="009D2039">
            <w:pPr>
              <w:rPr>
                <w:rFonts w:ascii="Helvetica" w:hAnsi="Helvetica" w:cs="Helvetica"/>
              </w:rPr>
            </w:pPr>
            <w:r>
              <w:rPr>
                <w:rFonts w:ascii="Helvetica" w:hAnsi="Helvetica" w:cs="Helvetica"/>
              </w:rPr>
              <w:t>P708</w:t>
            </w:r>
          </w:p>
          <w:p w14:paraId="4A7A3E43" w14:textId="77777777" w:rsidR="0021265E" w:rsidRPr="009A20AD" w:rsidRDefault="0021265E" w:rsidP="009D2039">
            <w:pPr>
              <w:rPr>
                <w:rFonts w:ascii="Helvetica" w:hAnsi="Helvetica" w:cs="Helvetica"/>
              </w:rPr>
            </w:pPr>
            <w:r w:rsidRPr="009A20AD">
              <w:rPr>
                <w:rFonts w:ascii="Helvetica" w:hAnsi="Helvetica" w:cs="Helvetica"/>
              </w:rPr>
              <w:t>)</w:t>
            </w:r>
          </w:p>
        </w:tc>
        <w:tc>
          <w:tcPr>
            <w:tcW w:w="4819" w:type="dxa"/>
          </w:tcPr>
          <w:p w14:paraId="6EED5317" w14:textId="26FA6C50" w:rsidR="0021265E" w:rsidRDefault="00617670" w:rsidP="009D2039">
            <w:pPr>
              <w:rPr>
                <w:rFonts w:ascii="Helvetica" w:hAnsi="Helvetica" w:cs="Helvetica"/>
              </w:rPr>
            </w:pPr>
            <w:r>
              <w:rPr>
                <w:rFonts w:ascii="Helvetica" w:hAnsi="Helvetica" w:cs="Helvetica"/>
              </w:rPr>
              <w:t>Ishan Gupta - igupta1 / Michael Wohlfarter - mwohlfah</w:t>
            </w:r>
          </w:p>
        </w:tc>
        <w:tc>
          <w:tcPr>
            <w:tcW w:w="1389" w:type="dxa"/>
          </w:tcPr>
          <w:p w14:paraId="4F85CE50" w14:textId="77777777" w:rsidR="00B256B9" w:rsidRDefault="00B256B9"/>
        </w:tc>
      </w:tr>
    </w:tbl>
    <w:p w14:paraId="0CCBB121" w14:textId="46A95DDA" w:rsidR="0021265E" w:rsidRDefault="0021265E" w:rsidP="0021265E">
      <w:pPr>
        <w:pStyle w:val="Caption"/>
      </w:pPr>
      <w:bookmarkStart w:id="14" w:name="_Toc65830459"/>
      <w:r w:rsidRPr="001B1565">
        <w:t xml:space="preserve">Table </w:t>
      </w:r>
      <w:r>
        <w:rPr>
          <w:noProof/>
        </w:rPr>
        <w:fldChar w:fldCharType="begin"/>
      </w:r>
      <w:r>
        <w:rPr>
          <w:noProof/>
        </w:rPr>
        <w:instrText xml:space="preserve"> SEQ Table \* ARABIC </w:instrText>
      </w:r>
      <w:r>
        <w:rPr>
          <w:noProof/>
        </w:rPr>
        <w:fldChar w:fldCharType="separate"/>
      </w:r>
      <w:r w:rsidR="00613B19">
        <w:rPr>
          <w:noProof/>
        </w:rPr>
        <w:t>1</w:t>
      </w:r>
      <w:r>
        <w:rPr>
          <w:noProof/>
        </w:rPr>
        <w:fldChar w:fldCharType="end"/>
      </w:r>
      <w:r w:rsidRPr="001B1565">
        <w:t>: Features described in this FD</w:t>
      </w:r>
      <w:bookmarkEnd w:id="13"/>
      <w:bookmarkEnd w:id="14"/>
    </w:p>
    <w:p w14:paraId="57DF193B" w14:textId="2136FE5D" w:rsidR="009A20AD" w:rsidRPr="009A20AD" w:rsidRDefault="00F173E3" w:rsidP="009A20AD">
      <w:pPr>
        <w:pStyle w:val="Heading2"/>
      </w:pPr>
      <w:bookmarkStart w:id="15" w:name="_Toc397081412"/>
      <w:bookmarkStart w:id="16" w:name="_Toc65830386"/>
      <w:r>
        <w:t xml:space="preserve">Document </w:t>
      </w:r>
      <w:r w:rsidR="0027671B" w:rsidRPr="007C20FA">
        <w:t>Audience</w:t>
      </w:r>
      <w:bookmarkEnd w:id="15"/>
      <w:bookmarkEnd w:id="16"/>
    </w:p>
    <w:p w14:paraId="0058CB96" w14:textId="4273F94D" w:rsidR="00D41852" w:rsidRDefault="00D41852" w:rsidP="00BB7AB4">
      <w:pPr>
        <w:pStyle w:val="BodyText"/>
        <w:jc w:val="both"/>
      </w:pPr>
      <w:r w:rsidRPr="001B1565">
        <w:t xml:space="preserve">The FD is written by the feature owner of </w:t>
      </w:r>
      <w:r w:rsidR="009A20AD">
        <w:rPr>
          <w:rFonts w:cs="Arial"/>
          <w:color w:val="3333FF"/>
          <w:lang w:val="en-US"/>
        </w:rPr>
        <w:t>Ishan Gupta - igupta1 / Michael Wohlfarter - mwohlfah.</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2BF886A6" w14:textId="77777777" w:rsidR="00CD3B7B" w:rsidRDefault="00CD3B7B" w:rsidP="00CD3B7B">
      <w:pPr>
        <w:pStyle w:val="Heading3"/>
        <w:ind w:left="0" w:firstLine="0"/>
      </w:pPr>
      <w:bookmarkStart w:id="17" w:name="_Toc420397663"/>
      <w:bookmarkStart w:id="18" w:name="_Toc456346126"/>
      <w:bookmarkStart w:id="19" w:name="_Toc65830387"/>
      <w:r>
        <w:t>Stakeholder List</w:t>
      </w:r>
      <w:bookmarkEnd w:id="17"/>
      <w:bookmarkEnd w:id="18"/>
      <w:bookmarkEnd w:id="19"/>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0C4FA6AB" w14:textId="407B7E84" w:rsidR="00B920DD"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8"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5CB15B0E" w14:textId="1E5E9819" w:rsidR="006113D9" w:rsidRDefault="006113D9" w:rsidP="00FC6ED2">
      <w:pPr>
        <w:shd w:val="clear" w:color="auto" w:fill="D6E3BC" w:themeFill="accent3" w:themeFillTint="66"/>
        <w:rPr>
          <w:rStyle w:val="SubtleEmphasis"/>
        </w:rPr>
      </w:pPr>
    </w:p>
    <w:p w14:paraId="2DFDB3B3" w14:textId="4682E5D0" w:rsidR="006113D9" w:rsidRDefault="006113D9" w:rsidP="00FC6ED2">
      <w:pPr>
        <w:shd w:val="clear" w:color="auto" w:fill="D6E3BC" w:themeFill="accent3" w:themeFillTint="66"/>
        <w:rPr>
          <w:rStyle w:val="SubtleEmphasis"/>
        </w:rPr>
      </w:pPr>
      <w:r>
        <w:rPr>
          <w:noProof/>
        </w:rPr>
        <w:lastRenderedPageBreak/>
        <w:drawing>
          <wp:inline distT="0" distB="0" distL="0" distR="0" wp14:anchorId="26B74670" wp14:editId="0AC6A95D">
            <wp:extent cx="6466205" cy="8291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6205" cy="8291830"/>
                    </a:xfrm>
                    <a:prstGeom prst="rect">
                      <a:avLst/>
                    </a:prstGeom>
                  </pic:spPr>
                </pic:pic>
              </a:graphicData>
            </a:graphic>
          </wp:inline>
        </w:drawing>
      </w:r>
    </w:p>
    <w:p w14:paraId="66159954" w14:textId="61FA8C1F" w:rsidR="006113D9" w:rsidRDefault="006113D9" w:rsidP="00FC6ED2">
      <w:pPr>
        <w:shd w:val="clear" w:color="auto" w:fill="D6E3BC" w:themeFill="accent3" w:themeFillTint="66"/>
        <w:rPr>
          <w:rStyle w:val="SubtleEmphasis"/>
        </w:rPr>
      </w:pPr>
    </w:p>
    <w:p w14:paraId="63DE76AC" w14:textId="0CD29DBB" w:rsidR="006113D9" w:rsidRDefault="006113D9" w:rsidP="00FC6ED2">
      <w:pPr>
        <w:shd w:val="clear" w:color="auto" w:fill="D6E3BC" w:themeFill="accent3" w:themeFillTint="66"/>
        <w:rPr>
          <w:rStyle w:val="SubtleEmphasis"/>
        </w:rPr>
      </w:pPr>
    </w:p>
    <w:p w14:paraId="06F9BCB8" w14:textId="77777777" w:rsidR="006113D9" w:rsidRPr="00347A88" w:rsidRDefault="006113D9" w:rsidP="00FC6ED2">
      <w:pPr>
        <w:shd w:val="clear" w:color="auto" w:fill="D6E3BC" w:themeFill="accent3" w:themeFillTint="66"/>
        <w:rPr>
          <w:rStyle w:val="SubtleEmphasis"/>
        </w:rPr>
      </w:pPr>
    </w:p>
    <w:p w14:paraId="66B9AC62" w14:textId="77777777" w:rsidR="00514EE8" w:rsidRDefault="00514EE8" w:rsidP="0027671B">
      <w:pPr>
        <w:pStyle w:val="Heading2"/>
      </w:pPr>
      <w:bookmarkStart w:id="20" w:name="_Toc65830388"/>
      <w:bookmarkStart w:id="21" w:name="_Toc397081415"/>
      <w:bookmarkStart w:id="22" w:name="_Toc215652130"/>
      <w:r>
        <w:lastRenderedPageBreak/>
        <w:t>Document Organization</w:t>
      </w:r>
      <w:bookmarkEnd w:id="20"/>
    </w:p>
    <w:p w14:paraId="7C1729A1" w14:textId="77777777" w:rsidR="00514EE8" w:rsidRDefault="00514EE8" w:rsidP="00EB673B">
      <w:pPr>
        <w:pStyle w:val="Heading3"/>
        <w:numPr>
          <w:ilvl w:val="2"/>
          <w:numId w:val="9"/>
        </w:numPr>
      </w:pPr>
      <w:bookmarkStart w:id="23" w:name="_Toc519694212"/>
      <w:bookmarkStart w:id="24" w:name="_Toc420397665"/>
      <w:bookmarkStart w:id="25" w:name="_Toc65830389"/>
      <w:r>
        <w:t>Document Context</w:t>
      </w:r>
      <w:bookmarkEnd w:id="23"/>
      <w:bookmarkEnd w:id="24"/>
      <w:bookmarkEnd w:id="25"/>
    </w:p>
    <w:p w14:paraId="1FA4F343" w14:textId="704E8746" w:rsidR="00514EE8" w:rsidRDefault="00514EE8" w:rsidP="00514EE8">
      <w:pPr>
        <w:pStyle w:val="BlockText"/>
        <w:ind w:left="0" w:hanging="11"/>
      </w:pPr>
      <w:r>
        <w:t xml:space="preserve">Refer to the </w:t>
      </w:r>
      <w:hyperlink r:id="rId20" w:history="1">
        <w:r w:rsidRPr="007312EA">
          <w:rPr>
            <w:rStyle w:val="Hyperlink"/>
          </w:rPr>
          <w:t>Specification Structure page</w:t>
        </w:r>
      </w:hyperlink>
      <w:r>
        <w:t xml:space="preserve"> in the </w:t>
      </w:r>
      <w:hyperlink r:id="rId21"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6" w:name="_Toc65830390"/>
      <w:r w:rsidRPr="007C20FA">
        <w:t xml:space="preserve">Document </w:t>
      </w:r>
      <w:bookmarkEnd w:id="21"/>
      <w:bookmarkEnd w:id="22"/>
      <w:r w:rsidR="00514EE8">
        <w:t>Structure</w:t>
      </w:r>
      <w:bookmarkEnd w:id="26"/>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4E22C22F" w14:textId="77777777" w:rsidR="00C35116" w:rsidRPr="00C35116" w:rsidRDefault="00C35116" w:rsidP="00C35116"/>
    <w:p w14:paraId="26805D6B"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7" w:name="_Toc65830391"/>
      <w:bookmarkStart w:id="28" w:name="_Toc211245114"/>
      <w:bookmarkStart w:id="29" w:name="_Toc397081418"/>
      <w:bookmarkStart w:id="30" w:name="_Toc215652133"/>
      <w:bookmarkStart w:id="31" w:name="_Toc216841808"/>
      <w:r>
        <w:t>Document Conventions</w:t>
      </w:r>
      <w:bookmarkEnd w:id="27"/>
    </w:p>
    <w:p w14:paraId="1BC78ECA" w14:textId="77777777" w:rsidR="00514EE8" w:rsidRPr="007C20FA" w:rsidRDefault="00514EE8" w:rsidP="00514EE8">
      <w:pPr>
        <w:pStyle w:val="Heading3"/>
      </w:pPr>
      <w:bookmarkStart w:id="32" w:name="_Ref402369865"/>
      <w:bookmarkStart w:id="33" w:name="_Toc396825968"/>
      <w:bookmarkStart w:id="34" w:name="_Toc388364620"/>
      <w:bookmarkStart w:id="35" w:name="_Toc65830392"/>
      <w:r w:rsidRPr="007C20FA">
        <w:t>Requirements Templates</w:t>
      </w:r>
      <w:bookmarkEnd w:id="32"/>
      <w:bookmarkEnd w:id="33"/>
      <w:bookmarkEnd w:id="34"/>
      <w:bookmarkEnd w:id="35"/>
    </w:p>
    <w:p w14:paraId="51BDA21D" w14:textId="0FA88411"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2"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4EDF2890"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3" w:history="1">
        <w:r w:rsidRPr="00DE5C04">
          <w:rPr>
            <w:rStyle w:val="Hyperlink"/>
          </w:rPr>
          <w:t>RE Wiki - Requirements Attributes</w:t>
        </w:r>
      </w:hyperlink>
      <w:r w:rsidR="004312E2">
        <w:t>.</w:t>
      </w:r>
      <w:bookmarkEnd w:id="28"/>
      <w:bookmarkEnd w:id="29"/>
      <w:bookmarkEnd w:id="30"/>
      <w:bookmarkEnd w:id="31"/>
    </w:p>
    <w:p w14:paraId="7417F7F7" w14:textId="77777777" w:rsidR="0027671B" w:rsidRPr="007C20FA" w:rsidRDefault="00D808DC" w:rsidP="0027671B">
      <w:pPr>
        <w:pStyle w:val="Heading1"/>
      </w:pPr>
      <w:bookmarkStart w:id="36" w:name="_Toc65830393"/>
      <w:r>
        <w:lastRenderedPageBreak/>
        <w:t xml:space="preserve">Feature </w:t>
      </w:r>
      <w:r w:rsidR="005300DD">
        <w:t>Overview</w:t>
      </w:r>
      <w:bookmarkEnd w:id="36"/>
    </w:p>
    <w:p w14:paraId="5690A3A8" w14:textId="77777777" w:rsidR="0027671B" w:rsidRDefault="00CC4DA9" w:rsidP="0027671B">
      <w:pPr>
        <w:pStyle w:val="Heading2"/>
      </w:pPr>
      <w:bookmarkStart w:id="37" w:name="_Toc397081435"/>
      <w:bookmarkStart w:id="38" w:name="_Toc65830394"/>
      <w:bookmarkStart w:id="39" w:name="_Toc156379465"/>
      <w:bookmarkStart w:id="40" w:name="_Toc147810600"/>
      <w:bookmarkStart w:id="41" w:name="_Toc156293228"/>
      <w:bookmarkStart w:id="42" w:name="_Toc147810526"/>
      <w:bookmarkStart w:id="43" w:name="_Toc156293079"/>
      <w:bookmarkStart w:id="44" w:name="_Toc156292312"/>
      <w:bookmarkStart w:id="45" w:name="_Toc153267791"/>
      <w:bookmarkStart w:id="46" w:name="_Toc153183126"/>
      <w:bookmarkStart w:id="47" w:name="_Toc153182176"/>
      <w:bookmarkStart w:id="48" w:name="_Toc152743161"/>
      <w:bookmarkStart w:id="49" w:name="_Toc273517494"/>
      <w:bookmarkStart w:id="50" w:name="_Toc152665350"/>
      <w:bookmarkStart w:id="51" w:name="_Toc157239608"/>
      <w:bookmarkStart w:id="52" w:name="_Toc152475008"/>
      <w:bookmarkStart w:id="53" w:name="_Toc156712169"/>
      <w:bookmarkStart w:id="54" w:name="_Toc151542239"/>
      <w:r>
        <w:t xml:space="preserve">Purpose and </w:t>
      </w:r>
      <w:r w:rsidR="005300DD">
        <w:t>Description</w:t>
      </w:r>
      <w:r>
        <w:t xml:space="preserve"> of </w:t>
      </w:r>
      <w:r w:rsidRPr="007C20FA">
        <w:t>Feature</w:t>
      </w:r>
      <w:bookmarkEnd w:id="37"/>
      <w:bookmarkEnd w:id="38"/>
    </w:p>
    <w:p w14:paraId="05E357A6"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Monitoring of the area around a parked vehicle using onboard sensors.  Sensors include :</w:t>
      </w:r>
    </w:p>
    <w:p w14:paraId="5B48AFF9" w14:textId="77777777" w:rsidR="00220CBA" w:rsidRDefault="00220CBA" w:rsidP="00220CBA">
      <w:pPr>
        <w:rPr>
          <w:rFonts w:cs="Arial"/>
        </w:rPr>
      </w:pPr>
      <w:r>
        <w:rPr>
          <w:rFonts w:cs="Arial"/>
        </w:rPr>
        <w:t>vehicle tilt, vehicle acceleration, ultrasonic sensors in cabin, microphone in cabin (PHOENIX versions only), interior cameras, external cameras, bed area radar and microphone (Pick-up trucks only).</w:t>
      </w:r>
    </w:p>
    <w:p w14:paraId="0E93C64A" w14:textId="77777777" w:rsidR="00220CBA" w:rsidRDefault="00220CBA" w:rsidP="00220CBA">
      <w:pPr>
        <w:rPr>
          <w:rFonts w:cs="Arial"/>
        </w:rPr>
      </w:pPr>
    </w:p>
    <w:p w14:paraId="562ACEC3" w14:textId="77777777" w:rsidR="00220CBA" w:rsidRDefault="00220CBA" w:rsidP="00220CBA">
      <w:pPr>
        <w:rPr>
          <w:rFonts w:cs="Arial"/>
        </w:rPr>
      </w:pPr>
      <w:r>
        <w:rPr>
          <w:rFonts w:cs="Arial"/>
        </w:rPr>
        <w:t>Videos and threat notifications are sent to the user via the FordPass App.  Video and threat data will be stored remotely (cloud) and locally (USB jump-drive).</w:t>
      </w:r>
    </w:p>
    <w:p w14:paraId="7CF690BC"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6DE8994B" wp14:editId="0F4DBEE5">
            <wp:extent cx="4762500" cy="3609975"/>
            <wp:effectExtent l="0" t="0" r="0" b="0"/>
            <wp:docPr id="4" name="Picture 828763227.jpg" descr="828763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28763227.jpg"/>
                    <pic:cNvPicPr/>
                  </pic:nvPicPr>
                  <pic:blipFill>
                    <a:blip r:embed="rId24" cstate="print"/>
                    <a:stretch>
                      <a:fillRect/>
                    </a:stretch>
                  </pic:blipFill>
                  <pic:spPr>
                    <a:xfrm>
                      <a:off x="0" y="0"/>
                      <a:ext cx="4762500" cy="3609975"/>
                    </a:xfrm>
                    <a:prstGeom prst="rect">
                      <a:avLst/>
                    </a:prstGeom>
                  </pic:spPr>
                </pic:pic>
              </a:graphicData>
            </a:graphic>
          </wp:inline>
        </w:drawing>
      </w:r>
    </w:p>
    <w:p w14:paraId="3F96E6EC" w14:textId="6DB9286D" w:rsidR="00220CBA" w:rsidRPr="00A074C1" w:rsidRDefault="00220CBA" w:rsidP="00FE4F4B">
      <w:pPr>
        <w:pStyle w:val="Caption"/>
        <w:rPr>
          <w:rFonts w:cs="Arial"/>
        </w:rPr>
      </w:pPr>
      <w:bookmarkStart w:id="55" w:name="_Toc529191290"/>
      <w:bookmarkStart w:id="56" w:name="_Toc65830454"/>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613B19">
        <w:rPr>
          <w:noProof/>
        </w:rPr>
        <w:t>1</w:t>
      </w:r>
      <w:r w:rsidR="00550F98">
        <w:rPr>
          <w:noProof/>
        </w:rPr>
        <w:fldChar w:fldCharType="end"/>
      </w:r>
      <w:r w:rsidRPr="00563A02">
        <w:t xml:space="preserve">: </w:t>
      </w:r>
      <w:r>
        <w:t>Feature Image Here</w:t>
      </w:r>
      <w:bookmarkEnd w:id="55"/>
      <w:bookmarkEnd w:id="56"/>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7" w:name="_Toc65830395"/>
      <w:bookmarkStart w:id="58" w:name="_Toc397081437"/>
      <w:r>
        <w:t>Feature Variants</w:t>
      </w:r>
      <w:bookmarkEnd w:id="57"/>
    </w:p>
    <w:p w14:paraId="5D4C6EC8"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5842D1A3"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16713209" w14:textId="39617C57" w:rsidR="00741AA6" w:rsidRDefault="00741AA6" w:rsidP="00741AA6">
      <w:pPr>
        <w:rPr>
          <w:rFonts w:cs="Arial"/>
          <w:color w:val="808080"/>
          <w:szCs w:val="22"/>
        </w:rPr>
      </w:pPr>
    </w:p>
    <w:tbl>
      <w:tblPr>
        <w:tblStyle w:val="TableGrid"/>
        <w:tblW w:w="10598" w:type="dxa"/>
        <w:tblLayout w:type="fixed"/>
        <w:tblCellMar>
          <w:left w:w="115" w:type="dxa"/>
          <w:right w:w="115" w:type="dxa"/>
        </w:tblCellMar>
        <w:tblLook w:val="0620" w:firstRow="1" w:lastRow="0" w:firstColumn="0" w:lastColumn="0" w:noHBand="1" w:noVBand="1"/>
      </w:tblPr>
      <w:tblGrid>
        <w:gridCol w:w="1809"/>
        <w:gridCol w:w="7684"/>
        <w:gridCol w:w="1105"/>
      </w:tblGrid>
      <w:tr w:rsidR="00220CBA" w14:paraId="1B668D8D" w14:textId="77777777" w:rsidTr="006113D9">
        <w:trPr>
          <w:trHeight w:val="805"/>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7684"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1105"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6113D9">
        <w:tc>
          <w:tcPr>
            <w:tcW w:w="1809" w:type="dxa"/>
          </w:tcPr>
          <w:p w14:paraId="68C69ADA" w14:textId="77777777" w:rsidR="00220CBA" w:rsidRDefault="00220CBA" w:rsidP="009D2039">
            <w:pPr>
              <w:rPr>
                <w:b/>
              </w:rPr>
            </w:pPr>
            <w:r>
              <w:rPr>
                <w:b/>
              </w:rPr>
              <w:t>Cargo Van with 2 x CSM</w:t>
            </w:r>
          </w:p>
        </w:tc>
        <w:tc>
          <w:tcPr>
            <w:tcW w:w="7684" w:type="dxa"/>
          </w:tcPr>
          <w:p w14:paraId="098E3C90" w14:textId="77777777" w:rsidR="00220CBA" w:rsidRDefault="00220CBA" w:rsidP="009D2039">
            <w:r w:rsidRPr="009E1CE3">
              <w:t>Cargo van version.  Bed radar not installed - only for pick-up vehicles.  2 CSM units, one for cab and one for cargo area. 360 degree camera system not fitted.  1 x internal camera for cab area.</w:t>
            </w:r>
          </w:p>
        </w:tc>
        <w:tc>
          <w:tcPr>
            <w:tcW w:w="1105" w:type="dxa"/>
          </w:tcPr>
          <w:p w14:paraId="434AEC6D" w14:textId="77777777" w:rsidR="00B256B9" w:rsidRDefault="00B256B9"/>
        </w:tc>
      </w:tr>
      <w:tr w:rsidR="00220CBA" w14:paraId="3C445735" w14:textId="77777777" w:rsidTr="006113D9">
        <w:tc>
          <w:tcPr>
            <w:tcW w:w="1809" w:type="dxa"/>
          </w:tcPr>
          <w:p w14:paraId="2C5CE66B" w14:textId="77777777" w:rsidR="00220CBA" w:rsidRDefault="00220CBA" w:rsidP="009D2039">
            <w:pPr>
              <w:rPr>
                <w:b/>
              </w:rPr>
            </w:pPr>
            <w:r>
              <w:rPr>
                <w:b/>
              </w:rPr>
              <w:t>Cargo Van with 2 x CSM and 360deg Camera</w:t>
            </w:r>
          </w:p>
        </w:tc>
        <w:tc>
          <w:tcPr>
            <w:tcW w:w="7684" w:type="dxa"/>
          </w:tcPr>
          <w:p w14:paraId="03006207" w14:textId="77777777" w:rsidR="00220CBA" w:rsidRDefault="00220CBA" w:rsidP="009D2039">
            <w:r w:rsidRPr="009E1CE3">
              <w:t>Cargo van version.  Bed radar not installed - only for pick-up truck application.  2 CSM units, one for cab and one for cargo area. 360 degree camera system fitted.  1 x internal camera for cab area.</w:t>
            </w:r>
          </w:p>
        </w:tc>
        <w:tc>
          <w:tcPr>
            <w:tcW w:w="1105" w:type="dxa"/>
          </w:tcPr>
          <w:p w14:paraId="40BD6123" w14:textId="77777777" w:rsidR="00B256B9" w:rsidRDefault="00B256B9"/>
        </w:tc>
      </w:tr>
      <w:tr w:rsidR="00220CBA" w14:paraId="21A0F9FF" w14:textId="77777777" w:rsidTr="006113D9">
        <w:tc>
          <w:tcPr>
            <w:tcW w:w="1809" w:type="dxa"/>
          </w:tcPr>
          <w:p w14:paraId="24D24E6B" w14:textId="77777777" w:rsidR="00220CBA" w:rsidRDefault="00220CBA" w:rsidP="009D2039">
            <w:pPr>
              <w:rPr>
                <w:b/>
              </w:rPr>
            </w:pPr>
            <w:r>
              <w:rPr>
                <w:b/>
              </w:rPr>
              <w:t>Pick Up Truck with bed radar</w:t>
            </w:r>
          </w:p>
        </w:tc>
        <w:tc>
          <w:tcPr>
            <w:tcW w:w="7684" w:type="dxa"/>
          </w:tcPr>
          <w:p w14:paraId="33172142" w14:textId="77777777" w:rsidR="00220CBA" w:rsidRDefault="00220CBA" w:rsidP="009D2039">
            <w:r w:rsidRPr="009E1CE3">
              <w:t xml:space="preserve">Pick-up truck version.  Bed radar used for pick-up vehicles with a cargo load bed.  1 CSM unit in cab area. 360 degree camera system not fitted.  1 x internal camera in cab area.  </w:t>
            </w:r>
          </w:p>
        </w:tc>
        <w:tc>
          <w:tcPr>
            <w:tcW w:w="1105" w:type="dxa"/>
          </w:tcPr>
          <w:p w14:paraId="1963B845" w14:textId="77777777" w:rsidR="00B256B9" w:rsidRDefault="00B256B9"/>
        </w:tc>
      </w:tr>
      <w:tr w:rsidR="00220CBA" w14:paraId="095A81AD" w14:textId="77777777" w:rsidTr="006113D9">
        <w:tc>
          <w:tcPr>
            <w:tcW w:w="1809" w:type="dxa"/>
          </w:tcPr>
          <w:p w14:paraId="37A377B1" w14:textId="77777777" w:rsidR="00220CBA" w:rsidRDefault="00220CBA" w:rsidP="009D2039">
            <w:pPr>
              <w:rPr>
                <w:b/>
              </w:rPr>
            </w:pPr>
            <w:r>
              <w:rPr>
                <w:b/>
              </w:rPr>
              <w:lastRenderedPageBreak/>
              <w:t>Pick Up truck with bed radar and 360deg Camera</w:t>
            </w:r>
          </w:p>
        </w:tc>
        <w:tc>
          <w:tcPr>
            <w:tcW w:w="7684" w:type="dxa"/>
          </w:tcPr>
          <w:p w14:paraId="153382CB" w14:textId="77777777" w:rsidR="00220CBA" w:rsidRDefault="00220CBA" w:rsidP="009D2039">
            <w:r w:rsidRPr="009E1CE3">
              <w:t xml:space="preserve">Pick-up truck version.  Bed radar used for pick-up vehicles with a cargo load bed.  1 CSM unit in cab area. 360 degree camera system fitted.  1 x internal camera in cab area.  </w:t>
            </w:r>
          </w:p>
        </w:tc>
        <w:tc>
          <w:tcPr>
            <w:tcW w:w="1105" w:type="dxa"/>
          </w:tcPr>
          <w:p w14:paraId="742D4FC7" w14:textId="77777777" w:rsidR="00B256B9" w:rsidRDefault="00B256B9"/>
        </w:tc>
      </w:tr>
      <w:tr w:rsidR="00220CBA" w14:paraId="344C3C4E" w14:textId="77777777" w:rsidTr="006113D9">
        <w:tc>
          <w:tcPr>
            <w:tcW w:w="1809" w:type="dxa"/>
          </w:tcPr>
          <w:p w14:paraId="702D9167" w14:textId="77777777" w:rsidR="00220CBA" w:rsidRDefault="00220CBA" w:rsidP="009D2039">
            <w:pPr>
              <w:rPr>
                <w:b/>
              </w:rPr>
            </w:pPr>
            <w:r>
              <w:rPr>
                <w:b/>
              </w:rPr>
              <w:t>SUV Bus Combi with 1 x Int Camera</w:t>
            </w:r>
          </w:p>
        </w:tc>
        <w:tc>
          <w:tcPr>
            <w:tcW w:w="7684" w:type="dxa"/>
          </w:tcPr>
          <w:p w14:paraId="1F30082B" w14:textId="77777777" w:rsidR="00220CBA" w:rsidRDefault="00220CBA" w:rsidP="009D2039">
            <w:r w:rsidRPr="009E1CE3">
              <w:t>SUV, Bus or Combi type vehicle. Bed radar not installed as no cargo bed area.  1 CSM unit in cab area. 360 degree camera system not fitted.  1 x internal camera in cab area.</w:t>
            </w:r>
          </w:p>
        </w:tc>
        <w:tc>
          <w:tcPr>
            <w:tcW w:w="1105" w:type="dxa"/>
          </w:tcPr>
          <w:p w14:paraId="10B614E5" w14:textId="77777777" w:rsidR="00B256B9" w:rsidRDefault="00B256B9"/>
        </w:tc>
      </w:tr>
      <w:tr w:rsidR="00220CBA" w14:paraId="310D9F6C" w14:textId="77777777" w:rsidTr="006113D9">
        <w:tc>
          <w:tcPr>
            <w:tcW w:w="1809" w:type="dxa"/>
          </w:tcPr>
          <w:p w14:paraId="6BB24F21" w14:textId="77777777" w:rsidR="00220CBA" w:rsidRDefault="00220CBA" w:rsidP="009D2039">
            <w:pPr>
              <w:rPr>
                <w:b/>
              </w:rPr>
            </w:pPr>
            <w:r>
              <w:rPr>
                <w:b/>
              </w:rPr>
              <w:t>SUV Bus Combi with 1 x Int Camera and 360deg Camera</w:t>
            </w:r>
          </w:p>
        </w:tc>
        <w:tc>
          <w:tcPr>
            <w:tcW w:w="7684" w:type="dxa"/>
          </w:tcPr>
          <w:p w14:paraId="32929A2D" w14:textId="77777777" w:rsidR="00220CBA" w:rsidRDefault="00220CBA" w:rsidP="009D2039">
            <w:r w:rsidRPr="009E1CE3">
              <w:t xml:space="preserve">SUV, Bus or Combi type vehicle. Bed radar not installed as no bed cargo area.  1 CSM unit in cab. 360 degree camera system fitted.  1 x internal camera in cab area.  </w:t>
            </w:r>
          </w:p>
        </w:tc>
        <w:tc>
          <w:tcPr>
            <w:tcW w:w="1105" w:type="dxa"/>
          </w:tcPr>
          <w:p w14:paraId="3D318D7C" w14:textId="77777777" w:rsidR="00B256B9" w:rsidRDefault="00B256B9"/>
        </w:tc>
      </w:tr>
      <w:tr w:rsidR="00220CBA" w14:paraId="73E7A366" w14:textId="77777777" w:rsidTr="006113D9">
        <w:tc>
          <w:tcPr>
            <w:tcW w:w="1809" w:type="dxa"/>
          </w:tcPr>
          <w:p w14:paraId="72A9AFBF" w14:textId="77777777" w:rsidR="00220CBA" w:rsidRDefault="00220CBA" w:rsidP="009D2039">
            <w:pPr>
              <w:rPr>
                <w:b/>
              </w:rPr>
            </w:pPr>
            <w:r>
              <w:rPr>
                <w:b/>
              </w:rPr>
              <w:t>SUV Bus Combi with 2 x Int Camera</w:t>
            </w:r>
          </w:p>
        </w:tc>
        <w:tc>
          <w:tcPr>
            <w:tcW w:w="7684" w:type="dxa"/>
          </w:tcPr>
          <w:p w14:paraId="72C83775" w14:textId="77777777" w:rsidR="00220CBA" w:rsidRDefault="00220CBA" w:rsidP="009D2039">
            <w:r w:rsidRPr="009E1CE3">
              <w:t>SUV, Bus or Combi type vehicle. Bed radar not installed as no bed cargo area.  1 CSM unit in cab. 360 degree camera system not fitted.  2 x internal cameras one for front of cab and one in rear.</w:t>
            </w:r>
          </w:p>
        </w:tc>
        <w:tc>
          <w:tcPr>
            <w:tcW w:w="1105" w:type="dxa"/>
          </w:tcPr>
          <w:p w14:paraId="06047420" w14:textId="77777777" w:rsidR="00B256B9" w:rsidRDefault="00B256B9"/>
        </w:tc>
      </w:tr>
      <w:tr w:rsidR="00220CBA" w14:paraId="4A601E2E" w14:textId="77777777" w:rsidTr="006113D9">
        <w:tc>
          <w:tcPr>
            <w:tcW w:w="1809" w:type="dxa"/>
          </w:tcPr>
          <w:p w14:paraId="18746D9A" w14:textId="77777777" w:rsidR="00220CBA" w:rsidRDefault="00220CBA" w:rsidP="009D2039">
            <w:pPr>
              <w:rPr>
                <w:b/>
              </w:rPr>
            </w:pPr>
            <w:r>
              <w:rPr>
                <w:b/>
              </w:rPr>
              <w:t>SUV Bus Combi with 2 x Int Camera ans 360deg Camera</w:t>
            </w:r>
          </w:p>
        </w:tc>
        <w:tc>
          <w:tcPr>
            <w:tcW w:w="7684" w:type="dxa"/>
          </w:tcPr>
          <w:p w14:paraId="459D7600" w14:textId="77777777" w:rsidR="00220CBA" w:rsidRDefault="00220CBA" w:rsidP="009D2039">
            <w:r w:rsidRPr="009E1CE3">
              <w:t>SUV, Bus or Combi type vehicle. Bed radar not installed as no bed cargo area.  1 CSM unit in cab. 360 degree camera system fitted.  2 x internal cameras one for front of cab and one in rear.</w:t>
            </w:r>
          </w:p>
        </w:tc>
        <w:tc>
          <w:tcPr>
            <w:tcW w:w="1105" w:type="dxa"/>
          </w:tcPr>
          <w:p w14:paraId="44C4BBA9" w14:textId="77777777" w:rsidR="00B256B9" w:rsidRDefault="00B256B9"/>
        </w:tc>
      </w:tr>
    </w:tbl>
    <w:p w14:paraId="43A96666" w14:textId="50E90219" w:rsidR="00220CBA" w:rsidRDefault="00220CBA" w:rsidP="00220CBA">
      <w:pPr>
        <w:pStyle w:val="Caption"/>
      </w:pPr>
      <w:bookmarkStart w:id="59" w:name="_Toc529191302"/>
      <w:bookmarkStart w:id="60" w:name="_Toc65830460"/>
      <w:r w:rsidRPr="00E137F9">
        <w:t xml:space="preserve">Table </w:t>
      </w:r>
      <w:r>
        <w:rPr>
          <w:noProof/>
        </w:rPr>
        <w:fldChar w:fldCharType="begin"/>
      </w:r>
      <w:r>
        <w:rPr>
          <w:noProof/>
        </w:rPr>
        <w:instrText xml:space="preserve"> SEQ Table \* ARABIC </w:instrText>
      </w:r>
      <w:r>
        <w:rPr>
          <w:noProof/>
        </w:rPr>
        <w:fldChar w:fldCharType="separate"/>
      </w:r>
      <w:r w:rsidR="00613B19">
        <w:rPr>
          <w:noProof/>
        </w:rPr>
        <w:t>2</w:t>
      </w:r>
      <w:r>
        <w:rPr>
          <w:noProof/>
        </w:rPr>
        <w:fldChar w:fldCharType="end"/>
      </w:r>
      <w:r w:rsidRPr="00E137F9">
        <w:t>: Feature Variants</w:t>
      </w:r>
      <w:bookmarkEnd w:id="59"/>
      <w:bookmarkEnd w:id="60"/>
    </w:p>
    <w:p w14:paraId="30D3FD6B" w14:textId="77777777" w:rsidR="000C0B77" w:rsidRDefault="000C0B77" w:rsidP="004574B4">
      <w:pPr>
        <w:pStyle w:val="Heading3"/>
      </w:pPr>
      <w:bookmarkStart w:id="61" w:name="_Toc65830396"/>
      <w:r>
        <w:t>Regions &amp; Markets</w:t>
      </w:r>
      <w:bookmarkEnd w:id="61"/>
    </w:p>
    <w:p w14:paraId="4FADB408"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58"/>
    </w:p>
    <w:p w14:paraId="23A0CFFC" w14:textId="77777777" w:rsidR="00220CBA" w:rsidRDefault="00220CBA" w:rsidP="00220CBA"/>
    <w:tbl>
      <w:tblPr>
        <w:tblStyle w:val="TableGrid"/>
        <w:tblW w:w="10525" w:type="dxa"/>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9D2039">
        <w:trPr>
          <w:trHeight w:val="1083"/>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9D2039">
        <w:tc>
          <w:tcPr>
            <w:tcW w:w="1778" w:type="dxa"/>
            <w:vAlign w:val="center"/>
          </w:tcPr>
          <w:p w14:paraId="56B63CC3" w14:textId="77777777" w:rsidR="00220CBA" w:rsidRDefault="00220CBA" w:rsidP="009D2039">
            <w:pPr>
              <w:rPr>
                <w:b/>
              </w:rPr>
            </w:pPr>
            <w:r>
              <w:rPr>
                <w:b/>
              </w:rPr>
              <w:t>Cargo Van with 2 x CSM</w:t>
            </w:r>
          </w:p>
        </w:tc>
        <w:tc>
          <w:tcPr>
            <w:tcW w:w="1591" w:type="dxa"/>
            <w:vAlign w:val="center"/>
          </w:tcPr>
          <w:p w14:paraId="1FBDF9DF" w14:textId="77777777" w:rsidR="00220CBA" w:rsidRDefault="00220CBA" w:rsidP="009D2039">
            <w:pPr>
              <w:jc w:val="center"/>
            </w:pPr>
            <w:r>
              <w:t>Mandatory</w:t>
            </w:r>
          </w:p>
        </w:tc>
        <w:tc>
          <w:tcPr>
            <w:tcW w:w="1559" w:type="dxa"/>
            <w:vAlign w:val="center"/>
          </w:tcPr>
          <w:p w14:paraId="48E741D9" w14:textId="77777777" w:rsidR="00220CBA" w:rsidRDefault="00220CBA" w:rsidP="009D2039">
            <w:pPr>
              <w:jc w:val="center"/>
            </w:pPr>
            <w:r>
              <w:t>Mandatory</w:t>
            </w:r>
          </w:p>
        </w:tc>
        <w:tc>
          <w:tcPr>
            <w:tcW w:w="1229" w:type="dxa"/>
            <w:vAlign w:val="center"/>
          </w:tcPr>
          <w:p w14:paraId="2D3BF1A2" w14:textId="77777777" w:rsidR="00220CBA" w:rsidRDefault="00220CBA" w:rsidP="009D2039">
            <w:pPr>
              <w:jc w:val="center"/>
            </w:pPr>
            <w:r>
              <w:t>Mandatory</w:t>
            </w:r>
          </w:p>
        </w:tc>
        <w:tc>
          <w:tcPr>
            <w:tcW w:w="1488" w:type="dxa"/>
            <w:vAlign w:val="center"/>
          </w:tcPr>
          <w:p w14:paraId="0C9B0569" w14:textId="77777777" w:rsidR="00220CBA" w:rsidRDefault="00220CBA" w:rsidP="009D2039">
            <w:pPr>
              <w:jc w:val="center"/>
            </w:pPr>
            <w:r>
              <w:t>Mandatory</w:t>
            </w:r>
          </w:p>
        </w:tc>
        <w:tc>
          <w:tcPr>
            <w:tcW w:w="1440" w:type="dxa"/>
            <w:vAlign w:val="center"/>
          </w:tcPr>
          <w:p w14:paraId="40216805" w14:textId="77777777" w:rsidR="00220CBA" w:rsidRDefault="00220CBA" w:rsidP="009D2039">
            <w:pPr>
              <w:jc w:val="center"/>
            </w:pPr>
            <w:r>
              <w:t>Mandatory</w:t>
            </w:r>
          </w:p>
        </w:tc>
        <w:tc>
          <w:tcPr>
            <w:tcW w:w="1440" w:type="dxa"/>
            <w:vAlign w:val="center"/>
          </w:tcPr>
          <w:p w14:paraId="109872A7" w14:textId="77777777" w:rsidR="00220CBA" w:rsidRDefault="00220CBA" w:rsidP="009D2039">
            <w:pPr>
              <w:keepNext/>
              <w:jc w:val="center"/>
            </w:pPr>
            <w:r>
              <w:t>Mandatory</w:t>
            </w:r>
          </w:p>
        </w:tc>
      </w:tr>
      <w:tr w:rsidR="00220CBA" w14:paraId="5A9A7CE7" w14:textId="77777777" w:rsidTr="009D2039">
        <w:tc>
          <w:tcPr>
            <w:tcW w:w="1778" w:type="dxa"/>
            <w:vAlign w:val="center"/>
          </w:tcPr>
          <w:p w14:paraId="6472B81B" w14:textId="77777777" w:rsidR="00220CBA" w:rsidRDefault="00220CBA" w:rsidP="009D2039">
            <w:pPr>
              <w:rPr>
                <w:b/>
              </w:rPr>
            </w:pPr>
            <w:r>
              <w:rPr>
                <w:b/>
              </w:rPr>
              <w:t>Cargo Van with 2 x CSM and 360deg Camera</w:t>
            </w:r>
          </w:p>
        </w:tc>
        <w:tc>
          <w:tcPr>
            <w:tcW w:w="1591" w:type="dxa"/>
            <w:vAlign w:val="center"/>
          </w:tcPr>
          <w:p w14:paraId="200DC525" w14:textId="77777777" w:rsidR="00220CBA" w:rsidRDefault="00220CBA" w:rsidP="009D2039">
            <w:pPr>
              <w:jc w:val="center"/>
            </w:pPr>
            <w:r>
              <w:t>Mandatory</w:t>
            </w:r>
          </w:p>
        </w:tc>
        <w:tc>
          <w:tcPr>
            <w:tcW w:w="1559" w:type="dxa"/>
            <w:vAlign w:val="center"/>
          </w:tcPr>
          <w:p w14:paraId="4B50CE0B" w14:textId="77777777" w:rsidR="00220CBA" w:rsidRDefault="00220CBA" w:rsidP="009D2039">
            <w:pPr>
              <w:jc w:val="center"/>
            </w:pPr>
            <w:r>
              <w:t>Mandatory</w:t>
            </w:r>
          </w:p>
        </w:tc>
        <w:tc>
          <w:tcPr>
            <w:tcW w:w="1229" w:type="dxa"/>
            <w:vAlign w:val="center"/>
          </w:tcPr>
          <w:p w14:paraId="75FD5F46" w14:textId="77777777" w:rsidR="00220CBA" w:rsidRDefault="00220CBA" w:rsidP="009D2039">
            <w:pPr>
              <w:jc w:val="center"/>
            </w:pPr>
            <w:r>
              <w:t>Mandatory</w:t>
            </w:r>
          </w:p>
        </w:tc>
        <w:tc>
          <w:tcPr>
            <w:tcW w:w="1488" w:type="dxa"/>
            <w:vAlign w:val="center"/>
          </w:tcPr>
          <w:p w14:paraId="143CF41F" w14:textId="77777777" w:rsidR="00220CBA" w:rsidRDefault="00220CBA" w:rsidP="009D2039">
            <w:pPr>
              <w:jc w:val="center"/>
            </w:pPr>
            <w:r>
              <w:t>Mandatory</w:t>
            </w:r>
          </w:p>
        </w:tc>
        <w:tc>
          <w:tcPr>
            <w:tcW w:w="1440" w:type="dxa"/>
            <w:vAlign w:val="center"/>
          </w:tcPr>
          <w:p w14:paraId="016E0E20" w14:textId="77777777" w:rsidR="00220CBA" w:rsidRDefault="00220CBA" w:rsidP="009D2039">
            <w:pPr>
              <w:jc w:val="center"/>
            </w:pPr>
            <w:r>
              <w:t>Mandatory</w:t>
            </w:r>
          </w:p>
        </w:tc>
        <w:tc>
          <w:tcPr>
            <w:tcW w:w="1440" w:type="dxa"/>
            <w:vAlign w:val="center"/>
          </w:tcPr>
          <w:p w14:paraId="76209253" w14:textId="77777777" w:rsidR="00220CBA" w:rsidRDefault="00220CBA" w:rsidP="009D2039">
            <w:pPr>
              <w:keepNext/>
              <w:jc w:val="center"/>
            </w:pPr>
            <w:r>
              <w:t>Mandatory</w:t>
            </w:r>
          </w:p>
        </w:tc>
      </w:tr>
      <w:tr w:rsidR="00220CBA" w14:paraId="0EB23DAE" w14:textId="77777777" w:rsidTr="009D2039">
        <w:tc>
          <w:tcPr>
            <w:tcW w:w="1778" w:type="dxa"/>
            <w:vAlign w:val="center"/>
          </w:tcPr>
          <w:p w14:paraId="73B68DF2" w14:textId="77777777" w:rsidR="00220CBA" w:rsidRDefault="00220CBA" w:rsidP="009D2039">
            <w:pPr>
              <w:rPr>
                <w:b/>
              </w:rPr>
            </w:pPr>
            <w:r>
              <w:rPr>
                <w:b/>
              </w:rPr>
              <w:t>Pick Up Truck with bed radar</w:t>
            </w:r>
          </w:p>
        </w:tc>
        <w:tc>
          <w:tcPr>
            <w:tcW w:w="1591" w:type="dxa"/>
            <w:vAlign w:val="center"/>
          </w:tcPr>
          <w:p w14:paraId="3D706990" w14:textId="77777777" w:rsidR="00220CBA" w:rsidRDefault="00220CBA" w:rsidP="009D2039">
            <w:pPr>
              <w:jc w:val="center"/>
            </w:pPr>
            <w:r>
              <w:t>Mandatory</w:t>
            </w:r>
          </w:p>
        </w:tc>
        <w:tc>
          <w:tcPr>
            <w:tcW w:w="1559" w:type="dxa"/>
            <w:vAlign w:val="center"/>
          </w:tcPr>
          <w:p w14:paraId="1C8E7B7A" w14:textId="77777777" w:rsidR="00220CBA" w:rsidRDefault="00220CBA" w:rsidP="009D2039">
            <w:pPr>
              <w:jc w:val="center"/>
            </w:pPr>
            <w:r>
              <w:t>Mandatory</w:t>
            </w:r>
          </w:p>
        </w:tc>
        <w:tc>
          <w:tcPr>
            <w:tcW w:w="1229" w:type="dxa"/>
            <w:vAlign w:val="center"/>
          </w:tcPr>
          <w:p w14:paraId="2123B9B6" w14:textId="77777777" w:rsidR="00220CBA" w:rsidRDefault="00220CBA" w:rsidP="009D2039">
            <w:pPr>
              <w:jc w:val="center"/>
            </w:pPr>
            <w:r>
              <w:t>No</w:t>
            </w:r>
          </w:p>
        </w:tc>
        <w:tc>
          <w:tcPr>
            <w:tcW w:w="1488" w:type="dxa"/>
            <w:vAlign w:val="center"/>
          </w:tcPr>
          <w:p w14:paraId="72982C0B" w14:textId="77777777" w:rsidR="00220CBA" w:rsidRDefault="00220CBA" w:rsidP="009D2039">
            <w:pPr>
              <w:jc w:val="center"/>
            </w:pPr>
            <w:r>
              <w:t>No</w:t>
            </w:r>
          </w:p>
        </w:tc>
        <w:tc>
          <w:tcPr>
            <w:tcW w:w="1440" w:type="dxa"/>
            <w:vAlign w:val="center"/>
          </w:tcPr>
          <w:p w14:paraId="52DE9349" w14:textId="77777777" w:rsidR="00220CBA" w:rsidRDefault="00220CBA" w:rsidP="009D2039">
            <w:pPr>
              <w:jc w:val="center"/>
            </w:pPr>
            <w:r>
              <w:t>No</w:t>
            </w:r>
          </w:p>
        </w:tc>
        <w:tc>
          <w:tcPr>
            <w:tcW w:w="1440" w:type="dxa"/>
            <w:vAlign w:val="center"/>
          </w:tcPr>
          <w:p w14:paraId="3FC549EF" w14:textId="77777777" w:rsidR="00220CBA" w:rsidRDefault="00220CBA" w:rsidP="009D2039">
            <w:pPr>
              <w:keepNext/>
              <w:jc w:val="center"/>
            </w:pPr>
            <w:r>
              <w:t>No</w:t>
            </w:r>
          </w:p>
        </w:tc>
      </w:tr>
      <w:tr w:rsidR="00220CBA" w14:paraId="7EE0AAEF" w14:textId="77777777" w:rsidTr="009D2039">
        <w:tc>
          <w:tcPr>
            <w:tcW w:w="1778" w:type="dxa"/>
            <w:vAlign w:val="center"/>
          </w:tcPr>
          <w:p w14:paraId="66F4E63E" w14:textId="77777777" w:rsidR="00220CBA" w:rsidRDefault="00220CBA" w:rsidP="009D2039">
            <w:pPr>
              <w:rPr>
                <w:b/>
              </w:rPr>
            </w:pPr>
            <w:r>
              <w:rPr>
                <w:b/>
              </w:rPr>
              <w:t>Pick Up truck with bed radar and 360deg Camera</w:t>
            </w:r>
          </w:p>
        </w:tc>
        <w:tc>
          <w:tcPr>
            <w:tcW w:w="1591" w:type="dxa"/>
            <w:vAlign w:val="center"/>
          </w:tcPr>
          <w:p w14:paraId="5C31D4E7" w14:textId="77777777" w:rsidR="00220CBA" w:rsidRDefault="00220CBA" w:rsidP="009D2039">
            <w:pPr>
              <w:jc w:val="center"/>
            </w:pPr>
            <w:r>
              <w:t>Mandatory</w:t>
            </w:r>
          </w:p>
        </w:tc>
        <w:tc>
          <w:tcPr>
            <w:tcW w:w="1559" w:type="dxa"/>
            <w:vAlign w:val="center"/>
          </w:tcPr>
          <w:p w14:paraId="7EC18FD6" w14:textId="77777777" w:rsidR="00220CBA" w:rsidRDefault="00220CBA" w:rsidP="009D2039">
            <w:pPr>
              <w:jc w:val="center"/>
            </w:pPr>
            <w:r>
              <w:t>Mandatory</w:t>
            </w:r>
          </w:p>
        </w:tc>
        <w:tc>
          <w:tcPr>
            <w:tcW w:w="1229" w:type="dxa"/>
            <w:vAlign w:val="center"/>
          </w:tcPr>
          <w:p w14:paraId="62B7F07D" w14:textId="77777777" w:rsidR="00220CBA" w:rsidRDefault="00220CBA" w:rsidP="009D2039">
            <w:pPr>
              <w:jc w:val="center"/>
            </w:pPr>
            <w:r>
              <w:t>No</w:t>
            </w:r>
          </w:p>
        </w:tc>
        <w:tc>
          <w:tcPr>
            <w:tcW w:w="1488" w:type="dxa"/>
            <w:vAlign w:val="center"/>
          </w:tcPr>
          <w:p w14:paraId="4591CD0B" w14:textId="77777777" w:rsidR="00220CBA" w:rsidRDefault="00220CBA" w:rsidP="009D2039">
            <w:pPr>
              <w:jc w:val="center"/>
            </w:pPr>
            <w:r>
              <w:t>No</w:t>
            </w:r>
          </w:p>
        </w:tc>
        <w:tc>
          <w:tcPr>
            <w:tcW w:w="1440" w:type="dxa"/>
            <w:vAlign w:val="center"/>
          </w:tcPr>
          <w:p w14:paraId="0573EC7A" w14:textId="77777777" w:rsidR="00220CBA" w:rsidRDefault="00220CBA" w:rsidP="009D2039">
            <w:pPr>
              <w:jc w:val="center"/>
            </w:pPr>
            <w:r>
              <w:t>No</w:t>
            </w:r>
          </w:p>
        </w:tc>
        <w:tc>
          <w:tcPr>
            <w:tcW w:w="1440" w:type="dxa"/>
            <w:vAlign w:val="center"/>
          </w:tcPr>
          <w:p w14:paraId="4B43B0C1" w14:textId="77777777" w:rsidR="00220CBA" w:rsidRDefault="00220CBA" w:rsidP="009D2039">
            <w:pPr>
              <w:keepNext/>
              <w:jc w:val="center"/>
            </w:pPr>
            <w:r>
              <w:t>No</w:t>
            </w:r>
          </w:p>
        </w:tc>
      </w:tr>
      <w:tr w:rsidR="00220CBA" w14:paraId="1E73DEE7" w14:textId="77777777" w:rsidTr="009D2039">
        <w:tc>
          <w:tcPr>
            <w:tcW w:w="1778" w:type="dxa"/>
            <w:vAlign w:val="center"/>
          </w:tcPr>
          <w:p w14:paraId="0C0A9654" w14:textId="77777777" w:rsidR="00220CBA" w:rsidRDefault="00220CBA" w:rsidP="009D2039">
            <w:pPr>
              <w:rPr>
                <w:b/>
              </w:rPr>
            </w:pPr>
            <w:r>
              <w:rPr>
                <w:b/>
              </w:rPr>
              <w:t>SUV Bus Combi with 1 x Int Camera</w:t>
            </w:r>
          </w:p>
        </w:tc>
        <w:tc>
          <w:tcPr>
            <w:tcW w:w="1591" w:type="dxa"/>
            <w:vAlign w:val="center"/>
          </w:tcPr>
          <w:p w14:paraId="0D35BF9A" w14:textId="77777777" w:rsidR="00220CBA" w:rsidRDefault="00220CBA" w:rsidP="009D2039">
            <w:pPr>
              <w:jc w:val="center"/>
            </w:pPr>
            <w:r>
              <w:t>Mandatory</w:t>
            </w:r>
          </w:p>
        </w:tc>
        <w:tc>
          <w:tcPr>
            <w:tcW w:w="1559" w:type="dxa"/>
            <w:vAlign w:val="center"/>
          </w:tcPr>
          <w:p w14:paraId="62043B6E" w14:textId="77777777" w:rsidR="00220CBA" w:rsidRDefault="00220CBA" w:rsidP="009D2039">
            <w:pPr>
              <w:jc w:val="center"/>
            </w:pPr>
            <w:r>
              <w:t>Mandatory</w:t>
            </w:r>
          </w:p>
        </w:tc>
        <w:tc>
          <w:tcPr>
            <w:tcW w:w="1229" w:type="dxa"/>
            <w:vAlign w:val="center"/>
          </w:tcPr>
          <w:p w14:paraId="5768C58C" w14:textId="77777777" w:rsidR="00220CBA" w:rsidRDefault="00220CBA" w:rsidP="009D2039">
            <w:pPr>
              <w:jc w:val="center"/>
            </w:pPr>
            <w:r>
              <w:t>Mandatory</w:t>
            </w:r>
          </w:p>
        </w:tc>
        <w:tc>
          <w:tcPr>
            <w:tcW w:w="1488" w:type="dxa"/>
            <w:vAlign w:val="center"/>
          </w:tcPr>
          <w:p w14:paraId="696F7CD9" w14:textId="77777777" w:rsidR="00220CBA" w:rsidRDefault="00220CBA" w:rsidP="009D2039">
            <w:pPr>
              <w:jc w:val="center"/>
            </w:pPr>
            <w:r>
              <w:t>Mandatory</w:t>
            </w:r>
          </w:p>
        </w:tc>
        <w:tc>
          <w:tcPr>
            <w:tcW w:w="1440" w:type="dxa"/>
            <w:vAlign w:val="center"/>
          </w:tcPr>
          <w:p w14:paraId="75158DBC" w14:textId="77777777" w:rsidR="00220CBA" w:rsidRDefault="00220CBA" w:rsidP="009D2039">
            <w:pPr>
              <w:jc w:val="center"/>
            </w:pPr>
            <w:r>
              <w:t>Mandatory</w:t>
            </w:r>
          </w:p>
        </w:tc>
        <w:tc>
          <w:tcPr>
            <w:tcW w:w="1440" w:type="dxa"/>
            <w:vAlign w:val="center"/>
          </w:tcPr>
          <w:p w14:paraId="56EB5DA1" w14:textId="77777777" w:rsidR="00220CBA" w:rsidRDefault="00220CBA" w:rsidP="009D2039">
            <w:pPr>
              <w:keepNext/>
              <w:jc w:val="center"/>
            </w:pPr>
            <w:r>
              <w:t>Mandatory</w:t>
            </w:r>
          </w:p>
        </w:tc>
      </w:tr>
      <w:tr w:rsidR="00220CBA" w14:paraId="5B65D1DA" w14:textId="77777777" w:rsidTr="009D2039">
        <w:tc>
          <w:tcPr>
            <w:tcW w:w="1778" w:type="dxa"/>
            <w:vAlign w:val="center"/>
          </w:tcPr>
          <w:p w14:paraId="5E3B0F98" w14:textId="77777777" w:rsidR="00220CBA" w:rsidRDefault="00220CBA" w:rsidP="009D2039">
            <w:pPr>
              <w:rPr>
                <w:b/>
              </w:rPr>
            </w:pPr>
            <w:r>
              <w:rPr>
                <w:b/>
              </w:rPr>
              <w:t>SUV Bus Combi with 1 x Int Camera and 360deg Camera</w:t>
            </w:r>
          </w:p>
        </w:tc>
        <w:tc>
          <w:tcPr>
            <w:tcW w:w="1591" w:type="dxa"/>
            <w:vAlign w:val="center"/>
          </w:tcPr>
          <w:p w14:paraId="1AD22598" w14:textId="77777777" w:rsidR="00220CBA" w:rsidRDefault="00220CBA" w:rsidP="009D2039">
            <w:pPr>
              <w:jc w:val="center"/>
            </w:pPr>
            <w:r>
              <w:t>Mandatory</w:t>
            </w:r>
          </w:p>
        </w:tc>
        <w:tc>
          <w:tcPr>
            <w:tcW w:w="1559" w:type="dxa"/>
            <w:vAlign w:val="center"/>
          </w:tcPr>
          <w:p w14:paraId="0AF8F6DD" w14:textId="77777777" w:rsidR="00220CBA" w:rsidRDefault="00220CBA" w:rsidP="009D2039">
            <w:pPr>
              <w:jc w:val="center"/>
            </w:pPr>
            <w:r>
              <w:t>Mandatory</w:t>
            </w:r>
          </w:p>
        </w:tc>
        <w:tc>
          <w:tcPr>
            <w:tcW w:w="1229" w:type="dxa"/>
            <w:vAlign w:val="center"/>
          </w:tcPr>
          <w:p w14:paraId="0C232A12" w14:textId="77777777" w:rsidR="00220CBA" w:rsidRDefault="00220CBA" w:rsidP="009D2039">
            <w:pPr>
              <w:jc w:val="center"/>
            </w:pPr>
            <w:r>
              <w:t>Mandatory</w:t>
            </w:r>
          </w:p>
        </w:tc>
        <w:tc>
          <w:tcPr>
            <w:tcW w:w="1488" w:type="dxa"/>
            <w:vAlign w:val="center"/>
          </w:tcPr>
          <w:p w14:paraId="3C11A757" w14:textId="77777777" w:rsidR="00220CBA" w:rsidRDefault="00220CBA" w:rsidP="009D2039">
            <w:pPr>
              <w:jc w:val="center"/>
            </w:pPr>
            <w:r>
              <w:t>Mandatory</w:t>
            </w:r>
          </w:p>
        </w:tc>
        <w:tc>
          <w:tcPr>
            <w:tcW w:w="1440" w:type="dxa"/>
            <w:vAlign w:val="center"/>
          </w:tcPr>
          <w:p w14:paraId="0C4D944B" w14:textId="77777777" w:rsidR="00220CBA" w:rsidRDefault="00220CBA" w:rsidP="009D2039">
            <w:pPr>
              <w:jc w:val="center"/>
            </w:pPr>
            <w:r>
              <w:t>Mandatory</w:t>
            </w:r>
          </w:p>
        </w:tc>
        <w:tc>
          <w:tcPr>
            <w:tcW w:w="1440" w:type="dxa"/>
            <w:vAlign w:val="center"/>
          </w:tcPr>
          <w:p w14:paraId="173EB300" w14:textId="77777777" w:rsidR="00220CBA" w:rsidRDefault="00220CBA" w:rsidP="009D2039">
            <w:pPr>
              <w:keepNext/>
              <w:jc w:val="center"/>
            </w:pPr>
            <w:r>
              <w:t>Mandatory</w:t>
            </w:r>
          </w:p>
        </w:tc>
      </w:tr>
      <w:tr w:rsidR="00220CBA" w14:paraId="52644EFB" w14:textId="77777777" w:rsidTr="009D2039">
        <w:tc>
          <w:tcPr>
            <w:tcW w:w="1778" w:type="dxa"/>
            <w:vAlign w:val="center"/>
          </w:tcPr>
          <w:p w14:paraId="6C3083A4" w14:textId="77777777" w:rsidR="00220CBA" w:rsidRDefault="00220CBA" w:rsidP="009D2039">
            <w:pPr>
              <w:rPr>
                <w:b/>
              </w:rPr>
            </w:pPr>
            <w:r>
              <w:rPr>
                <w:b/>
              </w:rPr>
              <w:t>SUV Bus Combi with 2 x Int Camera</w:t>
            </w:r>
          </w:p>
        </w:tc>
        <w:tc>
          <w:tcPr>
            <w:tcW w:w="1591" w:type="dxa"/>
            <w:vAlign w:val="center"/>
          </w:tcPr>
          <w:p w14:paraId="1C37168D" w14:textId="77777777" w:rsidR="00220CBA" w:rsidRDefault="00220CBA" w:rsidP="009D2039">
            <w:pPr>
              <w:jc w:val="center"/>
            </w:pPr>
            <w:r>
              <w:t>Mandatory</w:t>
            </w:r>
          </w:p>
        </w:tc>
        <w:tc>
          <w:tcPr>
            <w:tcW w:w="1559" w:type="dxa"/>
            <w:vAlign w:val="center"/>
          </w:tcPr>
          <w:p w14:paraId="0868EF53" w14:textId="77777777" w:rsidR="00220CBA" w:rsidRDefault="00220CBA" w:rsidP="009D2039">
            <w:pPr>
              <w:jc w:val="center"/>
            </w:pPr>
            <w:r>
              <w:t>Mandatory</w:t>
            </w:r>
          </w:p>
        </w:tc>
        <w:tc>
          <w:tcPr>
            <w:tcW w:w="1229" w:type="dxa"/>
            <w:vAlign w:val="center"/>
          </w:tcPr>
          <w:p w14:paraId="3CB1FD4C" w14:textId="77777777" w:rsidR="00220CBA" w:rsidRDefault="00220CBA" w:rsidP="009D2039">
            <w:pPr>
              <w:jc w:val="center"/>
            </w:pPr>
            <w:r>
              <w:t>Mandatory</w:t>
            </w:r>
          </w:p>
        </w:tc>
        <w:tc>
          <w:tcPr>
            <w:tcW w:w="1488" w:type="dxa"/>
            <w:vAlign w:val="center"/>
          </w:tcPr>
          <w:p w14:paraId="134F24A7" w14:textId="77777777" w:rsidR="00220CBA" w:rsidRDefault="00220CBA" w:rsidP="009D2039">
            <w:pPr>
              <w:jc w:val="center"/>
            </w:pPr>
            <w:r>
              <w:t>Mandatory</w:t>
            </w:r>
          </w:p>
        </w:tc>
        <w:tc>
          <w:tcPr>
            <w:tcW w:w="1440" w:type="dxa"/>
            <w:vAlign w:val="center"/>
          </w:tcPr>
          <w:p w14:paraId="5E3DDE8D" w14:textId="77777777" w:rsidR="00220CBA" w:rsidRDefault="00220CBA" w:rsidP="009D2039">
            <w:pPr>
              <w:jc w:val="center"/>
            </w:pPr>
            <w:r>
              <w:t>Mandatory</w:t>
            </w:r>
          </w:p>
        </w:tc>
        <w:tc>
          <w:tcPr>
            <w:tcW w:w="1440" w:type="dxa"/>
            <w:vAlign w:val="center"/>
          </w:tcPr>
          <w:p w14:paraId="068FB6CB" w14:textId="77777777" w:rsidR="00220CBA" w:rsidRDefault="00220CBA" w:rsidP="009D2039">
            <w:pPr>
              <w:keepNext/>
              <w:jc w:val="center"/>
            </w:pPr>
            <w:r>
              <w:t>Mandatory</w:t>
            </w:r>
          </w:p>
        </w:tc>
      </w:tr>
      <w:tr w:rsidR="00220CBA" w14:paraId="163AAB78" w14:textId="77777777" w:rsidTr="009D2039">
        <w:tc>
          <w:tcPr>
            <w:tcW w:w="1778" w:type="dxa"/>
            <w:vAlign w:val="center"/>
          </w:tcPr>
          <w:p w14:paraId="6D36C6BA" w14:textId="77777777" w:rsidR="00220CBA" w:rsidRDefault="00220CBA" w:rsidP="009D2039">
            <w:pPr>
              <w:rPr>
                <w:b/>
              </w:rPr>
            </w:pPr>
            <w:r>
              <w:rPr>
                <w:b/>
              </w:rPr>
              <w:t>SUV Bus Combi with 2 x Int Camera ans 360deg Camera</w:t>
            </w:r>
          </w:p>
        </w:tc>
        <w:tc>
          <w:tcPr>
            <w:tcW w:w="1591" w:type="dxa"/>
            <w:vAlign w:val="center"/>
          </w:tcPr>
          <w:p w14:paraId="6972BBB6" w14:textId="77777777" w:rsidR="00220CBA" w:rsidRDefault="00220CBA" w:rsidP="009D2039">
            <w:pPr>
              <w:jc w:val="center"/>
            </w:pPr>
            <w:r>
              <w:t>Mandatory</w:t>
            </w:r>
          </w:p>
        </w:tc>
        <w:tc>
          <w:tcPr>
            <w:tcW w:w="1559" w:type="dxa"/>
            <w:vAlign w:val="center"/>
          </w:tcPr>
          <w:p w14:paraId="719835EB" w14:textId="77777777" w:rsidR="00220CBA" w:rsidRDefault="00220CBA" w:rsidP="009D2039">
            <w:pPr>
              <w:jc w:val="center"/>
            </w:pPr>
            <w:r>
              <w:t>Mandatory</w:t>
            </w:r>
          </w:p>
        </w:tc>
        <w:tc>
          <w:tcPr>
            <w:tcW w:w="1229" w:type="dxa"/>
            <w:vAlign w:val="center"/>
          </w:tcPr>
          <w:p w14:paraId="77595B6C" w14:textId="77777777" w:rsidR="00220CBA" w:rsidRDefault="00220CBA" w:rsidP="009D2039">
            <w:pPr>
              <w:jc w:val="center"/>
            </w:pPr>
            <w:r>
              <w:t>Mandatory</w:t>
            </w:r>
          </w:p>
        </w:tc>
        <w:tc>
          <w:tcPr>
            <w:tcW w:w="1488" w:type="dxa"/>
            <w:vAlign w:val="center"/>
          </w:tcPr>
          <w:p w14:paraId="3A154388" w14:textId="77777777" w:rsidR="00220CBA" w:rsidRDefault="00220CBA" w:rsidP="009D2039">
            <w:pPr>
              <w:jc w:val="center"/>
            </w:pPr>
            <w:r>
              <w:t>Mandatory</w:t>
            </w:r>
          </w:p>
        </w:tc>
        <w:tc>
          <w:tcPr>
            <w:tcW w:w="1440" w:type="dxa"/>
            <w:vAlign w:val="center"/>
          </w:tcPr>
          <w:p w14:paraId="5CCC97A4" w14:textId="77777777" w:rsidR="00220CBA" w:rsidRDefault="00220CBA" w:rsidP="009D2039">
            <w:pPr>
              <w:jc w:val="center"/>
            </w:pPr>
            <w:r>
              <w:t>Mandatory</w:t>
            </w:r>
          </w:p>
        </w:tc>
        <w:tc>
          <w:tcPr>
            <w:tcW w:w="1440" w:type="dxa"/>
            <w:vAlign w:val="center"/>
          </w:tcPr>
          <w:p w14:paraId="2FE24340" w14:textId="77777777" w:rsidR="00220CBA" w:rsidRDefault="00220CBA" w:rsidP="009D2039">
            <w:pPr>
              <w:keepNext/>
              <w:jc w:val="center"/>
            </w:pPr>
            <w:r>
              <w:t>Mandatory</w:t>
            </w:r>
          </w:p>
        </w:tc>
      </w:tr>
    </w:tbl>
    <w:p w14:paraId="39B408FD" w14:textId="4A75A606" w:rsidR="00220CBA" w:rsidRDefault="00220CBA" w:rsidP="00220CBA">
      <w:pPr>
        <w:pStyle w:val="Caption"/>
      </w:pPr>
      <w:bookmarkStart w:id="62" w:name="_Toc529191303"/>
      <w:bookmarkStart w:id="63" w:name="_Toc65830461"/>
      <w:r w:rsidRPr="002F2EAA">
        <w:lastRenderedPageBreak/>
        <w:t xml:space="preserve">Table </w:t>
      </w:r>
      <w:r>
        <w:rPr>
          <w:noProof/>
        </w:rPr>
        <w:fldChar w:fldCharType="begin"/>
      </w:r>
      <w:r>
        <w:rPr>
          <w:noProof/>
        </w:rPr>
        <w:instrText xml:space="preserve"> SEQ Table \* ARABIC </w:instrText>
      </w:r>
      <w:r>
        <w:rPr>
          <w:noProof/>
        </w:rPr>
        <w:fldChar w:fldCharType="separate"/>
      </w:r>
      <w:r w:rsidR="00613B19">
        <w:rPr>
          <w:noProof/>
        </w:rPr>
        <w:t>3</w:t>
      </w:r>
      <w:r>
        <w:rPr>
          <w:noProof/>
        </w:rPr>
        <w:fldChar w:fldCharType="end"/>
      </w:r>
      <w:r w:rsidRPr="002F2EAA">
        <w:t>: Regions &amp; Markets</w:t>
      </w:r>
      <w:bookmarkEnd w:id="62"/>
      <w:bookmarkEnd w:id="63"/>
    </w:p>
    <w:p w14:paraId="19C0F2E2" w14:textId="77777777" w:rsidR="00741AA6" w:rsidRDefault="000157E2" w:rsidP="00741AA6">
      <w:pPr>
        <w:pStyle w:val="Heading2"/>
      </w:pPr>
      <w:bookmarkStart w:id="64" w:name="_Toc65830397"/>
      <w:r>
        <w:t>Input Requirements</w:t>
      </w:r>
      <w:bookmarkEnd w:id="64"/>
    </w:p>
    <w:p w14:paraId="1A3297D4"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21F75DAF" w14:textId="561175F8" w:rsidR="00741AA6" w:rsidRDefault="00741AA6" w:rsidP="00741AA6">
      <w:pPr>
        <w:pStyle w:val="Heading3"/>
      </w:pPr>
      <w:bookmarkStart w:id="65" w:name="_Toc65830398"/>
      <w:r w:rsidRPr="007C20FA">
        <w:t>Legal Requirements</w:t>
      </w:r>
      <w:bookmarkEnd w:id="65"/>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701361EE" w14:textId="77777777" w:rsidR="00CC4DA9" w:rsidRDefault="00CC4DA9" w:rsidP="00CC4DA9">
      <w:pPr>
        <w:pStyle w:val="Heading3"/>
      </w:pPr>
      <w:bookmarkStart w:id="66" w:name="_Toc397081433"/>
      <w:bookmarkStart w:id="67" w:name="_Toc65830399"/>
      <w:r w:rsidRPr="007C20FA">
        <w:t>Trustmark Requirements</w:t>
      </w:r>
      <w:bookmarkEnd w:id="66"/>
      <w:bookmarkEnd w:id="67"/>
    </w:p>
    <w:p w14:paraId="4DA6AE45" w14:textId="77777777" w:rsidR="00220CBA" w:rsidRPr="00E07869" w:rsidRDefault="00220CBA" w:rsidP="00220CBA">
      <w:pPr>
        <w:rPr>
          <w:color w:val="7F7F7F" w:themeColor="text1" w:themeTint="80"/>
        </w:rPr>
      </w:pPr>
      <w:commentRangeStart w:id="68"/>
      <w:r w:rsidRPr="00E07869">
        <w:rPr>
          <w:color w:val="7F7F7F" w:themeColor="text1" w:themeTint="80"/>
        </w:rPr>
        <w:t>No Trustmark Requirements specified.</w:t>
      </w:r>
      <w:commentRangeEnd w:id="68"/>
      <w:r>
        <w:rPr>
          <w:rStyle w:val="CommentReference"/>
          <w:rFonts w:ascii="Times New Roman" w:hAnsi="Times New Roman"/>
        </w:rPr>
        <w:commentReference w:id="68"/>
      </w:r>
    </w:p>
    <w:p w14:paraId="620994BF" w14:textId="77777777" w:rsidR="00741AA6" w:rsidRDefault="00741AA6" w:rsidP="00741AA6">
      <w:pPr>
        <w:pStyle w:val="Heading3"/>
      </w:pPr>
      <w:bookmarkStart w:id="69" w:name="_Toc397081432"/>
      <w:bookmarkStart w:id="70" w:name="_Toc65830400"/>
      <w:r w:rsidRPr="007C20FA">
        <w:t>Industry Standards</w:t>
      </w:r>
      <w:bookmarkEnd w:id="69"/>
      <w:bookmarkEnd w:id="70"/>
    </w:p>
    <w:p w14:paraId="5ECB9FB3"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44BA6E98"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4849518D" w14:textId="1AB2C683" w:rsidR="00A06670" w:rsidRDefault="00A06670" w:rsidP="00220CBA">
      <w:pPr>
        <w:pStyle w:val="Heading3"/>
      </w:pPr>
      <w:bookmarkStart w:id="71" w:name="_Toc65830401"/>
      <w:r>
        <w:t>Attribute Requirements</w:t>
      </w:r>
      <w:bookmarkEnd w:id="71"/>
    </w:p>
    <w:p w14:paraId="7330D42B" w14:textId="77777777" w:rsidR="00A06670" w:rsidRDefault="00A06670" w:rsidP="00A06670">
      <w:pPr>
        <w:pStyle w:val="ListParagraph"/>
        <w:numPr>
          <w:ilvl w:val="0"/>
          <w:numId w:val="11"/>
        </w:numPr>
        <w:rPr>
          <w:rFonts w:ascii="Arial" w:hAnsi="Arial" w:cs="Arial"/>
        </w:rPr>
      </w:pPr>
      <w:r>
        <w:rPr>
          <w:rFonts w:ascii="Arial" w:hAnsi="Arial" w:cs="Arial"/>
        </w:rPr>
        <w:t>Proj-AR:14 : Improve Security</w:t>
      </w:r>
    </w:p>
    <w:p w14:paraId="33485A53" w14:textId="77777777" w:rsidR="00A06670" w:rsidRDefault="00A06670" w:rsidP="00A06670">
      <w:pPr>
        <w:pStyle w:val="ListParagraph"/>
        <w:numPr>
          <w:ilvl w:val="1"/>
          <w:numId w:val="11"/>
        </w:numPr>
        <w:rPr>
          <w:rFonts w:ascii="Arial" w:hAnsi="Arial" w:cs="Arial"/>
        </w:rPr>
      </w:pPr>
      <w:r w:rsidRPr="00562C9C">
        <w:rPr>
          <w:rFonts w:ascii="Arial" w:hAnsi="Arial" w:cs="Arial"/>
        </w:rPr>
        <w:t>A feature to improve the security of a vehicle when parked</w:t>
      </w:r>
    </w:p>
    <w:p w14:paraId="1C4CA48F" w14:textId="77777777" w:rsidR="003A1067" w:rsidRDefault="003A1067" w:rsidP="00B618BF">
      <w:pPr>
        <w:pStyle w:val="Heading2"/>
      </w:pPr>
      <w:bookmarkStart w:id="72" w:name="_Toc65830402"/>
      <w:r>
        <w:t>Lessons Learned</w:t>
      </w:r>
      <w:bookmarkEnd w:id="72"/>
    </w:p>
    <w:p w14:paraId="4351C649"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3330AB2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6D2389DA" w14:textId="1E6F233A"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5" w:history="1">
        <w:r w:rsidR="00572A49" w:rsidRPr="00DE5C04">
          <w:rPr>
            <w:rStyle w:val="SubtleEmphasis"/>
            <w:color w:val="0000FF"/>
          </w:rPr>
          <w:t>Ford Functional Safety Sharepoint</w:t>
        </w:r>
      </w:hyperlink>
    </w:p>
    <w:p w14:paraId="08A38420" w14:textId="77777777" w:rsidR="002755EC" w:rsidRPr="002755EC" w:rsidRDefault="002755EC" w:rsidP="00220CBA">
      <w:pPr>
        <w:rPr>
          <w:rFonts w:cs="Arial"/>
        </w:rPr>
      </w:pPr>
    </w:p>
    <w:p w14:paraId="38C40F9F" w14:textId="77777777" w:rsidR="00220CBA" w:rsidRPr="006113D9" w:rsidRDefault="00220CBA" w:rsidP="006113D9">
      <w:pPr>
        <w:ind w:left="360"/>
        <w:rPr>
          <w:rFonts w:cs="Arial"/>
        </w:rPr>
      </w:pPr>
      <w:r w:rsidRPr="006113D9">
        <w:rPr>
          <w:rFonts w:cs="Arial"/>
          <w:b/>
          <w:bCs/>
        </w:rPr>
        <w:t>Quality History Items</w:t>
      </w:r>
      <w:r w:rsidRPr="006113D9">
        <w:rPr>
          <w:rFonts w:cs="Arial"/>
        </w:rPr>
        <w:t>:</w:t>
      </w:r>
    </w:p>
    <w:p w14:paraId="3F318B85"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Limited to only one smart phone alert</w:t>
      </w:r>
    </w:p>
    <w:p w14:paraId="6AC24009"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Parking in Area with Poor Cellular Coverage</w:t>
      </w:r>
    </w:p>
    <w:p w14:paraId="391F877D"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Sudden No Power or Lost communication</w:t>
      </w:r>
    </w:p>
    <w:p w14:paraId="099DA7AC"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Sudden block or covering of camera lens</w:t>
      </w:r>
    </w:p>
    <w:p w14:paraId="00361C1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Cloud Failure no record of theft attack or recording stops prematurely</w:t>
      </w:r>
    </w:p>
    <w:p w14:paraId="36E1924D"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Poor quality image. Dark image, jerky image</w:t>
      </w:r>
    </w:p>
    <w:p w14:paraId="06B660EE"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Poor Detection performance in rain/snow/hail or adverse weather conditions</w:t>
      </w:r>
    </w:p>
    <w:p w14:paraId="1DB13ADE"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Road salt, grime, dust, foreign objects on Camera</w:t>
      </w:r>
    </w:p>
    <w:p w14:paraId="332C172A"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Not Able To Connect Live View As It Is Happening</w:t>
      </w:r>
    </w:p>
    <w:p w14:paraId="3D8168CB"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Does not power up</w:t>
      </w:r>
    </w:p>
    <w:p w14:paraId="289E18FA"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Does not respond quick enough for Crash Event</w:t>
      </w:r>
    </w:p>
    <w:p w14:paraId="5430F181"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Difficult to set up Sentinel on my SmartPhone</w:t>
      </w:r>
    </w:p>
    <w:p w14:paraId="74ADD506"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Fleet User with Multiple Vehicles</w:t>
      </w:r>
    </w:p>
    <w:p w14:paraId="658591C8" w14:textId="77777777" w:rsidR="00B618BF" w:rsidRDefault="00367469" w:rsidP="00B618BF">
      <w:pPr>
        <w:pStyle w:val="Heading2"/>
      </w:pPr>
      <w:bookmarkStart w:id="73" w:name="_Toc65830403"/>
      <w:r>
        <w:t>Assumptions</w:t>
      </w:r>
      <w:bookmarkEnd w:id="73"/>
    </w:p>
    <w:p w14:paraId="5036A4BC"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5B5A9C88" w14:textId="6834080D"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613B19">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613B19" w:rsidRPr="00613B19">
        <w:rPr>
          <w:rStyle w:val="SubtleEmphasis"/>
        </w:rPr>
        <w:t>Safety Assumptions</w:t>
      </w:r>
      <w:r w:rsidR="00982947" w:rsidRPr="00C4581C">
        <w:rPr>
          <w:rStyle w:val="SubtleEmphasis"/>
        </w:rPr>
        <w:fldChar w:fldCharType="end"/>
      </w:r>
      <w:r w:rsidR="00982947" w:rsidRPr="00C4581C">
        <w:rPr>
          <w:rStyle w:val="SubtleEmphasis"/>
        </w:rPr>
        <w:t>”</w:t>
      </w:r>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6BADA5DA" w14:textId="4C67C7F7" w:rsidR="00CC3D14" w:rsidRDefault="00CC3D14" w:rsidP="00CC3D14">
      <w:pPr>
        <w:pStyle w:val="Heading2"/>
      </w:pPr>
      <w:bookmarkStart w:id="74" w:name="_Toc65830404"/>
      <w:r w:rsidRPr="007C20FA">
        <w:lastRenderedPageBreak/>
        <w:t>References</w:t>
      </w:r>
      <w:bookmarkEnd w:id="74"/>
    </w:p>
    <w:p w14:paraId="7FC09CC5" w14:textId="77777777" w:rsidR="00CC3D14" w:rsidRPr="007C20FA" w:rsidRDefault="00CC3D14" w:rsidP="00CC3D14">
      <w:pPr>
        <w:pStyle w:val="Heading3"/>
      </w:pPr>
      <w:bookmarkStart w:id="75" w:name="_Toc397081419"/>
      <w:bookmarkStart w:id="76" w:name="_Toc216853727"/>
      <w:bookmarkStart w:id="77" w:name="_Toc65830405"/>
      <w:r w:rsidRPr="007C20FA">
        <w:t xml:space="preserve">Ford </w:t>
      </w:r>
      <w:r w:rsidR="00F220C3">
        <w:t>D</w:t>
      </w:r>
      <w:r w:rsidRPr="007C20FA">
        <w:t>ocuments</w:t>
      </w:r>
      <w:bookmarkEnd w:id="75"/>
      <w:bookmarkEnd w:id="76"/>
      <w:bookmarkEnd w:id="77"/>
    </w:p>
    <w:p w14:paraId="1B4B2615" w14:textId="77777777" w:rsidR="00CC3D14" w:rsidRPr="007C20FA" w:rsidRDefault="00CC3D14" w:rsidP="00CC3D14">
      <w:pPr>
        <w:pStyle w:val="BodyText"/>
        <w:ind w:right="142"/>
        <w:jc w:val="both"/>
        <w:rPr>
          <w:rFonts w:cs="Arial"/>
          <w:lang w:val="en-US"/>
        </w:rPr>
      </w:pPr>
      <w:r w:rsidRPr="007C20FA">
        <w:rPr>
          <w:rFonts w:cs="Arial"/>
          <w:lang w:val="en-US"/>
        </w:rPr>
        <w:t>List here all Ford internal documents, which are directly related to the feature.</w:t>
      </w:r>
    </w:p>
    <w:p w14:paraId="37362520" w14:textId="77777777" w:rsidR="006576A8" w:rsidRDefault="006576A8" w:rsidP="006576A8"/>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220CBA" w:rsidRPr="007C20FA" w14:paraId="367A729B" w14:textId="77777777" w:rsidTr="009D2039">
        <w:trPr>
          <w:cantSplit/>
          <w:tblHeader/>
        </w:trPr>
        <w:tc>
          <w:tcPr>
            <w:tcW w:w="1418" w:type="dxa"/>
            <w:shd w:val="clear" w:color="auto" w:fill="E0E0E0"/>
          </w:tcPr>
          <w:p w14:paraId="408387E1" w14:textId="77777777" w:rsidR="00220CBA" w:rsidRPr="007C20FA" w:rsidRDefault="00220CBA" w:rsidP="009D2039">
            <w:pPr>
              <w:rPr>
                <w:rFonts w:ascii="Helvetica" w:hAnsi="Helvetica" w:cs="Helvetica"/>
                <w:b/>
              </w:rPr>
            </w:pPr>
            <w:r w:rsidRPr="007C20FA">
              <w:rPr>
                <w:rFonts w:ascii="Helvetica" w:hAnsi="Helvetica" w:cs="Helvetica"/>
                <w:b/>
              </w:rPr>
              <w:t>Reference</w:t>
            </w:r>
          </w:p>
        </w:tc>
        <w:tc>
          <w:tcPr>
            <w:tcW w:w="3969" w:type="dxa"/>
            <w:shd w:val="clear" w:color="auto" w:fill="E0E0E0"/>
          </w:tcPr>
          <w:p w14:paraId="11009A55" w14:textId="77777777" w:rsidR="00220CBA" w:rsidRPr="007C20FA" w:rsidRDefault="00220CBA" w:rsidP="009D2039">
            <w:pPr>
              <w:rPr>
                <w:rFonts w:ascii="Helvetica" w:hAnsi="Helvetica" w:cs="Helvetica"/>
                <w:b/>
              </w:rPr>
            </w:pPr>
            <w:r w:rsidRPr="007C20FA">
              <w:rPr>
                <w:rFonts w:ascii="Helvetica" w:hAnsi="Helvetica" w:cs="Helvetica"/>
                <w:b/>
              </w:rPr>
              <w:t>Title</w:t>
            </w:r>
          </w:p>
        </w:tc>
        <w:tc>
          <w:tcPr>
            <w:tcW w:w="1417" w:type="dxa"/>
            <w:shd w:val="clear" w:color="auto" w:fill="E0E0E0"/>
          </w:tcPr>
          <w:p w14:paraId="5F2D6F51" w14:textId="77777777" w:rsidR="00220CBA" w:rsidRPr="007C20FA" w:rsidRDefault="00220CBA" w:rsidP="009D2039">
            <w:pPr>
              <w:rPr>
                <w:rFonts w:ascii="Helvetica" w:hAnsi="Helvetica" w:cs="Helvetica"/>
                <w:b/>
              </w:rPr>
            </w:pPr>
            <w:r w:rsidRPr="007C20FA">
              <w:rPr>
                <w:rFonts w:ascii="Helvetica" w:hAnsi="Helvetica" w:cs="Helvetica"/>
                <w:b/>
              </w:rPr>
              <w:t>Doc. ID</w:t>
            </w:r>
          </w:p>
        </w:tc>
        <w:tc>
          <w:tcPr>
            <w:tcW w:w="2269" w:type="dxa"/>
            <w:shd w:val="clear" w:color="auto" w:fill="E0E0E0"/>
          </w:tcPr>
          <w:p w14:paraId="6D14585B" w14:textId="77777777" w:rsidR="00220CBA" w:rsidRPr="007C20FA" w:rsidRDefault="00220CBA" w:rsidP="009D2039">
            <w:pPr>
              <w:rPr>
                <w:rFonts w:ascii="Helvetica" w:hAnsi="Helvetica" w:cs="Helvetica"/>
                <w:b/>
              </w:rPr>
            </w:pPr>
            <w:r>
              <w:rPr>
                <w:rFonts w:ascii="Helvetica" w:hAnsi="Helvetica" w:cs="Helvetica"/>
                <w:b/>
              </w:rPr>
              <w:t>Document Location</w:t>
            </w:r>
          </w:p>
        </w:tc>
        <w:tc>
          <w:tcPr>
            <w:tcW w:w="1133" w:type="dxa"/>
            <w:shd w:val="clear" w:color="auto" w:fill="E0E0E0"/>
          </w:tcPr>
          <w:p w14:paraId="408E8468" w14:textId="77777777" w:rsidR="00220CBA" w:rsidRPr="007C20FA" w:rsidRDefault="00220CBA" w:rsidP="009D2039">
            <w:pPr>
              <w:rPr>
                <w:rFonts w:ascii="Helvetica" w:hAnsi="Helvetica" w:cs="Helvetica"/>
                <w:b/>
              </w:rPr>
            </w:pPr>
            <w:r w:rsidRPr="007C20FA">
              <w:rPr>
                <w:rFonts w:ascii="Helvetica" w:hAnsi="Helvetica" w:cs="Helvetica"/>
                <w:b/>
              </w:rPr>
              <w:t>Revision</w:t>
            </w:r>
          </w:p>
        </w:tc>
      </w:tr>
      <w:tr w:rsidR="00220CBA" w:rsidRPr="007C20FA" w14:paraId="5CD42065" w14:textId="77777777" w:rsidTr="009D2039">
        <w:trPr>
          <w:trHeight w:val="104"/>
        </w:trPr>
        <w:tc>
          <w:tcPr>
            <w:tcW w:w="1418" w:type="dxa"/>
          </w:tcPr>
          <w:p w14:paraId="0D1CE1DA" w14:textId="6A6E8E30" w:rsidR="00220CBA" w:rsidRPr="00D410AE" w:rsidRDefault="00220CBA" w:rsidP="009D2039">
            <w:pPr>
              <w:rPr>
                <w:rFonts w:cs="Arial"/>
              </w:rPr>
            </w:pPr>
          </w:p>
        </w:tc>
        <w:tc>
          <w:tcPr>
            <w:tcW w:w="3969" w:type="dxa"/>
          </w:tcPr>
          <w:p w14:paraId="52C9387E" w14:textId="4F49CAA4" w:rsidR="00220CBA" w:rsidRPr="00D410AE" w:rsidRDefault="00220CBA" w:rsidP="009D2039">
            <w:pPr>
              <w:rPr>
                <w:rFonts w:cs="Arial"/>
              </w:rPr>
            </w:pPr>
          </w:p>
        </w:tc>
        <w:tc>
          <w:tcPr>
            <w:tcW w:w="1417" w:type="dxa"/>
          </w:tcPr>
          <w:p w14:paraId="0C8911AB" w14:textId="77777777" w:rsidR="00220CBA" w:rsidRPr="00D410AE" w:rsidRDefault="00220CBA" w:rsidP="009D2039">
            <w:pPr>
              <w:rPr>
                <w:rFonts w:cs="Arial"/>
              </w:rPr>
            </w:pPr>
          </w:p>
        </w:tc>
        <w:tc>
          <w:tcPr>
            <w:tcW w:w="2269" w:type="dxa"/>
          </w:tcPr>
          <w:p w14:paraId="01778313" w14:textId="77777777" w:rsidR="00220CBA" w:rsidRPr="00D410AE" w:rsidRDefault="00220CBA" w:rsidP="009D2039">
            <w:pPr>
              <w:rPr>
                <w:rFonts w:cs="Arial"/>
              </w:rPr>
            </w:pPr>
          </w:p>
        </w:tc>
        <w:tc>
          <w:tcPr>
            <w:tcW w:w="1133" w:type="dxa"/>
          </w:tcPr>
          <w:p w14:paraId="60EC1AFC" w14:textId="6463C28B" w:rsidR="00220CBA" w:rsidRPr="00D410AE" w:rsidRDefault="00220CBA" w:rsidP="009D2039">
            <w:pPr>
              <w:rPr>
                <w:rFonts w:cs="Arial"/>
              </w:rPr>
            </w:pPr>
          </w:p>
        </w:tc>
      </w:tr>
    </w:tbl>
    <w:p w14:paraId="04C26CE1" w14:textId="191B8DDD" w:rsidR="006576A8" w:rsidRPr="00360B1D" w:rsidRDefault="006576A8" w:rsidP="006576A8">
      <w:pPr>
        <w:pStyle w:val="Caption"/>
        <w:rPr>
          <w:i/>
          <w:color w:val="7F7F7F" w:themeColor="text1" w:themeTint="80"/>
        </w:rPr>
      </w:pPr>
      <w:bookmarkStart w:id="78" w:name="_Toc468095642"/>
      <w:bookmarkStart w:id="79" w:name="_Toc529191299"/>
      <w:bookmarkStart w:id="80" w:name="_Toc65830462"/>
      <w:r w:rsidRPr="00360B1D">
        <w:t xml:space="preserve">Table </w:t>
      </w:r>
      <w:r>
        <w:rPr>
          <w:noProof/>
        </w:rPr>
        <w:fldChar w:fldCharType="begin"/>
      </w:r>
      <w:r>
        <w:rPr>
          <w:noProof/>
        </w:rPr>
        <w:instrText xml:space="preserve"> SEQ Table \* ARABIC </w:instrText>
      </w:r>
      <w:r>
        <w:rPr>
          <w:noProof/>
        </w:rPr>
        <w:fldChar w:fldCharType="separate"/>
      </w:r>
      <w:r w:rsidR="00613B19">
        <w:rPr>
          <w:noProof/>
        </w:rPr>
        <w:t>4</w:t>
      </w:r>
      <w:r>
        <w:rPr>
          <w:noProof/>
        </w:rPr>
        <w:fldChar w:fldCharType="end"/>
      </w:r>
      <w:r w:rsidRPr="00360B1D">
        <w:t>: Ford internal Documents</w:t>
      </w:r>
      <w:bookmarkEnd w:id="78"/>
      <w:r>
        <w:t xml:space="preserve"> </w:t>
      </w:r>
      <w:r w:rsidRPr="00DB1AC1">
        <w:rPr>
          <w:b w:val="0"/>
          <w:i/>
          <w:color w:val="7F7F7F" w:themeColor="text1" w:themeTint="80"/>
        </w:rPr>
        <w:t xml:space="preserve">(not </w:t>
      </w:r>
      <w:r>
        <w:rPr>
          <w:b w:val="0"/>
          <w:i/>
          <w:color w:val="7F7F7F" w:themeColor="text1" w:themeTint="80"/>
        </w:rPr>
        <w:t>specified in SysML model</w:t>
      </w:r>
      <w:r w:rsidRPr="00DB1AC1">
        <w:rPr>
          <w:b w:val="0"/>
          <w:i/>
          <w:color w:val="7F7F7F" w:themeColor="text1" w:themeTint="80"/>
        </w:rPr>
        <w:t>)</w:t>
      </w:r>
      <w:bookmarkEnd w:id="79"/>
      <w:bookmarkEnd w:id="80"/>
    </w:p>
    <w:p w14:paraId="08987E7E" w14:textId="77777777" w:rsidR="00CC3D14" w:rsidRPr="007C20FA" w:rsidRDefault="00CC3D14" w:rsidP="00CC3D14">
      <w:pPr>
        <w:pStyle w:val="Heading3"/>
      </w:pPr>
      <w:bookmarkStart w:id="81" w:name="_Toc397081420"/>
      <w:bookmarkStart w:id="82" w:name="_Toc216853729"/>
      <w:bookmarkStart w:id="83" w:name="_Toc215652136"/>
      <w:bookmarkStart w:id="84" w:name="_Toc65830406"/>
      <w:r w:rsidRPr="007C20FA">
        <w:t xml:space="preserve">External </w:t>
      </w:r>
      <w:r w:rsidR="00F220C3">
        <w:t>Documents and P</w:t>
      </w:r>
      <w:r w:rsidRPr="007C20FA">
        <w:t>ublications</w:t>
      </w:r>
      <w:bookmarkEnd w:id="81"/>
      <w:bookmarkEnd w:id="82"/>
      <w:bookmarkEnd w:id="83"/>
      <w:bookmarkEnd w:id="84"/>
    </w:p>
    <w:p w14:paraId="5D394F2F" w14:textId="77777777" w:rsidR="00CC3D14" w:rsidRDefault="00CC3D14" w:rsidP="00CC3D14">
      <w:pPr>
        <w:pStyle w:val="BodyText"/>
      </w:pPr>
      <w:r w:rsidRPr="000F2AEC">
        <w:t>The list of external documents could include books, reports and online sources.</w:t>
      </w:r>
    </w:p>
    <w:p w14:paraId="7A9FACBD" w14:textId="511E13C0" w:rsidR="00CC3D14" w:rsidRPr="00347A88" w:rsidRDefault="00CC3D14"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6" w:history="1">
        <w:r w:rsidRPr="00DE5C04">
          <w:rPr>
            <w:rStyle w:val="SubtleEmphasis"/>
            <w:color w:val="0000FF"/>
          </w:rPr>
          <w:t>IEEE Citation Reference</w:t>
        </w:r>
      </w:hyperlink>
      <w:r w:rsidRPr="00347A88">
        <w:rPr>
          <w:rStyle w:val="SubtleEmphasis"/>
        </w:rPr>
        <w:t xml:space="preserve"> on how to format a reference.</w:t>
      </w:r>
    </w:p>
    <w:p w14:paraId="505AD13D" w14:textId="26F9640B" w:rsidR="00220CBA" w:rsidRDefault="00220CBA" w:rsidP="00220CBA">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220CBA" w:rsidRPr="007C20FA" w14:paraId="1DD151C1" w14:textId="77777777" w:rsidTr="009D2039">
        <w:trPr>
          <w:cantSplit/>
          <w:tblHeader/>
        </w:trPr>
        <w:tc>
          <w:tcPr>
            <w:tcW w:w="1418" w:type="dxa"/>
            <w:shd w:val="clear" w:color="auto" w:fill="E0E0E0"/>
          </w:tcPr>
          <w:p w14:paraId="0C645ADC" w14:textId="77777777" w:rsidR="00220CBA" w:rsidRPr="007C20FA" w:rsidRDefault="00220CBA" w:rsidP="009D2039">
            <w:pPr>
              <w:rPr>
                <w:rFonts w:ascii="Helvetica" w:hAnsi="Helvetica" w:cs="Helvetica"/>
                <w:b/>
              </w:rPr>
            </w:pPr>
            <w:r w:rsidRPr="007C20FA">
              <w:rPr>
                <w:rFonts w:ascii="Helvetica" w:hAnsi="Helvetica" w:cs="Helvetica"/>
                <w:b/>
              </w:rPr>
              <w:t>Reference</w:t>
            </w:r>
          </w:p>
        </w:tc>
        <w:tc>
          <w:tcPr>
            <w:tcW w:w="6520" w:type="dxa"/>
            <w:shd w:val="clear" w:color="auto" w:fill="E0E0E0"/>
          </w:tcPr>
          <w:p w14:paraId="00FE4FD7" w14:textId="77777777" w:rsidR="00220CBA" w:rsidRPr="007C20FA" w:rsidRDefault="00220CBA" w:rsidP="009D2039">
            <w:pPr>
              <w:rPr>
                <w:rFonts w:ascii="Helvetica" w:hAnsi="Helvetica" w:cs="Helvetica"/>
                <w:b/>
              </w:rPr>
            </w:pPr>
            <w:r>
              <w:rPr>
                <w:rFonts w:ascii="Helvetica" w:hAnsi="Helvetica" w:cs="Helvetica"/>
                <w:b/>
              </w:rPr>
              <w:t>Document / Publication</w:t>
            </w:r>
          </w:p>
        </w:tc>
        <w:tc>
          <w:tcPr>
            <w:tcW w:w="2268" w:type="dxa"/>
            <w:shd w:val="clear" w:color="auto" w:fill="E0E0E0"/>
          </w:tcPr>
          <w:p w14:paraId="37499B23" w14:textId="77777777" w:rsidR="00220CBA" w:rsidRDefault="00220CBA" w:rsidP="009D2039">
            <w:pPr>
              <w:rPr>
                <w:rFonts w:ascii="Helvetica" w:hAnsi="Helvetica" w:cs="Helvetica"/>
                <w:b/>
              </w:rPr>
            </w:pPr>
            <w:r>
              <w:rPr>
                <w:rFonts w:ascii="Helvetica" w:hAnsi="Helvetica" w:cs="Helvetica"/>
                <w:b/>
              </w:rPr>
              <w:t>Document Location</w:t>
            </w:r>
          </w:p>
        </w:tc>
      </w:tr>
      <w:tr w:rsidR="00220CBA" w:rsidRPr="007C20FA" w14:paraId="317B3145" w14:textId="77777777" w:rsidTr="009D2039">
        <w:trPr>
          <w:trHeight w:val="104"/>
        </w:trPr>
        <w:tc>
          <w:tcPr>
            <w:tcW w:w="1418" w:type="dxa"/>
          </w:tcPr>
          <w:p w14:paraId="023A155C" w14:textId="086290F1" w:rsidR="00220CBA" w:rsidRPr="00D410AE" w:rsidRDefault="00220CBA" w:rsidP="009D2039">
            <w:pPr>
              <w:rPr>
                <w:rFonts w:cs="Arial"/>
              </w:rPr>
            </w:pPr>
          </w:p>
        </w:tc>
        <w:tc>
          <w:tcPr>
            <w:tcW w:w="6520" w:type="dxa"/>
          </w:tcPr>
          <w:p w14:paraId="09521F66" w14:textId="77777777" w:rsidR="00220CBA" w:rsidRPr="00EF0135" w:rsidRDefault="00220CBA" w:rsidP="009D2039">
            <w:pPr>
              <w:rPr>
                <w:rFonts w:cs="Arial"/>
              </w:rPr>
            </w:pPr>
          </w:p>
        </w:tc>
        <w:tc>
          <w:tcPr>
            <w:tcW w:w="2268" w:type="dxa"/>
          </w:tcPr>
          <w:p w14:paraId="2E8B4FA5" w14:textId="77777777" w:rsidR="00220CBA" w:rsidRPr="00EF0135" w:rsidRDefault="00220CBA" w:rsidP="009D2039">
            <w:pPr>
              <w:rPr>
                <w:rFonts w:cs="Arial"/>
              </w:rPr>
            </w:pPr>
          </w:p>
        </w:tc>
      </w:tr>
    </w:tbl>
    <w:p w14:paraId="65A1004D" w14:textId="0D74812E" w:rsidR="00220CBA" w:rsidRPr="00220CBA" w:rsidRDefault="00220CBA" w:rsidP="00220CBA">
      <w:pPr>
        <w:pStyle w:val="Caption"/>
      </w:pPr>
      <w:bookmarkStart w:id="85" w:name="_Toc65830463"/>
      <w:r w:rsidRPr="001B1565">
        <w:t xml:space="preserve">Table </w:t>
      </w:r>
      <w:r>
        <w:rPr>
          <w:noProof/>
        </w:rPr>
        <w:fldChar w:fldCharType="begin"/>
      </w:r>
      <w:r>
        <w:rPr>
          <w:noProof/>
        </w:rPr>
        <w:instrText xml:space="preserve"> SEQ Table \* ARABIC </w:instrText>
      </w:r>
      <w:r>
        <w:rPr>
          <w:noProof/>
        </w:rPr>
        <w:fldChar w:fldCharType="separate"/>
      </w:r>
      <w:r w:rsidR="00613B19">
        <w:rPr>
          <w:noProof/>
        </w:rPr>
        <w:t>5</w:t>
      </w:r>
      <w:r>
        <w:rPr>
          <w:noProof/>
        </w:rPr>
        <w:fldChar w:fldCharType="end"/>
      </w:r>
      <w:r w:rsidRPr="001B1565">
        <w:t xml:space="preserve">: </w:t>
      </w:r>
      <w:r w:rsidRPr="007C20FA">
        <w:t>External documents and publications</w:t>
      </w:r>
      <w:r>
        <w:t xml:space="preserve"> </w:t>
      </w:r>
      <w:r w:rsidRPr="00DB1AC1">
        <w:rPr>
          <w:b w:val="0"/>
          <w:i/>
          <w:color w:val="7F7F7F" w:themeColor="text1" w:themeTint="80"/>
        </w:rPr>
        <w:t xml:space="preserve">(not </w:t>
      </w:r>
      <w:r>
        <w:rPr>
          <w:b w:val="0"/>
          <w:i/>
          <w:color w:val="7F7F7F" w:themeColor="text1" w:themeTint="80"/>
        </w:rPr>
        <w:t>specified in SysML model</w:t>
      </w:r>
      <w:r w:rsidRPr="00DB1AC1">
        <w:rPr>
          <w:b w:val="0"/>
          <w:i/>
          <w:color w:val="7F7F7F" w:themeColor="text1" w:themeTint="80"/>
        </w:rPr>
        <w:t>)</w:t>
      </w:r>
      <w:bookmarkEnd w:id="85"/>
    </w:p>
    <w:p w14:paraId="4D293CBD" w14:textId="77777777" w:rsidR="00CC3D14" w:rsidRDefault="00CC3D14" w:rsidP="00CC3D14">
      <w:pPr>
        <w:pStyle w:val="Heading2"/>
      </w:pPr>
      <w:bookmarkStart w:id="86" w:name="_Toc65830407"/>
      <w:r>
        <w:t>Glossary</w:t>
      </w:r>
      <w:bookmarkEnd w:id="86"/>
    </w:p>
    <w:p w14:paraId="420C0E87" w14:textId="77777777" w:rsidR="00CC3D14" w:rsidRPr="00347A88" w:rsidRDefault="00CC3D14"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63963226" w14:textId="498C7C61" w:rsidR="00CC3D14" w:rsidRPr="00347A88" w:rsidRDefault="00CC3D14" w:rsidP="00FC6ED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7" w:history="1">
        <w:r w:rsidRPr="00DE5C04">
          <w:rPr>
            <w:rStyle w:val="SubtleEmphasis"/>
            <w:color w:val="0000FF"/>
          </w:rPr>
          <w:t>RE Glossary</w:t>
        </w:r>
      </w:hyperlink>
    </w:p>
    <w:p w14:paraId="2ED47A74" w14:textId="64F6052D" w:rsidR="00420D60" w:rsidRDefault="00420D60" w:rsidP="00420D60">
      <w:bookmarkStart w:id="87" w:name="_Toc216841809"/>
      <w:bookmarkStart w:id="88" w:name="_Toc397081422"/>
      <w:bookmarkEnd w:id="87"/>
      <w:bookmarkEnd w:id="88"/>
    </w:p>
    <w:p w14:paraId="67FC9BE2" w14:textId="69770E4F" w:rsidR="00CE3BD6" w:rsidRDefault="00220CBA" w:rsidP="00CE3BD6">
      <w:r>
        <w:t xml:space="preserve">See </w:t>
      </w:r>
      <w:r w:rsidR="008C7DDA">
        <w:fldChar w:fldCharType="begin"/>
      </w:r>
      <w:r w:rsidR="008C7DDA">
        <w:instrText xml:space="preserve"> REF _Ref534973481 \h </w:instrText>
      </w:r>
      <w:r w:rsidR="008C7DDA">
        <w:fldChar w:fldCharType="separate"/>
      </w:r>
      <w:r w:rsidR="00613B19">
        <w:t>Appendix</w:t>
      </w:r>
      <w:r w:rsidR="008C7DDA">
        <w:fldChar w:fldCharType="end"/>
      </w:r>
      <w:r w:rsidR="00420D60">
        <w:t xml:space="preserve"> for Definitions and Abbreviations.</w:t>
      </w:r>
    </w:p>
    <w:p w14:paraId="60F512A1" w14:textId="77777777" w:rsidR="00CE3BD6" w:rsidRPr="000F7EE0" w:rsidRDefault="00CE3BD6" w:rsidP="00CE3BD6">
      <w:pPr>
        <w:pStyle w:val="Heading3"/>
      </w:pPr>
      <w:bookmarkStart w:id="89" w:name="_Toc65830408"/>
      <w:bookmarkStart w:id="90" w:name="_Toc211245116"/>
      <w:bookmarkStart w:id="91" w:name="_Toc500052220"/>
      <w:r w:rsidRPr="000F7EE0">
        <w:t>Parameters / Values</w:t>
      </w:r>
      <w:bookmarkEnd w:id="89"/>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CE3BD6" w:rsidRPr="000F7EE0" w14:paraId="56CD2E04" w14:textId="77777777" w:rsidTr="00FC6ED2">
        <w:trPr>
          <w:tblHeader/>
        </w:trPr>
        <w:tc>
          <w:tcPr>
            <w:tcW w:w="2268" w:type="dxa"/>
            <w:shd w:val="pct20" w:color="auto" w:fill="FFFFFF"/>
          </w:tcPr>
          <w:p w14:paraId="34D8890C" w14:textId="77777777" w:rsidR="00CE3BD6" w:rsidRPr="000F7EE0" w:rsidRDefault="00CE3BD6" w:rsidP="00465E01">
            <w:pPr>
              <w:rPr>
                <w:rFonts w:ascii="Helvetica" w:hAnsi="Helvetica" w:cs="Helvetica"/>
                <w:b/>
              </w:rPr>
            </w:pPr>
            <w:r w:rsidRPr="000F7EE0">
              <w:rPr>
                <w:rFonts w:ascii="Helvetica" w:hAnsi="Helvetica" w:cs="Helvetica"/>
                <w:b/>
              </w:rPr>
              <w:t>Name</w:t>
            </w:r>
          </w:p>
        </w:tc>
        <w:tc>
          <w:tcPr>
            <w:tcW w:w="4707" w:type="dxa"/>
            <w:shd w:val="pct20" w:color="auto" w:fill="FFFFFF"/>
          </w:tcPr>
          <w:p w14:paraId="720E740A" w14:textId="77777777" w:rsidR="00CE3BD6" w:rsidRPr="000F7EE0" w:rsidRDefault="00CE3BD6" w:rsidP="00465E01">
            <w:pPr>
              <w:rPr>
                <w:rFonts w:ascii="Helvetica" w:hAnsi="Helvetica" w:cs="Helvetica"/>
                <w:b/>
              </w:rPr>
            </w:pPr>
            <w:r w:rsidRPr="000F7EE0">
              <w:rPr>
                <w:rFonts w:ascii="Helvetica" w:hAnsi="Helvetica" w:cs="Helvetica"/>
                <w:b/>
              </w:rPr>
              <w:t>Description</w:t>
            </w:r>
          </w:p>
        </w:tc>
        <w:tc>
          <w:tcPr>
            <w:tcW w:w="3231" w:type="dxa"/>
            <w:shd w:val="pct20" w:color="auto" w:fill="FFFFFF"/>
          </w:tcPr>
          <w:p w14:paraId="2F8685F1" w14:textId="77777777" w:rsidR="00CE3BD6" w:rsidRPr="000F7EE0" w:rsidRDefault="00CE3BD6" w:rsidP="00465E01">
            <w:pPr>
              <w:rPr>
                <w:rFonts w:ascii="Helvetica" w:hAnsi="Helvetica" w:cs="Helvetica"/>
                <w:b/>
              </w:rPr>
            </w:pPr>
            <w:r w:rsidRPr="000F7EE0">
              <w:rPr>
                <w:rFonts w:ascii="Helvetica" w:hAnsi="Helvetica" w:cs="Helvetica"/>
                <w:b/>
              </w:rPr>
              <w:t>Range / Resolution</w:t>
            </w:r>
          </w:p>
        </w:tc>
      </w:tr>
      <w:tr w:rsidR="00CE3BD6" w:rsidRPr="000F7EE0" w14:paraId="17648274" w14:textId="77777777" w:rsidTr="00FC6ED2">
        <w:tc>
          <w:tcPr>
            <w:tcW w:w="2268" w:type="dxa"/>
          </w:tcPr>
          <w:p w14:paraId="186B2387" w14:textId="77777777" w:rsidR="00CE3BD6" w:rsidRPr="000F7EE0" w:rsidRDefault="00CE3BD6" w:rsidP="00465E01">
            <w:pPr>
              <w:pStyle w:val="BodyText"/>
              <w:rPr>
                <w:lang w:val="en-US"/>
              </w:rPr>
            </w:pPr>
          </w:p>
        </w:tc>
        <w:tc>
          <w:tcPr>
            <w:tcW w:w="4707" w:type="dxa"/>
          </w:tcPr>
          <w:p w14:paraId="613E9DE0" w14:textId="77777777" w:rsidR="00CE3BD6" w:rsidRPr="000F7EE0" w:rsidRDefault="00CE3BD6" w:rsidP="00465E01">
            <w:pPr>
              <w:overflowPunct/>
              <w:autoSpaceDE/>
              <w:autoSpaceDN/>
              <w:adjustRightInd/>
              <w:textAlignment w:val="auto"/>
            </w:pPr>
          </w:p>
        </w:tc>
        <w:tc>
          <w:tcPr>
            <w:tcW w:w="3231" w:type="dxa"/>
          </w:tcPr>
          <w:p w14:paraId="3A3B7E2E" w14:textId="77777777" w:rsidR="00CE3BD6" w:rsidRPr="000F7EE0" w:rsidRDefault="00CE3BD6" w:rsidP="00465E01">
            <w:pPr>
              <w:overflowPunct/>
              <w:autoSpaceDE/>
              <w:autoSpaceDN/>
              <w:adjustRightInd/>
              <w:textAlignment w:val="auto"/>
            </w:pPr>
          </w:p>
        </w:tc>
      </w:tr>
    </w:tbl>
    <w:p w14:paraId="3E623855" w14:textId="65E60661" w:rsidR="00CE3BD6" w:rsidRPr="002B1398" w:rsidRDefault="00CE3BD6" w:rsidP="00CE3BD6">
      <w:pPr>
        <w:pStyle w:val="Caption"/>
      </w:pPr>
      <w:bookmarkStart w:id="92" w:name="_Toc65830464"/>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613B19">
        <w:rPr>
          <w:noProof/>
        </w:rPr>
        <w:t>6</w:t>
      </w:r>
      <w:r w:rsidRPr="000F7EE0">
        <w:rPr>
          <w:noProof/>
        </w:rPr>
        <w:fldChar w:fldCharType="end"/>
      </w:r>
      <w:r w:rsidRPr="000F7EE0">
        <w:t>: Parameters / Values used in this document</w:t>
      </w:r>
      <w:r w:rsidR="00420D60">
        <w:t xml:space="preserve"> </w:t>
      </w:r>
      <w:r w:rsidR="00EA09B1">
        <w:rPr>
          <w:b w:val="0"/>
          <w:i/>
          <w:color w:val="7F7F7F" w:themeColor="text1" w:themeTint="80"/>
        </w:rPr>
        <w:t>(N</w:t>
      </w:r>
      <w:r w:rsidR="00420D60" w:rsidRPr="00DB1AC1">
        <w:rPr>
          <w:b w:val="0"/>
          <w:i/>
          <w:color w:val="7F7F7F" w:themeColor="text1" w:themeTint="80"/>
        </w:rPr>
        <w:t xml:space="preserve">ot </w:t>
      </w:r>
      <w:r w:rsidR="00B24585">
        <w:rPr>
          <w:b w:val="0"/>
          <w:i/>
          <w:color w:val="7F7F7F" w:themeColor="text1" w:themeTint="80"/>
        </w:rPr>
        <w:t>supported</w:t>
      </w:r>
      <w:r w:rsidR="00420D60">
        <w:rPr>
          <w:b w:val="0"/>
          <w:i/>
          <w:color w:val="7F7F7F" w:themeColor="text1" w:themeTint="80"/>
        </w:rPr>
        <w:t xml:space="preserve"> </w:t>
      </w:r>
      <w:r w:rsidR="00B24585">
        <w:rPr>
          <w:b w:val="0"/>
          <w:i/>
          <w:color w:val="7F7F7F" w:themeColor="text1" w:themeTint="80"/>
        </w:rPr>
        <w:t>by MagicDraw report generation</w:t>
      </w:r>
      <w:r w:rsidR="00420D60" w:rsidRPr="00DB1AC1">
        <w:rPr>
          <w:b w:val="0"/>
          <w:i/>
          <w:color w:val="7F7F7F" w:themeColor="text1" w:themeTint="80"/>
        </w:rPr>
        <w:t>)</w:t>
      </w:r>
      <w:bookmarkEnd w:id="90"/>
      <w:bookmarkEnd w:id="91"/>
      <w:bookmarkEnd w:id="92"/>
    </w:p>
    <w:p w14:paraId="5917E0A1" w14:textId="77777777" w:rsidR="00CE3BD6" w:rsidRPr="00CE3BD6" w:rsidRDefault="00CE3BD6" w:rsidP="00CE3BD6"/>
    <w:p w14:paraId="041172D5" w14:textId="77777777" w:rsidR="0027671B" w:rsidRPr="007C20FA" w:rsidRDefault="00D808DC" w:rsidP="0027671B">
      <w:pPr>
        <w:pStyle w:val="Heading1"/>
      </w:pPr>
      <w:bookmarkStart w:id="93" w:name="_Toc65830409"/>
      <w:r>
        <w:lastRenderedPageBreak/>
        <w:t>Feature Context</w:t>
      </w:r>
      <w:bookmarkEnd w:id="93"/>
    </w:p>
    <w:p w14:paraId="2C6F0FE6" w14:textId="77777777" w:rsidR="00CB3F15" w:rsidRDefault="0027671B" w:rsidP="0027671B">
      <w:pPr>
        <w:pStyle w:val="Heading2"/>
      </w:pPr>
      <w:bookmarkStart w:id="94" w:name="_Toc65830410"/>
      <w:r w:rsidRPr="007C20FA">
        <w:t xml:space="preserve">Feature </w:t>
      </w:r>
      <w:r w:rsidR="00CC22B6">
        <w:t>Context</w:t>
      </w:r>
      <w:r w:rsidRPr="007C20FA">
        <w:t xml:space="preserve"> Diagram</w:t>
      </w:r>
      <w:bookmarkEnd w:id="94"/>
    </w:p>
    <w:p w14:paraId="3BC1BF13"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12CC118C" w14:textId="448FB5CB"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8" w:history="1">
        <w:r w:rsidR="0063372E" w:rsidRPr="00DE5C04">
          <w:rPr>
            <w:rStyle w:val="SubtleEmphasis"/>
            <w:color w:val="0000FF"/>
          </w:rPr>
          <w:t>RE Wiki</w:t>
        </w:r>
        <w:r w:rsidR="00C6303B" w:rsidRPr="00DE5C04">
          <w:rPr>
            <w:rStyle w:val="SubtleEmphasis"/>
            <w:color w:val="0000FF"/>
          </w:rPr>
          <w:t xml:space="preserve"> - Context Diagram</w:t>
        </w:r>
      </w:hyperlink>
    </w:p>
    <w:p w14:paraId="39C9F2F0" w14:textId="77777777" w:rsidR="00273FCA" w:rsidRPr="00273FCA" w:rsidRDefault="00273FCA" w:rsidP="00273FCA"/>
    <w:p w14:paraId="5E1D42A1" w14:textId="77777777" w:rsidR="00220CBA" w:rsidRPr="00DB1AC1" w:rsidRDefault="00220CBA" w:rsidP="00220CBA">
      <w:pPr>
        <w:jc w:val="center"/>
      </w:pPr>
      <w:r>
        <w:rPr>
          <w:noProof/>
        </w:rPr>
        <w:drawing>
          <wp:inline distT="0" distB="0" distL="0" distR="0" wp14:anchorId="34A1195B" wp14:editId="23567A72">
            <wp:extent cx="6466205" cy="4707712"/>
            <wp:effectExtent l="0" t="0" r="0" b="0"/>
            <wp:docPr id="6" name="Picture 368504702.jpg" descr="36850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8504702.jpg"/>
                    <pic:cNvPicPr/>
                  </pic:nvPicPr>
                  <pic:blipFill>
                    <a:blip r:embed="rId29" cstate="print"/>
                    <a:stretch>
                      <a:fillRect/>
                    </a:stretch>
                  </pic:blipFill>
                  <pic:spPr>
                    <a:xfrm>
                      <a:off x="0" y="0"/>
                      <a:ext cx="6466205" cy="4707712"/>
                    </a:xfrm>
                    <a:prstGeom prst="rect">
                      <a:avLst/>
                    </a:prstGeom>
                  </pic:spPr>
                </pic:pic>
              </a:graphicData>
            </a:graphic>
          </wp:inline>
        </w:drawing>
      </w:r>
    </w:p>
    <w:p w14:paraId="2391F83A" w14:textId="194506D6" w:rsidR="00220CBA" w:rsidRPr="00955B78" w:rsidRDefault="00220CBA" w:rsidP="00220CBA">
      <w:pPr>
        <w:pStyle w:val="Caption"/>
      </w:pPr>
      <w:bookmarkStart w:id="95" w:name="_Toc529191292"/>
      <w:bookmarkStart w:id="96" w:name="_Toc65830455"/>
      <w:r w:rsidRPr="00041150">
        <w:t xml:space="preserve">Figure </w:t>
      </w:r>
      <w:r>
        <w:rPr>
          <w:noProof/>
        </w:rPr>
        <w:fldChar w:fldCharType="begin"/>
      </w:r>
      <w:r>
        <w:rPr>
          <w:noProof/>
        </w:rPr>
        <w:instrText xml:space="preserve"> SEQ Figure \* ARABIC </w:instrText>
      </w:r>
      <w:r>
        <w:rPr>
          <w:noProof/>
        </w:rPr>
        <w:fldChar w:fldCharType="separate"/>
      </w:r>
      <w:r w:rsidR="00613B19">
        <w:rPr>
          <w:noProof/>
        </w:rPr>
        <w:t>2</w:t>
      </w:r>
      <w:r>
        <w:rPr>
          <w:noProof/>
        </w:rPr>
        <w:fldChar w:fldCharType="end"/>
      </w:r>
      <w:r w:rsidRPr="00041150">
        <w:t xml:space="preserve">: </w:t>
      </w:r>
      <w:bookmarkEnd w:id="95"/>
      <w:r w:rsidRPr="00041150">
        <w:t>Feature Context</w:t>
      </w:r>
      <w:bookmarkEnd w:id="96"/>
    </w:p>
    <w:p w14:paraId="5308FB24" w14:textId="26BCBD06" w:rsidR="00E11755" w:rsidRDefault="00A8754B" w:rsidP="00E11755">
      <w:pPr>
        <w:pStyle w:val="Heading2"/>
        <w:tabs>
          <w:tab w:val="left" w:pos="709"/>
        </w:tabs>
        <w:ind w:left="0" w:firstLine="0"/>
      </w:pPr>
      <w:bookmarkStart w:id="97" w:name="_Toc215652143"/>
      <w:bookmarkStart w:id="98" w:name="_Toc65830411"/>
      <w:r>
        <w:t xml:space="preserve">List of </w:t>
      </w:r>
      <w:r w:rsidR="00E33B01">
        <w:t>Influences</w:t>
      </w:r>
      <w:bookmarkEnd w:id="97"/>
      <w:bookmarkEnd w:id="98"/>
    </w:p>
    <w:tbl>
      <w:tblPr>
        <w:tblStyle w:val="TableGrid"/>
        <w:tblW w:w="10173" w:type="dxa"/>
        <w:tblLayout w:type="fixed"/>
        <w:tblLook w:val="0620" w:firstRow="1" w:lastRow="0" w:firstColumn="0" w:lastColumn="0" w:noHBand="1" w:noVBand="1"/>
      </w:tblPr>
      <w:tblGrid>
        <w:gridCol w:w="2405"/>
        <w:gridCol w:w="2552"/>
        <w:gridCol w:w="5216"/>
      </w:tblGrid>
      <w:tr w:rsidR="009D2039" w:rsidRPr="00490955" w14:paraId="25CCE724" w14:textId="77777777" w:rsidTr="006113D9">
        <w:tc>
          <w:tcPr>
            <w:tcW w:w="2405"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2552"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5216"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6113D9">
        <w:tc>
          <w:tcPr>
            <w:tcW w:w="2405" w:type="dxa"/>
            <w:vAlign w:val="center"/>
          </w:tcPr>
          <w:p w14:paraId="6FCAB812" w14:textId="77777777" w:rsidR="009D2039" w:rsidRDefault="009D2039" w:rsidP="009D2039">
            <w:pPr>
              <w:rPr>
                <w:rFonts w:cs="Arial"/>
              </w:rPr>
            </w:pPr>
            <w:r>
              <w:rPr>
                <w:rFonts w:cs="Arial"/>
              </w:rPr>
              <w:t>Battery SOC</w:t>
            </w:r>
          </w:p>
        </w:tc>
        <w:tc>
          <w:tcPr>
            <w:tcW w:w="2552" w:type="dxa"/>
            <w:vAlign w:val="center"/>
          </w:tcPr>
          <w:p w14:paraId="55C84E53" w14:textId="77777777" w:rsidR="009D2039" w:rsidRDefault="009D2039" w:rsidP="009D2039">
            <w:pPr>
              <w:rPr>
                <w:rFonts w:cs="Arial"/>
              </w:rPr>
            </w:pPr>
            <w:r>
              <w:rPr>
                <w:rFonts w:cs="Arial"/>
              </w:rPr>
              <w:t>Battery SOC Provider To Sentinel</w:t>
            </w:r>
          </w:p>
        </w:tc>
        <w:tc>
          <w:tcPr>
            <w:tcW w:w="5216" w:type="dxa"/>
            <w:vAlign w:val="center"/>
          </w:tcPr>
          <w:p w14:paraId="6FEFEB68" w14:textId="77777777" w:rsidR="009D2039" w:rsidRDefault="009D2039" w:rsidP="009D2039">
            <w:pPr>
              <w:rPr>
                <w:rFonts w:cs="Arial"/>
              </w:rPr>
            </w:pPr>
            <w:r w:rsidRPr="00B04B2A">
              <w:rPr>
                <w:rFonts w:cs="Arial"/>
              </w:rPr>
              <w:t>Electrical power is required by the feature.  The battery state of charge (SOC) information is required as Sentinel will need to be disabled if the SOC is below a threshold value.</w:t>
            </w:r>
          </w:p>
        </w:tc>
      </w:tr>
      <w:tr w:rsidR="009D2039" w:rsidRPr="00717330" w14:paraId="398C535F" w14:textId="77777777" w:rsidTr="006113D9">
        <w:tc>
          <w:tcPr>
            <w:tcW w:w="2405" w:type="dxa"/>
            <w:vAlign w:val="center"/>
          </w:tcPr>
          <w:p w14:paraId="4BD24E5A" w14:textId="77777777" w:rsidR="009D2039" w:rsidRDefault="009D2039" w:rsidP="009D2039">
            <w:pPr>
              <w:rPr>
                <w:rFonts w:cs="Arial"/>
              </w:rPr>
            </w:pPr>
            <w:r>
              <w:rPr>
                <w:rFonts w:cs="Arial"/>
              </w:rPr>
              <w:t>Configuration During Manufacturing</w:t>
            </w:r>
          </w:p>
        </w:tc>
        <w:tc>
          <w:tcPr>
            <w:tcW w:w="2552" w:type="dxa"/>
            <w:vAlign w:val="center"/>
          </w:tcPr>
          <w:p w14:paraId="5E14A03F" w14:textId="77777777" w:rsidR="009D2039" w:rsidRDefault="009D2039" w:rsidP="009D2039">
            <w:pPr>
              <w:rPr>
                <w:rFonts w:cs="Arial"/>
              </w:rPr>
            </w:pPr>
            <w:r>
              <w:rPr>
                <w:rFonts w:cs="Arial"/>
              </w:rPr>
              <w:t>Manufacturing To Sentinel</w:t>
            </w:r>
          </w:p>
        </w:tc>
        <w:tc>
          <w:tcPr>
            <w:tcW w:w="5216" w:type="dxa"/>
            <w:vAlign w:val="center"/>
          </w:tcPr>
          <w:p w14:paraId="58546AA6" w14:textId="77777777" w:rsidR="009D2039" w:rsidRDefault="009D2039" w:rsidP="009D2039">
            <w:pPr>
              <w:rPr>
                <w:rFonts w:cs="Arial"/>
              </w:rPr>
            </w:pPr>
            <w:r w:rsidRPr="00B04B2A">
              <w:rPr>
                <w:rFonts w:cs="Arial"/>
              </w:rPr>
              <w:t>Request to hold the Tilting Angle, unless service personnel enables tilting.</w:t>
            </w:r>
          </w:p>
        </w:tc>
      </w:tr>
      <w:tr w:rsidR="009D2039" w:rsidRPr="00717330" w14:paraId="1DE9184C" w14:textId="77777777" w:rsidTr="006113D9">
        <w:tc>
          <w:tcPr>
            <w:tcW w:w="2405" w:type="dxa"/>
            <w:vMerge w:val="restart"/>
            <w:vAlign w:val="center"/>
          </w:tcPr>
          <w:p w14:paraId="57674105" w14:textId="77777777" w:rsidR="009D2039" w:rsidRDefault="009D2039" w:rsidP="009D2039">
            <w:pPr>
              <w:rPr>
                <w:rFonts w:cs="Arial"/>
              </w:rPr>
            </w:pPr>
            <w:r>
              <w:rPr>
                <w:rFonts w:cs="Arial"/>
              </w:rPr>
              <w:t>Data connection plan information</w:t>
            </w:r>
          </w:p>
        </w:tc>
        <w:tc>
          <w:tcPr>
            <w:tcW w:w="2552" w:type="dxa"/>
            <w:vAlign w:val="center"/>
          </w:tcPr>
          <w:p w14:paraId="2F365108" w14:textId="77777777" w:rsidR="009D2039" w:rsidRDefault="009D2039" w:rsidP="009D2039">
            <w:pPr>
              <w:rPr>
                <w:rFonts w:cs="Arial"/>
              </w:rPr>
            </w:pPr>
            <w:r>
              <w:rPr>
                <w:rFonts w:cs="Arial"/>
              </w:rPr>
              <w:t>HMI (Portable) To Sentinel</w:t>
            </w:r>
          </w:p>
        </w:tc>
        <w:tc>
          <w:tcPr>
            <w:tcW w:w="5216" w:type="dxa"/>
            <w:vAlign w:val="center"/>
          </w:tcPr>
          <w:p w14:paraId="51CF6F2E" w14:textId="77777777" w:rsidR="009D2039" w:rsidRDefault="009D2039" w:rsidP="009D2039">
            <w:pPr>
              <w:rPr>
                <w:rFonts w:cs="Arial"/>
              </w:rPr>
            </w:pPr>
            <w:r w:rsidRPr="00B04B2A">
              <w:rPr>
                <w:rFonts w:cs="Arial"/>
              </w:rPr>
              <w:t>Information to allow the data connection plan to be established.  Information includes paswords and contact information.</w:t>
            </w:r>
          </w:p>
        </w:tc>
      </w:tr>
      <w:tr w:rsidR="009D2039" w:rsidRPr="00717330" w14:paraId="4CEC85D8" w14:textId="77777777" w:rsidTr="006113D9">
        <w:tc>
          <w:tcPr>
            <w:tcW w:w="2405" w:type="dxa"/>
            <w:vMerge/>
            <w:vAlign w:val="center"/>
          </w:tcPr>
          <w:p w14:paraId="0C660401" w14:textId="77777777" w:rsidR="009D2039" w:rsidRPr="00927C07" w:rsidRDefault="009D2039" w:rsidP="009D2039">
            <w:pPr>
              <w:rPr>
                <w:rFonts w:cs="Arial"/>
              </w:rPr>
            </w:pPr>
          </w:p>
        </w:tc>
        <w:tc>
          <w:tcPr>
            <w:tcW w:w="2552" w:type="dxa"/>
            <w:vAlign w:val="center"/>
          </w:tcPr>
          <w:p w14:paraId="1255D442" w14:textId="77777777" w:rsidR="009D2039" w:rsidRDefault="009D2039" w:rsidP="009D2039">
            <w:pPr>
              <w:rPr>
                <w:rFonts w:cs="Arial"/>
              </w:rPr>
            </w:pPr>
            <w:r>
              <w:rPr>
                <w:rFonts w:cs="Arial"/>
              </w:rPr>
              <w:t>User To HMI (Portable)</w:t>
            </w:r>
          </w:p>
        </w:tc>
        <w:tc>
          <w:tcPr>
            <w:tcW w:w="5216" w:type="dxa"/>
            <w:vAlign w:val="center"/>
          </w:tcPr>
          <w:p w14:paraId="01BCA7BF" w14:textId="77777777" w:rsidR="009D2039" w:rsidRDefault="009D2039" w:rsidP="009D2039">
            <w:pPr>
              <w:rPr>
                <w:rFonts w:cs="Arial"/>
              </w:rPr>
            </w:pPr>
            <w:r w:rsidRPr="00B04B2A">
              <w:rPr>
                <w:rFonts w:cs="Arial"/>
              </w:rPr>
              <w:t>Information to allow the data connection plan to be established.  Information includes paswords and contact information.</w:t>
            </w:r>
          </w:p>
        </w:tc>
      </w:tr>
      <w:tr w:rsidR="009D2039" w:rsidRPr="00717330" w14:paraId="38D75537" w14:textId="77777777" w:rsidTr="006113D9">
        <w:tc>
          <w:tcPr>
            <w:tcW w:w="2405" w:type="dxa"/>
            <w:vAlign w:val="center"/>
          </w:tcPr>
          <w:p w14:paraId="3D7BED9A" w14:textId="77777777" w:rsidR="009D2039" w:rsidRDefault="009D2039" w:rsidP="009D2039">
            <w:pPr>
              <w:rPr>
                <w:rFonts w:cs="Arial"/>
              </w:rPr>
            </w:pPr>
            <w:r>
              <w:rPr>
                <w:rFonts w:cs="Arial"/>
              </w:rPr>
              <w:lastRenderedPageBreak/>
              <w:t>Data Security Limit</w:t>
            </w:r>
          </w:p>
        </w:tc>
        <w:tc>
          <w:tcPr>
            <w:tcW w:w="2552" w:type="dxa"/>
            <w:vAlign w:val="center"/>
          </w:tcPr>
          <w:p w14:paraId="56571506" w14:textId="77777777" w:rsidR="009D2039" w:rsidRDefault="009D2039" w:rsidP="009D2039">
            <w:pPr>
              <w:rPr>
                <w:rFonts w:cs="Arial"/>
              </w:rPr>
            </w:pPr>
            <w:r>
              <w:rPr>
                <w:rFonts w:cs="Arial"/>
              </w:rPr>
              <w:t>Regulations To Sentinel</w:t>
            </w:r>
          </w:p>
        </w:tc>
        <w:tc>
          <w:tcPr>
            <w:tcW w:w="5216" w:type="dxa"/>
            <w:vAlign w:val="center"/>
          </w:tcPr>
          <w:p w14:paraId="65CE5D1F" w14:textId="77777777" w:rsidR="009D2039" w:rsidRDefault="009D2039" w:rsidP="009D2039">
            <w:pPr>
              <w:rPr>
                <w:rFonts w:cs="Arial"/>
              </w:rPr>
            </w:pPr>
            <w:r w:rsidRPr="00B04B2A">
              <w:rPr>
                <w:rFonts w:cs="Arial"/>
              </w:rPr>
              <w:t>There may be local legal constraints on what data can be collected and how it can be stored and transmitted, and to who.</w:t>
            </w:r>
          </w:p>
        </w:tc>
      </w:tr>
      <w:tr w:rsidR="009D2039" w:rsidRPr="00717330" w14:paraId="2E4BDB80" w14:textId="77777777" w:rsidTr="006113D9">
        <w:tc>
          <w:tcPr>
            <w:tcW w:w="2405" w:type="dxa"/>
            <w:vMerge w:val="restart"/>
            <w:vAlign w:val="center"/>
          </w:tcPr>
          <w:p w14:paraId="37ECE87C" w14:textId="77777777" w:rsidR="009D2039" w:rsidRDefault="009D2039" w:rsidP="009D2039">
            <w:pPr>
              <w:rPr>
                <w:rFonts w:cs="Arial"/>
              </w:rPr>
            </w:pPr>
            <w:r>
              <w:rPr>
                <w:rFonts w:cs="Arial"/>
              </w:rPr>
              <w:t>Degrade Intruder Detection</w:t>
            </w:r>
          </w:p>
        </w:tc>
        <w:tc>
          <w:tcPr>
            <w:tcW w:w="2552" w:type="dxa"/>
            <w:vAlign w:val="center"/>
          </w:tcPr>
          <w:p w14:paraId="169FBE28" w14:textId="77777777" w:rsidR="009D2039" w:rsidRDefault="009D2039" w:rsidP="009D2039">
            <w:pPr>
              <w:rPr>
                <w:rFonts w:cs="Arial"/>
              </w:rPr>
            </w:pPr>
            <w:r>
              <w:rPr>
                <w:rFonts w:cs="Arial"/>
              </w:rPr>
              <w:t>Environment To Intruder Detection</w:t>
            </w:r>
          </w:p>
        </w:tc>
        <w:tc>
          <w:tcPr>
            <w:tcW w:w="5216" w:type="dxa"/>
            <w:vAlign w:val="center"/>
          </w:tcPr>
          <w:p w14:paraId="094EC799" w14:textId="77777777" w:rsidR="009D2039" w:rsidRDefault="009D2039" w:rsidP="009D2039">
            <w:pPr>
              <w:rPr>
                <w:rFonts w:cs="Arial"/>
              </w:rPr>
            </w:pPr>
            <w:r w:rsidRPr="00B04B2A">
              <w:rPr>
                <w:rFonts w:cs="Arial"/>
              </w:rPr>
              <w:t xml:space="preserve">Camera lenses may be obscured preventing clear view. </w:t>
            </w:r>
          </w:p>
        </w:tc>
      </w:tr>
      <w:tr w:rsidR="009D2039" w:rsidRPr="00717330" w14:paraId="30D02379" w14:textId="77777777" w:rsidTr="006113D9">
        <w:tc>
          <w:tcPr>
            <w:tcW w:w="2405" w:type="dxa"/>
            <w:vMerge/>
            <w:vAlign w:val="center"/>
          </w:tcPr>
          <w:p w14:paraId="2F3089B4" w14:textId="77777777" w:rsidR="009D2039" w:rsidRPr="00927C07" w:rsidRDefault="009D2039" w:rsidP="009D2039">
            <w:pPr>
              <w:rPr>
                <w:rFonts w:cs="Arial"/>
              </w:rPr>
            </w:pPr>
          </w:p>
        </w:tc>
        <w:tc>
          <w:tcPr>
            <w:tcW w:w="2552" w:type="dxa"/>
            <w:vAlign w:val="center"/>
          </w:tcPr>
          <w:p w14:paraId="741F8DD0" w14:textId="77777777" w:rsidR="009D2039" w:rsidRDefault="009D2039" w:rsidP="009D2039">
            <w:pPr>
              <w:rPr>
                <w:rFonts w:cs="Arial"/>
              </w:rPr>
            </w:pPr>
            <w:r>
              <w:rPr>
                <w:rFonts w:cs="Arial"/>
              </w:rPr>
              <w:t>Environment To Sentinel</w:t>
            </w:r>
          </w:p>
        </w:tc>
        <w:tc>
          <w:tcPr>
            <w:tcW w:w="5216" w:type="dxa"/>
            <w:vAlign w:val="center"/>
          </w:tcPr>
          <w:p w14:paraId="79905314" w14:textId="77777777" w:rsidR="009D2039" w:rsidRDefault="009D2039" w:rsidP="009D2039">
            <w:pPr>
              <w:rPr>
                <w:rFonts w:cs="Arial"/>
              </w:rPr>
            </w:pPr>
            <w:r w:rsidRPr="00B04B2A">
              <w:rPr>
                <w:rFonts w:cs="Arial"/>
              </w:rPr>
              <w:t xml:space="preserve">Camera lenses may be obscured preventing clear view. </w:t>
            </w:r>
          </w:p>
        </w:tc>
      </w:tr>
      <w:tr w:rsidR="009D2039" w:rsidRPr="00717330" w14:paraId="7EE8A81B" w14:textId="77777777" w:rsidTr="006113D9">
        <w:tc>
          <w:tcPr>
            <w:tcW w:w="2405" w:type="dxa"/>
            <w:vMerge w:val="restart"/>
            <w:vAlign w:val="center"/>
          </w:tcPr>
          <w:p w14:paraId="3BEDA084" w14:textId="77777777" w:rsidR="009D2039" w:rsidRDefault="009D2039" w:rsidP="009D2039">
            <w:pPr>
              <w:rPr>
                <w:rFonts w:cs="Arial"/>
              </w:rPr>
            </w:pPr>
            <w:r>
              <w:rPr>
                <w:rFonts w:cs="Arial"/>
              </w:rPr>
              <w:t>Disable feature</w:t>
            </w:r>
          </w:p>
        </w:tc>
        <w:tc>
          <w:tcPr>
            <w:tcW w:w="2552" w:type="dxa"/>
            <w:vAlign w:val="center"/>
          </w:tcPr>
          <w:p w14:paraId="2633AD57" w14:textId="77777777" w:rsidR="009D2039" w:rsidRDefault="009D2039" w:rsidP="009D2039">
            <w:pPr>
              <w:rPr>
                <w:rFonts w:cs="Arial"/>
              </w:rPr>
            </w:pPr>
            <w:r>
              <w:rPr>
                <w:rFonts w:cs="Arial"/>
              </w:rPr>
              <w:t>Onboard HMI To Sentinel</w:t>
            </w:r>
          </w:p>
        </w:tc>
        <w:tc>
          <w:tcPr>
            <w:tcW w:w="5216" w:type="dxa"/>
            <w:vAlign w:val="center"/>
          </w:tcPr>
          <w:p w14:paraId="278D9DBA" w14:textId="77777777" w:rsidR="009D2039" w:rsidRDefault="009D2039" w:rsidP="009D2039">
            <w:pPr>
              <w:rPr>
                <w:rFonts w:cs="Arial"/>
              </w:rPr>
            </w:pPr>
            <w:r w:rsidRPr="00B04B2A">
              <w:rPr>
                <w:rFonts w:cs="Arial"/>
              </w:rPr>
              <w:t xml:space="preserve">The intruder detectors must be enabled. </w:t>
            </w:r>
          </w:p>
        </w:tc>
      </w:tr>
      <w:tr w:rsidR="009D2039" w:rsidRPr="00717330" w14:paraId="13F264CC" w14:textId="77777777" w:rsidTr="006113D9">
        <w:tc>
          <w:tcPr>
            <w:tcW w:w="2405" w:type="dxa"/>
            <w:vMerge/>
            <w:vAlign w:val="center"/>
          </w:tcPr>
          <w:p w14:paraId="3E861536" w14:textId="77777777" w:rsidR="009D2039" w:rsidRPr="00927C07" w:rsidRDefault="009D2039" w:rsidP="009D2039">
            <w:pPr>
              <w:rPr>
                <w:rFonts w:cs="Arial"/>
              </w:rPr>
            </w:pPr>
          </w:p>
        </w:tc>
        <w:tc>
          <w:tcPr>
            <w:tcW w:w="2552" w:type="dxa"/>
            <w:vAlign w:val="center"/>
          </w:tcPr>
          <w:p w14:paraId="38E886C5" w14:textId="77777777" w:rsidR="009D2039" w:rsidRDefault="009D2039" w:rsidP="009D2039">
            <w:pPr>
              <w:rPr>
                <w:rFonts w:cs="Arial"/>
              </w:rPr>
            </w:pPr>
            <w:r>
              <w:rPr>
                <w:rFonts w:cs="Arial"/>
              </w:rPr>
              <w:t>User To Onboard HMI</w:t>
            </w:r>
          </w:p>
        </w:tc>
        <w:tc>
          <w:tcPr>
            <w:tcW w:w="5216" w:type="dxa"/>
            <w:vAlign w:val="center"/>
          </w:tcPr>
          <w:p w14:paraId="4B86F85A" w14:textId="77777777" w:rsidR="009D2039" w:rsidRDefault="009D2039" w:rsidP="009D2039">
            <w:pPr>
              <w:rPr>
                <w:rFonts w:cs="Arial"/>
              </w:rPr>
            </w:pPr>
            <w:r w:rsidRPr="00B04B2A">
              <w:rPr>
                <w:rFonts w:cs="Arial"/>
              </w:rPr>
              <w:t xml:space="preserve">The intruder detectors must be enabled. </w:t>
            </w:r>
          </w:p>
        </w:tc>
      </w:tr>
      <w:tr w:rsidR="009D2039" w:rsidRPr="00717330" w14:paraId="03AC4D94" w14:textId="77777777" w:rsidTr="006113D9">
        <w:tc>
          <w:tcPr>
            <w:tcW w:w="2405" w:type="dxa"/>
            <w:vAlign w:val="center"/>
          </w:tcPr>
          <w:p w14:paraId="5511A041" w14:textId="77777777" w:rsidR="009D2039" w:rsidRDefault="009D2039" w:rsidP="009D2039">
            <w:pPr>
              <w:rPr>
                <w:rFonts w:cs="Arial"/>
              </w:rPr>
            </w:pPr>
            <w:r>
              <w:rPr>
                <w:rFonts w:cs="Arial"/>
              </w:rPr>
              <w:t>EM Communication Degradation</w:t>
            </w:r>
          </w:p>
        </w:tc>
        <w:tc>
          <w:tcPr>
            <w:tcW w:w="2552" w:type="dxa"/>
            <w:vAlign w:val="center"/>
          </w:tcPr>
          <w:p w14:paraId="203DB5A8" w14:textId="77777777" w:rsidR="009D2039" w:rsidRDefault="009D2039" w:rsidP="009D2039">
            <w:pPr>
              <w:rPr>
                <w:rFonts w:cs="Arial"/>
              </w:rPr>
            </w:pPr>
            <w:r>
              <w:rPr>
                <w:rFonts w:cs="Arial"/>
              </w:rPr>
              <w:t>Environment To Intruder Detection</w:t>
            </w:r>
          </w:p>
        </w:tc>
        <w:tc>
          <w:tcPr>
            <w:tcW w:w="5216" w:type="dxa"/>
            <w:vAlign w:val="center"/>
          </w:tcPr>
          <w:p w14:paraId="7A6EB1EA" w14:textId="77777777" w:rsidR="009D2039" w:rsidRDefault="009D2039" w:rsidP="009D2039">
            <w:pPr>
              <w:rPr>
                <w:rFonts w:cs="Arial"/>
              </w:rPr>
            </w:pPr>
            <w:r w:rsidRPr="00B04B2A">
              <w:rPr>
                <w:rFonts w:cs="Arial"/>
              </w:rPr>
              <w:t>Signals to the cloud may be attenuated by being in poor signal area on in an enclosed space.</w:t>
            </w:r>
          </w:p>
        </w:tc>
      </w:tr>
      <w:tr w:rsidR="009D2039" w:rsidRPr="00717330" w14:paraId="2F867F12" w14:textId="77777777" w:rsidTr="006113D9">
        <w:tc>
          <w:tcPr>
            <w:tcW w:w="2405" w:type="dxa"/>
            <w:vMerge w:val="restart"/>
            <w:vAlign w:val="center"/>
          </w:tcPr>
          <w:p w14:paraId="0428EC14" w14:textId="77777777" w:rsidR="009D2039" w:rsidRDefault="009D2039" w:rsidP="009D2039">
            <w:pPr>
              <w:rPr>
                <w:rFonts w:cs="Arial"/>
              </w:rPr>
            </w:pPr>
            <w:r>
              <w:rPr>
                <w:rFonts w:cs="Arial"/>
              </w:rPr>
              <w:t>Enable feature</w:t>
            </w:r>
          </w:p>
        </w:tc>
        <w:tc>
          <w:tcPr>
            <w:tcW w:w="2552" w:type="dxa"/>
            <w:vAlign w:val="center"/>
          </w:tcPr>
          <w:p w14:paraId="30F56F6B" w14:textId="77777777" w:rsidR="009D2039" w:rsidRDefault="009D2039" w:rsidP="009D2039">
            <w:pPr>
              <w:rPr>
                <w:rFonts w:cs="Arial"/>
              </w:rPr>
            </w:pPr>
            <w:r>
              <w:rPr>
                <w:rFonts w:cs="Arial"/>
              </w:rPr>
              <w:t>Onboard HMI To Sentinel</w:t>
            </w:r>
          </w:p>
        </w:tc>
        <w:tc>
          <w:tcPr>
            <w:tcW w:w="5216" w:type="dxa"/>
            <w:vAlign w:val="center"/>
          </w:tcPr>
          <w:p w14:paraId="52C01F88" w14:textId="77777777" w:rsidR="009D2039" w:rsidRDefault="009D2039" w:rsidP="009D2039">
            <w:pPr>
              <w:rPr>
                <w:rFonts w:cs="Arial"/>
              </w:rPr>
            </w:pPr>
            <w:r w:rsidRPr="00B04B2A">
              <w:rPr>
                <w:rFonts w:cs="Arial"/>
              </w:rPr>
              <w:t xml:space="preserve">The intruder detectors must be enabled. </w:t>
            </w:r>
          </w:p>
        </w:tc>
      </w:tr>
      <w:tr w:rsidR="009D2039" w:rsidRPr="00717330" w14:paraId="2235FA31" w14:textId="77777777" w:rsidTr="006113D9">
        <w:tc>
          <w:tcPr>
            <w:tcW w:w="2405" w:type="dxa"/>
            <w:vMerge/>
            <w:vAlign w:val="center"/>
          </w:tcPr>
          <w:p w14:paraId="55C5A723" w14:textId="77777777" w:rsidR="009D2039" w:rsidRPr="00927C07" w:rsidRDefault="009D2039" w:rsidP="009D2039">
            <w:pPr>
              <w:rPr>
                <w:rFonts w:cs="Arial"/>
              </w:rPr>
            </w:pPr>
          </w:p>
        </w:tc>
        <w:tc>
          <w:tcPr>
            <w:tcW w:w="2552" w:type="dxa"/>
            <w:vAlign w:val="center"/>
          </w:tcPr>
          <w:p w14:paraId="1AA9BC23" w14:textId="77777777" w:rsidR="009D2039" w:rsidRDefault="009D2039" w:rsidP="009D2039">
            <w:pPr>
              <w:rPr>
                <w:rFonts w:cs="Arial"/>
              </w:rPr>
            </w:pPr>
            <w:r>
              <w:rPr>
                <w:rFonts w:cs="Arial"/>
              </w:rPr>
              <w:t>User To Onboard HMI</w:t>
            </w:r>
          </w:p>
        </w:tc>
        <w:tc>
          <w:tcPr>
            <w:tcW w:w="5216" w:type="dxa"/>
            <w:vAlign w:val="center"/>
          </w:tcPr>
          <w:p w14:paraId="7CA35D0F" w14:textId="77777777" w:rsidR="009D2039" w:rsidRDefault="009D2039" w:rsidP="009D2039">
            <w:pPr>
              <w:rPr>
                <w:rFonts w:cs="Arial"/>
              </w:rPr>
            </w:pPr>
            <w:r w:rsidRPr="00B04B2A">
              <w:rPr>
                <w:rFonts w:cs="Arial"/>
              </w:rPr>
              <w:t xml:space="preserve">The intruder detectors must be enabled. </w:t>
            </w:r>
          </w:p>
        </w:tc>
      </w:tr>
      <w:tr w:rsidR="009D2039" w:rsidRPr="00717330" w14:paraId="63A2D23A" w14:textId="77777777" w:rsidTr="006113D9">
        <w:tc>
          <w:tcPr>
            <w:tcW w:w="2405" w:type="dxa"/>
            <w:vAlign w:val="center"/>
          </w:tcPr>
          <w:p w14:paraId="0BCBF974" w14:textId="77777777" w:rsidR="009D2039" w:rsidRDefault="009D2039" w:rsidP="009D2039">
            <w:pPr>
              <w:rPr>
                <w:rFonts w:cs="Arial"/>
              </w:rPr>
            </w:pPr>
            <w:r>
              <w:rPr>
                <w:rFonts w:cs="Arial"/>
              </w:rPr>
              <w:t>Enable Intruder Detectors</w:t>
            </w:r>
          </w:p>
        </w:tc>
        <w:tc>
          <w:tcPr>
            <w:tcW w:w="2552" w:type="dxa"/>
            <w:vAlign w:val="center"/>
          </w:tcPr>
          <w:p w14:paraId="2B2D8DD7" w14:textId="77777777" w:rsidR="009D2039" w:rsidRDefault="009D2039" w:rsidP="009D2039">
            <w:pPr>
              <w:rPr>
                <w:rFonts w:cs="Arial"/>
              </w:rPr>
            </w:pPr>
            <w:r>
              <w:rPr>
                <w:rFonts w:cs="Arial"/>
              </w:rPr>
              <w:t>Sentinel To Intruder Detection</w:t>
            </w:r>
          </w:p>
        </w:tc>
        <w:tc>
          <w:tcPr>
            <w:tcW w:w="5216" w:type="dxa"/>
            <w:vAlign w:val="center"/>
          </w:tcPr>
          <w:p w14:paraId="0DA73B83" w14:textId="77777777" w:rsidR="009D2039" w:rsidRDefault="009D2039" w:rsidP="009D2039">
            <w:pPr>
              <w:rPr>
                <w:rFonts w:cs="Arial"/>
              </w:rPr>
            </w:pPr>
            <w:r w:rsidRPr="00B04B2A">
              <w:rPr>
                <w:rFonts w:cs="Arial"/>
              </w:rPr>
              <w:t xml:space="preserve">The intruder detectors must be enabled. </w:t>
            </w:r>
          </w:p>
        </w:tc>
      </w:tr>
      <w:tr w:rsidR="009D2039" w:rsidRPr="00717330" w14:paraId="7C7DF80E" w14:textId="77777777" w:rsidTr="006113D9">
        <w:tc>
          <w:tcPr>
            <w:tcW w:w="2405" w:type="dxa"/>
            <w:vAlign w:val="center"/>
          </w:tcPr>
          <w:p w14:paraId="7867D967" w14:textId="77777777" w:rsidR="009D2039" w:rsidRDefault="009D2039" w:rsidP="009D2039">
            <w:pPr>
              <w:rPr>
                <w:rFonts w:cs="Arial"/>
              </w:rPr>
            </w:pPr>
            <w:r>
              <w:rPr>
                <w:rFonts w:cs="Arial"/>
              </w:rPr>
              <w:t>Enable service mode</w:t>
            </w:r>
          </w:p>
        </w:tc>
        <w:tc>
          <w:tcPr>
            <w:tcW w:w="2552" w:type="dxa"/>
            <w:vAlign w:val="center"/>
          </w:tcPr>
          <w:p w14:paraId="430C388F" w14:textId="77777777" w:rsidR="009D2039" w:rsidRDefault="009D2039" w:rsidP="009D2039">
            <w:pPr>
              <w:rPr>
                <w:rFonts w:cs="Arial"/>
              </w:rPr>
            </w:pPr>
            <w:r>
              <w:rPr>
                <w:rFonts w:cs="Arial"/>
              </w:rPr>
              <w:t>Service Personnel To Sentinel</w:t>
            </w:r>
          </w:p>
        </w:tc>
        <w:tc>
          <w:tcPr>
            <w:tcW w:w="5216" w:type="dxa"/>
            <w:vAlign w:val="center"/>
          </w:tcPr>
          <w:p w14:paraId="46E28E68" w14:textId="77777777" w:rsidR="009D2039" w:rsidRDefault="009D2039" w:rsidP="009D2039">
            <w:pPr>
              <w:rPr>
                <w:rFonts w:cs="Arial"/>
              </w:rPr>
            </w:pPr>
            <w:r w:rsidRPr="00B04B2A">
              <w:rPr>
                <w:rFonts w:cs="Arial"/>
              </w:rPr>
              <w:t>Influence Description from Documentation field.</w:t>
            </w:r>
          </w:p>
        </w:tc>
      </w:tr>
      <w:tr w:rsidR="009D2039" w:rsidRPr="00717330" w14:paraId="2168029C" w14:textId="77777777" w:rsidTr="006113D9">
        <w:tc>
          <w:tcPr>
            <w:tcW w:w="2405" w:type="dxa"/>
            <w:vMerge w:val="restart"/>
            <w:vAlign w:val="center"/>
          </w:tcPr>
          <w:p w14:paraId="07A22DD8" w14:textId="77777777" w:rsidR="009D2039" w:rsidRDefault="009D2039" w:rsidP="009D2039">
            <w:pPr>
              <w:rPr>
                <w:rFonts w:cs="Arial"/>
              </w:rPr>
            </w:pPr>
            <w:r>
              <w:rPr>
                <w:rFonts w:cs="Arial"/>
              </w:rPr>
              <w:t>Intruder Detector Data</w:t>
            </w:r>
          </w:p>
        </w:tc>
        <w:tc>
          <w:tcPr>
            <w:tcW w:w="2552" w:type="dxa"/>
            <w:vAlign w:val="center"/>
          </w:tcPr>
          <w:p w14:paraId="73C57B93" w14:textId="77777777" w:rsidR="009D2039" w:rsidRDefault="009D2039" w:rsidP="009D2039">
            <w:pPr>
              <w:rPr>
                <w:rFonts w:cs="Arial"/>
              </w:rPr>
            </w:pPr>
            <w:r>
              <w:rPr>
                <w:rFonts w:cs="Arial"/>
              </w:rPr>
              <w:t>HMI (Portable) To User</w:t>
            </w:r>
          </w:p>
        </w:tc>
        <w:tc>
          <w:tcPr>
            <w:tcW w:w="5216" w:type="dxa"/>
            <w:vAlign w:val="center"/>
          </w:tcPr>
          <w:p w14:paraId="7A22BADF"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08040C60" w14:textId="77777777" w:rsidTr="006113D9">
        <w:tc>
          <w:tcPr>
            <w:tcW w:w="2405" w:type="dxa"/>
            <w:vMerge/>
            <w:vAlign w:val="center"/>
          </w:tcPr>
          <w:p w14:paraId="2E38EF6B" w14:textId="77777777" w:rsidR="009D2039" w:rsidRPr="00927C07" w:rsidRDefault="009D2039" w:rsidP="009D2039">
            <w:pPr>
              <w:rPr>
                <w:rFonts w:cs="Arial"/>
              </w:rPr>
            </w:pPr>
          </w:p>
        </w:tc>
        <w:tc>
          <w:tcPr>
            <w:tcW w:w="2552" w:type="dxa"/>
            <w:vAlign w:val="center"/>
          </w:tcPr>
          <w:p w14:paraId="5945A00E" w14:textId="77777777" w:rsidR="009D2039" w:rsidRDefault="009D2039" w:rsidP="009D2039">
            <w:pPr>
              <w:rPr>
                <w:rFonts w:cs="Arial"/>
              </w:rPr>
            </w:pPr>
            <w:r>
              <w:rPr>
                <w:rFonts w:cs="Arial"/>
              </w:rPr>
              <w:t>Intruder Detection To Sentinel</w:t>
            </w:r>
          </w:p>
        </w:tc>
        <w:tc>
          <w:tcPr>
            <w:tcW w:w="5216" w:type="dxa"/>
            <w:vAlign w:val="center"/>
          </w:tcPr>
          <w:p w14:paraId="5F1A1E2A"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0466BA63" w14:textId="77777777" w:rsidTr="006113D9">
        <w:tc>
          <w:tcPr>
            <w:tcW w:w="2405" w:type="dxa"/>
            <w:vMerge/>
            <w:vAlign w:val="center"/>
          </w:tcPr>
          <w:p w14:paraId="1E5B6D8F" w14:textId="77777777" w:rsidR="009D2039" w:rsidRPr="00927C07" w:rsidRDefault="009D2039" w:rsidP="009D2039">
            <w:pPr>
              <w:rPr>
                <w:rFonts w:cs="Arial"/>
              </w:rPr>
            </w:pPr>
          </w:p>
        </w:tc>
        <w:tc>
          <w:tcPr>
            <w:tcW w:w="2552" w:type="dxa"/>
            <w:vAlign w:val="center"/>
          </w:tcPr>
          <w:p w14:paraId="3486C0A5" w14:textId="77777777" w:rsidR="009D2039" w:rsidRDefault="009D2039" w:rsidP="009D2039">
            <w:pPr>
              <w:rPr>
                <w:rFonts w:cs="Arial"/>
              </w:rPr>
            </w:pPr>
            <w:r>
              <w:rPr>
                <w:rFonts w:cs="Arial"/>
              </w:rPr>
              <w:t>Onboard Storage To Sentinel</w:t>
            </w:r>
          </w:p>
        </w:tc>
        <w:tc>
          <w:tcPr>
            <w:tcW w:w="5216" w:type="dxa"/>
            <w:vAlign w:val="center"/>
          </w:tcPr>
          <w:p w14:paraId="30994E89"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62D4D973" w14:textId="77777777" w:rsidTr="006113D9">
        <w:tc>
          <w:tcPr>
            <w:tcW w:w="2405" w:type="dxa"/>
            <w:vMerge/>
            <w:vAlign w:val="center"/>
          </w:tcPr>
          <w:p w14:paraId="7409088E" w14:textId="77777777" w:rsidR="009D2039" w:rsidRPr="00927C07" w:rsidRDefault="009D2039" w:rsidP="009D2039">
            <w:pPr>
              <w:rPr>
                <w:rFonts w:cs="Arial"/>
              </w:rPr>
            </w:pPr>
          </w:p>
        </w:tc>
        <w:tc>
          <w:tcPr>
            <w:tcW w:w="2552" w:type="dxa"/>
            <w:vAlign w:val="center"/>
          </w:tcPr>
          <w:p w14:paraId="199A3051" w14:textId="77777777" w:rsidR="009D2039" w:rsidRDefault="009D2039" w:rsidP="009D2039">
            <w:pPr>
              <w:rPr>
                <w:rFonts w:cs="Arial"/>
              </w:rPr>
            </w:pPr>
            <w:r>
              <w:rPr>
                <w:rFonts w:cs="Arial"/>
              </w:rPr>
              <w:t>Remote Storage To Sentinel</w:t>
            </w:r>
          </w:p>
        </w:tc>
        <w:tc>
          <w:tcPr>
            <w:tcW w:w="5216" w:type="dxa"/>
            <w:vAlign w:val="center"/>
          </w:tcPr>
          <w:p w14:paraId="4B3C494D"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2D0599DE" w14:textId="77777777" w:rsidTr="006113D9">
        <w:tc>
          <w:tcPr>
            <w:tcW w:w="2405" w:type="dxa"/>
            <w:vMerge/>
            <w:vAlign w:val="center"/>
          </w:tcPr>
          <w:p w14:paraId="1AA6FFC0" w14:textId="77777777" w:rsidR="009D2039" w:rsidRPr="00927C07" w:rsidRDefault="009D2039" w:rsidP="009D2039">
            <w:pPr>
              <w:rPr>
                <w:rFonts w:cs="Arial"/>
              </w:rPr>
            </w:pPr>
          </w:p>
        </w:tc>
        <w:tc>
          <w:tcPr>
            <w:tcW w:w="2552" w:type="dxa"/>
            <w:vAlign w:val="center"/>
          </w:tcPr>
          <w:p w14:paraId="13AE1C9A" w14:textId="77777777" w:rsidR="009D2039" w:rsidRDefault="009D2039" w:rsidP="009D2039">
            <w:pPr>
              <w:rPr>
                <w:rFonts w:cs="Arial"/>
              </w:rPr>
            </w:pPr>
            <w:r>
              <w:rPr>
                <w:rFonts w:cs="Arial"/>
              </w:rPr>
              <w:t>Sentinel To HMI (Portable)</w:t>
            </w:r>
          </w:p>
        </w:tc>
        <w:tc>
          <w:tcPr>
            <w:tcW w:w="5216" w:type="dxa"/>
            <w:vAlign w:val="center"/>
          </w:tcPr>
          <w:p w14:paraId="198C0E19"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584CAAC1" w14:textId="77777777" w:rsidTr="006113D9">
        <w:tc>
          <w:tcPr>
            <w:tcW w:w="2405" w:type="dxa"/>
            <w:vMerge/>
            <w:vAlign w:val="center"/>
          </w:tcPr>
          <w:p w14:paraId="4AECA9BF" w14:textId="77777777" w:rsidR="009D2039" w:rsidRPr="00927C07" w:rsidRDefault="009D2039" w:rsidP="009D2039">
            <w:pPr>
              <w:rPr>
                <w:rFonts w:cs="Arial"/>
              </w:rPr>
            </w:pPr>
          </w:p>
        </w:tc>
        <w:tc>
          <w:tcPr>
            <w:tcW w:w="2552" w:type="dxa"/>
            <w:vAlign w:val="center"/>
          </w:tcPr>
          <w:p w14:paraId="7438E4E4" w14:textId="77777777" w:rsidR="009D2039" w:rsidRDefault="009D2039" w:rsidP="009D2039">
            <w:pPr>
              <w:rPr>
                <w:rFonts w:cs="Arial"/>
              </w:rPr>
            </w:pPr>
            <w:r>
              <w:rPr>
                <w:rFonts w:cs="Arial"/>
              </w:rPr>
              <w:t>Sentinel To Onboard Storage</w:t>
            </w:r>
          </w:p>
        </w:tc>
        <w:tc>
          <w:tcPr>
            <w:tcW w:w="5216" w:type="dxa"/>
            <w:vAlign w:val="center"/>
          </w:tcPr>
          <w:p w14:paraId="45B1FD3B"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36E98107" w14:textId="77777777" w:rsidTr="006113D9">
        <w:tc>
          <w:tcPr>
            <w:tcW w:w="2405" w:type="dxa"/>
            <w:vMerge/>
            <w:vAlign w:val="center"/>
          </w:tcPr>
          <w:p w14:paraId="103FA4A7" w14:textId="77777777" w:rsidR="009D2039" w:rsidRPr="00927C07" w:rsidRDefault="009D2039" w:rsidP="009D2039">
            <w:pPr>
              <w:rPr>
                <w:rFonts w:cs="Arial"/>
              </w:rPr>
            </w:pPr>
          </w:p>
        </w:tc>
        <w:tc>
          <w:tcPr>
            <w:tcW w:w="2552" w:type="dxa"/>
            <w:vAlign w:val="center"/>
          </w:tcPr>
          <w:p w14:paraId="749C5BC7" w14:textId="77777777" w:rsidR="009D2039" w:rsidRDefault="009D2039" w:rsidP="009D2039">
            <w:pPr>
              <w:rPr>
                <w:rFonts w:cs="Arial"/>
              </w:rPr>
            </w:pPr>
            <w:r>
              <w:rPr>
                <w:rFonts w:cs="Arial"/>
              </w:rPr>
              <w:t>Sentinel To Remote Storage</w:t>
            </w:r>
          </w:p>
        </w:tc>
        <w:tc>
          <w:tcPr>
            <w:tcW w:w="5216" w:type="dxa"/>
            <w:vAlign w:val="center"/>
          </w:tcPr>
          <w:p w14:paraId="2D79DB94"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248E55F9" w14:textId="77777777" w:rsidTr="006113D9">
        <w:tc>
          <w:tcPr>
            <w:tcW w:w="2405" w:type="dxa"/>
            <w:vMerge w:val="restart"/>
            <w:vAlign w:val="center"/>
          </w:tcPr>
          <w:p w14:paraId="3707AF3A" w14:textId="77777777" w:rsidR="009D2039" w:rsidRDefault="009D2039" w:rsidP="009D2039">
            <w:pPr>
              <w:rPr>
                <w:rFonts w:cs="Arial"/>
              </w:rPr>
            </w:pPr>
            <w:r>
              <w:rPr>
                <w:rFonts w:cs="Arial"/>
              </w:rPr>
              <w:t>Intruder Warning Message</w:t>
            </w:r>
          </w:p>
        </w:tc>
        <w:tc>
          <w:tcPr>
            <w:tcW w:w="2552" w:type="dxa"/>
            <w:vAlign w:val="center"/>
          </w:tcPr>
          <w:p w14:paraId="3CDA1B10" w14:textId="77777777" w:rsidR="009D2039" w:rsidRDefault="009D2039" w:rsidP="009D2039">
            <w:pPr>
              <w:rPr>
                <w:rFonts w:cs="Arial"/>
              </w:rPr>
            </w:pPr>
            <w:r>
              <w:rPr>
                <w:rFonts w:cs="Arial"/>
              </w:rPr>
              <w:t>HMI (Portable) To User</w:t>
            </w:r>
          </w:p>
        </w:tc>
        <w:tc>
          <w:tcPr>
            <w:tcW w:w="5216" w:type="dxa"/>
            <w:vAlign w:val="center"/>
          </w:tcPr>
          <w:p w14:paraId="164D0A3C" w14:textId="77777777" w:rsidR="009D2039" w:rsidRDefault="009D2039" w:rsidP="009D2039">
            <w:pPr>
              <w:rPr>
                <w:rFonts w:cs="Arial"/>
              </w:rPr>
            </w:pPr>
            <w:r w:rsidRPr="00B04B2A">
              <w:rPr>
                <w:rFonts w:cs="Arial"/>
              </w:rPr>
              <w:t xml:space="preserve"> Intruder warning messages will be fed to the user. </w:t>
            </w:r>
          </w:p>
        </w:tc>
      </w:tr>
      <w:tr w:rsidR="009D2039" w:rsidRPr="00717330" w14:paraId="4665BE21" w14:textId="77777777" w:rsidTr="006113D9">
        <w:tc>
          <w:tcPr>
            <w:tcW w:w="2405" w:type="dxa"/>
            <w:vMerge/>
            <w:vAlign w:val="center"/>
          </w:tcPr>
          <w:p w14:paraId="0384F173" w14:textId="77777777" w:rsidR="009D2039" w:rsidRPr="00927C07" w:rsidRDefault="009D2039" w:rsidP="009D2039">
            <w:pPr>
              <w:rPr>
                <w:rFonts w:cs="Arial"/>
              </w:rPr>
            </w:pPr>
          </w:p>
        </w:tc>
        <w:tc>
          <w:tcPr>
            <w:tcW w:w="2552" w:type="dxa"/>
            <w:vAlign w:val="center"/>
          </w:tcPr>
          <w:p w14:paraId="1E2F80E7" w14:textId="77777777" w:rsidR="009D2039" w:rsidRDefault="009D2039" w:rsidP="009D2039">
            <w:pPr>
              <w:rPr>
                <w:rFonts w:cs="Arial"/>
              </w:rPr>
            </w:pPr>
            <w:r>
              <w:rPr>
                <w:rFonts w:cs="Arial"/>
              </w:rPr>
              <w:t>Sentinel To HMI (Portable)</w:t>
            </w:r>
          </w:p>
        </w:tc>
        <w:tc>
          <w:tcPr>
            <w:tcW w:w="5216" w:type="dxa"/>
            <w:vAlign w:val="center"/>
          </w:tcPr>
          <w:p w14:paraId="1F70D345" w14:textId="77777777" w:rsidR="009D2039" w:rsidRDefault="009D2039" w:rsidP="009D2039">
            <w:pPr>
              <w:rPr>
                <w:rFonts w:cs="Arial"/>
              </w:rPr>
            </w:pPr>
            <w:r w:rsidRPr="00B04B2A">
              <w:rPr>
                <w:rFonts w:cs="Arial"/>
              </w:rPr>
              <w:t xml:space="preserve"> Intruder warning messages will be fed to the user. </w:t>
            </w:r>
          </w:p>
        </w:tc>
      </w:tr>
      <w:tr w:rsidR="009D2039" w:rsidRPr="00717330" w14:paraId="5C36842B" w14:textId="77777777" w:rsidTr="006113D9">
        <w:tc>
          <w:tcPr>
            <w:tcW w:w="2405" w:type="dxa"/>
            <w:vMerge w:val="restart"/>
            <w:vAlign w:val="center"/>
          </w:tcPr>
          <w:p w14:paraId="483BDD71" w14:textId="77777777" w:rsidR="009D2039" w:rsidRDefault="009D2039" w:rsidP="009D2039">
            <w:pPr>
              <w:rPr>
                <w:rFonts w:cs="Arial"/>
              </w:rPr>
            </w:pPr>
            <w:r>
              <w:rPr>
                <w:rFonts w:cs="Arial"/>
              </w:rPr>
              <w:t>Non-threateningobjects</w:t>
            </w:r>
          </w:p>
        </w:tc>
        <w:tc>
          <w:tcPr>
            <w:tcW w:w="2552" w:type="dxa"/>
            <w:vAlign w:val="center"/>
          </w:tcPr>
          <w:p w14:paraId="3BAB0FA4" w14:textId="77777777" w:rsidR="009D2039" w:rsidRDefault="009D2039" w:rsidP="009D2039">
            <w:pPr>
              <w:rPr>
                <w:rFonts w:cs="Arial"/>
              </w:rPr>
            </w:pPr>
            <w:r>
              <w:rPr>
                <w:rFonts w:cs="Arial"/>
              </w:rPr>
              <w:t>Environment To Intruder Detection</w:t>
            </w:r>
          </w:p>
        </w:tc>
        <w:tc>
          <w:tcPr>
            <w:tcW w:w="5216" w:type="dxa"/>
            <w:vAlign w:val="center"/>
          </w:tcPr>
          <w:p w14:paraId="2C83ED62" w14:textId="77777777" w:rsidR="009D2039" w:rsidRDefault="009D2039" w:rsidP="009D2039">
            <w:pPr>
              <w:rPr>
                <w:rFonts w:cs="Arial"/>
              </w:rPr>
            </w:pPr>
            <w:r w:rsidRPr="00B04B2A">
              <w:rPr>
                <w:rFonts w:cs="Arial"/>
              </w:rPr>
              <w:t>Wind etc may move vehicle.</w:t>
            </w:r>
          </w:p>
        </w:tc>
      </w:tr>
      <w:tr w:rsidR="009D2039" w:rsidRPr="00717330" w14:paraId="0D1682E2" w14:textId="77777777" w:rsidTr="006113D9">
        <w:tc>
          <w:tcPr>
            <w:tcW w:w="2405" w:type="dxa"/>
            <w:vMerge/>
            <w:vAlign w:val="center"/>
          </w:tcPr>
          <w:p w14:paraId="32794EF9" w14:textId="77777777" w:rsidR="009D2039" w:rsidRPr="00927C07" w:rsidRDefault="009D2039" w:rsidP="009D2039">
            <w:pPr>
              <w:rPr>
                <w:rFonts w:cs="Arial"/>
              </w:rPr>
            </w:pPr>
          </w:p>
        </w:tc>
        <w:tc>
          <w:tcPr>
            <w:tcW w:w="2552" w:type="dxa"/>
            <w:vAlign w:val="center"/>
          </w:tcPr>
          <w:p w14:paraId="72D768C4" w14:textId="77777777" w:rsidR="009D2039" w:rsidRDefault="009D2039" w:rsidP="009D2039">
            <w:pPr>
              <w:rPr>
                <w:rFonts w:cs="Arial"/>
              </w:rPr>
            </w:pPr>
            <w:r>
              <w:rPr>
                <w:rFonts w:cs="Arial"/>
              </w:rPr>
              <w:t>Environment To Sentinel</w:t>
            </w:r>
          </w:p>
        </w:tc>
        <w:tc>
          <w:tcPr>
            <w:tcW w:w="5216" w:type="dxa"/>
            <w:vAlign w:val="center"/>
          </w:tcPr>
          <w:p w14:paraId="4CDB1DE4" w14:textId="77777777" w:rsidR="009D2039" w:rsidRDefault="009D2039" w:rsidP="009D2039">
            <w:pPr>
              <w:rPr>
                <w:rFonts w:cs="Arial"/>
              </w:rPr>
            </w:pPr>
            <w:r w:rsidRPr="00B04B2A">
              <w:rPr>
                <w:rFonts w:cs="Arial"/>
              </w:rPr>
              <w:t>Wind etc may move vehicle.</w:t>
            </w:r>
          </w:p>
        </w:tc>
      </w:tr>
      <w:tr w:rsidR="009D2039" w:rsidRPr="00717330" w14:paraId="3B249F2B" w14:textId="77777777" w:rsidTr="006113D9">
        <w:tc>
          <w:tcPr>
            <w:tcW w:w="2405" w:type="dxa"/>
            <w:vMerge w:val="restart"/>
            <w:vAlign w:val="center"/>
          </w:tcPr>
          <w:p w14:paraId="33A7BD6B" w14:textId="77777777" w:rsidR="009D2039" w:rsidRDefault="009D2039" w:rsidP="009D2039">
            <w:pPr>
              <w:rPr>
                <w:rFonts w:cs="Arial"/>
              </w:rPr>
            </w:pPr>
            <w:r>
              <w:rPr>
                <w:rFonts w:cs="Arial"/>
              </w:rPr>
              <w:t>Request Camera View</w:t>
            </w:r>
          </w:p>
        </w:tc>
        <w:tc>
          <w:tcPr>
            <w:tcW w:w="2552" w:type="dxa"/>
            <w:vAlign w:val="center"/>
          </w:tcPr>
          <w:p w14:paraId="451A76E1" w14:textId="77777777" w:rsidR="009D2039" w:rsidRDefault="009D2039" w:rsidP="009D2039">
            <w:pPr>
              <w:rPr>
                <w:rFonts w:cs="Arial"/>
              </w:rPr>
            </w:pPr>
            <w:r>
              <w:rPr>
                <w:rFonts w:cs="Arial"/>
              </w:rPr>
              <w:t>HMI (Portable) To Sentinel</w:t>
            </w:r>
          </w:p>
        </w:tc>
        <w:tc>
          <w:tcPr>
            <w:tcW w:w="5216" w:type="dxa"/>
            <w:vAlign w:val="center"/>
          </w:tcPr>
          <w:p w14:paraId="234F7ABE" w14:textId="77777777" w:rsidR="009D2039" w:rsidRDefault="009D2039" w:rsidP="009D2039">
            <w:pPr>
              <w:rPr>
                <w:rFonts w:cs="Arial"/>
              </w:rPr>
            </w:pPr>
            <w:r w:rsidRPr="00B04B2A">
              <w:rPr>
                <w:rFonts w:cs="Arial"/>
              </w:rPr>
              <w:t>The User must request to view the camera.</w:t>
            </w:r>
          </w:p>
        </w:tc>
      </w:tr>
      <w:tr w:rsidR="009D2039" w:rsidRPr="00717330" w14:paraId="71F3E214" w14:textId="77777777" w:rsidTr="006113D9">
        <w:tc>
          <w:tcPr>
            <w:tcW w:w="2405" w:type="dxa"/>
            <w:vMerge/>
            <w:vAlign w:val="center"/>
          </w:tcPr>
          <w:p w14:paraId="06FB0DCA" w14:textId="77777777" w:rsidR="009D2039" w:rsidRPr="00927C07" w:rsidRDefault="009D2039" w:rsidP="009D2039">
            <w:pPr>
              <w:rPr>
                <w:rFonts w:cs="Arial"/>
              </w:rPr>
            </w:pPr>
          </w:p>
        </w:tc>
        <w:tc>
          <w:tcPr>
            <w:tcW w:w="2552" w:type="dxa"/>
            <w:vAlign w:val="center"/>
          </w:tcPr>
          <w:p w14:paraId="684CB7B3" w14:textId="77777777" w:rsidR="009D2039" w:rsidRDefault="009D2039" w:rsidP="009D2039">
            <w:pPr>
              <w:rPr>
                <w:rFonts w:cs="Arial"/>
              </w:rPr>
            </w:pPr>
            <w:r>
              <w:rPr>
                <w:rFonts w:cs="Arial"/>
              </w:rPr>
              <w:t>User To HMI (Portable)</w:t>
            </w:r>
          </w:p>
        </w:tc>
        <w:tc>
          <w:tcPr>
            <w:tcW w:w="5216" w:type="dxa"/>
            <w:vAlign w:val="center"/>
          </w:tcPr>
          <w:p w14:paraId="62304C81" w14:textId="77777777" w:rsidR="009D2039" w:rsidRDefault="009D2039" w:rsidP="009D2039">
            <w:pPr>
              <w:rPr>
                <w:rFonts w:cs="Arial"/>
              </w:rPr>
            </w:pPr>
            <w:r w:rsidRPr="00B04B2A">
              <w:rPr>
                <w:rFonts w:cs="Arial"/>
              </w:rPr>
              <w:t>The User must request to view the camera.</w:t>
            </w:r>
          </w:p>
        </w:tc>
      </w:tr>
      <w:tr w:rsidR="009D2039" w:rsidRPr="00717330" w14:paraId="3FFE86B6" w14:textId="77777777" w:rsidTr="006113D9">
        <w:tc>
          <w:tcPr>
            <w:tcW w:w="2405" w:type="dxa"/>
            <w:vAlign w:val="center"/>
          </w:tcPr>
          <w:p w14:paraId="343504B7" w14:textId="77777777" w:rsidR="009D2039" w:rsidRDefault="009D2039" w:rsidP="009D2039">
            <w:pPr>
              <w:rPr>
                <w:rFonts w:cs="Arial"/>
              </w:rPr>
            </w:pPr>
            <w:r>
              <w:rPr>
                <w:rFonts w:cs="Arial"/>
              </w:rPr>
              <w:t>Request for Sales Demonstration Data</w:t>
            </w:r>
          </w:p>
        </w:tc>
        <w:tc>
          <w:tcPr>
            <w:tcW w:w="2552" w:type="dxa"/>
            <w:vAlign w:val="center"/>
          </w:tcPr>
          <w:p w14:paraId="7102A63C" w14:textId="77777777" w:rsidR="009D2039" w:rsidRDefault="009D2039" w:rsidP="009D2039">
            <w:pPr>
              <w:rPr>
                <w:rFonts w:cs="Arial"/>
              </w:rPr>
            </w:pPr>
            <w:r>
              <w:rPr>
                <w:rFonts w:cs="Arial"/>
              </w:rPr>
              <w:t>Sales/Dealer To Sentinel</w:t>
            </w:r>
          </w:p>
        </w:tc>
        <w:tc>
          <w:tcPr>
            <w:tcW w:w="5216" w:type="dxa"/>
            <w:vAlign w:val="center"/>
          </w:tcPr>
          <w:p w14:paraId="0DB05020" w14:textId="77777777" w:rsidR="009D2039" w:rsidRDefault="009D2039" w:rsidP="009D2039">
            <w:pPr>
              <w:rPr>
                <w:rFonts w:cs="Arial"/>
              </w:rPr>
            </w:pPr>
            <w:r w:rsidRPr="00B04B2A">
              <w:rPr>
                <w:rFonts w:cs="Arial"/>
              </w:rPr>
              <w:t>Influence Description from Documentation field.</w:t>
            </w:r>
          </w:p>
        </w:tc>
      </w:tr>
      <w:tr w:rsidR="009D2039" w:rsidRPr="00717330" w14:paraId="449C5F99" w14:textId="77777777" w:rsidTr="006113D9">
        <w:tc>
          <w:tcPr>
            <w:tcW w:w="2405" w:type="dxa"/>
            <w:vAlign w:val="center"/>
          </w:tcPr>
          <w:p w14:paraId="2282B89B" w14:textId="77777777" w:rsidR="009D2039" w:rsidRDefault="009D2039" w:rsidP="009D2039">
            <w:pPr>
              <w:rPr>
                <w:rFonts w:cs="Arial"/>
              </w:rPr>
            </w:pPr>
            <w:r>
              <w:rPr>
                <w:rFonts w:cs="Arial"/>
              </w:rPr>
              <w:t>Sales Demonstration Data</w:t>
            </w:r>
          </w:p>
        </w:tc>
        <w:tc>
          <w:tcPr>
            <w:tcW w:w="2552" w:type="dxa"/>
            <w:vAlign w:val="center"/>
          </w:tcPr>
          <w:p w14:paraId="0BF0C68A" w14:textId="77777777" w:rsidR="009D2039" w:rsidRDefault="009D2039" w:rsidP="009D2039">
            <w:pPr>
              <w:rPr>
                <w:rFonts w:cs="Arial"/>
              </w:rPr>
            </w:pPr>
            <w:r>
              <w:rPr>
                <w:rFonts w:cs="Arial"/>
              </w:rPr>
              <w:t>Sentinel To Sales/Dealer</w:t>
            </w:r>
          </w:p>
        </w:tc>
        <w:tc>
          <w:tcPr>
            <w:tcW w:w="5216" w:type="dxa"/>
            <w:vAlign w:val="center"/>
          </w:tcPr>
          <w:p w14:paraId="2EFD4066" w14:textId="77777777" w:rsidR="009D2039" w:rsidRDefault="009D2039" w:rsidP="009D2039">
            <w:pPr>
              <w:rPr>
                <w:rFonts w:cs="Arial"/>
              </w:rPr>
            </w:pPr>
            <w:r w:rsidRPr="00B04B2A">
              <w:rPr>
                <w:rFonts w:cs="Arial"/>
              </w:rPr>
              <w:t>Electrical power is required by the feature.</w:t>
            </w:r>
          </w:p>
        </w:tc>
      </w:tr>
      <w:tr w:rsidR="009D2039" w:rsidRPr="00717330" w14:paraId="33462A6C" w14:textId="77777777" w:rsidTr="006113D9">
        <w:tc>
          <w:tcPr>
            <w:tcW w:w="2405" w:type="dxa"/>
            <w:vMerge w:val="restart"/>
            <w:vAlign w:val="center"/>
          </w:tcPr>
          <w:p w14:paraId="3E0C428E" w14:textId="77777777" w:rsidR="009D2039" w:rsidRDefault="009D2039" w:rsidP="009D2039">
            <w:pPr>
              <w:rPr>
                <w:rFonts w:cs="Arial"/>
              </w:rPr>
            </w:pPr>
            <w:r>
              <w:rPr>
                <w:rFonts w:cs="Arial"/>
              </w:rPr>
              <w:t>Select Camera</w:t>
            </w:r>
          </w:p>
        </w:tc>
        <w:tc>
          <w:tcPr>
            <w:tcW w:w="2552" w:type="dxa"/>
            <w:vAlign w:val="center"/>
          </w:tcPr>
          <w:p w14:paraId="7762107B" w14:textId="77777777" w:rsidR="009D2039" w:rsidRDefault="009D2039" w:rsidP="009D2039">
            <w:pPr>
              <w:rPr>
                <w:rFonts w:cs="Arial"/>
              </w:rPr>
            </w:pPr>
            <w:r>
              <w:rPr>
                <w:rFonts w:cs="Arial"/>
              </w:rPr>
              <w:t>HMI (Portable) To Sentinel</w:t>
            </w:r>
          </w:p>
        </w:tc>
        <w:tc>
          <w:tcPr>
            <w:tcW w:w="5216" w:type="dxa"/>
            <w:vAlign w:val="center"/>
          </w:tcPr>
          <w:p w14:paraId="081F4928" w14:textId="77777777" w:rsidR="009D2039" w:rsidRDefault="009D2039" w:rsidP="009D2039">
            <w:pPr>
              <w:rPr>
                <w:rFonts w:cs="Arial"/>
              </w:rPr>
            </w:pPr>
            <w:r w:rsidRPr="00B04B2A">
              <w:rPr>
                <w:rFonts w:cs="Arial"/>
              </w:rPr>
              <w:t xml:space="preserve">  The User must select which camera to view.</w:t>
            </w:r>
          </w:p>
        </w:tc>
      </w:tr>
      <w:tr w:rsidR="009D2039" w:rsidRPr="00717330" w14:paraId="747BAF56" w14:textId="77777777" w:rsidTr="006113D9">
        <w:tc>
          <w:tcPr>
            <w:tcW w:w="2405" w:type="dxa"/>
            <w:vMerge/>
            <w:vAlign w:val="center"/>
          </w:tcPr>
          <w:p w14:paraId="25D62F21" w14:textId="77777777" w:rsidR="009D2039" w:rsidRPr="00927C07" w:rsidRDefault="009D2039" w:rsidP="009D2039">
            <w:pPr>
              <w:rPr>
                <w:rFonts w:cs="Arial"/>
              </w:rPr>
            </w:pPr>
          </w:p>
        </w:tc>
        <w:tc>
          <w:tcPr>
            <w:tcW w:w="2552" w:type="dxa"/>
            <w:vAlign w:val="center"/>
          </w:tcPr>
          <w:p w14:paraId="24DAB9D1" w14:textId="77777777" w:rsidR="009D2039" w:rsidRDefault="009D2039" w:rsidP="009D2039">
            <w:pPr>
              <w:rPr>
                <w:rFonts w:cs="Arial"/>
              </w:rPr>
            </w:pPr>
            <w:r>
              <w:rPr>
                <w:rFonts w:cs="Arial"/>
              </w:rPr>
              <w:t>User To HMI (Portable)</w:t>
            </w:r>
          </w:p>
        </w:tc>
        <w:tc>
          <w:tcPr>
            <w:tcW w:w="5216" w:type="dxa"/>
            <w:vAlign w:val="center"/>
          </w:tcPr>
          <w:p w14:paraId="76173C92" w14:textId="77777777" w:rsidR="009D2039" w:rsidRDefault="009D2039" w:rsidP="009D2039">
            <w:pPr>
              <w:rPr>
                <w:rFonts w:cs="Arial"/>
              </w:rPr>
            </w:pPr>
            <w:r w:rsidRPr="00B04B2A">
              <w:rPr>
                <w:rFonts w:cs="Arial"/>
              </w:rPr>
              <w:t xml:space="preserve">  The User must select which camera to view.</w:t>
            </w:r>
          </w:p>
        </w:tc>
      </w:tr>
      <w:tr w:rsidR="009D2039" w:rsidRPr="00717330" w14:paraId="3DEAF8BE" w14:textId="77777777" w:rsidTr="006113D9">
        <w:tc>
          <w:tcPr>
            <w:tcW w:w="2405" w:type="dxa"/>
            <w:vAlign w:val="center"/>
          </w:tcPr>
          <w:p w14:paraId="480271A6" w14:textId="77777777" w:rsidR="009D2039" w:rsidRDefault="009D2039" w:rsidP="009D2039">
            <w:pPr>
              <w:rPr>
                <w:rFonts w:cs="Arial"/>
              </w:rPr>
            </w:pPr>
            <w:r>
              <w:rPr>
                <w:rFonts w:cs="Arial"/>
              </w:rPr>
              <w:t>Trigger</w:t>
            </w:r>
          </w:p>
        </w:tc>
        <w:tc>
          <w:tcPr>
            <w:tcW w:w="2552" w:type="dxa"/>
            <w:vAlign w:val="center"/>
          </w:tcPr>
          <w:p w14:paraId="20CECD71" w14:textId="77777777" w:rsidR="009D2039" w:rsidRDefault="009D2039" w:rsidP="009D2039">
            <w:pPr>
              <w:rPr>
                <w:rFonts w:cs="Arial"/>
              </w:rPr>
            </w:pPr>
            <w:r>
              <w:rPr>
                <w:rFonts w:cs="Arial"/>
              </w:rPr>
              <w:t>Battery SOC Provider To Sentinel</w:t>
            </w:r>
          </w:p>
        </w:tc>
        <w:tc>
          <w:tcPr>
            <w:tcW w:w="5216" w:type="dxa"/>
            <w:vAlign w:val="center"/>
          </w:tcPr>
          <w:p w14:paraId="38AC1D40" w14:textId="77777777" w:rsidR="009D2039" w:rsidRDefault="009D2039" w:rsidP="009D2039">
            <w:pPr>
              <w:rPr>
                <w:rFonts w:cs="Arial"/>
              </w:rPr>
            </w:pPr>
            <w:r w:rsidRPr="00B04B2A">
              <w:rPr>
                <w:rFonts w:cs="Arial"/>
              </w:rPr>
              <w:t>Influence Description from Documentation field.</w:t>
            </w:r>
          </w:p>
        </w:tc>
      </w:tr>
      <w:tr w:rsidR="009D2039" w:rsidRPr="00717330" w14:paraId="36DD77B4" w14:textId="77777777" w:rsidTr="006113D9">
        <w:tc>
          <w:tcPr>
            <w:tcW w:w="2405" w:type="dxa"/>
            <w:vMerge w:val="restart"/>
            <w:vAlign w:val="center"/>
          </w:tcPr>
          <w:p w14:paraId="7A55585A" w14:textId="77777777" w:rsidR="009D2039" w:rsidRDefault="009D2039" w:rsidP="009D2039">
            <w:pPr>
              <w:rPr>
                <w:rFonts w:cs="Arial"/>
              </w:rPr>
            </w:pPr>
            <w:r>
              <w:rPr>
                <w:rFonts w:cs="Arial"/>
              </w:rPr>
              <w:t>Trigger Detectors</w:t>
            </w:r>
          </w:p>
        </w:tc>
        <w:tc>
          <w:tcPr>
            <w:tcW w:w="2552" w:type="dxa"/>
            <w:vAlign w:val="center"/>
          </w:tcPr>
          <w:p w14:paraId="372B71E7" w14:textId="77777777" w:rsidR="009D2039" w:rsidRDefault="009D2039" w:rsidP="009D2039">
            <w:pPr>
              <w:rPr>
                <w:rFonts w:cs="Arial"/>
              </w:rPr>
            </w:pPr>
            <w:r>
              <w:rPr>
                <w:rFonts w:cs="Arial"/>
              </w:rPr>
              <w:t>Intruder To Intruder Detection</w:t>
            </w:r>
          </w:p>
        </w:tc>
        <w:tc>
          <w:tcPr>
            <w:tcW w:w="5216" w:type="dxa"/>
            <w:vAlign w:val="center"/>
          </w:tcPr>
          <w:p w14:paraId="18BD727A" w14:textId="77777777" w:rsidR="009D2039" w:rsidRDefault="009D2039" w:rsidP="009D2039">
            <w:pPr>
              <w:rPr>
                <w:rFonts w:cs="Arial"/>
              </w:rPr>
            </w:pPr>
            <w:r w:rsidRPr="00B04B2A">
              <w:rPr>
                <w:rFonts w:cs="Arial"/>
              </w:rPr>
              <w:t xml:space="preserve">Intruder triggers detectors such as: door ajar, accelerometer in vehicle, Ultrasonic detector, radar detector </w:t>
            </w:r>
          </w:p>
        </w:tc>
      </w:tr>
      <w:tr w:rsidR="009D2039" w:rsidRPr="00717330" w14:paraId="6EB28F6F" w14:textId="77777777" w:rsidTr="006113D9">
        <w:tc>
          <w:tcPr>
            <w:tcW w:w="2405" w:type="dxa"/>
            <w:vMerge/>
            <w:vAlign w:val="center"/>
          </w:tcPr>
          <w:p w14:paraId="694615DF" w14:textId="77777777" w:rsidR="009D2039" w:rsidRPr="00927C07" w:rsidRDefault="009D2039" w:rsidP="009D2039">
            <w:pPr>
              <w:rPr>
                <w:rFonts w:cs="Arial"/>
              </w:rPr>
            </w:pPr>
          </w:p>
        </w:tc>
        <w:tc>
          <w:tcPr>
            <w:tcW w:w="2552" w:type="dxa"/>
            <w:vAlign w:val="center"/>
          </w:tcPr>
          <w:p w14:paraId="40C1F1EA" w14:textId="77777777" w:rsidR="009D2039" w:rsidRDefault="009D2039" w:rsidP="009D2039">
            <w:pPr>
              <w:rPr>
                <w:rFonts w:cs="Arial"/>
              </w:rPr>
            </w:pPr>
            <w:r>
              <w:rPr>
                <w:rFonts w:cs="Arial"/>
              </w:rPr>
              <w:t>Intruder To Sentinel</w:t>
            </w:r>
          </w:p>
        </w:tc>
        <w:tc>
          <w:tcPr>
            <w:tcW w:w="5216" w:type="dxa"/>
            <w:vAlign w:val="center"/>
          </w:tcPr>
          <w:p w14:paraId="6B6A790B" w14:textId="77777777" w:rsidR="009D2039" w:rsidRDefault="009D2039" w:rsidP="009D2039">
            <w:pPr>
              <w:rPr>
                <w:rFonts w:cs="Arial"/>
              </w:rPr>
            </w:pPr>
            <w:r w:rsidRPr="00B04B2A">
              <w:rPr>
                <w:rFonts w:cs="Arial"/>
              </w:rPr>
              <w:t xml:space="preserve">Intruder triggers detectors such as: door ajar, accelerometer in vehicle, Ultrasonic detector, radar detector </w:t>
            </w:r>
          </w:p>
        </w:tc>
      </w:tr>
      <w:tr w:rsidR="009D2039" w:rsidRPr="00717330" w14:paraId="08B17DB4" w14:textId="77777777" w:rsidTr="006113D9">
        <w:tc>
          <w:tcPr>
            <w:tcW w:w="2405" w:type="dxa"/>
            <w:vMerge w:val="restart"/>
            <w:vAlign w:val="center"/>
          </w:tcPr>
          <w:p w14:paraId="533579A7" w14:textId="77777777" w:rsidR="009D2039" w:rsidRDefault="009D2039" w:rsidP="009D2039">
            <w:pPr>
              <w:rPr>
                <w:rFonts w:cs="Arial"/>
              </w:rPr>
            </w:pPr>
            <w:r>
              <w:rPr>
                <w:rFonts w:cs="Arial"/>
              </w:rPr>
              <w:t>Trigger to Send</w:t>
            </w:r>
          </w:p>
        </w:tc>
        <w:tc>
          <w:tcPr>
            <w:tcW w:w="2552" w:type="dxa"/>
            <w:vAlign w:val="center"/>
          </w:tcPr>
          <w:p w14:paraId="4588DDE6" w14:textId="77777777" w:rsidR="009D2039" w:rsidRDefault="009D2039" w:rsidP="009D2039">
            <w:pPr>
              <w:rPr>
                <w:rFonts w:cs="Arial"/>
              </w:rPr>
            </w:pPr>
            <w:r>
              <w:rPr>
                <w:rFonts w:cs="Arial"/>
              </w:rPr>
              <w:t>Sentinel To Onboard Storage</w:t>
            </w:r>
          </w:p>
        </w:tc>
        <w:tc>
          <w:tcPr>
            <w:tcW w:w="5216" w:type="dxa"/>
            <w:vAlign w:val="center"/>
          </w:tcPr>
          <w:p w14:paraId="2EB59F6A" w14:textId="77777777" w:rsidR="009D2039" w:rsidRDefault="009D2039" w:rsidP="009D2039">
            <w:pPr>
              <w:rPr>
                <w:rFonts w:cs="Arial"/>
              </w:rPr>
            </w:pPr>
            <w:r w:rsidRPr="00B04B2A">
              <w:rPr>
                <w:rFonts w:cs="Arial"/>
              </w:rPr>
              <w:t xml:space="preserve"> The storage of data and the streaming of that data after storage remotely must be enabled and disabled.</w:t>
            </w:r>
          </w:p>
        </w:tc>
      </w:tr>
      <w:tr w:rsidR="009D2039" w:rsidRPr="00717330" w14:paraId="01479365" w14:textId="77777777" w:rsidTr="006113D9">
        <w:tc>
          <w:tcPr>
            <w:tcW w:w="2405" w:type="dxa"/>
            <w:vMerge/>
            <w:vAlign w:val="center"/>
          </w:tcPr>
          <w:p w14:paraId="1C300DDA" w14:textId="77777777" w:rsidR="009D2039" w:rsidRPr="00927C07" w:rsidRDefault="009D2039" w:rsidP="009D2039">
            <w:pPr>
              <w:rPr>
                <w:rFonts w:cs="Arial"/>
              </w:rPr>
            </w:pPr>
          </w:p>
        </w:tc>
        <w:tc>
          <w:tcPr>
            <w:tcW w:w="2552" w:type="dxa"/>
            <w:vAlign w:val="center"/>
          </w:tcPr>
          <w:p w14:paraId="7A902528" w14:textId="77777777" w:rsidR="009D2039" w:rsidRDefault="009D2039" w:rsidP="009D2039">
            <w:pPr>
              <w:rPr>
                <w:rFonts w:cs="Arial"/>
              </w:rPr>
            </w:pPr>
            <w:r>
              <w:rPr>
                <w:rFonts w:cs="Arial"/>
              </w:rPr>
              <w:t>Sentinel To Remote Storage</w:t>
            </w:r>
          </w:p>
        </w:tc>
        <w:tc>
          <w:tcPr>
            <w:tcW w:w="5216" w:type="dxa"/>
            <w:vAlign w:val="center"/>
          </w:tcPr>
          <w:p w14:paraId="06EE5BE2" w14:textId="77777777" w:rsidR="009D2039" w:rsidRDefault="009D2039" w:rsidP="009D2039">
            <w:pPr>
              <w:rPr>
                <w:rFonts w:cs="Arial"/>
              </w:rPr>
            </w:pPr>
            <w:r w:rsidRPr="00B04B2A">
              <w:rPr>
                <w:rFonts w:cs="Arial"/>
              </w:rPr>
              <w:t xml:space="preserve"> The storage of data and the streaming of that data after storage remotely must be enabled and disabled.</w:t>
            </w:r>
          </w:p>
        </w:tc>
      </w:tr>
      <w:tr w:rsidR="009D2039" w:rsidRPr="00717330" w14:paraId="2D0F1EBC" w14:textId="77777777" w:rsidTr="006113D9">
        <w:tc>
          <w:tcPr>
            <w:tcW w:w="2405" w:type="dxa"/>
            <w:vMerge w:val="restart"/>
            <w:vAlign w:val="center"/>
          </w:tcPr>
          <w:p w14:paraId="31EE3633" w14:textId="77777777" w:rsidR="009D2039" w:rsidRDefault="009D2039" w:rsidP="009D2039">
            <w:pPr>
              <w:rPr>
                <w:rFonts w:cs="Arial"/>
              </w:rPr>
            </w:pPr>
            <w:r>
              <w:rPr>
                <w:rFonts w:cs="Arial"/>
              </w:rPr>
              <w:lastRenderedPageBreak/>
              <w:t>Trigger to Store</w:t>
            </w:r>
          </w:p>
        </w:tc>
        <w:tc>
          <w:tcPr>
            <w:tcW w:w="2552" w:type="dxa"/>
            <w:vAlign w:val="center"/>
          </w:tcPr>
          <w:p w14:paraId="1AA21853" w14:textId="77777777" w:rsidR="009D2039" w:rsidRDefault="009D2039" w:rsidP="009D2039">
            <w:pPr>
              <w:rPr>
                <w:rFonts w:cs="Arial"/>
              </w:rPr>
            </w:pPr>
            <w:r>
              <w:rPr>
                <w:rFonts w:cs="Arial"/>
              </w:rPr>
              <w:t>Sentinel To Onboard Storage</w:t>
            </w:r>
          </w:p>
        </w:tc>
        <w:tc>
          <w:tcPr>
            <w:tcW w:w="5216" w:type="dxa"/>
            <w:vAlign w:val="center"/>
          </w:tcPr>
          <w:p w14:paraId="578BE64E" w14:textId="77777777" w:rsidR="009D2039" w:rsidRDefault="009D2039" w:rsidP="009D2039">
            <w:pPr>
              <w:rPr>
                <w:rFonts w:cs="Arial"/>
              </w:rPr>
            </w:pPr>
            <w:r w:rsidRPr="00B04B2A">
              <w:rPr>
                <w:rFonts w:cs="Arial"/>
              </w:rPr>
              <w:t xml:space="preserve"> The storage remotely must be enabled and disabled.</w:t>
            </w:r>
          </w:p>
        </w:tc>
      </w:tr>
      <w:tr w:rsidR="009D2039" w:rsidRPr="00717330" w14:paraId="5620EB79" w14:textId="77777777" w:rsidTr="006113D9">
        <w:tc>
          <w:tcPr>
            <w:tcW w:w="2405" w:type="dxa"/>
            <w:vMerge/>
            <w:vAlign w:val="center"/>
          </w:tcPr>
          <w:p w14:paraId="381ACCBE" w14:textId="77777777" w:rsidR="009D2039" w:rsidRPr="00927C07" w:rsidRDefault="009D2039" w:rsidP="009D2039">
            <w:pPr>
              <w:rPr>
                <w:rFonts w:cs="Arial"/>
              </w:rPr>
            </w:pPr>
          </w:p>
        </w:tc>
        <w:tc>
          <w:tcPr>
            <w:tcW w:w="2552" w:type="dxa"/>
            <w:vAlign w:val="center"/>
          </w:tcPr>
          <w:p w14:paraId="772D6292" w14:textId="77777777" w:rsidR="009D2039" w:rsidRDefault="009D2039" w:rsidP="009D2039">
            <w:pPr>
              <w:rPr>
                <w:rFonts w:cs="Arial"/>
              </w:rPr>
            </w:pPr>
            <w:r>
              <w:rPr>
                <w:rFonts w:cs="Arial"/>
              </w:rPr>
              <w:t>Sentinel To Remote Storage</w:t>
            </w:r>
          </w:p>
        </w:tc>
        <w:tc>
          <w:tcPr>
            <w:tcW w:w="5216" w:type="dxa"/>
            <w:vAlign w:val="center"/>
          </w:tcPr>
          <w:p w14:paraId="232B7B2B" w14:textId="77777777" w:rsidR="009D2039" w:rsidRDefault="009D2039" w:rsidP="009D2039">
            <w:pPr>
              <w:rPr>
                <w:rFonts w:cs="Arial"/>
              </w:rPr>
            </w:pPr>
            <w:r w:rsidRPr="00B04B2A">
              <w:rPr>
                <w:rFonts w:cs="Arial"/>
              </w:rPr>
              <w:t xml:space="preserve"> The storage remotely must be enabled and disabled.</w:t>
            </w:r>
          </w:p>
        </w:tc>
      </w:tr>
    </w:tbl>
    <w:p w14:paraId="28D782B7" w14:textId="2C81BAF1" w:rsidR="009D2039" w:rsidRDefault="009D2039" w:rsidP="009D2039">
      <w:pPr>
        <w:pStyle w:val="Caption"/>
      </w:pPr>
      <w:bookmarkStart w:id="99" w:name="_Toc438470870"/>
      <w:bookmarkStart w:id="100" w:name="_Toc529191304"/>
      <w:bookmarkStart w:id="101" w:name="_Toc65830465"/>
      <w:r w:rsidRPr="00041150">
        <w:t xml:space="preserve">Table </w:t>
      </w:r>
      <w:r>
        <w:rPr>
          <w:noProof/>
        </w:rPr>
        <w:fldChar w:fldCharType="begin"/>
      </w:r>
      <w:r>
        <w:rPr>
          <w:noProof/>
        </w:rPr>
        <w:instrText xml:space="preserve"> SEQ Table \* ARABIC </w:instrText>
      </w:r>
      <w:r>
        <w:rPr>
          <w:noProof/>
        </w:rPr>
        <w:fldChar w:fldCharType="separate"/>
      </w:r>
      <w:r w:rsidR="00613B19">
        <w:rPr>
          <w:noProof/>
        </w:rPr>
        <w:t>7</w:t>
      </w:r>
      <w:r>
        <w:rPr>
          <w:noProof/>
        </w:rPr>
        <w:fldChar w:fldCharType="end"/>
      </w:r>
      <w:r w:rsidRPr="00041150">
        <w:t xml:space="preserve">: List of </w:t>
      </w:r>
      <w:bookmarkEnd w:id="99"/>
      <w:r w:rsidRPr="00041150">
        <w:t>Influences</w:t>
      </w:r>
      <w:bookmarkEnd w:id="100"/>
      <w:bookmarkEnd w:id="101"/>
    </w:p>
    <w:p w14:paraId="724C3246" w14:textId="77777777" w:rsidR="0027671B" w:rsidRPr="007C20FA" w:rsidRDefault="00D808DC" w:rsidP="0027671B">
      <w:pPr>
        <w:pStyle w:val="Heading1"/>
      </w:pPr>
      <w:bookmarkStart w:id="102" w:name="_Toc65830412"/>
      <w:r>
        <w:lastRenderedPageBreak/>
        <w:t>Feature Modeling</w:t>
      </w:r>
      <w:bookmarkEnd w:id="102"/>
    </w:p>
    <w:p w14:paraId="7031AD8C" w14:textId="77777777" w:rsidR="00F25E60" w:rsidRDefault="00F25E60" w:rsidP="00F25E60">
      <w:pPr>
        <w:pStyle w:val="Heading2"/>
      </w:pPr>
      <w:bookmarkStart w:id="103" w:name="_Ref453344424"/>
      <w:bookmarkStart w:id="104" w:name="_Toc65830413"/>
      <w:bookmarkStart w:id="105" w:name="_Toc397081452"/>
      <w:bookmarkStart w:id="106" w:name="_Toc217292214"/>
      <w:bookmarkStart w:id="107" w:name="_Toc215652158"/>
      <w:bookmarkStart w:id="108" w:name="_Toc215652155"/>
      <w:r>
        <w:t>Operation Modes and States</w:t>
      </w:r>
      <w:bookmarkEnd w:id="103"/>
      <w:bookmarkEnd w:id="104"/>
    </w:p>
    <w:p w14:paraId="3CDBD97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5932323F" w14:textId="07ED6C65"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0" w:history="1">
        <w:r w:rsidRPr="00DE5C04">
          <w:rPr>
            <w:rStyle w:val="SubtleEmphasis"/>
            <w:color w:val="0000FF"/>
          </w:rPr>
          <w:t>RE Wiki</w:t>
        </w:r>
        <w:r w:rsidR="00C6303B" w:rsidRPr="00DE5C04">
          <w:rPr>
            <w:rStyle w:val="SubtleEmphasis"/>
            <w:color w:val="0000FF"/>
          </w:rPr>
          <w:t xml:space="preserve"> – State Charts</w:t>
        </w:r>
      </w:hyperlink>
    </w:p>
    <w:p w14:paraId="75BE856F" w14:textId="1AB187ED" w:rsidR="00467C8F" w:rsidRPr="00347A88"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14:paraId="1709DF5C" w14:textId="77777777" w:rsidR="009D2039" w:rsidRDefault="009D2039" w:rsidP="009D2039"/>
    <w:p w14:paraId="698A3B8D" w14:textId="4B5CD580" w:rsidR="00D87533" w:rsidRDefault="0027671B" w:rsidP="006C5FCA">
      <w:pPr>
        <w:pStyle w:val="Heading2"/>
      </w:pPr>
      <w:bookmarkStart w:id="109" w:name="_Toc65830414"/>
      <w:r w:rsidRPr="007C20FA">
        <w:t>Use Case</w:t>
      </w:r>
      <w:r w:rsidR="00D87533">
        <w:t>s</w:t>
      </w:r>
      <w:bookmarkEnd w:id="109"/>
    </w:p>
    <w:p w14:paraId="771B6E1B"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725BF27F" w14:textId="3A64250D" w:rsidR="005D3786" w:rsidRPr="00347A88" w:rsidRDefault="005D3786"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1" w:history="1">
        <w:r w:rsidRPr="00DE5C04">
          <w:rPr>
            <w:rStyle w:val="SubtleEmphasis"/>
            <w:color w:val="0000FF"/>
          </w:rPr>
          <w:t>RE Wiki</w:t>
        </w:r>
        <w:r w:rsidR="00260899" w:rsidRPr="00DE5C04">
          <w:rPr>
            <w:rStyle w:val="SubtleEmphasis"/>
            <w:color w:val="0000FF"/>
          </w:rPr>
          <w:t xml:space="preserve"> – Use Cases</w:t>
        </w:r>
      </w:hyperlink>
    </w:p>
    <w:p w14:paraId="4C72F988" w14:textId="77777777" w:rsidR="005D3786" w:rsidRPr="005D3786" w:rsidRDefault="005D3786" w:rsidP="005D3786"/>
    <w:p w14:paraId="71DBB8EF" w14:textId="77777777" w:rsidR="0027671B" w:rsidRDefault="006B1C15" w:rsidP="006B1C15">
      <w:pPr>
        <w:pStyle w:val="Heading3"/>
      </w:pPr>
      <w:bookmarkStart w:id="110" w:name="_Toc65830415"/>
      <w:r>
        <w:t>Use Case</w:t>
      </w:r>
      <w:r w:rsidR="0027671B" w:rsidRPr="007C20FA">
        <w:t xml:space="preserve"> Diagram</w:t>
      </w:r>
      <w:bookmarkEnd w:id="105"/>
      <w:bookmarkEnd w:id="110"/>
    </w:p>
    <w:p w14:paraId="446939CF" w14:textId="77777777" w:rsidR="009D2039" w:rsidRPr="00707E0A" w:rsidRDefault="009D2039" w:rsidP="009D2039">
      <w:pPr>
        <w:jc w:val="center"/>
      </w:pPr>
      <w:r>
        <w:rPr>
          <w:noProof/>
        </w:rPr>
        <w:drawing>
          <wp:inline distT="0" distB="0" distL="0" distR="0" wp14:anchorId="47A43EB5" wp14:editId="030670B0">
            <wp:extent cx="6466205" cy="4737615"/>
            <wp:effectExtent l="0" t="0" r="0" b="0"/>
            <wp:docPr id="8" name="Picture 239283789.jpg" descr="239283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9283789.jpg"/>
                    <pic:cNvPicPr/>
                  </pic:nvPicPr>
                  <pic:blipFill>
                    <a:blip r:embed="rId32" cstate="print"/>
                    <a:stretch>
                      <a:fillRect/>
                    </a:stretch>
                  </pic:blipFill>
                  <pic:spPr>
                    <a:xfrm>
                      <a:off x="0" y="0"/>
                      <a:ext cx="6466205" cy="4737615"/>
                    </a:xfrm>
                    <a:prstGeom prst="rect">
                      <a:avLst/>
                    </a:prstGeom>
                  </pic:spPr>
                </pic:pic>
              </a:graphicData>
            </a:graphic>
          </wp:inline>
        </w:drawing>
      </w:r>
    </w:p>
    <w:p w14:paraId="13DB8EDF" w14:textId="788A71CA" w:rsidR="009D2039" w:rsidRDefault="009D2039" w:rsidP="009D2039">
      <w:pPr>
        <w:pStyle w:val="Caption"/>
      </w:pPr>
      <w:bookmarkStart w:id="111" w:name="_Toc529191294"/>
      <w:bookmarkStart w:id="112" w:name="_Toc65830456"/>
      <w:r w:rsidRPr="00707E0A">
        <w:t xml:space="preserve">Figure </w:t>
      </w:r>
      <w:r>
        <w:rPr>
          <w:noProof/>
        </w:rPr>
        <w:fldChar w:fldCharType="begin"/>
      </w:r>
      <w:r>
        <w:rPr>
          <w:noProof/>
        </w:rPr>
        <w:instrText xml:space="preserve"> SEQ Figure \* ARABIC </w:instrText>
      </w:r>
      <w:r>
        <w:rPr>
          <w:noProof/>
        </w:rPr>
        <w:fldChar w:fldCharType="separate"/>
      </w:r>
      <w:r w:rsidR="00613B19">
        <w:rPr>
          <w:noProof/>
        </w:rPr>
        <w:t>3</w:t>
      </w:r>
      <w:r>
        <w:rPr>
          <w:noProof/>
        </w:rPr>
        <w:fldChar w:fldCharType="end"/>
      </w:r>
      <w:r w:rsidRPr="00707E0A">
        <w:t xml:space="preserve">: </w:t>
      </w:r>
      <w:bookmarkEnd w:id="111"/>
      <w:r w:rsidRPr="00707E0A">
        <w:t>Feature Use Cases</w:t>
      </w:r>
      <w:bookmarkEnd w:id="112"/>
    </w:p>
    <w:p w14:paraId="34E65071" w14:textId="77777777" w:rsidR="00CF60F8" w:rsidRDefault="00CF60F8" w:rsidP="009D2039"/>
    <w:p w14:paraId="39ED54E2" w14:textId="77777777" w:rsidR="00FB2CF2" w:rsidRPr="007C20FA" w:rsidRDefault="00FB2CF2" w:rsidP="006B1C15">
      <w:pPr>
        <w:pStyle w:val="Heading3"/>
      </w:pPr>
      <w:bookmarkStart w:id="113" w:name="_Toc65830416"/>
      <w:bookmarkStart w:id="114" w:name="_Toc397081453"/>
      <w:r w:rsidRPr="007C20FA">
        <w:t>Actors</w:t>
      </w:r>
      <w:bookmarkEnd w:id="1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9D2039">
        <w:trPr>
          <w:trHeight w:val="395"/>
          <w:tblHead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9D2039">
        <w:tc>
          <w:tcPr>
            <w:tcW w:w="3828" w:type="dxa"/>
          </w:tcPr>
          <w:p w14:paraId="285122AE" w14:textId="77777777" w:rsidR="009D2039" w:rsidRDefault="009D2039" w:rsidP="009D2039">
            <w:r>
              <w:t>Battery SOC Provider</w:t>
            </w:r>
          </w:p>
        </w:tc>
        <w:tc>
          <w:tcPr>
            <w:tcW w:w="6095" w:type="dxa"/>
          </w:tcPr>
          <w:p w14:paraId="26F89FE5" w14:textId="77777777" w:rsidR="009D2039" w:rsidRDefault="009D2039" w:rsidP="009D2039">
            <w:r>
              <w:t xml:space="preserve">The feature requires an electrical power supply.  This is important as the vehicle will be powered off during operation of the feature, </w:t>
            </w:r>
            <w:r>
              <w:lastRenderedPageBreak/>
              <w:t>thus power will be coming from the vehicle battery - battery drain is an important consideration.</w:t>
            </w:r>
          </w:p>
        </w:tc>
      </w:tr>
      <w:tr w:rsidR="009D2039" w:rsidRPr="00E80917" w14:paraId="2C21A75A" w14:textId="77777777" w:rsidTr="009D2039">
        <w:tc>
          <w:tcPr>
            <w:tcW w:w="3828" w:type="dxa"/>
          </w:tcPr>
          <w:p w14:paraId="47F66C67" w14:textId="77777777" w:rsidR="009D2039" w:rsidRDefault="009D2039" w:rsidP="009D2039">
            <w:r>
              <w:lastRenderedPageBreak/>
              <w:t>HMI (Portable)</w:t>
            </w:r>
          </w:p>
        </w:tc>
        <w:tc>
          <w:tcPr>
            <w:tcW w:w="6095" w:type="dxa"/>
          </w:tcPr>
          <w:p w14:paraId="53A99764" w14:textId="77777777" w:rsidR="009D2039" w:rsidRDefault="009D2039" w:rsidP="009D2039">
            <w:r>
              <w:t>HMI includes on board and remote communication between the feature and the user.</w:t>
            </w:r>
          </w:p>
        </w:tc>
      </w:tr>
      <w:tr w:rsidR="009D2039" w:rsidRPr="00E80917" w14:paraId="5FA33EE0" w14:textId="77777777" w:rsidTr="009D2039">
        <w:tc>
          <w:tcPr>
            <w:tcW w:w="3828" w:type="dxa"/>
          </w:tcPr>
          <w:p w14:paraId="221E013D" w14:textId="77777777" w:rsidR="009D2039" w:rsidRDefault="009D2039" w:rsidP="009D2039">
            <w:r>
              <w:t>Intruder Detection</w:t>
            </w:r>
          </w:p>
        </w:tc>
        <w:tc>
          <w:tcPr>
            <w:tcW w:w="6095" w:type="dxa"/>
          </w:tcPr>
          <w:p w14:paraId="742236F5" w14:textId="77777777" w:rsidR="009D2039" w:rsidRDefault="009D2039" w:rsidP="009D2039">
            <w:r>
              <w:t xml:space="preserve">Intruder detection includes all methods used to detect criminal activity on, in or near the vehicle. Typical detectors may be for door ajar, acceleration/vibration/sound, ultrasonic, radar and video. </w:t>
            </w:r>
          </w:p>
        </w:tc>
      </w:tr>
      <w:tr w:rsidR="009D2039" w:rsidRPr="00E80917" w14:paraId="1D0F5B1B" w14:textId="77777777" w:rsidTr="009D2039">
        <w:tc>
          <w:tcPr>
            <w:tcW w:w="3828" w:type="dxa"/>
          </w:tcPr>
          <w:p w14:paraId="14B00A8B" w14:textId="77777777" w:rsidR="009D2039" w:rsidRDefault="009D2039" w:rsidP="009D2039">
            <w:r>
              <w:t>Onboard Storage</w:t>
            </w:r>
          </w:p>
        </w:tc>
        <w:tc>
          <w:tcPr>
            <w:tcW w:w="6095" w:type="dxa"/>
          </w:tcPr>
          <w:p w14:paraId="409130F1" w14:textId="77777777" w:rsidR="009D2039" w:rsidRDefault="009D2039" w:rsidP="009D2039">
            <w:r>
              <w:t>On board storage of intruder detector data for access later by the user.  This has limitations versus remote storage, but will not be limited by having good communications to the remote storage site..</w:t>
            </w:r>
          </w:p>
        </w:tc>
      </w:tr>
      <w:tr w:rsidR="009D2039" w:rsidRPr="00E80917" w14:paraId="3AC8FF60" w14:textId="77777777" w:rsidTr="009D2039">
        <w:tc>
          <w:tcPr>
            <w:tcW w:w="3828" w:type="dxa"/>
          </w:tcPr>
          <w:p w14:paraId="7126CE35" w14:textId="77777777" w:rsidR="009D2039" w:rsidRDefault="009D2039" w:rsidP="009D2039">
            <w:r>
              <w:t>Remote Storage</w:t>
            </w:r>
          </w:p>
        </w:tc>
        <w:tc>
          <w:tcPr>
            <w:tcW w:w="6095" w:type="dxa"/>
          </w:tcPr>
          <w:p w14:paraId="78C1B851" w14:textId="77777777" w:rsidR="009D2039" w:rsidRDefault="009D2039" w:rsidP="009D2039">
            <w:r>
              <w:t>Data from the intruder detectors will be stored remotely.  This may allow increased storage capacity and less likelihood of data theft (versus storing in the vehicle).  A disadvantage (versus on board storage) is that good communication is required between the vehicle and the remote storage site.</w:t>
            </w:r>
          </w:p>
        </w:tc>
      </w:tr>
      <w:tr w:rsidR="009D2039" w:rsidRPr="00E80917" w14:paraId="059101C7" w14:textId="77777777" w:rsidTr="009D2039">
        <w:tc>
          <w:tcPr>
            <w:tcW w:w="3828" w:type="dxa"/>
          </w:tcPr>
          <w:p w14:paraId="4BF9DAC5" w14:textId="77777777" w:rsidR="009D2039" w:rsidRDefault="009D2039" w:rsidP="009D2039">
            <w:r>
              <w:t>User</w:t>
            </w:r>
          </w:p>
        </w:tc>
        <w:tc>
          <w:tcPr>
            <w:tcW w:w="6095" w:type="dxa"/>
          </w:tcPr>
          <w:p w14:paraId="4B4A89B0" w14:textId="77777777" w:rsidR="009D2039" w:rsidRDefault="009D2039" w:rsidP="009D2039">
            <w:r>
              <w:t>The user of the system, expected to normally be the driver or owner of the vehicle.  Could also be someone involved with operating a commercial fleet of vehicles.</w:t>
            </w:r>
          </w:p>
        </w:tc>
      </w:tr>
    </w:tbl>
    <w:p w14:paraId="7A11461F" w14:textId="7A812687" w:rsidR="009D2039" w:rsidRDefault="009D2039" w:rsidP="009D2039">
      <w:pPr>
        <w:pStyle w:val="Caption"/>
      </w:pPr>
      <w:bookmarkStart w:id="115" w:name="_Toc529191307"/>
      <w:bookmarkStart w:id="116" w:name="_Toc65830466"/>
      <w:r w:rsidRPr="00041150">
        <w:t xml:space="preserve">Table </w:t>
      </w:r>
      <w:r>
        <w:rPr>
          <w:noProof/>
        </w:rPr>
        <w:fldChar w:fldCharType="begin"/>
      </w:r>
      <w:r>
        <w:rPr>
          <w:noProof/>
        </w:rPr>
        <w:instrText xml:space="preserve"> SEQ Table \* ARABIC </w:instrText>
      </w:r>
      <w:r>
        <w:rPr>
          <w:noProof/>
        </w:rPr>
        <w:fldChar w:fldCharType="separate"/>
      </w:r>
      <w:r w:rsidR="00613B19">
        <w:rPr>
          <w:noProof/>
        </w:rPr>
        <w:t>8</w:t>
      </w:r>
      <w:r>
        <w:rPr>
          <w:noProof/>
        </w:rPr>
        <w:fldChar w:fldCharType="end"/>
      </w:r>
      <w:r w:rsidRPr="00041150">
        <w:t>: List of Actors</w:t>
      </w:r>
      <w:bookmarkEnd w:id="115"/>
      <w:bookmarkEnd w:id="116"/>
    </w:p>
    <w:p w14:paraId="6C8D5502" w14:textId="77777777" w:rsidR="0027671B" w:rsidRDefault="0027671B" w:rsidP="006B1C15">
      <w:pPr>
        <w:pStyle w:val="Heading3"/>
      </w:pPr>
      <w:bookmarkStart w:id="117" w:name="_Toc65830417"/>
      <w:r w:rsidRPr="007C20FA">
        <w:t xml:space="preserve">Use Case </w:t>
      </w:r>
      <w:bookmarkEnd w:id="114"/>
      <w:r w:rsidR="005673EC">
        <w:t>Descriptions</w:t>
      </w:r>
      <w:bookmarkEnd w:id="117"/>
    </w:p>
    <w:p w14:paraId="05032744"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2132011" w14:textId="66E0D7F5" w:rsidR="009D2039" w:rsidRDefault="009D2039" w:rsidP="009D2039"/>
    <w:p w14:paraId="0EB3B543" w14:textId="718DE15D" w:rsidR="00842150" w:rsidRPr="0017445F" w:rsidRDefault="00842150" w:rsidP="00842150">
      <w:pPr>
        <w:pStyle w:val="REUseCase"/>
        <w:shd w:val="clear" w:color="auto" w:fill="F2F2F2" w:themeFill="background1" w:themeFillShade="F2"/>
      </w:pPr>
      <w:r>
        <w:t>6 Access recorded videos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FDAF58" w14:textId="77777777" w:rsidTr="005E5841">
        <w:trPr>
          <w:trHeight w:val="255"/>
        </w:trPr>
        <w:tc>
          <w:tcPr>
            <w:tcW w:w="2546" w:type="dxa"/>
            <w:vMerge w:val="restart"/>
            <w:shd w:val="clear" w:color="auto" w:fill="D9D9D9" w:themeFill="background1" w:themeFillShade="D9"/>
            <w:hideMark/>
          </w:tcPr>
          <w:p w14:paraId="42E626BF"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26FDE4CB" w14:textId="77777777" w:rsidR="00B256B9" w:rsidRDefault="00B256B9"/>
        </w:tc>
        <w:tc>
          <w:tcPr>
            <w:tcW w:w="6329" w:type="dxa"/>
            <w:shd w:val="clear" w:color="auto" w:fill="auto"/>
          </w:tcPr>
          <w:p w14:paraId="03D8D22C" w14:textId="77777777" w:rsidR="00577F96" w:rsidRDefault="00577F96" w:rsidP="00577F96">
            <w:pPr>
              <w:rPr>
                <w:rFonts w:cs="Arial"/>
                <w:color w:val="000000"/>
                <w:szCs w:val="22"/>
              </w:rPr>
            </w:pPr>
            <w:r>
              <w:rPr>
                <w:rFonts w:cs="Arial"/>
                <w:color w:val="000000"/>
                <w:szCs w:val="22"/>
              </w:rPr>
              <w:t>HMI (Portable)</w:t>
            </w:r>
          </w:p>
        </w:tc>
      </w:tr>
      <w:tr w:rsidR="00577F96" w:rsidRPr="00B62170" w14:paraId="17CCC754" w14:textId="77777777" w:rsidTr="005E5841">
        <w:trPr>
          <w:trHeight w:val="255"/>
        </w:trPr>
        <w:tc>
          <w:tcPr>
            <w:tcW w:w="2546" w:type="dxa"/>
            <w:vMerge/>
            <w:shd w:val="clear" w:color="auto" w:fill="D9D9D9" w:themeFill="background1" w:themeFillShade="D9"/>
          </w:tcPr>
          <w:p w14:paraId="113C9624" w14:textId="77777777" w:rsidR="00577F96" w:rsidRDefault="00577F96" w:rsidP="00577F96">
            <w:pPr>
              <w:rPr>
                <w:rFonts w:cs="Arial"/>
                <w:color w:val="000000"/>
                <w:szCs w:val="22"/>
              </w:rPr>
            </w:pPr>
          </w:p>
        </w:tc>
        <w:tc>
          <w:tcPr>
            <w:tcW w:w="1439" w:type="dxa"/>
            <w:shd w:val="clear" w:color="auto" w:fill="auto"/>
          </w:tcPr>
          <w:p w14:paraId="753F0DBE" w14:textId="77777777" w:rsidR="00B256B9" w:rsidRDefault="00B256B9"/>
        </w:tc>
        <w:tc>
          <w:tcPr>
            <w:tcW w:w="6329" w:type="dxa"/>
            <w:shd w:val="clear" w:color="auto" w:fill="auto"/>
          </w:tcPr>
          <w:p w14:paraId="0EFF359A" w14:textId="77777777" w:rsidR="00577F96" w:rsidRDefault="00577F96" w:rsidP="00577F96">
            <w:pPr>
              <w:rPr>
                <w:rFonts w:cs="Arial"/>
                <w:color w:val="000000"/>
                <w:szCs w:val="22"/>
              </w:rPr>
            </w:pPr>
            <w:r>
              <w:rPr>
                <w:rFonts w:cs="Arial"/>
                <w:color w:val="000000"/>
                <w:szCs w:val="22"/>
              </w:rPr>
              <w:t>Onboard Storage</w:t>
            </w:r>
          </w:p>
        </w:tc>
      </w:tr>
      <w:tr w:rsidR="00577F96" w:rsidRPr="00B62170" w14:paraId="0A6D4167" w14:textId="77777777" w:rsidTr="005E5841">
        <w:trPr>
          <w:trHeight w:val="255"/>
        </w:trPr>
        <w:tc>
          <w:tcPr>
            <w:tcW w:w="2546" w:type="dxa"/>
            <w:vMerge/>
            <w:shd w:val="clear" w:color="auto" w:fill="D9D9D9" w:themeFill="background1" w:themeFillShade="D9"/>
          </w:tcPr>
          <w:p w14:paraId="6FB806EB" w14:textId="77777777" w:rsidR="00577F96" w:rsidRDefault="00577F96" w:rsidP="00577F96">
            <w:pPr>
              <w:rPr>
                <w:rFonts w:cs="Arial"/>
                <w:color w:val="000000"/>
                <w:szCs w:val="22"/>
              </w:rPr>
            </w:pPr>
          </w:p>
        </w:tc>
        <w:tc>
          <w:tcPr>
            <w:tcW w:w="1439" w:type="dxa"/>
            <w:shd w:val="clear" w:color="auto" w:fill="auto"/>
          </w:tcPr>
          <w:p w14:paraId="01EE6B7F" w14:textId="77777777" w:rsidR="00B256B9" w:rsidRDefault="00B256B9"/>
        </w:tc>
        <w:tc>
          <w:tcPr>
            <w:tcW w:w="6329" w:type="dxa"/>
            <w:shd w:val="clear" w:color="auto" w:fill="auto"/>
          </w:tcPr>
          <w:p w14:paraId="329EA002" w14:textId="77777777" w:rsidR="00577F96" w:rsidRDefault="00577F96" w:rsidP="00577F96">
            <w:pPr>
              <w:rPr>
                <w:rFonts w:cs="Arial"/>
                <w:color w:val="000000"/>
                <w:szCs w:val="22"/>
              </w:rPr>
            </w:pPr>
            <w:r>
              <w:rPr>
                <w:rFonts w:cs="Arial"/>
                <w:color w:val="000000"/>
                <w:szCs w:val="22"/>
              </w:rPr>
              <w:t>Remote Storage</w:t>
            </w:r>
          </w:p>
        </w:tc>
      </w:tr>
      <w:tr w:rsidR="00577F96" w:rsidRPr="00B62170" w14:paraId="78B96403" w14:textId="77777777" w:rsidTr="005E5841">
        <w:trPr>
          <w:trHeight w:val="255"/>
        </w:trPr>
        <w:tc>
          <w:tcPr>
            <w:tcW w:w="2546" w:type="dxa"/>
            <w:vMerge/>
            <w:shd w:val="clear" w:color="auto" w:fill="D9D9D9" w:themeFill="background1" w:themeFillShade="D9"/>
          </w:tcPr>
          <w:p w14:paraId="1C72BA47" w14:textId="77777777" w:rsidR="00577F96" w:rsidRDefault="00577F96" w:rsidP="00577F96">
            <w:pPr>
              <w:rPr>
                <w:rFonts w:cs="Arial"/>
                <w:color w:val="000000"/>
                <w:szCs w:val="22"/>
              </w:rPr>
            </w:pPr>
          </w:p>
        </w:tc>
        <w:tc>
          <w:tcPr>
            <w:tcW w:w="1439" w:type="dxa"/>
            <w:shd w:val="clear" w:color="auto" w:fill="auto"/>
          </w:tcPr>
          <w:p w14:paraId="7860EF8F" w14:textId="77777777" w:rsidR="00B256B9" w:rsidRDefault="00B256B9"/>
        </w:tc>
        <w:tc>
          <w:tcPr>
            <w:tcW w:w="6329" w:type="dxa"/>
            <w:shd w:val="clear" w:color="auto" w:fill="auto"/>
          </w:tcPr>
          <w:p w14:paraId="39D342E0" w14:textId="77777777" w:rsidR="00577F96" w:rsidRDefault="00577F96" w:rsidP="00577F96">
            <w:pPr>
              <w:rPr>
                <w:rFonts w:cs="Arial"/>
                <w:color w:val="000000"/>
                <w:szCs w:val="22"/>
              </w:rPr>
            </w:pPr>
            <w:r>
              <w:rPr>
                <w:rFonts w:cs="Arial"/>
                <w:color w:val="000000"/>
                <w:szCs w:val="22"/>
              </w:rPr>
              <w:t>User</w:t>
            </w:r>
          </w:p>
        </w:tc>
      </w:tr>
      <w:tr w:rsidR="009D2039" w:rsidRPr="007C20FA" w14:paraId="68F49042" w14:textId="77777777" w:rsidTr="009D2039">
        <w:trPr>
          <w:trHeight w:val="255"/>
        </w:trPr>
        <w:tc>
          <w:tcPr>
            <w:tcW w:w="2546" w:type="dxa"/>
            <w:shd w:val="clear" w:color="auto" w:fill="D9D9D9" w:themeFill="background1" w:themeFillShade="D9"/>
          </w:tcPr>
          <w:p w14:paraId="4264BC1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C03F3E3" w14:textId="77777777" w:rsidR="009D2039" w:rsidRDefault="009D2039" w:rsidP="009D2039">
            <w:pPr>
              <w:rPr>
                <w:rFonts w:cs="Arial"/>
                <w:color w:val="000000"/>
                <w:szCs w:val="22"/>
              </w:rPr>
            </w:pPr>
          </w:p>
        </w:tc>
        <w:tc>
          <w:tcPr>
            <w:tcW w:w="6329" w:type="dxa"/>
            <w:shd w:val="clear" w:color="auto" w:fill="auto"/>
          </w:tcPr>
          <w:p w14:paraId="2EB0290D" w14:textId="77777777" w:rsidR="009D2039" w:rsidRDefault="009D2039" w:rsidP="009D2039">
            <w:pPr>
              <w:rPr>
                <w:rFonts w:cs="Arial"/>
                <w:color w:val="000000"/>
                <w:szCs w:val="22"/>
              </w:rPr>
            </w:pPr>
            <w:r>
              <w:rPr>
                <w:rFonts w:cs="Arial"/>
                <w:color w:val="000000"/>
                <w:szCs w:val="22"/>
              </w:rPr>
              <w:t>Sentinel</w:t>
            </w:r>
          </w:p>
        </w:tc>
      </w:tr>
      <w:tr w:rsidR="009D2039" w:rsidRPr="007C20FA" w14:paraId="23D09B1C" w14:textId="77777777" w:rsidTr="009D2039">
        <w:trPr>
          <w:trHeight w:val="255"/>
        </w:trPr>
        <w:tc>
          <w:tcPr>
            <w:tcW w:w="2546" w:type="dxa"/>
            <w:shd w:val="clear" w:color="auto" w:fill="D9D9D9" w:themeFill="background1" w:themeFillShade="D9"/>
            <w:hideMark/>
          </w:tcPr>
          <w:p w14:paraId="094F35FB"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3ED69748" w14:textId="77777777" w:rsidR="009D2039" w:rsidRPr="007C20FA" w:rsidRDefault="009D2039" w:rsidP="009D2039">
            <w:pPr>
              <w:rPr>
                <w:rFonts w:cs="Arial"/>
                <w:color w:val="000000"/>
                <w:szCs w:val="22"/>
              </w:rPr>
            </w:pPr>
          </w:p>
        </w:tc>
        <w:tc>
          <w:tcPr>
            <w:tcW w:w="6329" w:type="dxa"/>
            <w:shd w:val="clear" w:color="auto" w:fill="auto"/>
          </w:tcPr>
          <w:p w14:paraId="7B3EC2B8" w14:textId="77777777" w:rsidR="00B256B9" w:rsidRDefault="00B256B9"/>
        </w:tc>
      </w:tr>
      <w:tr w:rsidR="009D2039" w:rsidRPr="007C20FA" w14:paraId="6C36D2DA" w14:textId="77777777" w:rsidTr="009D2039">
        <w:trPr>
          <w:trHeight w:val="20"/>
        </w:trPr>
        <w:tc>
          <w:tcPr>
            <w:tcW w:w="2546" w:type="dxa"/>
            <w:vMerge w:val="restart"/>
            <w:shd w:val="clear" w:color="auto" w:fill="D9D9D9" w:themeFill="background1" w:themeFillShade="D9"/>
            <w:hideMark/>
          </w:tcPr>
          <w:p w14:paraId="14DB515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C7B3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73C96AF" w14:textId="77777777" w:rsidR="009D2039" w:rsidRDefault="009D2039" w:rsidP="009D2039">
            <w:pPr>
              <w:rPr>
                <w:rFonts w:cs="Arial"/>
                <w:color w:val="000000"/>
                <w:szCs w:val="22"/>
              </w:rPr>
            </w:pPr>
            <w:r>
              <w:rPr>
                <w:rFonts w:cs="Arial"/>
                <w:color w:val="000000"/>
                <w:szCs w:val="22"/>
              </w:rPr>
              <w:t xml:space="preserve">Availability of video stored remotely or on USB. </w:t>
            </w:r>
          </w:p>
        </w:tc>
      </w:tr>
      <w:tr w:rsidR="009D2039" w:rsidRPr="007C20FA" w14:paraId="41C5AFA5" w14:textId="77777777" w:rsidTr="009D2039">
        <w:trPr>
          <w:trHeight w:val="20"/>
        </w:trPr>
        <w:tc>
          <w:tcPr>
            <w:tcW w:w="2546" w:type="dxa"/>
            <w:vMerge w:val="restart"/>
            <w:shd w:val="clear" w:color="auto" w:fill="D9D9D9" w:themeFill="background1" w:themeFillShade="D9"/>
          </w:tcPr>
          <w:p w14:paraId="2DD1A677"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21E0829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2C2339EC" w14:textId="77777777" w:rsidR="009D2039" w:rsidRDefault="009D2039" w:rsidP="009D2039">
            <w:pPr>
              <w:rPr>
                <w:rFonts w:cs="Arial"/>
                <w:color w:val="000000"/>
                <w:szCs w:val="22"/>
              </w:rPr>
            </w:pPr>
            <w:r>
              <w:rPr>
                <w:rFonts w:cs="Arial"/>
                <w:color w:val="000000"/>
                <w:szCs w:val="22"/>
              </w:rPr>
              <w:t>Request from user via HMI</w:t>
            </w:r>
          </w:p>
        </w:tc>
      </w:tr>
      <w:tr w:rsidR="009D2039" w:rsidRPr="007C20FA" w14:paraId="54338160" w14:textId="77777777" w:rsidTr="009D2039">
        <w:trPr>
          <w:trHeight w:val="255"/>
        </w:trPr>
        <w:tc>
          <w:tcPr>
            <w:tcW w:w="2546" w:type="dxa"/>
            <w:vMerge w:val="restart"/>
            <w:shd w:val="clear" w:color="auto" w:fill="D9D9D9" w:themeFill="background1" w:themeFillShade="D9"/>
          </w:tcPr>
          <w:p w14:paraId="44E33EB4"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11B8BFF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5473BFA" w14:textId="77777777" w:rsidR="009D2039" w:rsidRDefault="009D2039" w:rsidP="009D2039">
            <w:pPr>
              <w:rPr>
                <w:rFonts w:cs="Arial"/>
                <w:color w:val="000000"/>
                <w:szCs w:val="22"/>
              </w:rPr>
            </w:pPr>
            <w:r>
              <w:rPr>
                <w:rFonts w:cs="Arial"/>
                <w:color w:val="000000"/>
                <w:szCs w:val="22"/>
              </w:rPr>
              <w:t>User requests video view.</w:t>
            </w:r>
          </w:p>
        </w:tc>
      </w:tr>
      <w:tr w:rsidR="009D2039" w:rsidRPr="007C20FA" w14:paraId="622506C4" w14:textId="77777777" w:rsidTr="009D2039">
        <w:trPr>
          <w:trHeight w:val="255"/>
        </w:trPr>
        <w:tc>
          <w:tcPr>
            <w:tcW w:w="2546" w:type="dxa"/>
            <w:vMerge/>
            <w:shd w:val="clear" w:color="auto" w:fill="D9D9D9" w:themeFill="background1" w:themeFillShade="D9"/>
          </w:tcPr>
          <w:p w14:paraId="56F7209B" w14:textId="77777777" w:rsidR="009D2039" w:rsidRPr="007C20FA" w:rsidRDefault="009D2039" w:rsidP="009D2039">
            <w:pPr>
              <w:rPr>
                <w:rFonts w:cs="Arial"/>
                <w:b/>
                <w:bCs/>
                <w:color w:val="000000"/>
                <w:szCs w:val="22"/>
              </w:rPr>
            </w:pPr>
          </w:p>
        </w:tc>
        <w:tc>
          <w:tcPr>
            <w:tcW w:w="1439" w:type="dxa"/>
            <w:shd w:val="clear" w:color="auto" w:fill="auto"/>
          </w:tcPr>
          <w:p w14:paraId="0A5986D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31C101F5" w14:textId="77777777" w:rsidR="009D2039" w:rsidRDefault="009D2039" w:rsidP="009D2039">
            <w:pPr>
              <w:rPr>
                <w:rFonts w:cs="Arial"/>
                <w:color w:val="000000"/>
                <w:szCs w:val="22"/>
              </w:rPr>
            </w:pPr>
            <w:r>
              <w:rPr>
                <w:rFonts w:cs="Arial"/>
                <w:color w:val="000000"/>
                <w:szCs w:val="22"/>
              </w:rPr>
              <w:t xml:space="preserve"> Feature presents available videoes to user. </w:t>
            </w:r>
          </w:p>
        </w:tc>
      </w:tr>
      <w:tr w:rsidR="009D2039" w:rsidRPr="007C20FA" w14:paraId="60FF9716" w14:textId="77777777" w:rsidTr="009D2039">
        <w:trPr>
          <w:trHeight w:val="255"/>
        </w:trPr>
        <w:tc>
          <w:tcPr>
            <w:tcW w:w="2546" w:type="dxa"/>
            <w:vMerge/>
            <w:shd w:val="clear" w:color="auto" w:fill="D9D9D9" w:themeFill="background1" w:themeFillShade="D9"/>
          </w:tcPr>
          <w:p w14:paraId="5474EA3F" w14:textId="77777777" w:rsidR="009D2039" w:rsidRPr="007C20FA" w:rsidRDefault="009D2039" w:rsidP="009D2039">
            <w:pPr>
              <w:rPr>
                <w:rFonts w:cs="Arial"/>
                <w:b/>
                <w:bCs/>
                <w:color w:val="000000"/>
                <w:szCs w:val="22"/>
              </w:rPr>
            </w:pPr>
          </w:p>
        </w:tc>
        <w:tc>
          <w:tcPr>
            <w:tcW w:w="1439" w:type="dxa"/>
            <w:shd w:val="clear" w:color="auto" w:fill="auto"/>
          </w:tcPr>
          <w:p w14:paraId="244B4F5A"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782FE8B6" w14:textId="77777777" w:rsidR="009D2039" w:rsidRDefault="009D2039" w:rsidP="009D2039">
            <w:pPr>
              <w:rPr>
                <w:rFonts w:cs="Arial"/>
                <w:color w:val="000000"/>
                <w:szCs w:val="22"/>
              </w:rPr>
            </w:pPr>
            <w:r>
              <w:rPr>
                <w:rFonts w:cs="Arial"/>
                <w:color w:val="000000"/>
                <w:szCs w:val="22"/>
              </w:rPr>
              <w:t xml:space="preserve"> User selects required video. </w:t>
            </w:r>
          </w:p>
        </w:tc>
      </w:tr>
      <w:tr w:rsidR="009D2039" w:rsidRPr="007C20FA" w14:paraId="4DFCEBD1" w14:textId="77777777" w:rsidTr="009D2039">
        <w:trPr>
          <w:trHeight w:val="255"/>
        </w:trPr>
        <w:tc>
          <w:tcPr>
            <w:tcW w:w="2546" w:type="dxa"/>
            <w:vMerge/>
            <w:shd w:val="clear" w:color="auto" w:fill="D9D9D9" w:themeFill="background1" w:themeFillShade="D9"/>
          </w:tcPr>
          <w:p w14:paraId="48540254" w14:textId="77777777" w:rsidR="009D2039" w:rsidRPr="007C20FA" w:rsidRDefault="009D2039" w:rsidP="009D2039">
            <w:pPr>
              <w:rPr>
                <w:rFonts w:cs="Arial"/>
                <w:b/>
                <w:bCs/>
                <w:color w:val="000000"/>
                <w:szCs w:val="22"/>
              </w:rPr>
            </w:pPr>
          </w:p>
        </w:tc>
        <w:tc>
          <w:tcPr>
            <w:tcW w:w="1439" w:type="dxa"/>
            <w:shd w:val="clear" w:color="auto" w:fill="auto"/>
          </w:tcPr>
          <w:p w14:paraId="59EA3A77"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09D1BAEE" w14:textId="77777777" w:rsidR="009D2039" w:rsidRDefault="009D2039" w:rsidP="009D2039">
            <w:pPr>
              <w:rPr>
                <w:rFonts w:cs="Arial"/>
                <w:color w:val="000000"/>
                <w:szCs w:val="22"/>
              </w:rPr>
            </w:pPr>
            <w:r>
              <w:rPr>
                <w:rFonts w:cs="Arial"/>
                <w:color w:val="000000"/>
                <w:szCs w:val="22"/>
              </w:rPr>
              <w:t xml:space="preserve"> Feature plays video via HMI.</w:t>
            </w:r>
          </w:p>
        </w:tc>
      </w:tr>
    </w:tbl>
    <w:p w14:paraId="7AEF82F8" w14:textId="77777777" w:rsidR="009D2039" w:rsidRDefault="009D2039" w:rsidP="009D2039"/>
    <w:p w14:paraId="51806053" w14:textId="77777777" w:rsidR="00842150" w:rsidRPr="0017445F" w:rsidRDefault="00842150" w:rsidP="00842150">
      <w:pPr>
        <w:pStyle w:val="REUseCase"/>
        <w:shd w:val="clear" w:color="auto" w:fill="F2F2F2" w:themeFill="background1" w:themeFillShade="F2"/>
      </w:pPr>
      <w:r>
        <w:t>1 Be notified of intrusion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46ECA1F" w14:textId="77777777" w:rsidTr="005E5841">
        <w:trPr>
          <w:trHeight w:val="255"/>
        </w:trPr>
        <w:tc>
          <w:tcPr>
            <w:tcW w:w="2546" w:type="dxa"/>
            <w:vMerge w:val="restart"/>
            <w:shd w:val="clear" w:color="auto" w:fill="D9D9D9" w:themeFill="background1" w:themeFillShade="D9"/>
            <w:hideMark/>
          </w:tcPr>
          <w:p w14:paraId="44FC304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FB4B1C7" w14:textId="09781141" w:rsidR="005843BC" w:rsidRPr="00693AC1" w:rsidRDefault="005843BC" w:rsidP="00577F96">
            <w:r>
              <w:t>Primary</w:t>
            </w:r>
          </w:p>
        </w:tc>
        <w:tc>
          <w:tcPr>
            <w:tcW w:w="6329" w:type="dxa"/>
            <w:shd w:val="clear" w:color="auto" w:fill="auto"/>
          </w:tcPr>
          <w:p w14:paraId="19D53C16" w14:textId="77777777" w:rsidR="00577F96" w:rsidRDefault="00577F96" w:rsidP="00577F96">
            <w:pPr>
              <w:rPr>
                <w:rFonts w:cs="Arial"/>
                <w:color w:val="000000"/>
                <w:szCs w:val="22"/>
              </w:rPr>
            </w:pPr>
            <w:r>
              <w:rPr>
                <w:rFonts w:cs="Arial"/>
                <w:color w:val="000000"/>
                <w:szCs w:val="22"/>
              </w:rPr>
              <w:t>HMI (Portable)</w:t>
            </w:r>
          </w:p>
        </w:tc>
      </w:tr>
      <w:tr w:rsidR="00577F96" w:rsidRPr="00B62170" w14:paraId="33D7514C" w14:textId="77777777" w:rsidTr="005E5841">
        <w:trPr>
          <w:trHeight w:val="255"/>
        </w:trPr>
        <w:tc>
          <w:tcPr>
            <w:tcW w:w="2546" w:type="dxa"/>
            <w:vMerge/>
            <w:shd w:val="clear" w:color="auto" w:fill="D9D9D9" w:themeFill="background1" w:themeFillShade="D9"/>
          </w:tcPr>
          <w:p w14:paraId="494CCE98" w14:textId="77777777" w:rsidR="00577F96" w:rsidRDefault="00577F96" w:rsidP="00577F96">
            <w:pPr>
              <w:rPr>
                <w:rFonts w:cs="Arial"/>
                <w:color w:val="000000"/>
                <w:szCs w:val="22"/>
              </w:rPr>
            </w:pPr>
          </w:p>
        </w:tc>
        <w:tc>
          <w:tcPr>
            <w:tcW w:w="1439" w:type="dxa"/>
            <w:shd w:val="clear" w:color="auto" w:fill="auto"/>
          </w:tcPr>
          <w:p w14:paraId="0D8CB797" w14:textId="3404977E" w:rsidR="005843BC" w:rsidRPr="00084223" w:rsidRDefault="005843BC" w:rsidP="00577F96">
            <w:pPr>
              <w:rPr>
                <w:rFonts w:cs="Arial"/>
                <w:color w:val="8064A2" w:themeColor="accent4"/>
                <w:szCs w:val="22"/>
              </w:rPr>
            </w:pPr>
            <w:r w:rsidRPr="00AA1C0F">
              <w:rPr>
                <w:color w:val="8064A2" w:themeColor="accent4"/>
              </w:rPr>
              <w:t>Secondary</w:t>
            </w:r>
          </w:p>
        </w:tc>
        <w:tc>
          <w:tcPr>
            <w:tcW w:w="6329" w:type="dxa"/>
            <w:shd w:val="clear" w:color="auto" w:fill="auto"/>
          </w:tcPr>
          <w:p w14:paraId="229E7410" w14:textId="77777777" w:rsidR="00577F96" w:rsidRDefault="00577F96" w:rsidP="00577F96">
            <w:pPr>
              <w:rPr>
                <w:rFonts w:cs="Arial"/>
                <w:color w:val="000000"/>
                <w:szCs w:val="22"/>
              </w:rPr>
            </w:pPr>
            <w:r>
              <w:rPr>
                <w:rFonts w:cs="Arial"/>
                <w:color w:val="000000"/>
                <w:szCs w:val="22"/>
              </w:rPr>
              <w:t>User</w:t>
            </w:r>
          </w:p>
        </w:tc>
      </w:tr>
      <w:tr w:rsidR="00577F96" w:rsidRPr="00B62170" w14:paraId="34B6BDA2" w14:textId="77777777" w:rsidTr="005E5841">
        <w:trPr>
          <w:trHeight w:val="255"/>
        </w:trPr>
        <w:tc>
          <w:tcPr>
            <w:tcW w:w="2546" w:type="dxa"/>
            <w:vMerge/>
            <w:shd w:val="clear" w:color="auto" w:fill="D9D9D9" w:themeFill="background1" w:themeFillShade="D9"/>
          </w:tcPr>
          <w:p w14:paraId="66568F06" w14:textId="77777777" w:rsidR="00577F96" w:rsidRDefault="00577F96" w:rsidP="00577F96">
            <w:pPr>
              <w:rPr>
                <w:rFonts w:cs="Arial"/>
                <w:color w:val="000000"/>
                <w:szCs w:val="22"/>
              </w:rPr>
            </w:pPr>
          </w:p>
        </w:tc>
        <w:tc>
          <w:tcPr>
            <w:tcW w:w="1439" w:type="dxa"/>
            <w:shd w:val="clear" w:color="auto" w:fill="auto"/>
          </w:tcPr>
          <w:p w14:paraId="21B9BEC9" w14:textId="77777777" w:rsidR="00B256B9" w:rsidRDefault="00B256B9"/>
        </w:tc>
        <w:tc>
          <w:tcPr>
            <w:tcW w:w="6329" w:type="dxa"/>
            <w:shd w:val="clear" w:color="auto" w:fill="auto"/>
          </w:tcPr>
          <w:p w14:paraId="6DD8E42E" w14:textId="77777777" w:rsidR="00577F96" w:rsidRDefault="00577F96" w:rsidP="00577F96">
            <w:pPr>
              <w:rPr>
                <w:rFonts w:cs="Arial"/>
                <w:color w:val="000000"/>
                <w:szCs w:val="22"/>
              </w:rPr>
            </w:pPr>
            <w:r>
              <w:rPr>
                <w:rFonts w:cs="Arial"/>
                <w:color w:val="000000"/>
                <w:szCs w:val="22"/>
              </w:rPr>
              <w:t>Battery SOC Provider</w:t>
            </w:r>
          </w:p>
        </w:tc>
      </w:tr>
      <w:tr w:rsidR="00577F96" w:rsidRPr="00B62170" w14:paraId="58550C63" w14:textId="77777777" w:rsidTr="005E5841">
        <w:trPr>
          <w:trHeight w:val="255"/>
        </w:trPr>
        <w:tc>
          <w:tcPr>
            <w:tcW w:w="2546" w:type="dxa"/>
            <w:vMerge/>
            <w:shd w:val="clear" w:color="auto" w:fill="D9D9D9" w:themeFill="background1" w:themeFillShade="D9"/>
          </w:tcPr>
          <w:p w14:paraId="6195D2AE" w14:textId="77777777" w:rsidR="00577F96" w:rsidRDefault="00577F96" w:rsidP="00577F96">
            <w:pPr>
              <w:rPr>
                <w:rFonts w:cs="Arial"/>
                <w:color w:val="000000"/>
                <w:szCs w:val="22"/>
              </w:rPr>
            </w:pPr>
          </w:p>
        </w:tc>
        <w:tc>
          <w:tcPr>
            <w:tcW w:w="1439" w:type="dxa"/>
            <w:shd w:val="clear" w:color="auto" w:fill="auto"/>
          </w:tcPr>
          <w:p w14:paraId="4BC04D74" w14:textId="77777777" w:rsidR="00B256B9" w:rsidRDefault="00B256B9"/>
        </w:tc>
        <w:tc>
          <w:tcPr>
            <w:tcW w:w="6329" w:type="dxa"/>
            <w:shd w:val="clear" w:color="auto" w:fill="auto"/>
          </w:tcPr>
          <w:p w14:paraId="2B6838BA" w14:textId="77777777" w:rsidR="00577F96" w:rsidRDefault="00577F96" w:rsidP="00577F96">
            <w:pPr>
              <w:rPr>
                <w:rFonts w:cs="Arial"/>
                <w:color w:val="000000"/>
                <w:szCs w:val="22"/>
              </w:rPr>
            </w:pPr>
            <w:r>
              <w:rPr>
                <w:rFonts w:cs="Arial"/>
                <w:color w:val="000000"/>
                <w:szCs w:val="22"/>
              </w:rPr>
              <w:t>Intruder Detection</w:t>
            </w:r>
          </w:p>
        </w:tc>
      </w:tr>
      <w:tr w:rsidR="00577F96" w:rsidRPr="00B62170" w14:paraId="755066B2" w14:textId="77777777" w:rsidTr="005E5841">
        <w:trPr>
          <w:trHeight w:val="255"/>
        </w:trPr>
        <w:tc>
          <w:tcPr>
            <w:tcW w:w="2546" w:type="dxa"/>
            <w:vMerge/>
            <w:shd w:val="clear" w:color="auto" w:fill="D9D9D9" w:themeFill="background1" w:themeFillShade="D9"/>
          </w:tcPr>
          <w:p w14:paraId="51C9237B" w14:textId="77777777" w:rsidR="00577F96" w:rsidRDefault="00577F96" w:rsidP="00577F96">
            <w:pPr>
              <w:rPr>
                <w:rFonts w:cs="Arial"/>
                <w:color w:val="000000"/>
                <w:szCs w:val="22"/>
              </w:rPr>
            </w:pPr>
          </w:p>
        </w:tc>
        <w:tc>
          <w:tcPr>
            <w:tcW w:w="1439" w:type="dxa"/>
            <w:shd w:val="clear" w:color="auto" w:fill="auto"/>
          </w:tcPr>
          <w:p w14:paraId="2C6306A4" w14:textId="77777777" w:rsidR="00B256B9" w:rsidRDefault="00B256B9"/>
        </w:tc>
        <w:tc>
          <w:tcPr>
            <w:tcW w:w="6329" w:type="dxa"/>
            <w:shd w:val="clear" w:color="auto" w:fill="auto"/>
          </w:tcPr>
          <w:p w14:paraId="6E029D10" w14:textId="77777777" w:rsidR="00577F96" w:rsidRDefault="00577F96" w:rsidP="00577F96">
            <w:pPr>
              <w:rPr>
                <w:rFonts w:cs="Arial"/>
                <w:color w:val="000000"/>
                <w:szCs w:val="22"/>
              </w:rPr>
            </w:pPr>
            <w:r>
              <w:rPr>
                <w:rFonts w:cs="Arial"/>
                <w:color w:val="000000"/>
                <w:szCs w:val="22"/>
              </w:rPr>
              <w:t>Onboard Storage</w:t>
            </w:r>
          </w:p>
        </w:tc>
      </w:tr>
      <w:tr w:rsidR="009D2039" w:rsidRPr="007C20FA" w14:paraId="14B2950C" w14:textId="77777777" w:rsidTr="009D2039">
        <w:trPr>
          <w:trHeight w:val="255"/>
        </w:trPr>
        <w:tc>
          <w:tcPr>
            <w:tcW w:w="2546" w:type="dxa"/>
            <w:shd w:val="clear" w:color="auto" w:fill="D9D9D9" w:themeFill="background1" w:themeFillShade="D9"/>
          </w:tcPr>
          <w:p w14:paraId="2880AC7B"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6B65C139" w14:textId="77777777" w:rsidR="009D2039" w:rsidRDefault="009D2039" w:rsidP="009D2039">
            <w:pPr>
              <w:rPr>
                <w:rFonts w:cs="Arial"/>
                <w:color w:val="000000"/>
                <w:szCs w:val="22"/>
              </w:rPr>
            </w:pPr>
          </w:p>
        </w:tc>
        <w:tc>
          <w:tcPr>
            <w:tcW w:w="6329" w:type="dxa"/>
            <w:shd w:val="clear" w:color="auto" w:fill="auto"/>
          </w:tcPr>
          <w:p w14:paraId="39B2A00B" w14:textId="77777777" w:rsidR="009D2039" w:rsidRDefault="009D2039" w:rsidP="009D2039">
            <w:pPr>
              <w:rPr>
                <w:rFonts w:cs="Arial"/>
                <w:color w:val="000000"/>
                <w:szCs w:val="22"/>
              </w:rPr>
            </w:pPr>
            <w:r>
              <w:rPr>
                <w:rFonts w:cs="Arial"/>
                <w:color w:val="000000"/>
                <w:szCs w:val="22"/>
              </w:rPr>
              <w:t>Sentinel</w:t>
            </w:r>
          </w:p>
        </w:tc>
      </w:tr>
      <w:tr w:rsidR="009D2039" w:rsidRPr="007C20FA" w14:paraId="1FBEC147" w14:textId="77777777" w:rsidTr="009D2039">
        <w:trPr>
          <w:trHeight w:val="255"/>
        </w:trPr>
        <w:tc>
          <w:tcPr>
            <w:tcW w:w="2546" w:type="dxa"/>
            <w:shd w:val="clear" w:color="auto" w:fill="D9D9D9" w:themeFill="background1" w:themeFillShade="D9"/>
            <w:hideMark/>
          </w:tcPr>
          <w:p w14:paraId="220CB90A"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5D2379A4" w14:textId="77777777" w:rsidR="009D2039" w:rsidRPr="007C20FA" w:rsidRDefault="009D2039" w:rsidP="009D2039">
            <w:pPr>
              <w:rPr>
                <w:rFonts w:cs="Arial"/>
                <w:color w:val="000000"/>
                <w:szCs w:val="22"/>
              </w:rPr>
            </w:pPr>
          </w:p>
        </w:tc>
        <w:tc>
          <w:tcPr>
            <w:tcW w:w="6329" w:type="dxa"/>
            <w:shd w:val="clear" w:color="auto" w:fill="auto"/>
          </w:tcPr>
          <w:p w14:paraId="34FE6D95" w14:textId="77777777" w:rsidR="00B256B9" w:rsidRDefault="00B256B9"/>
        </w:tc>
      </w:tr>
      <w:tr w:rsidR="009D2039" w:rsidRPr="007C20FA" w14:paraId="15BEB696" w14:textId="77777777" w:rsidTr="009D2039">
        <w:trPr>
          <w:trHeight w:val="20"/>
        </w:trPr>
        <w:tc>
          <w:tcPr>
            <w:tcW w:w="2546" w:type="dxa"/>
            <w:vMerge w:val="restart"/>
            <w:shd w:val="clear" w:color="auto" w:fill="D9D9D9" w:themeFill="background1" w:themeFillShade="D9"/>
            <w:hideMark/>
          </w:tcPr>
          <w:p w14:paraId="74097397"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29A46DE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4190F1C" w14:textId="77777777" w:rsidR="009D2039" w:rsidRDefault="009D2039" w:rsidP="009D2039">
            <w:pPr>
              <w:rPr>
                <w:rFonts w:cs="Arial"/>
                <w:color w:val="000000"/>
                <w:szCs w:val="22"/>
              </w:rPr>
            </w:pPr>
            <w:r>
              <w:rPr>
                <w:rFonts w:cs="Arial"/>
                <w:color w:val="000000"/>
                <w:szCs w:val="22"/>
              </w:rPr>
              <w:t>Sentinel feature activated.</w:t>
            </w:r>
          </w:p>
          <w:p w14:paraId="706576FE" w14:textId="77777777" w:rsidR="009D2039" w:rsidRDefault="009D2039" w:rsidP="009D2039">
            <w:pPr>
              <w:rPr>
                <w:rFonts w:cs="Arial"/>
                <w:color w:val="000000"/>
                <w:szCs w:val="22"/>
              </w:rPr>
            </w:pPr>
          </w:p>
          <w:p w14:paraId="7F92D599" w14:textId="77777777" w:rsidR="009D2039" w:rsidRDefault="009D2039" w:rsidP="009D2039">
            <w:pPr>
              <w:rPr>
                <w:rFonts w:cs="Arial"/>
                <w:color w:val="000000"/>
                <w:szCs w:val="22"/>
              </w:rPr>
            </w:pPr>
            <w:r>
              <w:rPr>
                <w:rFonts w:cs="Arial"/>
                <w:color w:val="000000"/>
                <w:szCs w:val="22"/>
              </w:rPr>
              <w:t>User has activated sentinel feature.</w:t>
            </w:r>
          </w:p>
          <w:p w14:paraId="3F193B01" w14:textId="77777777" w:rsidR="009D2039" w:rsidRDefault="009D2039" w:rsidP="009D2039">
            <w:pPr>
              <w:rPr>
                <w:rFonts w:cs="Arial"/>
                <w:color w:val="000000"/>
                <w:szCs w:val="22"/>
              </w:rPr>
            </w:pPr>
          </w:p>
          <w:p w14:paraId="45F968E9" w14:textId="77777777" w:rsidR="009D2039" w:rsidRDefault="009D2039" w:rsidP="009D2039">
            <w:pPr>
              <w:rPr>
                <w:rFonts w:cs="Arial"/>
                <w:color w:val="000000"/>
                <w:szCs w:val="22"/>
              </w:rPr>
            </w:pPr>
            <w:r>
              <w:rPr>
                <w:rFonts w:cs="Arial"/>
                <w:color w:val="000000"/>
                <w:szCs w:val="22"/>
              </w:rPr>
              <w:lastRenderedPageBreak/>
              <w:t>Network signal available (or USB memory device installed)</w:t>
            </w:r>
          </w:p>
          <w:p w14:paraId="0C3A7A6E" w14:textId="77777777" w:rsidR="009D2039" w:rsidRDefault="009D2039" w:rsidP="009D2039">
            <w:pPr>
              <w:rPr>
                <w:rFonts w:cs="Arial"/>
                <w:color w:val="000000"/>
                <w:szCs w:val="22"/>
              </w:rPr>
            </w:pPr>
          </w:p>
          <w:p w14:paraId="3A7781E3" w14:textId="77777777" w:rsidR="009D2039" w:rsidRDefault="009D2039" w:rsidP="009D2039">
            <w:pPr>
              <w:rPr>
                <w:rFonts w:cs="Arial"/>
                <w:color w:val="000000"/>
                <w:szCs w:val="22"/>
              </w:rPr>
            </w:pPr>
            <w:r>
              <w:rPr>
                <w:rFonts w:cs="Arial"/>
                <w:color w:val="000000"/>
                <w:szCs w:val="22"/>
              </w:rPr>
              <w:t>To exit - user is already viewing live feed through a camera.</w:t>
            </w:r>
          </w:p>
        </w:tc>
      </w:tr>
      <w:tr w:rsidR="009D2039" w:rsidRPr="007C20FA" w14:paraId="5D929B21" w14:textId="77777777" w:rsidTr="009D2039">
        <w:trPr>
          <w:trHeight w:val="20"/>
        </w:trPr>
        <w:tc>
          <w:tcPr>
            <w:tcW w:w="2546" w:type="dxa"/>
            <w:vMerge w:val="restart"/>
            <w:shd w:val="clear" w:color="auto" w:fill="D9D9D9" w:themeFill="background1" w:themeFillShade="D9"/>
          </w:tcPr>
          <w:p w14:paraId="506F5928" w14:textId="77777777" w:rsidR="009D2039" w:rsidRDefault="009D2039" w:rsidP="009D2039">
            <w:pPr>
              <w:rPr>
                <w:rFonts w:cs="Arial"/>
                <w:b/>
                <w:bCs/>
                <w:color w:val="000000"/>
                <w:szCs w:val="22"/>
              </w:rPr>
            </w:pPr>
            <w:r>
              <w:rPr>
                <w:rFonts w:cs="Arial"/>
                <w:b/>
                <w:bCs/>
                <w:color w:val="000000"/>
                <w:szCs w:val="22"/>
              </w:rPr>
              <w:lastRenderedPageBreak/>
              <w:t>Triggers</w:t>
            </w:r>
          </w:p>
        </w:tc>
        <w:tc>
          <w:tcPr>
            <w:tcW w:w="1439" w:type="dxa"/>
            <w:shd w:val="clear" w:color="auto" w:fill="auto"/>
          </w:tcPr>
          <w:p w14:paraId="5ABC2401"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EBE1759" w14:textId="77777777" w:rsidR="009D2039" w:rsidRDefault="009D2039" w:rsidP="009D2039">
            <w:pPr>
              <w:rPr>
                <w:rFonts w:cs="Arial"/>
                <w:color w:val="000000"/>
                <w:szCs w:val="22"/>
              </w:rPr>
            </w:pPr>
            <w:r>
              <w:rPr>
                <w:rFonts w:cs="Arial"/>
                <w:color w:val="000000"/>
                <w:szCs w:val="22"/>
              </w:rPr>
              <w:t>Door ajar signal, accelerometer signal, ultrasonic signal or radar signal.  To exit - Request from user to cancel video feed via app</w:t>
            </w:r>
          </w:p>
        </w:tc>
      </w:tr>
      <w:tr w:rsidR="009D2039" w:rsidRPr="007C20FA" w14:paraId="1D3BA7AF" w14:textId="77777777" w:rsidTr="009D2039">
        <w:trPr>
          <w:trHeight w:val="255"/>
        </w:trPr>
        <w:tc>
          <w:tcPr>
            <w:tcW w:w="2546" w:type="dxa"/>
            <w:vMerge w:val="restart"/>
            <w:shd w:val="clear" w:color="auto" w:fill="D9D9D9" w:themeFill="background1" w:themeFillShade="D9"/>
          </w:tcPr>
          <w:p w14:paraId="5C562D1C"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10D6921"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A870EA7" w14:textId="77777777" w:rsidR="009D2039" w:rsidRDefault="009D2039" w:rsidP="009D2039">
            <w:pPr>
              <w:rPr>
                <w:rFonts w:cs="Arial"/>
                <w:color w:val="000000"/>
                <w:szCs w:val="22"/>
              </w:rPr>
            </w:pPr>
            <w:r>
              <w:rPr>
                <w:rFonts w:cs="Arial"/>
                <w:color w:val="000000"/>
                <w:szCs w:val="22"/>
              </w:rPr>
              <w:t>Perimeter Alarm records a change in ajar status.</w:t>
            </w:r>
          </w:p>
          <w:p w14:paraId="1A49D34B" w14:textId="77777777" w:rsidR="009D2039" w:rsidRDefault="009D2039" w:rsidP="009D2039">
            <w:pPr>
              <w:rPr>
                <w:rFonts w:cs="Arial"/>
                <w:color w:val="000000"/>
                <w:szCs w:val="22"/>
              </w:rPr>
            </w:pPr>
            <w:r>
              <w:rPr>
                <w:rFonts w:cs="Arial"/>
                <w:color w:val="000000"/>
                <w:szCs w:val="22"/>
              </w:rPr>
              <w:t>Sentinel begins recording video/ clicking photos.</w:t>
            </w:r>
          </w:p>
        </w:tc>
      </w:tr>
      <w:tr w:rsidR="009D2039" w:rsidRPr="007C20FA" w14:paraId="06C6F25A" w14:textId="77777777" w:rsidTr="009D2039">
        <w:trPr>
          <w:trHeight w:val="255"/>
        </w:trPr>
        <w:tc>
          <w:tcPr>
            <w:tcW w:w="2546" w:type="dxa"/>
            <w:vMerge/>
            <w:shd w:val="clear" w:color="auto" w:fill="D9D9D9" w:themeFill="background1" w:themeFillShade="D9"/>
          </w:tcPr>
          <w:p w14:paraId="149CAA56" w14:textId="77777777" w:rsidR="009D2039" w:rsidRPr="007C20FA" w:rsidRDefault="009D2039" w:rsidP="009D2039">
            <w:pPr>
              <w:rPr>
                <w:rFonts w:cs="Arial"/>
                <w:b/>
                <w:bCs/>
                <w:color w:val="000000"/>
                <w:szCs w:val="22"/>
              </w:rPr>
            </w:pPr>
          </w:p>
        </w:tc>
        <w:tc>
          <w:tcPr>
            <w:tcW w:w="1439" w:type="dxa"/>
            <w:shd w:val="clear" w:color="auto" w:fill="auto"/>
          </w:tcPr>
          <w:p w14:paraId="593F5CD6"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6ED97566" w14:textId="77777777" w:rsidR="009D2039" w:rsidRDefault="009D2039" w:rsidP="009D2039">
            <w:pPr>
              <w:rPr>
                <w:rFonts w:cs="Arial"/>
                <w:color w:val="000000"/>
                <w:szCs w:val="22"/>
              </w:rPr>
            </w:pPr>
            <w:r>
              <w:rPr>
                <w:rFonts w:cs="Arial"/>
                <w:color w:val="000000"/>
                <w:szCs w:val="22"/>
              </w:rPr>
              <w:t>Sensors record movement around the vehicle.</w:t>
            </w:r>
          </w:p>
          <w:p w14:paraId="2779CD55" w14:textId="77777777" w:rsidR="009D2039" w:rsidRDefault="009D2039" w:rsidP="009D2039">
            <w:pPr>
              <w:rPr>
                <w:rFonts w:cs="Arial"/>
                <w:color w:val="000000"/>
                <w:szCs w:val="22"/>
              </w:rPr>
            </w:pPr>
            <w:r>
              <w:rPr>
                <w:rFonts w:cs="Arial"/>
                <w:color w:val="000000"/>
                <w:szCs w:val="22"/>
              </w:rPr>
              <w:t>Sentinel begins recording video/ clicking photos.</w:t>
            </w:r>
          </w:p>
        </w:tc>
      </w:tr>
      <w:tr w:rsidR="009D2039" w:rsidRPr="007C20FA" w14:paraId="5DAA2F06" w14:textId="77777777" w:rsidTr="009D2039">
        <w:trPr>
          <w:trHeight w:val="255"/>
        </w:trPr>
        <w:tc>
          <w:tcPr>
            <w:tcW w:w="2546" w:type="dxa"/>
            <w:vMerge/>
            <w:shd w:val="clear" w:color="auto" w:fill="D9D9D9" w:themeFill="background1" w:themeFillShade="D9"/>
          </w:tcPr>
          <w:p w14:paraId="194C0A37" w14:textId="77777777" w:rsidR="009D2039" w:rsidRPr="007C20FA" w:rsidRDefault="009D2039" w:rsidP="009D2039">
            <w:pPr>
              <w:rPr>
                <w:rFonts w:cs="Arial"/>
                <w:b/>
                <w:bCs/>
                <w:color w:val="000000"/>
                <w:szCs w:val="22"/>
              </w:rPr>
            </w:pPr>
          </w:p>
        </w:tc>
        <w:tc>
          <w:tcPr>
            <w:tcW w:w="1439" w:type="dxa"/>
            <w:shd w:val="clear" w:color="auto" w:fill="auto"/>
          </w:tcPr>
          <w:p w14:paraId="1530973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04257AB7" w14:textId="77777777" w:rsidR="009D2039" w:rsidRDefault="009D2039" w:rsidP="009D2039">
            <w:pPr>
              <w:rPr>
                <w:rFonts w:cs="Arial"/>
                <w:color w:val="000000"/>
                <w:szCs w:val="22"/>
              </w:rPr>
            </w:pPr>
            <w:r>
              <w:rPr>
                <w:rFonts w:cs="Arial"/>
                <w:color w:val="000000"/>
                <w:szCs w:val="22"/>
              </w:rPr>
              <w:t>Sensors record movement in the truck bed/cargo bay area.</w:t>
            </w:r>
          </w:p>
          <w:p w14:paraId="2CE16346" w14:textId="77777777" w:rsidR="009D2039" w:rsidRDefault="009D2039" w:rsidP="009D2039">
            <w:pPr>
              <w:rPr>
                <w:rFonts w:cs="Arial"/>
                <w:color w:val="000000"/>
                <w:szCs w:val="22"/>
              </w:rPr>
            </w:pPr>
            <w:r>
              <w:rPr>
                <w:rFonts w:cs="Arial"/>
                <w:color w:val="000000"/>
                <w:szCs w:val="22"/>
              </w:rPr>
              <w:t>Sentinel begins recording video/ clicking photos.</w:t>
            </w:r>
          </w:p>
        </w:tc>
      </w:tr>
      <w:tr w:rsidR="009D2039" w:rsidRPr="007C20FA" w14:paraId="34FD2729" w14:textId="77777777" w:rsidTr="009D2039">
        <w:trPr>
          <w:trHeight w:val="255"/>
        </w:trPr>
        <w:tc>
          <w:tcPr>
            <w:tcW w:w="2546" w:type="dxa"/>
            <w:vMerge/>
            <w:shd w:val="clear" w:color="auto" w:fill="D9D9D9" w:themeFill="background1" w:themeFillShade="D9"/>
          </w:tcPr>
          <w:p w14:paraId="64DAD4AA" w14:textId="77777777" w:rsidR="009D2039" w:rsidRPr="007C20FA" w:rsidRDefault="009D2039" w:rsidP="009D2039">
            <w:pPr>
              <w:rPr>
                <w:rFonts w:cs="Arial"/>
                <w:b/>
                <w:bCs/>
                <w:color w:val="000000"/>
                <w:szCs w:val="22"/>
              </w:rPr>
            </w:pPr>
          </w:p>
        </w:tc>
        <w:tc>
          <w:tcPr>
            <w:tcW w:w="1439" w:type="dxa"/>
            <w:shd w:val="clear" w:color="auto" w:fill="auto"/>
          </w:tcPr>
          <w:p w14:paraId="3A1D75A5"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7370666" w14:textId="77777777" w:rsidR="009D2039" w:rsidRDefault="009D2039" w:rsidP="009D2039">
            <w:pPr>
              <w:rPr>
                <w:rFonts w:cs="Arial"/>
                <w:color w:val="000000"/>
                <w:szCs w:val="22"/>
              </w:rPr>
            </w:pPr>
            <w:r>
              <w:rPr>
                <w:rFonts w:cs="Arial"/>
                <w:color w:val="000000"/>
                <w:szCs w:val="22"/>
              </w:rPr>
              <w:t>User exits out of the current camera feed.</w:t>
            </w:r>
          </w:p>
        </w:tc>
      </w:tr>
      <w:tr w:rsidR="009D2039" w:rsidRPr="007C20FA" w14:paraId="66392D63" w14:textId="77777777" w:rsidTr="009D2039">
        <w:trPr>
          <w:trHeight w:val="255"/>
        </w:trPr>
        <w:tc>
          <w:tcPr>
            <w:tcW w:w="2546" w:type="dxa"/>
            <w:shd w:val="clear" w:color="auto" w:fill="D9D9D9" w:themeFill="background1" w:themeFillShade="D9"/>
          </w:tcPr>
          <w:p w14:paraId="4181889C"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60EFE287" w14:textId="77777777" w:rsidR="009D2039" w:rsidRDefault="009D2039" w:rsidP="009D2039">
            <w:pPr>
              <w:rPr>
                <w:rFonts w:cs="Arial"/>
                <w:color w:val="000000"/>
                <w:szCs w:val="22"/>
              </w:rPr>
            </w:pPr>
          </w:p>
        </w:tc>
        <w:tc>
          <w:tcPr>
            <w:tcW w:w="6329" w:type="dxa"/>
            <w:shd w:val="clear" w:color="auto" w:fill="auto"/>
          </w:tcPr>
          <w:p w14:paraId="6DD231A7" w14:textId="77777777" w:rsidR="009D2039" w:rsidRDefault="009D2039" w:rsidP="009D2039">
            <w:pPr>
              <w:rPr>
                <w:rFonts w:cs="Arial"/>
                <w:color w:val="000000"/>
                <w:szCs w:val="22"/>
              </w:rPr>
            </w:pPr>
            <w:r>
              <w:rPr>
                <w:rFonts w:cs="Arial"/>
                <w:color w:val="000000"/>
                <w:szCs w:val="22"/>
              </w:rPr>
              <w:t>Network connection not available or poor quality.</w:t>
            </w:r>
          </w:p>
        </w:tc>
      </w:tr>
      <w:tr w:rsidR="009D2039" w:rsidRPr="007C20FA" w14:paraId="69DAE41F" w14:textId="77777777" w:rsidTr="009D2039">
        <w:trPr>
          <w:trHeight w:val="255"/>
        </w:trPr>
        <w:tc>
          <w:tcPr>
            <w:tcW w:w="2546" w:type="dxa"/>
            <w:shd w:val="clear" w:color="auto" w:fill="D9D9D9" w:themeFill="background1" w:themeFillShade="D9"/>
          </w:tcPr>
          <w:p w14:paraId="6ED41AE5"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5A18BC93" w14:textId="77777777" w:rsidR="009D2039" w:rsidRDefault="009D2039" w:rsidP="009D2039">
            <w:pPr>
              <w:rPr>
                <w:rFonts w:cs="Arial"/>
                <w:color w:val="000000"/>
                <w:szCs w:val="22"/>
              </w:rPr>
            </w:pPr>
          </w:p>
        </w:tc>
        <w:tc>
          <w:tcPr>
            <w:tcW w:w="6329" w:type="dxa"/>
            <w:shd w:val="clear" w:color="auto" w:fill="auto"/>
          </w:tcPr>
          <w:p w14:paraId="02073723" w14:textId="77777777" w:rsidR="009D2039" w:rsidRDefault="009D2039" w:rsidP="009D2039">
            <w:pPr>
              <w:rPr>
                <w:rFonts w:cs="Arial"/>
                <w:color w:val="000000"/>
                <w:szCs w:val="22"/>
              </w:rPr>
            </w:pPr>
            <w:r>
              <w:rPr>
                <w:rFonts w:cs="Arial"/>
                <w:color w:val="000000"/>
                <w:szCs w:val="22"/>
              </w:rPr>
              <w:t>Sentinel informs driver.</w:t>
            </w:r>
          </w:p>
        </w:tc>
      </w:tr>
      <w:tr w:rsidR="009D2039" w:rsidRPr="007C20FA" w14:paraId="1489DB7D" w14:textId="77777777" w:rsidTr="009D2039">
        <w:trPr>
          <w:trHeight w:val="255"/>
        </w:trPr>
        <w:tc>
          <w:tcPr>
            <w:tcW w:w="2546" w:type="dxa"/>
            <w:shd w:val="clear" w:color="auto" w:fill="D9D9D9" w:themeFill="background1" w:themeFillShade="D9"/>
          </w:tcPr>
          <w:p w14:paraId="0D6E7220"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611CFF94" w14:textId="77777777" w:rsidR="009D2039" w:rsidRDefault="009D2039" w:rsidP="009D2039">
            <w:pPr>
              <w:rPr>
                <w:rFonts w:cs="Arial"/>
                <w:color w:val="000000"/>
                <w:szCs w:val="22"/>
              </w:rPr>
            </w:pPr>
          </w:p>
        </w:tc>
        <w:tc>
          <w:tcPr>
            <w:tcW w:w="6329" w:type="dxa"/>
            <w:shd w:val="clear" w:color="auto" w:fill="auto"/>
          </w:tcPr>
          <w:p w14:paraId="3085B552" w14:textId="77777777" w:rsidR="009D2039" w:rsidRDefault="009D2039" w:rsidP="009D2039">
            <w:pPr>
              <w:rPr>
                <w:rFonts w:cs="Arial"/>
                <w:color w:val="000000"/>
                <w:szCs w:val="22"/>
              </w:rPr>
            </w:pPr>
            <w:r>
              <w:rPr>
                <w:rFonts w:cs="Arial"/>
                <w:color w:val="000000"/>
                <w:szCs w:val="22"/>
              </w:rPr>
              <w:t>Driver decides to move vehicle location or ensure USB /onboard memory device in vehicle</w:t>
            </w:r>
          </w:p>
        </w:tc>
      </w:tr>
      <w:tr w:rsidR="009D2039" w:rsidRPr="007C20FA" w14:paraId="33DE1A46" w14:textId="77777777" w:rsidTr="009D2039">
        <w:trPr>
          <w:trHeight w:val="255"/>
        </w:trPr>
        <w:tc>
          <w:tcPr>
            <w:tcW w:w="2546" w:type="dxa"/>
            <w:shd w:val="clear" w:color="auto" w:fill="D9D9D9" w:themeFill="background1" w:themeFillShade="D9"/>
          </w:tcPr>
          <w:p w14:paraId="07B615F1"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6F74759F" w14:textId="77777777" w:rsidR="009D2039" w:rsidRDefault="009D2039" w:rsidP="009D2039">
            <w:pPr>
              <w:rPr>
                <w:rFonts w:cs="Arial"/>
                <w:color w:val="000000"/>
                <w:szCs w:val="22"/>
              </w:rPr>
            </w:pPr>
          </w:p>
        </w:tc>
        <w:tc>
          <w:tcPr>
            <w:tcW w:w="6329" w:type="dxa"/>
            <w:shd w:val="clear" w:color="auto" w:fill="auto"/>
          </w:tcPr>
          <w:p w14:paraId="61D14201" w14:textId="77777777" w:rsidR="009D2039" w:rsidRDefault="009D2039" w:rsidP="009D2039">
            <w:pPr>
              <w:rPr>
                <w:rFonts w:cs="Arial"/>
                <w:color w:val="000000"/>
                <w:szCs w:val="22"/>
              </w:rPr>
            </w:pPr>
            <w:r>
              <w:rPr>
                <w:rFonts w:cs="Arial"/>
                <w:color w:val="000000"/>
                <w:szCs w:val="22"/>
              </w:rPr>
              <w:t>Sentinel armed and operating</w:t>
            </w:r>
          </w:p>
        </w:tc>
      </w:tr>
      <w:tr w:rsidR="009D2039" w:rsidRPr="007C20FA" w14:paraId="39F9C43D" w14:textId="77777777" w:rsidTr="009D2039">
        <w:trPr>
          <w:trHeight w:val="255"/>
        </w:trPr>
        <w:tc>
          <w:tcPr>
            <w:tcW w:w="2546" w:type="dxa"/>
            <w:vMerge w:val="restart"/>
            <w:shd w:val="clear" w:color="auto" w:fill="D9D9D9" w:themeFill="background1" w:themeFillShade="D9"/>
          </w:tcPr>
          <w:p w14:paraId="3A8F0DC0" w14:textId="77777777" w:rsidR="009D2039" w:rsidRDefault="009D2039" w:rsidP="009D2039">
            <w:pPr>
              <w:rPr>
                <w:rFonts w:cs="Arial"/>
                <w:b/>
                <w:bCs/>
                <w:color w:val="000000"/>
                <w:szCs w:val="22"/>
              </w:rPr>
            </w:pPr>
            <w:r>
              <w:rPr>
                <w:rFonts w:cs="Arial"/>
                <w:b/>
                <w:bCs/>
                <w:color w:val="000000"/>
                <w:szCs w:val="22"/>
              </w:rPr>
              <w:t>Alternative Flow Steps</w:t>
            </w:r>
          </w:p>
        </w:tc>
        <w:tc>
          <w:tcPr>
            <w:tcW w:w="1439" w:type="dxa"/>
            <w:shd w:val="clear" w:color="auto" w:fill="auto"/>
          </w:tcPr>
          <w:p w14:paraId="01DCE763" w14:textId="77777777" w:rsidR="009D2039" w:rsidRDefault="009D2039" w:rsidP="009D2039">
            <w:pPr>
              <w:rPr>
                <w:rFonts w:cs="Arial"/>
                <w:color w:val="000000"/>
                <w:szCs w:val="22"/>
              </w:rPr>
            </w:pPr>
            <w:r>
              <w:rPr>
                <w:rFonts w:cs="Arial"/>
                <w:color w:val="000000"/>
                <w:szCs w:val="22"/>
              </w:rPr>
              <w:t>A1</w:t>
            </w:r>
          </w:p>
        </w:tc>
        <w:tc>
          <w:tcPr>
            <w:tcW w:w="6329" w:type="dxa"/>
            <w:shd w:val="clear" w:color="auto" w:fill="auto"/>
          </w:tcPr>
          <w:p w14:paraId="6DE18235" w14:textId="77777777" w:rsidR="009D2039" w:rsidRDefault="009D2039" w:rsidP="009D2039">
            <w:pPr>
              <w:rPr>
                <w:rFonts w:cs="Arial"/>
                <w:color w:val="000000"/>
                <w:szCs w:val="22"/>
              </w:rPr>
            </w:pPr>
            <w:r>
              <w:rPr>
                <w:rFonts w:cs="Arial"/>
                <w:color w:val="000000"/>
                <w:szCs w:val="22"/>
              </w:rPr>
              <w:t>Network connection not available or poor quality.</w:t>
            </w:r>
          </w:p>
        </w:tc>
      </w:tr>
      <w:tr w:rsidR="009D2039" w:rsidRPr="007C20FA" w14:paraId="459488B5" w14:textId="77777777" w:rsidTr="009D2039">
        <w:trPr>
          <w:trHeight w:val="255"/>
        </w:trPr>
        <w:tc>
          <w:tcPr>
            <w:tcW w:w="2546" w:type="dxa"/>
            <w:vMerge/>
            <w:shd w:val="clear" w:color="auto" w:fill="D9D9D9" w:themeFill="background1" w:themeFillShade="D9"/>
          </w:tcPr>
          <w:p w14:paraId="3DEA23C3" w14:textId="77777777" w:rsidR="009D2039" w:rsidRDefault="009D2039" w:rsidP="009D2039">
            <w:pPr>
              <w:rPr>
                <w:rFonts w:cs="Arial"/>
                <w:b/>
                <w:bCs/>
                <w:color w:val="000000"/>
                <w:szCs w:val="22"/>
              </w:rPr>
            </w:pPr>
          </w:p>
        </w:tc>
        <w:tc>
          <w:tcPr>
            <w:tcW w:w="1439" w:type="dxa"/>
            <w:shd w:val="clear" w:color="auto" w:fill="auto"/>
          </w:tcPr>
          <w:p w14:paraId="4F5D37A6" w14:textId="77777777" w:rsidR="009D2039" w:rsidRDefault="009D2039" w:rsidP="009D2039">
            <w:pPr>
              <w:rPr>
                <w:rFonts w:cs="Arial"/>
                <w:color w:val="000000"/>
                <w:szCs w:val="22"/>
              </w:rPr>
            </w:pPr>
            <w:r>
              <w:rPr>
                <w:rFonts w:cs="Arial"/>
                <w:color w:val="000000"/>
                <w:szCs w:val="22"/>
              </w:rPr>
              <w:t>A2</w:t>
            </w:r>
          </w:p>
        </w:tc>
        <w:tc>
          <w:tcPr>
            <w:tcW w:w="6329" w:type="dxa"/>
            <w:shd w:val="clear" w:color="auto" w:fill="auto"/>
          </w:tcPr>
          <w:p w14:paraId="6AA2B735" w14:textId="77777777" w:rsidR="009D2039" w:rsidRDefault="009D2039" w:rsidP="009D2039">
            <w:pPr>
              <w:rPr>
                <w:rFonts w:cs="Arial"/>
                <w:color w:val="000000"/>
                <w:szCs w:val="22"/>
              </w:rPr>
            </w:pPr>
            <w:r>
              <w:rPr>
                <w:rFonts w:cs="Arial"/>
                <w:color w:val="000000"/>
                <w:szCs w:val="22"/>
              </w:rPr>
              <w:t>Sentinel Informs driver</w:t>
            </w:r>
          </w:p>
        </w:tc>
      </w:tr>
      <w:tr w:rsidR="009D2039" w:rsidRPr="007C20FA" w14:paraId="33EAA32E" w14:textId="77777777" w:rsidTr="009D2039">
        <w:trPr>
          <w:trHeight w:val="255"/>
        </w:trPr>
        <w:tc>
          <w:tcPr>
            <w:tcW w:w="2546" w:type="dxa"/>
            <w:vMerge/>
            <w:shd w:val="clear" w:color="auto" w:fill="D9D9D9" w:themeFill="background1" w:themeFillShade="D9"/>
          </w:tcPr>
          <w:p w14:paraId="7F5B6CE7" w14:textId="77777777" w:rsidR="009D2039" w:rsidRDefault="009D2039" w:rsidP="009D2039">
            <w:pPr>
              <w:rPr>
                <w:rFonts w:cs="Arial"/>
                <w:b/>
                <w:bCs/>
                <w:color w:val="000000"/>
                <w:szCs w:val="22"/>
              </w:rPr>
            </w:pPr>
          </w:p>
        </w:tc>
        <w:tc>
          <w:tcPr>
            <w:tcW w:w="1439" w:type="dxa"/>
            <w:shd w:val="clear" w:color="auto" w:fill="auto"/>
          </w:tcPr>
          <w:p w14:paraId="716DD566" w14:textId="77777777" w:rsidR="009D2039" w:rsidRDefault="009D2039" w:rsidP="009D2039">
            <w:pPr>
              <w:rPr>
                <w:rFonts w:cs="Arial"/>
                <w:color w:val="000000"/>
                <w:szCs w:val="22"/>
              </w:rPr>
            </w:pPr>
            <w:r>
              <w:rPr>
                <w:rFonts w:cs="Arial"/>
                <w:color w:val="000000"/>
                <w:szCs w:val="22"/>
              </w:rPr>
              <w:t>A3</w:t>
            </w:r>
          </w:p>
        </w:tc>
        <w:tc>
          <w:tcPr>
            <w:tcW w:w="6329" w:type="dxa"/>
            <w:shd w:val="clear" w:color="auto" w:fill="auto"/>
          </w:tcPr>
          <w:p w14:paraId="1DA09115" w14:textId="77777777" w:rsidR="009D2039" w:rsidRDefault="009D2039" w:rsidP="009D2039">
            <w:pPr>
              <w:rPr>
                <w:rFonts w:cs="Arial"/>
                <w:color w:val="000000"/>
                <w:szCs w:val="22"/>
              </w:rPr>
            </w:pPr>
            <w:r>
              <w:rPr>
                <w:rFonts w:cs="Arial"/>
                <w:color w:val="000000"/>
                <w:szCs w:val="22"/>
              </w:rPr>
              <w:t>Driver decides to move vehicle for better connection or use USB</w:t>
            </w:r>
          </w:p>
        </w:tc>
      </w:tr>
      <w:tr w:rsidR="009D2039" w:rsidRPr="007C20FA" w14:paraId="436712E9" w14:textId="77777777" w:rsidTr="009D2039">
        <w:trPr>
          <w:trHeight w:val="255"/>
        </w:trPr>
        <w:tc>
          <w:tcPr>
            <w:tcW w:w="2546" w:type="dxa"/>
            <w:vMerge/>
            <w:shd w:val="clear" w:color="auto" w:fill="D9D9D9" w:themeFill="background1" w:themeFillShade="D9"/>
          </w:tcPr>
          <w:p w14:paraId="4B82D94D" w14:textId="77777777" w:rsidR="009D2039" w:rsidRDefault="009D2039" w:rsidP="009D2039">
            <w:pPr>
              <w:rPr>
                <w:rFonts w:cs="Arial"/>
                <w:b/>
                <w:bCs/>
                <w:color w:val="000000"/>
                <w:szCs w:val="22"/>
              </w:rPr>
            </w:pPr>
          </w:p>
        </w:tc>
        <w:tc>
          <w:tcPr>
            <w:tcW w:w="1439" w:type="dxa"/>
            <w:shd w:val="clear" w:color="auto" w:fill="auto"/>
          </w:tcPr>
          <w:p w14:paraId="75D744A6" w14:textId="77777777" w:rsidR="009D2039" w:rsidRDefault="009D2039" w:rsidP="009D2039">
            <w:pPr>
              <w:rPr>
                <w:rFonts w:cs="Arial"/>
                <w:color w:val="000000"/>
                <w:szCs w:val="22"/>
              </w:rPr>
            </w:pPr>
            <w:r>
              <w:rPr>
                <w:rFonts w:cs="Arial"/>
                <w:color w:val="000000"/>
                <w:szCs w:val="22"/>
              </w:rPr>
              <w:t>A4</w:t>
            </w:r>
          </w:p>
        </w:tc>
        <w:tc>
          <w:tcPr>
            <w:tcW w:w="6329" w:type="dxa"/>
            <w:shd w:val="clear" w:color="auto" w:fill="auto"/>
          </w:tcPr>
          <w:p w14:paraId="5E7180CD" w14:textId="77777777" w:rsidR="009D2039" w:rsidRDefault="009D2039" w:rsidP="009D2039">
            <w:pPr>
              <w:rPr>
                <w:rFonts w:cs="Arial"/>
                <w:color w:val="000000"/>
                <w:szCs w:val="22"/>
              </w:rPr>
            </w:pPr>
            <w:r>
              <w:rPr>
                <w:rFonts w:cs="Arial"/>
                <w:color w:val="000000"/>
                <w:szCs w:val="22"/>
              </w:rPr>
              <w:t>Sentinel armed and operating</w:t>
            </w:r>
          </w:p>
        </w:tc>
      </w:tr>
      <w:tr w:rsidR="009D2039" w:rsidRPr="007C20FA" w14:paraId="3F060194" w14:textId="77777777" w:rsidTr="009D2039">
        <w:trPr>
          <w:trHeight w:val="255"/>
        </w:trPr>
        <w:tc>
          <w:tcPr>
            <w:tcW w:w="2546" w:type="dxa"/>
            <w:vMerge w:val="restart"/>
            <w:shd w:val="clear" w:color="auto" w:fill="D9D9D9" w:themeFill="background1" w:themeFillShade="D9"/>
          </w:tcPr>
          <w:p w14:paraId="4FD193D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BDD315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1BBD9FC" w14:textId="77777777" w:rsidR="009D2039" w:rsidRDefault="009D2039" w:rsidP="009D2039">
            <w:pPr>
              <w:rPr>
                <w:rFonts w:cs="Arial"/>
                <w:color w:val="000000"/>
                <w:szCs w:val="22"/>
              </w:rPr>
            </w:pPr>
            <w:r>
              <w:rPr>
                <w:rFonts w:cs="Arial"/>
                <w:color w:val="000000"/>
                <w:szCs w:val="22"/>
              </w:rPr>
              <w:t>Sentinel sends notification.  To exit - user is already viewing live feed through a camera.</w:t>
            </w:r>
          </w:p>
        </w:tc>
      </w:tr>
    </w:tbl>
    <w:p w14:paraId="644D57B3" w14:textId="77777777" w:rsidR="009D2039" w:rsidRDefault="009D2039" w:rsidP="009D2039"/>
    <w:p w14:paraId="062A4CD1" w14:textId="77777777" w:rsidR="00842150" w:rsidRPr="0017445F" w:rsidRDefault="00842150" w:rsidP="00842150">
      <w:pPr>
        <w:pStyle w:val="REUseCase"/>
        <w:shd w:val="clear" w:color="auto" w:fill="F2F2F2" w:themeFill="background1" w:themeFillShade="F2"/>
      </w:pPr>
      <w:r>
        <w:t>7 Launch tutorial</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BFAD34C" w14:textId="77777777" w:rsidTr="005E5841">
        <w:trPr>
          <w:trHeight w:val="255"/>
        </w:trPr>
        <w:tc>
          <w:tcPr>
            <w:tcW w:w="2546" w:type="dxa"/>
            <w:vMerge w:val="restart"/>
            <w:shd w:val="clear" w:color="auto" w:fill="D9D9D9" w:themeFill="background1" w:themeFillShade="D9"/>
            <w:hideMark/>
          </w:tcPr>
          <w:p w14:paraId="1FD198C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6DF2CF6" w14:textId="77777777" w:rsidR="005843BC" w:rsidRPr="00693AC1" w:rsidRDefault="005843BC" w:rsidP="00577F96">
            <w:r>
              <w:t>Secondary</w:t>
            </w:r>
          </w:p>
        </w:tc>
        <w:tc>
          <w:tcPr>
            <w:tcW w:w="6329" w:type="dxa"/>
            <w:shd w:val="clear" w:color="auto" w:fill="auto"/>
          </w:tcPr>
          <w:p w14:paraId="7ACCC051" w14:textId="77777777" w:rsidR="00577F96" w:rsidRDefault="00577F96" w:rsidP="00577F96">
            <w:pPr>
              <w:rPr>
                <w:rFonts w:cs="Arial"/>
                <w:color w:val="000000"/>
                <w:szCs w:val="22"/>
              </w:rPr>
            </w:pPr>
            <w:r>
              <w:rPr>
                <w:rFonts w:cs="Arial"/>
                <w:color w:val="000000"/>
                <w:szCs w:val="22"/>
              </w:rPr>
              <w:t>User</w:t>
            </w:r>
          </w:p>
        </w:tc>
      </w:tr>
      <w:tr w:rsidR="00577F96" w:rsidRPr="00B62170" w14:paraId="24B2E168" w14:textId="77777777" w:rsidTr="005E5841">
        <w:trPr>
          <w:trHeight w:val="255"/>
        </w:trPr>
        <w:tc>
          <w:tcPr>
            <w:tcW w:w="2546" w:type="dxa"/>
            <w:vMerge/>
            <w:shd w:val="clear" w:color="auto" w:fill="D9D9D9" w:themeFill="background1" w:themeFillShade="D9"/>
          </w:tcPr>
          <w:p w14:paraId="0088C56F" w14:textId="77777777" w:rsidR="00577F96" w:rsidRDefault="00577F96" w:rsidP="00577F96">
            <w:pPr>
              <w:rPr>
                <w:rFonts w:cs="Arial"/>
                <w:color w:val="000000"/>
                <w:szCs w:val="22"/>
              </w:rPr>
            </w:pPr>
          </w:p>
        </w:tc>
        <w:tc>
          <w:tcPr>
            <w:tcW w:w="1439" w:type="dxa"/>
            <w:shd w:val="clear" w:color="auto" w:fill="auto"/>
          </w:tcPr>
          <w:p w14:paraId="1A0AD6FE" w14:textId="77777777" w:rsidR="00B256B9" w:rsidRDefault="00B256B9"/>
        </w:tc>
        <w:tc>
          <w:tcPr>
            <w:tcW w:w="6329" w:type="dxa"/>
            <w:shd w:val="clear" w:color="auto" w:fill="auto"/>
          </w:tcPr>
          <w:p w14:paraId="2CE6936F" w14:textId="77777777" w:rsidR="00577F96" w:rsidRDefault="00577F96" w:rsidP="00577F96">
            <w:pPr>
              <w:rPr>
                <w:rFonts w:cs="Arial"/>
                <w:color w:val="000000"/>
                <w:szCs w:val="22"/>
              </w:rPr>
            </w:pPr>
            <w:r>
              <w:rPr>
                <w:rFonts w:cs="Arial"/>
                <w:color w:val="000000"/>
                <w:szCs w:val="22"/>
              </w:rPr>
              <w:t>HMI (Portable)</w:t>
            </w:r>
          </w:p>
        </w:tc>
      </w:tr>
      <w:tr w:rsidR="009D2039" w:rsidRPr="007C20FA" w14:paraId="5E4354C0" w14:textId="77777777" w:rsidTr="009D2039">
        <w:trPr>
          <w:trHeight w:val="255"/>
        </w:trPr>
        <w:tc>
          <w:tcPr>
            <w:tcW w:w="2546" w:type="dxa"/>
            <w:shd w:val="clear" w:color="auto" w:fill="D9D9D9" w:themeFill="background1" w:themeFillShade="D9"/>
          </w:tcPr>
          <w:p w14:paraId="7D7E06F7"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66DE326B" w14:textId="77777777" w:rsidR="009D2039" w:rsidRDefault="009D2039" w:rsidP="009D2039">
            <w:pPr>
              <w:rPr>
                <w:rFonts w:cs="Arial"/>
                <w:color w:val="000000"/>
                <w:szCs w:val="22"/>
              </w:rPr>
            </w:pPr>
          </w:p>
        </w:tc>
        <w:tc>
          <w:tcPr>
            <w:tcW w:w="6329" w:type="dxa"/>
            <w:shd w:val="clear" w:color="auto" w:fill="auto"/>
          </w:tcPr>
          <w:p w14:paraId="75411EB1" w14:textId="77777777" w:rsidR="009D2039" w:rsidRDefault="009D2039" w:rsidP="009D2039">
            <w:pPr>
              <w:rPr>
                <w:rFonts w:cs="Arial"/>
                <w:color w:val="000000"/>
                <w:szCs w:val="22"/>
              </w:rPr>
            </w:pPr>
            <w:r>
              <w:rPr>
                <w:rFonts w:cs="Arial"/>
                <w:color w:val="000000"/>
                <w:szCs w:val="22"/>
              </w:rPr>
              <w:t>Sentinel</w:t>
            </w:r>
          </w:p>
        </w:tc>
      </w:tr>
      <w:tr w:rsidR="009D2039" w:rsidRPr="007C20FA" w14:paraId="7015BB72" w14:textId="77777777" w:rsidTr="009D2039">
        <w:trPr>
          <w:trHeight w:val="255"/>
        </w:trPr>
        <w:tc>
          <w:tcPr>
            <w:tcW w:w="2546" w:type="dxa"/>
            <w:shd w:val="clear" w:color="auto" w:fill="D9D9D9" w:themeFill="background1" w:themeFillShade="D9"/>
            <w:hideMark/>
          </w:tcPr>
          <w:p w14:paraId="58172BAE"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0BF39B90" w14:textId="77777777" w:rsidR="009D2039" w:rsidRPr="007C20FA" w:rsidRDefault="009D2039" w:rsidP="009D2039">
            <w:pPr>
              <w:rPr>
                <w:rFonts w:cs="Arial"/>
                <w:color w:val="000000"/>
                <w:szCs w:val="22"/>
              </w:rPr>
            </w:pPr>
          </w:p>
        </w:tc>
        <w:tc>
          <w:tcPr>
            <w:tcW w:w="6329" w:type="dxa"/>
            <w:shd w:val="clear" w:color="auto" w:fill="auto"/>
          </w:tcPr>
          <w:p w14:paraId="1BA3A5A0" w14:textId="77777777" w:rsidR="00B256B9" w:rsidRDefault="00B256B9"/>
        </w:tc>
      </w:tr>
      <w:tr w:rsidR="009D2039" w:rsidRPr="007C20FA" w14:paraId="4A314BE7" w14:textId="77777777" w:rsidTr="009D2039">
        <w:trPr>
          <w:trHeight w:val="20"/>
        </w:trPr>
        <w:tc>
          <w:tcPr>
            <w:tcW w:w="2546" w:type="dxa"/>
            <w:vMerge w:val="restart"/>
            <w:shd w:val="clear" w:color="auto" w:fill="D9D9D9" w:themeFill="background1" w:themeFillShade="D9"/>
            <w:hideMark/>
          </w:tcPr>
          <w:p w14:paraId="0CC4F9D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BB105C4"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5137228B" w14:textId="77777777" w:rsidR="009D2039" w:rsidRDefault="009D2039" w:rsidP="009D2039">
            <w:pPr>
              <w:rPr>
                <w:rFonts w:cs="Arial"/>
                <w:color w:val="000000"/>
                <w:szCs w:val="22"/>
              </w:rPr>
            </w:pPr>
            <w:r>
              <w:rPr>
                <w:rFonts w:cs="Arial"/>
                <w:color w:val="000000"/>
                <w:szCs w:val="22"/>
              </w:rPr>
              <w:t>User needs information about the usage of the sentinel feature on app.</w:t>
            </w:r>
          </w:p>
          <w:p w14:paraId="4B350F87" w14:textId="77777777" w:rsidR="009D2039" w:rsidRDefault="009D2039" w:rsidP="009D2039">
            <w:pPr>
              <w:rPr>
                <w:rFonts w:cs="Arial"/>
                <w:color w:val="000000"/>
                <w:szCs w:val="22"/>
              </w:rPr>
            </w:pPr>
            <w:r>
              <w:rPr>
                <w:rFonts w:cs="Arial"/>
                <w:color w:val="000000"/>
                <w:szCs w:val="22"/>
              </w:rPr>
              <w:t>App acknowledges the fact that the customer is a first-time user of the feature/app.</w:t>
            </w:r>
          </w:p>
          <w:p w14:paraId="4DA19080" w14:textId="77777777" w:rsidR="009D2039" w:rsidRDefault="009D2039" w:rsidP="009D2039">
            <w:pPr>
              <w:rPr>
                <w:rFonts w:cs="Arial"/>
                <w:color w:val="000000"/>
                <w:szCs w:val="22"/>
              </w:rPr>
            </w:pPr>
            <w:r>
              <w:rPr>
                <w:rFonts w:cs="Arial"/>
                <w:color w:val="000000"/>
                <w:szCs w:val="22"/>
              </w:rPr>
              <w:t>Sentinel features acknowledges that the customer is a first-time user of the feature/app.</w:t>
            </w:r>
          </w:p>
        </w:tc>
      </w:tr>
      <w:tr w:rsidR="009D2039" w:rsidRPr="007C20FA" w14:paraId="1F3CC779" w14:textId="77777777" w:rsidTr="009D2039">
        <w:trPr>
          <w:trHeight w:val="20"/>
        </w:trPr>
        <w:tc>
          <w:tcPr>
            <w:tcW w:w="2546" w:type="dxa"/>
            <w:vMerge w:val="restart"/>
            <w:shd w:val="clear" w:color="auto" w:fill="D9D9D9" w:themeFill="background1" w:themeFillShade="D9"/>
          </w:tcPr>
          <w:p w14:paraId="6039A8BE"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1F0B7A56"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660EBA5" w14:textId="77777777" w:rsidR="009D2039" w:rsidRDefault="009D2039" w:rsidP="009D2039">
            <w:pPr>
              <w:rPr>
                <w:rFonts w:cs="Arial"/>
                <w:color w:val="000000"/>
                <w:szCs w:val="22"/>
              </w:rPr>
            </w:pPr>
            <w:r>
              <w:rPr>
                <w:rFonts w:cs="Arial"/>
                <w:color w:val="000000"/>
                <w:szCs w:val="22"/>
              </w:rPr>
              <w:t>First use of feature detected, or request by user.</w:t>
            </w:r>
          </w:p>
        </w:tc>
      </w:tr>
      <w:tr w:rsidR="009D2039" w:rsidRPr="007C20FA" w14:paraId="2CA198A6" w14:textId="77777777" w:rsidTr="009D2039">
        <w:trPr>
          <w:trHeight w:val="255"/>
        </w:trPr>
        <w:tc>
          <w:tcPr>
            <w:tcW w:w="2546" w:type="dxa"/>
            <w:vMerge w:val="restart"/>
            <w:shd w:val="clear" w:color="auto" w:fill="D9D9D9" w:themeFill="background1" w:themeFillShade="D9"/>
          </w:tcPr>
          <w:p w14:paraId="79BD3F1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6C29BF19"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8952463" w14:textId="77777777" w:rsidR="009D2039" w:rsidRDefault="009D2039" w:rsidP="009D2039">
            <w:pPr>
              <w:rPr>
                <w:rFonts w:cs="Arial"/>
                <w:color w:val="000000"/>
                <w:szCs w:val="22"/>
              </w:rPr>
            </w:pPr>
            <w:r>
              <w:rPr>
                <w:rFonts w:cs="Arial"/>
                <w:color w:val="000000"/>
                <w:szCs w:val="22"/>
              </w:rPr>
              <w:t>User requests tutorial by selecting the appropriate option on fordpass app.</w:t>
            </w:r>
          </w:p>
        </w:tc>
      </w:tr>
      <w:tr w:rsidR="009D2039" w:rsidRPr="007C20FA" w14:paraId="6D087755" w14:textId="77777777" w:rsidTr="009D2039">
        <w:trPr>
          <w:trHeight w:val="255"/>
        </w:trPr>
        <w:tc>
          <w:tcPr>
            <w:tcW w:w="2546" w:type="dxa"/>
            <w:vMerge/>
            <w:shd w:val="clear" w:color="auto" w:fill="D9D9D9" w:themeFill="background1" w:themeFillShade="D9"/>
          </w:tcPr>
          <w:p w14:paraId="4E69D200" w14:textId="77777777" w:rsidR="009D2039" w:rsidRPr="007C20FA" w:rsidRDefault="009D2039" w:rsidP="009D2039">
            <w:pPr>
              <w:rPr>
                <w:rFonts w:cs="Arial"/>
                <w:b/>
                <w:bCs/>
                <w:color w:val="000000"/>
                <w:szCs w:val="22"/>
              </w:rPr>
            </w:pPr>
          </w:p>
        </w:tc>
        <w:tc>
          <w:tcPr>
            <w:tcW w:w="1439" w:type="dxa"/>
            <w:shd w:val="clear" w:color="auto" w:fill="auto"/>
          </w:tcPr>
          <w:p w14:paraId="4CAA1E9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356489D5" w14:textId="77777777" w:rsidR="009D2039" w:rsidRDefault="009D2039" w:rsidP="009D2039">
            <w:pPr>
              <w:rPr>
                <w:rFonts w:cs="Arial"/>
                <w:color w:val="000000"/>
                <w:szCs w:val="22"/>
              </w:rPr>
            </w:pPr>
            <w:r>
              <w:rPr>
                <w:rFonts w:cs="Arial"/>
                <w:color w:val="000000"/>
                <w:szCs w:val="22"/>
              </w:rPr>
              <w:t>App acknowledges the fact that the customer is a first-time user of the feature/app.</w:t>
            </w:r>
          </w:p>
        </w:tc>
      </w:tr>
      <w:tr w:rsidR="009D2039" w:rsidRPr="007C20FA" w14:paraId="0D256116" w14:textId="77777777" w:rsidTr="009D2039">
        <w:trPr>
          <w:trHeight w:val="255"/>
        </w:trPr>
        <w:tc>
          <w:tcPr>
            <w:tcW w:w="2546" w:type="dxa"/>
            <w:vMerge/>
            <w:shd w:val="clear" w:color="auto" w:fill="D9D9D9" w:themeFill="background1" w:themeFillShade="D9"/>
          </w:tcPr>
          <w:p w14:paraId="78D6F89A" w14:textId="77777777" w:rsidR="009D2039" w:rsidRPr="007C20FA" w:rsidRDefault="009D2039" w:rsidP="009D2039">
            <w:pPr>
              <w:rPr>
                <w:rFonts w:cs="Arial"/>
                <w:b/>
                <w:bCs/>
                <w:color w:val="000000"/>
                <w:szCs w:val="22"/>
              </w:rPr>
            </w:pPr>
          </w:p>
        </w:tc>
        <w:tc>
          <w:tcPr>
            <w:tcW w:w="1439" w:type="dxa"/>
            <w:shd w:val="clear" w:color="auto" w:fill="auto"/>
          </w:tcPr>
          <w:p w14:paraId="6A0C2E8B"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70627B69" w14:textId="77777777" w:rsidR="009D2039" w:rsidRDefault="009D2039" w:rsidP="009D2039">
            <w:pPr>
              <w:rPr>
                <w:rFonts w:cs="Arial"/>
                <w:color w:val="000000"/>
                <w:szCs w:val="22"/>
              </w:rPr>
            </w:pPr>
            <w:r>
              <w:rPr>
                <w:rFonts w:cs="Arial"/>
                <w:color w:val="000000"/>
                <w:szCs w:val="22"/>
              </w:rPr>
              <w:t>User selects the option to skip the tutorial.</w:t>
            </w:r>
          </w:p>
        </w:tc>
      </w:tr>
      <w:tr w:rsidR="009D2039" w:rsidRPr="007C20FA" w14:paraId="543CDFF4" w14:textId="77777777" w:rsidTr="009D2039">
        <w:trPr>
          <w:trHeight w:val="255"/>
        </w:trPr>
        <w:tc>
          <w:tcPr>
            <w:tcW w:w="2546" w:type="dxa"/>
            <w:vMerge/>
            <w:shd w:val="clear" w:color="auto" w:fill="D9D9D9" w:themeFill="background1" w:themeFillShade="D9"/>
          </w:tcPr>
          <w:p w14:paraId="6E0A38DE" w14:textId="77777777" w:rsidR="009D2039" w:rsidRPr="007C20FA" w:rsidRDefault="009D2039" w:rsidP="009D2039">
            <w:pPr>
              <w:rPr>
                <w:rFonts w:cs="Arial"/>
                <w:b/>
                <w:bCs/>
                <w:color w:val="000000"/>
                <w:szCs w:val="22"/>
              </w:rPr>
            </w:pPr>
          </w:p>
        </w:tc>
        <w:tc>
          <w:tcPr>
            <w:tcW w:w="1439" w:type="dxa"/>
            <w:shd w:val="clear" w:color="auto" w:fill="auto"/>
          </w:tcPr>
          <w:p w14:paraId="19349F7A"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2D6C47E" w14:textId="77777777" w:rsidR="009D2039" w:rsidRDefault="009D2039" w:rsidP="009D2039">
            <w:pPr>
              <w:rPr>
                <w:rFonts w:cs="Arial"/>
                <w:color w:val="000000"/>
                <w:szCs w:val="22"/>
              </w:rPr>
            </w:pPr>
            <w:r>
              <w:rPr>
                <w:rFonts w:cs="Arial"/>
                <w:color w:val="000000"/>
                <w:szCs w:val="22"/>
              </w:rPr>
              <w:t>Sentinel is showing/playing the tutorial.</w:t>
            </w:r>
          </w:p>
        </w:tc>
      </w:tr>
      <w:tr w:rsidR="009D2039" w:rsidRPr="007C20FA" w14:paraId="37F675E8" w14:textId="77777777" w:rsidTr="009D2039">
        <w:trPr>
          <w:trHeight w:val="255"/>
        </w:trPr>
        <w:tc>
          <w:tcPr>
            <w:tcW w:w="2546" w:type="dxa"/>
            <w:vMerge w:val="restart"/>
            <w:shd w:val="clear" w:color="auto" w:fill="D9D9D9" w:themeFill="background1" w:themeFillShade="D9"/>
          </w:tcPr>
          <w:p w14:paraId="3E6866BD"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463A24FF"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3FAA174A" w14:textId="77777777" w:rsidR="009D2039" w:rsidRDefault="009D2039" w:rsidP="009D2039">
            <w:pPr>
              <w:rPr>
                <w:rFonts w:cs="Arial"/>
                <w:color w:val="000000"/>
                <w:szCs w:val="22"/>
              </w:rPr>
            </w:pPr>
            <w:r>
              <w:rPr>
                <w:rFonts w:cs="Arial"/>
                <w:color w:val="000000"/>
                <w:szCs w:val="22"/>
              </w:rPr>
              <w:t>Sentinel feature shows/plays the tutorial.</w:t>
            </w:r>
          </w:p>
          <w:p w14:paraId="7B4C44C0" w14:textId="77777777" w:rsidR="009D2039" w:rsidRDefault="009D2039" w:rsidP="009D2039">
            <w:pPr>
              <w:rPr>
                <w:rFonts w:cs="Arial"/>
                <w:color w:val="000000"/>
                <w:szCs w:val="22"/>
              </w:rPr>
            </w:pPr>
            <w:r>
              <w:rPr>
                <w:rFonts w:cs="Arial"/>
                <w:color w:val="000000"/>
                <w:szCs w:val="22"/>
              </w:rPr>
              <w:t>The tutorial is skipped by the user.</w:t>
            </w:r>
          </w:p>
        </w:tc>
      </w:tr>
    </w:tbl>
    <w:p w14:paraId="05161E60" w14:textId="77777777" w:rsidR="009D2039" w:rsidRDefault="009D2039" w:rsidP="009D2039"/>
    <w:p w14:paraId="3C97FB3A" w14:textId="77777777" w:rsidR="00842150" w:rsidRPr="0017445F" w:rsidRDefault="00842150" w:rsidP="00842150">
      <w:pPr>
        <w:pStyle w:val="REUseCase"/>
        <w:shd w:val="clear" w:color="auto" w:fill="F2F2F2" w:themeFill="background1" w:themeFillShade="F2"/>
      </w:pPr>
      <w:r>
        <w:t xml:space="preserve"> Launch tutorial on first use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3C4EBA5" w14:textId="77777777" w:rsidTr="005E5841">
        <w:trPr>
          <w:trHeight w:val="255"/>
        </w:trPr>
        <w:tc>
          <w:tcPr>
            <w:tcW w:w="2546" w:type="dxa"/>
            <w:vMerge w:val="restart"/>
            <w:shd w:val="clear" w:color="auto" w:fill="D9D9D9" w:themeFill="background1" w:themeFillShade="D9"/>
            <w:hideMark/>
          </w:tcPr>
          <w:p w14:paraId="2D8DBC4F"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317DED2E" w14:textId="77777777" w:rsidR="00B256B9" w:rsidRDefault="00B256B9"/>
        </w:tc>
        <w:tc>
          <w:tcPr>
            <w:tcW w:w="6329" w:type="dxa"/>
            <w:shd w:val="clear" w:color="auto" w:fill="auto"/>
          </w:tcPr>
          <w:p w14:paraId="4700C651" w14:textId="77777777" w:rsidR="00577F96" w:rsidRDefault="00577F96" w:rsidP="00577F96">
            <w:pPr>
              <w:rPr>
                <w:rFonts w:cs="Arial"/>
                <w:color w:val="000000"/>
                <w:szCs w:val="22"/>
              </w:rPr>
            </w:pPr>
            <w:r>
              <w:rPr>
                <w:rFonts w:cs="Arial"/>
                <w:color w:val="000000"/>
                <w:szCs w:val="22"/>
              </w:rPr>
              <w:t>HMI (Portable)</w:t>
            </w:r>
          </w:p>
        </w:tc>
      </w:tr>
      <w:tr w:rsidR="00577F96" w:rsidRPr="00B62170" w14:paraId="7A64F20E" w14:textId="77777777" w:rsidTr="005E5841">
        <w:trPr>
          <w:trHeight w:val="255"/>
        </w:trPr>
        <w:tc>
          <w:tcPr>
            <w:tcW w:w="2546" w:type="dxa"/>
            <w:vMerge/>
            <w:shd w:val="clear" w:color="auto" w:fill="D9D9D9" w:themeFill="background1" w:themeFillShade="D9"/>
          </w:tcPr>
          <w:p w14:paraId="3490C0BB" w14:textId="77777777" w:rsidR="00577F96" w:rsidRDefault="00577F96" w:rsidP="00577F96">
            <w:pPr>
              <w:rPr>
                <w:rFonts w:cs="Arial"/>
                <w:color w:val="000000"/>
                <w:szCs w:val="22"/>
              </w:rPr>
            </w:pPr>
          </w:p>
        </w:tc>
        <w:tc>
          <w:tcPr>
            <w:tcW w:w="1439" w:type="dxa"/>
            <w:shd w:val="clear" w:color="auto" w:fill="auto"/>
          </w:tcPr>
          <w:p w14:paraId="303E8AB8" w14:textId="77777777" w:rsidR="00B256B9" w:rsidRDefault="00B256B9"/>
        </w:tc>
        <w:tc>
          <w:tcPr>
            <w:tcW w:w="6329" w:type="dxa"/>
            <w:shd w:val="clear" w:color="auto" w:fill="auto"/>
          </w:tcPr>
          <w:p w14:paraId="6A5C84F1" w14:textId="77777777" w:rsidR="00577F96" w:rsidRDefault="00577F96" w:rsidP="00577F96">
            <w:pPr>
              <w:rPr>
                <w:rFonts w:cs="Arial"/>
                <w:color w:val="000000"/>
                <w:szCs w:val="22"/>
              </w:rPr>
            </w:pPr>
            <w:r>
              <w:rPr>
                <w:rFonts w:cs="Arial"/>
                <w:color w:val="000000"/>
                <w:szCs w:val="22"/>
              </w:rPr>
              <w:t>User</w:t>
            </w:r>
          </w:p>
        </w:tc>
      </w:tr>
      <w:tr w:rsidR="009D2039" w:rsidRPr="007C20FA" w14:paraId="621F0111" w14:textId="77777777" w:rsidTr="009D2039">
        <w:trPr>
          <w:trHeight w:val="255"/>
        </w:trPr>
        <w:tc>
          <w:tcPr>
            <w:tcW w:w="2546" w:type="dxa"/>
            <w:shd w:val="clear" w:color="auto" w:fill="D9D9D9" w:themeFill="background1" w:themeFillShade="D9"/>
          </w:tcPr>
          <w:p w14:paraId="0DA7017E"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AF102BB" w14:textId="77777777" w:rsidR="009D2039" w:rsidRDefault="009D2039" w:rsidP="009D2039">
            <w:pPr>
              <w:rPr>
                <w:rFonts w:cs="Arial"/>
                <w:color w:val="000000"/>
                <w:szCs w:val="22"/>
              </w:rPr>
            </w:pPr>
          </w:p>
        </w:tc>
        <w:tc>
          <w:tcPr>
            <w:tcW w:w="6329" w:type="dxa"/>
            <w:shd w:val="clear" w:color="auto" w:fill="auto"/>
          </w:tcPr>
          <w:p w14:paraId="6B02B678" w14:textId="77777777" w:rsidR="009D2039" w:rsidRDefault="009D2039" w:rsidP="009D2039">
            <w:pPr>
              <w:rPr>
                <w:rFonts w:cs="Arial"/>
                <w:color w:val="000000"/>
                <w:szCs w:val="22"/>
              </w:rPr>
            </w:pPr>
            <w:r>
              <w:rPr>
                <w:rFonts w:cs="Arial"/>
                <w:color w:val="000000"/>
                <w:szCs w:val="22"/>
              </w:rPr>
              <w:t>Sentinel</w:t>
            </w:r>
          </w:p>
        </w:tc>
      </w:tr>
      <w:tr w:rsidR="009D2039" w:rsidRPr="007C20FA" w14:paraId="769022AD" w14:textId="77777777" w:rsidTr="009D2039">
        <w:trPr>
          <w:trHeight w:val="255"/>
        </w:trPr>
        <w:tc>
          <w:tcPr>
            <w:tcW w:w="2546" w:type="dxa"/>
            <w:shd w:val="clear" w:color="auto" w:fill="D9D9D9" w:themeFill="background1" w:themeFillShade="D9"/>
            <w:hideMark/>
          </w:tcPr>
          <w:p w14:paraId="5A78E388"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ABDC9FF" w14:textId="77777777" w:rsidR="009D2039" w:rsidRPr="007C20FA" w:rsidRDefault="009D2039" w:rsidP="009D2039">
            <w:pPr>
              <w:rPr>
                <w:rFonts w:cs="Arial"/>
                <w:color w:val="000000"/>
                <w:szCs w:val="22"/>
              </w:rPr>
            </w:pPr>
          </w:p>
        </w:tc>
        <w:tc>
          <w:tcPr>
            <w:tcW w:w="6329" w:type="dxa"/>
            <w:shd w:val="clear" w:color="auto" w:fill="auto"/>
          </w:tcPr>
          <w:p w14:paraId="0DFB2391" w14:textId="77777777" w:rsidR="00B256B9" w:rsidRDefault="00B256B9"/>
        </w:tc>
      </w:tr>
      <w:tr w:rsidR="009D2039" w:rsidRPr="007C20FA" w14:paraId="1C74DD2E" w14:textId="77777777" w:rsidTr="009D2039">
        <w:trPr>
          <w:trHeight w:val="20"/>
        </w:trPr>
        <w:tc>
          <w:tcPr>
            <w:tcW w:w="2546" w:type="dxa"/>
            <w:vMerge w:val="restart"/>
            <w:shd w:val="clear" w:color="auto" w:fill="D9D9D9" w:themeFill="background1" w:themeFillShade="D9"/>
            <w:hideMark/>
          </w:tcPr>
          <w:p w14:paraId="128F3F1C"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A9E6E92" w14:textId="77777777" w:rsidR="009D2039" w:rsidRDefault="009D2039" w:rsidP="009D2039">
            <w:pPr>
              <w:rPr>
                <w:rFonts w:cs="Arial"/>
                <w:color w:val="000000"/>
                <w:szCs w:val="22"/>
              </w:rPr>
            </w:pPr>
          </w:p>
        </w:tc>
        <w:tc>
          <w:tcPr>
            <w:tcW w:w="6329" w:type="dxa"/>
            <w:shd w:val="clear" w:color="auto" w:fill="auto"/>
          </w:tcPr>
          <w:p w14:paraId="43AFC9DB" w14:textId="77777777" w:rsidR="009D2039" w:rsidRDefault="009D2039" w:rsidP="009D2039">
            <w:pPr>
              <w:rPr>
                <w:rFonts w:cs="Arial"/>
                <w:color w:val="000000"/>
                <w:szCs w:val="22"/>
              </w:rPr>
            </w:pPr>
          </w:p>
        </w:tc>
      </w:tr>
    </w:tbl>
    <w:p w14:paraId="4A55F68A" w14:textId="77777777" w:rsidR="009D2039" w:rsidRDefault="009D2039" w:rsidP="009D2039"/>
    <w:p w14:paraId="5EDFFB40" w14:textId="77777777" w:rsidR="00842150" w:rsidRPr="0017445F" w:rsidRDefault="00842150" w:rsidP="00842150">
      <w:pPr>
        <w:pStyle w:val="REUseCase"/>
        <w:shd w:val="clear" w:color="auto" w:fill="F2F2F2" w:themeFill="background1" w:themeFillShade="F2"/>
      </w:pPr>
      <w:r>
        <w:t xml:space="preserve"> Launch tutorial on request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8B52AC8" w14:textId="77777777" w:rsidTr="005E5841">
        <w:trPr>
          <w:trHeight w:val="255"/>
        </w:trPr>
        <w:tc>
          <w:tcPr>
            <w:tcW w:w="2546" w:type="dxa"/>
            <w:vMerge w:val="restart"/>
            <w:shd w:val="clear" w:color="auto" w:fill="D9D9D9" w:themeFill="background1" w:themeFillShade="D9"/>
            <w:hideMark/>
          </w:tcPr>
          <w:p w14:paraId="51B6AE66"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84D6B53" w14:textId="77777777" w:rsidR="00B256B9" w:rsidRDefault="00B256B9"/>
        </w:tc>
        <w:tc>
          <w:tcPr>
            <w:tcW w:w="6329" w:type="dxa"/>
            <w:shd w:val="clear" w:color="auto" w:fill="auto"/>
          </w:tcPr>
          <w:p w14:paraId="7D1B3B0C" w14:textId="77777777" w:rsidR="00577F96" w:rsidRDefault="00577F96" w:rsidP="00577F96">
            <w:pPr>
              <w:rPr>
                <w:rFonts w:cs="Arial"/>
                <w:color w:val="000000"/>
                <w:szCs w:val="22"/>
              </w:rPr>
            </w:pPr>
            <w:r>
              <w:rPr>
                <w:rFonts w:cs="Arial"/>
                <w:color w:val="000000"/>
                <w:szCs w:val="22"/>
              </w:rPr>
              <w:t>HMI (Portable)</w:t>
            </w:r>
          </w:p>
        </w:tc>
      </w:tr>
      <w:tr w:rsidR="00577F96" w:rsidRPr="00B62170" w14:paraId="27D67C8D" w14:textId="77777777" w:rsidTr="005E5841">
        <w:trPr>
          <w:trHeight w:val="255"/>
        </w:trPr>
        <w:tc>
          <w:tcPr>
            <w:tcW w:w="2546" w:type="dxa"/>
            <w:vMerge/>
            <w:shd w:val="clear" w:color="auto" w:fill="D9D9D9" w:themeFill="background1" w:themeFillShade="D9"/>
          </w:tcPr>
          <w:p w14:paraId="7936F206" w14:textId="77777777" w:rsidR="00577F96" w:rsidRDefault="00577F96" w:rsidP="00577F96">
            <w:pPr>
              <w:rPr>
                <w:rFonts w:cs="Arial"/>
                <w:color w:val="000000"/>
                <w:szCs w:val="22"/>
              </w:rPr>
            </w:pPr>
          </w:p>
        </w:tc>
        <w:tc>
          <w:tcPr>
            <w:tcW w:w="1439" w:type="dxa"/>
            <w:shd w:val="clear" w:color="auto" w:fill="auto"/>
          </w:tcPr>
          <w:p w14:paraId="4BEFD94C" w14:textId="77777777" w:rsidR="00B256B9" w:rsidRDefault="00B256B9"/>
        </w:tc>
        <w:tc>
          <w:tcPr>
            <w:tcW w:w="6329" w:type="dxa"/>
            <w:shd w:val="clear" w:color="auto" w:fill="auto"/>
          </w:tcPr>
          <w:p w14:paraId="4B702208" w14:textId="77777777" w:rsidR="00577F96" w:rsidRDefault="00577F96" w:rsidP="00577F96">
            <w:pPr>
              <w:rPr>
                <w:rFonts w:cs="Arial"/>
                <w:color w:val="000000"/>
                <w:szCs w:val="22"/>
              </w:rPr>
            </w:pPr>
            <w:r>
              <w:rPr>
                <w:rFonts w:cs="Arial"/>
                <w:color w:val="000000"/>
                <w:szCs w:val="22"/>
              </w:rPr>
              <w:t>User</w:t>
            </w:r>
          </w:p>
        </w:tc>
      </w:tr>
      <w:tr w:rsidR="009D2039" w:rsidRPr="007C20FA" w14:paraId="11E9DA03" w14:textId="77777777" w:rsidTr="009D2039">
        <w:trPr>
          <w:trHeight w:val="255"/>
        </w:trPr>
        <w:tc>
          <w:tcPr>
            <w:tcW w:w="2546" w:type="dxa"/>
            <w:shd w:val="clear" w:color="auto" w:fill="D9D9D9" w:themeFill="background1" w:themeFillShade="D9"/>
          </w:tcPr>
          <w:p w14:paraId="6A74F96C"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4919A06" w14:textId="77777777" w:rsidR="009D2039" w:rsidRDefault="009D2039" w:rsidP="009D2039">
            <w:pPr>
              <w:rPr>
                <w:rFonts w:cs="Arial"/>
                <w:color w:val="000000"/>
                <w:szCs w:val="22"/>
              </w:rPr>
            </w:pPr>
          </w:p>
        </w:tc>
        <w:tc>
          <w:tcPr>
            <w:tcW w:w="6329" w:type="dxa"/>
            <w:shd w:val="clear" w:color="auto" w:fill="auto"/>
          </w:tcPr>
          <w:p w14:paraId="00CEA057" w14:textId="77777777" w:rsidR="009D2039" w:rsidRDefault="009D2039" w:rsidP="009D2039">
            <w:pPr>
              <w:rPr>
                <w:rFonts w:cs="Arial"/>
                <w:color w:val="000000"/>
                <w:szCs w:val="22"/>
              </w:rPr>
            </w:pPr>
            <w:r>
              <w:rPr>
                <w:rFonts w:cs="Arial"/>
                <w:color w:val="000000"/>
                <w:szCs w:val="22"/>
              </w:rPr>
              <w:t>Sentinel</w:t>
            </w:r>
          </w:p>
        </w:tc>
      </w:tr>
      <w:tr w:rsidR="009D2039" w:rsidRPr="007C20FA" w14:paraId="0CC9D000" w14:textId="77777777" w:rsidTr="009D2039">
        <w:trPr>
          <w:trHeight w:val="255"/>
        </w:trPr>
        <w:tc>
          <w:tcPr>
            <w:tcW w:w="2546" w:type="dxa"/>
            <w:shd w:val="clear" w:color="auto" w:fill="D9D9D9" w:themeFill="background1" w:themeFillShade="D9"/>
            <w:hideMark/>
          </w:tcPr>
          <w:p w14:paraId="535D659A"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410FB959" w14:textId="77777777" w:rsidR="009D2039" w:rsidRPr="007C20FA" w:rsidRDefault="009D2039" w:rsidP="009D2039">
            <w:pPr>
              <w:rPr>
                <w:rFonts w:cs="Arial"/>
                <w:color w:val="000000"/>
                <w:szCs w:val="22"/>
              </w:rPr>
            </w:pPr>
          </w:p>
        </w:tc>
        <w:tc>
          <w:tcPr>
            <w:tcW w:w="6329" w:type="dxa"/>
            <w:shd w:val="clear" w:color="auto" w:fill="auto"/>
          </w:tcPr>
          <w:p w14:paraId="134658D0" w14:textId="77777777" w:rsidR="00B256B9" w:rsidRDefault="00B256B9"/>
        </w:tc>
      </w:tr>
      <w:tr w:rsidR="009D2039" w:rsidRPr="007C20FA" w14:paraId="2DD2CF2D" w14:textId="77777777" w:rsidTr="009D2039">
        <w:trPr>
          <w:trHeight w:val="20"/>
        </w:trPr>
        <w:tc>
          <w:tcPr>
            <w:tcW w:w="2546" w:type="dxa"/>
            <w:vMerge w:val="restart"/>
            <w:shd w:val="clear" w:color="auto" w:fill="D9D9D9" w:themeFill="background1" w:themeFillShade="D9"/>
            <w:hideMark/>
          </w:tcPr>
          <w:p w14:paraId="353D3876"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8ABE402" w14:textId="77777777" w:rsidR="009D2039" w:rsidRDefault="009D2039" w:rsidP="009D2039">
            <w:pPr>
              <w:rPr>
                <w:rFonts w:cs="Arial"/>
                <w:color w:val="000000"/>
                <w:szCs w:val="22"/>
              </w:rPr>
            </w:pPr>
          </w:p>
        </w:tc>
        <w:tc>
          <w:tcPr>
            <w:tcW w:w="6329" w:type="dxa"/>
            <w:shd w:val="clear" w:color="auto" w:fill="auto"/>
          </w:tcPr>
          <w:p w14:paraId="4556CBBC" w14:textId="77777777" w:rsidR="009D2039" w:rsidRDefault="009D2039" w:rsidP="009D2039">
            <w:pPr>
              <w:rPr>
                <w:rFonts w:cs="Arial"/>
                <w:color w:val="000000"/>
                <w:szCs w:val="22"/>
              </w:rPr>
            </w:pPr>
          </w:p>
        </w:tc>
      </w:tr>
    </w:tbl>
    <w:p w14:paraId="0B62D010" w14:textId="77777777" w:rsidR="009D2039" w:rsidRDefault="009D2039" w:rsidP="009D2039"/>
    <w:p w14:paraId="68D499B3" w14:textId="77777777" w:rsidR="00842150" w:rsidRPr="0017445F" w:rsidRDefault="00842150" w:rsidP="00842150">
      <w:pPr>
        <w:pStyle w:val="REUseCase"/>
        <w:shd w:val="clear" w:color="auto" w:fill="F2F2F2" w:themeFill="background1" w:themeFillShade="F2"/>
      </w:pPr>
      <w:r>
        <w:t xml:space="preserve"> Manage Subscription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1A04D5D" w14:textId="77777777" w:rsidTr="005E5841">
        <w:trPr>
          <w:trHeight w:val="255"/>
        </w:trPr>
        <w:tc>
          <w:tcPr>
            <w:tcW w:w="2546" w:type="dxa"/>
            <w:vMerge w:val="restart"/>
            <w:shd w:val="clear" w:color="auto" w:fill="D9D9D9" w:themeFill="background1" w:themeFillShade="D9"/>
            <w:hideMark/>
          </w:tcPr>
          <w:p w14:paraId="3F196874"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CC910B8" w14:textId="77777777" w:rsidR="005843BC" w:rsidRPr="00693AC1" w:rsidRDefault="005843BC" w:rsidP="00577F96">
            <w:r>
              <w:t>Primary</w:t>
            </w:r>
          </w:p>
        </w:tc>
        <w:tc>
          <w:tcPr>
            <w:tcW w:w="6329" w:type="dxa"/>
            <w:shd w:val="clear" w:color="auto" w:fill="auto"/>
          </w:tcPr>
          <w:p w14:paraId="58932FDE" w14:textId="77777777" w:rsidR="00577F96" w:rsidRDefault="00577F96" w:rsidP="00577F96">
            <w:pPr>
              <w:rPr>
                <w:rFonts w:cs="Arial"/>
                <w:color w:val="000000"/>
                <w:szCs w:val="22"/>
              </w:rPr>
            </w:pPr>
            <w:r>
              <w:rPr>
                <w:rFonts w:cs="Arial"/>
                <w:color w:val="000000"/>
                <w:szCs w:val="22"/>
              </w:rPr>
              <w:t>User</w:t>
            </w:r>
          </w:p>
        </w:tc>
      </w:tr>
      <w:tr w:rsidR="00577F96" w:rsidRPr="00B62170" w14:paraId="4FDEF604" w14:textId="77777777" w:rsidTr="005E5841">
        <w:trPr>
          <w:trHeight w:val="255"/>
        </w:trPr>
        <w:tc>
          <w:tcPr>
            <w:tcW w:w="2546" w:type="dxa"/>
            <w:vMerge/>
            <w:shd w:val="clear" w:color="auto" w:fill="D9D9D9" w:themeFill="background1" w:themeFillShade="D9"/>
          </w:tcPr>
          <w:p w14:paraId="1DC4A9FA" w14:textId="77777777" w:rsidR="00577F96" w:rsidRDefault="00577F96" w:rsidP="00577F96">
            <w:pPr>
              <w:rPr>
                <w:rFonts w:cs="Arial"/>
                <w:color w:val="000000"/>
                <w:szCs w:val="22"/>
              </w:rPr>
            </w:pPr>
          </w:p>
        </w:tc>
        <w:tc>
          <w:tcPr>
            <w:tcW w:w="1439" w:type="dxa"/>
            <w:shd w:val="clear" w:color="auto" w:fill="auto"/>
          </w:tcPr>
          <w:p w14:paraId="1CB99059" w14:textId="77777777" w:rsidR="005843BC" w:rsidRPr="00084223" w:rsidRDefault="005843BC" w:rsidP="00577F96">
            <w:pPr>
              <w:rPr>
                <w:rFonts w:cs="Arial"/>
                <w:color w:val="8064A2" w:themeColor="accent4"/>
                <w:szCs w:val="22"/>
              </w:rPr>
            </w:pPr>
            <w:r w:rsidRPr="00AA1C0F">
              <w:rPr>
                <w:color w:val="8064A2" w:themeColor="accent4"/>
              </w:rPr>
              <w:t>Secondary</w:t>
            </w:r>
          </w:p>
        </w:tc>
        <w:tc>
          <w:tcPr>
            <w:tcW w:w="6329" w:type="dxa"/>
            <w:shd w:val="clear" w:color="auto" w:fill="auto"/>
          </w:tcPr>
          <w:p w14:paraId="15E36679" w14:textId="77777777" w:rsidR="00577F96" w:rsidRDefault="00577F96" w:rsidP="00577F96">
            <w:pPr>
              <w:rPr>
                <w:rFonts w:cs="Arial"/>
                <w:color w:val="000000"/>
                <w:szCs w:val="22"/>
              </w:rPr>
            </w:pPr>
            <w:r>
              <w:rPr>
                <w:rFonts w:cs="Arial"/>
                <w:color w:val="000000"/>
                <w:szCs w:val="22"/>
              </w:rPr>
              <w:t>Remote Storage</w:t>
            </w:r>
          </w:p>
        </w:tc>
      </w:tr>
      <w:tr w:rsidR="009D2039" w:rsidRPr="007C20FA" w14:paraId="7BFE48D4" w14:textId="77777777" w:rsidTr="009D2039">
        <w:trPr>
          <w:trHeight w:val="255"/>
        </w:trPr>
        <w:tc>
          <w:tcPr>
            <w:tcW w:w="2546" w:type="dxa"/>
            <w:shd w:val="clear" w:color="auto" w:fill="D9D9D9" w:themeFill="background1" w:themeFillShade="D9"/>
          </w:tcPr>
          <w:p w14:paraId="3790CAED"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8C5A6E9" w14:textId="77777777" w:rsidR="009D2039" w:rsidRDefault="009D2039" w:rsidP="009D2039">
            <w:pPr>
              <w:rPr>
                <w:rFonts w:cs="Arial"/>
                <w:color w:val="000000"/>
                <w:szCs w:val="22"/>
              </w:rPr>
            </w:pPr>
          </w:p>
        </w:tc>
        <w:tc>
          <w:tcPr>
            <w:tcW w:w="6329" w:type="dxa"/>
            <w:shd w:val="clear" w:color="auto" w:fill="auto"/>
          </w:tcPr>
          <w:p w14:paraId="61A1170D" w14:textId="77777777" w:rsidR="009D2039" w:rsidRDefault="009D2039" w:rsidP="009D2039">
            <w:pPr>
              <w:rPr>
                <w:rFonts w:cs="Arial"/>
                <w:color w:val="000000"/>
                <w:szCs w:val="22"/>
              </w:rPr>
            </w:pPr>
            <w:r>
              <w:rPr>
                <w:rFonts w:cs="Arial"/>
                <w:color w:val="000000"/>
                <w:szCs w:val="22"/>
              </w:rPr>
              <w:t>Sentinel</w:t>
            </w:r>
          </w:p>
        </w:tc>
      </w:tr>
      <w:tr w:rsidR="009D2039" w:rsidRPr="007C20FA" w14:paraId="323FE6E0" w14:textId="77777777" w:rsidTr="009D2039">
        <w:trPr>
          <w:trHeight w:val="255"/>
        </w:trPr>
        <w:tc>
          <w:tcPr>
            <w:tcW w:w="2546" w:type="dxa"/>
            <w:shd w:val="clear" w:color="auto" w:fill="D9D9D9" w:themeFill="background1" w:themeFillShade="D9"/>
            <w:hideMark/>
          </w:tcPr>
          <w:p w14:paraId="653CD790"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A26948A" w14:textId="77777777" w:rsidR="009D2039" w:rsidRPr="007C20FA" w:rsidRDefault="009D2039" w:rsidP="009D2039">
            <w:pPr>
              <w:rPr>
                <w:rFonts w:cs="Arial"/>
                <w:color w:val="000000"/>
                <w:szCs w:val="22"/>
              </w:rPr>
            </w:pPr>
          </w:p>
        </w:tc>
        <w:tc>
          <w:tcPr>
            <w:tcW w:w="6329" w:type="dxa"/>
            <w:shd w:val="clear" w:color="auto" w:fill="auto"/>
          </w:tcPr>
          <w:p w14:paraId="651D5B2E" w14:textId="77777777" w:rsidR="00B256B9" w:rsidRDefault="00B256B9"/>
        </w:tc>
      </w:tr>
      <w:tr w:rsidR="009D2039" w:rsidRPr="007C20FA" w14:paraId="429B3488" w14:textId="77777777" w:rsidTr="009D2039">
        <w:trPr>
          <w:trHeight w:val="20"/>
        </w:trPr>
        <w:tc>
          <w:tcPr>
            <w:tcW w:w="2546" w:type="dxa"/>
            <w:vMerge w:val="restart"/>
            <w:shd w:val="clear" w:color="auto" w:fill="D9D9D9" w:themeFill="background1" w:themeFillShade="D9"/>
            <w:hideMark/>
          </w:tcPr>
          <w:p w14:paraId="5889002E"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AD8D8A1"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0BFB4BE5" w14:textId="77777777" w:rsidR="009D2039" w:rsidRDefault="009D2039" w:rsidP="009D2039">
            <w:pPr>
              <w:rPr>
                <w:rFonts w:cs="Arial"/>
                <w:color w:val="000000"/>
                <w:szCs w:val="22"/>
              </w:rPr>
            </w:pPr>
            <w:r>
              <w:rPr>
                <w:rFonts w:cs="Arial"/>
                <w:color w:val="000000"/>
                <w:szCs w:val="22"/>
              </w:rPr>
              <w:t>Feature available on FordPass App</w:t>
            </w:r>
          </w:p>
        </w:tc>
      </w:tr>
      <w:tr w:rsidR="009D2039" w:rsidRPr="007C20FA" w14:paraId="04578D3A" w14:textId="77777777" w:rsidTr="009D2039">
        <w:trPr>
          <w:trHeight w:val="20"/>
        </w:trPr>
        <w:tc>
          <w:tcPr>
            <w:tcW w:w="2546" w:type="dxa"/>
            <w:vMerge/>
            <w:shd w:val="clear" w:color="auto" w:fill="D9D9D9" w:themeFill="background1" w:themeFillShade="D9"/>
          </w:tcPr>
          <w:p w14:paraId="0E43E73D" w14:textId="77777777" w:rsidR="009D2039" w:rsidRPr="007C20FA" w:rsidRDefault="009D2039" w:rsidP="009D2039">
            <w:pPr>
              <w:rPr>
                <w:rFonts w:cs="Arial"/>
                <w:b/>
                <w:bCs/>
                <w:color w:val="000000"/>
                <w:szCs w:val="22"/>
              </w:rPr>
            </w:pPr>
          </w:p>
        </w:tc>
        <w:tc>
          <w:tcPr>
            <w:tcW w:w="1439" w:type="dxa"/>
            <w:shd w:val="clear" w:color="auto" w:fill="auto"/>
          </w:tcPr>
          <w:p w14:paraId="2D80540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573B22EA" w14:textId="77777777" w:rsidR="009D2039" w:rsidRDefault="009D2039" w:rsidP="009D2039">
            <w:pPr>
              <w:rPr>
                <w:rFonts w:cs="Arial"/>
                <w:color w:val="000000"/>
                <w:szCs w:val="22"/>
              </w:rPr>
            </w:pPr>
            <w:r>
              <w:rPr>
                <w:rFonts w:cs="Arial"/>
                <w:color w:val="000000"/>
                <w:szCs w:val="22"/>
              </w:rPr>
              <w:t>Sentinel hardware and software installed on vehicle</w:t>
            </w:r>
          </w:p>
        </w:tc>
      </w:tr>
      <w:tr w:rsidR="009D2039" w:rsidRPr="007C20FA" w14:paraId="4514AAA4" w14:textId="77777777" w:rsidTr="009D2039">
        <w:trPr>
          <w:trHeight w:val="20"/>
        </w:trPr>
        <w:tc>
          <w:tcPr>
            <w:tcW w:w="2546" w:type="dxa"/>
            <w:shd w:val="clear" w:color="auto" w:fill="D9D9D9" w:themeFill="background1" w:themeFillShade="D9"/>
          </w:tcPr>
          <w:p w14:paraId="1F42BF7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A00DF50" w14:textId="77777777" w:rsidR="009D2039" w:rsidRDefault="009D2039" w:rsidP="009D2039">
            <w:pPr>
              <w:rPr>
                <w:rFonts w:cs="Arial"/>
                <w:color w:val="000000"/>
                <w:szCs w:val="22"/>
              </w:rPr>
            </w:pPr>
          </w:p>
        </w:tc>
        <w:tc>
          <w:tcPr>
            <w:tcW w:w="6329" w:type="dxa"/>
            <w:shd w:val="clear" w:color="auto" w:fill="auto"/>
          </w:tcPr>
          <w:p w14:paraId="1E83EDAF" w14:textId="77777777" w:rsidR="009D2039" w:rsidRDefault="009D2039" w:rsidP="009D2039">
            <w:pPr>
              <w:rPr>
                <w:rFonts w:cs="Arial"/>
                <w:color w:val="000000"/>
                <w:szCs w:val="22"/>
              </w:rPr>
            </w:pPr>
            <w:r>
              <w:rPr>
                <w:rFonts w:cs="Arial"/>
                <w:color w:val="000000"/>
                <w:szCs w:val="22"/>
              </w:rPr>
              <w:t>Subscription set-up for feature</w:t>
            </w:r>
          </w:p>
        </w:tc>
      </w:tr>
      <w:tr w:rsidR="009D2039" w:rsidRPr="007C20FA" w14:paraId="55546336" w14:textId="77777777" w:rsidTr="009D2039">
        <w:trPr>
          <w:trHeight w:val="255"/>
        </w:trPr>
        <w:tc>
          <w:tcPr>
            <w:tcW w:w="2546" w:type="dxa"/>
            <w:vMerge w:val="restart"/>
            <w:shd w:val="clear" w:color="auto" w:fill="D9D9D9" w:themeFill="background1" w:themeFillShade="D9"/>
          </w:tcPr>
          <w:p w14:paraId="12B75F3A"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1FCCDCFC"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14669C5" w14:textId="77777777" w:rsidR="009D2039" w:rsidRDefault="009D2039" w:rsidP="009D2039">
            <w:pPr>
              <w:rPr>
                <w:rFonts w:cs="Arial"/>
                <w:color w:val="000000"/>
                <w:szCs w:val="22"/>
              </w:rPr>
            </w:pPr>
            <w:r>
              <w:rPr>
                <w:rFonts w:cs="Arial"/>
                <w:color w:val="000000"/>
                <w:szCs w:val="22"/>
              </w:rPr>
              <w:t>User opens FordPass App and requests feature</w:t>
            </w:r>
          </w:p>
        </w:tc>
      </w:tr>
      <w:tr w:rsidR="009D2039" w:rsidRPr="007C20FA" w14:paraId="54458F23" w14:textId="77777777" w:rsidTr="009D2039">
        <w:trPr>
          <w:trHeight w:val="255"/>
        </w:trPr>
        <w:tc>
          <w:tcPr>
            <w:tcW w:w="2546" w:type="dxa"/>
            <w:vMerge/>
            <w:shd w:val="clear" w:color="auto" w:fill="D9D9D9" w:themeFill="background1" w:themeFillShade="D9"/>
          </w:tcPr>
          <w:p w14:paraId="216EF4BF" w14:textId="77777777" w:rsidR="009D2039" w:rsidRPr="007C20FA" w:rsidRDefault="009D2039" w:rsidP="009D2039">
            <w:pPr>
              <w:rPr>
                <w:rFonts w:cs="Arial"/>
                <w:b/>
                <w:bCs/>
                <w:color w:val="000000"/>
                <w:szCs w:val="22"/>
              </w:rPr>
            </w:pPr>
          </w:p>
        </w:tc>
        <w:tc>
          <w:tcPr>
            <w:tcW w:w="1439" w:type="dxa"/>
            <w:shd w:val="clear" w:color="auto" w:fill="auto"/>
          </w:tcPr>
          <w:p w14:paraId="38B00CF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54EE47CE" w14:textId="77777777" w:rsidR="009D2039" w:rsidRDefault="009D2039" w:rsidP="009D2039">
            <w:pPr>
              <w:rPr>
                <w:rFonts w:cs="Arial"/>
                <w:color w:val="000000"/>
                <w:szCs w:val="22"/>
              </w:rPr>
            </w:pPr>
            <w:r>
              <w:rPr>
                <w:rFonts w:cs="Arial"/>
                <w:color w:val="000000"/>
                <w:szCs w:val="22"/>
              </w:rPr>
              <w:t>User prompted for subscription details</w:t>
            </w:r>
          </w:p>
        </w:tc>
      </w:tr>
      <w:tr w:rsidR="009D2039" w:rsidRPr="007C20FA" w14:paraId="5F502164" w14:textId="77777777" w:rsidTr="009D2039">
        <w:trPr>
          <w:trHeight w:val="255"/>
        </w:trPr>
        <w:tc>
          <w:tcPr>
            <w:tcW w:w="2546" w:type="dxa"/>
            <w:vMerge/>
            <w:shd w:val="clear" w:color="auto" w:fill="D9D9D9" w:themeFill="background1" w:themeFillShade="D9"/>
          </w:tcPr>
          <w:p w14:paraId="0B9121BC" w14:textId="77777777" w:rsidR="009D2039" w:rsidRPr="007C20FA" w:rsidRDefault="009D2039" w:rsidP="009D2039">
            <w:pPr>
              <w:rPr>
                <w:rFonts w:cs="Arial"/>
                <w:b/>
                <w:bCs/>
                <w:color w:val="000000"/>
                <w:szCs w:val="22"/>
              </w:rPr>
            </w:pPr>
          </w:p>
        </w:tc>
        <w:tc>
          <w:tcPr>
            <w:tcW w:w="1439" w:type="dxa"/>
            <w:shd w:val="clear" w:color="auto" w:fill="auto"/>
          </w:tcPr>
          <w:p w14:paraId="59C7F1FA"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69AE500" w14:textId="77777777" w:rsidR="009D2039" w:rsidRDefault="009D2039" w:rsidP="009D2039">
            <w:pPr>
              <w:rPr>
                <w:rFonts w:cs="Arial"/>
                <w:color w:val="000000"/>
                <w:szCs w:val="22"/>
              </w:rPr>
            </w:pPr>
            <w:r>
              <w:rPr>
                <w:rFonts w:cs="Arial"/>
                <w:color w:val="000000"/>
                <w:szCs w:val="22"/>
              </w:rPr>
              <w:t>User enters subscription details</w:t>
            </w:r>
          </w:p>
        </w:tc>
      </w:tr>
      <w:tr w:rsidR="009D2039" w:rsidRPr="007C20FA" w14:paraId="5E86E34B" w14:textId="77777777" w:rsidTr="009D2039">
        <w:trPr>
          <w:trHeight w:val="255"/>
        </w:trPr>
        <w:tc>
          <w:tcPr>
            <w:tcW w:w="2546" w:type="dxa"/>
            <w:vMerge/>
            <w:shd w:val="clear" w:color="auto" w:fill="D9D9D9" w:themeFill="background1" w:themeFillShade="D9"/>
          </w:tcPr>
          <w:p w14:paraId="201DE4DA" w14:textId="77777777" w:rsidR="009D2039" w:rsidRPr="007C20FA" w:rsidRDefault="009D2039" w:rsidP="009D2039">
            <w:pPr>
              <w:rPr>
                <w:rFonts w:cs="Arial"/>
                <w:b/>
                <w:bCs/>
                <w:color w:val="000000"/>
                <w:szCs w:val="22"/>
              </w:rPr>
            </w:pPr>
          </w:p>
        </w:tc>
        <w:tc>
          <w:tcPr>
            <w:tcW w:w="1439" w:type="dxa"/>
            <w:shd w:val="clear" w:color="auto" w:fill="auto"/>
          </w:tcPr>
          <w:p w14:paraId="35E14BC6"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F24B6D6" w14:textId="77777777" w:rsidR="009D2039" w:rsidRDefault="009D2039" w:rsidP="009D2039">
            <w:pPr>
              <w:rPr>
                <w:rFonts w:cs="Arial"/>
                <w:color w:val="000000"/>
                <w:szCs w:val="22"/>
              </w:rPr>
            </w:pPr>
            <w:r>
              <w:rPr>
                <w:rFonts w:cs="Arial"/>
                <w:color w:val="000000"/>
                <w:szCs w:val="22"/>
              </w:rPr>
              <w:t>Information verified and subscription set-up</w:t>
            </w:r>
          </w:p>
        </w:tc>
      </w:tr>
      <w:tr w:rsidR="009D2039" w:rsidRPr="007C20FA" w14:paraId="5B85EE87" w14:textId="77777777" w:rsidTr="009D2039">
        <w:trPr>
          <w:trHeight w:val="255"/>
        </w:trPr>
        <w:tc>
          <w:tcPr>
            <w:tcW w:w="2546" w:type="dxa"/>
            <w:vMerge/>
            <w:shd w:val="clear" w:color="auto" w:fill="D9D9D9" w:themeFill="background1" w:themeFillShade="D9"/>
          </w:tcPr>
          <w:p w14:paraId="77CA8CE2" w14:textId="77777777" w:rsidR="009D2039" w:rsidRPr="007C20FA" w:rsidRDefault="009D2039" w:rsidP="009D2039">
            <w:pPr>
              <w:rPr>
                <w:rFonts w:cs="Arial"/>
                <w:b/>
                <w:bCs/>
                <w:color w:val="000000"/>
                <w:szCs w:val="22"/>
              </w:rPr>
            </w:pPr>
          </w:p>
        </w:tc>
        <w:tc>
          <w:tcPr>
            <w:tcW w:w="1439" w:type="dxa"/>
            <w:shd w:val="clear" w:color="auto" w:fill="auto"/>
          </w:tcPr>
          <w:p w14:paraId="308BB5BC"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7AC7BC0B" w14:textId="77777777" w:rsidR="009D2039" w:rsidRDefault="009D2039" w:rsidP="009D2039">
            <w:pPr>
              <w:rPr>
                <w:rFonts w:cs="Arial"/>
                <w:color w:val="000000"/>
                <w:szCs w:val="22"/>
              </w:rPr>
            </w:pPr>
            <w:r>
              <w:rPr>
                <w:rFonts w:cs="Arial"/>
                <w:color w:val="000000"/>
                <w:szCs w:val="22"/>
              </w:rPr>
              <w:t>User informed that subscription is set-up</w:t>
            </w:r>
          </w:p>
        </w:tc>
      </w:tr>
      <w:tr w:rsidR="009D2039" w:rsidRPr="007C20FA" w14:paraId="26D0F6A9" w14:textId="77777777" w:rsidTr="009D2039">
        <w:trPr>
          <w:trHeight w:val="255"/>
        </w:trPr>
        <w:tc>
          <w:tcPr>
            <w:tcW w:w="2546" w:type="dxa"/>
            <w:shd w:val="clear" w:color="auto" w:fill="D9D9D9" w:themeFill="background1" w:themeFillShade="D9"/>
          </w:tcPr>
          <w:p w14:paraId="3C1C86B0"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2D67D904" w14:textId="77777777" w:rsidR="009D2039" w:rsidRDefault="009D2039" w:rsidP="009D2039">
            <w:pPr>
              <w:rPr>
                <w:rFonts w:cs="Arial"/>
                <w:color w:val="000000"/>
                <w:szCs w:val="22"/>
              </w:rPr>
            </w:pPr>
          </w:p>
        </w:tc>
        <w:tc>
          <w:tcPr>
            <w:tcW w:w="6329" w:type="dxa"/>
            <w:shd w:val="clear" w:color="auto" w:fill="auto"/>
          </w:tcPr>
          <w:p w14:paraId="03FD4872" w14:textId="77777777" w:rsidR="009D2039" w:rsidRDefault="009D2039" w:rsidP="009D2039">
            <w:pPr>
              <w:rPr>
                <w:rFonts w:cs="Arial"/>
                <w:color w:val="000000"/>
                <w:szCs w:val="22"/>
              </w:rPr>
            </w:pPr>
            <w:r>
              <w:rPr>
                <w:rFonts w:cs="Arial"/>
                <w:color w:val="000000"/>
                <w:szCs w:val="22"/>
              </w:rPr>
              <w:t>No subscription</w:t>
            </w:r>
          </w:p>
        </w:tc>
      </w:tr>
      <w:tr w:rsidR="009D2039" w:rsidRPr="007C20FA" w14:paraId="4EB57C53" w14:textId="77777777" w:rsidTr="009D2039">
        <w:trPr>
          <w:trHeight w:val="255"/>
        </w:trPr>
        <w:tc>
          <w:tcPr>
            <w:tcW w:w="2546" w:type="dxa"/>
            <w:vMerge w:val="restart"/>
            <w:shd w:val="clear" w:color="auto" w:fill="D9D9D9" w:themeFill="background1" w:themeFillShade="D9"/>
          </w:tcPr>
          <w:p w14:paraId="3993828B" w14:textId="77777777" w:rsidR="009D2039" w:rsidRDefault="009D2039" w:rsidP="009D2039">
            <w:pPr>
              <w:rPr>
                <w:rFonts w:cs="Arial"/>
                <w:b/>
                <w:bCs/>
                <w:color w:val="000000"/>
                <w:szCs w:val="22"/>
              </w:rPr>
            </w:pPr>
            <w:r>
              <w:rPr>
                <w:rFonts w:cs="Arial"/>
                <w:b/>
                <w:bCs/>
                <w:color w:val="000000"/>
                <w:szCs w:val="22"/>
              </w:rPr>
              <w:t>Alternative Flow Steps</w:t>
            </w:r>
          </w:p>
        </w:tc>
        <w:tc>
          <w:tcPr>
            <w:tcW w:w="1439" w:type="dxa"/>
            <w:shd w:val="clear" w:color="auto" w:fill="auto"/>
          </w:tcPr>
          <w:p w14:paraId="6B03DD78" w14:textId="77777777" w:rsidR="009D2039" w:rsidRDefault="009D2039" w:rsidP="009D2039">
            <w:pPr>
              <w:rPr>
                <w:rFonts w:cs="Arial"/>
                <w:color w:val="000000"/>
                <w:szCs w:val="22"/>
              </w:rPr>
            </w:pPr>
            <w:r>
              <w:rPr>
                <w:rFonts w:cs="Arial"/>
                <w:color w:val="000000"/>
                <w:szCs w:val="22"/>
              </w:rPr>
              <w:t>A1</w:t>
            </w:r>
          </w:p>
        </w:tc>
        <w:tc>
          <w:tcPr>
            <w:tcW w:w="6329" w:type="dxa"/>
            <w:shd w:val="clear" w:color="auto" w:fill="auto"/>
          </w:tcPr>
          <w:p w14:paraId="0E542FAB" w14:textId="77777777" w:rsidR="009D2039" w:rsidRDefault="009D2039" w:rsidP="009D2039">
            <w:pPr>
              <w:rPr>
                <w:rFonts w:cs="Arial"/>
                <w:color w:val="000000"/>
                <w:szCs w:val="22"/>
              </w:rPr>
            </w:pPr>
            <w:r>
              <w:rPr>
                <w:rFonts w:cs="Arial"/>
                <w:color w:val="000000"/>
                <w:szCs w:val="22"/>
              </w:rPr>
              <w:t>User attempts to use feature</w:t>
            </w:r>
          </w:p>
        </w:tc>
      </w:tr>
      <w:tr w:rsidR="009D2039" w:rsidRPr="007C20FA" w14:paraId="5888999E" w14:textId="77777777" w:rsidTr="009D2039">
        <w:trPr>
          <w:trHeight w:val="255"/>
        </w:trPr>
        <w:tc>
          <w:tcPr>
            <w:tcW w:w="2546" w:type="dxa"/>
            <w:vMerge/>
            <w:shd w:val="clear" w:color="auto" w:fill="D9D9D9" w:themeFill="background1" w:themeFillShade="D9"/>
          </w:tcPr>
          <w:p w14:paraId="236F67C0" w14:textId="77777777" w:rsidR="009D2039" w:rsidRDefault="009D2039" w:rsidP="009D2039">
            <w:pPr>
              <w:rPr>
                <w:rFonts w:cs="Arial"/>
                <w:b/>
                <w:bCs/>
                <w:color w:val="000000"/>
                <w:szCs w:val="22"/>
              </w:rPr>
            </w:pPr>
          </w:p>
        </w:tc>
        <w:tc>
          <w:tcPr>
            <w:tcW w:w="1439" w:type="dxa"/>
            <w:shd w:val="clear" w:color="auto" w:fill="auto"/>
          </w:tcPr>
          <w:p w14:paraId="03EC044D" w14:textId="77777777" w:rsidR="009D2039" w:rsidRDefault="009D2039" w:rsidP="009D2039">
            <w:pPr>
              <w:rPr>
                <w:rFonts w:cs="Arial"/>
                <w:color w:val="000000"/>
                <w:szCs w:val="22"/>
              </w:rPr>
            </w:pPr>
            <w:r>
              <w:rPr>
                <w:rFonts w:cs="Arial"/>
                <w:color w:val="000000"/>
                <w:szCs w:val="22"/>
              </w:rPr>
              <w:t>A2</w:t>
            </w:r>
          </w:p>
        </w:tc>
        <w:tc>
          <w:tcPr>
            <w:tcW w:w="6329" w:type="dxa"/>
            <w:shd w:val="clear" w:color="auto" w:fill="auto"/>
          </w:tcPr>
          <w:p w14:paraId="106D9F65" w14:textId="77777777" w:rsidR="009D2039" w:rsidRDefault="009D2039" w:rsidP="009D2039">
            <w:pPr>
              <w:rPr>
                <w:rFonts w:cs="Arial"/>
                <w:color w:val="000000"/>
                <w:szCs w:val="22"/>
              </w:rPr>
            </w:pPr>
            <w:r>
              <w:rPr>
                <w:rFonts w:cs="Arial"/>
                <w:color w:val="000000"/>
                <w:szCs w:val="22"/>
              </w:rPr>
              <w:t>Feature detects no subscription</w:t>
            </w:r>
          </w:p>
        </w:tc>
      </w:tr>
      <w:tr w:rsidR="009D2039" w:rsidRPr="007C20FA" w14:paraId="481EB404" w14:textId="77777777" w:rsidTr="009D2039">
        <w:trPr>
          <w:trHeight w:val="255"/>
        </w:trPr>
        <w:tc>
          <w:tcPr>
            <w:tcW w:w="2546" w:type="dxa"/>
            <w:vMerge/>
            <w:shd w:val="clear" w:color="auto" w:fill="D9D9D9" w:themeFill="background1" w:themeFillShade="D9"/>
          </w:tcPr>
          <w:p w14:paraId="0B7A1785" w14:textId="77777777" w:rsidR="009D2039" w:rsidRDefault="009D2039" w:rsidP="009D2039">
            <w:pPr>
              <w:rPr>
                <w:rFonts w:cs="Arial"/>
                <w:b/>
                <w:bCs/>
                <w:color w:val="000000"/>
                <w:szCs w:val="22"/>
              </w:rPr>
            </w:pPr>
          </w:p>
        </w:tc>
        <w:tc>
          <w:tcPr>
            <w:tcW w:w="1439" w:type="dxa"/>
            <w:shd w:val="clear" w:color="auto" w:fill="auto"/>
          </w:tcPr>
          <w:p w14:paraId="65E509FA" w14:textId="77777777" w:rsidR="009D2039" w:rsidRDefault="009D2039" w:rsidP="009D2039">
            <w:pPr>
              <w:rPr>
                <w:rFonts w:cs="Arial"/>
                <w:color w:val="000000"/>
                <w:szCs w:val="22"/>
              </w:rPr>
            </w:pPr>
            <w:r>
              <w:rPr>
                <w:rFonts w:cs="Arial"/>
                <w:color w:val="000000"/>
                <w:szCs w:val="22"/>
              </w:rPr>
              <w:t>A3</w:t>
            </w:r>
          </w:p>
        </w:tc>
        <w:tc>
          <w:tcPr>
            <w:tcW w:w="6329" w:type="dxa"/>
            <w:shd w:val="clear" w:color="auto" w:fill="auto"/>
          </w:tcPr>
          <w:p w14:paraId="1EBCB2A9" w14:textId="77777777" w:rsidR="009D2039" w:rsidRDefault="009D2039" w:rsidP="009D2039">
            <w:pPr>
              <w:rPr>
                <w:rFonts w:cs="Arial"/>
                <w:color w:val="000000"/>
                <w:szCs w:val="22"/>
              </w:rPr>
            </w:pPr>
            <w:r>
              <w:rPr>
                <w:rFonts w:cs="Arial"/>
                <w:color w:val="000000"/>
                <w:szCs w:val="22"/>
              </w:rPr>
              <w:t>Message to user "No valid subscrption - to subscribe TBE"</w:t>
            </w:r>
          </w:p>
        </w:tc>
      </w:tr>
      <w:tr w:rsidR="009D2039" w:rsidRPr="007C20FA" w14:paraId="644FC341" w14:textId="77777777" w:rsidTr="009D2039">
        <w:trPr>
          <w:trHeight w:val="255"/>
        </w:trPr>
        <w:tc>
          <w:tcPr>
            <w:tcW w:w="2546" w:type="dxa"/>
            <w:vMerge w:val="restart"/>
            <w:shd w:val="clear" w:color="auto" w:fill="D9D9D9" w:themeFill="background1" w:themeFillShade="D9"/>
          </w:tcPr>
          <w:p w14:paraId="5CECE740"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07706E60"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F471078" w14:textId="77777777" w:rsidR="009D2039" w:rsidRDefault="009D2039" w:rsidP="009D2039">
            <w:pPr>
              <w:rPr>
                <w:rFonts w:cs="Arial"/>
                <w:color w:val="000000"/>
                <w:szCs w:val="22"/>
              </w:rPr>
            </w:pPr>
            <w:r>
              <w:rPr>
                <w:rFonts w:cs="Arial"/>
                <w:color w:val="000000"/>
                <w:szCs w:val="22"/>
              </w:rPr>
              <w:t>Subscription enabled</w:t>
            </w:r>
          </w:p>
        </w:tc>
      </w:tr>
    </w:tbl>
    <w:p w14:paraId="63027199" w14:textId="77777777" w:rsidR="009D2039" w:rsidRDefault="009D2039" w:rsidP="009D2039"/>
    <w:p w14:paraId="6FCCE461" w14:textId="77777777" w:rsidR="00842150" w:rsidRPr="0017445F" w:rsidRDefault="00842150" w:rsidP="00842150">
      <w:pPr>
        <w:pStyle w:val="REUseCase"/>
        <w:shd w:val="clear" w:color="auto" w:fill="F2F2F2" w:themeFill="background1" w:themeFillShade="F2"/>
      </w:pPr>
      <w:r>
        <w:t>5 Modify sentinel settings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59ECA5C" w14:textId="77777777" w:rsidTr="005E5841">
        <w:trPr>
          <w:trHeight w:val="255"/>
        </w:trPr>
        <w:tc>
          <w:tcPr>
            <w:tcW w:w="2546" w:type="dxa"/>
            <w:vMerge w:val="restart"/>
            <w:shd w:val="clear" w:color="auto" w:fill="D9D9D9" w:themeFill="background1" w:themeFillShade="D9"/>
            <w:hideMark/>
          </w:tcPr>
          <w:p w14:paraId="2262495D"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2FA52C75" w14:textId="77777777" w:rsidR="005843BC" w:rsidRPr="00693AC1" w:rsidRDefault="005843BC" w:rsidP="00577F96">
            <w:r>
              <w:t>Secondary</w:t>
            </w:r>
          </w:p>
        </w:tc>
        <w:tc>
          <w:tcPr>
            <w:tcW w:w="6329" w:type="dxa"/>
            <w:shd w:val="clear" w:color="auto" w:fill="auto"/>
          </w:tcPr>
          <w:p w14:paraId="6EA75CC4" w14:textId="77777777" w:rsidR="00577F96" w:rsidRDefault="00577F96" w:rsidP="00577F96">
            <w:pPr>
              <w:rPr>
                <w:rFonts w:cs="Arial"/>
                <w:color w:val="000000"/>
                <w:szCs w:val="22"/>
              </w:rPr>
            </w:pPr>
            <w:r>
              <w:rPr>
                <w:rFonts w:cs="Arial"/>
                <w:color w:val="000000"/>
                <w:szCs w:val="22"/>
              </w:rPr>
              <w:t>User</w:t>
            </w:r>
          </w:p>
        </w:tc>
      </w:tr>
      <w:tr w:rsidR="00577F96" w:rsidRPr="00B62170" w14:paraId="424FBFA4" w14:textId="77777777" w:rsidTr="005E5841">
        <w:trPr>
          <w:trHeight w:val="255"/>
        </w:trPr>
        <w:tc>
          <w:tcPr>
            <w:tcW w:w="2546" w:type="dxa"/>
            <w:vMerge/>
            <w:shd w:val="clear" w:color="auto" w:fill="D9D9D9" w:themeFill="background1" w:themeFillShade="D9"/>
          </w:tcPr>
          <w:p w14:paraId="57C5E856" w14:textId="77777777" w:rsidR="00577F96" w:rsidRDefault="00577F96" w:rsidP="00577F96">
            <w:pPr>
              <w:rPr>
                <w:rFonts w:cs="Arial"/>
                <w:color w:val="000000"/>
                <w:szCs w:val="22"/>
              </w:rPr>
            </w:pPr>
          </w:p>
        </w:tc>
        <w:tc>
          <w:tcPr>
            <w:tcW w:w="1439" w:type="dxa"/>
            <w:shd w:val="clear" w:color="auto" w:fill="auto"/>
          </w:tcPr>
          <w:p w14:paraId="5E6F1EEE" w14:textId="77777777" w:rsidR="00B256B9" w:rsidRDefault="00B256B9"/>
        </w:tc>
        <w:tc>
          <w:tcPr>
            <w:tcW w:w="6329" w:type="dxa"/>
            <w:shd w:val="clear" w:color="auto" w:fill="auto"/>
          </w:tcPr>
          <w:p w14:paraId="68027BAE" w14:textId="77777777" w:rsidR="00577F96" w:rsidRDefault="00577F96" w:rsidP="00577F96">
            <w:pPr>
              <w:rPr>
                <w:rFonts w:cs="Arial"/>
                <w:color w:val="000000"/>
                <w:szCs w:val="22"/>
              </w:rPr>
            </w:pPr>
            <w:r>
              <w:rPr>
                <w:rFonts w:cs="Arial"/>
                <w:color w:val="000000"/>
                <w:szCs w:val="22"/>
              </w:rPr>
              <w:t>HMI (Portable)</w:t>
            </w:r>
          </w:p>
        </w:tc>
      </w:tr>
      <w:tr w:rsidR="00577F96" w:rsidRPr="00B62170" w14:paraId="57AB8CA8" w14:textId="77777777" w:rsidTr="005E5841">
        <w:trPr>
          <w:trHeight w:val="255"/>
        </w:trPr>
        <w:tc>
          <w:tcPr>
            <w:tcW w:w="2546" w:type="dxa"/>
            <w:vMerge/>
            <w:shd w:val="clear" w:color="auto" w:fill="D9D9D9" w:themeFill="background1" w:themeFillShade="D9"/>
          </w:tcPr>
          <w:p w14:paraId="0877D2F8" w14:textId="77777777" w:rsidR="00577F96" w:rsidRDefault="00577F96" w:rsidP="00577F96">
            <w:pPr>
              <w:rPr>
                <w:rFonts w:cs="Arial"/>
                <w:color w:val="000000"/>
                <w:szCs w:val="22"/>
              </w:rPr>
            </w:pPr>
          </w:p>
        </w:tc>
        <w:tc>
          <w:tcPr>
            <w:tcW w:w="1439" w:type="dxa"/>
            <w:shd w:val="clear" w:color="auto" w:fill="auto"/>
          </w:tcPr>
          <w:p w14:paraId="77E52625" w14:textId="77777777" w:rsidR="00B256B9" w:rsidRDefault="00B256B9"/>
        </w:tc>
        <w:tc>
          <w:tcPr>
            <w:tcW w:w="6329" w:type="dxa"/>
            <w:shd w:val="clear" w:color="auto" w:fill="auto"/>
          </w:tcPr>
          <w:p w14:paraId="2CF5402B" w14:textId="77777777" w:rsidR="00577F96" w:rsidRDefault="00577F96" w:rsidP="00577F96">
            <w:pPr>
              <w:rPr>
                <w:rFonts w:cs="Arial"/>
                <w:color w:val="000000"/>
                <w:szCs w:val="22"/>
              </w:rPr>
            </w:pPr>
            <w:r>
              <w:rPr>
                <w:rFonts w:cs="Arial"/>
                <w:color w:val="000000"/>
                <w:szCs w:val="22"/>
              </w:rPr>
              <w:t>Intruder Detection</w:t>
            </w:r>
          </w:p>
        </w:tc>
      </w:tr>
      <w:tr w:rsidR="009D2039" w:rsidRPr="007C20FA" w14:paraId="5C4DF9CF" w14:textId="77777777" w:rsidTr="009D2039">
        <w:trPr>
          <w:trHeight w:val="255"/>
        </w:trPr>
        <w:tc>
          <w:tcPr>
            <w:tcW w:w="2546" w:type="dxa"/>
            <w:shd w:val="clear" w:color="auto" w:fill="D9D9D9" w:themeFill="background1" w:themeFillShade="D9"/>
          </w:tcPr>
          <w:p w14:paraId="6B3FFD78"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0EBC8C7" w14:textId="77777777" w:rsidR="009D2039" w:rsidRDefault="009D2039" w:rsidP="009D2039">
            <w:pPr>
              <w:rPr>
                <w:rFonts w:cs="Arial"/>
                <w:color w:val="000000"/>
                <w:szCs w:val="22"/>
              </w:rPr>
            </w:pPr>
          </w:p>
        </w:tc>
        <w:tc>
          <w:tcPr>
            <w:tcW w:w="6329" w:type="dxa"/>
            <w:shd w:val="clear" w:color="auto" w:fill="auto"/>
          </w:tcPr>
          <w:p w14:paraId="40822839" w14:textId="77777777" w:rsidR="009D2039" w:rsidRDefault="009D2039" w:rsidP="009D2039">
            <w:pPr>
              <w:rPr>
                <w:rFonts w:cs="Arial"/>
                <w:color w:val="000000"/>
                <w:szCs w:val="22"/>
              </w:rPr>
            </w:pPr>
            <w:r>
              <w:rPr>
                <w:rFonts w:cs="Arial"/>
                <w:color w:val="000000"/>
                <w:szCs w:val="22"/>
              </w:rPr>
              <w:t>Sentinel</w:t>
            </w:r>
          </w:p>
        </w:tc>
      </w:tr>
      <w:tr w:rsidR="009D2039" w:rsidRPr="007C20FA" w14:paraId="62D3A94E" w14:textId="77777777" w:rsidTr="009D2039">
        <w:trPr>
          <w:trHeight w:val="255"/>
        </w:trPr>
        <w:tc>
          <w:tcPr>
            <w:tcW w:w="2546" w:type="dxa"/>
            <w:shd w:val="clear" w:color="auto" w:fill="D9D9D9" w:themeFill="background1" w:themeFillShade="D9"/>
            <w:hideMark/>
          </w:tcPr>
          <w:p w14:paraId="367551A4"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4DC9D971" w14:textId="77777777" w:rsidR="009D2039" w:rsidRPr="007C20FA" w:rsidRDefault="009D2039" w:rsidP="009D2039">
            <w:pPr>
              <w:rPr>
                <w:rFonts w:cs="Arial"/>
                <w:color w:val="000000"/>
                <w:szCs w:val="22"/>
              </w:rPr>
            </w:pPr>
          </w:p>
        </w:tc>
        <w:tc>
          <w:tcPr>
            <w:tcW w:w="6329" w:type="dxa"/>
            <w:shd w:val="clear" w:color="auto" w:fill="auto"/>
          </w:tcPr>
          <w:p w14:paraId="53A7AE39" w14:textId="77777777" w:rsidR="00B256B9" w:rsidRDefault="00B256B9"/>
        </w:tc>
      </w:tr>
      <w:tr w:rsidR="009D2039" w:rsidRPr="007C20FA" w14:paraId="438F4A6E" w14:textId="77777777" w:rsidTr="009D2039">
        <w:trPr>
          <w:trHeight w:val="20"/>
        </w:trPr>
        <w:tc>
          <w:tcPr>
            <w:tcW w:w="2546" w:type="dxa"/>
            <w:vMerge w:val="restart"/>
            <w:shd w:val="clear" w:color="auto" w:fill="D9D9D9" w:themeFill="background1" w:themeFillShade="D9"/>
            <w:hideMark/>
          </w:tcPr>
          <w:p w14:paraId="6D13050D"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DB5BD42"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102A586F" w14:textId="77777777" w:rsidR="009D2039" w:rsidRDefault="009D2039" w:rsidP="009D2039">
            <w:pPr>
              <w:rPr>
                <w:rFonts w:cs="Arial"/>
                <w:color w:val="000000"/>
                <w:szCs w:val="22"/>
              </w:rPr>
            </w:pPr>
            <w:r>
              <w:rPr>
                <w:rFonts w:cs="Arial"/>
                <w:color w:val="000000"/>
                <w:szCs w:val="22"/>
              </w:rPr>
              <w:t>Vehicle power on and feature enabled. Vehicle is in ignition OFF condition.</w:t>
            </w:r>
          </w:p>
        </w:tc>
      </w:tr>
      <w:tr w:rsidR="009D2039" w:rsidRPr="007C20FA" w14:paraId="1E7A7275" w14:textId="77777777" w:rsidTr="009D2039">
        <w:trPr>
          <w:trHeight w:val="20"/>
        </w:trPr>
        <w:tc>
          <w:tcPr>
            <w:tcW w:w="2546" w:type="dxa"/>
            <w:vMerge w:val="restart"/>
            <w:shd w:val="clear" w:color="auto" w:fill="D9D9D9" w:themeFill="background1" w:themeFillShade="D9"/>
          </w:tcPr>
          <w:p w14:paraId="6B2728F6"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85B5EC0"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444ECF7B" w14:textId="77777777" w:rsidR="009D2039" w:rsidRDefault="009D2039" w:rsidP="009D2039">
            <w:pPr>
              <w:rPr>
                <w:rFonts w:cs="Arial"/>
                <w:color w:val="000000"/>
                <w:szCs w:val="22"/>
              </w:rPr>
            </w:pPr>
            <w:r>
              <w:rPr>
                <w:rFonts w:cs="Arial"/>
                <w:color w:val="000000"/>
                <w:szCs w:val="22"/>
              </w:rPr>
              <w:t>Input from driver via vehicle or mobile HMI</w:t>
            </w:r>
          </w:p>
        </w:tc>
      </w:tr>
      <w:tr w:rsidR="009D2039" w:rsidRPr="007C20FA" w14:paraId="6BC04572" w14:textId="77777777" w:rsidTr="009D2039">
        <w:trPr>
          <w:trHeight w:val="255"/>
        </w:trPr>
        <w:tc>
          <w:tcPr>
            <w:tcW w:w="2546" w:type="dxa"/>
            <w:vMerge w:val="restart"/>
            <w:shd w:val="clear" w:color="auto" w:fill="D9D9D9" w:themeFill="background1" w:themeFillShade="D9"/>
          </w:tcPr>
          <w:p w14:paraId="5A85C500"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58E36A50"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7726CAF" w14:textId="77777777" w:rsidR="009D2039" w:rsidRDefault="009D2039" w:rsidP="009D2039">
            <w:pPr>
              <w:rPr>
                <w:rFonts w:cs="Arial"/>
                <w:color w:val="000000"/>
                <w:szCs w:val="22"/>
              </w:rPr>
            </w:pPr>
            <w:r>
              <w:rPr>
                <w:rFonts w:cs="Arial"/>
                <w:color w:val="000000"/>
                <w:szCs w:val="22"/>
              </w:rPr>
              <w:t xml:space="preserve">User changes feature parameter settings.  New settings stored.User activates the sentinel feature on ford pass app. </w:t>
            </w:r>
          </w:p>
        </w:tc>
      </w:tr>
      <w:tr w:rsidR="009D2039" w:rsidRPr="007C20FA" w14:paraId="073F500E" w14:textId="77777777" w:rsidTr="009D2039">
        <w:trPr>
          <w:trHeight w:val="255"/>
        </w:trPr>
        <w:tc>
          <w:tcPr>
            <w:tcW w:w="2546" w:type="dxa"/>
            <w:vMerge/>
            <w:shd w:val="clear" w:color="auto" w:fill="D9D9D9" w:themeFill="background1" w:themeFillShade="D9"/>
          </w:tcPr>
          <w:p w14:paraId="4A351861" w14:textId="77777777" w:rsidR="009D2039" w:rsidRPr="007C20FA" w:rsidRDefault="009D2039" w:rsidP="009D2039">
            <w:pPr>
              <w:rPr>
                <w:rFonts w:cs="Arial"/>
                <w:b/>
                <w:bCs/>
                <w:color w:val="000000"/>
                <w:szCs w:val="22"/>
              </w:rPr>
            </w:pPr>
          </w:p>
        </w:tc>
        <w:tc>
          <w:tcPr>
            <w:tcW w:w="1439" w:type="dxa"/>
            <w:shd w:val="clear" w:color="auto" w:fill="auto"/>
          </w:tcPr>
          <w:p w14:paraId="71F525B7"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64B4CD92" w14:textId="77777777" w:rsidR="009D2039" w:rsidRDefault="009D2039" w:rsidP="009D2039">
            <w:pPr>
              <w:rPr>
                <w:rFonts w:cs="Arial"/>
                <w:color w:val="000000"/>
                <w:szCs w:val="22"/>
              </w:rPr>
            </w:pPr>
            <w:r>
              <w:rPr>
                <w:rFonts w:cs="Arial"/>
                <w:color w:val="000000"/>
                <w:szCs w:val="22"/>
              </w:rPr>
              <w:t>This information from the app is conveyed to the TCU to ensure the activation of the feature.</w:t>
            </w:r>
          </w:p>
        </w:tc>
      </w:tr>
      <w:tr w:rsidR="009D2039" w:rsidRPr="007C20FA" w14:paraId="39A98322" w14:textId="77777777" w:rsidTr="009D2039">
        <w:trPr>
          <w:trHeight w:val="255"/>
        </w:trPr>
        <w:tc>
          <w:tcPr>
            <w:tcW w:w="2546" w:type="dxa"/>
            <w:vMerge w:val="restart"/>
            <w:shd w:val="clear" w:color="auto" w:fill="D9D9D9" w:themeFill="background1" w:themeFillShade="D9"/>
          </w:tcPr>
          <w:p w14:paraId="22EEDFC9"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410BEC6C"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0179D33D" w14:textId="77777777" w:rsidR="009D2039" w:rsidRDefault="009D2039" w:rsidP="009D2039">
            <w:pPr>
              <w:rPr>
                <w:rFonts w:cs="Arial"/>
                <w:color w:val="000000"/>
                <w:szCs w:val="22"/>
              </w:rPr>
            </w:pPr>
            <w:r>
              <w:rPr>
                <w:rFonts w:cs="Arial"/>
                <w:color w:val="000000"/>
                <w:szCs w:val="22"/>
              </w:rPr>
              <w:t>Feature parameter settings updated. User can receive notification from phone.</w:t>
            </w:r>
          </w:p>
        </w:tc>
      </w:tr>
    </w:tbl>
    <w:p w14:paraId="37187D21" w14:textId="77777777" w:rsidR="009D2039" w:rsidRDefault="009D2039" w:rsidP="009D2039"/>
    <w:p w14:paraId="41852EC2" w14:textId="77777777" w:rsidR="00842150" w:rsidRPr="0017445F" w:rsidRDefault="00842150" w:rsidP="00842150">
      <w:pPr>
        <w:pStyle w:val="REUseCase"/>
        <w:shd w:val="clear" w:color="auto" w:fill="F2F2F2" w:themeFill="background1" w:themeFillShade="F2"/>
      </w:pPr>
      <w:r>
        <w:t>8 Obtain demo mode executed</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1F196E4" w14:textId="77777777" w:rsidTr="005E5841">
        <w:trPr>
          <w:trHeight w:val="255"/>
        </w:trPr>
        <w:tc>
          <w:tcPr>
            <w:tcW w:w="2546" w:type="dxa"/>
            <w:vMerge w:val="restart"/>
            <w:shd w:val="clear" w:color="auto" w:fill="D9D9D9" w:themeFill="background1" w:themeFillShade="D9"/>
            <w:hideMark/>
          </w:tcPr>
          <w:p w14:paraId="2D5FA52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9500A2F" w14:textId="77777777" w:rsidR="00B256B9" w:rsidRDefault="00B256B9"/>
        </w:tc>
        <w:tc>
          <w:tcPr>
            <w:tcW w:w="6329" w:type="dxa"/>
            <w:shd w:val="clear" w:color="auto" w:fill="auto"/>
          </w:tcPr>
          <w:p w14:paraId="1EA38352" w14:textId="77777777" w:rsidR="00577F96" w:rsidRDefault="00577F96" w:rsidP="00577F96">
            <w:pPr>
              <w:rPr>
                <w:rFonts w:cs="Arial"/>
                <w:color w:val="000000"/>
                <w:szCs w:val="22"/>
              </w:rPr>
            </w:pPr>
            <w:r>
              <w:rPr>
                <w:rFonts w:cs="Arial"/>
                <w:color w:val="000000"/>
                <w:szCs w:val="22"/>
              </w:rPr>
              <w:t>HMI (Portable)</w:t>
            </w:r>
          </w:p>
        </w:tc>
      </w:tr>
      <w:tr w:rsidR="00577F96" w:rsidRPr="00B62170" w14:paraId="5F25A06C" w14:textId="77777777" w:rsidTr="005E5841">
        <w:trPr>
          <w:trHeight w:val="255"/>
        </w:trPr>
        <w:tc>
          <w:tcPr>
            <w:tcW w:w="2546" w:type="dxa"/>
            <w:vMerge/>
            <w:shd w:val="clear" w:color="auto" w:fill="D9D9D9" w:themeFill="background1" w:themeFillShade="D9"/>
          </w:tcPr>
          <w:p w14:paraId="2C3661DA" w14:textId="77777777" w:rsidR="00577F96" w:rsidRDefault="00577F96" w:rsidP="00577F96">
            <w:pPr>
              <w:rPr>
                <w:rFonts w:cs="Arial"/>
                <w:color w:val="000000"/>
                <w:szCs w:val="22"/>
              </w:rPr>
            </w:pPr>
          </w:p>
        </w:tc>
        <w:tc>
          <w:tcPr>
            <w:tcW w:w="1439" w:type="dxa"/>
            <w:shd w:val="clear" w:color="auto" w:fill="auto"/>
          </w:tcPr>
          <w:p w14:paraId="3D54A471" w14:textId="77777777" w:rsidR="00B256B9" w:rsidRDefault="00B256B9"/>
        </w:tc>
        <w:tc>
          <w:tcPr>
            <w:tcW w:w="6329" w:type="dxa"/>
            <w:shd w:val="clear" w:color="auto" w:fill="auto"/>
          </w:tcPr>
          <w:p w14:paraId="73354F06" w14:textId="77777777" w:rsidR="00577F96" w:rsidRDefault="00577F96" w:rsidP="00577F96">
            <w:pPr>
              <w:rPr>
                <w:rFonts w:cs="Arial"/>
                <w:color w:val="000000"/>
                <w:szCs w:val="22"/>
              </w:rPr>
            </w:pPr>
            <w:r>
              <w:rPr>
                <w:rFonts w:cs="Arial"/>
                <w:color w:val="000000"/>
                <w:szCs w:val="22"/>
              </w:rPr>
              <w:t>User</w:t>
            </w:r>
          </w:p>
        </w:tc>
      </w:tr>
      <w:tr w:rsidR="009D2039" w:rsidRPr="007C20FA" w14:paraId="6E585A97" w14:textId="77777777" w:rsidTr="009D2039">
        <w:trPr>
          <w:trHeight w:val="255"/>
        </w:trPr>
        <w:tc>
          <w:tcPr>
            <w:tcW w:w="2546" w:type="dxa"/>
            <w:shd w:val="clear" w:color="auto" w:fill="D9D9D9" w:themeFill="background1" w:themeFillShade="D9"/>
          </w:tcPr>
          <w:p w14:paraId="41884A3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493166A" w14:textId="77777777" w:rsidR="009D2039" w:rsidRDefault="009D2039" w:rsidP="009D2039">
            <w:pPr>
              <w:rPr>
                <w:rFonts w:cs="Arial"/>
                <w:color w:val="000000"/>
                <w:szCs w:val="22"/>
              </w:rPr>
            </w:pPr>
          </w:p>
        </w:tc>
        <w:tc>
          <w:tcPr>
            <w:tcW w:w="6329" w:type="dxa"/>
            <w:shd w:val="clear" w:color="auto" w:fill="auto"/>
          </w:tcPr>
          <w:p w14:paraId="39CFA777" w14:textId="77777777" w:rsidR="009D2039" w:rsidRDefault="009D2039" w:rsidP="009D2039">
            <w:pPr>
              <w:rPr>
                <w:rFonts w:cs="Arial"/>
                <w:color w:val="000000"/>
                <w:szCs w:val="22"/>
              </w:rPr>
            </w:pPr>
            <w:r>
              <w:rPr>
                <w:rFonts w:cs="Arial"/>
                <w:color w:val="000000"/>
                <w:szCs w:val="22"/>
              </w:rPr>
              <w:t>Sentinel</w:t>
            </w:r>
          </w:p>
        </w:tc>
      </w:tr>
      <w:tr w:rsidR="009D2039" w:rsidRPr="007C20FA" w14:paraId="5A9F62DE" w14:textId="77777777" w:rsidTr="009D2039">
        <w:trPr>
          <w:trHeight w:val="255"/>
        </w:trPr>
        <w:tc>
          <w:tcPr>
            <w:tcW w:w="2546" w:type="dxa"/>
            <w:shd w:val="clear" w:color="auto" w:fill="D9D9D9" w:themeFill="background1" w:themeFillShade="D9"/>
            <w:hideMark/>
          </w:tcPr>
          <w:p w14:paraId="4E98554E"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450D7451" w14:textId="77777777" w:rsidR="009D2039" w:rsidRPr="007C20FA" w:rsidRDefault="009D2039" w:rsidP="009D2039">
            <w:pPr>
              <w:rPr>
                <w:rFonts w:cs="Arial"/>
                <w:color w:val="000000"/>
                <w:szCs w:val="22"/>
              </w:rPr>
            </w:pPr>
          </w:p>
        </w:tc>
        <w:tc>
          <w:tcPr>
            <w:tcW w:w="6329" w:type="dxa"/>
            <w:shd w:val="clear" w:color="auto" w:fill="auto"/>
          </w:tcPr>
          <w:p w14:paraId="30341F3E" w14:textId="77777777" w:rsidR="00B256B9" w:rsidRDefault="00B256B9"/>
        </w:tc>
      </w:tr>
      <w:tr w:rsidR="009D2039" w:rsidRPr="007C20FA" w14:paraId="037BA27D" w14:textId="77777777" w:rsidTr="009D2039">
        <w:trPr>
          <w:trHeight w:val="20"/>
        </w:trPr>
        <w:tc>
          <w:tcPr>
            <w:tcW w:w="2546" w:type="dxa"/>
            <w:vMerge w:val="restart"/>
            <w:shd w:val="clear" w:color="auto" w:fill="D9D9D9" w:themeFill="background1" w:themeFillShade="D9"/>
            <w:hideMark/>
          </w:tcPr>
          <w:p w14:paraId="2FA0B438" w14:textId="77777777" w:rsidR="009D2039" w:rsidRDefault="009D2039" w:rsidP="009D2039">
            <w:pPr>
              <w:rPr>
                <w:rFonts w:cs="Arial"/>
                <w:b/>
                <w:bCs/>
                <w:color w:val="000000"/>
                <w:szCs w:val="22"/>
              </w:rPr>
            </w:pPr>
            <w:r w:rsidRPr="007C20FA">
              <w:rPr>
                <w:rFonts w:cs="Arial"/>
                <w:b/>
                <w:bCs/>
                <w:color w:val="000000"/>
                <w:szCs w:val="22"/>
              </w:rPr>
              <w:lastRenderedPageBreak/>
              <w:t>Precondition</w:t>
            </w:r>
            <w:r>
              <w:rPr>
                <w:rFonts w:cs="Arial"/>
                <w:b/>
                <w:bCs/>
                <w:color w:val="000000"/>
                <w:szCs w:val="22"/>
              </w:rPr>
              <w:t>s</w:t>
            </w:r>
          </w:p>
        </w:tc>
        <w:tc>
          <w:tcPr>
            <w:tcW w:w="1439" w:type="dxa"/>
            <w:shd w:val="clear" w:color="auto" w:fill="auto"/>
          </w:tcPr>
          <w:p w14:paraId="432E8C74"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6BCF1C40" w14:textId="77777777" w:rsidR="009D2039" w:rsidRDefault="009D2039" w:rsidP="009D2039">
            <w:pPr>
              <w:rPr>
                <w:rFonts w:cs="Arial"/>
                <w:color w:val="000000"/>
                <w:szCs w:val="22"/>
              </w:rPr>
            </w:pPr>
            <w:r>
              <w:rPr>
                <w:rFonts w:cs="Arial"/>
                <w:color w:val="000000"/>
                <w:szCs w:val="22"/>
              </w:rPr>
              <w:t>Feature enabled in vehicle.</w:t>
            </w:r>
          </w:p>
        </w:tc>
      </w:tr>
      <w:tr w:rsidR="009D2039" w:rsidRPr="007C20FA" w14:paraId="6B5CB251" w14:textId="77777777" w:rsidTr="009D2039">
        <w:trPr>
          <w:trHeight w:val="20"/>
        </w:trPr>
        <w:tc>
          <w:tcPr>
            <w:tcW w:w="2546" w:type="dxa"/>
            <w:vMerge w:val="restart"/>
            <w:shd w:val="clear" w:color="auto" w:fill="D9D9D9" w:themeFill="background1" w:themeFillShade="D9"/>
          </w:tcPr>
          <w:p w14:paraId="391543CB"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7FD686ED"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64033D8A" w14:textId="77777777" w:rsidR="009D2039" w:rsidRDefault="009D2039" w:rsidP="009D2039">
            <w:pPr>
              <w:rPr>
                <w:rFonts w:cs="Arial"/>
                <w:color w:val="000000"/>
                <w:szCs w:val="22"/>
              </w:rPr>
            </w:pPr>
            <w:r>
              <w:rPr>
                <w:rFonts w:cs="Arial"/>
                <w:color w:val="000000"/>
                <w:szCs w:val="22"/>
              </w:rPr>
              <w:t>User request demo mode.</w:t>
            </w:r>
          </w:p>
        </w:tc>
      </w:tr>
      <w:tr w:rsidR="009D2039" w:rsidRPr="007C20FA" w14:paraId="7D241D9F" w14:textId="77777777" w:rsidTr="009D2039">
        <w:trPr>
          <w:trHeight w:val="255"/>
        </w:trPr>
        <w:tc>
          <w:tcPr>
            <w:tcW w:w="2546" w:type="dxa"/>
            <w:vMerge w:val="restart"/>
            <w:shd w:val="clear" w:color="auto" w:fill="D9D9D9" w:themeFill="background1" w:themeFillShade="D9"/>
          </w:tcPr>
          <w:p w14:paraId="5E31CFCD"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37FDC769"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DD7DC1E" w14:textId="77777777" w:rsidR="009D2039" w:rsidRDefault="009D2039" w:rsidP="009D2039">
            <w:pPr>
              <w:rPr>
                <w:rFonts w:cs="Arial"/>
                <w:color w:val="000000"/>
                <w:szCs w:val="22"/>
              </w:rPr>
            </w:pPr>
            <w:r>
              <w:rPr>
                <w:rFonts w:cs="Arial"/>
                <w:color w:val="000000"/>
                <w:szCs w:val="22"/>
              </w:rPr>
              <w:t xml:space="preserve">User reuests demo video via HMI.  Feature plays video via HMI.  </w:t>
            </w:r>
          </w:p>
        </w:tc>
      </w:tr>
      <w:tr w:rsidR="009D2039" w:rsidRPr="007C20FA" w14:paraId="0CC43155" w14:textId="77777777" w:rsidTr="009D2039">
        <w:trPr>
          <w:trHeight w:val="255"/>
        </w:trPr>
        <w:tc>
          <w:tcPr>
            <w:tcW w:w="2546" w:type="dxa"/>
            <w:vMerge w:val="restart"/>
            <w:shd w:val="clear" w:color="auto" w:fill="D9D9D9" w:themeFill="background1" w:themeFillShade="D9"/>
          </w:tcPr>
          <w:p w14:paraId="6D915BD6"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7C7D2357"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7C1B185" w14:textId="77777777" w:rsidR="009D2039" w:rsidRDefault="009D2039" w:rsidP="009D2039">
            <w:pPr>
              <w:rPr>
                <w:rFonts w:cs="Arial"/>
                <w:color w:val="000000"/>
                <w:szCs w:val="22"/>
              </w:rPr>
            </w:pPr>
            <w:r>
              <w:rPr>
                <w:rFonts w:cs="Arial"/>
                <w:color w:val="000000"/>
                <w:szCs w:val="22"/>
              </w:rPr>
              <w:t>Demo video played.</w:t>
            </w:r>
          </w:p>
        </w:tc>
      </w:tr>
    </w:tbl>
    <w:p w14:paraId="5DA54093" w14:textId="77777777" w:rsidR="009D2039" w:rsidRDefault="009D2039" w:rsidP="009D2039"/>
    <w:p w14:paraId="27AB382C" w14:textId="77777777" w:rsidR="00842150" w:rsidRPr="0017445F" w:rsidRDefault="00842150" w:rsidP="00842150">
      <w:pPr>
        <w:pStyle w:val="REUseCase"/>
        <w:shd w:val="clear" w:color="auto" w:fill="F2F2F2" w:themeFill="background1" w:themeFillShade="F2"/>
      </w:pPr>
      <w:r>
        <w:t xml:space="preserve"> Perform utility operations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606EB319" w14:textId="77777777" w:rsidTr="005E5841">
        <w:trPr>
          <w:trHeight w:val="255"/>
        </w:trPr>
        <w:tc>
          <w:tcPr>
            <w:tcW w:w="2546" w:type="dxa"/>
            <w:vMerge w:val="restart"/>
            <w:shd w:val="clear" w:color="auto" w:fill="D9D9D9" w:themeFill="background1" w:themeFillShade="D9"/>
            <w:hideMark/>
          </w:tcPr>
          <w:p w14:paraId="6E96B19E"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2628FF19" w14:textId="77777777" w:rsidR="00B256B9" w:rsidRDefault="00B256B9"/>
        </w:tc>
        <w:tc>
          <w:tcPr>
            <w:tcW w:w="6329" w:type="dxa"/>
            <w:shd w:val="clear" w:color="auto" w:fill="auto"/>
          </w:tcPr>
          <w:p w14:paraId="0DCF2FF0" w14:textId="77777777" w:rsidR="00B256B9" w:rsidRDefault="00B256B9"/>
        </w:tc>
      </w:tr>
      <w:tr w:rsidR="009D2039" w:rsidRPr="007C20FA" w14:paraId="3CB5ED76" w14:textId="77777777" w:rsidTr="009D2039">
        <w:trPr>
          <w:trHeight w:val="255"/>
        </w:trPr>
        <w:tc>
          <w:tcPr>
            <w:tcW w:w="2546" w:type="dxa"/>
            <w:shd w:val="clear" w:color="auto" w:fill="D9D9D9" w:themeFill="background1" w:themeFillShade="D9"/>
          </w:tcPr>
          <w:p w14:paraId="11D9A6AB"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65DBA6C4" w14:textId="77777777" w:rsidR="009D2039" w:rsidRDefault="009D2039" w:rsidP="009D2039">
            <w:pPr>
              <w:rPr>
                <w:rFonts w:cs="Arial"/>
                <w:color w:val="000000"/>
                <w:szCs w:val="22"/>
              </w:rPr>
            </w:pPr>
          </w:p>
        </w:tc>
        <w:tc>
          <w:tcPr>
            <w:tcW w:w="6329" w:type="dxa"/>
            <w:shd w:val="clear" w:color="auto" w:fill="auto"/>
          </w:tcPr>
          <w:p w14:paraId="36999355" w14:textId="77777777" w:rsidR="009D2039" w:rsidRDefault="009D2039" w:rsidP="009D2039">
            <w:pPr>
              <w:rPr>
                <w:rFonts w:cs="Arial"/>
                <w:color w:val="000000"/>
                <w:szCs w:val="22"/>
              </w:rPr>
            </w:pPr>
            <w:r>
              <w:rPr>
                <w:rFonts w:cs="Arial"/>
                <w:color w:val="000000"/>
                <w:szCs w:val="22"/>
              </w:rPr>
              <w:t>Sentinel</w:t>
            </w:r>
          </w:p>
        </w:tc>
      </w:tr>
      <w:tr w:rsidR="009D2039" w:rsidRPr="007C20FA" w14:paraId="1EA6EAD9" w14:textId="77777777" w:rsidTr="009D2039">
        <w:trPr>
          <w:trHeight w:val="255"/>
        </w:trPr>
        <w:tc>
          <w:tcPr>
            <w:tcW w:w="2546" w:type="dxa"/>
            <w:shd w:val="clear" w:color="auto" w:fill="D9D9D9" w:themeFill="background1" w:themeFillShade="D9"/>
            <w:hideMark/>
          </w:tcPr>
          <w:p w14:paraId="2A638995"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47A1D812" w14:textId="77777777" w:rsidR="009D2039" w:rsidRPr="007C20FA" w:rsidRDefault="009D2039" w:rsidP="009D2039">
            <w:pPr>
              <w:rPr>
                <w:rFonts w:cs="Arial"/>
                <w:color w:val="000000"/>
                <w:szCs w:val="22"/>
              </w:rPr>
            </w:pPr>
          </w:p>
        </w:tc>
        <w:tc>
          <w:tcPr>
            <w:tcW w:w="6329" w:type="dxa"/>
            <w:shd w:val="clear" w:color="auto" w:fill="auto"/>
          </w:tcPr>
          <w:p w14:paraId="26EAF432" w14:textId="77777777" w:rsidR="00B256B9" w:rsidRDefault="00B256B9"/>
        </w:tc>
      </w:tr>
      <w:tr w:rsidR="009D2039" w:rsidRPr="007C20FA" w14:paraId="00CBCB05" w14:textId="77777777" w:rsidTr="009D2039">
        <w:trPr>
          <w:trHeight w:val="20"/>
        </w:trPr>
        <w:tc>
          <w:tcPr>
            <w:tcW w:w="2546" w:type="dxa"/>
            <w:vMerge w:val="restart"/>
            <w:shd w:val="clear" w:color="auto" w:fill="D9D9D9" w:themeFill="background1" w:themeFillShade="D9"/>
            <w:hideMark/>
          </w:tcPr>
          <w:p w14:paraId="048C41A8"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3BF6DB3" w14:textId="77777777" w:rsidR="009D2039" w:rsidRDefault="009D2039" w:rsidP="009D2039">
            <w:pPr>
              <w:rPr>
                <w:rFonts w:cs="Arial"/>
                <w:color w:val="000000"/>
                <w:szCs w:val="22"/>
              </w:rPr>
            </w:pPr>
          </w:p>
        </w:tc>
        <w:tc>
          <w:tcPr>
            <w:tcW w:w="6329" w:type="dxa"/>
            <w:shd w:val="clear" w:color="auto" w:fill="auto"/>
          </w:tcPr>
          <w:p w14:paraId="31E03130" w14:textId="77777777" w:rsidR="009D2039" w:rsidRDefault="009D2039" w:rsidP="009D2039">
            <w:pPr>
              <w:rPr>
                <w:rFonts w:cs="Arial"/>
                <w:color w:val="000000"/>
                <w:szCs w:val="22"/>
              </w:rPr>
            </w:pPr>
          </w:p>
        </w:tc>
      </w:tr>
    </w:tbl>
    <w:p w14:paraId="2538245C" w14:textId="77777777" w:rsidR="009D2039" w:rsidRDefault="009D2039" w:rsidP="009D2039"/>
    <w:p w14:paraId="75D790F9" w14:textId="77777777" w:rsidR="00842150" w:rsidRPr="0017445F" w:rsidRDefault="00842150" w:rsidP="00842150">
      <w:pPr>
        <w:pStyle w:val="REUseCase"/>
        <w:shd w:val="clear" w:color="auto" w:fill="F2F2F2" w:themeFill="background1" w:themeFillShade="F2"/>
      </w:pPr>
      <w:r>
        <w:t>3 User requests live video feed</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6AAB1CE" w14:textId="77777777" w:rsidTr="005E5841">
        <w:trPr>
          <w:trHeight w:val="255"/>
        </w:trPr>
        <w:tc>
          <w:tcPr>
            <w:tcW w:w="2546" w:type="dxa"/>
            <w:vMerge w:val="restart"/>
            <w:shd w:val="clear" w:color="auto" w:fill="D9D9D9" w:themeFill="background1" w:themeFillShade="D9"/>
            <w:hideMark/>
          </w:tcPr>
          <w:p w14:paraId="69E1849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BA8C59D" w14:textId="77777777" w:rsidR="005843BC" w:rsidRPr="00693AC1" w:rsidRDefault="005843BC" w:rsidP="00577F96">
            <w:r>
              <w:t>Secondary</w:t>
            </w:r>
          </w:p>
        </w:tc>
        <w:tc>
          <w:tcPr>
            <w:tcW w:w="6329" w:type="dxa"/>
            <w:shd w:val="clear" w:color="auto" w:fill="auto"/>
          </w:tcPr>
          <w:p w14:paraId="64B1DE51" w14:textId="77777777" w:rsidR="00577F96" w:rsidRDefault="00577F96" w:rsidP="00577F96">
            <w:pPr>
              <w:rPr>
                <w:rFonts w:cs="Arial"/>
                <w:color w:val="000000"/>
                <w:szCs w:val="22"/>
              </w:rPr>
            </w:pPr>
            <w:r>
              <w:rPr>
                <w:rFonts w:cs="Arial"/>
                <w:color w:val="000000"/>
                <w:szCs w:val="22"/>
              </w:rPr>
              <w:t>Intruder Detection</w:t>
            </w:r>
          </w:p>
        </w:tc>
      </w:tr>
      <w:tr w:rsidR="00577F96" w:rsidRPr="00B62170" w14:paraId="39B72ACD" w14:textId="77777777" w:rsidTr="005E5841">
        <w:trPr>
          <w:trHeight w:val="255"/>
        </w:trPr>
        <w:tc>
          <w:tcPr>
            <w:tcW w:w="2546" w:type="dxa"/>
            <w:vMerge/>
            <w:shd w:val="clear" w:color="auto" w:fill="D9D9D9" w:themeFill="background1" w:themeFillShade="D9"/>
          </w:tcPr>
          <w:p w14:paraId="2D73E04A" w14:textId="77777777" w:rsidR="00577F96" w:rsidRDefault="00577F96" w:rsidP="00577F96">
            <w:pPr>
              <w:rPr>
                <w:rFonts w:cs="Arial"/>
                <w:color w:val="000000"/>
                <w:szCs w:val="22"/>
              </w:rPr>
            </w:pPr>
          </w:p>
        </w:tc>
        <w:tc>
          <w:tcPr>
            <w:tcW w:w="1439" w:type="dxa"/>
            <w:shd w:val="clear" w:color="auto" w:fill="auto"/>
          </w:tcPr>
          <w:p w14:paraId="5170300D" w14:textId="77777777" w:rsidR="005843BC" w:rsidRPr="00084223" w:rsidRDefault="005843BC" w:rsidP="00577F96">
            <w:pPr>
              <w:rPr>
                <w:rFonts w:cs="Arial"/>
                <w:color w:val="8064A2" w:themeColor="accent4"/>
                <w:szCs w:val="22"/>
              </w:rPr>
            </w:pPr>
            <w:r w:rsidRPr="00AA1C0F">
              <w:rPr>
                <w:color w:val="8064A2" w:themeColor="accent4"/>
              </w:rPr>
              <w:t>Secondary</w:t>
            </w:r>
          </w:p>
        </w:tc>
        <w:tc>
          <w:tcPr>
            <w:tcW w:w="6329" w:type="dxa"/>
            <w:shd w:val="clear" w:color="auto" w:fill="auto"/>
          </w:tcPr>
          <w:p w14:paraId="57F05344" w14:textId="77777777" w:rsidR="00577F96" w:rsidRDefault="00577F96" w:rsidP="00577F96">
            <w:pPr>
              <w:rPr>
                <w:rFonts w:cs="Arial"/>
                <w:color w:val="000000"/>
                <w:szCs w:val="22"/>
              </w:rPr>
            </w:pPr>
            <w:r>
              <w:rPr>
                <w:rFonts w:cs="Arial"/>
                <w:color w:val="000000"/>
                <w:szCs w:val="22"/>
              </w:rPr>
              <w:t>User</w:t>
            </w:r>
          </w:p>
        </w:tc>
      </w:tr>
      <w:tr w:rsidR="00577F96" w:rsidRPr="00B62170" w14:paraId="1E26F6F9" w14:textId="77777777" w:rsidTr="005E5841">
        <w:trPr>
          <w:trHeight w:val="255"/>
        </w:trPr>
        <w:tc>
          <w:tcPr>
            <w:tcW w:w="2546" w:type="dxa"/>
            <w:vMerge/>
            <w:shd w:val="clear" w:color="auto" w:fill="D9D9D9" w:themeFill="background1" w:themeFillShade="D9"/>
          </w:tcPr>
          <w:p w14:paraId="42F1BECF" w14:textId="77777777" w:rsidR="00577F96" w:rsidRDefault="00577F96" w:rsidP="00577F96">
            <w:pPr>
              <w:rPr>
                <w:rFonts w:cs="Arial"/>
                <w:color w:val="000000"/>
                <w:szCs w:val="22"/>
              </w:rPr>
            </w:pPr>
          </w:p>
        </w:tc>
        <w:tc>
          <w:tcPr>
            <w:tcW w:w="1439" w:type="dxa"/>
            <w:shd w:val="clear" w:color="auto" w:fill="auto"/>
          </w:tcPr>
          <w:p w14:paraId="4F31D7DA" w14:textId="77777777" w:rsidR="00B256B9" w:rsidRDefault="00B256B9"/>
        </w:tc>
        <w:tc>
          <w:tcPr>
            <w:tcW w:w="6329" w:type="dxa"/>
            <w:shd w:val="clear" w:color="auto" w:fill="auto"/>
          </w:tcPr>
          <w:p w14:paraId="46329911" w14:textId="77777777" w:rsidR="00577F96" w:rsidRDefault="00577F96" w:rsidP="00577F96">
            <w:pPr>
              <w:rPr>
                <w:rFonts w:cs="Arial"/>
                <w:color w:val="000000"/>
                <w:szCs w:val="22"/>
              </w:rPr>
            </w:pPr>
            <w:r>
              <w:rPr>
                <w:rFonts w:cs="Arial"/>
                <w:color w:val="000000"/>
                <w:szCs w:val="22"/>
              </w:rPr>
              <w:t>HMI (Portable)</w:t>
            </w:r>
          </w:p>
        </w:tc>
      </w:tr>
      <w:tr w:rsidR="009D2039" w:rsidRPr="007C20FA" w14:paraId="49B86B0A" w14:textId="77777777" w:rsidTr="009D2039">
        <w:trPr>
          <w:trHeight w:val="255"/>
        </w:trPr>
        <w:tc>
          <w:tcPr>
            <w:tcW w:w="2546" w:type="dxa"/>
            <w:shd w:val="clear" w:color="auto" w:fill="D9D9D9" w:themeFill="background1" w:themeFillShade="D9"/>
          </w:tcPr>
          <w:p w14:paraId="57DD611C"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62E340EB" w14:textId="77777777" w:rsidR="009D2039" w:rsidRDefault="009D2039" w:rsidP="009D2039">
            <w:pPr>
              <w:rPr>
                <w:rFonts w:cs="Arial"/>
                <w:color w:val="000000"/>
                <w:szCs w:val="22"/>
              </w:rPr>
            </w:pPr>
          </w:p>
        </w:tc>
        <w:tc>
          <w:tcPr>
            <w:tcW w:w="6329" w:type="dxa"/>
            <w:shd w:val="clear" w:color="auto" w:fill="auto"/>
          </w:tcPr>
          <w:p w14:paraId="433E57BB" w14:textId="77777777" w:rsidR="009D2039" w:rsidRDefault="009D2039" w:rsidP="009D2039">
            <w:pPr>
              <w:rPr>
                <w:rFonts w:cs="Arial"/>
                <w:color w:val="000000"/>
                <w:szCs w:val="22"/>
              </w:rPr>
            </w:pPr>
            <w:r>
              <w:rPr>
                <w:rFonts w:cs="Arial"/>
                <w:color w:val="000000"/>
                <w:szCs w:val="22"/>
              </w:rPr>
              <w:t>Sentinel</w:t>
            </w:r>
          </w:p>
        </w:tc>
      </w:tr>
      <w:tr w:rsidR="009D2039" w:rsidRPr="007C20FA" w14:paraId="65258901" w14:textId="77777777" w:rsidTr="009D2039">
        <w:trPr>
          <w:trHeight w:val="255"/>
        </w:trPr>
        <w:tc>
          <w:tcPr>
            <w:tcW w:w="2546" w:type="dxa"/>
            <w:shd w:val="clear" w:color="auto" w:fill="D9D9D9" w:themeFill="background1" w:themeFillShade="D9"/>
            <w:hideMark/>
          </w:tcPr>
          <w:p w14:paraId="42EF2AC3"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C48434B" w14:textId="77777777" w:rsidR="009D2039" w:rsidRPr="007C20FA" w:rsidRDefault="009D2039" w:rsidP="009D2039">
            <w:pPr>
              <w:rPr>
                <w:rFonts w:cs="Arial"/>
                <w:color w:val="000000"/>
                <w:szCs w:val="22"/>
              </w:rPr>
            </w:pPr>
          </w:p>
        </w:tc>
        <w:tc>
          <w:tcPr>
            <w:tcW w:w="6329" w:type="dxa"/>
            <w:shd w:val="clear" w:color="auto" w:fill="auto"/>
          </w:tcPr>
          <w:p w14:paraId="2B4A86E3" w14:textId="77777777" w:rsidR="00B256B9" w:rsidRDefault="00B256B9"/>
        </w:tc>
      </w:tr>
      <w:tr w:rsidR="009D2039" w:rsidRPr="007C20FA" w14:paraId="2C8D1804" w14:textId="77777777" w:rsidTr="009D2039">
        <w:trPr>
          <w:trHeight w:val="20"/>
        </w:trPr>
        <w:tc>
          <w:tcPr>
            <w:tcW w:w="2546" w:type="dxa"/>
            <w:vMerge w:val="restart"/>
            <w:shd w:val="clear" w:color="auto" w:fill="D9D9D9" w:themeFill="background1" w:themeFillShade="D9"/>
            <w:hideMark/>
          </w:tcPr>
          <w:p w14:paraId="6C05E3B2"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38FD18ED"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60B22046" w14:textId="77777777" w:rsidR="009D2039" w:rsidRDefault="009D2039" w:rsidP="009D2039">
            <w:pPr>
              <w:rPr>
                <w:rFonts w:cs="Arial"/>
                <w:color w:val="000000"/>
                <w:szCs w:val="22"/>
              </w:rPr>
            </w:pPr>
            <w:r>
              <w:rPr>
                <w:rFonts w:cs="Arial"/>
                <w:color w:val="000000"/>
                <w:szCs w:val="22"/>
              </w:rPr>
              <w:t>User is already viewing live feed through another camera.</w:t>
            </w:r>
          </w:p>
        </w:tc>
      </w:tr>
      <w:tr w:rsidR="009D2039" w:rsidRPr="007C20FA" w14:paraId="0A96955C" w14:textId="77777777" w:rsidTr="009D2039">
        <w:trPr>
          <w:trHeight w:val="20"/>
        </w:trPr>
        <w:tc>
          <w:tcPr>
            <w:tcW w:w="2546" w:type="dxa"/>
            <w:vMerge w:val="restart"/>
            <w:shd w:val="clear" w:color="auto" w:fill="D9D9D9" w:themeFill="background1" w:themeFillShade="D9"/>
          </w:tcPr>
          <w:p w14:paraId="3BDF0B3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76BE6544"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013FE090" w14:textId="77777777" w:rsidR="009D2039" w:rsidRDefault="009D2039" w:rsidP="009D2039">
            <w:pPr>
              <w:rPr>
                <w:rFonts w:cs="Arial"/>
                <w:color w:val="000000"/>
                <w:szCs w:val="22"/>
              </w:rPr>
            </w:pPr>
            <w:r>
              <w:rPr>
                <w:rFonts w:cs="Arial"/>
                <w:color w:val="000000"/>
                <w:szCs w:val="22"/>
              </w:rPr>
              <w:t>Request from user , via app</w:t>
            </w:r>
          </w:p>
        </w:tc>
      </w:tr>
      <w:tr w:rsidR="009D2039" w:rsidRPr="007C20FA" w14:paraId="71C089FD" w14:textId="77777777" w:rsidTr="009D2039">
        <w:trPr>
          <w:trHeight w:val="255"/>
        </w:trPr>
        <w:tc>
          <w:tcPr>
            <w:tcW w:w="2546" w:type="dxa"/>
            <w:vMerge w:val="restart"/>
            <w:shd w:val="clear" w:color="auto" w:fill="D9D9D9" w:themeFill="background1" w:themeFillShade="D9"/>
          </w:tcPr>
          <w:p w14:paraId="4DECA1DF"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A0AB6E1"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58167CDA" w14:textId="77777777" w:rsidR="009D2039" w:rsidRDefault="009D2039" w:rsidP="009D2039">
            <w:pPr>
              <w:rPr>
                <w:rFonts w:cs="Arial"/>
                <w:color w:val="000000"/>
                <w:szCs w:val="22"/>
              </w:rPr>
            </w:pPr>
            <w:r>
              <w:rPr>
                <w:rFonts w:cs="Arial"/>
                <w:color w:val="000000"/>
                <w:szCs w:val="22"/>
              </w:rPr>
              <w:t>User exits out of the current camera feed.</w:t>
            </w:r>
          </w:p>
        </w:tc>
      </w:tr>
      <w:tr w:rsidR="009D2039" w:rsidRPr="007C20FA" w14:paraId="0776585E" w14:textId="77777777" w:rsidTr="009D2039">
        <w:trPr>
          <w:trHeight w:val="255"/>
        </w:trPr>
        <w:tc>
          <w:tcPr>
            <w:tcW w:w="2546" w:type="dxa"/>
            <w:vMerge/>
            <w:shd w:val="clear" w:color="auto" w:fill="D9D9D9" w:themeFill="background1" w:themeFillShade="D9"/>
          </w:tcPr>
          <w:p w14:paraId="027AA41A" w14:textId="77777777" w:rsidR="009D2039" w:rsidRPr="007C20FA" w:rsidRDefault="009D2039" w:rsidP="009D2039">
            <w:pPr>
              <w:rPr>
                <w:rFonts w:cs="Arial"/>
                <w:b/>
                <w:bCs/>
                <w:color w:val="000000"/>
                <w:szCs w:val="22"/>
              </w:rPr>
            </w:pPr>
          </w:p>
        </w:tc>
        <w:tc>
          <w:tcPr>
            <w:tcW w:w="1439" w:type="dxa"/>
            <w:shd w:val="clear" w:color="auto" w:fill="auto"/>
          </w:tcPr>
          <w:p w14:paraId="35F6303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40A4A5B8" w14:textId="77777777" w:rsidR="009D2039" w:rsidRDefault="009D2039" w:rsidP="009D2039">
            <w:pPr>
              <w:rPr>
                <w:rFonts w:cs="Arial"/>
                <w:color w:val="000000"/>
                <w:szCs w:val="22"/>
              </w:rPr>
            </w:pPr>
            <w:r>
              <w:rPr>
                <w:rFonts w:cs="Arial"/>
                <w:color w:val="000000"/>
                <w:szCs w:val="22"/>
              </w:rPr>
              <w:t>User selects another camera to watch live video.</w:t>
            </w:r>
          </w:p>
        </w:tc>
      </w:tr>
      <w:tr w:rsidR="009D2039" w:rsidRPr="007C20FA" w14:paraId="766C785E" w14:textId="77777777" w:rsidTr="009D2039">
        <w:trPr>
          <w:trHeight w:val="255"/>
        </w:trPr>
        <w:tc>
          <w:tcPr>
            <w:tcW w:w="2546" w:type="dxa"/>
            <w:vMerge w:val="restart"/>
            <w:shd w:val="clear" w:color="auto" w:fill="D9D9D9" w:themeFill="background1" w:themeFillShade="D9"/>
          </w:tcPr>
          <w:p w14:paraId="6228BD6D"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4FF7F00A"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5C0899E" w14:textId="77777777" w:rsidR="009D2039" w:rsidRDefault="009D2039" w:rsidP="009D2039">
            <w:pPr>
              <w:rPr>
                <w:rFonts w:cs="Arial"/>
                <w:color w:val="000000"/>
                <w:szCs w:val="22"/>
              </w:rPr>
            </w:pPr>
            <w:r>
              <w:rPr>
                <w:rFonts w:cs="Arial"/>
                <w:color w:val="000000"/>
                <w:szCs w:val="22"/>
              </w:rPr>
              <w:t>User is able to change the camera for live video feed.</w:t>
            </w:r>
          </w:p>
        </w:tc>
      </w:tr>
    </w:tbl>
    <w:p w14:paraId="32594237" w14:textId="77777777" w:rsidR="00AD2571" w:rsidRPr="008F3667" w:rsidRDefault="00AD2571" w:rsidP="00AE0397">
      <w:pPr>
        <w:pStyle w:val="BodyText"/>
        <w:rPr>
          <w:lang w:val="en-US"/>
        </w:rPr>
      </w:pPr>
    </w:p>
    <w:p w14:paraId="254E02FC" w14:textId="77777777" w:rsidR="00E4313B" w:rsidRDefault="00E4313B" w:rsidP="00E4313B">
      <w:pPr>
        <w:pStyle w:val="Heading2"/>
      </w:pPr>
      <w:bookmarkStart w:id="118" w:name="_Toc65830418"/>
      <w:r>
        <w:t xml:space="preserve">Driving </w:t>
      </w:r>
      <w:r w:rsidR="00F5085D">
        <w:t>and Operati</w:t>
      </w:r>
      <w:r w:rsidR="00EF6AAD">
        <w:t>on</w:t>
      </w:r>
      <w:r w:rsidR="00F5085D">
        <w:t xml:space="preserve"> </w:t>
      </w:r>
      <w:r>
        <w:t>Scenarios</w:t>
      </w:r>
      <w:bookmarkEnd w:id="118"/>
    </w:p>
    <w:p w14:paraId="5E80AE67" w14:textId="487AA00D"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09AF9C8F"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3115C615" w14:textId="47B003DA" w:rsidR="003A1F2F" w:rsidRPr="00347A88" w:rsidRDefault="003A1F2F" w:rsidP="0005083B">
      <w:pPr>
        <w:shd w:val="clear" w:color="auto" w:fill="D6E3BC" w:themeFill="accent3" w:themeFillTint="66"/>
        <w:rPr>
          <w:rStyle w:val="SubtleEmphasis"/>
        </w:rPr>
      </w:pPr>
      <w:r w:rsidRPr="00347A88">
        <w:rPr>
          <w:rStyle w:val="SubtleEmphasis"/>
          <w:b/>
        </w:rPr>
        <w:t xml:space="preserve">#Link: </w:t>
      </w:r>
      <w:hyperlink r:id="rId33" w:history="1">
        <w:r w:rsidRPr="00DE5C04">
          <w:rPr>
            <w:rStyle w:val="SubtleEmphasis"/>
            <w:color w:val="0000FF"/>
          </w:rPr>
          <w:t>RE Wiki</w:t>
        </w:r>
        <w:r w:rsidR="00203F7F" w:rsidRPr="00DE5C04">
          <w:rPr>
            <w:rStyle w:val="SubtleEmphasis"/>
            <w:color w:val="0000FF"/>
          </w:rPr>
          <w:t xml:space="preserve"> – Driving Scenarios</w:t>
        </w:r>
      </w:hyperlink>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Enable-Disable Sentinel</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291DB5A1" wp14:editId="73CDA2FA">
            <wp:extent cx="6466205" cy="2161073"/>
            <wp:effectExtent l="0" t="0" r="0" b="0"/>
            <wp:docPr id="10" name="Picture -715626837.jpg" descr="-715626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5626837.jpg"/>
                    <pic:cNvPicPr/>
                  </pic:nvPicPr>
                  <pic:blipFill>
                    <a:blip r:embed="rId34" cstate="print"/>
                    <a:stretch>
                      <a:fillRect/>
                    </a:stretch>
                  </pic:blipFill>
                  <pic:spPr>
                    <a:xfrm>
                      <a:off x="0" y="0"/>
                      <a:ext cx="6466205" cy="2161073"/>
                    </a:xfrm>
                    <a:prstGeom prst="rect">
                      <a:avLst/>
                    </a:prstGeom>
                  </pic:spPr>
                </pic:pic>
              </a:graphicData>
            </a:graphic>
          </wp:inline>
        </w:drawing>
      </w: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9D2039" w14:paraId="249C44BC" w14:textId="77777777" w:rsidTr="009D2039">
        <w:tc>
          <w:tcPr>
            <w:tcW w:w="10399" w:type="dxa"/>
            <w:gridSpan w:val="2"/>
            <w:shd w:val="clear" w:color="auto" w:fill="D9D9D9" w:themeFill="background1" w:themeFillShade="D9"/>
          </w:tcPr>
          <w:p w14:paraId="00AA6974" w14:textId="77777777" w:rsidR="009D2039" w:rsidRPr="00A90FF5" w:rsidRDefault="009D2039" w:rsidP="009D2039">
            <w:pPr>
              <w:rPr>
                <w:b/>
              </w:rPr>
            </w:pPr>
            <w:r w:rsidRPr="00A90FF5">
              <w:rPr>
                <w:b/>
              </w:rPr>
              <w:t>Flow of Actions</w:t>
            </w:r>
          </w:p>
        </w:tc>
      </w:tr>
      <w:tr w:rsidR="009D2039" w14:paraId="6E161518" w14:textId="77777777" w:rsidTr="009D2039">
        <w:tc>
          <w:tcPr>
            <w:tcW w:w="1008" w:type="dxa"/>
          </w:tcPr>
          <w:p w14:paraId="64C91BAB" w14:textId="77777777" w:rsidR="009D2039" w:rsidRDefault="009D2039" w:rsidP="009D2039">
            <w:r>
              <w:t>1</w:t>
            </w:r>
          </w:p>
        </w:tc>
        <w:tc>
          <w:tcPr>
            <w:tcW w:w="9391" w:type="dxa"/>
          </w:tcPr>
          <w:p w14:paraId="3A52A5A9" w14:textId="77777777" w:rsidR="00B256B9" w:rsidRDefault="00B256B9"/>
        </w:tc>
      </w:tr>
    </w:tbl>
    <w:p w14:paraId="090A97FE" w14:textId="77777777" w:rsidR="009D2039" w:rsidRDefault="009D2039" w:rsidP="009D2039">
      <w:pPr>
        <w:overflowPunct/>
        <w:autoSpaceDE/>
        <w:autoSpaceDN/>
        <w:adjustRightInd/>
        <w:textAlignment w:val="auto"/>
      </w:pPr>
      <w:r>
        <w:br w:type="page"/>
      </w:r>
    </w:p>
    <w:p w14:paraId="0FAA1372" w14:textId="77777777" w:rsidR="003258EE" w:rsidRDefault="003258EE" w:rsidP="003258EE">
      <w:pPr>
        <w:pStyle w:val="REScenario"/>
        <w:shd w:val="clear" w:color="auto" w:fill="F2F2F2" w:themeFill="background1" w:themeFillShade="F2"/>
      </w:pPr>
      <w:r>
        <w:lastRenderedPageBreak/>
        <w:t>Launch tutorial</w:t>
      </w:r>
    </w:p>
    <w:p w14:paraId="0AB8C818"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32F23839" wp14:editId="1163AFA9">
            <wp:extent cx="6466205" cy="5036602"/>
            <wp:effectExtent l="0" t="0" r="0" b="0"/>
            <wp:docPr id="12" name="Picture 253033845.jpg" descr="253033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3033845.jpg"/>
                    <pic:cNvPicPr/>
                  </pic:nvPicPr>
                  <pic:blipFill>
                    <a:blip r:embed="rId35" cstate="print"/>
                    <a:stretch>
                      <a:fillRect/>
                    </a:stretch>
                  </pic:blipFill>
                  <pic:spPr>
                    <a:xfrm>
                      <a:off x="0" y="0"/>
                      <a:ext cx="6466205" cy="5036602"/>
                    </a:xfrm>
                    <a:prstGeom prst="rect">
                      <a:avLst/>
                    </a:prstGeom>
                  </pic:spPr>
                </pic:pic>
              </a:graphicData>
            </a:graphic>
          </wp:inline>
        </w:drawing>
      </w: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9D2039" w14:paraId="6CA59592" w14:textId="77777777" w:rsidTr="009D2039">
        <w:tc>
          <w:tcPr>
            <w:tcW w:w="10399" w:type="dxa"/>
            <w:gridSpan w:val="2"/>
            <w:shd w:val="clear" w:color="auto" w:fill="D9D9D9" w:themeFill="background1" w:themeFillShade="D9"/>
          </w:tcPr>
          <w:p w14:paraId="6DE105BA" w14:textId="77777777" w:rsidR="009D2039" w:rsidRPr="00A90FF5" w:rsidRDefault="009D2039" w:rsidP="009D2039">
            <w:pPr>
              <w:rPr>
                <w:b/>
              </w:rPr>
            </w:pPr>
            <w:r w:rsidRPr="00A90FF5">
              <w:rPr>
                <w:b/>
              </w:rPr>
              <w:t>Flow of Actions</w:t>
            </w:r>
          </w:p>
        </w:tc>
      </w:tr>
      <w:tr w:rsidR="009D2039" w14:paraId="358385BC" w14:textId="77777777" w:rsidTr="009D2039">
        <w:tc>
          <w:tcPr>
            <w:tcW w:w="1008" w:type="dxa"/>
          </w:tcPr>
          <w:p w14:paraId="2767FC8C" w14:textId="77777777" w:rsidR="009D2039" w:rsidRDefault="009D2039" w:rsidP="009D2039">
            <w:r>
              <w:t>1</w:t>
            </w:r>
          </w:p>
        </w:tc>
        <w:tc>
          <w:tcPr>
            <w:tcW w:w="9391" w:type="dxa"/>
          </w:tcPr>
          <w:p w14:paraId="5B506019" w14:textId="77777777" w:rsidR="00B256B9" w:rsidRDefault="00B256B9"/>
        </w:tc>
      </w:tr>
    </w:tbl>
    <w:p w14:paraId="11AE514B" w14:textId="77777777" w:rsidR="009D2039" w:rsidRDefault="009D2039" w:rsidP="009D2039">
      <w:pPr>
        <w:overflowPunct/>
        <w:autoSpaceDE/>
        <w:autoSpaceDN/>
        <w:adjustRightInd/>
        <w:textAlignment w:val="auto"/>
      </w:pPr>
      <w:r>
        <w:br w:type="page"/>
      </w:r>
    </w:p>
    <w:p w14:paraId="67717579" w14:textId="77777777" w:rsidR="003258EE" w:rsidRDefault="003258EE" w:rsidP="003258EE">
      <w:pPr>
        <w:pStyle w:val="REScenario"/>
        <w:shd w:val="clear" w:color="auto" w:fill="F2F2F2" w:themeFill="background1" w:themeFillShade="F2"/>
      </w:pPr>
      <w:r>
        <w:lastRenderedPageBreak/>
        <w:t>Modify sentinel settings</w:t>
      </w:r>
    </w:p>
    <w:p w14:paraId="06B48AE3"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3856AEC7" wp14:editId="707BCD99">
            <wp:extent cx="6466205" cy="4099020"/>
            <wp:effectExtent l="0" t="0" r="0" b="0"/>
            <wp:docPr id="14" name="Picture 1730240577.jpg" descr="1730240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30240577.jpg"/>
                    <pic:cNvPicPr/>
                  </pic:nvPicPr>
                  <pic:blipFill>
                    <a:blip r:embed="rId36" cstate="print"/>
                    <a:stretch>
                      <a:fillRect/>
                    </a:stretch>
                  </pic:blipFill>
                  <pic:spPr>
                    <a:xfrm>
                      <a:off x="0" y="0"/>
                      <a:ext cx="6466205" cy="4099020"/>
                    </a:xfrm>
                    <a:prstGeom prst="rect">
                      <a:avLst/>
                    </a:prstGeom>
                  </pic:spPr>
                </pic:pic>
              </a:graphicData>
            </a:graphic>
          </wp:inline>
        </w:drawing>
      </w: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9D2039" w14:paraId="6D96E87D" w14:textId="77777777" w:rsidTr="009D2039">
        <w:tc>
          <w:tcPr>
            <w:tcW w:w="10399" w:type="dxa"/>
            <w:gridSpan w:val="2"/>
            <w:shd w:val="clear" w:color="auto" w:fill="D9D9D9" w:themeFill="background1" w:themeFillShade="D9"/>
          </w:tcPr>
          <w:p w14:paraId="5740D778" w14:textId="77777777" w:rsidR="009D2039" w:rsidRPr="00A90FF5" w:rsidRDefault="009D2039" w:rsidP="009D2039">
            <w:pPr>
              <w:rPr>
                <w:b/>
              </w:rPr>
            </w:pPr>
            <w:r w:rsidRPr="00A90FF5">
              <w:rPr>
                <w:b/>
              </w:rPr>
              <w:t>Flow of Actions</w:t>
            </w:r>
          </w:p>
        </w:tc>
      </w:tr>
      <w:tr w:rsidR="009D2039" w14:paraId="67DA7046" w14:textId="77777777" w:rsidTr="009D2039">
        <w:tc>
          <w:tcPr>
            <w:tcW w:w="1008" w:type="dxa"/>
          </w:tcPr>
          <w:p w14:paraId="5161F1B4" w14:textId="77777777" w:rsidR="009D2039" w:rsidRDefault="009D2039" w:rsidP="009D2039">
            <w:r>
              <w:t>1</w:t>
            </w:r>
          </w:p>
        </w:tc>
        <w:tc>
          <w:tcPr>
            <w:tcW w:w="9391" w:type="dxa"/>
          </w:tcPr>
          <w:p w14:paraId="35826E9E" w14:textId="77777777" w:rsidR="00B256B9" w:rsidRDefault="00B256B9"/>
        </w:tc>
      </w:tr>
    </w:tbl>
    <w:p w14:paraId="42121535" w14:textId="77777777" w:rsidR="009D2039" w:rsidRDefault="009D2039" w:rsidP="009D2039">
      <w:pPr>
        <w:overflowPunct/>
        <w:autoSpaceDE/>
        <w:autoSpaceDN/>
        <w:adjustRightInd/>
        <w:textAlignment w:val="auto"/>
      </w:pPr>
      <w:r>
        <w:br w:type="page"/>
      </w:r>
    </w:p>
    <w:p w14:paraId="4AC45BAF" w14:textId="77777777" w:rsidR="003258EE" w:rsidRDefault="003258EE" w:rsidP="003258EE">
      <w:pPr>
        <w:pStyle w:val="REScenario"/>
        <w:shd w:val="clear" w:color="auto" w:fill="F2F2F2" w:themeFill="background1" w:themeFillShade="F2"/>
      </w:pPr>
      <w:r>
        <w:lastRenderedPageBreak/>
        <w:t>Obtain demo mode executed</w:t>
      </w:r>
    </w:p>
    <w:p w14:paraId="69FE22B6"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588B6775" wp14:editId="770CDD86">
            <wp:extent cx="6466205" cy="3379562"/>
            <wp:effectExtent l="0" t="0" r="0" b="0"/>
            <wp:docPr id="16" name="Picture -2145737269.jpg" descr="-2145737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5737269.jpg"/>
                    <pic:cNvPicPr/>
                  </pic:nvPicPr>
                  <pic:blipFill>
                    <a:blip r:embed="rId37" cstate="print"/>
                    <a:stretch>
                      <a:fillRect/>
                    </a:stretch>
                  </pic:blipFill>
                  <pic:spPr>
                    <a:xfrm>
                      <a:off x="0" y="0"/>
                      <a:ext cx="6466205" cy="3379562"/>
                    </a:xfrm>
                    <a:prstGeom prst="rect">
                      <a:avLst/>
                    </a:prstGeom>
                  </pic:spPr>
                </pic:pic>
              </a:graphicData>
            </a:graphic>
          </wp:inline>
        </w:drawing>
      </w: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9D2039" w14:paraId="25F57BAA" w14:textId="77777777" w:rsidTr="009D2039">
        <w:tc>
          <w:tcPr>
            <w:tcW w:w="10399" w:type="dxa"/>
            <w:gridSpan w:val="2"/>
            <w:shd w:val="clear" w:color="auto" w:fill="D9D9D9" w:themeFill="background1" w:themeFillShade="D9"/>
          </w:tcPr>
          <w:p w14:paraId="55868DA9" w14:textId="77777777" w:rsidR="009D2039" w:rsidRPr="00A90FF5" w:rsidRDefault="009D2039" w:rsidP="009D2039">
            <w:pPr>
              <w:rPr>
                <w:b/>
              </w:rPr>
            </w:pPr>
            <w:r w:rsidRPr="00A90FF5">
              <w:rPr>
                <w:b/>
              </w:rPr>
              <w:t>Flow of Actions</w:t>
            </w:r>
          </w:p>
        </w:tc>
      </w:tr>
      <w:tr w:rsidR="009D2039" w14:paraId="0E8CB4C4" w14:textId="77777777" w:rsidTr="009D2039">
        <w:tc>
          <w:tcPr>
            <w:tcW w:w="1008" w:type="dxa"/>
          </w:tcPr>
          <w:p w14:paraId="5595F87B" w14:textId="77777777" w:rsidR="009D2039" w:rsidRDefault="009D2039" w:rsidP="009D2039">
            <w:r>
              <w:t>1</w:t>
            </w:r>
          </w:p>
        </w:tc>
        <w:tc>
          <w:tcPr>
            <w:tcW w:w="9391" w:type="dxa"/>
          </w:tcPr>
          <w:p w14:paraId="756A6AB6" w14:textId="77777777" w:rsidR="00B256B9" w:rsidRDefault="00B256B9"/>
        </w:tc>
      </w:tr>
    </w:tbl>
    <w:p w14:paraId="46FF855D" w14:textId="77777777" w:rsidR="009D2039" w:rsidRDefault="009D2039" w:rsidP="009D2039">
      <w:pPr>
        <w:overflowPunct/>
        <w:autoSpaceDE/>
        <w:autoSpaceDN/>
        <w:adjustRightInd/>
        <w:textAlignment w:val="auto"/>
      </w:pPr>
      <w:r>
        <w:br w:type="page"/>
      </w:r>
    </w:p>
    <w:p w14:paraId="53AC2989" w14:textId="77777777" w:rsidR="003258EE" w:rsidRDefault="003258EE" w:rsidP="003258EE">
      <w:pPr>
        <w:pStyle w:val="REScenario"/>
        <w:shd w:val="clear" w:color="auto" w:fill="F2F2F2" w:themeFill="background1" w:themeFillShade="F2"/>
      </w:pPr>
      <w:r>
        <w:lastRenderedPageBreak/>
        <w:t>Obtain vehicle camera video feed</w:t>
      </w:r>
    </w:p>
    <w:p w14:paraId="0EC24410" w14:textId="179544B4" w:rsidR="009D2039" w:rsidRPr="00C5093E" w:rsidRDefault="006738A7"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547970FA" wp14:editId="126BA907">
            <wp:extent cx="6466205" cy="3441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66205" cy="3441065"/>
                    </a:xfrm>
                    <a:prstGeom prst="rect">
                      <a:avLst/>
                    </a:prstGeom>
                  </pic:spPr>
                </pic:pic>
              </a:graphicData>
            </a:graphic>
          </wp:inline>
        </w:drawing>
      </w: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9D2039" w14:paraId="6F891913" w14:textId="77777777" w:rsidTr="009D2039">
        <w:tc>
          <w:tcPr>
            <w:tcW w:w="10399" w:type="dxa"/>
            <w:gridSpan w:val="2"/>
            <w:shd w:val="clear" w:color="auto" w:fill="D9D9D9" w:themeFill="background1" w:themeFillShade="D9"/>
          </w:tcPr>
          <w:p w14:paraId="4DB9E4BE" w14:textId="77777777" w:rsidR="009D2039" w:rsidRPr="00A90FF5" w:rsidRDefault="009D2039" w:rsidP="009D2039">
            <w:pPr>
              <w:rPr>
                <w:b/>
              </w:rPr>
            </w:pPr>
            <w:r w:rsidRPr="00A90FF5">
              <w:rPr>
                <w:b/>
              </w:rPr>
              <w:t>Flow of Actions</w:t>
            </w:r>
          </w:p>
        </w:tc>
      </w:tr>
      <w:tr w:rsidR="009D2039" w14:paraId="2F8AC06D" w14:textId="77777777" w:rsidTr="009D2039">
        <w:tc>
          <w:tcPr>
            <w:tcW w:w="1008" w:type="dxa"/>
          </w:tcPr>
          <w:p w14:paraId="7993D5C0" w14:textId="77777777" w:rsidR="009D2039" w:rsidRDefault="009D2039" w:rsidP="009D2039">
            <w:r>
              <w:t>1</w:t>
            </w:r>
          </w:p>
        </w:tc>
        <w:tc>
          <w:tcPr>
            <w:tcW w:w="9391" w:type="dxa"/>
          </w:tcPr>
          <w:p w14:paraId="377C1DA9" w14:textId="77777777" w:rsidR="00B256B9" w:rsidRDefault="00B256B9"/>
        </w:tc>
      </w:tr>
    </w:tbl>
    <w:p w14:paraId="7904DBE1" w14:textId="77777777" w:rsidR="009D2039" w:rsidRDefault="009D2039" w:rsidP="009D2039">
      <w:pPr>
        <w:overflowPunct/>
        <w:autoSpaceDE/>
        <w:autoSpaceDN/>
        <w:adjustRightInd/>
        <w:textAlignment w:val="auto"/>
      </w:pPr>
      <w:r>
        <w:br w:type="page"/>
      </w:r>
    </w:p>
    <w:p w14:paraId="4A742F1D" w14:textId="77777777" w:rsidR="003258EE" w:rsidRDefault="003258EE" w:rsidP="003258EE">
      <w:pPr>
        <w:pStyle w:val="REScenario"/>
        <w:shd w:val="clear" w:color="auto" w:fill="F2F2F2" w:themeFill="background1" w:themeFillShade="F2"/>
      </w:pPr>
      <w:r>
        <w:lastRenderedPageBreak/>
        <w:t>Sentinel Scenarios</w:t>
      </w:r>
    </w:p>
    <w:p w14:paraId="6640466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51CB69DB" wp14:editId="03A8E708">
            <wp:extent cx="6466205" cy="2746608"/>
            <wp:effectExtent l="0" t="0" r="0" b="0"/>
            <wp:docPr id="20" name="Picture 936072412.jpg" descr="936072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6072412.jpg"/>
                    <pic:cNvPicPr/>
                  </pic:nvPicPr>
                  <pic:blipFill>
                    <a:blip r:embed="rId39" cstate="print"/>
                    <a:stretch>
                      <a:fillRect/>
                    </a:stretch>
                  </pic:blipFill>
                  <pic:spPr>
                    <a:xfrm>
                      <a:off x="0" y="0"/>
                      <a:ext cx="6466205" cy="2746608"/>
                    </a:xfrm>
                    <a:prstGeom prst="rect">
                      <a:avLst/>
                    </a:prstGeom>
                  </pic:spPr>
                </pic:pic>
              </a:graphicData>
            </a:graphic>
          </wp:inline>
        </w:drawing>
      </w: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9D2039" w14:paraId="3BFCAFB8" w14:textId="77777777" w:rsidTr="009D2039">
        <w:tc>
          <w:tcPr>
            <w:tcW w:w="10399" w:type="dxa"/>
            <w:gridSpan w:val="2"/>
            <w:shd w:val="clear" w:color="auto" w:fill="D9D9D9" w:themeFill="background1" w:themeFillShade="D9"/>
          </w:tcPr>
          <w:p w14:paraId="4ADA83BC" w14:textId="77777777" w:rsidR="009D2039" w:rsidRPr="00A90FF5" w:rsidRDefault="009D2039" w:rsidP="009D2039">
            <w:pPr>
              <w:rPr>
                <w:b/>
              </w:rPr>
            </w:pPr>
            <w:r w:rsidRPr="00A90FF5">
              <w:rPr>
                <w:b/>
              </w:rPr>
              <w:t>Flow of Actions</w:t>
            </w:r>
          </w:p>
        </w:tc>
      </w:tr>
      <w:tr w:rsidR="009D2039" w14:paraId="2F82593D" w14:textId="77777777" w:rsidTr="009D2039">
        <w:tc>
          <w:tcPr>
            <w:tcW w:w="1008" w:type="dxa"/>
          </w:tcPr>
          <w:p w14:paraId="67EDF950" w14:textId="77777777" w:rsidR="009D2039" w:rsidRDefault="009D2039" w:rsidP="009D2039">
            <w:r>
              <w:t>1</w:t>
            </w:r>
          </w:p>
        </w:tc>
        <w:tc>
          <w:tcPr>
            <w:tcW w:w="9391" w:type="dxa"/>
          </w:tcPr>
          <w:p w14:paraId="12375836" w14:textId="77777777" w:rsidR="009D2039" w:rsidRDefault="009D2039" w:rsidP="009D2039">
            <w:r>
              <w:t>Sentinel configured ON, including default camera view</w:t>
            </w:r>
          </w:p>
        </w:tc>
      </w:tr>
      <w:tr w:rsidR="009D2039" w14:paraId="3D79F334" w14:textId="77777777" w:rsidTr="009D2039">
        <w:tc>
          <w:tcPr>
            <w:tcW w:w="1008" w:type="dxa"/>
          </w:tcPr>
          <w:p w14:paraId="36A65792" w14:textId="77777777" w:rsidR="009D2039" w:rsidRDefault="009D2039" w:rsidP="009D2039">
            <w:r>
              <w:t>2</w:t>
            </w:r>
          </w:p>
        </w:tc>
        <w:tc>
          <w:tcPr>
            <w:tcW w:w="9391" w:type="dxa"/>
          </w:tcPr>
          <w:p w14:paraId="267A50C9" w14:textId="77777777" w:rsidR="009D2039" w:rsidRDefault="009D2039" w:rsidP="009D2039">
            <w:r>
              <w:t>Driver parks vehicle</w:t>
            </w:r>
          </w:p>
        </w:tc>
      </w:tr>
      <w:tr w:rsidR="009D2039" w14:paraId="44A8BD4C" w14:textId="77777777" w:rsidTr="009D2039">
        <w:tc>
          <w:tcPr>
            <w:tcW w:w="1008" w:type="dxa"/>
          </w:tcPr>
          <w:p w14:paraId="0A73F6F9" w14:textId="77777777" w:rsidR="009D2039" w:rsidRDefault="009D2039" w:rsidP="009D2039">
            <w:r>
              <w:t>3</w:t>
            </w:r>
          </w:p>
        </w:tc>
        <w:tc>
          <w:tcPr>
            <w:tcW w:w="9391" w:type="dxa"/>
          </w:tcPr>
          <w:p w14:paraId="1DD66335" w14:textId="77777777" w:rsidR="009D2039" w:rsidRDefault="009D2039" w:rsidP="009D2039">
            <w:r>
              <w:t>Driver leaves vehicle, activating sensors</w:t>
            </w:r>
          </w:p>
        </w:tc>
      </w:tr>
    </w:tbl>
    <w:p w14:paraId="1872ECAC" w14:textId="77777777" w:rsidR="009D2039" w:rsidRDefault="009D2039" w:rsidP="009D2039">
      <w:pPr>
        <w:overflowPunct/>
        <w:autoSpaceDE/>
        <w:autoSpaceDN/>
        <w:adjustRightInd/>
        <w:textAlignment w:val="auto"/>
      </w:pPr>
      <w:r>
        <w:br w:type="page"/>
      </w:r>
    </w:p>
    <w:p w14:paraId="0BEE30B8" w14:textId="77777777" w:rsidR="003258EE" w:rsidRDefault="003258EE" w:rsidP="003258EE">
      <w:pPr>
        <w:pStyle w:val="REScenario"/>
        <w:shd w:val="clear" w:color="auto" w:fill="F2F2F2" w:themeFill="background1" w:themeFillShade="F2"/>
      </w:pPr>
      <w:r>
        <w:lastRenderedPageBreak/>
        <w:t>Terminate camera video feed request</w:t>
      </w:r>
    </w:p>
    <w:p w14:paraId="4BCFB917"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01B3C3AD" wp14:editId="686665F0">
            <wp:extent cx="6466205" cy="2610015"/>
            <wp:effectExtent l="0" t="0" r="0" b="0"/>
            <wp:docPr id="22" name="Picture 1320664962.jpg" descr="1320664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20664962.jpg"/>
                    <pic:cNvPicPr/>
                  </pic:nvPicPr>
                  <pic:blipFill>
                    <a:blip r:embed="rId40" cstate="print"/>
                    <a:stretch>
                      <a:fillRect/>
                    </a:stretch>
                  </pic:blipFill>
                  <pic:spPr>
                    <a:xfrm>
                      <a:off x="0" y="0"/>
                      <a:ext cx="6466205" cy="2610015"/>
                    </a:xfrm>
                    <a:prstGeom prst="rect">
                      <a:avLst/>
                    </a:prstGeom>
                  </pic:spPr>
                </pic:pic>
              </a:graphicData>
            </a:graphic>
          </wp:inline>
        </w:drawing>
      </w: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9D2039" w14:paraId="46E08B36" w14:textId="77777777" w:rsidTr="009D2039">
        <w:tc>
          <w:tcPr>
            <w:tcW w:w="10399" w:type="dxa"/>
            <w:gridSpan w:val="2"/>
            <w:shd w:val="clear" w:color="auto" w:fill="D9D9D9" w:themeFill="background1" w:themeFillShade="D9"/>
          </w:tcPr>
          <w:p w14:paraId="7AFC94AC" w14:textId="77777777" w:rsidR="009D2039" w:rsidRPr="00A90FF5" w:rsidRDefault="009D2039" w:rsidP="009D2039">
            <w:pPr>
              <w:rPr>
                <w:b/>
              </w:rPr>
            </w:pPr>
            <w:r w:rsidRPr="00A90FF5">
              <w:rPr>
                <w:b/>
              </w:rPr>
              <w:t>Flow of Actions</w:t>
            </w:r>
          </w:p>
        </w:tc>
      </w:tr>
      <w:tr w:rsidR="009D2039" w14:paraId="279C763D" w14:textId="77777777" w:rsidTr="009D2039">
        <w:tc>
          <w:tcPr>
            <w:tcW w:w="1008" w:type="dxa"/>
          </w:tcPr>
          <w:p w14:paraId="2F4972DB" w14:textId="77777777" w:rsidR="009D2039" w:rsidRDefault="009D2039" w:rsidP="009D2039">
            <w:r>
              <w:t>1</w:t>
            </w:r>
          </w:p>
        </w:tc>
        <w:tc>
          <w:tcPr>
            <w:tcW w:w="9391" w:type="dxa"/>
          </w:tcPr>
          <w:p w14:paraId="2FC8060A" w14:textId="77777777" w:rsidR="00B256B9" w:rsidRDefault="00B256B9"/>
        </w:tc>
      </w:tr>
    </w:tbl>
    <w:p w14:paraId="2B5CECF2" w14:textId="77777777" w:rsidR="006E4413" w:rsidRPr="002573C6" w:rsidRDefault="006E4413" w:rsidP="007E0B71">
      <w:pPr>
        <w:pStyle w:val="BodyText"/>
        <w:keepNext w:val="0"/>
      </w:pPr>
    </w:p>
    <w:p w14:paraId="26FAC72C" w14:textId="77777777" w:rsidR="008736C6" w:rsidRDefault="008736C6" w:rsidP="008736C6">
      <w:pPr>
        <w:pStyle w:val="Heading2"/>
      </w:pPr>
      <w:bookmarkStart w:id="119" w:name="_Toc65830419"/>
      <w:r>
        <w:t>Decision Tables</w:t>
      </w:r>
      <w:bookmarkEnd w:id="119"/>
    </w:p>
    <w:p w14:paraId="7DB7B2DB" w14:textId="77777777" w:rsidR="0032452C" w:rsidRPr="00347A88" w:rsidRDefault="00845E88" w:rsidP="0005083B">
      <w:pPr>
        <w:shd w:val="clear" w:color="auto" w:fill="D6E3BC" w:themeFill="accent3" w:themeFillTint="66"/>
        <w:rPr>
          <w:rStyle w:val="SubtleEmphasis"/>
        </w:rPr>
      </w:pPr>
      <w:r w:rsidRPr="00347A88">
        <w:rPr>
          <w:rStyle w:val="SubtleEmphasis"/>
          <w:b/>
        </w:rPr>
        <w:t>#Classification</w:t>
      </w:r>
      <w:r w:rsidR="0032452C" w:rsidRPr="00347A88">
        <w:rPr>
          <w:rStyle w:val="SubtleEmphasis"/>
          <w:b/>
        </w:rPr>
        <w:t>:</w:t>
      </w:r>
      <w:r w:rsidR="0032452C" w:rsidRPr="00347A88">
        <w:rPr>
          <w:rStyle w:val="SubtleEmphasis"/>
        </w:rPr>
        <w:t xml:space="preserve"> Optional</w:t>
      </w:r>
    </w:p>
    <w:p w14:paraId="0B556D87" w14:textId="469090F2"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1"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67579228" w14:textId="57937D1F" w:rsidR="003036CD" w:rsidRPr="00347A88" w:rsidRDefault="0032452C" w:rsidP="0005083B">
      <w:pPr>
        <w:shd w:val="clear" w:color="auto" w:fill="D6E3BC" w:themeFill="accent3" w:themeFillTint="66"/>
        <w:rPr>
          <w:rStyle w:val="SubtleEmphasis"/>
        </w:rPr>
      </w:pPr>
      <w:r w:rsidRPr="00347A88">
        <w:rPr>
          <w:rStyle w:val="SubtleEmphasis"/>
          <w:b/>
        </w:rPr>
        <w:t>#Hint</w:t>
      </w:r>
      <w:r w:rsidR="00845E88" w:rsidRPr="00347A88">
        <w:rPr>
          <w:rStyle w:val="SubtleEmphasis"/>
          <w:b/>
        </w:rPr>
        <w: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ch.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613B19">
        <w:rPr>
          <w:rStyle w:val="SubtleEmphasis"/>
        </w:rPr>
        <w:t>4.1</w:t>
      </w:r>
      <w:r w:rsidR="000D2EC1" w:rsidRPr="00347A88">
        <w:rPr>
          <w:rStyle w:val="SubtleEmphasis"/>
        </w:rPr>
        <w:fldChar w:fldCharType="end"/>
      </w:r>
      <w:r w:rsidR="000D2EC1" w:rsidRPr="00347A88">
        <w:rPr>
          <w:rStyle w:val="SubtleEmphasis"/>
        </w:rPr>
        <w:t>) and based purely on current inputs.</w:t>
      </w:r>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106"/>
      <w:bookmarkEnd w:id="107"/>
      <w:bookmarkEnd w:id="108"/>
    </w:p>
    <w:p w14:paraId="3E872CFE" w14:textId="77777777" w:rsidR="0027671B" w:rsidRDefault="00D808DC" w:rsidP="0027671B">
      <w:pPr>
        <w:pStyle w:val="Heading1"/>
      </w:pPr>
      <w:bookmarkStart w:id="120" w:name="_Toc397081459"/>
      <w:bookmarkStart w:id="121" w:name="_Ref357774543"/>
      <w:bookmarkStart w:id="122" w:name="_Ref300051457"/>
      <w:bookmarkStart w:id="123" w:name="_Toc65830420"/>
      <w:r>
        <w:lastRenderedPageBreak/>
        <w:t>Feature Requirements</w:t>
      </w:r>
      <w:bookmarkEnd w:id="120"/>
      <w:bookmarkEnd w:id="121"/>
      <w:bookmarkEnd w:id="122"/>
      <w:bookmarkEnd w:id="123"/>
    </w:p>
    <w:p w14:paraId="40C340F0"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5033F1C4"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2"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3B3941C" w14:textId="18466643" w:rsidR="0027671B" w:rsidRDefault="0027671B" w:rsidP="00094F0D">
      <w:pPr>
        <w:pStyle w:val="Heading2"/>
      </w:pPr>
      <w:bookmarkStart w:id="124" w:name="_Toc397081466"/>
      <w:bookmarkStart w:id="125" w:name="_Toc65830421"/>
      <w:r w:rsidRPr="007C20FA">
        <w:t>Functional Requirements</w:t>
      </w:r>
      <w:bookmarkEnd w:id="124"/>
      <w:bookmarkEnd w:id="125"/>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26" w:name="_56aeec51de6d26350e18a948d972df2e"/>
      <w:r>
        <w:t>R_F_Sentinel_00004</w:t>
      </w:r>
      <w:bookmarkEnd w:id="126"/>
      <w:r>
        <w:t xml:space="preserve"> Arm Sentinel</w:t>
      </w:r>
    </w:p>
    <w:p w14:paraId="2384C72A" w14:textId="77777777" w:rsidR="00E11189" w:rsidRDefault="00E11189" w:rsidP="00E11189">
      <w:pPr>
        <w:rPr>
          <w:rFonts w:cs="Arial"/>
        </w:rPr>
      </w:pPr>
      <w:r>
        <w:rPr>
          <w:rFonts w:cs="Arial"/>
        </w:rPr>
        <w:t>If enabled and no disabling conditions exist, the Sentinel feature shall  automatically arm.</w:t>
      </w:r>
    </w:p>
    <w:p w14:paraId="27449395" w14:textId="26321F2A"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R_F_Sentinel_00004</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allow activation and deactivation of the feature automatically when all enabling conditions exist</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feature getting activated when all enabling conditions exist</w:t>
            </w:r>
          </w:p>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0DC60" w14:textId="77777777" w:rsidR="00B256B9" w:rsidRDefault="00B256B9"/>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31D0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D5A5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BF189E" w14:textId="77777777" w:rsidR="00B256B9" w:rsidRDefault="00B256B9"/>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201F8B"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6EF8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00507C" w14:textId="77777777" w:rsidR="00B256B9" w:rsidRDefault="00B256B9"/>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73CECE6E" w:rsidR="00B3499B" w:rsidRPr="00B3499B" w:rsidRDefault="00C47305"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6F9D77C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481C664F" w14:textId="77777777" w:rsidR="00E11189" w:rsidRPr="0017445F" w:rsidRDefault="00E11189" w:rsidP="00E11189">
      <w:pPr>
        <w:pStyle w:val="RERequirement"/>
        <w:shd w:val="clear" w:color="auto" w:fill="F2F2F2" w:themeFill="background1" w:themeFillShade="F2"/>
      </w:pPr>
      <w:bookmarkStart w:id="127" w:name="_732d6f9d91ef610b1dd77b6cdd081647"/>
      <w:r>
        <w:t>R_F_Sentinel_00005</w:t>
      </w:r>
      <w:bookmarkEnd w:id="127"/>
      <w:r>
        <w:t xml:space="preserve"> Intrusion Detection - Inclination Change</w:t>
      </w:r>
    </w:p>
    <w:p w14:paraId="048DC68F" w14:textId="77777777" w:rsidR="00E11189" w:rsidRDefault="00E11189" w:rsidP="00E11189">
      <w:pPr>
        <w:rPr>
          <w:rFonts w:cs="Arial"/>
        </w:rPr>
      </w:pPr>
      <w:r>
        <w:rPr>
          <w:rFonts w:cs="Arial"/>
        </w:rPr>
        <w:t>If an inclination vehicle event occurs and sentinel feature is armed, sentinel feature shall detect intrusion.</w:t>
      </w:r>
    </w:p>
    <w:p w14:paraId="4E0717F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7149F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2F4B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R_F_Sentinel_00005</w:t>
            </w:r>
          </w:p>
        </w:tc>
      </w:tr>
      <w:tr w:rsidR="00B3499B" w:rsidRPr="00B3499B" w14:paraId="319250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067D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CB54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Sentinel feature receives information from the CSM including the cause of the trigger.</w:t>
            </w:r>
          </w:p>
        </w:tc>
      </w:tr>
      <w:tr w:rsidR="00B3499B" w:rsidRPr="00B3499B" w14:paraId="0F571D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329C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59CA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443C5C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0E9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45BA3" w14:textId="77777777" w:rsidR="00B256B9" w:rsidRDefault="00B256B9"/>
        </w:tc>
      </w:tr>
      <w:tr w:rsidR="00B3499B" w:rsidRPr="00B3499B" w14:paraId="6DE21F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27DC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F9C9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767B1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5DB47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4070E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C9CB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5F92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4BFC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E61B3" w14:textId="77777777" w:rsidR="00B256B9" w:rsidRDefault="00B256B9"/>
        </w:tc>
      </w:tr>
      <w:tr w:rsidR="00B3499B" w:rsidRPr="00B3499B" w14:paraId="114F6EE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73C0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56A079"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72A2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A19F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C267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FE0D42" w14:textId="77777777" w:rsidR="00B256B9" w:rsidRDefault="00B256B9"/>
        </w:tc>
      </w:tr>
      <w:tr w:rsidR="00B3499B" w:rsidRPr="00B3499B" w14:paraId="570939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5D4F4F" w14:textId="0709471E" w:rsidR="00B3499B" w:rsidRPr="00B3499B" w:rsidRDefault="00C47305"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B84B90" w14:textId="43AD5F2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37A0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E4BC6A" w14:textId="77777777" w:rsidR="006D5A3A" w:rsidRDefault="006D5A3A" w:rsidP="009A277F"/>
    <w:p w14:paraId="3D1CE249" w14:textId="77777777" w:rsidR="00E11189" w:rsidRPr="0017445F" w:rsidRDefault="00E11189" w:rsidP="00E11189">
      <w:pPr>
        <w:pStyle w:val="RERequirement"/>
        <w:shd w:val="clear" w:color="auto" w:fill="F2F2F2" w:themeFill="background1" w:themeFillShade="F2"/>
      </w:pPr>
      <w:bookmarkStart w:id="128" w:name="_cb08a7e5fb4293912776d1044a3ea8c2"/>
      <w:r>
        <w:t>R_F_Sentinel_00006</w:t>
      </w:r>
      <w:bookmarkEnd w:id="128"/>
      <w:r>
        <w:t xml:space="preserve"> Intrusion Detection - Perimeter Alarm</w:t>
      </w:r>
    </w:p>
    <w:p w14:paraId="1821D1B4" w14:textId="77777777" w:rsidR="00E11189" w:rsidRDefault="00E11189" w:rsidP="00E11189">
      <w:pPr>
        <w:rPr>
          <w:rFonts w:cs="Arial"/>
        </w:rPr>
      </w:pPr>
      <w:r>
        <w:rPr>
          <w:rFonts w:cs="Arial"/>
        </w:rPr>
        <w:t>If the perimeter alarm is triggered and sentinel feature is armed, sentinel feature shall detect intrusion.</w:t>
      </w:r>
    </w:p>
    <w:p w14:paraId="6476AF4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BD88EE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FC65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R_F_Sentinel_00006</w:t>
            </w:r>
          </w:p>
        </w:tc>
      </w:tr>
      <w:tr w:rsidR="00B3499B" w:rsidRPr="00B3499B" w14:paraId="4D4A2E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EF46E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0DA7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Sentinel feature receives information from the Door Ajar Modules including the cause of the trigger.</w:t>
            </w:r>
          </w:p>
        </w:tc>
      </w:tr>
      <w:tr w:rsidR="00B3499B" w:rsidRPr="00B3499B" w14:paraId="466B93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F11B1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97EA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185103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FBB60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390A5" w14:textId="77777777" w:rsidR="00B256B9" w:rsidRDefault="00B256B9"/>
        </w:tc>
      </w:tr>
      <w:tr w:rsidR="00B3499B" w:rsidRPr="00B3499B" w14:paraId="4AA699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3AB4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F1CD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02076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29CD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98888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5D79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3D31D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E11E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163A6" w14:textId="77777777" w:rsidR="00B256B9" w:rsidRDefault="00B256B9"/>
        </w:tc>
      </w:tr>
      <w:tr w:rsidR="00B3499B" w:rsidRPr="00B3499B" w14:paraId="6B405DF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06FF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0396F8"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36BD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C85A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6FFEC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8E1174" w14:textId="77777777" w:rsidR="00B256B9" w:rsidRDefault="00B256B9"/>
        </w:tc>
      </w:tr>
      <w:tr w:rsidR="00B3499B" w:rsidRPr="00B3499B" w14:paraId="5EF1BF4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61A9DE" w14:textId="6D27B2A1" w:rsidR="00B3499B" w:rsidRPr="00B3499B" w:rsidRDefault="00C47305"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BE7B1A" w14:textId="0C10611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85329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4369D4" w14:textId="77777777" w:rsidR="006D5A3A" w:rsidRDefault="006D5A3A" w:rsidP="009A277F"/>
    <w:p w14:paraId="643FF588" w14:textId="77777777" w:rsidR="00E11189" w:rsidRPr="0017445F" w:rsidRDefault="00E11189" w:rsidP="00E11189">
      <w:pPr>
        <w:pStyle w:val="RERequirement"/>
        <w:shd w:val="clear" w:color="auto" w:fill="F2F2F2" w:themeFill="background1" w:themeFillShade="F2"/>
      </w:pPr>
      <w:bookmarkStart w:id="129" w:name="_658de5254b88527f0f4b825b2a1955ab"/>
      <w:r>
        <w:t>R_F_Sentinel_00007</w:t>
      </w:r>
      <w:bookmarkEnd w:id="129"/>
      <w:r>
        <w:t xml:space="preserve"> Intrusion Detection - Radar (Bed Area)</w:t>
      </w:r>
    </w:p>
    <w:p w14:paraId="04BB44A4" w14:textId="77777777" w:rsidR="00E11189" w:rsidRDefault="00E11189" w:rsidP="00E11189">
      <w:pPr>
        <w:rPr>
          <w:rFonts w:cs="Arial"/>
        </w:rPr>
      </w:pPr>
      <w:r>
        <w:rPr>
          <w:rFonts w:cs="Arial"/>
        </w:rPr>
        <w:t>If the bead radar system detects an intruder, the sentinel feature shall detect intrusion.</w:t>
      </w:r>
    </w:p>
    <w:p w14:paraId="1F45001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236B78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20B11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R_F_Sentinel_00007</w:t>
            </w:r>
          </w:p>
        </w:tc>
      </w:tr>
      <w:tr w:rsidR="00B3499B" w:rsidRPr="00B3499B" w14:paraId="1CDE2B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2C107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044D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Sentinel feature receives information from the Radar including the cause of the trigger.</w:t>
            </w:r>
          </w:p>
        </w:tc>
      </w:tr>
      <w:tr w:rsidR="00B3499B" w:rsidRPr="00B3499B" w14:paraId="266E9C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3F36F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C596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451D4E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DBE5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CD8FD" w14:textId="77777777" w:rsidR="00B256B9" w:rsidRDefault="00B256B9"/>
        </w:tc>
      </w:tr>
      <w:tr w:rsidR="00B3499B" w:rsidRPr="00B3499B" w14:paraId="7917F9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E65E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852F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12C35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DCA7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05817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D47D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94D1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1EF9E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6582CF" w14:textId="77777777" w:rsidR="00B256B9" w:rsidRDefault="00B256B9"/>
        </w:tc>
      </w:tr>
      <w:tr w:rsidR="00B3499B" w:rsidRPr="00B3499B" w14:paraId="44442E9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77C9C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856CC0"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9F34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658AA"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426E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47DA0" w14:textId="77777777" w:rsidR="00B256B9" w:rsidRDefault="00B256B9"/>
        </w:tc>
      </w:tr>
      <w:tr w:rsidR="00B3499B" w:rsidRPr="00B3499B" w14:paraId="1A4FEE8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BBBA3D" w14:textId="6B685F0D" w:rsidR="00B3499B" w:rsidRPr="00B3499B" w:rsidRDefault="00C47305"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E45ACC" w14:textId="1F435F5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7C3D7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7D9BA4" w14:textId="77777777" w:rsidR="006D5A3A" w:rsidRDefault="006D5A3A" w:rsidP="009A277F"/>
    <w:p w14:paraId="78C88EB5" w14:textId="77777777" w:rsidR="00E11189" w:rsidRPr="0017445F" w:rsidRDefault="00E11189" w:rsidP="00E11189">
      <w:pPr>
        <w:pStyle w:val="RERequirement"/>
        <w:shd w:val="clear" w:color="auto" w:fill="F2F2F2" w:themeFill="background1" w:themeFillShade="F2"/>
      </w:pPr>
      <w:bookmarkStart w:id="130" w:name="_1c34b8acf1c7b0b39656f9b1859a6fa0"/>
      <w:r>
        <w:t>R_F_Sentinel_00008</w:t>
      </w:r>
      <w:bookmarkEnd w:id="130"/>
      <w:r>
        <w:t xml:space="preserve"> Intrusion Detection Confirmed - Object in Bed Area</w:t>
      </w:r>
    </w:p>
    <w:p w14:paraId="4117B56F" w14:textId="77777777" w:rsidR="00E11189" w:rsidRDefault="00E11189" w:rsidP="00E11189">
      <w:pPr>
        <w:rPr>
          <w:rFonts w:cs="Arial"/>
        </w:rPr>
      </w:pPr>
      <w:r>
        <w:rPr>
          <w:rFonts w:cs="Arial"/>
        </w:rPr>
        <w:t>If an object is detected in truck bed area, sentinel feature shall detect intrusion.</w:t>
      </w:r>
    </w:p>
    <w:p w14:paraId="45982A9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A3FFF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6660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R_F_Sentinel_00008</w:t>
            </w:r>
          </w:p>
        </w:tc>
      </w:tr>
      <w:tr w:rsidR="00B3499B" w:rsidRPr="00B3499B" w14:paraId="1FFBE5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F8B3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C606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detect/confirm real threat and reduce false alert</w:t>
            </w:r>
          </w:p>
        </w:tc>
      </w:tr>
      <w:tr w:rsidR="00B3499B" w:rsidRPr="00B3499B" w14:paraId="350728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ADB52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ACA7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072EF4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00F5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9729F" w14:textId="77777777" w:rsidR="00B256B9" w:rsidRDefault="00B256B9"/>
        </w:tc>
      </w:tr>
      <w:tr w:rsidR="00B3499B" w:rsidRPr="00B3499B" w14:paraId="630396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7FD2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731F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F462B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7BD0B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6709E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C2E0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D9A0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BAEB3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DD78D0" w14:textId="77777777" w:rsidR="00B256B9" w:rsidRDefault="00B256B9"/>
        </w:tc>
      </w:tr>
      <w:tr w:rsidR="00B3499B" w:rsidRPr="00B3499B" w14:paraId="1DEE174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8BF6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4069E"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ED5A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85ED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4AFD6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E91598" w14:textId="77777777" w:rsidR="00B256B9" w:rsidRDefault="00B256B9"/>
        </w:tc>
      </w:tr>
      <w:tr w:rsidR="00B3499B" w:rsidRPr="00B3499B" w14:paraId="550BE63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FFB4F7" w14:textId="76ACD382" w:rsidR="00B3499B" w:rsidRPr="00B3499B" w:rsidRDefault="00C47305"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CE4E15" w14:textId="2791770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965A1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8CE550" w14:textId="77777777" w:rsidR="006D5A3A" w:rsidRDefault="006D5A3A" w:rsidP="009A277F"/>
    <w:p w14:paraId="6C461383" w14:textId="77777777" w:rsidR="00E11189" w:rsidRPr="0017445F" w:rsidRDefault="00E11189" w:rsidP="00E11189">
      <w:pPr>
        <w:pStyle w:val="RERequirement"/>
        <w:shd w:val="clear" w:color="auto" w:fill="F2F2F2" w:themeFill="background1" w:themeFillShade="F2"/>
      </w:pPr>
      <w:bookmarkStart w:id="131" w:name="_00a5ae9d84fc6e8088a7c93a93323eae"/>
      <w:r>
        <w:t>R_F_Sentinel_00009</w:t>
      </w:r>
      <w:bookmarkEnd w:id="131"/>
      <w:r>
        <w:t xml:space="preserve"> Intrusion Detection - Vibration Sensor (accelerometer)</w:t>
      </w:r>
    </w:p>
    <w:p w14:paraId="5767868B" w14:textId="77777777" w:rsidR="00E11189" w:rsidRDefault="00E11189" w:rsidP="00E11189">
      <w:pPr>
        <w:rPr>
          <w:rFonts w:cs="Arial"/>
        </w:rPr>
      </w:pPr>
      <w:r>
        <w:rPr>
          <w:rFonts w:cs="Arial"/>
        </w:rPr>
        <w:t>If the vibration sensor is triggered, sentinel feature shall detect intrusion.</w:t>
      </w:r>
    </w:p>
    <w:p w14:paraId="39A1696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B7836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44A6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R_F_Sentinel_00009</w:t>
            </w:r>
          </w:p>
        </w:tc>
      </w:tr>
      <w:tr w:rsidR="00B3499B" w:rsidRPr="00B3499B" w14:paraId="07AAF9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7BC9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9BB8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detect intrusion if vehicle inclination is changed</w:t>
            </w:r>
          </w:p>
        </w:tc>
      </w:tr>
      <w:tr w:rsidR="00B3499B" w:rsidRPr="00B3499B" w14:paraId="5E1A1E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32F28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EFA0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1A08A4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4A36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FE68D5" w14:textId="77777777" w:rsidR="00B256B9" w:rsidRDefault="00B256B9"/>
        </w:tc>
      </w:tr>
      <w:tr w:rsidR="00B3499B" w:rsidRPr="00B3499B" w14:paraId="52EFBC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0E77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C820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4BFB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9C081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3BCB4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D47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2DEAB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1C26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DC8A92" w14:textId="77777777" w:rsidR="00B256B9" w:rsidRDefault="00B256B9"/>
        </w:tc>
      </w:tr>
      <w:tr w:rsidR="00B3499B" w:rsidRPr="00B3499B" w14:paraId="0635FF2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ADAD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5AF73F"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C171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9F643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554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195747" w14:textId="77777777" w:rsidR="00B256B9" w:rsidRDefault="00B256B9"/>
        </w:tc>
      </w:tr>
      <w:tr w:rsidR="00B3499B" w:rsidRPr="00B3499B" w14:paraId="3E098F7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8A7C7E" w14:textId="12915138" w:rsidR="00B3499B" w:rsidRPr="00B3499B" w:rsidRDefault="00C47305"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D6DB3F" w14:textId="506166F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A5C1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D2DECB" w14:textId="77777777" w:rsidR="006D5A3A" w:rsidRDefault="006D5A3A" w:rsidP="009A277F"/>
    <w:p w14:paraId="27B9DB8D" w14:textId="77777777" w:rsidR="00E11189" w:rsidRPr="0017445F" w:rsidRDefault="00E11189" w:rsidP="00E11189">
      <w:pPr>
        <w:pStyle w:val="RERequirement"/>
        <w:shd w:val="clear" w:color="auto" w:fill="F2F2F2" w:themeFill="background1" w:themeFillShade="F2"/>
      </w:pPr>
      <w:bookmarkStart w:id="132" w:name="_3996d5b1029328ca2f0412e16cd23f60"/>
      <w:r>
        <w:t>R_F_Sentinel_00010</w:t>
      </w:r>
      <w:bookmarkEnd w:id="132"/>
      <w:r>
        <w:t xml:space="preserve"> Intrusion Detection - Collision Detected (accelerometer)</w:t>
      </w:r>
    </w:p>
    <w:p w14:paraId="202886D8" w14:textId="77777777" w:rsidR="00E11189" w:rsidRDefault="00E11189" w:rsidP="00E11189">
      <w:pPr>
        <w:rPr>
          <w:rFonts w:cs="Arial"/>
        </w:rPr>
      </w:pPr>
      <w:r>
        <w:rPr>
          <w:rFonts w:cs="Arial"/>
        </w:rPr>
        <w:t>If a vehicle collision is detected, sentinel feature shall notify user of intrusion.</w:t>
      </w:r>
    </w:p>
    <w:p w14:paraId="4DC9BF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32F53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2FA2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R_F_Sentinel_00010</w:t>
            </w:r>
          </w:p>
        </w:tc>
      </w:tr>
      <w:tr w:rsidR="00B3499B" w:rsidRPr="00B3499B" w14:paraId="0DC93D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F548E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A48D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detect if the vehicle has experienced any collision</w:t>
            </w:r>
          </w:p>
        </w:tc>
      </w:tr>
      <w:tr w:rsidR="00B3499B" w:rsidRPr="00B3499B" w14:paraId="78A7E6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C650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C7F2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22CA57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1282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D8F2B" w14:textId="77777777" w:rsidR="00B256B9" w:rsidRDefault="00B256B9"/>
        </w:tc>
      </w:tr>
      <w:tr w:rsidR="00B3499B" w:rsidRPr="00B3499B" w14:paraId="1EE5D2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27BB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D19F5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DA570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493E4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569C0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BBDEC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E9CD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B393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1E8890" w14:textId="77777777" w:rsidR="00B256B9" w:rsidRDefault="00B256B9"/>
        </w:tc>
      </w:tr>
      <w:tr w:rsidR="00B3499B" w:rsidRPr="00B3499B" w14:paraId="45923DC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D8D1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A5BFB"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7A7F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38B4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12960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37592" w14:textId="77777777" w:rsidR="00B256B9" w:rsidRDefault="00B256B9"/>
        </w:tc>
      </w:tr>
      <w:tr w:rsidR="00B3499B" w:rsidRPr="00B3499B" w14:paraId="6D23C09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57D52E" w14:textId="43B89E59" w:rsidR="00B3499B" w:rsidRPr="00B3499B" w:rsidRDefault="00C47305"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A04CD" w14:textId="1B9AAD5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B7041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A128F8" w14:textId="77777777" w:rsidR="006D5A3A" w:rsidRDefault="006D5A3A" w:rsidP="009A277F"/>
    <w:p w14:paraId="34AD7528" w14:textId="77777777" w:rsidR="00E11189" w:rsidRPr="0017445F" w:rsidRDefault="00E11189" w:rsidP="00E11189">
      <w:pPr>
        <w:pStyle w:val="RERequirement"/>
        <w:shd w:val="clear" w:color="auto" w:fill="F2F2F2" w:themeFill="background1" w:themeFillShade="F2"/>
      </w:pPr>
      <w:bookmarkStart w:id="133" w:name="_8ce1e180ed48a01069ba5e6f03d3018b"/>
      <w:r>
        <w:t>R_F_Sentinel_00011</w:t>
      </w:r>
      <w:bookmarkEnd w:id="133"/>
      <w:r>
        <w:t xml:space="preserve"> Record Video</w:t>
      </w:r>
    </w:p>
    <w:p w14:paraId="7D7448CF" w14:textId="77777777" w:rsidR="00E11189" w:rsidRDefault="00E11189" w:rsidP="00E11189">
      <w:pPr>
        <w:rPr>
          <w:rFonts w:cs="Arial"/>
        </w:rPr>
      </w:pPr>
      <w:r>
        <w:rPr>
          <w:rFonts w:cs="Arial"/>
        </w:rPr>
        <w:t>If triggered (by any detector), sentinel feature shall start recording video in less than 2.5 seconds.  Data to be stored on cloud (unless cloud connectivity not allowed)</w:t>
      </w:r>
    </w:p>
    <w:p w14:paraId="711A1FC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B3D59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4171B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R_F_Sentinel_00011</w:t>
            </w:r>
          </w:p>
        </w:tc>
      </w:tr>
      <w:tr w:rsidR="00B3499B" w:rsidRPr="00B3499B" w14:paraId="602B37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5DB7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16DB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implement video recording</w:t>
            </w:r>
          </w:p>
        </w:tc>
      </w:tr>
      <w:tr w:rsidR="00B3499B" w:rsidRPr="00B3499B" w14:paraId="5BB848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0EA57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EC2E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recording starts in less than 2.5 seconds when intrusion is detected</w:t>
            </w:r>
          </w:p>
        </w:tc>
      </w:tr>
      <w:tr w:rsidR="00B3499B" w:rsidRPr="00B3499B" w14:paraId="07F36D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1DC2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81A3E" w14:textId="77777777" w:rsidR="00B256B9" w:rsidRDefault="00B256B9"/>
        </w:tc>
      </w:tr>
      <w:tr w:rsidR="00B3499B" w:rsidRPr="00B3499B" w14:paraId="7D3196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CEE52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A51D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61F62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2C07B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540E1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8B41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120A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DDB7B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DD277D" w14:textId="77777777" w:rsidR="00B256B9" w:rsidRDefault="00B256B9"/>
        </w:tc>
      </w:tr>
      <w:tr w:rsidR="00B3499B" w:rsidRPr="00B3499B" w14:paraId="10366A3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9AEC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23C1CB"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E61F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91E73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5F638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79D6E8" w14:textId="77777777" w:rsidR="00B256B9" w:rsidRDefault="00B256B9"/>
        </w:tc>
      </w:tr>
      <w:tr w:rsidR="00B3499B" w:rsidRPr="00B3499B" w14:paraId="154426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954AA0" w14:textId="17F7D9F0" w:rsidR="00B3499B" w:rsidRPr="00B3499B" w:rsidRDefault="00C47305"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C87AA" w14:textId="7828D15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CD265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812430" w14:textId="77777777" w:rsidR="006D5A3A" w:rsidRDefault="006D5A3A" w:rsidP="009A277F"/>
    <w:p w14:paraId="5F56342E" w14:textId="77777777" w:rsidR="00E11189" w:rsidRPr="0017445F" w:rsidRDefault="00E11189" w:rsidP="00E11189">
      <w:pPr>
        <w:pStyle w:val="RERequirement"/>
        <w:shd w:val="clear" w:color="auto" w:fill="F2F2F2" w:themeFill="background1" w:themeFillShade="F2"/>
      </w:pPr>
      <w:bookmarkStart w:id="134" w:name="_de90995b597dd1312dad0262ee58e733"/>
      <w:r>
        <w:t>R_F_Sentinel_00012</w:t>
      </w:r>
      <w:bookmarkEnd w:id="134"/>
      <w:r>
        <w:t xml:space="preserve"> Store Video - Cloud</w:t>
      </w:r>
    </w:p>
    <w:p w14:paraId="091CB489" w14:textId="77777777" w:rsidR="00E11189" w:rsidRDefault="00E11189" w:rsidP="00E11189">
      <w:pPr>
        <w:rPr>
          <w:rFonts w:cs="Arial"/>
        </w:rPr>
      </w:pPr>
      <w:r>
        <w:rPr>
          <w:rFonts w:cs="Arial"/>
        </w:rPr>
        <w:t>Once triggered, the Sentinel Feature shall store videos to cloud storage</w:t>
      </w:r>
    </w:p>
    <w:p w14:paraId="2D46ADD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07CC10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888C5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R_F_Sentinel_00012</w:t>
            </w:r>
          </w:p>
        </w:tc>
      </w:tr>
      <w:tr w:rsidR="00B3499B" w:rsidRPr="00B3499B" w14:paraId="06669D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5A75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2B71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implement video storage in cloud storage space</w:t>
            </w:r>
          </w:p>
        </w:tc>
      </w:tr>
      <w:tr w:rsidR="00B3499B" w:rsidRPr="00B3499B" w14:paraId="78C287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A5239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3467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video stored in cloud storage</w:t>
            </w:r>
          </w:p>
        </w:tc>
      </w:tr>
      <w:tr w:rsidR="00B3499B" w:rsidRPr="00B3499B" w14:paraId="378D47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58F58"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90C64" w14:textId="77777777" w:rsidR="00B256B9" w:rsidRDefault="00B256B9"/>
        </w:tc>
      </w:tr>
      <w:tr w:rsidR="00B3499B" w:rsidRPr="00B3499B" w14:paraId="59A4B7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EE7C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FCD8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DDCD3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7019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9C975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9D13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BA0D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D72A7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5959C" w14:textId="77777777" w:rsidR="00B256B9" w:rsidRDefault="00B256B9"/>
        </w:tc>
      </w:tr>
      <w:tr w:rsidR="00B3499B" w:rsidRPr="00B3499B" w14:paraId="5F5739D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555D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DB47FD"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658CC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770CA"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0EA07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2EE014" w14:textId="77777777" w:rsidR="00B256B9" w:rsidRDefault="00B256B9"/>
        </w:tc>
      </w:tr>
      <w:tr w:rsidR="00B3499B" w:rsidRPr="00B3499B" w14:paraId="09AC346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535130" w14:textId="50F4F03E" w:rsidR="00B3499B" w:rsidRPr="00B3499B" w:rsidRDefault="00C47305"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5E74FC" w14:textId="3ABEBA1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BA932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644411" w14:textId="77777777" w:rsidR="006D5A3A" w:rsidRDefault="006D5A3A" w:rsidP="009A277F"/>
    <w:p w14:paraId="57940D6D" w14:textId="77777777" w:rsidR="00E11189" w:rsidRPr="0017445F" w:rsidRDefault="00E11189" w:rsidP="00E11189">
      <w:pPr>
        <w:pStyle w:val="RERequirement"/>
        <w:shd w:val="clear" w:color="auto" w:fill="F2F2F2" w:themeFill="background1" w:themeFillShade="F2"/>
      </w:pPr>
      <w:bookmarkStart w:id="135" w:name="_6d097133a843ef4ababcc9647785fe32"/>
      <w:r>
        <w:t>R_F_Sentinel_00015</w:t>
      </w:r>
      <w:bookmarkEnd w:id="135"/>
      <w:r>
        <w:t xml:space="preserve"> Allow Remote Start with Sentinel</w:t>
      </w:r>
    </w:p>
    <w:p w14:paraId="65D3F2DA" w14:textId="77777777" w:rsidR="00E11189" w:rsidRDefault="00E11189" w:rsidP="00E11189">
      <w:pPr>
        <w:rPr>
          <w:rFonts w:cs="Arial"/>
        </w:rPr>
      </w:pPr>
      <w:r>
        <w:rPr>
          <w:rFonts w:cs="Arial"/>
        </w:rPr>
        <w:t>When Sentinel is armed and the user requests a remote powertrain start, Sentinel shall continue to function.</w:t>
      </w:r>
    </w:p>
    <w:p w14:paraId="0F18706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A7D1F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9C3B9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R_F_Sentinel_00015</w:t>
            </w:r>
          </w:p>
        </w:tc>
      </w:tr>
      <w:tr w:rsidR="00B3499B" w:rsidRPr="00B3499B" w14:paraId="20D9D0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2F126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2B8D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Users may need to keep Sentinel armed whilst using the remote start functiionality</w:t>
            </w:r>
          </w:p>
        </w:tc>
      </w:tr>
      <w:tr w:rsidR="00B3499B" w:rsidRPr="00B3499B" w14:paraId="5B8FDB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1C86D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D98E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feature being disabled in KEY OFF and accessory mode operations</w:t>
            </w:r>
          </w:p>
        </w:tc>
      </w:tr>
      <w:tr w:rsidR="00B3499B" w:rsidRPr="00B3499B" w14:paraId="701212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66AD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DD1AF" w14:textId="77777777" w:rsidR="00B256B9" w:rsidRDefault="00B256B9"/>
        </w:tc>
      </w:tr>
      <w:tr w:rsidR="00B3499B" w:rsidRPr="00B3499B" w14:paraId="03B3D1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A35C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E567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488D3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D773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BD00F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7CB92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77CC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DA00C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CDE7D" w14:textId="77777777" w:rsidR="00B256B9" w:rsidRDefault="00B256B9"/>
        </w:tc>
      </w:tr>
      <w:tr w:rsidR="00B3499B" w:rsidRPr="00B3499B" w14:paraId="113CEDF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0C41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CFB086"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3DC6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BE99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DDF5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EB686" w14:textId="77777777" w:rsidR="00B256B9" w:rsidRDefault="00B256B9"/>
        </w:tc>
      </w:tr>
      <w:tr w:rsidR="00B3499B" w:rsidRPr="00B3499B" w14:paraId="7DFDCBB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8150C0" w14:textId="41F5822F" w:rsidR="00B3499B" w:rsidRPr="00B3499B" w:rsidRDefault="00C47305"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03CEE9" w14:textId="2A2BD17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258F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7D964F" w14:textId="77777777" w:rsidR="006D5A3A" w:rsidRDefault="006D5A3A" w:rsidP="009A277F"/>
    <w:p w14:paraId="48FC125D" w14:textId="77777777" w:rsidR="00E11189" w:rsidRPr="0017445F" w:rsidRDefault="00E11189" w:rsidP="00E11189">
      <w:pPr>
        <w:pStyle w:val="RERequirement"/>
        <w:shd w:val="clear" w:color="auto" w:fill="F2F2F2" w:themeFill="background1" w:themeFillShade="F2"/>
      </w:pPr>
      <w:bookmarkStart w:id="136" w:name="_0105b89c3e5cb2d5cb8b505594059ed7"/>
      <w:r>
        <w:t>R_F_Sentinel_00016</w:t>
      </w:r>
      <w:bookmarkEnd w:id="136"/>
      <w:r>
        <w:t xml:space="preserve"> Power Mode - Ignition Off</w:t>
      </w:r>
    </w:p>
    <w:p w14:paraId="0959666F" w14:textId="77777777" w:rsidR="00E11189" w:rsidRDefault="00E11189" w:rsidP="00E11189">
      <w:pPr>
        <w:rPr>
          <w:rFonts w:cs="Arial"/>
        </w:rPr>
      </w:pPr>
      <w:r>
        <w:rPr>
          <w:rFonts w:cs="Arial"/>
        </w:rPr>
        <w:t>At anytime, the Sentinel feature shall be able to work in "ignition off" power mode.</w:t>
      </w:r>
    </w:p>
    <w:p w14:paraId="45BB725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F380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E280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R_F_Sentinel_00016</w:t>
            </w:r>
          </w:p>
        </w:tc>
      </w:tr>
      <w:tr w:rsidR="00B3499B" w:rsidRPr="00B3499B" w14:paraId="48FC59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A1DF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B79C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specifies condition in which feature can work</w:t>
            </w:r>
          </w:p>
        </w:tc>
      </w:tr>
      <w:tr w:rsidR="00B3499B" w:rsidRPr="00B3499B" w14:paraId="7152A4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0A8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BB59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sentinel feature will be active in ignition off condition.</w:t>
            </w:r>
          </w:p>
        </w:tc>
      </w:tr>
      <w:tr w:rsidR="00B3499B" w:rsidRPr="00B3499B" w14:paraId="4964C0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D193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C0767" w14:textId="77777777" w:rsidR="00B256B9" w:rsidRDefault="00B256B9"/>
        </w:tc>
      </w:tr>
      <w:tr w:rsidR="00B3499B" w:rsidRPr="00B3499B" w14:paraId="7095AB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5FBE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E51A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5FEB2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CD35C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D879D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079C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BF43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54118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307F12" w14:textId="77777777" w:rsidR="00B256B9" w:rsidRDefault="00B256B9"/>
        </w:tc>
      </w:tr>
      <w:tr w:rsidR="00B3499B" w:rsidRPr="00B3499B" w14:paraId="78B0013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FAD9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D385D3"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1AED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C667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D485B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1B12E1" w14:textId="77777777" w:rsidR="00B256B9" w:rsidRDefault="00B256B9"/>
        </w:tc>
      </w:tr>
      <w:tr w:rsidR="00B3499B" w:rsidRPr="00B3499B" w14:paraId="5F18109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2AFBF7" w14:textId="6E0FC85A" w:rsidR="00B3499B" w:rsidRPr="00B3499B" w:rsidRDefault="00C47305"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10DEB6" w14:textId="39B8743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CDD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408E1A" w14:textId="77777777" w:rsidR="006D5A3A" w:rsidRDefault="006D5A3A" w:rsidP="009A277F"/>
    <w:p w14:paraId="7C9845D9" w14:textId="77777777" w:rsidR="00E11189" w:rsidRPr="0017445F" w:rsidRDefault="00E11189" w:rsidP="00E11189">
      <w:pPr>
        <w:pStyle w:val="RERequirement"/>
        <w:shd w:val="clear" w:color="auto" w:fill="F2F2F2" w:themeFill="background1" w:themeFillShade="F2"/>
      </w:pPr>
      <w:bookmarkStart w:id="137" w:name="_3aad4c21e9267901277a636919edc974"/>
      <w:r>
        <w:t>R_F_Sentinel_00017</w:t>
      </w:r>
      <w:bookmarkEnd w:id="137"/>
      <w:r>
        <w:t xml:space="preserve"> Jump Drive - Fit and Record/Pause/Stop/Resume/ Play  Data</w:t>
      </w:r>
    </w:p>
    <w:p w14:paraId="78BC7DD4" w14:textId="77777777" w:rsidR="00E11189" w:rsidRDefault="00E11189" w:rsidP="00E11189">
      <w:pPr>
        <w:rPr>
          <w:rFonts w:cs="Arial"/>
        </w:rPr>
      </w:pPr>
      <w:r>
        <w:rPr>
          <w:rFonts w:cs="Arial"/>
        </w:rPr>
        <w:t>Before arming the feature, the user shall be able to plug in a USB drive in a secure vehicle location to store and later access videos.  This will include record, pause, stop, play and resume video play.  Meta data such as date/time and type of intrusion event will also be recorded and available to the user.</w:t>
      </w:r>
    </w:p>
    <w:p w14:paraId="723432B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37E03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A645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R_F_Sentinel_00017</w:t>
            </w:r>
          </w:p>
        </w:tc>
      </w:tr>
      <w:tr w:rsidR="00B3499B" w:rsidRPr="00B3499B" w14:paraId="0D9674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A1F89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BC6C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access videos</w:t>
            </w:r>
          </w:p>
        </w:tc>
      </w:tr>
      <w:tr w:rsidR="00B3499B" w:rsidRPr="00B3499B" w14:paraId="070BE1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203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12A9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access videos satisfies this requirement</w:t>
            </w:r>
          </w:p>
        </w:tc>
      </w:tr>
      <w:tr w:rsidR="00B3499B" w:rsidRPr="00B3499B" w14:paraId="46693D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7CB7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6257F" w14:textId="77777777" w:rsidR="00B256B9" w:rsidRDefault="00B256B9"/>
        </w:tc>
      </w:tr>
      <w:tr w:rsidR="00B3499B" w:rsidRPr="00B3499B" w14:paraId="744725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0B73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31CC3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7430E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84B60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7664E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66F6B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4959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BB8F0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B0331" w14:textId="77777777" w:rsidR="00B256B9" w:rsidRDefault="00B256B9"/>
        </w:tc>
      </w:tr>
      <w:tr w:rsidR="00B3499B" w:rsidRPr="00B3499B" w14:paraId="7893C5F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F63C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4DBA9"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BA5C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2C24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93983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44984F" w14:textId="77777777" w:rsidR="00B256B9" w:rsidRDefault="00B256B9"/>
        </w:tc>
      </w:tr>
      <w:tr w:rsidR="00B3499B" w:rsidRPr="00B3499B" w14:paraId="5887422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1FA36C" w14:textId="744FD977" w:rsidR="00B3499B" w:rsidRPr="00B3499B" w:rsidRDefault="00C47305"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CD53B4" w14:textId="5FCC874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1108B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01692B" w14:textId="77777777" w:rsidR="006D5A3A" w:rsidRDefault="006D5A3A" w:rsidP="009A277F"/>
    <w:p w14:paraId="492C8DC2" w14:textId="77777777" w:rsidR="00E11189" w:rsidRPr="0017445F" w:rsidRDefault="00E11189" w:rsidP="00E11189">
      <w:pPr>
        <w:pStyle w:val="RERequirement"/>
        <w:shd w:val="clear" w:color="auto" w:fill="F2F2F2" w:themeFill="background1" w:themeFillShade="F2"/>
      </w:pPr>
      <w:bookmarkStart w:id="138" w:name="_fb97ef124c2837464caa52ebb2e2e979"/>
      <w:r>
        <w:t>R_F_Sentinel_00025</w:t>
      </w:r>
      <w:bookmarkEnd w:id="138"/>
      <w:r>
        <w:t xml:space="preserve"> Post Stream - Select Camera</w:t>
      </w:r>
    </w:p>
    <w:p w14:paraId="4D471DF9" w14:textId="77777777" w:rsidR="00E11189" w:rsidRDefault="00E11189" w:rsidP="00E11189">
      <w:pPr>
        <w:rPr>
          <w:rFonts w:cs="Arial"/>
        </w:rPr>
      </w:pPr>
      <w:r>
        <w:rPr>
          <w:rFonts w:cs="Arial"/>
        </w:rPr>
        <w:t>After terminating video streaming, sentinel feature shall allow user to change camera on the Ford Pass application.</w:t>
      </w:r>
    </w:p>
    <w:p w14:paraId="3C55B2C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8448A5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81D3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R_F_Sentinel_00025</w:t>
            </w:r>
          </w:p>
        </w:tc>
      </w:tr>
      <w:tr w:rsidR="00B3499B" w:rsidRPr="00B3499B" w14:paraId="573AEE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AEAA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960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change vehicle camera to watch the video</w:t>
            </w:r>
          </w:p>
        </w:tc>
      </w:tr>
      <w:tr w:rsidR="00B3499B" w:rsidRPr="00B3499B" w14:paraId="0E1A5E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A099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E9C2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change the vehicle camera</w:t>
            </w:r>
          </w:p>
        </w:tc>
      </w:tr>
      <w:tr w:rsidR="00B3499B" w:rsidRPr="00B3499B" w14:paraId="21C0A8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D697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389F8" w14:textId="77777777" w:rsidR="00B256B9" w:rsidRDefault="00B256B9"/>
        </w:tc>
      </w:tr>
      <w:tr w:rsidR="00B3499B" w:rsidRPr="00B3499B" w14:paraId="01276F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E43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2976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7A78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C2E71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BA61F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F642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1650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5EEDA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D00D96" w14:textId="77777777" w:rsidR="00B256B9" w:rsidRDefault="00B256B9"/>
        </w:tc>
      </w:tr>
      <w:tr w:rsidR="00B3499B" w:rsidRPr="00B3499B" w14:paraId="603533E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948A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34A18F"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6A69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1DF2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6B7F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08A1D5" w14:textId="77777777" w:rsidR="00B256B9" w:rsidRDefault="00B256B9"/>
        </w:tc>
      </w:tr>
      <w:tr w:rsidR="00B3499B" w:rsidRPr="00B3499B" w14:paraId="4A78F6C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1528B7" w14:textId="446F11FA" w:rsidR="00B3499B" w:rsidRPr="00B3499B" w:rsidRDefault="00C47305"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C7E1B9" w14:textId="0276DC1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2B701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9F2B5F" w14:textId="77777777" w:rsidR="006D5A3A" w:rsidRDefault="006D5A3A" w:rsidP="009A277F"/>
    <w:p w14:paraId="7E4FAC81" w14:textId="77777777" w:rsidR="00E11189" w:rsidRPr="0017445F" w:rsidRDefault="00E11189" w:rsidP="00E11189">
      <w:pPr>
        <w:pStyle w:val="RERequirement"/>
        <w:shd w:val="clear" w:color="auto" w:fill="F2F2F2" w:themeFill="background1" w:themeFillShade="F2"/>
      </w:pPr>
      <w:bookmarkStart w:id="139" w:name="_70554a1c8c115bb10b53a5a0f2c3954c"/>
      <w:r>
        <w:lastRenderedPageBreak/>
        <w:t>R_F_Sentinel_00026</w:t>
      </w:r>
      <w:bookmarkEnd w:id="139"/>
      <w:r>
        <w:t xml:space="preserve"> Low Light Capability</w:t>
      </w:r>
    </w:p>
    <w:p w14:paraId="5199DEA0" w14:textId="77777777" w:rsidR="00E11189" w:rsidRDefault="00E11189" w:rsidP="00E11189">
      <w:pPr>
        <w:rPr>
          <w:rFonts w:cs="Arial"/>
        </w:rPr>
      </w:pPr>
      <w:r>
        <w:rPr>
          <w:rFonts w:cs="Arial"/>
        </w:rPr>
        <w:t>Under low light / dark conditions, sentinel feature shall be able to record videos.</w:t>
      </w:r>
    </w:p>
    <w:p w14:paraId="16FE937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B7B4DA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B1E6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R_F_Sentinel_00026</w:t>
            </w:r>
          </w:p>
        </w:tc>
      </w:tr>
      <w:tr w:rsidR="00B3499B" w:rsidRPr="00B3499B" w14:paraId="4D371E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E1A5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64BC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operate in low abient light conditions, with low light levels in the vehicle in both the cab area, bed area and in an enclosed cargo area in vans</w:t>
            </w:r>
          </w:p>
        </w:tc>
      </w:tr>
      <w:tr w:rsidR="00B3499B" w:rsidRPr="00B3499B" w14:paraId="22CAE7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A7D60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AD14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low light (lumens) levels capability of cameras and lumens capacity of lighting</w:t>
            </w:r>
          </w:p>
        </w:tc>
      </w:tr>
      <w:tr w:rsidR="00B3499B" w:rsidRPr="00B3499B" w14:paraId="5AC648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BBC6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E78AD7" w14:textId="77777777" w:rsidR="00B256B9" w:rsidRDefault="00B256B9"/>
        </w:tc>
      </w:tr>
      <w:tr w:rsidR="00B3499B" w:rsidRPr="00B3499B" w14:paraId="4A5CBD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CF8F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8099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A4312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F975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82511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2286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54D3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DF0CB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8BADB" w14:textId="77777777" w:rsidR="00B256B9" w:rsidRDefault="00B256B9"/>
        </w:tc>
      </w:tr>
      <w:tr w:rsidR="00B3499B" w:rsidRPr="00B3499B" w14:paraId="514617F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42FE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7E6E6F"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F770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65E8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4514B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9A39A" w14:textId="77777777" w:rsidR="00B256B9" w:rsidRDefault="00B256B9"/>
        </w:tc>
      </w:tr>
      <w:tr w:rsidR="00B3499B" w:rsidRPr="00B3499B" w14:paraId="101987F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1291D0" w14:textId="24E54E45" w:rsidR="00B3499B" w:rsidRPr="00B3499B" w:rsidRDefault="00C47305"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7090B0" w14:textId="1912CBF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B654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81345E" w14:textId="77777777" w:rsidR="006D5A3A" w:rsidRDefault="006D5A3A" w:rsidP="009A277F"/>
    <w:p w14:paraId="7DC2DD3D" w14:textId="77777777" w:rsidR="00E11189" w:rsidRPr="0017445F" w:rsidRDefault="00E11189" w:rsidP="00E11189">
      <w:pPr>
        <w:pStyle w:val="RERequirement"/>
        <w:shd w:val="clear" w:color="auto" w:fill="F2F2F2" w:themeFill="background1" w:themeFillShade="F2"/>
      </w:pPr>
      <w:bookmarkStart w:id="140" w:name="_fe22d0f8d0e3990d994bfa61fd00b993"/>
      <w:r>
        <w:t>R_F_Sentinel_00027</w:t>
      </w:r>
      <w:bookmarkEnd w:id="140"/>
      <w:r>
        <w:t xml:space="preserve"> Video Stream Buffering</w:t>
      </w:r>
    </w:p>
    <w:p w14:paraId="37AE62A6" w14:textId="77777777" w:rsidR="00E11189" w:rsidRDefault="00E11189" w:rsidP="00E11189">
      <w:pPr>
        <w:rPr>
          <w:rFonts w:cs="Arial"/>
        </w:rPr>
      </w:pPr>
      <w:r>
        <w:rPr>
          <w:rFonts w:cs="Arial"/>
        </w:rPr>
        <w:t>When triggered, the Sentinel feature shall allow video storage of at least 35 seconds of digitalized video.</w:t>
      </w:r>
    </w:p>
    <w:p w14:paraId="380B4CF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A0C396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93ED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R_F_Sentinel_00027</w:t>
            </w:r>
          </w:p>
        </w:tc>
      </w:tr>
      <w:tr w:rsidR="00B3499B" w:rsidRPr="00B3499B" w14:paraId="0170F0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3B4D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E207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specifies the minimum duration of videos that can be buffered</w:t>
            </w:r>
          </w:p>
        </w:tc>
      </w:tr>
      <w:tr w:rsidR="00B3499B" w:rsidRPr="00B3499B" w14:paraId="58A2F9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D410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4BDD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videos being buffered for 35 seconds satisfies this requirement</w:t>
            </w:r>
          </w:p>
        </w:tc>
      </w:tr>
      <w:tr w:rsidR="00B3499B" w:rsidRPr="00B3499B" w14:paraId="38FBE8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AF4B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B7888" w14:textId="77777777" w:rsidR="00B256B9" w:rsidRDefault="00B256B9"/>
        </w:tc>
      </w:tr>
      <w:tr w:rsidR="00B3499B" w:rsidRPr="00B3499B" w14:paraId="407F72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3059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AE9F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DAC3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F3FEB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A2C18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1845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EBB3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052F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CAE6C" w14:textId="77777777" w:rsidR="00B256B9" w:rsidRDefault="00B256B9"/>
        </w:tc>
      </w:tr>
      <w:tr w:rsidR="00B3499B" w:rsidRPr="00B3499B" w14:paraId="3542D3D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2F0F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02A443"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4518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8111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D56F6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1FDBDF" w14:textId="77777777" w:rsidR="00B256B9" w:rsidRDefault="00B256B9"/>
        </w:tc>
      </w:tr>
      <w:tr w:rsidR="00B3499B" w:rsidRPr="00B3499B" w14:paraId="575FF9A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C623DE" w14:textId="0126EFA4" w:rsidR="00B3499B" w:rsidRPr="00B3499B" w:rsidRDefault="00C47305"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5AD50A" w14:textId="4C8BFC8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ABAE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FA2DD4" w14:textId="77777777" w:rsidR="006D5A3A" w:rsidRDefault="006D5A3A" w:rsidP="009A277F"/>
    <w:p w14:paraId="73BCD888" w14:textId="77777777" w:rsidR="00E11189" w:rsidRPr="0017445F" w:rsidRDefault="00E11189" w:rsidP="00E11189">
      <w:pPr>
        <w:pStyle w:val="RERequirement"/>
        <w:shd w:val="clear" w:color="auto" w:fill="F2F2F2" w:themeFill="background1" w:themeFillShade="F2"/>
      </w:pPr>
      <w:bookmarkStart w:id="141" w:name="_209013d6cc16e8cef54cb3a3f7c06954"/>
      <w:r>
        <w:t>R_F_Sentinel_00028</w:t>
      </w:r>
      <w:bookmarkEnd w:id="141"/>
      <w:r>
        <w:t xml:space="preserve"> Video Stream Stitching - 360 Degree External Cameras</w:t>
      </w:r>
    </w:p>
    <w:p w14:paraId="2ECBD44A" w14:textId="77777777" w:rsidR="00E11189" w:rsidRDefault="00E11189" w:rsidP="00E11189">
      <w:pPr>
        <w:rPr>
          <w:rFonts w:cs="Arial"/>
        </w:rPr>
      </w:pPr>
      <w:r>
        <w:rPr>
          <w:rFonts w:cs="Arial"/>
        </w:rPr>
        <w:t>When triggered, the Sentinel feature shall allow streaming of the external 360-degree camera signals  into a single video feed.</w:t>
      </w:r>
    </w:p>
    <w:p w14:paraId="5C9BF08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3941D4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7361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R_F_Sentinel_00028</w:t>
            </w:r>
          </w:p>
        </w:tc>
      </w:tr>
      <w:tr w:rsidR="00B3499B" w:rsidRPr="00B3499B" w14:paraId="19D4BD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32FFD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E6C1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specifies the video stream stiching process of the two cameras</w:t>
            </w:r>
          </w:p>
        </w:tc>
      </w:tr>
      <w:tr w:rsidR="00B3499B" w:rsidRPr="00B3499B" w14:paraId="699A80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735A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283E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demonstrated video stitching capability of video processing system </w:t>
            </w:r>
          </w:p>
        </w:tc>
      </w:tr>
      <w:tr w:rsidR="00B3499B" w:rsidRPr="00B3499B" w14:paraId="440D93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0F06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2CD5F" w14:textId="77777777" w:rsidR="00B256B9" w:rsidRDefault="00B256B9"/>
        </w:tc>
      </w:tr>
      <w:tr w:rsidR="00B3499B" w:rsidRPr="00B3499B" w14:paraId="19879D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D99A8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978B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69F31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A023B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9C96A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CF03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882B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0B6F4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BA2FD3" w14:textId="77777777" w:rsidR="00B256B9" w:rsidRDefault="00B256B9"/>
        </w:tc>
      </w:tr>
      <w:tr w:rsidR="00B3499B" w:rsidRPr="00B3499B" w14:paraId="5970EFF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86B5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0B18EA"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78BE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F981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8A173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A9500D" w14:textId="77777777" w:rsidR="00B256B9" w:rsidRDefault="00B256B9"/>
        </w:tc>
      </w:tr>
      <w:tr w:rsidR="00B3499B" w:rsidRPr="00B3499B" w14:paraId="2388D53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B2D0A3" w14:textId="31641552" w:rsidR="00B3499B" w:rsidRPr="00B3499B" w:rsidRDefault="00C47305"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FAEB5C" w14:textId="0200F0A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2402B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6945D3" w14:textId="77777777" w:rsidR="006D5A3A" w:rsidRDefault="006D5A3A" w:rsidP="009A277F"/>
    <w:p w14:paraId="08A88021" w14:textId="77777777" w:rsidR="00E11189" w:rsidRPr="0017445F" w:rsidRDefault="00E11189" w:rsidP="00E11189">
      <w:pPr>
        <w:pStyle w:val="RERequirement"/>
        <w:shd w:val="clear" w:color="auto" w:fill="F2F2F2" w:themeFill="background1" w:themeFillShade="F2"/>
      </w:pPr>
      <w:bookmarkStart w:id="142" w:name="_850f63faef90e78c65d5ab2354d00517"/>
      <w:r>
        <w:t>R_F_Sentinel_00047</w:t>
      </w:r>
      <w:bookmarkEnd w:id="142"/>
      <w:r>
        <w:t xml:space="preserve"> Modify Settings - Record Time</w:t>
      </w:r>
    </w:p>
    <w:p w14:paraId="4348289C" w14:textId="77777777" w:rsidR="00E11189" w:rsidRDefault="00E11189" w:rsidP="00E11189">
      <w:pPr>
        <w:rPr>
          <w:rFonts w:cs="Arial"/>
        </w:rPr>
      </w:pPr>
      <w:r>
        <w:rPr>
          <w:rFonts w:cs="Arial"/>
        </w:rPr>
        <w:t>When user requests to change record time setting through Ford Pass Application, the Sentinel feature shall allow user to access record time setting.</w:t>
      </w:r>
    </w:p>
    <w:p w14:paraId="424AD27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375177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931B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R_F_Sentinel_00047</w:t>
            </w:r>
          </w:p>
        </w:tc>
      </w:tr>
      <w:tr w:rsidR="00B3499B" w:rsidRPr="00B3499B" w14:paraId="5889E7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111B5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3023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may want to limit or lengthen the video clips for events.</w:t>
            </w:r>
          </w:p>
        </w:tc>
      </w:tr>
      <w:tr w:rsidR="00B3499B" w:rsidRPr="00B3499B" w14:paraId="7503D3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7D57F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36FC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of user being able to successfully select record time</w:t>
            </w:r>
          </w:p>
        </w:tc>
      </w:tr>
      <w:tr w:rsidR="00B3499B" w:rsidRPr="00B3499B" w14:paraId="2A0341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F37E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079F3" w14:textId="77777777" w:rsidR="00B256B9" w:rsidRDefault="00B256B9"/>
        </w:tc>
      </w:tr>
      <w:tr w:rsidR="00B3499B" w:rsidRPr="00B3499B" w14:paraId="16A0CB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D96B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B1CDA"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DED08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F1C1B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A22EE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AB7D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B1D3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0D126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8825E6" w14:textId="77777777" w:rsidR="00B256B9" w:rsidRDefault="00B256B9"/>
        </w:tc>
      </w:tr>
      <w:tr w:rsidR="00B3499B" w:rsidRPr="00B3499B" w14:paraId="39020C0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1632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165B69"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BDAF7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1971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0F0B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3630FD" w14:textId="77777777" w:rsidR="00B256B9" w:rsidRDefault="00B256B9"/>
        </w:tc>
      </w:tr>
      <w:tr w:rsidR="00B3499B" w:rsidRPr="00B3499B" w14:paraId="2CF4ECE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94A2F8" w14:textId="791C02D6" w:rsidR="00B3499B" w:rsidRPr="00B3499B" w:rsidRDefault="00C47305"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CB492" w14:textId="43304A4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E832E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30596A" w14:textId="77777777" w:rsidR="006D5A3A" w:rsidRDefault="006D5A3A" w:rsidP="009A277F"/>
    <w:p w14:paraId="18E32402" w14:textId="77777777" w:rsidR="00E11189" w:rsidRPr="0017445F" w:rsidRDefault="00E11189" w:rsidP="00E11189">
      <w:pPr>
        <w:pStyle w:val="RERequirement"/>
        <w:shd w:val="clear" w:color="auto" w:fill="F2F2F2" w:themeFill="background1" w:themeFillShade="F2"/>
      </w:pPr>
      <w:bookmarkStart w:id="143" w:name="_48402a4aa773004349f016c7dad5fcd2"/>
      <w:r>
        <w:t>R_F_Sentinel_00048</w:t>
      </w:r>
      <w:bookmarkEnd w:id="143"/>
      <w:r>
        <w:t xml:space="preserve"> Inform User Notifications - View Unavailable</w:t>
      </w:r>
    </w:p>
    <w:p w14:paraId="5CE914CD" w14:textId="77777777" w:rsidR="00E11189" w:rsidRDefault="00E11189" w:rsidP="00E11189">
      <w:pPr>
        <w:rPr>
          <w:rFonts w:cs="Arial"/>
        </w:rPr>
      </w:pPr>
      <w:r>
        <w:rPr>
          <w:rFonts w:cs="Arial"/>
        </w:rPr>
        <w:t>If any of the sentinel feature disabling conditions occur, the Sentinel feature shall notify customer.</w:t>
      </w:r>
    </w:p>
    <w:p w14:paraId="74CFDF8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FC1C24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F1CD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R_F_Sentinel_00048</w:t>
            </w:r>
          </w:p>
        </w:tc>
      </w:tr>
      <w:tr w:rsidR="00B3499B" w:rsidRPr="00B3499B" w14:paraId="69F692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4853F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A5A4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needs to know if the feature is inoperative.</w:t>
            </w:r>
          </w:p>
        </w:tc>
      </w:tr>
      <w:tr w:rsidR="00B3499B" w:rsidRPr="00B3499B" w14:paraId="266786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C004C"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4344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of user being notified if no view available</w:t>
            </w:r>
          </w:p>
        </w:tc>
      </w:tr>
      <w:tr w:rsidR="00B3499B" w:rsidRPr="00B3499B" w14:paraId="720D1B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953C8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F0E1C" w14:textId="77777777" w:rsidR="00B256B9" w:rsidRDefault="00B256B9"/>
        </w:tc>
      </w:tr>
      <w:tr w:rsidR="00B3499B" w:rsidRPr="00B3499B" w14:paraId="2CD9BB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D299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62B99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75AC7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550C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1075B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BBC8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B844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1F0C8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2FBA36" w14:textId="77777777" w:rsidR="00B256B9" w:rsidRDefault="00B256B9"/>
        </w:tc>
      </w:tr>
      <w:tr w:rsidR="00B3499B" w:rsidRPr="00B3499B" w14:paraId="7030B58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D96E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D231AB"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8579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5406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1495B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FA52E" w14:textId="77777777" w:rsidR="00B256B9" w:rsidRDefault="00B256B9"/>
        </w:tc>
      </w:tr>
      <w:tr w:rsidR="00B3499B" w:rsidRPr="00B3499B" w14:paraId="2DA57D1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B17B8D" w14:textId="2E9D4754" w:rsidR="00B3499B" w:rsidRPr="00B3499B" w:rsidRDefault="00C47305"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DD92FD" w14:textId="00EF508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5CA15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BD8F76" w14:textId="77777777" w:rsidR="006D5A3A" w:rsidRDefault="006D5A3A" w:rsidP="009A277F"/>
    <w:p w14:paraId="4335781C" w14:textId="77777777" w:rsidR="00E11189" w:rsidRPr="0017445F" w:rsidRDefault="00E11189" w:rsidP="00E11189">
      <w:pPr>
        <w:pStyle w:val="RERequirement"/>
        <w:shd w:val="clear" w:color="auto" w:fill="F2F2F2" w:themeFill="background1" w:themeFillShade="F2"/>
      </w:pPr>
      <w:bookmarkStart w:id="144" w:name="_99825c28d293c92f404f997b4d363865"/>
      <w:r>
        <w:t>R_F_Sentinel_00049</w:t>
      </w:r>
      <w:bookmarkEnd w:id="144"/>
      <w:r>
        <w:t xml:space="preserve"> Sentinel Disabled - Low Battery</w:t>
      </w:r>
    </w:p>
    <w:p w14:paraId="754DA6A1" w14:textId="77777777" w:rsidR="00E11189" w:rsidRDefault="00E11189" w:rsidP="00E11189">
      <w:pPr>
        <w:rPr>
          <w:rFonts w:cs="Arial"/>
        </w:rPr>
      </w:pPr>
      <w:r>
        <w:rPr>
          <w:rFonts w:cs="Arial"/>
        </w:rPr>
        <w:t>If vehicle battery state of charge is low, the Sentinel feature shall disable itself and inform user.</w:t>
      </w:r>
    </w:p>
    <w:p w14:paraId="3EFE743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BE9EA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BE047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R_F_Sentinel_00049</w:t>
            </w:r>
          </w:p>
        </w:tc>
      </w:tr>
      <w:tr w:rsidR="00B3499B" w:rsidRPr="00B3499B" w14:paraId="29B099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845F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075B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functions in key OFF and battery SOC doesn’t drop to a critical level</w:t>
            </w:r>
          </w:p>
        </w:tc>
      </w:tr>
      <w:tr w:rsidR="00B3499B" w:rsidRPr="00B3499B" w14:paraId="79E6D3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675D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49D6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of feature disabling when SOC drops below threshold</w:t>
            </w:r>
          </w:p>
        </w:tc>
      </w:tr>
      <w:tr w:rsidR="00B3499B" w:rsidRPr="00B3499B" w14:paraId="153050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759F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2A567" w14:textId="77777777" w:rsidR="00B256B9" w:rsidRDefault="00B256B9"/>
        </w:tc>
      </w:tr>
      <w:tr w:rsidR="00B3499B" w:rsidRPr="00B3499B" w14:paraId="2E7D75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7C17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70A7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F85AB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BC9A7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61366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1C64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F972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85E64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E09726" w14:textId="77777777" w:rsidR="00B256B9" w:rsidRDefault="00B256B9"/>
        </w:tc>
      </w:tr>
      <w:tr w:rsidR="00B3499B" w:rsidRPr="00B3499B" w14:paraId="2E05DF9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8797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395F50"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A752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E158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CC3E7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47EEC" w14:textId="77777777" w:rsidR="00B256B9" w:rsidRDefault="00B256B9"/>
        </w:tc>
      </w:tr>
      <w:tr w:rsidR="00B3499B" w:rsidRPr="00B3499B" w14:paraId="04CDF51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5FF5CE" w14:textId="77F1BCFC" w:rsidR="00B3499B" w:rsidRPr="00B3499B" w:rsidRDefault="00C47305"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65B807" w14:textId="3511DB6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51B6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411F84" w14:textId="77777777" w:rsidR="006D5A3A" w:rsidRDefault="006D5A3A" w:rsidP="009A277F"/>
    <w:p w14:paraId="1962FDD2" w14:textId="77777777" w:rsidR="00E11189" w:rsidRPr="0017445F" w:rsidRDefault="00E11189" w:rsidP="00E11189">
      <w:pPr>
        <w:pStyle w:val="RERequirement"/>
        <w:shd w:val="clear" w:color="auto" w:fill="F2F2F2" w:themeFill="background1" w:themeFillShade="F2"/>
      </w:pPr>
      <w:bookmarkStart w:id="145" w:name="_c96d129a92ff8ca63d81f08bd37a7e18"/>
      <w:r>
        <w:t>R_F_Sentinel_00050</w:t>
      </w:r>
      <w:bookmarkEnd w:id="145"/>
      <w:r>
        <w:t xml:space="preserve"> Sentinel Disabled - Module Occupied</w:t>
      </w:r>
    </w:p>
    <w:p w14:paraId="05B0264D" w14:textId="77777777" w:rsidR="00E11189" w:rsidRDefault="00E11189" w:rsidP="00E11189">
      <w:pPr>
        <w:rPr>
          <w:rFonts w:cs="Arial"/>
        </w:rPr>
      </w:pPr>
      <w:r>
        <w:rPr>
          <w:rFonts w:cs="Arial"/>
        </w:rPr>
        <w:t>If vehicle modules (related to sentinel feature functionality) are not available, the Sentinel feature shall disable itself.</w:t>
      </w:r>
    </w:p>
    <w:p w14:paraId="51BA169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2412E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02592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R_F_Sentinel_00050</w:t>
            </w:r>
          </w:p>
        </w:tc>
      </w:tr>
      <w:tr w:rsidR="00B3499B" w:rsidRPr="00B3499B" w14:paraId="223CC7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F4FB3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6064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correct modules are required for the feature.</w:t>
            </w:r>
          </w:p>
        </w:tc>
      </w:tr>
      <w:tr w:rsidR="00B3499B" w:rsidRPr="00B3499B" w14:paraId="62D4AF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70DF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FCEF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4B8C76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7072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B2522" w14:textId="77777777" w:rsidR="00B256B9" w:rsidRDefault="00B256B9"/>
        </w:tc>
      </w:tr>
      <w:tr w:rsidR="00B3499B" w:rsidRPr="00B3499B" w14:paraId="13BBFB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45EB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290D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9A387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75940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ED13B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D705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BBC5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5C77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8253B0" w14:textId="77777777" w:rsidR="00B256B9" w:rsidRDefault="00B256B9"/>
        </w:tc>
      </w:tr>
      <w:tr w:rsidR="00B3499B" w:rsidRPr="00B3499B" w14:paraId="2F7212D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5E43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71E088"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FC2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8ADAA"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4B1CF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A1F649" w14:textId="77777777" w:rsidR="00B256B9" w:rsidRDefault="00B256B9"/>
        </w:tc>
      </w:tr>
      <w:tr w:rsidR="00B3499B" w:rsidRPr="00B3499B" w14:paraId="35F2D2E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4A2836" w14:textId="091BDD89" w:rsidR="00B3499B" w:rsidRPr="00B3499B" w:rsidRDefault="00C47305"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F5727D" w14:textId="7E56FA4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35FB3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91E007" w14:textId="77777777" w:rsidR="006D5A3A" w:rsidRDefault="006D5A3A" w:rsidP="009A277F"/>
    <w:p w14:paraId="5A4C4CE6" w14:textId="77777777" w:rsidR="00E11189" w:rsidRPr="0017445F" w:rsidRDefault="00E11189" w:rsidP="00E11189">
      <w:pPr>
        <w:pStyle w:val="RERequirement"/>
        <w:shd w:val="clear" w:color="auto" w:fill="F2F2F2" w:themeFill="background1" w:themeFillShade="F2"/>
      </w:pPr>
      <w:bookmarkStart w:id="146" w:name="_e33d827ec8039e543addd4c635575e98"/>
      <w:r>
        <w:t>R_F_Sentinel_00052</w:t>
      </w:r>
      <w:bookmarkEnd w:id="146"/>
      <w:r>
        <w:t xml:space="preserve"> Sentinel Disabled - If an OTA software update is in progress.</w:t>
      </w:r>
    </w:p>
    <w:p w14:paraId="3C2F0406" w14:textId="77777777" w:rsidR="00E11189" w:rsidRDefault="00E11189" w:rsidP="00E11189">
      <w:pPr>
        <w:rPr>
          <w:rFonts w:cs="Arial"/>
        </w:rPr>
      </w:pPr>
      <w:r>
        <w:rPr>
          <w:rFonts w:cs="Arial"/>
        </w:rPr>
        <w:t>If OTA situation/event is happening, the Sentinel feature shall disable itself.</w:t>
      </w:r>
    </w:p>
    <w:p w14:paraId="72BA264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D463E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5C6D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R_F_Sentinel_00052</w:t>
            </w:r>
          </w:p>
        </w:tc>
      </w:tr>
      <w:tr w:rsidR="00B3499B" w:rsidRPr="00B3499B" w14:paraId="349005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8B27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33F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cannot operate in parallel with the softweare being updated.</w:t>
            </w:r>
          </w:p>
        </w:tc>
      </w:tr>
      <w:tr w:rsidR="00B3499B" w:rsidRPr="00B3499B" w14:paraId="7FB4DD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377B9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E433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44186C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0BAD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D2606" w14:textId="77777777" w:rsidR="00B256B9" w:rsidRDefault="00B256B9"/>
        </w:tc>
      </w:tr>
      <w:tr w:rsidR="00B3499B" w:rsidRPr="00B3499B" w14:paraId="1FD4B7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7021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75F5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B0FDD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0729A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19FD5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DF0C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A60A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AAB2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4D1C2" w14:textId="77777777" w:rsidR="00B256B9" w:rsidRDefault="00B256B9"/>
        </w:tc>
      </w:tr>
      <w:tr w:rsidR="00B3499B" w:rsidRPr="00B3499B" w14:paraId="6F25DA4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D1109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754BF0"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EF180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A408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A4F6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955D38" w14:textId="77777777" w:rsidR="00B256B9" w:rsidRDefault="00B256B9"/>
        </w:tc>
      </w:tr>
      <w:tr w:rsidR="00B3499B" w:rsidRPr="00B3499B" w14:paraId="7C92911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349537" w14:textId="69CC0FDE" w:rsidR="00B3499B" w:rsidRPr="00B3499B" w:rsidRDefault="00C47305"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4D1F57" w14:textId="20BF90F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B84DE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D4A281" w14:textId="77777777" w:rsidR="006D5A3A" w:rsidRDefault="006D5A3A" w:rsidP="009A277F"/>
    <w:p w14:paraId="016AFA9F" w14:textId="77777777" w:rsidR="00E11189" w:rsidRPr="0017445F" w:rsidRDefault="00E11189" w:rsidP="00E11189">
      <w:pPr>
        <w:pStyle w:val="RERequirement"/>
        <w:shd w:val="clear" w:color="auto" w:fill="F2F2F2" w:themeFill="background1" w:themeFillShade="F2"/>
      </w:pPr>
      <w:bookmarkStart w:id="147" w:name="_cf59dcffc5774d05cddc513c4ca0872c"/>
      <w:r>
        <w:t>R_F_Sentinel_00053</w:t>
      </w:r>
      <w:bookmarkEnd w:id="147"/>
      <w:r>
        <w:t xml:space="preserve"> Sentinel Disabled - No Sentinel Plan</w:t>
      </w:r>
    </w:p>
    <w:p w14:paraId="001D4B61" w14:textId="77777777" w:rsidR="00E11189" w:rsidRDefault="00E11189" w:rsidP="00E11189">
      <w:pPr>
        <w:rPr>
          <w:rFonts w:cs="Arial"/>
        </w:rPr>
      </w:pPr>
      <w:r>
        <w:rPr>
          <w:rFonts w:cs="Arial"/>
        </w:rPr>
        <w:t>If no sentinel plan is purchased/available, the Sentinel feature shall disable itself.</w:t>
      </w:r>
    </w:p>
    <w:p w14:paraId="7EE182C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D51D46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22C7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R_F_Sentinel_00053</w:t>
            </w:r>
          </w:p>
        </w:tc>
      </w:tr>
      <w:tr w:rsidR="00B3499B" w:rsidRPr="00B3499B" w14:paraId="5517C7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DA20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E762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 payment plan is required to access the feature.</w:t>
            </w:r>
          </w:p>
        </w:tc>
      </w:tr>
      <w:tr w:rsidR="00B3499B" w:rsidRPr="00B3499B" w14:paraId="3DAEC1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4E6E9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4996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4C3BEA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112C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96887" w14:textId="77777777" w:rsidR="00B256B9" w:rsidRDefault="00B256B9"/>
        </w:tc>
      </w:tr>
      <w:tr w:rsidR="00B3499B" w:rsidRPr="00B3499B" w14:paraId="15B28C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2037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B97C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3A022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70BA9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1C0C6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A575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6077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DA208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F8868" w14:textId="77777777" w:rsidR="00B256B9" w:rsidRDefault="00B256B9"/>
        </w:tc>
      </w:tr>
      <w:tr w:rsidR="00B3499B" w:rsidRPr="00B3499B" w14:paraId="10B5651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8DD6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72945C"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23C0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5B1A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6C839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0011BE" w14:textId="77777777" w:rsidR="00B256B9" w:rsidRDefault="00B256B9"/>
        </w:tc>
      </w:tr>
      <w:tr w:rsidR="00B3499B" w:rsidRPr="00B3499B" w14:paraId="2EC7466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F4E121" w14:textId="70283C99" w:rsidR="00B3499B" w:rsidRPr="00B3499B" w:rsidRDefault="00C47305"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6D6F6D" w14:textId="068381F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588A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E45301" w14:textId="77777777" w:rsidR="006D5A3A" w:rsidRDefault="006D5A3A" w:rsidP="009A277F"/>
    <w:p w14:paraId="2B511DB0" w14:textId="77777777" w:rsidR="00E11189" w:rsidRPr="0017445F" w:rsidRDefault="00E11189" w:rsidP="00E11189">
      <w:pPr>
        <w:pStyle w:val="RERequirement"/>
        <w:shd w:val="clear" w:color="auto" w:fill="F2F2F2" w:themeFill="background1" w:themeFillShade="F2"/>
      </w:pPr>
      <w:bookmarkStart w:id="148" w:name="_a69316291baeea44c0d81c2d2f44c3a5"/>
      <w:r>
        <w:lastRenderedPageBreak/>
        <w:t>R_F_Sentinel_00056</w:t>
      </w:r>
      <w:bookmarkEnd w:id="148"/>
      <w:r>
        <w:t xml:space="preserve"> Over the Air Updates</w:t>
      </w:r>
    </w:p>
    <w:p w14:paraId="61ECB7FC" w14:textId="77777777" w:rsidR="00E11189" w:rsidRDefault="00E11189" w:rsidP="00E11189">
      <w:pPr>
        <w:rPr>
          <w:rFonts w:cs="Arial"/>
        </w:rPr>
      </w:pPr>
      <w:r>
        <w:rPr>
          <w:rFonts w:cs="Arial"/>
        </w:rPr>
        <w:t>When user approves OTA updates, the Sentinel feature shall allow OTA updates.</w:t>
      </w:r>
    </w:p>
    <w:p w14:paraId="515B309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10644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3D5D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R_F_Sentinel_00056</w:t>
            </w:r>
          </w:p>
        </w:tc>
      </w:tr>
      <w:tr w:rsidR="00B3499B" w:rsidRPr="00B3499B" w14:paraId="23EAA7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E43F0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52C8B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Improvements to the software can be made remotely without needed visits to service centres/dealerships by customers.</w:t>
            </w:r>
          </w:p>
        </w:tc>
      </w:tr>
      <w:tr w:rsidR="00B3499B" w:rsidRPr="00B3499B" w14:paraId="302233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2C0B8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3BC7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of OTA update of software</w:t>
            </w:r>
          </w:p>
        </w:tc>
      </w:tr>
      <w:tr w:rsidR="00B3499B" w:rsidRPr="00B3499B" w14:paraId="5EC8AC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C91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A8121" w14:textId="77777777" w:rsidR="00B256B9" w:rsidRDefault="00B256B9"/>
        </w:tc>
      </w:tr>
      <w:tr w:rsidR="00B3499B" w:rsidRPr="00B3499B" w14:paraId="799625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4381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8B7B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EE22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9E57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9EF40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476D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0F5E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16247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81ADA5" w14:textId="77777777" w:rsidR="00B256B9" w:rsidRDefault="00B256B9"/>
        </w:tc>
      </w:tr>
      <w:tr w:rsidR="00B3499B" w:rsidRPr="00B3499B" w14:paraId="5EC6957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1932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F6EAD9"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C831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CDCC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8F4BB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594C07" w14:textId="77777777" w:rsidR="00B256B9" w:rsidRDefault="00B256B9"/>
        </w:tc>
      </w:tr>
      <w:tr w:rsidR="00B3499B" w:rsidRPr="00B3499B" w14:paraId="2650B5C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61BA4D" w14:textId="7E1E7A75" w:rsidR="00B3499B" w:rsidRPr="00B3499B" w:rsidRDefault="00C47305"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34BFF0" w14:textId="153E2FA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B43B3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5B46E1" w14:textId="77777777" w:rsidR="006D5A3A" w:rsidRDefault="006D5A3A" w:rsidP="009A277F"/>
    <w:p w14:paraId="25BACB34" w14:textId="77777777" w:rsidR="00E11189" w:rsidRPr="0017445F" w:rsidRDefault="00E11189" w:rsidP="00E11189">
      <w:pPr>
        <w:pStyle w:val="RERequirement"/>
        <w:shd w:val="clear" w:color="auto" w:fill="F2F2F2" w:themeFill="background1" w:themeFillShade="F2"/>
      </w:pPr>
      <w:bookmarkStart w:id="149" w:name="_4b113af09f49bd7a481958fc59572cf6"/>
      <w:r>
        <w:t>R_F_Sentinel_00057</w:t>
      </w:r>
      <w:bookmarkEnd w:id="149"/>
      <w:r>
        <w:t xml:space="preserve"> Machine Learning</w:t>
      </w:r>
    </w:p>
    <w:p w14:paraId="0A125CD7" w14:textId="77777777" w:rsidR="00E11189" w:rsidRDefault="00E11189" w:rsidP="00E11189">
      <w:pPr>
        <w:rPr>
          <w:rFonts w:cs="Arial"/>
        </w:rPr>
      </w:pPr>
      <w:r>
        <w:rPr>
          <w:rFonts w:cs="Arial"/>
        </w:rPr>
        <w:t>When performing any sentinel feature functionality, the Sentinel feature shall have in-vehicle and cloud-machine learning capabilities.</w:t>
      </w:r>
    </w:p>
    <w:p w14:paraId="7D80660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D5FF1E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617E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R_F_Sentinel_00057</w:t>
            </w:r>
          </w:p>
        </w:tc>
      </w:tr>
      <w:tr w:rsidR="00B3499B" w:rsidRPr="00B3499B" w14:paraId="5F9C3D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0F85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453B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will allow improved intruder detection using the available detector inputs.</w:t>
            </w:r>
          </w:p>
        </w:tc>
      </w:tr>
      <w:tr w:rsidR="00B3499B" w:rsidRPr="00B3499B" w14:paraId="313ACD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FC467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7AD9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of ML capability under multiple scenarions, intruder type, vehicle type, environmental conditions</w:t>
            </w:r>
          </w:p>
        </w:tc>
      </w:tr>
      <w:tr w:rsidR="00B3499B" w:rsidRPr="00B3499B" w14:paraId="49AF47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02CD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56EFB" w14:textId="77777777" w:rsidR="00B256B9" w:rsidRDefault="00B256B9"/>
        </w:tc>
      </w:tr>
      <w:tr w:rsidR="00B3499B" w:rsidRPr="00B3499B" w14:paraId="6EC80C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7D24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B47E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E2861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4009E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67931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69FA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677A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68C97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058983" w14:textId="77777777" w:rsidR="00B256B9" w:rsidRDefault="00B256B9"/>
        </w:tc>
      </w:tr>
      <w:tr w:rsidR="00B3499B" w:rsidRPr="00B3499B" w14:paraId="571A997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3471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BDCDB"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495A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ED8B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4C367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D2ABEE" w14:textId="77777777" w:rsidR="00B256B9" w:rsidRDefault="00B256B9"/>
        </w:tc>
      </w:tr>
      <w:tr w:rsidR="00B3499B" w:rsidRPr="00B3499B" w14:paraId="5899663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7F0396" w14:textId="0DB6F3A9" w:rsidR="00B3499B" w:rsidRPr="00B3499B" w:rsidRDefault="00C47305"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B96DA7" w14:textId="5D2C189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B0898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F3728D" w14:textId="77777777" w:rsidR="006D5A3A" w:rsidRDefault="006D5A3A" w:rsidP="009A277F"/>
    <w:p w14:paraId="097E3689" w14:textId="77777777" w:rsidR="00E11189" w:rsidRPr="0017445F" w:rsidRDefault="00E11189" w:rsidP="00E11189">
      <w:pPr>
        <w:pStyle w:val="RERequirement"/>
        <w:shd w:val="clear" w:color="auto" w:fill="F2F2F2" w:themeFill="background1" w:themeFillShade="F2"/>
      </w:pPr>
      <w:bookmarkStart w:id="150" w:name="_43199950ba9c6d045e87e78a1ccb533b"/>
      <w:r>
        <w:t>R_F_Sentinel_00060</w:t>
      </w:r>
      <w:bookmarkEnd w:id="150"/>
      <w:r>
        <w:t xml:space="preserve"> Record Data - Date</w:t>
      </w:r>
    </w:p>
    <w:p w14:paraId="49FED8CC" w14:textId="77777777" w:rsidR="00E11189" w:rsidRDefault="00E11189" w:rsidP="00E11189">
      <w:pPr>
        <w:rPr>
          <w:rFonts w:cs="Arial"/>
        </w:rPr>
      </w:pPr>
      <w:r>
        <w:rPr>
          <w:rFonts w:cs="Arial"/>
        </w:rPr>
        <w:t>Upon a detected intrusion, the Sentinel feature shall record date information.</w:t>
      </w:r>
    </w:p>
    <w:p w14:paraId="50CFD85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03D09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AB26F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R_F_Sentinel_00060</w:t>
            </w:r>
          </w:p>
        </w:tc>
      </w:tr>
      <w:tr w:rsidR="00B3499B" w:rsidRPr="00B3499B" w14:paraId="2577EE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66F7E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1C6E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may help determine the date of an intruder event</w:t>
            </w:r>
          </w:p>
        </w:tc>
      </w:tr>
      <w:tr w:rsidR="00B3499B" w:rsidRPr="00B3499B" w14:paraId="03A06F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04631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B0A2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C67E5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16CD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965EC" w14:textId="77777777" w:rsidR="00B256B9" w:rsidRDefault="00B256B9"/>
        </w:tc>
      </w:tr>
      <w:tr w:rsidR="00B3499B" w:rsidRPr="00B3499B" w14:paraId="0896C6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0C6E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B124A"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9653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CE1F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E09BB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D1EE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6E5B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C7BC5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0BF5A" w14:textId="77777777" w:rsidR="00B256B9" w:rsidRDefault="00B256B9"/>
        </w:tc>
      </w:tr>
      <w:tr w:rsidR="00B3499B" w:rsidRPr="00B3499B" w14:paraId="4124E99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D2AF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15897C"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858C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19D8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4635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E2BACC" w14:textId="77777777" w:rsidR="00B256B9" w:rsidRDefault="00B256B9"/>
        </w:tc>
      </w:tr>
      <w:tr w:rsidR="00B3499B" w:rsidRPr="00B3499B" w14:paraId="26AF92B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214820" w14:textId="7FB7622A" w:rsidR="00B3499B" w:rsidRPr="00B3499B" w:rsidRDefault="00C47305"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D8D568" w14:textId="411C6DF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7FD23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9C6C6B" w14:textId="77777777" w:rsidR="006D5A3A" w:rsidRDefault="006D5A3A" w:rsidP="009A277F"/>
    <w:p w14:paraId="63F81AF6" w14:textId="77777777" w:rsidR="00E11189" w:rsidRPr="0017445F" w:rsidRDefault="00E11189" w:rsidP="00E11189">
      <w:pPr>
        <w:pStyle w:val="RERequirement"/>
        <w:shd w:val="clear" w:color="auto" w:fill="F2F2F2" w:themeFill="background1" w:themeFillShade="F2"/>
      </w:pPr>
      <w:bookmarkStart w:id="151" w:name="_35bb617a7af258a42986785851036d29"/>
      <w:r>
        <w:t>R_F_Sentinel_00061</w:t>
      </w:r>
      <w:bookmarkEnd w:id="151"/>
      <w:r>
        <w:t xml:space="preserve"> Record Data - Time</w:t>
      </w:r>
    </w:p>
    <w:p w14:paraId="402F4441" w14:textId="77777777" w:rsidR="00E11189" w:rsidRDefault="00E11189" w:rsidP="00E11189">
      <w:pPr>
        <w:rPr>
          <w:rFonts w:cs="Arial"/>
        </w:rPr>
      </w:pPr>
      <w:r>
        <w:rPr>
          <w:rFonts w:cs="Arial"/>
        </w:rPr>
        <w:t>Upon a detected intrusion, the Sentinel feature shall record time.</w:t>
      </w:r>
    </w:p>
    <w:p w14:paraId="705A593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8968AF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E5B0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R_F_Sentinel_00061</w:t>
            </w:r>
          </w:p>
        </w:tc>
      </w:tr>
      <w:tr w:rsidR="00B3499B" w:rsidRPr="00B3499B" w14:paraId="7D4DB6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5EB9E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F341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may help determine the time of an intruder event</w:t>
            </w:r>
          </w:p>
        </w:tc>
      </w:tr>
      <w:tr w:rsidR="00B3499B" w:rsidRPr="00B3499B" w14:paraId="06C3A3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6271B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1F9A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07AAF9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EC7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96E58" w14:textId="77777777" w:rsidR="00B256B9" w:rsidRDefault="00B256B9"/>
        </w:tc>
      </w:tr>
      <w:tr w:rsidR="00B3499B" w:rsidRPr="00B3499B" w14:paraId="5843E3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E843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3222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1E26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F8222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E73E3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D271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2008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5B7DC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53EB8" w14:textId="77777777" w:rsidR="00B256B9" w:rsidRDefault="00B256B9"/>
        </w:tc>
      </w:tr>
      <w:tr w:rsidR="00B3499B" w:rsidRPr="00B3499B" w14:paraId="56C6A7A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78FA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7DE9BB"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C877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5ECF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3FDE6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43CAC5" w14:textId="77777777" w:rsidR="00B256B9" w:rsidRDefault="00B256B9"/>
        </w:tc>
      </w:tr>
      <w:tr w:rsidR="00B3499B" w:rsidRPr="00B3499B" w14:paraId="2947A5A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19B0F2" w14:textId="7AB4935F" w:rsidR="00B3499B" w:rsidRPr="00B3499B" w:rsidRDefault="00C47305"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A5E524" w14:textId="07FE755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47CE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AB7A79" w14:textId="77777777" w:rsidR="006D5A3A" w:rsidRDefault="006D5A3A" w:rsidP="009A277F"/>
    <w:p w14:paraId="19863645" w14:textId="77777777" w:rsidR="00E11189" w:rsidRPr="0017445F" w:rsidRDefault="00E11189" w:rsidP="00E11189">
      <w:pPr>
        <w:pStyle w:val="RERequirement"/>
        <w:shd w:val="clear" w:color="auto" w:fill="F2F2F2" w:themeFill="background1" w:themeFillShade="F2"/>
      </w:pPr>
      <w:bookmarkStart w:id="152" w:name="_527b981e8f21cc3c529ea403268501a1"/>
      <w:r>
        <w:t>R_F_Sentinel_00062</w:t>
      </w:r>
      <w:bookmarkEnd w:id="152"/>
      <w:r>
        <w:t xml:space="preserve"> Record Perimeter Alarm Trigger</w:t>
      </w:r>
    </w:p>
    <w:p w14:paraId="4CDCC564" w14:textId="77777777" w:rsidR="00E11189" w:rsidRDefault="00E11189" w:rsidP="00E11189">
      <w:pPr>
        <w:rPr>
          <w:rFonts w:cs="Arial"/>
        </w:rPr>
      </w:pPr>
      <w:r>
        <w:rPr>
          <w:rFonts w:cs="Arial"/>
        </w:rPr>
        <w:t>Upon a detected intrusion, the Sentinel feature shall record perimeter alarm sensor status (eg. ajar status).</w:t>
      </w:r>
    </w:p>
    <w:p w14:paraId="4C8D5C6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7EBC6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DC0E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R_F_Sentinel_00062</w:t>
            </w:r>
          </w:p>
        </w:tc>
      </w:tr>
      <w:tr w:rsidR="00B3499B" w:rsidRPr="00B3499B" w14:paraId="64BC69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0DBA3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EB0A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may help determine the type of intruder event.</w:t>
            </w:r>
          </w:p>
        </w:tc>
      </w:tr>
      <w:tr w:rsidR="00B3499B" w:rsidRPr="00B3499B" w14:paraId="4402FB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2D5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50DE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547940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20F95"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C9E7F" w14:textId="77777777" w:rsidR="00B256B9" w:rsidRDefault="00B256B9"/>
        </w:tc>
      </w:tr>
      <w:tr w:rsidR="00B3499B" w:rsidRPr="00B3499B" w14:paraId="0E137B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A613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FC9C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3BBDF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F47AB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8E143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09F4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BA11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ED2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4E3F5A" w14:textId="77777777" w:rsidR="00B256B9" w:rsidRDefault="00B256B9"/>
        </w:tc>
      </w:tr>
      <w:tr w:rsidR="00B3499B" w:rsidRPr="00B3499B" w14:paraId="3AFF0A3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FFCD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C41F93"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BFED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CD0B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90601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C40BA1" w14:textId="77777777" w:rsidR="00B256B9" w:rsidRDefault="00B256B9"/>
        </w:tc>
      </w:tr>
      <w:tr w:rsidR="00B3499B" w:rsidRPr="00B3499B" w14:paraId="68ABF25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36A016" w14:textId="47E8AA21" w:rsidR="00B3499B" w:rsidRPr="00B3499B" w:rsidRDefault="00C47305"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A86539" w14:textId="610692E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4037D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7E2598" w14:textId="77777777" w:rsidR="006D5A3A" w:rsidRDefault="006D5A3A" w:rsidP="009A277F"/>
    <w:p w14:paraId="2D74EE18" w14:textId="77777777" w:rsidR="00E11189" w:rsidRPr="0017445F" w:rsidRDefault="00E11189" w:rsidP="00E11189">
      <w:pPr>
        <w:pStyle w:val="RERequirement"/>
        <w:shd w:val="clear" w:color="auto" w:fill="F2F2F2" w:themeFill="background1" w:themeFillShade="F2"/>
      </w:pPr>
      <w:bookmarkStart w:id="153" w:name="_ed468925b15d875abfbb63a5d4c0dbf2"/>
      <w:r>
        <w:t>R_F_Sentinel_00063</w:t>
      </w:r>
      <w:bookmarkEnd w:id="153"/>
      <w:r>
        <w:t xml:space="preserve"> Record Data - Radar</w:t>
      </w:r>
    </w:p>
    <w:p w14:paraId="79DED932" w14:textId="77777777" w:rsidR="00E11189" w:rsidRDefault="00E11189" w:rsidP="00E11189">
      <w:pPr>
        <w:rPr>
          <w:rFonts w:cs="Arial"/>
        </w:rPr>
      </w:pPr>
      <w:r>
        <w:rPr>
          <w:rFonts w:cs="Arial"/>
        </w:rPr>
        <w:t>Upon a detected intrusion, the Sentinel feature shall record radar status.</w:t>
      </w:r>
    </w:p>
    <w:p w14:paraId="753F422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AFB24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D8ECA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R_F_Sentinel_00063</w:t>
            </w:r>
          </w:p>
        </w:tc>
      </w:tr>
      <w:tr w:rsidR="00B3499B" w:rsidRPr="00B3499B" w14:paraId="702636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E879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636BA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may help determine the type of intruder event.</w:t>
            </w:r>
          </w:p>
        </w:tc>
      </w:tr>
      <w:tr w:rsidR="00B3499B" w:rsidRPr="00B3499B" w14:paraId="599459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7032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1ACF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D9767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4D20D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1C174" w14:textId="77777777" w:rsidR="00B256B9" w:rsidRDefault="00B256B9"/>
        </w:tc>
      </w:tr>
      <w:tr w:rsidR="00B3499B" w:rsidRPr="00B3499B" w14:paraId="7C8368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768D4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59F4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8D18A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F783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03832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A475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FADD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D1E1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295F41" w14:textId="77777777" w:rsidR="00B256B9" w:rsidRDefault="00B256B9"/>
        </w:tc>
      </w:tr>
      <w:tr w:rsidR="00B3499B" w:rsidRPr="00B3499B" w14:paraId="0F1D45B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ADCD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26154B"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BB02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1436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27BB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C1CE88" w14:textId="77777777" w:rsidR="00B256B9" w:rsidRDefault="00B256B9"/>
        </w:tc>
      </w:tr>
      <w:tr w:rsidR="00B3499B" w:rsidRPr="00B3499B" w14:paraId="7B7EB25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07951A" w14:textId="543FB988" w:rsidR="00B3499B" w:rsidRPr="00B3499B" w:rsidRDefault="00C47305"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F005AC" w14:textId="131DE27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1681C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8DCE23" w14:textId="77777777" w:rsidR="006D5A3A" w:rsidRDefault="006D5A3A" w:rsidP="009A277F"/>
    <w:p w14:paraId="4929F6A5" w14:textId="77777777" w:rsidR="00E11189" w:rsidRPr="0017445F" w:rsidRDefault="00E11189" w:rsidP="00E11189">
      <w:pPr>
        <w:pStyle w:val="RERequirement"/>
        <w:shd w:val="clear" w:color="auto" w:fill="F2F2F2" w:themeFill="background1" w:themeFillShade="F2"/>
      </w:pPr>
      <w:bookmarkStart w:id="154" w:name="_936fec1a5f766581468caa58e581cfdb"/>
      <w:r>
        <w:t>R_F_Sentinel_00064</w:t>
      </w:r>
      <w:bookmarkEnd w:id="154"/>
      <w:r>
        <w:t xml:space="preserve"> Record Data - Accelerometer</w:t>
      </w:r>
    </w:p>
    <w:p w14:paraId="69E8014A" w14:textId="77777777" w:rsidR="00E11189" w:rsidRDefault="00E11189" w:rsidP="00E11189">
      <w:pPr>
        <w:rPr>
          <w:rFonts w:cs="Arial"/>
        </w:rPr>
      </w:pPr>
      <w:r>
        <w:rPr>
          <w:rFonts w:cs="Arial"/>
        </w:rPr>
        <w:t>Upon a detected intrusion, the Sentinel feature shall record accelerometer status.</w:t>
      </w:r>
    </w:p>
    <w:p w14:paraId="04865C9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F260E7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99AA4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R_F_Sentinel_00064</w:t>
            </w:r>
          </w:p>
        </w:tc>
      </w:tr>
      <w:tr w:rsidR="00B3499B" w:rsidRPr="00B3499B" w14:paraId="7AA144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6505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5C4F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may help determine the type of intruder event.</w:t>
            </w:r>
          </w:p>
        </w:tc>
      </w:tr>
      <w:tr w:rsidR="00B3499B" w:rsidRPr="00B3499B" w14:paraId="698508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CD61A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903D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6A8DD0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E35D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46E71" w14:textId="77777777" w:rsidR="00B256B9" w:rsidRDefault="00B256B9"/>
        </w:tc>
      </w:tr>
      <w:tr w:rsidR="00B3499B" w:rsidRPr="00B3499B" w14:paraId="499D3A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624C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CE4B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9024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DC61B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87AF9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C900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E8E6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FAA75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F19F59" w14:textId="77777777" w:rsidR="00B256B9" w:rsidRDefault="00B256B9"/>
        </w:tc>
      </w:tr>
      <w:tr w:rsidR="00B3499B" w:rsidRPr="00B3499B" w14:paraId="0C74255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CA54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ED5CCD"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DED4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5921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2648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669523" w14:textId="77777777" w:rsidR="00B256B9" w:rsidRDefault="00B256B9"/>
        </w:tc>
      </w:tr>
      <w:tr w:rsidR="00B3499B" w:rsidRPr="00B3499B" w14:paraId="597C47F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C8B12D" w14:textId="7C860B4D" w:rsidR="00B3499B" w:rsidRPr="00B3499B" w:rsidRDefault="00C47305"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41E4E3" w14:textId="38A83A5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F6B4A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E2F4CE" w14:textId="77777777" w:rsidR="006D5A3A" w:rsidRDefault="006D5A3A" w:rsidP="009A277F"/>
    <w:p w14:paraId="10D63D49" w14:textId="77777777" w:rsidR="00E11189" w:rsidRPr="0017445F" w:rsidRDefault="00E11189" w:rsidP="00E11189">
      <w:pPr>
        <w:pStyle w:val="RERequirement"/>
        <w:shd w:val="clear" w:color="auto" w:fill="F2F2F2" w:themeFill="background1" w:themeFillShade="F2"/>
      </w:pPr>
      <w:bookmarkStart w:id="155" w:name="_36dd5aecf66ab290fee0f57fca7d970b"/>
      <w:r>
        <w:t>R_F_Sentinel_00065</w:t>
      </w:r>
      <w:bookmarkEnd w:id="155"/>
      <w:r>
        <w:t xml:space="preserve"> Access Videos - USB</w:t>
      </w:r>
    </w:p>
    <w:p w14:paraId="05F9C0B6" w14:textId="77777777" w:rsidR="00E11189" w:rsidRDefault="00E11189" w:rsidP="00E11189">
      <w:pPr>
        <w:rPr>
          <w:rFonts w:cs="Arial"/>
        </w:rPr>
      </w:pPr>
      <w:r>
        <w:rPr>
          <w:rFonts w:cs="Arial"/>
        </w:rPr>
        <w:t>Upon user request, the Sentinel feature shall allow user to access videos stored in USB drive (local storage).</w:t>
      </w:r>
    </w:p>
    <w:p w14:paraId="5962B98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7F135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3EE0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R_F_Sentinel_00065</w:t>
            </w:r>
          </w:p>
        </w:tc>
      </w:tr>
      <w:tr w:rsidR="00B3499B" w:rsidRPr="00B3499B" w14:paraId="12F723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54B5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9246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viweing of videos - from USB</w:t>
            </w:r>
          </w:p>
        </w:tc>
      </w:tr>
      <w:tr w:rsidR="00B3499B" w:rsidRPr="00B3499B" w14:paraId="4734D7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25E7F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FA1F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2E4BB0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1679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F18EA" w14:textId="77777777" w:rsidR="00B256B9" w:rsidRDefault="00B256B9"/>
        </w:tc>
      </w:tr>
      <w:tr w:rsidR="00B3499B" w:rsidRPr="00B3499B" w14:paraId="2E6487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9D88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846DC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74A17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625BB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43F88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D1F1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DE40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02EA3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E026DB" w14:textId="77777777" w:rsidR="00B256B9" w:rsidRDefault="00B256B9"/>
        </w:tc>
      </w:tr>
      <w:tr w:rsidR="00B3499B" w:rsidRPr="00B3499B" w14:paraId="11EA627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2D5B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AE4FFC"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3F435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78E2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4C8A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F1A241" w14:textId="77777777" w:rsidR="00B256B9" w:rsidRDefault="00B256B9"/>
        </w:tc>
      </w:tr>
      <w:tr w:rsidR="00B3499B" w:rsidRPr="00B3499B" w14:paraId="2F38589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D05AAD" w14:textId="28D3FC5F" w:rsidR="00B3499B" w:rsidRPr="00B3499B" w:rsidRDefault="00C47305"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338AD2" w14:textId="4737A09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16A5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ABE81C" w14:textId="77777777" w:rsidR="006D5A3A" w:rsidRDefault="006D5A3A" w:rsidP="009A277F"/>
    <w:p w14:paraId="20F43DAF" w14:textId="77777777" w:rsidR="00E11189" w:rsidRPr="0017445F" w:rsidRDefault="00E11189" w:rsidP="00E11189">
      <w:pPr>
        <w:pStyle w:val="RERequirement"/>
        <w:shd w:val="clear" w:color="auto" w:fill="F2F2F2" w:themeFill="background1" w:themeFillShade="F2"/>
      </w:pPr>
      <w:bookmarkStart w:id="156" w:name="_2103eca86aa459a2af53d658fd12c4b6"/>
      <w:r>
        <w:t>R_F_Sentinel_00066</w:t>
      </w:r>
      <w:bookmarkEnd w:id="156"/>
      <w:r>
        <w:t xml:space="preserve"> Access Videos - Cloud</w:t>
      </w:r>
    </w:p>
    <w:p w14:paraId="54EF2F4D" w14:textId="77777777" w:rsidR="00E11189" w:rsidRDefault="00E11189" w:rsidP="00E11189">
      <w:pPr>
        <w:rPr>
          <w:rFonts w:cs="Arial"/>
        </w:rPr>
      </w:pPr>
      <w:r>
        <w:rPr>
          <w:rFonts w:cs="Arial"/>
        </w:rPr>
        <w:t>Upon user request, the Sentinel feature shall allow user to access videos stored in cloud storage.</w:t>
      </w:r>
    </w:p>
    <w:p w14:paraId="76F676C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3F66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8DB3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R_F_Sentinel_00066</w:t>
            </w:r>
          </w:p>
        </w:tc>
      </w:tr>
      <w:tr w:rsidR="00B3499B" w:rsidRPr="00B3499B" w14:paraId="16C153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45CD6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5D24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viewing of videos - from the cloud.</w:t>
            </w:r>
          </w:p>
        </w:tc>
      </w:tr>
      <w:tr w:rsidR="00B3499B" w:rsidRPr="00B3499B" w14:paraId="27C47D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F514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9EA24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471C72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1322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E219F" w14:textId="77777777" w:rsidR="00B256B9" w:rsidRDefault="00B256B9"/>
        </w:tc>
      </w:tr>
      <w:tr w:rsidR="00B3499B" w:rsidRPr="00B3499B" w14:paraId="227673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808D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9240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C7482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6E6F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7F008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A5D2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3BBD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AAF74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E6C5E" w14:textId="77777777" w:rsidR="00B256B9" w:rsidRDefault="00B256B9"/>
        </w:tc>
      </w:tr>
      <w:tr w:rsidR="00B3499B" w:rsidRPr="00B3499B" w14:paraId="1665522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0373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A3E0E0"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6B05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6DD1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EC374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12B2E3" w14:textId="77777777" w:rsidR="00B256B9" w:rsidRDefault="00B256B9"/>
        </w:tc>
      </w:tr>
      <w:tr w:rsidR="00B3499B" w:rsidRPr="00B3499B" w14:paraId="0B8FB89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0CA783" w14:textId="3C17FE3F" w:rsidR="00B3499B" w:rsidRPr="00B3499B" w:rsidRDefault="00C47305"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83192B" w14:textId="660E7D6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69528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A977DC" w14:textId="77777777" w:rsidR="006D5A3A" w:rsidRDefault="006D5A3A" w:rsidP="009A277F"/>
    <w:p w14:paraId="37680831" w14:textId="77777777" w:rsidR="00E11189" w:rsidRPr="0017445F" w:rsidRDefault="00E11189" w:rsidP="00E11189">
      <w:pPr>
        <w:pStyle w:val="RERequirement"/>
        <w:shd w:val="clear" w:color="auto" w:fill="F2F2F2" w:themeFill="background1" w:themeFillShade="F2"/>
      </w:pPr>
      <w:bookmarkStart w:id="157" w:name="_5fcbf27d56c69b6e5ff222d78d0e8fcc"/>
      <w:r>
        <w:t>R_F_Sentinel_00067</w:t>
      </w:r>
      <w:bookmarkEnd w:id="157"/>
      <w:r>
        <w:t xml:space="preserve"> Cloud Storage - Pause Video</w:t>
      </w:r>
    </w:p>
    <w:p w14:paraId="2D0F0E67" w14:textId="77777777" w:rsidR="00E11189" w:rsidRDefault="00E11189" w:rsidP="00E11189">
      <w:pPr>
        <w:rPr>
          <w:rFonts w:cs="Arial"/>
        </w:rPr>
      </w:pPr>
      <w:r>
        <w:rPr>
          <w:rFonts w:cs="Arial"/>
        </w:rPr>
        <w:t>Upon user request, the Sentinel feature shall allow user to pause videos sored in cloud storage.</w:t>
      </w:r>
    </w:p>
    <w:p w14:paraId="35A84DA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F5DD6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7B7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R_F_Sentinel_00067</w:t>
            </w:r>
          </w:p>
        </w:tc>
      </w:tr>
      <w:tr w:rsidR="00B3499B" w:rsidRPr="00B3499B" w14:paraId="3B2D32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B08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7EDD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may want to pause the video, for example to study a still image in more detail.</w:t>
            </w:r>
          </w:p>
        </w:tc>
      </w:tr>
      <w:tr w:rsidR="00B3499B" w:rsidRPr="00B3499B" w14:paraId="640EB3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79CD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96B1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478BF5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143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C05EB" w14:textId="77777777" w:rsidR="00B256B9" w:rsidRDefault="00B256B9"/>
        </w:tc>
      </w:tr>
      <w:tr w:rsidR="00B3499B" w:rsidRPr="00B3499B" w14:paraId="46F3A2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382D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ED9D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7798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FEE06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62499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E664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6F18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CE7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0F545F" w14:textId="77777777" w:rsidR="00B256B9" w:rsidRDefault="00B256B9"/>
        </w:tc>
      </w:tr>
      <w:tr w:rsidR="00B3499B" w:rsidRPr="00B3499B" w14:paraId="13E62EA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2A1C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5A2BE"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11D2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7471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60125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ACF955" w14:textId="77777777" w:rsidR="00B256B9" w:rsidRDefault="00B256B9"/>
        </w:tc>
      </w:tr>
      <w:tr w:rsidR="00B3499B" w:rsidRPr="00B3499B" w14:paraId="14EF4D8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97E754" w14:textId="54EE9909" w:rsidR="00B3499B" w:rsidRPr="00B3499B" w:rsidRDefault="00C47305"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23943" w14:textId="717A8D1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AB9E9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7E5C55" w14:textId="77777777" w:rsidR="006D5A3A" w:rsidRDefault="006D5A3A" w:rsidP="009A277F"/>
    <w:p w14:paraId="79A9015E" w14:textId="77777777" w:rsidR="00E11189" w:rsidRPr="0017445F" w:rsidRDefault="00E11189" w:rsidP="00E11189">
      <w:pPr>
        <w:pStyle w:val="RERequirement"/>
        <w:shd w:val="clear" w:color="auto" w:fill="F2F2F2" w:themeFill="background1" w:themeFillShade="F2"/>
      </w:pPr>
      <w:bookmarkStart w:id="158" w:name="_9535e03eada01e3c4d55cf53d60ee579"/>
      <w:r>
        <w:t>R_F_Sentinel_00068</w:t>
      </w:r>
      <w:bookmarkEnd w:id="158"/>
      <w:r>
        <w:t xml:space="preserve"> Cloud Storage -Resume Video</w:t>
      </w:r>
    </w:p>
    <w:p w14:paraId="63A660D7" w14:textId="77777777" w:rsidR="00E11189" w:rsidRDefault="00E11189" w:rsidP="00E11189">
      <w:pPr>
        <w:rPr>
          <w:rFonts w:cs="Arial"/>
        </w:rPr>
      </w:pPr>
      <w:r>
        <w:rPr>
          <w:rFonts w:cs="Arial"/>
        </w:rPr>
        <w:t>Upon user request, the Sentinel feature shall allow user to resume viewing videos stored in cloud storage.</w:t>
      </w:r>
    </w:p>
    <w:p w14:paraId="00DE155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F186A4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4658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R_F_Sentinel_00068</w:t>
            </w:r>
          </w:p>
        </w:tc>
      </w:tr>
      <w:tr w:rsidR="00B3499B" w:rsidRPr="00B3499B" w14:paraId="71A22F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1F08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415B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may want to pause the stream, then restart viewing/streaming.</w:t>
            </w:r>
          </w:p>
        </w:tc>
      </w:tr>
      <w:tr w:rsidR="00B3499B" w:rsidRPr="00B3499B" w14:paraId="5FEF82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2EAB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28FB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002132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28C8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6427B" w14:textId="77777777" w:rsidR="00B256B9" w:rsidRDefault="00B256B9"/>
        </w:tc>
      </w:tr>
      <w:tr w:rsidR="00B3499B" w:rsidRPr="00B3499B" w14:paraId="5F1F65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C124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5252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AE18D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FBE8D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D03E3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110B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ABAC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8B777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7426DE" w14:textId="77777777" w:rsidR="00B256B9" w:rsidRDefault="00B256B9"/>
        </w:tc>
      </w:tr>
      <w:tr w:rsidR="00B3499B" w:rsidRPr="00B3499B" w14:paraId="66E13EB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878B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7C773F"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7998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8E01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4A113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829D82" w14:textId="77777777" w:rsidR="00B256B9" w:rsidRDefault="00B256B9"/>
        </w:tc>
      </w:tr>
      <w:tr w:rsidR="00B3499B" w:rsidRPr="00B3499B" w14:paraId="5B2B497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30F9E7" w14:textId="05836BF3" w:rsidR="00B3499B" w:rsidRPr="00B3499B" w:rsidRDefault="00C47305"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F00EEC" w14:textId="476847A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79652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AF0798" w14:textId="77777777" w:rsidR="006D5A3A" w:rsidRDefault="006D5A3A" w:rsidP="009A277F"/>
    <w:p w14:paraId="23C31B20" w14:textId="77777777" w:rsidR="00E11189" w:rsidRPr="0017445F" w:rsidRDefault="00E11189" w:rsidP="00E11189">
      <w:pPr>
        <w:pStyle w:val="RERequirement"/>
        <w:shd w:val="clear" w:color="auto" w:fill="F2F2F2" w:themeFill="background1" w:themeFillShade="F2"/>
      </w:pPr>
      <w:bookmarkStart w:id="159" w:name="_3511e87afdf5f5de752b16c8a73cacf7"/>
      <w:r>
        <w:t>R_F_Sentinel_00069</w:t>
      </w:r>
      <w:bookmarkEnd w:id="159"/>
      <w:r>
        <w:t xml:space="preserve"> Cloud Storage -Delete Video</w:t>
      </w:r>
    </w:p>
    <w:p w14:paraId="0EF46A5A" w14:textId="77777777" w:rsidR="00E11189" w:rsidRDefault="00E11189" w:rsidP="00E11189">
      <w:pPr>
        <w:rPr>
          <w:rFonts w:cs="Arial"/>
        </w:rPr>
      </w:pPr>
      <w:r>
        <w:rPr>
          <w:rFonts w:cs="Arial"/>
        </w:rPr>
        <w:t>Upon user request, the Sentinel feature shall allow user to delete videos stored in cloud storage.</w:t>
      </w:r>
    </w:p>
    <w:p w14:paraId="51A0BC5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C72E8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7021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R_F_Sentinel_00069</w:t>
            </w:r>
          </w:p>
        </w:tc>
      </w:tr>
      <w:tr w:rsidR="00B3499B" w:rsidRPr="00B3499B" w14:paraId="2E34C3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1B20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7E2C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required to free-up storage space and to help organise lists of data.</w:t>
            </w:r>
          </w:p>
        </w:tc>
      </w:tr>
      <w:tr w:rsidR="00B3499B" w:rsidRPr="00B3499B" w14:paraId="6DA2DA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A43B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3FC4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EE4D0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0B53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51A74" w14:textId="77777777" w:rsidR="00B256B9" w:rsidRDefault="00B256B9"/>
        </w:tc>
      </w:tr>
      <w:tr w:rsidR="00B3499B" w:rsidRPr="00B3499B" w14:paraId="43F61A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62C2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7B92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067B0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AAE3E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EC1DA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F8E2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E54C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F7168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274654" w14:textId="77777777" w:rsidR="00B256B9" w:rsidRDefault="00B256B9"/>
        </w:tc>
      </w:tr>
      <w:tr w:rsidR="00B3499B" w:rsidRPr="00B3499B" w14:paraId="4C14C07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500C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2CE077"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BF1D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9E9A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355AA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E367DF" w14:textId="77777777" w:rsidR="00B256B9" w:rsidRDefault="00B256B9"/>
        </w:tc>
      </w:tr>
      <w:tr w:rsidR="00B3499B" w:rsidRPr="00B3499B" w14:paraId="27B359B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293328" w14:textId="06917770" w:rsidR="00B3499B" w:rsidRPr="00B3499B" w:rsidRDefault="00C47305"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9C64C3" w14:textId="7BD9F06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D287E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869ECD" w14:textId="77777777" w:rsidR="006D5A3A" w:rsidRDefault="006D5A3A" w:rsidP="009A277F"/>
    <w:p w14:paraId="1586D61C" w14:textId="77777777" w:rsidR="00E11189" w:rsidRPr="0017445F" w:rsidRDefault="00E11189" w:rsidP="00E11189">
      <w:pPr>
        <w:pStyle w:val="RERequirement"/>
        <w:shd w:val="clear" w:color="auto" w:fill="F2F2F2" w:themeFill="background1" w:themeFillShade="F2"/>
      </w:pPr>
      <w:bookmarkStart w:id="160" w:name="_210fa4326c5934ecc6d4a552fecd280f"/>
      <w:r>
        <w:t>R_F_Sentinel_00070</w:t>
      </w:r>
      <w:bookmarkEnd w:id="160"/>
      <w:r>
        <w:t xml:space="preserve"> Cloud Storage -Filter Videos/Audio (by date/time)</w:t>
      </w:r>
    </w:p>
    <w:p w14:paraId="70D0B1C5" w14:textId="77777777" w:rsidR="00E11189" w:rsidRDefault="00E11189" w:rsidP="00E11189">
      <w:pPr>
        <w:rPr>
          <w:rFonts w:cs="Arial"/>
        </w:rPr>
      </w:pPr>
      <w:r>
        <w:rPr>
          <w:rFonts w:cs="Arial"/>
        </w:rPr>
        <w:t>Upon user request, the Sentinel feature shall allow user to filter/list videos (and audio if available) in cloud storage (based on date filters).</w:t>
      </w:r>
    </w:p>
    <w:p w14:paraId="1140C09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A17B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2990B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R_F_Sentinel_00070</w:t>
            </w:r>
          </w:p>
        </w:tc>
      </w:tr>
      <w:tr w:rsidR="00B3499B" w:rsidRPr="00B3499B" w14:paraId="09AD77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19E74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9D99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to help the user find the most relevant video clip - based on the date of the event.</w:t>
            </w:r>
          </w:p>
        </w:tc>
      </w:tr>
      <w:tr w:rsidR="00B3499B" w:rsidRPr="00B3499B" w14:paraId="36CD4F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CAACD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6A38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475685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D2EC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8D093" w14:textId="77777777" w:rsidR="00B256B9" w:rsidRDefault="00B256B9"/>
        </w:tc>
      </w:tr>
      <w:tr w:rsidR="00B3499B" w:rsidRPr="00B3499B" w14:paraId="758AE4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4B464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3EB0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EC788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9D9F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A3A23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200D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864A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C8FA1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2FCF8D" w14:textId="77777777" w:rsidR="00B256B9" w:rsidRDefault="00B256B9"/>
        </w:tc>
      </w:tr>
      <w:tr w:rsidR="00B3499B" w:rsidRPr="00B3499B" w14:paraId="0679AD5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93F5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7F7286"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5965E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840D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C48B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0EF27F" w14:textId="77777777" w:rsidR="00B256B9" w:rsidRDefault="00B256B9"/>
        </w:tc>
      </w:tr>
      <w:tr w:rsidR="00B3499B" w:rsidRPr="00B3499B" w14:paraId="401D55E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FB5C64" w14:textId="72E79061" w:rsidR="00B3499B" w:rsidRPr="00B3499B" w:rsidRDefault="00C47305"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1418E2" w14:textId="6B04DED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0B648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747EB7" w14:textId="77777777" w:rsidR="006D5A3A" w:rsidRDefault="006D5A3A" w:rsidP="009A277F"/>
    <w:p w14:paraId="502E147C" w14:textId="77777777" w:rsidR="00E11189" w:rsidRPr="0017445F" w:rsidRDefault="00E11189" w:rsidP="00E11189">
      <w:pPr>
        <w:pStyle w:val="RERequirement"/>
        <w:shd w:val="clear" w:color="auto" w:fill="F2F2F2" w:themeFill="background1" w:themeFillShade="F2"/>
      </w:pPr>
      <w:bookmarkStart w:id="161" w:name="_d87c61a67e4702f94c848dcbe9cefce9"/>
      <w:r>
        <w:t>R_F_Sentinel_00071</w:t>
      </w:r>
      <w:bookmarkEnd w:id="161"/>
      <w:r>
        <w:t xml:space="preserve"> Local Storage -Filter Videos/Audio (by date/time)</w:t>
      </w:r>
    </w:p>
    <w:p w14:paraId="12D4C95E" w14:textId="77777777" w:rsidR="00E11189" w:rsidRDefault="00E11189" w:rsidP="00E11189">
      <w:pPr>
        <w:rPr>
          <w:rFonts w:cs="Arial"/>
        </w:rPr>
      </w:pPr>
      <w:r>
        <w:rPr>
          <w:rFonts w:cs="Arial"/>
        </w:rPr>
        <w:t>Upon user request, the Sentinel feature shall allow user to filter/list videos (and audio if available) in local storage (based on time filters).</w:t>
      </w:r>
    </w:p>
    <w:p w14:paraId="083DD95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29D0ED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C7AF4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R_F_Sentinel_00071</w:t>
            </w:r>
          </w:p>
        </w:tc>
      </w:tr>
      <w:tr w:rsidR="00B3499B" w:rsidRPr="00B3499B" w14:paraId="64311E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011B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C4AD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to help the user find the most relevant video clip - based on the time of the event.</w:t>
            </w:r>
          </w:p>
        </w:tc>
      </w:tr>
      <w:tr w:rsidR="00B3499B" w:rsidRPr="00B3499B" w14:paraId="1B5DB4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B4BB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3EC5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2B033D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41F8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A2826" w14:textId="77777777" w:rsidR="00B256B9" w:rsidRDefault="00B256B9"/>
        </w:tc>
      </w:tr>
      <w:tr w:rsidR="00B3499B" w:rsidRPr="00B3499B" w14:paraId="758278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3AAC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BA58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99207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7ECCC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77DB4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69C2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1067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C2DB7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69B627" w14:textId="77777777" w:rsidR="00B256B9" w:rsidRDefault="00B256B9"/>
        </w:tc>
      </w:tr>
      <w:tr w:rsidR="00B3499B" w:rsidRPr="00B3499B" w14:paraId="3E3B886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E3D59"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D43222"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4220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A8B6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F21FD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BB8073" w14:textId="77777777" w:rsidR="00B256B9" w:rsidRDefault="00B256B9"/>
        </w:tc>
      </w:tr>
      <w:tr w:rsidR="00B3499B" w:rsidRPr="00B3499B" w14:paraId="2C57F5C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EDB6D6" w14:textId="34E58D76" w:rsidR="00B3499B" w:rsidRPr="00B3499B" w:rsidRDefault="00C47305"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BDF2D" w14:textId="35E4D70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FD740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7B80BF" w14:textId="77777777" w:rsidR="006D5A3A" w:rsidRDefault="006D5A3A" w:rsidP="009A277F"/>
    <w:p w14:paraId="2E06E97E" w14:textId="77777777" w:rsidR="00E11189" w:rsidRPr="0017445F" w:rsidRDefault="00E11189" w:rsidP="00E11189">
      <w:pPr>
        <w:pStyle w:val="RERequirement"/>
        <w:shd w:val="clear" w:color="auto" w:fill="F2F2F2" w:themeFill="background1" w:themeFillShade="F2"/>
      </w:pPr>
      <w:bookmarkStart w:id="162" w:name="_8af57415dc605bf9c8054a3b916add20"/>
      <w:r>
        <w:t>R_F_Sentinel_00072</w:t>
      </w:r>
      <w:bookmarkEnd w:id="162"/>
      <w:r>
        <w:t xml:space="preserve"> Cloud Storage -Filter Videos (intrusion method)</w:t>
      </w:r>
    </w:p>
    <w:p w14:paraId="5A3852E6" w14:textId="77777777" w:rsidR="00E11189" w:rsidRDefault="00E11189" w:rsidP="00E11189">
      <w:pPr>
        <w:rPr>
          <w:rFonts w:cs="Arial"/>
        </w:rPr>
      </w:pPr>
      <w:r>
        <w:rPr>
          <w:rFonts w:cs="Arial"/>
        </w:rPr>
        <w:t>Upon user request, the Sentinel feature shall allow user to filter/list videos in cloud storage (based on intrusion method filters).</w:t>
      </w:r>
    </w:p>
    <w:p w14:paraId="3DD1306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9B718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99F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R_F_Sentinel_00072</w:t>
            </w:r>
          </w:p>
        </w:tc>
      </w:tr>
      <w:tr w:rsidR="00B3499B" w:rsidRPr="00B3499B" w14:paraId="1B8FAB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0655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CDE7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to help the user find the most relevant video clip - based on intrusion method.</w:t>
            </w:r>
          </w:p>
        </w:tc>
      </w:tr>
      <w:tr w:rsidR="00B3499B" w:rsidRPr="00B3499B" w14:paraId="24628E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ABF05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0BA2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2CDD52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B522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C9FDB" w14:textId="77777777" w:rsidR="00B256B9" w:rsidRDefault="00B256B9"/>
        </w:tc>
      </w:tr>
      <w:tr w:rsidR="00B3499B" w:rsidRPr="00B3499B" w14:paraId="5FC1E3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F405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3513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1EC8F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10E22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00352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F775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3221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5EECF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B5DD9B" w14:textId="77777777" w:rsidR="00B256B9" w:rsidRDefault="00B256B9"/>
        </w:tc>
      </w:tr>
      <w:tr w:rsidR="00B3499B" w:rsidRPr="00B3499B" w14:paraId="35A16D7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87F3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B5C391"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C4F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3A83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C933E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8EA4D" w14:textId="77777777" w:rsidR="00B256B9" w:rsidRDefault="00B256B9"/>
        </w:tc>
      </w:tr>
      <w:tr w:rsidR="00B3499B" w:rsidRPr="00B3499B" w14:paraId="22713D5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F0E11F" w14:textId="271AC818" w:rsidR="00B3499B" w:rsidRPr="00B3499B" w:rsidRDefault="00C47305"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F91DE8" w14:textId="3A94F44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D173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4B7664" w14:textId="77777777" w:rsidR="006D5A3A" w:rsidRDefault="006D5A3A" w:rsidP="009A277F"/>
    <w:p w14:paraId="0309CC39" w14:textId="77777777" w:rsidR="00E11189" w:rsidRPr="0017445F" w:rsidRDefault="00E11189" w:rsidP="00E11189">
      <w:pPr>
        <w:pStyle w:val="RERequirement"/>
        <w:shd w:val="clear" w:color="auto" w:fill="F2F2F2" w:themeFill="background1" w:themeFillShade="F2"/>
      </w:pPr>
      <w:bookmarkStart w:id="163" w:name="_c5a680327bc07f75e1943fd29d0166de"/>
      <w:r>
        <w:t>R_F_Sentinel_00073</w:t>
      </w:r>
      <w:bookmarkEnd w:id="163"/>
      <w:r>
        <w:t xml:space="preserve"> Cloud Storage -Overwrite</w:t>
      </w:r>
    </w:p>
    <w:p w14:paraId="29EC5DC8" w14:textId="77777777" w:rsidR="00E11189" w:rsidRDefault="00E11189" w:rsidP="00E11189">
      <w:pPr>
        <w:rPr>
          <w:rFonts w:cs="Arial"/>
        </w:rPr>
      </w:pPr>
      <w:r>
        <w:rPr>
          <w:rFonts w:cs="Arial"/>
        </w:rPr>
        <w:t>When cloud storage is full, the Sentinel feature shall automatically overwrite old videos (based on storage capacity limit reached, date of recording).</w:t>
      </w:r>
    </w:p>
    <w:p w14:paraId="6BD6888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8BE388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1008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R_F_Sentinel_00073</w:t>
            </w:r>
          </w:p>
        </w:tc>
      </w:tr>
      <w:tr w:rsidR="00B3499B" w:rsidRPr="00B3499B" w14:paraId="226514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C363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8B06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amount of data collected may exceed the available storage capacity.</w:t>
            </w:r>
          </w:p>
        </w:tc>
      </w:tr>
      <w:tr w:rsidR="00B3499B" w:rsidRPr="00B3499B" w14:paraId="440E22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790A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4611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2C95D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CAB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54CA0" w14:textId="77777777" w:rsidR="00B256B9" w:rsidRDefault="00B256B9"/>
        </w:tc>
      </w:tr>
      <w:tr w:rsidR="00B3499B" w:rsidRPr="00B3499B" w14:paraId="447BD0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0487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93C1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270E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F1489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92D3E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F22FC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0968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C793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02EC39" w14:textId="77777777" w:rsidR="00B256B9" w:rsidRDefault="00B256B9"/>
        </w:tc>
      </w:tr>
      <w:tr w:rsidR="00B3499B" w:rsidRPr="00B3499B" w14:paraId="31034A9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8B96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AD235E"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2B88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DAB5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23CF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875FD" w14:textId="77777777" w:rsidR="00B256B9" w:rsidRDefault="00B256B9"/>
        </w:tc>
      </w:tr>
      <w:tr w:rsidR="00B3499B" w:rsidRPr="00B3499B" w14:paraId="71AA4E3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518155" w14:textId="7F6C509C" w:rsidR="00B3499B" w:rsidRPr="00B3499B" w:rsidRDefault="00C47305"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DB8B18" w14:textId="089CB81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7403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87FD75" w14:textId="77777777" w:rsidR="006D5A3A" w:rsidRDefault="006D5A3A" w:rsidP="009A277F"/>
    <w:p w14:paraId="55134B0B" w14:textId="77777777" w:rsidR="00E11189" w:rsidRPr="0017445F" w:rsidRDefault="00E11189" w:rsidP="00E11189">
      <w:pPr>
        <w:pStyle w:val="RERequirement"/>
        <w:shd w:val="clear" w:color="auto" w:fill="F2F2F2" w:themeFill="background1" w:themeFillShade="F2"/>
      </w:pPr>
      <w:bookmarkStart w:id="164" w:name="_8eaf471004f0426fd98346f52d31a790"/>
      <w:r>
        <w:t>R_F_Sentinel_00074</w:t>
      </w:r>
      <w:bookmarkEnd w:id="164"/>
      <w:r>
        <w:t xml:space="preserve"> Live Stream - Pause</w:t>
      </w:r>
    </w:p>
    <w:p w14:paraId="6032C128" w14:textId="77777777" w:rsidR="00E11189" w:rsidRDefault="00E11189" w:rsidP="00E11189">
      <w:pPr>
        <w:rPr>
          <w:rFonts w:cs="Arial"/>
        </w:rPr>
      </w:pPr>
      <w:r>
        <w:rPr>
          <w:rFonts w:cs="Arial"/>
        </w:rPr>
        <w:t>Upon user request, the Sentinel feature shall allow user to pause live video streaming.</w:t>
      </w:r>
    </w:p>
    <w:p w14:paraId="1629056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E1DC1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C1338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R_F_Sentinel_00074</w:t>
            </w:r>
          </w:p>
        </w:tc>
      </w:tr>
      <w:tr w:rsidR="00B3499B" w:rsidRPr="00B3499B" w14:paraId="6086CF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449D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1E33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may want to pause the video, for example to study a still image in more detail.</w:t>
            </w:r>
          </w:p>
        </w:tc>
      </w:tr>
      <w:tr w:rsidR="00B3499B" w:rsidRPr="00B3499B" w14:paraId="1BAC3D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E3CF9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F3B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2C73D1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FE4E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C89EB" w14:textId="77777777" w:rsidR="00B256B9" w:rsidRDefault="00B256B9"/>
        </w:tc>
      </w:tr>
      <w:tr w:rsidR="00B3499B" w:rsidRPr="00B3499B" w14:paraId="5AEBA8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12F0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6C9D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69CE9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26508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19239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C1A7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FB9D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08736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40D0AD" w14:textId="77777777" w:rsidR="00B256B9" w:rsidRDefault="00B256B9"/>
        </w:tc>
      </w:tr>
      <w:tr w:rsidR="00B3499B" w:rsidRPr="00B3499B" w14:paraId="154619A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641E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0BA5AC"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F6E0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8D0BB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81B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55AB7" w14:textId="77777777" w:rsidR="00B256B9" w:rsidRDefault="00B256B9"/>
        </w:tc>
      </w:tr>
      <w:tr w:rsidR="00B3499B" w:rsidRPr="00B3499B" w14:paraId="0E3366D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5359E9" w14:textId="7F4EA869" w:rsidR="00B3499B" w:rsidRPr="00B3499B" w:rsidRDefault="00C47305"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AD209A" w14:textId="4D5FFFB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88F6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FD5E48" w14:textId="77777777" w:rsidR="006D5A3A" w:rsidRDefault="006D5A3A" w:rsidP="009A277F"/>
    <w:p w14:paraId="6716ECFC" w14:textId="77777777" w:rsidR="00E11189" w:rsidRPr="0017445F" w:rsidRDefault="00E11189" w:rsidP="00E11189">
      <w:pPr>
        <w:pStyle w:val="RERequirement"/>
        <w:shd w:val="clear" w:color="auto" w:fill="F2F2F2" w:themeFill="background1" w:themeFillShade="F2"/>
      </w:pPr>
      <w:bookmarkStart w:id="165" w:name="_3065936b69099892a1b170ab6edca56a"/>
      <w:r>
        <w:t>R_F_Sentinel_00075</w:t>
      </w:r>
      <w:bookmarkEnd w:id="165"/>
      <w:r>
        <w:t xml:space="preserve"> Live Stream - Resume</w:t>
      </w:r>
    </w:p>
    <w:p w14:paraId="758E70E9" w14:textId="77777777" w:rsidR="00E11189" w:rsidRDefault="00E11189" w:rsidP="00E11189">
      <w:pPr>
        <w:rPr>
          <w:rFonts w:cs="Arial"/>
        </w:rPr>
      </w:pPr>
      <w:r>
        <w:rPr>
          <w:rFonts w:cs="Arial"/>
        </w:rPr>
        <w:t>Upon user request, the Sentinel feature shall allow user to resume live video streaming.</w:t>
      </w:r>
    </w:p>
    <w:p w14:paraId="748E940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FDB24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1B44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R_F_Sentinel_00075</w:t>
            </w:r>
          </w:p>
        </w:tc>
      </w:tr>
      <w:tr w:rsidR="00B3499B" w:rsidRPr="00B3499B" w14:paraId="1E8933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AD274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C7E42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may want to pause the stream, then restart viewing/streaming.</w:t>
            </w:r>
          </w:p>
        </w:tc>
      </w:tr>
      <w:tr w:rsidR="00B3499B" w:rsidRPr="00B3499B" w14:paraId="7CE14F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E00C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FA31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45E2E4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1C64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10B14" w14:textId="77777777" w:rsidR="00B256B9" w:rsidRDefault="00B256B9"/>
        </w:tc>
      </w:tr>
      <w:tr w:rsidR="00B3499B" w:rsidRPr="00B3499B" w14:paraId="7D8873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DE06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6954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489D2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C2BAE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ACFA4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D6C0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7571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94C68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90F339" w14:textId="77777777" w:rsidR="00B256B9" w:rsidRDefault="00B256B9"/>
        </w:tc>
      </w:tr>
      <w:tr w:rsidR="00B3499B" w:rsidRPr="00B3499B" w14:paraId="3807802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2372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3B5FA2"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0C32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BD8A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379E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394B38" w14:textId="77777777" w:rsidR="00B256B9" w:rsidRDefault="00B256B9"/>
        </w:tc>
      </w:tr>
      <w:tr w:rsidR="00B3499B" w:rsidRPr="00B3499B" w14:paraId="105111D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CD4093" w14:textId="76E20E42" w:rsidR="00B3499B" w:rsidRPr="00B3499B" w:rsidRDefault="00C47305"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331567" w14:textId="48E8F37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C8EDA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25D1C7" w14:textId="77777777" w:rsidR="006D5A3A" w:rsidRDefault="006D5A3A" w:rsidP="009A277F"/>
    <w:p w14:paraId="72ED7803" w14:textId="77777777" w:rsidR="00E11189" w:rsidRPr="0017445F" w:rsidRDefault="00E11189" w:rsidP="00E11189">
      <w:pPr>
        <w:pStyle w:val="RERequirement"/>
        <w:shd w:val="clear" w:color="auto" w:fill="F2F2F2" w:themeFill="background1" w:themeFillShade="F2"/>
      </w:pPr>
      <w:bookmarkStart w:id="166" w:name="_247d1eb0e1b4aa213f70047895fddd4f"/>
      <w:r>
        <w:t>R_F_Sentinel_00076</w:t>
      </w:r>
      <w:bookmarkEnd w:id="166"/>
      <w:r>
        <w:t xml:space="preserve"> Local Storage - Delete Videos</w:t>
      </w:r>
    </w:p>
    <w:p w14:paraId="1B21F830" w14:textId="77777777" w:rsidR="00E11189" w:rsidRDefault="00E11189" w:rsidP="00E11189">
      <w:pPr>
        <w:rPr>
          <w:rFonts w:cs="Arial"/>
        </w:rPr>
      </w:pPr>
      <w:r>
        <w:rPr>
          <w:rFonts w:cs="Arial"/>
        </w:rPr>
        <w:t>Upon user request, the Sentinel feature shall allow user to delete videos stored in local storage (SYNC).</w:t>
      </w:r>
    </w:p>
    <w:p w14:paraId="013B0EE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77285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74FA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R_F_Sentinel_00076</w:t>
            </w:r>
          </w:p>
        </w:tc>
      </w:tr>
      <w:tr w:rsidR="00B3499B" w:rsidRPr="00B3499B" w14:paraId="6BB3FF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54384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0A48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required to free-up storage space and to help organise lists of data.</w:t>
            </w:r>
          </w:p>
        </w:tc>
      </w:tr>
      <w:tr w:rsidR="00B3499B" w:rsidRPr="00B3499B" w14:paraId="5500EF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09B4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1AAC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21B19A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FBB5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39901" w14:textId="77777777" w:rsidR="00B256B9" w:rsidRDefault="00B256B9"/>
        </w:tc>
      </w:tr>
      <w:tr w:rsidR="00B3499B" w:rsidRPr="00B3499B" w14:paraId="19402E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C14A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0A12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3639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3116A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DE596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70ED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2629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5C418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B6EC6" w14:textId="77777777" w:rsidR="00B256B9" w:rsidRDefault="00B256B9"/>
        </w:tc>
      </w:tr>
      <w:tr w:rsidR="00B3499B" w:rsidRPr="00B3499B" w14:paraId="4C860BA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4D7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631430"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0A577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97A5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684CB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53663D" w14:textId="77777777" w:rsidR="00B256B9" w:rsidRDefault="00B256B9"/>
        </w:tc>
      </w:tr>
      <w:tr w:rsidR="00B3499B" w:rsidRPr="00B3499B" w14:paraId="6773E5D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78CE51" w14:textId="2BD06E00" w:rsidR="00B3499B" w:rsidRPr="00B3499B" w:rsidRDefault="00C47305"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8FE76C" w14:textId="6F398B2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ADE69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45C278" w14:textId="77777777" w:rsidR="006D5A3A" w:rsidRDefault="006D5A3A" w:rsidP="009A277F"/>
    <w:p w14:paraId="63427379" w14:textId="77777777" w:rsidR="00E11189" w:rsidRPr="0017445F" w:rsidRDefault="00E11189" w:rsidP="00E11189">
      <w:pPr>
        <w:pStyle w:val="RERequirement"/>
        <w:shd w:val="clear" w:color="auto" w:fill="F2F2F2" w:themeFill="background1" w:themeFillShade="F2"/>
      </w:pPr>
      <w:bookmarkStart w:id="167" w:name="_ab3becaaab40aae4734ee21384fa72ce"/>
      <w:r>
        <w:t>R_F_Sentinel_00077</w:t>
      </w:r>
      <w:bookmarkEnd w:id="167"/>
      <w:r>
        <w:t xml:space="preserve"> Local Storage -Overwrite</w:t>
      </w:r>
    </w:p>
    <w:p w14:paraId="0754C8CB" w14:textId="77777777" w:rsidR="00E11189" w:rsidRDefault="00E11189" w:rsidP="00E11189">
      <w:pPr>
        <w:rPr>
          <w:rFonts w:cs="Arial"/>
        </w:rPr>
      </w:pPr>
      <w:r>
        <w:rPr>
          <w:rFonts w:cs="Arial"/>
        </w:rPr>
        <w:t>When local storage is full, the Sentinel feature shall automatically overwrite old videos (based on storage capacity limit reached, date of recording).</w:t>
      </w:r>
    </w:p>
    <w:p w14:paraId="5AA7D36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0179C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732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R_F_Sentinel_00077</w:t>
            </w:r>
          </w:p>
        </w:tc>
      </w:tr>
      <w:tr w:rsidR="00B3499B" w:rsidRPr="00B3499B" w14:paraId="7BD7DA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AB8C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F046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Limited storage space may casue the amount of video data captured to exceed the amount of storage space available</w:t>
            </w:r>
          </w:p>
        </w:tc>
      </w:tr>
      <w:tr w:rsidR="00B3499B" w:rsidRPr="00B3499B" w14:paraId="2E9E78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E725F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9368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6DC5D0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AA50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8C837" w14:textId="77777777" w:rsidR="00B256B9" w:rsidRDefault="00B256B9"/>
        </w:tc>
      </w:tr>
      <w:tr w:rsidR="00B3499B" w:rsidRPr="00B3499B" w14:paraId="2782ED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5108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732D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6B70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F9501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71C6A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E600C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B801A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24EC3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7C84F" w14:textId="77777777" w:rsidR="00B256B9" w:rsidRDefault="00B256B9"/>
        </w:tc>
      </w:tr>
      <w:tr w:rsidR="00B3499B" w:rsidRPr="00B3499B" w14:paraId="69BAF1F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0981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169433"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0421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3625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5067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90B6A0" w14:textId="77777777" w:rsidR="00B256B9" w:rsidRDefault="00B256B9"/>
        </w:tc>
      </w:tr>
      <w:tr w:rsidR="00B3499B" w:rsidRPr="00B3499B" w14:paraId="0BAE3A5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E16267" w14:textId="0D9CC777" w:rsidR="00B3499B" w:rsidRPr="00B3499B" w:rsidRDefault="00C47305"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88E2CF" w14:textId="66B5BC7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71ED6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015AC0" w14:textId="77777777" w:rsidR="006D5A3A" w:rsidRDefault="006D5A3A" w:rsidP="009A277F"/>
    <w:p w14:paraId="6D03393C" w14:textId="77777777" w:rsidR="00E11189" w:rsidRPr="0017445F" w:rsidRDefault="00E11189" w:rsidP="00E11189">
      <w:pPr>
        <w:pStyle w:val="RERequirement"/>
        <w:shd w:val="clear" w:color="auto" w:fill="F2F2F2" w:themeFill="background1" w:themeFillShade="F2"/>
      </w:pPr>
      <w:bookmarkStart w:id="168" w:name="_2360ee3ca5e826c85fdf1caed901dcbf"/>
      <w:r>
        <w:t>R_F_Sentinel_00078</w:t>
      </w:r>
      <w:bookmarkEnd w:id="168"/>
      <w:r>
        <w:t xml:space="preserve"> Alert Poor Signal at Park</w:t>
      </w:r>
    </w:p>
    <w:p w14:paraId="2FB7A98F" w14:textId="77777777" w:rsidR="00E11189" w:rsidRDefault="00E11189" w:rsidP="00E11189">
      <w:pPr>
        <w:rPr>
          <w:rFonts w:cs="Arial"/>
        </w:rPr>
      </w:pPr>
      <w:r>
        <w:rPr>
          <w:rFonts w:cs="Arial"/>
        </w:rPr>
        <w:t>When the vehicle is parked the Sentinel Feature shall inform the user via vehicle HMI if the network signal is poor.  Check to see if USB memory device installed and inform user if not installed.</w:t>
      </w:r>
    </w:p>
    <w:p w14:paraId="33F0A9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52AAF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1D98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R_F_Sentinel_00078</w:t>
            </w:r>
          </w:p>
        </w:tc>
      </w:tr>
      <w:tr w:rsidR="00B3499B" w:rsidRPr="00B3499B" w14:paraId="496332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4C16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C952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should warn the user that the nework connection may be poor, so that they can either drive to another location or ensure that a USB memroy device is in the vehicle.  A USB memory device is reagded as being less ecure than storing data to the cloud, as the USB memory device may be stolen from the vehicle.</w:t>
            </w:r>
          </w:p>
        </w:tc>
      </w:tr>
      <w:tr w:rsidR="00B3499B" w:rsidRPr="00B3499B" w14:paraId="726EE4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9C803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0F83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demonstrated during test</w:t>
            </w:r>
          </w:p>
        </w:tc>
      </w:tr>
      <w:tr w:rsidR="00B3499B" w:rsidRPr="00B3499B" w14:paraId="3DFB39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FDE5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2600A" w14:textId="77777777" w:rsidR="00B256B9" w:rsidRDefault="00B256B9"/>
        </w:tc>
      </w:tr>
      <w:tr w:rsidR="00B3499B" w:rsidRPr="00B3499B" w14:paraId="5F95E5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1483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D3F8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9BD3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06F9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74FFF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BADD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683E8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33E12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51E876" w14:textId="77777777" w:rsidR="00B256B9" w:rsidRDefault="00B256B9"/>
        </w:tc>
      </w:tr>
      <w:tr w:rsidR="00B3499B" w:rsidRPr="00B3499B" w14:paraId="29ED1B1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3B0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5EAF31"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3E05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3296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08112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881DD4" w14:textId="77777777" w:rsidR="00B256B9" w:rsidRDefault="00B256B9"/>
        </w:tc>
      </w:tr>
      <w:tr w:rsidR="00B3499B" w:rsidRPr="00B3499B" w14:paraId="500BF0C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362438" w14:textId="650C6F5B" w:rsidR="00B3499B" w:rsidRPr="00B3499B" w:rsidRDefault="00C47305"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18356A" w14:textId="3B7A331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C5D86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2040A7" w14:textId="77777777" w:rsidR="006D5A3A" w:rsidRDefault="006D5A3A" w:rsidP="009A277F"/>
    <w:p w14:paraId="0B45D1AA" w14:textId="77777777" w:rsidR="00C703C2" w:rsidRDefault="00C703C2" w:rsidP="00094F0D">
      <w:pPr>
        <w:pStyle w:val="Heading3"/>
      </w:pPr>
      <w:bookmarkStart w:id="169" w:name="_Toc65830422"/>
      <w:r>
        <w:t>Error Handling</w:t>
      </w:r>
      <w:bookmarkEnd w:id="169"/>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70"/>
      <w:r w:rsidRPr="00D63FB5">
        <w:rPr>
          <w:color w:val="7F7F7F" w:themeColor="text1" w:themeTint="80"/>
        </w:rPr>
        <w:t>No Error Handling Requirements specified.</w:t>
      </w:r>
      <w:commentRangeEnd w:id="170"/>
      <w:r w:rsidRPr="00D63FB5">
        <w:rPr>
          <w:rStyle w:val="CommentReference"/>
          <w:rFonts w:ascii="Times New Roman" w:hAnsi="Times New Roman"/>
          <w:color w:val="7F7F7F" w:themeColor="text1" w:themeTint="80"/>
        </w:rPr>
        <w:commentReference w:id="170"/>
      </w:r>
    </w:p>
    <w:p w14:paraId="75812FD2" w14:textId="77777777" w:rsidR="00B44510" w:rsidRDefault="00B44510">
      <w:pPr>
        <w:pStyle w:val="Heading2"/>
      </w:pPr>
      <w:bookmarkStart w:id="171" w:name="_Toc65830423"/>
      <w:r>
        <w:t>Non</w:t>
      </w:r>
      <w:r w:rsidR="003A1067">
        <w:t>-F</w:t>
      </w:r>
      <w:r>
        <w:t>unctional Requirements</w:t>
      </w:r>
      <w:bookmarkEnd w:id="171"/>
    </w:p>
    <w:p w14:paraId="7814881E"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R="003E2365" w:rsidRDefault="003E2365" w:rsidP="008759BF">
      <w:pPr>
        <w:pStyle w:val="Heading3"/>
      </w:pPr>
      <w:bookmarkStart w:id="172" w:name="_Toc65830424"/>
      <w:bookmarkStart w:id="173" w:name="_Toc435447961"/>
      <w:r>
        <w:t>Safety</w:t>
      </w:r>
      <w:bookmarkEnd w:id="172"/>
    </w:p>
    <w:p w14:paraId="648DFF96" w14:textId="0E4137A9"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613B19">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613B19" w:rsidRPr="00613B19">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174" w:name="_Toc65830425"/>
      <w:r>
        <w:t>Security</w:t>
      </w:r>
      <w:bookmarkEnd w:id="173"/>
      <w:bookmarkEnd w:id="174"/>
    </w:p>
    <w:p w14:paraId="06E51FA0" w14:textId="77777777" w:rsidR="007A03E0" w:rsidRDefault="007A03E0" w:rsidP="009A277F"/>
    <w:p w14:paraId="21C83285" w14:textId="77777777" w:rsidR="00E11189" w:rsidRPr="0017445F" w:rsidRDefault="00E11189" w:rsidP="00E11189">
      <w:pPr>
        <w:pStyle w:val="RERequirement"/>
        <w:shd w:val="clear" w:color="auto" w:fill="F2F2F2" w:themeFill="background1" w:themeFillShade="F2"/>
      </w:pPr>
      <w:bookmarkStart w:id="175" w:name="_9a0643ad250df76dc15bf9d0993da8d5"/>
      <w:r>
        <w:lastRenderedPageBreak/>
        <w:t>R_F_Sentinel_00014</w:t>
      </w:r>
      <w:bookmarkEnd w:id="175"/>
      <w:r>
        <w:t xml:space="preserve"> Notify User in Under 1s</w:t>
      </w:r>
    </w:p>
    <w:p w14:paraId="1846E379" w14:textId="77777777" w:rsidR="00E11189" w:rsidRDefault="00E11189" w:rsidP="00E11189">
      <w:pPr>
        <w:rPr>
          <w:rFonts w:cs="Arial"/>
        </w:rPr>
      </w:pPr>
      <w:r>
        <w:rPr>
          <w:rFonts w:cs="Arial"/>
        </w:rPr>
        <w:t>If intrusion is detected, the Sentinel feature shall notify user in less than 1 second.</w:t>
      </w:r>
    </w:p>
    <w:p w14:paraId="7291538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49CEB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3F23B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R_F_Sentinel_00014</w:t>
            </w:r>
          </w:p>
        </w:tc>
      </w:tr>
      <w:tr w:rsidR="00B3499B" w:rsidRPr="00B3499B" w14:paraId="25B260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C14E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AB44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notify the user of any type of intrusion</w:t>
            </w:r>
          </w:p>
        </w:tc>
      </w:tr>
      <w:tr w:rsidR="00B3499B" w:rsidRPr="00B3499B" w14:paraId="1D0E85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1CD52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9221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being notified within 1 second of an intrusion being detected will satisfy this requirment</w:t>
            </w:r>
          </w:p>
        </w:tc>
      </w:tr>
      <w:tr w:rsidR="00B3499B" w:rsidRPr="00B3499B" w14:paraId="3BA2E6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81CF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BEEBF" w14:textId="77777777" w:rsidR="00B256B9" w:rsidRDefault="00B256B9"/>
        </w:tc>
      </w:tr>
      <w:tr w:rsidR="00B3499B" w:rsidRPr="00B3499B" w14:paraId="21B8B3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EC5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152D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64AEF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98386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343D5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DD25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AC56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B619AD5" wp14:editId="2A7DA46A">
                  <wp:extent cx="152400" cy="152400"/>
                  <wp:effectExtent l="0" t="0" r="0" b="0"/>
                  <wp:docPr id="24" name="Picture 1113170636.jpg" descr="1113170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13170636.jpg"/>
                          <pic:cNvPicPr/>
                        </pic:nvPicPr>
                        <pic:blipFill>
                          <a:blip r:embed="rId86"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R_F_Sentinel_00013 Store Video - Local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DA4C5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B04494" w14:textId="77777777" w:rsidR="00B256B9" w:rsidRDefault="00B256B9"/>
        </w:tc>
      </w:tr>
      <w:tr w:rsidR="00B3499B" w:rsidRPr="00B3499B" w14:paraId="2066915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6F0DC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70EE2E"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E0E7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E989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0C81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2A4359" w14:textId="77777777" w:rsidR="00B256B9" w:rsidRDefault="00B256B9"/>
        </w:tc>
      </w:tr>
      <w:tr w:rsidR="00B3499B" w:rsidRPr="00B3499B" w14:paraId="78AA180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E36325" w14:textId="77010F81" w:rsidR="00B3499B" w:rsidRPr="00B3499B" w:rsidRDefault="00C47305"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5F4B6C" w14:textId="79A38BC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DD44E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0CD46E" w14:textId="77777777" w:rsidR="006D5A3A" w:rsidRDefault="006D5A3A" w:rsidP="009A277F"/>
    <w:p w14:paraId="0B127ED4" w14:textId="77777777" w:rsidR="00B61E09" w:rsidRDefault="00B61E09" w:rsidP="00B61E09">
      <w:pPr>
        <w:pStyle w:val="Heading3"/>
      </w:pPr>
      <w:bookmarkStart w:id="176" w:name="_Toc435447962"/>
      <w:bookmarkStart w:id="177" w:name="_Toc65830426"/>
      <w:r>
        <w:t>Reliability</w:t>
      </w:r>
      <w:bookmarkEnd w:id="176"/>
      <w:bookmarkEnd w:id="177"/>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78"/>
      <w:r w:rsidRPr="00D63FB5">
        <w:rPr>
          <w:color w:val="7F7F7F" w:themeColor="text1" w:themeTint="80"/>
        </w:rPr>
        <w:t>No Reliability Requirements specified.</w:t>
      </w:r>
      <w:commentRangeEnd w:id="178"/>
      <w:r>
        <w:rPr>
          <w:rStyle w:val="CommentReference"/>
          <w:rFonts w:ascii="Times New Roman" w:hAnsi="Times New Roman"/>
        </w:rPr>
        <w:commentReference w:id="178"/>
      </w:r>
    </w:p>
    <w:p w14:paraId="6CD64E23" w14:textId="77777777" w:rsidR="008759BF" w:rsidRDefault="008759BF" w:rsidP="008759BF">
      <w:pPr>
        <w:pStyle w:val="Heading2"/>
      </w:pPr>
      <w:bookmarkStart w:id="179" w:name="_Toc65830427"/>
      <w:r>
        <w:t>HMI Requirements</w:t>
      </w:r>
      <w:bookmarkEnd w:id="179"/>
    </w:p>
    <w:p w14:paraId="7480754B"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15349C5C" w14:textId="77777777" w:rsidR="007A03E0" w:rsidRDefault="007A03E0" w:rsidP="009A277F"/>
    <w:p w14:paraId="18F25388" w14:textId="77777777" w:rsidR="00E11189" w:rsidRPr="0017445F" w:rsidRDefault="00E11189" w:rsidP="00E11189">
      <w:pPr>
        <w:pStyle w:val="RERequirement"/>
        <w:shd w:val="clear" w:color="auto" w:fill="F2F2F2" w:themeFill="background1" w:themeFillShade="F2"/>
      </w:pPr>
      <w:bookmarkStart w:id="180" w:name="_d9cc6e252c589e5d10a56d45e9b81d98"/>
      <w:r>
        <w:t>R_F_Sentinel_00001</w:t>
      </w:r>
      <w:bookmarkEnd w:id="180"/>
      <w:r>
        <w:t xml:space="preserve"> Enable Disable from App</w:t>
      </w:r>
    </w:p>
    <w:p w14:paraId="237B5596" w14:textId="77777777" w:rsidR="00E11189" w:rsidRDefault="00E11189" w:rsidP="00E11189">
      <w:pPr>
        <w:rPr>
          <w:rFonts w:cs="Arial"/>
        </w:rPr>
      </w:pPr>
      <w:r>
        <w:rPr>
          <w:rFonts w:cs="Arial"/>
        </w:rPr>
        <w:t>When the user requests via vehicle HMI (SYNC), the Sentinel feature shall allow the user to enable/disable the sentinel feature.</w:t>
      </w:r>
    </w:p>
    <w:p w14:paraId="4D8F126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E36C9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24BD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R_F_Sentinel_00001</w:t>
            </w:r>
          </w:p>
        </w:tc>
      </w:tr>
      <w:tr w:rsidR="00B3499B" w:rsidRPr="00B3499B" w14:paraId="60BAF6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C8AFC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C022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allow activation and deactivation of the feature</w:t>
            </w:r>
          </w:p>
        </w:tc>
      </w:tr>
      <w:tr w:rsidR="00B3499B" w:rsidRPr="00B3499B" w14:paraId="068DB9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87859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1C023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feature enabled and disabled when requested by the user</w:t>
            </w:r>
          </w:p>
        </w:tc>
      </w:tr>
      <w:tr w:rsidR="00B3499B" w:rsidRPr="00B3499B" w14:paraId="512DA2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8616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CA89F" w14:textId="77777777" w:rsidR="00B256B9" w:rsidRDefault="00B256B9"/>
        </w:tc>
      </w:tr>
      <w:tr w:rsidR="00B3499B" w:rsidRPr="00B3499B" w14:paraId="5F407B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4281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3B31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AAF31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3CA2D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C40E8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A7C4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EA5F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19317A" wp14:editId="2E8BED4A">
                  <wp:extent cx="152400" cy="152400"/>
                  <wp:effectExtent l="0" t="0" r="0" b="0"/>
                  <wp:docPr id="26" name="Picture -1193000327.jpg" descr="-119300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93000327.jpg"/>
                          <pic:cNvPicPr/>
                        </pic:nvPicPr>
                        <pic:blipFill>
                          <a:blip r:embed="rId88"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16CA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0191BD" w14:textId="77777777" w:rsidR="00B256B9" w:rsidRDefault="00B256B9"/>
        </w:tc>
      </w:tr>
      <w:tr w:rsidR="00B3499B" w:rsidRPr="00B3499B" w14:paraId="3AFB1FA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0DB9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94E25C"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CA76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E2AC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6BD56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E6CAB4" w14:textId="77777777" w:rsidR="00B256B9" w:rsidRDefault="00B256B9"/>
        </w:tc>
      </w:tr>
      <w:tr w:rsidR="00B3499B" w:rsidRPr="00B3499B" w14:paraId="31C3369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FA0F5A" w14:textId="12366F52" w:rsidR="00B3499B" w:rsidRPr="00B3499B" w:rsidRDefault="00C47305"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2BC6AF" w14:textId="0232158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72235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29124B93" w14:textId="77777777" w:rsidR="00E11189" w:rsidRPr="0017445F" w:rsidRDefault="00E11189" w:rsidP="00E11189">
      <w:pPr>
        <w:pStyle w:val="RERequirement"/>
        <w:shd w:val="clear" w:color="auto" w:fill="F2F2F2" w:themeFill="background1" w:themeFillShade="F2"/>
      </w:pPr>
      <w:bookmarkStart w:id="181" w:name="_08c57288edea9f31d4a6b50b779321c8"/>
      <w:r>
        <w:t>R_F_Sentinel_00002</w:t>
      </w:r>
      <w:bookmarkEnd w:id="181"/>
      <w:r>
        <w:t xml:space="preserve"> Enable Disable from APIM</w:t>
      </w:r>
    </w:p>
    <w:p w14:paraId="3DE9FE86" w14:textId="77777777" w:rsidR="00E11189" w:rsidRDefault="00E11189" w:rsidP="00E11189">
      <w:pPr>
        <w:rPr>
          <w:rFonts w:cs="Arial"/>
        </w:rPr>
      </w:pPr>
      <w:r>
        <w:rPr>
          <w:rFonts w:cs="Arial"/>
        </w:rPr>
        <w:t>When the user requests via mobile device app, the Sentinel feature shall allow the user to enable/disable the sentinel feature.</w:t>
      </w:r>
    </w:p>
    <w:p w14:paraId="54D6366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3E5519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180C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R_F_Sentinel_00002</w:t>
            </w:r>
          </w:p>
        </w:tc>
      </w:tr>
      <w:tr w:rsidR="00B3499B" w:rsidRPr="00B3499B" w14:paraId="3F9EC8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76FF4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BBA8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allow activation and deactivation of the feature</w:t>
            </w:r>
          </w:p>
        </w:tc>
      </w:tr>
      <w:tr w:rsidR="00B3499B" w:rsidRPr="00B3499B" w14:paraId="46D3ED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89FD1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F816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feature enabled and disabled when requested by the user</w:t>
            </w:r>
          </w:p>
        </w:tc>
      </w:tr>
      <w:tr w:rsidR="00B3499B" w:rsidRPr="00B3499B" w14:paraId="4C0D70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3E5F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8F3CB" w14:textId="77777777" w:rsidR="00B256B9" w:rsidRDefault="00B256B9"/>
        </w:tc>
      </w:tr>
      <w:tr w:rsidR="00B3499B" w:rsidRPr="00B3499B" w14:paraId="70E64D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CB82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1373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FEF4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9C514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83780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B29A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A452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FD018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06FA3" w14:textId="77777777" w:rsidR="00B256B9" w:rsidRDefault="00B256B9"/>
        </w:tc>
      </w:tr>
      <w:tr w:rsidR="00B3499B" w:rsidRPr="00B3499B" w14:paraId="1E4825A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F689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6C9EEE"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9F92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7840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1142A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37FF41" w14:textId="77777777" w:rsidR="00B256B9" w:rsidRDefault="00B256B9"/>
        </w:tc>
      </w:tr>
      <w:tr w:rsidR="00B3499B" w:rsidRPr="00B3499B" w14:paraId="1EA6D2D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D829C4" w14:textId="56706795" w:rsidR="00B3499B" w:rsidRPr="00B3499B" w:rsidRDefault="00C47305"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C7185A" w14:textId="18A8920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FDE77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F29A69" w14:textId="77777777" w:rsidR="006D5A3A" w:rsidRDefault="006D5A3A" w:rsidP="009A277F"/>
    <w:p w14:paraId="761A52A2" w14:textId="77777777" w:rsidR="00E11189" w:rsidRPr="0017445F" w:rsidRDefault="00E11189" w:rsidP="00E11189">
      <w:pPr>
        <w:pStyle w:val="RERequirement"/>
        <w:shd w:val="clear" w:color="auto" w:fill="F2F2F2" w:themeFill="background1" w:themeFillShade="F2"/>
      </w:pPr>
      <w:bookmarkStart w:id="182" w:name="_3e1169e12952dc1aefff330c41a1570a"/>
      <w:r>
        <w:t>R_F_Sentinel_00003</w:t>
      </w:r>
      <w:bookmarkEnd w:id="182"/>
      <w:r>
        <w:t xml:space="preserve"> Notifications</w:t>
      </w:r>
    </w:p>
    <w:p w14:paraId="6AE0FC4C" w14:textId="77777777" w:rsidR="00E11189" w:rsidRDefault="00E11189" w:rsidP="00E11189">
      <w:pPr>
        <w:rPr>
          <w:rFonts w:cs="Arial"/>
        </w:rPr>
      </w:pPr>
      <w:r>
        <w:rPr>
          <w:rFonts w:cs="Arial"/>
        </w:rPr>
        <w:t>The user shall enable/disable to receive notifications in the Ford Pass Application.</w:t>
      </w:r>
    </w:p>
    <w:p w14:paraId="543BE71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D3B4BB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1E5F5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R_F_Sentinel_00003</w:t>
            </w:r>
          </w:p>
        </w:tc>
      </w:tr>
      <w:tr w:rsidR="00B3499B" w:rsidRPr="00B3499B" w14:paraId="64A03E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D57D0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A80E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allow the user to receive notifications from Sentinel feature</w:t>
            </w:r>
          </w:p>
        </w:tc>
      </w:tr>
      <w:tr w:rsidR="00B3499B" w:rsidRPr="00B3499B" w14:paraId="4A5BA2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95A48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66E8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able to receive or cancel notifications would satisfy this requirement</w:t>
            </w:r>
          </w:p>
        </w:tc>
      </w:tr>
      <w:tr w:rsidR="00B3499B" w:rsidRPr="00B3499B" w14:paraId="02F426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D0BD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3BD8AD" w14:textId="77777777" w:rsidR="00B256B9" w:rsidRDefault="00B256B9"/>
        </w:tc>
      </w:tr>
      <w:tr w:rsidR="00B3499B" w:rsidRPr="00B3499B" w14:paraId="01C098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DE0F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D580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97CB2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598E9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B00E2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A02FB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38CF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530E5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5AAF38" w14:textId="77777777" w:rsidR="00B256B9" w:rsidRDefault="00B256B9"/>
        </w:tc>
      </w:tr>
      <w:tr w:rsidR="00B3499B" w:rsidRPr="00B3499B" w14:paraId="651486A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80C21"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636BD"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EC7F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9A69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7FB1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D88935" w14:textId="77777777" w:rsidR="00B256B9" w:rsidRDefault="00B256B9"/>
        </w:tc>
      </w:tr>
      <w:tr w:rsidR="00B3499B" w:rsidRPr="00B3499B" w14:paraId="77ED99C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7E8AAF" w14:textId="15F76041" w:rsidR="00B3499B" w:rsidRPr="00B3499B" w:rsidRDefault="00C47305"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B497F" w14:textId="7EEE069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5F528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320D02" w14:textId="77777777" w:rsidR="006D5A3A" w:rsidRDefault="006D5A3A" w:rsidP="009A277F"/>
    <w:p w14:paraId="282A0721" w14:textId="77777777" w:rsidR="00E11189" w:rsidRPr="0017445F" w:rsidRDefault="00E11189" w:rsidP="00E11189">
      <w:pPr>
        <w:pStyle w:val="RERequirement"/>
        <w:shd w:val="clear" w:color="auto" w:fill="F2F2F2" w:themeFill="background1" w:themeFillShade="F2"/>
      </w:pPr>
      <w:bookmarkStart w:id="183" w:name="_2ba78fe15d6d61e5234eeb09bf72dc76"/>
      <w:r>
        <w:t>R_F_Sentinel_00013</w:t>
      </w:r>
      <w:bookmarkEnd w:id="183"/>
      <w:r>
        <w:t xml:space="preserve"> Store Video - Local</w:t>
      </w:r>
    </w:p>
    <w:p w14:paraId="6F604B23" w14:textId="77777777" w:rsidR="00E11189" w:rsidRDefault="00E11189" w:rsidP="00E11189">
      <w:pPr>
        <w:rPr>
          <w:rFonts w:cs="Arial"/>
        </w:rPr>
      </w:pPr>
      <w:r>
        <w:rPr>
          <w:rFonts w:cs="Arial"/>
        </w:rPr>
        <w:t>When recording and cloud storage not available, or, when recording and sentinel feature not able to store videos in cloud storage, the Sentinel feature shall store videos in local storage.</w:t>
      </w:r>
    </w:p>
    <w:p w14:paraId="5C2F68D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256DD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6B68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R_F_Sentinel_00013</w:t>
            </w:r>
          </w:p>
        </w:tc>
      </w:tr>
      <w:tr w:rsidR="00B3499B" w:rsidRPr="00B3499B" w14:paraId="6B8859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F413F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FE24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implement a contingency video storage option if cloud is unaccessible</w:t>
            </w:r>
          </w:p>
        </w:tc>
      </w:tr>
      <w:tr w:rsidR="00B3499B" w:rsidRPr="00B3499B" w14:paraId="7C4AA3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E1DEA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8978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video stored in local storage in case of loss of communication with cloud</w:t>
            </w:r>
          </w:p>
        </w:tc>
      </w:tr>
      <w:tr w:rsidR="00B3499B" w:rsidRPr="00B3499B" w14:paraId="3E73F1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46C8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40F18" w14:textId="77777777" w:rsidR="00B256B9" w:rsidRDefault="00B256B9"/>
        </w:tc>
      </w:tr>
      <w:tr w:rsidR="00B3499B" w:rsidRPr="00B3499B" w14:paraId="09DEC2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DBC5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E4DF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29F3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5361E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18D32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5F9A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8473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BFDCC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64837" w14:textId="77777777" w:rsidR="00B256B9" w:rsidRDefault="00B256B9"/>
        </w:tc>
      </w:tr>
      <w:tr w:rsidR="00B3499B" w:rsidRPr="00B3499B" w14:paraId="5145497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824A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3200C4"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435B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EB25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D425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5627E5" w14:textId="77777777" w:rsidR="00B256B9" w:rsidRDefault="00B256B9"/>
        </w:tc>
      </w:tr>
      <w:tr w:rsidR="00B3499B" w:rsidRPr="00B3499B" w14:paraId="0AFF6D3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1F584D" w14:textId="0C80AB0D" w:rsidR="00B3499B" w:rsidRPr="00B3499B" w:rsidRDefault="00C47305"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8B8386" w14:textId="1A4DB68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4187B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0E9222" w14:textId="77777777" w:rsidR="006D5A3A" w:rsidRDefault="006D5A3A" w:rsidP="009A277F"/>
    <w:p w14:paraId="3E08D514" w14:textId="77777777" w:rsidR="00E11189" w:rsidRPr="0017445F" w:rsidRDefault="00E11189" w:rsidP="00E11189">
      <w:pPr>
        <w:pStyle w:val="RERequirement"/>
        <w:shd w:val="clear" w:color="auto" w:fill="F2F2F2" w:themeFill="background1" w:themeFillShade="F2"/>
      </w:pPr>
      <w:bookmarkStart w:id="184" w:name="_97f74727371c6a405b2f5bc8b0999307"/>
      <w:r>
        <w:t>R_F_Sentinel_00018</w:t>
      </w:r>
      <w:bookmarkEnd w:id="184"/>
      <w:r>
        <w:t xml:space="preserve"> Tutorial - On Request</w:t>
      </w:r>
    </w:p>
    <w:p w14:paraId="73E338FA" w14:textId="77777777" w:rsidR="00E11189" w:rsidRDefault="00E11189" w:rsidP="00E11189">
      <w:pPr>
        <w:rPr>
          <w:rFonts w:cs="Arial"/>
        </w:rPr>
      </w:pPr>
      <w:r>
        <w:rPr>
          <w:rFonts w:cs="Arial"/>
        </w:rPr>
        <w:t>At anytime, the Sentinel feature shall allow user to launch tutorial on user´s request in Ford Pass application.</w:t>
      </w:r>
    </w:p>
    <w:p w14:paraId="6F0DD16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5CDA30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27E6C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R_F_Sentinel_00018</w:t>
            </w:r>
          </w:p>
        </w:tc>
      </w:tr>
      <w:tr w:rsidR="00B3499B" w:rsidRPr="00B3499B" w14:paraId="261DB9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F446F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370D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launch tutorial</w:t>
            </w:r>
          </w:p>
        </w:tc>
      </w:tr>
      <w:tr w:rsidR="00B3499B" w:rsidRPr="00B3499B" w14:paraId="283836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5C0F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CEB66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tutorial turning on satisfies the requirement</w:t>
            </w:r>
          </w:p>
        </w:tc>
      </w:tr>
      <w:tr w:rsidR="00B3499B" w:rsidRPr="00B3499B" w14:paraId="0D7A1C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A545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1BA70" w14:textId="77777777" w:rsidR="00B256B9" w:rsidRDefault="00B256B9"/>
        </w:tc>
      </w:tr>
      <w:tr w:rsidR="00B3499B" w:rsidRPr="00B3499B" w14:paraId="21D25D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BD9D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0ECA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319C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CFFA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927EB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8FC1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BF85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02F05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BA93B" w14:textId="77777777" w:rsidR="00B256B9" w:rsidRDefault="00B256B9"/>
        </w:tc>
      </w:tr>
      <w:tr w:rsidR="00B3499B" w:rsidRPr="00B3499B" w14:paraId="47D36C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4D6D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31F228"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3C77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7FF6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FD6D0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C8D3E" w14:textId="77777777" w:rsidR="00B256B9" w:rsidRDefault="00B256B9"/>
        </w:tc>
      </w:tr>
      <w:tr w:rsidR="00B3499B" w:rsidRPr="00B3499B" w14:paraId="0E3C346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F07098" w14:textId="325FE213" w:rsidR="00B3499B" w:rsidRPr="00B3499B" w:rsidRDefault="00C47305"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1C3E06" w14:textId="05FB73B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845EF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B3F564" w14:textId="77777777" w:rsidR="006D5A3A" w:rsidRDefault="006D5A3A" w:rsidP="009A277F"/>
    <w:p w14:paraId="30D9D538" w14:textId="77777777" w:rsidR="00E11189" w:rsidRPr="0017445F" w:rsidRDefault="00E11189" w:rsidP="00E11189">
      <w:pPr>
        <w:pStyle w:val="RERequirement"/>
        <w:shd w:val="clear" w:color="auto" w:fill="F2F2F2" w:themeFill="background1" w:themeFillShade="F2"/>
      </w:pPr>
      <w:bookmarkStart w:id="185" w:name="_2bd2658305b4c0fd2c4664edb97b16e8"/>
      <w:r>
        <w:t>R_F_Sentinel_00019</w:t>
      </w:r>
      <w:bookmarkEnd w:id="185"/>
      <w:r>
        <w:t xml:space="preserve"> Tutorial - First Use</w:t>
      </w:r>
    </w:p>
    <w:p w14:paraId="2FD5A1A8" w14:textId="77777777" w:rsidR="00E11189" w:rsidRDefault="00E11189" w:rsidP="00E11189">
      <w:pPr>
        <w:rPr>
          <w:rFonts w:cs="Arial"/>
        </w:rPr>
      </w:pPr>
      <w:r>
        <w:rPr>
          <w:rFonts w:cs="Arial"/>
        </w:rPr>
        <w:t>When sentinel feature is launched for the first time the Sentinel feature shall launch tutorial on Ford Pass application.</w:t>
      </w:r>
    </w:p>
    <w:p w14:paraId="31A77B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49663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8E22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R_F_Sentinel_00019</w:t>
            </w:r>
          </w:p>
        </w:tc>
      </w:tr>
      <w:tr w:rsidR="00B3499B" w:rsidRPr="00B3499B" w14:paraId="6FD835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2F03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782F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Tutorial is automatically launched if user is accessing feature for first time</w:t>
            </w:r>
          </w:p>
        </w:tc>
      </w:tr>
      <w:tr w:rsidR="00B3499B" w:rsidRPr="00B3499B" w14:paraId="2D4FC1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76BA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C679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tutorial turning on satisfies the requirement</w:t>
            </w:r>
          </w:p>
        </w:tc>
      </w:tr>
      <w:tr w:rsidR="00B3499B" w:rsidRPr="00B3499B" w14:paraId="3B69C9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C54C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E059A" w14:textId="77777777" w:rsidR="00B256B9" w:rsidRDefault="00B256B9"/>
        </w:tc>
      </w:tr>
      <w:tr w:rsidR="00B3499B" w:rsidRPr="00B3499B" w14:paraId="7580D3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6E41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84DF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E31AB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8514E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EE366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3104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3DFA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74F6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ECE394" w14:textId="77777777" w:rsidR="00B256B9" w:rsidRDefault="00B256B9"/>
        </w:tc>
      </w:tr>
      <w:tr w:rsidR="00B3499B" w:rsidRPr="00B3499B" w14:paraId="2625834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0DC4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9F2154"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E5A5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BEE9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AC881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DE2E0" w14:textId="77777777" w:rsidR="00B256B9" w:rsidRDefault="00B256B9"/>
        </w:tc>
      </w:tr>
      <w:tr w:rsidR="00B3499B" w:rsidRPr="00B3499B" w14:paraId="1B99520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29A405" w14:textId="1A92B9B4" w:rsidR="00B3499B" w:rsidRPr="00B3499B" w:rsidRDefault="00C47305"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85FEE7" w14:textId="1AD34CD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90A8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EBE16E" w14:textId="77777777" w:rsidR="006D5A3A" w:rsidRDefault="006D5A3A" w:rsidP="009A277F"/>
    <w:p w14:paraId="6B341678" w14:textId="77777777" w:rsidR="00E11189" w:rsidRPr="0017445F" w:rsidRDefault="00E11189" w:rsidP="00E11189">
      <w:pPr>
        <w:pStyle w:val="RERequirement"/>
        <w:shd w:val="clear" w:color="auto" w:fill="F2F2F2" w:themeFill="background1" w:themeFillShade="F2"/>
      </w:pPr>
      <w:bookmarkStart w:id="186" w:name="_2d6bc1c4ea66d7bf52174b57427d9d46"/>
      <w:r>
        <w:t>R_F_Sentinel_00020</w:t>
      </w:r>
      <w:bookmarkEnd w:id="186"/>
      <w:r>
        <w:t xml:space="preserve"> Tutorial - Skip</w:t>
      </w:r>
    </w:p>
    <w:p w14:paraId="484EEDCF" w14:textId="77777777" w:rsidR="00E11189" w:rsidRDefault="00E11189" w:rsidP="00E11189">
      <w:pPr>
        <w:rPr>
          <w:rFonts w:cs="Arial"/>
        </w:rPr>
      </w:pPr>
      <w:r>
        <w:rPr>
          <w:rFonts w:cs="Arial"/>
        </w:rPr>
        <w:t>At anytime, the Sentinel feature shall allow user to skip viewing tutorial on Ford Pass application.</w:t>
      </w:r>
    </w:p>
    <w:p w14:paraId="1705ED8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97C60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6FB6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R_F_Sentinel_00020</w:t>
            </w:r>
          </w:p>
        </w:tc>
      </w:tr>
      <w:tr w:rsidR="00B3499B" w:rsidRPr="00B3499B" w14:paraId="18E957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95076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A0D3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skip tutorial</w:t>
            </w:r>
          </w:p>
        </w:tc>
      </w:tr>
      <w:tr w:rsidR="00B3499B" w:rsidRPr="00B3499B" w14:paraId="10C087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4B9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60AF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allowed to skip the tutorial satisfies the requirement</w:t>
            </w:r>
          </w:p>
        </w:tc>
      </w:tr>
      <w:tr w:rsidR="00B3499B" w:rsidRPr="00B3499B" w14:paraId="0F0852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88F0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2D813" w14:textId="77777777" w:rsidR="00B256B9" w:rsidRDefault="00B256B9"/>
        </w:tc>
      </w:tr>
      <w:tr w:rsidR="00B3499B" w:rsidRPr="00B3499B" w14:paraId="2DC350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D284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F323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063C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4EB00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B7A30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0A68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0A55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42D0F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578AF2" w14:textId="77777777" w:rsidR="00B256B9" w:rsidRDefault="00B256B9"/>
        </w:tc>
      </w:tr>
      <w:tr w:rsidR="00B3499B" w:rsidRPr="00B3499B" w14:paraId="6B481D6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0FBF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1E3B5E"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D877C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856C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5D45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CF71A9" w14:textId="77777777" w:rsidR="00B256B9" w:rsidRDefault="00B256B9"/>
        </w:tc>
      </w:tr>
      <w:tr w:rsidR="00B3499B" w:rsidRPr="00B3499B" w14:paraId="11C7150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9C3343" w14:textId="3737D655" w:rsidR="00B3499B" w:rsidRPr="00B3499B" w:rsidRDefault="00C47305"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676915" w14:textId="77AB233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37190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7F7DD3" w14:textId="77777777" w:rsidR="006D5A3A" w:rsidRDefault="006D5A3A" w:rsidP="009A277F"/>
    <w:p w14:paraId="3F0AC2EC" w14:textId="77777777" w:rsidR="00E11189" w:rsidRPr="0017445F" w:rsidRDefault="00E11189" w:rsidP="00E11189">
      <w:pPr>
        <w:pStyle w:val="RERequirement"/>
        <w:shd w:val="clear" w:color="auto" w:fill="F2F2F2" w:themeFill="background1" w:themeFillShade="F2"/>
      </w:pPr>
      <w:bookmarkStart w:id="187" w:name="_b997b83692374bba7835485da4841cf8"/>
      <w:r>
        <w:t>R_F_Sentinel_00021</w:t>
      </w:r>
      <w:bookmarkEnd w:id="187"/>
      <w:r>
        <w:t xml:space="preserve"> Stream - Select Camera</w:t>
      </w:r>
    </w:p>
    <w:p w14:paraId="1AE4A536" w14:textId="77777777" w:rsidR="00E11189" w:rsidRDefault="00E11189" w:rsidP="00E11189">
      <w:pPr>
        <w:rPr>
          <w:rFonts w:cs="Arial"/>
        </w:rPr>
      </w:pPr>
      <w:r>
        <w:rPr>
          <w:rFonts w:cs="Arial"/>
        </w:rPr>
        <w:t>At anytime, the Sentinel feature shall allow user to request video streaming from an available vehicle camera id.</w:t>
      </w:r>
    </w:p>
    <w:p w14:paraId="50A2DB6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58DA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C8405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R_F_Sentinel_00021</w:t>
            </w:r>
          </w:p>
        </w:tc>
      </w:tr>
      <w:tr w:rsidR="00B3499B" w:rsidRPr="00B3499B" w14:paraId="2D6EF6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09CD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D2E8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view video stream from desired vehicle camera</w:t>
            </w:r>
          </w:p>
        </w:tc>
      </w:tr>
      <w:tr w:rsidR="00B3499B" w:rsidRPr="00B3499B" w14:paraId="071E87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4A72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D5D3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select a vehicle camera</w:t>
            </w:r>
          </w:p>
        </w:tc>
      </w:tr>
      <w:tr w:rsidR="00B3499B" w:rsidRPr="00B3499B" w14:paraId="09AB91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E4B1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48D3F" w14:textId="77777777" w:rsidR="00B256B9" w:rsidRDefault="00B256B9"/>
        </w:tc>
      </w:tr>
      <w:tr w:rsidR="00B3499B" w:rsidRPr="00B3499B" w14:paraId="496754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7509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DAFDE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4B735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94A41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42A80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161A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CFE9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1FD16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B1417F" w14:textId="77777777" w:rsidR="00B256B9" w:rsidRDefault="00B256B9"/>
        </w:tc>
      </w:tr>
      <w:tr w:rsidR="00B3499B" w:rsidRPr="00B3499B" w14:paraId="3356BD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9CC2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A4332"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0AA3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E935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5638A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C861A5" w14:textId="77777777" w:rsidR="00B256B9" w:rsidRDefault="00B256B9"/>
        </w:tc>
      </w:tr>
      <w:tr w:rsidR="00B3499B" w:rsidRPr="00B3499B" w14:paraId="2EE138F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BFFAEC" w14:textId="7B73747C" w:rsidR="00B3499B" w:rsidRPr="00B3499B" w:rsidRDefault="00C47305"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09E575" w14:textId="4188C54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B49C6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5441BE" w14:textId="77777777" w:rsidR="006D5A3A" w:rsidRDefault="006D5A3A" w:rsidP="009A277F"/>
    <w:p w14:paraId="686AC4DA" w14:textId="77777777" w:rsidR="00E11189" w:rsidRPr="0017445F" w:rsidRDefault="00E11189" w:rsidP="00E11189">
      <w:pPr>
        <w:pStyle w:val="RERequirement"/>
        <w:shd w:val="clear" w:color="auto" w:fill="F2F2F2" w:themeFill="background1" w:themeFillShade="F2"/>
      </w:pPr>
      <w:bookmarkStart w:id="188" w:name="_87a31b806de53d201d0b5fb6548f1ba0"/>
      <w:r>
        <w:t>R_F_Sentinel_00022</w:t>
      </w:r>
      <w:bookmarkEnd w:id="188"/>
      <w:r>
        <w:t xml:space="preserve"> Stream - Select View</w:t>
      </w:r>
    </w:p>
    <w:p w14:paraId="630ECD30" w14:textId="77777777" w:rsidR="00E11189" w:rsidRDefault="00E11189" w:rsidP="00E11189">
      <w:pPr>
        <w:rPr>
          <w:rFonts w:cs="Arial"/>
        </w:rPr>
      </w:pPr>
      <w:r>
        <w:rPr>
          <w:rFonts w:cs="Arial"/>
        </w:rPr>
        <w:t>At anytime, the Sentinel feature shall allow user to request video streaming from an available vehicle camera views.</w:t>
      </w:r>
    </w:p>
    <w:p w14:paraId="49E29D2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A1275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B3BE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R_F_Sentinel_00022</w:t>
            </w:r>
          </w:p>
        </w:tc>
      </w:tr>
      <w:tr w:rsidR="00B3499B" w:rsidRPr="00B3499B" w14:paraId="711553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6E4C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22C2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select a view to watch the video</w:t>
            </w:r>
          </w:p>
        </w:tc>
      </w:tr>
      <w:tr w:rsidR="00B3499B" w:rsidRPr="00B3499B" w14:paraId="36B75A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7D67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B49B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select a view</w:t>
            </w:r>
          </w:p>
        </w:tc>
      </w:tr>
      <w:tr w:rsidR="00B3499B" w:rsidRPr="00B3499B" w14:paraId="7A5D82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E3D9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E8D3F" w14:textId="77777777" w:rsidR="00B256B9" w:rsidRDefault="00B256B9"/>
        </w:tc>
      </w:tr>
      <w:tr w:rsidR="00B3499B" w:rsidRPr="00B3499B" w14:paraId="61F950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9CAD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7064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4799F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B8FD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93E64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8D014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63C6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F75BA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436FE" w14:textId="77777777" w:rsidR="00B256B9" w:rsidRDefault="00B256B9"/>
        </w:tc>
      </w:tr>
      <w:tr w:rsidR="00B3499B" w:rsidRPr="00B3499B" w14:paraId="008C1D3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60F8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ADC479"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70C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6547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9362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2B19DE" w14:textId="77777777" w:rsidR="00B256B9" w:rsidRDefault="00B256B9"/>
        </w:tc>
      </w:tr>
      <w:tr w:rsidR="00B3499B" w:rsidRPr="00B3499B" w14:paraId="32C1024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4A5A7F" w14:textId="37057E80" w:rsidR="00B3499B" w:rsidRPr="00B3499B" w:rsidRDefault="00C47305" w:rsidP="007C00FA">
            <w:pPr>
              <w:rPr>
                <w:rFonts w:cs="Arial"/>
                <w:bCs/>
                <w:color w:val="808080" w:themeColor="background1" w:themeShade="80"/>
                <w:sz w:val="16"/>
                <w:szCs w:val="14"/>
              </w:rPr>
            </w:pPr>
            <w:hyperlink r:id="rId9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7E697E" w14:textId="11A078F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A1E45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824AB2" w14:textId="77777777" w:rsidR="006D5A3A" w:rsidRDefault="006D5A3A" w:rsidP="009A277F"/>
    <w:p w14:paraId="6E7858C4" w14:textId="77777777" w:rsidR="00E11189" w:rsidRPr="0017445F" w:rsidRDefault="00E11189" w:rsidP="00E11189">
      <w:pPr>
        <w:pStyle w:val="RERequirement"/>
        <w:shd w:val="clear" w:color="auto" w:fill="F2F2F2" w:themeFill="background1" w:themeFillShade="F2"/>
      </w:pPr>
      <w:bookmarkStart w:id="189" w:name="_e28ed0c594764b37dcf54f5dd5decbdb"/>
      <w:r>
        <w:t>R_F_Sentinel_00023</w:t>
      </w:r>
      <w:bookmarkEnd w:id="189"/>
      <w:r>
        <w:t xml:space="preserve"> Stream - Terminate</w:t>
      </w:r>
    </w:p>
    <w:p w14:paraId="19F249B2" w14:textId="77777777" w:rsidR="00E11189" w:rsidRDefault="00E11189" w:rsidP="00E11189">
      <w:pPr>
        <w:rPr>
          <w:rFonts w:cs="Arial"/>
        </w:rPr>
      </w:pPr>
      <w:r>
        <w:rPr>
          <w:rFonts w:cs="Arial"/>
        </w:rPr>
        <w:t>At anytime, sentinel feature shall allow user to terminate video feed on the Ford Pass application.</w:t>
      </w:r>
    </w:p>
    <w:p w14:paraId="7F01FA1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5CDBA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5438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R_F_Sentinel_00023</w:t>
            </w:r>
          </w:p>
        </w:tc>
      </w:tr>
      <w:tr w:rsidR="00B3499B" w:rsidRPr="00B3499B" w14:paraId="6F4D55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44DD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A403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close the video stream</w:t>
            </w:r>
          </w:p>
        </w:tc>
      </w:tr>
      <w:tr w:rsidR="00B3499B" w:rsidRPr="00B3499B" w14:paraId="0C2767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DA629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6278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close the video</w:t>
            </w:r>
          </w:p>
        </w:tc>
      </w:tr>
      <w:tr w:rsidR="00B3499B" w:rsidRPr="00B3499B" w14:paraId="609BA7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C6D9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4DAD2" w14:textId="77777777" w:rsidR="00B256B9" w:rsidRDefault="00B256B9"/>
        </w:tc>
      </w:tr>
      <w:tr w:rsidR="00B3499B" w:rsidRPr="00B3499B" w14:paraId="2E56DF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57A9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DE42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5777F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A18AC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95DB0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5088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4C69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A2398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861196" w14:textId="77777777" w:rsidR="00B256B9" w:rsidRDefault="00B256B9"/>
        </w:tc>
      </w:tr>
      <w:tr w:rsidR="00B3499B" w:rsidRPr="00B3499B" w14:paraId="5ABA9AB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363B2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874B50"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10C3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F414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17EE5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1FB6F5" w14:textId="77777777" w:rsidR="00B256B9" w:rsidRDefault="00B256B9"/>
        </w:tc>
      </w:tr>
      <w:tr w:rsidR="00B3499B" w:rsidRPr="00B3499B" w14:paraId="5F13A6C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CD28EE" w14:textId="544C8C2B" w:rsidR="00B3499B" w:rsidRPr="00B3499B" w:rsidRDefault="00C47305" w:rsidP="007C00FA">
            <w:pPr>
              <w:rPr>
                <w:rFonts w:cs="Arial"/>
                <w:bCs/>
                <w:color w:val="808080" w:themeColor="background1" w:themeShade="80"/>
                <w:sz w:val="16"/>
                <w:szCs w:val="14"/>
              </w:rPr>
            </w:pPr>
            <w:hyperlink r:id="rId9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A807E1" w14:textId="22026E8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431F4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F22525" w14:textId="77777777" w:rsidR="006D5A3A" w:rsidRDefault="006D5A3A" w:rsidP="009A277F"/>
    <w:p w14:paraId="5787B1CA" w14:textId="77777777" w:rsidR="00E11189" w:rsidRPr="0017445F" w:rsidRDefault="00E11189" w:rsidP="00E11189">
      <w:pPr>
        <w:pStyle w:val="RERequirement"/>
        <w:shd w:val="clear" w:color="auto" w:fill="F2F2F2" w:themeFill="background1" w:themeFillShade="F2"/>
      </w:pPr>
      <w:bookmarkStart w:id="190" w:name="_5f2567d54c47f0966e49fc4bc502d873"/>
      <w:r>
        <w:t>R_F_Sentinel_00024</w:t>
      </w:r>
      <w:bookmarkEnd w:id="190"/>
      <w:r>
        <w:t xml:space="preserve"> Post Stream - Select View</w:t>
      </w:r>
    </w:p>
    <w:p w14:paraId="0BBC78D0" w14:textId="77777777" w:rsidR="00E11189" w:rsidRDefault="00E11189" w:rsidP="00E11189">
      <w:pPr>
        <w:rPr>
          <w:rFonts w:cs="Arial"/>
        </w:rPr>
      </w:pPr>
      <w:r>
        <w:rPr>
          <w:rFonts w:cs="Arial"/>
        </w:rPr>
        <w:t>After terminating video streaming, sentinel feature shall allow user to change camera view on the Ford Pass application.</w:t>
      </w:r>
    </w:p>
    <w:p w14:paraId="587382A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7782C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68184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R_F_Sentinel_00024</w:t>
            </w:r>
          </w:p>
        </w:tc>
      </w:tr>
      <w:tr w:rsidR="00B3499B" w:rsidRPr="00B3499B" w14:paraId="546303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E0EE3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FEA0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change view to watch the video</w:t>
            </w:r>
          </w:p>
        </w:tc>
      </w:tr>
      <w:tr w:rsidR="00B3499B" w:rsidRPr="00B3499B" w14:paraId="53D234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4202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2BA4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change the view</w:t>
            </w:r>
          </w:p>
        </w:tc>
      </w:tr>
      <w:tr w:rsidR="00B3499B" w:rsidRPr="00B3499B" w14:paraId="20F772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3121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AE9C8" w14:textId="77777777" w:rsidR="00B256B9" w:rsidRDefault="00B256B9"/>
        </w:tc>
      </w:tr>
      <w:tr w:rsidR="00B3499B" w:rsidRPr="00B3499B" w14:paraId="012F2B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3FDF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3C45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08AA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53B4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00869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5029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0867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43A8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5DEFE" w14:textId="77777777" w:rsidR="00B256B9" w:rsidRDefault="00B256B9"/>
        </w:tc>
      </w:tr>
      <w:tr w:rsidR="00B3499B" w:rsidRPr="00B3499B" w14:paraId="5FA77C1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20C3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2BF36D"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654B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CF28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2180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A0108A" w14:textId="77777777" w:rsidR="00B256B9" w:rsidRDefault="00B256B9"/>
        </w:tc>
      </w:tr>
      <w:tr w:rsidR="00B3499B" w:rsidRPr="00B3499B" w14:paraId="5ACDCFD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503ECB" w14:textId="5257C77A" w:rsidR="00B3499B" w:rsidRPr="00B3499B" w:rsidRDefault="00C47305" w:rsidP="007C00FA">
            <w:pPr>
              <w:rPr>
                <w:rFonts w:cs="Arial"/>
                <w:bCs/>
                <w:color w:val="808080" w:themeColor="background1" w:themeShade="80"/>
                <w:sz w:val="16"/>
                <w:szCs w:val="14"/>
              </w:rPr>
            </w:pPr>
            <w:hyperlink r:id="rId9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85D3AE" w14:textId="076AA2F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167D3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AB3B6E" w14:textId="77777777" w:rsidR="006D5A3A" w:rsidRDefault="006D5A3A" w:rsidP="009A277F"/>
    <w:p w14:paraId="5813BA02" w14:textId="77777777" w:rsidR="00E11189" w:rsidRPr="0017445F" w:rsidRDefault="00E11189" w:rsidP="00E11189">
      <w:pPr>
        <w:pStyle w:val="RERequirement"/>
        <w:shd w:val="clear" w:color="auto" w:fill="F2F2F2" w:themeFill="background1" w:themeFillShade="F2"/>
      </w:pPr>
      <w:bookmarkStart w:id="191" w:name="_b3b12b7a71fe54f2ce9015ee783dade9"/>
      <w:r>
        <w:t>R_F_Sentinel_00041</w:t>
      </w:r>
      <w:bookmarkEnd w:id="191"/>
      <w:r>
        <w:t xml:space="preserve"> Modify Settings - Camera Resolution</w:t>
      </w:r>
    </w:p>
    <w:p w14:paraId="07D3D0C5" w14:textId="77777777" w:rsidR="00E11189" w:rsidRDefault="00E11189" w:rsidP="00E11189">
      <w:pPr>
        <w:rPr>
          <w:rFonts w:cs="Arial"/>
        </w:rPr>
      </w:pPr>
      <w:r>
        <w:rPr>
          <w:rFonts w:cs="Arial"/>
        </w:rPr>
        <w:t>When user requests to change camera resolution setting through Ford Pass Application, the Sentinel feature shall allow user to access camera resolution setting.</w:t>
      </w:r>
    </w:p>
    <w:p w14:paraId="63FCDA9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4D4FE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5A1E6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R_F_Sentinel_00041</w:t>
            </w:r>
          </w:p>
        </w:tc>
      </w:tr>
      <w:tr w:rsidR="00B3499B" w:rsidRPr="00B3499B" w14:paraId="1E429A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0105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F99F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Thus requirement allows user to change camera resolution settings</w:t>
            </w:r>
          </w:p>
        </w:tc>
      </w:tr>
      <w:tr w:rsidR="00B3499B" w:rsidRPr="00B3499B" w14:paraId="25DB9F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D0F8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AC03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confirm if needed.</w:t>
            </w:r>
          </w:p>
        </w:tc>
      </w:tr>
      <w:tr w:rsidR="00B3499B" w:rsidRPr="00B3499B" w14:paraId="34596E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EFF7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BC10B" w14:textId="77777777" w:rsidR="00B256B9" w:rsidRDefault="00B256B9"/>
        </w:tc>
      </w:tr>
      <w:tr w:rsidR="00B3499B" w:rsidRPr="00B3499B" w14:paraId="5CE250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7DF1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5E23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57EE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1381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AC594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40D9F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7FC5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8038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CF451" w14:textId="77777777" w:rsidR="00B256B9" w:rsidRDefault="00B256B9"/>
        </w:tc>
      </w:tr>
      <w:tr w:rsidR="00B3499B" w:rsidRPr="00B3499B" w14:paraId="3CB32A2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B54D7"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22B569"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6805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68BE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F2183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9287E" w14:textId="77777777" w:rsidR="00B256B9" w:rsidRDefault="00B256B9"/>
        </w:tc>
      </w:tr>
      <w:tr w:rsidR="00B3499B" w:rsidRPr="00B3499B" w14:paraId="7B64A36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645BAE" w14:textId="20FAEAD3" w:rsidR="00B3499B" w:rsidRPr="00B3499B" w:rsidRDefault="00C47305" w:rsidP="007C00FA">
            <w:pPr>
              <w:rPr>
                <w:rFonts w:cs="Arial"/>
                <w:bCs/>
                <w:color w:val="808080" w:themeColor="background1" w:themeShade="80"/>
                <w:sz w:val="16"/>
                <w:szCs w:val="14"/>
              </w:rPr>
            </w:pPr>
            <w:hyperlink r:id="rId10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1DE951" w14:textId="0DDF5B4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8CB0B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DDFD29" w14:textId="77777777" w:rsidR="006D5A3A" w:rsidRDefault="006D5A3A" w:rsidP="009A277F"/>
    <w:p w14:paraId="0545FE37" w14:textId="77777777" w:rsidR="00E11189" w:rsidRPr="0017445F" w:rsidRDefault="00E11189" w:rsidP="00E11189">
      <w:pPr>
        <w:pStyle w:val="RERequirement"/>
        <w:shd w:val="clear" w:color="auto" w:fill="F2F2F2" w:themeFill="background1" w:themeFillShade="F2"/>
      </w:pPr>
      <w:bookmarkStart w:id="192" w:name="_86a488a6bc710e4a0654672daa81f14a"/>
      <w:r>
        <w:t>R_F_Sentinel_00042</w:t>
      </w:r>
      <w:bookmarkEnd w:id="192"/>
      <w:r>
        <w:t xml:space="preserve"> Modify Settings -Sensor Sensitivity</w:t>
      </w:r>
    </w:p>
    <w:p w14:paraId="6936422B" w14:textId="77777777" w:rsidR="00E11189" w:rsidRDefault="00E11189" w:rsidP="00E11189">
      <w:pPr>
        <w:rPr>
          <w:rFonts w:cs="Arial"/>
        </w:rPr>
      </w:pPr>
      <w:r>
        <w:rPr>
          <w:rFonts w:cs="Arial"/>
        </w:rPr>
        <w:t>When user requests to change sensor sensitivity setting through Ford Pass Application, the Sentinel feature shall allow user to access sensor sensitivity setting.</w:t>
      </w:r>
    </w:p>
    <w:p w14:paraId="619562A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9F85E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79F1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R_F_Sentinel_00042</w:t>
            </w:r>
          </w:p>
        </w:tc>
      </w:tr>
      <w:tr w:rsidR="00B3499B" w:rsidRPr="00B3499B" w14:paraId="4B8DD8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FF5F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C97F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Due to factors such a sensor type and lighting conditions, the sensitivity of the camera images may need adjustment by the user.</w:t>
            </w:r>
          </w:p>
        </w:tc>
      </w:tr>
      <w:tr w:rsidR="00B3499B" w:rsidRPr="00B3499B" w14:paraId="4D1318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C16D0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FBA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confirm if needed.</w:t>
            </w:r>
          </w:p>
        </w:tc>
      </w:tr>
      <w:tr w:rsidR="00B3499B" w:rsidRPr="00B3499B" w14:paraId="2375A1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AD0B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562A1" w14:textId="77777777" w:rsidR="00B256B9" w:rsidRDefault="00B256B9"/>
        </w:tc>
      </w:tr>
      <w:tr w:rsidR="00B3499B" w:rsidRPr="00B3499B" w14:paraId="423754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695F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32C0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DCA43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3C69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31857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42F3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44A7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28956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F7C39E" w14:textId="77777777" w:rsidR="00B256B9" w:rsidRDefault="00B256B9"/>
        </w:tc>
      </w:tr>
      <w:tr w:rsidR="00B3499B" w:rsidRPr="00B3499B" w14:paraId="0224F98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8C7D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781BEF"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497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58C4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72910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3367E1" w14:textId="77777777" w:rsidR="00B256B9" w:rsidRDefault="00B256B9"/>
        </w:tc>
      </w:tr>
      <w:tr w:rsidR="00B3499B" w:rsidRPr="00B3499B" w14:paraId="725609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84B0BD" w14:textId="4CBDE32C" w:rsidR="00B3499B" w:rsidRPr="00B3499B" w:rsidRDefault="00C47305" w:rsidP="007C00FA">
            <w:pPr>
              <w:rPr>
                <w:rFonts w:cs="Arial"/>
                <w:bCs/>
                <w:color w:val="808080" w:themeColor="background1" w:themeShade="80"/>
                <w:sz w:val="16"/>
                <w:szCs w:val="14"/>
              </w:rPr>
            </w:pPr>
            <w:hyperlink r:id="rId10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7D2B91" w14:textId="0794FC2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D092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BECAC0" w14:textId="77777777" w:rsidR="006D5A3A" w:rsidRDefault="006D5A3A" w:rsidP="009A277F"/>
    <w:p w14:paraId="577526E7" w14:textId="77777777" w:rsidR="00E11189" w:rsidRPr="0017445F" w:rsidRDefault="00E11189" w:rsidP="00E11189">
      <w:pPr>
        <w:pStyle w:val="RERequirement"/>
        <w:shd w:val="clear" w:color="auto" w:fill="F2F2F2" w:themeFill="background1" w:themeFillShade="F2"/>
      </w:pPr>
      <w:bookmarkStart w:id="193" w:name="_9bdddd8def942f10775a58df319f26fb"/>
      <w:r>
        <w:t>R_F_Sentinel_00043</w:t>
      </w:r>
      <w:bookmarkEnd w:id="193"/>
      <w:r>
        <w:t xml:space="preserve"> Modify Settings - Quality</w:t>
      </w:r>
    </w:p>
    <w:p w14:paraId="44624F20" w14:textId="77777777" w:rsidR="00E11189" w:rsidRDefault="00E11189" w:rsidP="00E11189">
      <w:pPr>
        <w:rPr>
          <w:rFonts w:cs="Arial"/>
        </w:rPr>
      </w:pPr>
      <w:r>
        <w:rPr>
          <w:rFonts w:cs="Arial"/>
        </w:rPr>
        <w:t>When user requests to change quality of photos/video setting through Ford Pass Application, the Sentinel feature shall allow user to access quality of photos/video setting.</w:t>
      </w:r>
    </w:p>
    <w:p w14:paraId="0A8244F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5C151B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D408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R_F_Sentinel_00043</w:t>
            </w:r>
          </w:p>
        </w:tc>
      </w:tr>
      <w:tr w:rsidR="00B3499B" w:rsidRPr="00B3499B" w14:paraId="21054B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69793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BACE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quality of the image will be linked to the means compression and frame rate.</w:t>
            </w:r>
          </w:p>
        </w:tc>
      </w:tr>
      <w:tr w:rsidR="00B3499B" w:rsidRPr="00B3499B" w14:paraId="70AE6B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2E33B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2882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confirm if needed.</w:t>
            </w:r>
          </w:p>
        </w:tc>
      </w:tr>
      <w:tr w:rsidR="00B3499B" w:rsidRPr="00B3499B" w14:paraId="155AB4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B833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702FF" w14:textId="77777777" w:rsidR="00B256B9" w:rsidRDefault="00B256B9"/>
        </w:tc>
      </w:tr>
      <w:tr w:rsidR="00B3499B" w:rsidRPr="00B3499B" w14:paraId="74FBBA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AA13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8782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D6459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8680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3539D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DC1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BE5A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5655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6CE32A" w14:textId="77777777" w:rsidR="00B256B9" w:rsidRDefault="00B256B9"/>
        </w:tc>
      </w:tr>
      <w:tr w:rsidR="00B3499B" w:rsidRPr="00B3499B" w14:paraId="1A437A7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BD9B1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F2F215"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DE2B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FBDE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539E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DC58B2" w14:textId="77777777" w:rsidR="00B256B9" w:rsidRDefault="00B256B9"/>
        </w:tc>
      </w:tr>
      <w:tr w:rsidR="00B3499B" w:rsidRPr="00B3499B" w14:paraId="7C070F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BDB385" w14:textId="7999FBEB" w:rsidR="00B3499B" w:rsidRPr="00B3499B" w:rsidRDefault="00C47305" w:rsidP="007C00FA">
            <w:pPr>
              <w:rPr>
                <w:rFonts w:cs="Arial"/>
                <w:bCs/>
                <w:color w:val="808080" w:themeColor="background1" w:themeShade="80"/>
                <w:sz w:val="16"/>
                <w:szCs w:val="14"/>
              </w:rPr>
            </w:pPr>
            <w:hyperlink r:id="rId10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9CC710" w14:textId="114DB8E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8D912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E0713A" w14:textId="77777777" w:rsidR="006D5A3A" w:rsidRDefault="006D5A3A" w:rsidP="009A277F"/>
    <w:p w14:paraId="7E647E6E" w14:textId="77777777" w:rsidR="00E11189" w:rsidRPr="0017445F" w:rsidRDefault="00E11189" w:rsidP="00E11189">
      <w:pPr>
        <w:pStyle w:val="RERequirement"/>
        <w:shd w:val="clear" w:color="auto" w:fill="F2F2F2" w:themeFill="background1" w:themeFillShade="F2"/>
      </w:pPr>
      <w:bookmarkStart w:id="194" w:name="_f882a826fa18875c1793d125cca6ae80"/>
      <w:r>
        <w:t>R_F_Sentinel_00044</w:t>
      </w:r>
      <w:bookmarkEnd w:id="194"/>
      <w:r>
        <w:t xml:space="preserve"> Modify Settings - Default View</w:t>
      </w:r>
    </w:p>
    <w:p w14:paraId="70534349" w14:textId="77777777" w:rsidR="00E11189" w:rsidRDefault="00E11189" w:rsidP="00E11189">
      <w:pPr>
        <w:rPr>
          <w:rFonts w:cs="Arial"/>
        </w:rPr>
      </w:pPr>
      <w:r>
        <w:rPr>
          <w:rFonts w:cs="Arial"/>
        </w:rPr>
        <w:t>When user requests to change default camera view (zoom in, close up view, 180 view) setting through Ford Pass Application, the Sentinel feature shall allow user to access default camera view (zoom in, close up view, 180 view) setting.</w:t>
      </w:r>
    </w:p>
    <w:p w14:paraId="4549352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224BD1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88760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R_F_Sentinel_00044</w:t>
            </w:r>
          </w:p>
        </w:tc>
      </w:tr>
      <w:tr w:rsidR="00B3499B" w:rsidRPr="00B3499B" w14:paraId="6F2D3D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77E1D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EF86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 traditional rvc, sync zooms and not the camera.</w:t>
            </w:r>
          </w:p>
        </w:tc>
      </w:tr>
      <w:tr w:rsidR="00B3499B" w:rsidRPr="00B3499B" w14:paraId="4B5050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AA75F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D41C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confirm if needed.</w:t>
            </w:r>
          </w:p>
        </w:tc>
      </w:tr>
      <w:tr w:rsidR="00B3499B" w:rsidRPr="00B3499B" w14:paraId="732108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0BBF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90B3D" w14:textId="77777777" w:rsidR="00B256B9" w:rsidRDefault="00B256B9"/>
        </w:tc>
      </w:tr>
      <w:tr w:rsidR="00B3499B" w:rsidRPr="00B3499B" w14:paraId="479B93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7267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CB8F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00CBF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DED0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15618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2841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1D43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076A3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81D1B1" w14:textId="77777777" w:rsidR="00B256B9" w:rsidRDefault="00B256B9"/>
        </w:tc>
      </w:tr>
      <w:tr w:rsidR="00B3499B" w:rsidRPr="00B3499B" w14:paraId="61005D4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28AC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C37F1D"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F04E8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2815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7D14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9443F8" w14:textId="77777777" w:rsidR="00B256B9" w:rsidRDefault="00B256B9"/>
        </w:tc>
      </w:tr>
      <w:tr w:rsidR="00B3499B" w:rsidRPr="00B3499B" w14:paraId="010EC9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06707C" w14:textId="6DBA515F" w:rsidR="00B3499B" w:rsidRPr="00B3499B" w:rsidRDefault="00C47305" w:rsidP="007C00FA">
            <w:pPr>
              <w:rPr>
                <w:rFonts w:cs="Arial"/>
                <w:bCs/>
                <w:color w:val="808080" w:themeColor="background1" w:themeShade="80"/>
                <w:sz w:val="16"/>
                <w:szCs w:val="14"/>
              </w:rPr>
            </w:pPr>
            <w:hyperlink r:id="rId10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163824" w14:textId="23D5BA3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4708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4BC25E" w14:textId="77777777" w:rsidR="006D5A3A" w:rsidRDefault="006D5A3A" w:rsidP="009A277F"/>
    <w:p w14:paraId="086C5E61" w14:textId="77777777" w:rsidR="00E11189" w:rsidRPr="0017445F" w:rsidRDefault="00E11189" w:rsidP="00E11189">
      <w:pPr>
        <w:pStyle w:val="RERequirement"/>
        <w:shd w:val="clear" w:color="auto" w:fill="F2F2F2" w:themeFill="background1" w:themeFillShade="F2"/>
      </w:pPr>
      <w:bookmarkStart w:id="195" w:name="_70dbb1855a0eca76a05b81cfdddfebaa"/>
      <w:r>
        <w:t>R_F_Sentinel_00045</w:t>
      </w:r>
      <w:bookmarkEnd w:id="195"/>
      <w:r>
        <w:t xml:space="preserve"> Modify Settings - Timeout</w:t>
      </w:r>
    </w:p>
    <w:p w14:paraId="406D6021" w14:textId="77777777" w:rsidR="00E11189" w:rsidRDefault="00E11189" w:rsidP="00E11189">
      <w:pPr>
        <w:rPr>
          <w:rFonts w:cs="Arial"/>
        </w:rPr>
      </w:pPr>
      <w:r>
        <w:rPr>
          <w:rFonts w:cs="Arial"/>
        </w:rPr>
        <w:t>When user requests to change timeout condition setting through Ford Pass Application, the Sentinel feature shall allow user to access timeout condition setting.</w:t>
      </w:r>
    </w:p>
    <w:p w14:paraId="3F0DAC9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79E23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A3E4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R_F_Sentinel_00045</w:t>
            </w:r>
          </w:p>
        </w:tc>
      </w:tr>
      <w:tr w:rsidR="00B3499B" w:rsidRPr="00B3499B" w14:paraId="5A2D0B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E94BE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290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Timout here refers to the time the user wants the camera to keep recording. Written from a storage standpoint</w:t>
            </w:r>
          </w:p>
        </w:tc>
      </w:tr>
      <w:tr w:rsidR="00B3499B" w:rsidRPr="00B3499B" w14:paraId="24E69B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12AFF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6534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follow up with Matt Affeldt</w:t>
            </w:r>
          </w:p>
        </w:tc>
      </w:tr>
      <w:tr w:rsidR="00B3499B" w:rsidRPr="00B3499B" w14:paraId="2D71AE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362A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C8406" w14:textId="77777777" w:rsidR="00B256B9" w:rsidRDefault="00B256B9"/>
        </w:tc>
      </w:tr>
      <w:tr w:rsidR="00B3499B" w:rsidRPr="00B3499B" w14:paraId="10F33C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F3F0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2F9E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1978C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3AE86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56B92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5DDB6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6A81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5AE0C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F1B00" w14:textId="77777777" w:rsidR="00B256B9" w:rsidRDefault="00B256B9"/>
        </w:tc>
      </w:tr>
      <w:tr w:rsidR="00B3499B" w:rsidRPr="00B3499B" w14:paraId="0F2014F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0785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749544"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F236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CF34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1D45E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08737" w14:textId="77777777" w:rsidR="00B256B9" w:rsidRDefault="00B256B9"/>
        </w:tc>
      </w:tr>
      <w:tr w:rsidR="00B3499B" w:rsidRPr="00B3499B" w14:paraId="109796E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D0DBE2" w14:textId="59564871" w:rsidR="00B3499B" w:rsidRPr="00B3499B" w:rsidRDefault="00C47305" w:rsidP="007C00FA">
            <w:pPr>
              <w:rPr>
                <w:rFonts w:cs="Arial"/>
                <w:bCs/>
                <w:color w:val="808080" w:themeColor="background1" w:themeShade="80"/>
                <w:sz w:val="16"/>
                <w:szCs w:val="14"/>
              </w:rPr>
            </w:pPr>
            <w:hyperlink r:id="rId10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067FC" w14:textId="29EC716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F2043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840FBB" w14:textId="77777777" w:rsidR="006D5A3A" w:rsidRDefault="006D5A3A" w:rsidP="009A277F"/>
    <w:p w14:paraId="3F5C322E" w14:textId="77777777" w:rsidR="00E11189" w:rsidRPr="0017445F" w:rsidRDefault="00E11189" w:rsidP="00E11189">
      <w:pPr>
        <w:pStyle w:val="RERequirement"/>
        <w:shd w:val="clear" w:color="auto" w:fill="F2F2F2" w:themeFill="background1" w:themeFillShade="F2"/>
      </w:pPr>
      <w:bookmarkStart w:id="196" w:name="_0897778024ca73ec5290ae648fbeb092"/>
      <w:r>
        <w:lastRenderedPageBreak/>
        <w:t>R_F_Sentinel_00046</w:t>
      </w:r>
      <w:bookmarkEnd w:id="196"/>
      <w:r>
        <w:t xml:space="preserve"> Modify Settings - Sleep Mode</w:t>
      </w:r>
    </w:p>
    <w:p w14:paraId="4EFDDFDC" w14:textId="77777777" w:rsidR="00E11189" w:rsidRDefault="00E11189" w:rsidP="00E11189">
      <w:pPr>
        <w:rPr>
          <w:rFonts w:cs="Arial"/>
        </w:rPr>
      </w:pPr>
      <w:r>
        <w:rPr>
          <w:rFonts w:cs="Arial"/>
        </w:rPr>
        <w:t>When user requests via the Ford Pass Application,  the Sentinel feature shall allow the user to set a sleep time.</w:t>
      </w:r>
    </w:p>
    <w:p w14:paraId="7C81C9E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87396E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B414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R_F_Sentinel_00046</w:t>
            </w:r>
          </w:p>
        </w:tc>
      </w:tr>
      <w:tr w:rsidR="00B3499B" w:rsidRPr="00B3499B" w14:paraId="1AB78C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12DE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9E44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Snooze till the time selected by the user.</w:t>
            </w:r>
          </w:p>
        </w:tc>
      </w:tr>
      <w:tr w:rsidR="00B3499B" w:rsidRPr="00B3499B" w14:paraId="670486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8E406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9DF3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follow up with SYNC HMI</w:t>
            </w:r>
          </w:p>
        </w:tc>
      </w:tr>
      <w:tr w:rsidR="00B3499B" w:rsidRPr="00B3499B" w14:paraId="43EE58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17C4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9E977" w14:textId="77777777" w:rsidR="00B256B9" w:rsidRDefault="00B256B9"/>
        </w:tc>
      </w:tr>
      <w:tr w:rsidR="00B3499B" w:rsidRPr="00B3499B" w14:paraId="4290DE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7413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E2F1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71DAE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E79D7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6DF22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F3A2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5BB23"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F8FB9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7B8F4" w14:textId="77777777" w:rsidR="00B256B9" w:rsidRDefault="00B256B9"/>
        </w:tc>
      </w:tr>
      <w:tr w:rsidR="00B3499B" w:rsidRPr="00B3499B" w14:paraId="346D89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930E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E70097"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E6A7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60C6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68A5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56B513" w14:textId="77777777" w:rsidR="00B256B9" w:rsidRDefault="00B256B9"/>
        </w:tc>
      </w:tr>
      <w:tr w:rsidR="00B3499B" w:rsidRPr="00B3499B" w14:paraId="78702B9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2E6CF7" w14:textId="6EC68D39" w:rsidR="00B3499B" w:rsidRPr="00B3499B" w:rsidRDefault="00C47305" w:rsidP="007C00FA">
            <w:pPr>
              <w:rPr>
                <w:rFonts w:cs="Arial"/>
                <w:bCs/>
                <w:color w:val="808080" w:themeColor="background1" w:themeShade="80"/>
                <w:sz w:val="16"/>
                <w:szCs w:val="14"/>
              </w:rPr>
            </w:pPr>
            <w:hyperlink r:id="rId10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172C01" w14:textId="549B877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FFE7E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45DD56" w14:textId="77777777" w:rsidR="006D5A3A" w:rsidRDefault="006D5A3A" w:rsidP="009A277F"/>
    <w:p w14:paraId="4D48E1D1" w14:textId="77777777" w:rsidR="00E11189" w:rsidRPr="0017445F" w:rsidRDefault="00E11189" w:rsidP="00E11189">
      <w:pPr>
        <w:pStyle w:val="RERequirement"/>
        <w:shd w:val="clear" w:color="auto" w:fill="F2F2F2" w:themeFill="background1" w:themeFillShade="F2"/>
      </w:pPr>
      <w:bookmarkStart w:id="197" w:name="_f7dd70324c216866e346d5aca65a7cb2"/>
      <w:r>
        <w:t>R_F_Sentinel_00054</w:t>
      </w:r>
      <w:bookmarkEnd w:id="197"/>
      <w:r>
        <w:t xml:space="preserve"> Sentinel Disabled - Environmental Contamination</w:t>
      </w:r>
    </w:p>
    <w:p w14:paraId="000BE3E7" w14:textId="77777777" w:rsidR="00E11189" w:rsidRDefault="00E11189" w:rsidP="00E11189">
      <w:pPr>
        <w:rPr>
          <w:rFonts w:cs="Arial"/>
        </w:rPr>
      </w:pPr>
      <w:r>
        <w:rPr>
          <w:rFonts w:cs="Arial"/>
        </w:rPr>
        <w:t>If environmental contamination prevents/stops sentinel feature from working, the Sentinel feature shall disable itself.</w:t>
      </w:r>
    </w:p>
    <w:p w14:paraId="6332B84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5DE945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4982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R_F_Sentinel_00054</w:t>
            </w:r>
          </w:p>
        </w:tc>
      </w:tr>
      <w:tr w:rsidR="00B3499B" w:rsidRPr="00B3499B" w14:paraId="628E7A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CDA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4F3E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any detector (such a s acamera) becomes inoperative to to environmental contamination, the feature may be disabled.</w:t>
            </w:r>
          </w:p>
        </w:tc>
      </w:tr>
      <w:tr w:rsidR="00B3499B" w:rsidRPr="00B3499B" w14:paraId="1AE8A1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F661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B1F3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5F2020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95BE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8B9E3" w14:textId="77777777" w:rsidR="00B256B9" w:rsidRDefault="00B256B9"/>
        </w:tc>
      </w:tr>
      <w:tr w:rsidR="00B3499B" w:rsidRPr="00B3499B" w14:paraId="6B6DF4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A130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89C8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D9CEA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A57F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30C08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3E4C5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2F97A"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2971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F012C0" w14:textId="77777777" w:rsidR="00B256B9" w:rsidRDefault="00B256B9"/>
        </w:tc>
      </w:tr>
      <w:tr w:rsidR="00B3499B" w:rsidRPr="00B3499B" w14:paraId="4FF5EC1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2513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123432"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9491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6CD6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2C98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1A031B" w14:textId="77777777" w:rsidR="00B256B9" w:rsidRDefault="00B256B9"/>
        </w:tc>
      </w:tr>
      <w:tr w:rsidR="00B3499B" w:rsidRPr="00B3499B" w14:paraId="1FB46FA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6EFA8F" w14:textId="6DA86253" w:rsidR="00B3499B" w:rsidRPr="00B3499B" w:rsidRDefault="00C47305" w:rsidP="007C00FA">
            <w:pPr>
              <w:rPr>
                <w:rFonts w:cs="Arial"/>
                <w:bCs/>
                <w:color w:val="808080" w:themeColor="background1" w:themeShade="80"/>
                <w:sz w:val="16"/>
                <w:szCs w:val="14"/>
              </w:rPr>
            </w:pPr>
            <w:hyperlink r:id="rId10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8F0F60" w14:textId="21C19A1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4D9E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2D005C" w14:textId="77777777" w:rsidR="006D5A3A" w:rsidRDefault="006D5A3A" w:rsidP="009A277F"/>
    <w:p w14:paraId="2173B253" w14:textId="77777777" w:rsidR="00E11189" w:rsidRPr="0017445F" w:rsidRDefault="00E11189" w:rsidP="00E11189">
      <w:pPr>
        <w:pStyle w:val="RERequirement"/>
        <w:shd w:val="clear" w:color="auto" w:fill="F2F2F2" w:themeFill="background1" w:themeFillShade="F2"/>
      </w:pPr>
      <w:bookmarkStart w:id="198" w:name="_184fa25eecc00d65e9c3e627eb73bd42"/>
      <w:r>
        <w:t>R_F_Sentinel_00055</w:t>
      </w:r>
      <w:bookmarkEnd w:id="198"/>
      <w:r>
        <w:t xml:space="preserve"> Allow Exit</w:t>
      </w:r>
    </w:p>
    <w:p w14:paraId="6E8CD904" w14:textId="77777777" w:rsidR="00E11189" w:rsidRDefault="00E11189" w:rsidP="00E11189">
      <w:pPr>
        <w:rPr>
          <w:rFonts w:cs="Arial"/>
        </w:rPr>
      </w:pPr>
      <w:r>
        <w:rPr>
          <w:rFonts w:cs="Arial"/>
        </w:rPr>
        <w:t>When user requests to exit Ford Pass application, the Sentinel feature shall allow user to exit.</w:t>
      </w:r>
    </w:p>
    <w:p w14:paraId="2C6E578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9B664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FBCD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R_F_Sentinel_00055</w:t>
            </w:r>
          </w:p>
        </w:tc>
      </w:tr>
      <w:tr w:rsidR="00B3499B" w:rsidRPr="00B3499B" w14:paraId="20E193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0AA0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6E95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will nedd to exit the application</w:t>
            </w:r>
          </w:p>
        </w:tc>
      </w:tr>
      <w:tr w:rsidR="00B3499B" w:rsidRPr="00B3499B" w14:paraId="152F3D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6368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F59A5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14A781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933A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052DB" w14:textId="77777777" w:rsidR="00B256B9" w:rsidRDefault="00B256B9"/>
        </w:tc>
      </w:tr>
      <w:tr w:rsidR="00B3499B" w:rsidRPr="00B3499B" w14:paraId="6C9F14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7069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4BDE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6601E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63396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F326F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85BD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87F0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F132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CE9B8F" w14:textId="77777777" w:rsidR="00B256B9" w:rsidRDefault="00B256B9"/>
        </w:tc>
      </w:tr>
      <w:tr w:rsidR="00B3499B" w:rsidRPr="00B3499B" w14:paraId="34D458F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939B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886F8A"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BA1E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DF6A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D1EB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2F5B74" w14:textId="77777777" w:rsidR="00B256B9" w:rsidRDefault="00B256B9"/>
        </w:tc>
      </w:tr>
      <w:tr w:rsidR="00B3499B" w:rsidRPr="00B3499B" w14:paraId="2683910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6568C6" w14:textId="1B401E53" w:rsidR="00B3499B" w:rsidRPr="00B3499B" w:rsidRDefault="00C47305" w:rsidP="007C00FA">
            <w:pPr>
              <w:rPr>
                <w:rFonts w:cs="Arial"/>
                <w:bCs/>
                <w:color w:val="808080" w:themeColor="background1" w:themeShade="80"/>
                <w:sz w:val="16"/>
                <w:szCs w:val="14"/>
              </w:rPr>
            </w:pPr>
            <w:hyperlink r:id="rId10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714F7E" w14:textId="35FDFBD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036D4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5FDD1D" w14:textId="77777777" w:rsidR="006D5A3A" w:rsidRDefault="006D5A3A" w:rsidP="009A277F"/>
    <w:p w14:paraId="18B26905" w14:textId="77777777" w:rsidR="00E11189" w:rsidRPr="0017445F" w:rsidRDefault="00E11189" w:rsidP="00E11189">
      <w:pPr>
        <w:pStyle w:val="RERequirement"/>
        <w:shd w:val="clear" w:color="auto" w:fill="F2F2F2" w:themeFill="background1" w:themeFillShade="F2"/>
      </w:pPr>
      <w:bookmarkStart w:id="199" w:name="_3f828f0bac9893e299be86ef4c2f5427"/>
      <w:r>
        <w:t>R_F_Sentinel_00058</w:t>
      </w:r>
      <w:bookmarkEnd w:id="199"/>
      <w:r>
        <w:t xml:space="preserve"> Service Mode</w:t>
      </w:r>
    </w:p>
    <w:p w14:paraId="0F73A33C" w14:textId="77777777" w:rsidR="00E11189" w:rsidRDefault="00E11189" w:rsidP="00E11189">
      <w:pPr>
        <w:rPr>
          <w:rFonts w:cs="Arial"/>
        </w:rPr>
      </w:pPr>
      <w:r>
        <w:rPr>
          <w:rFonts w:cs="Arial"/>
        </w:rPr>
        <w:t>Upon user request, the Sentinel feature shall have a service mode available (fault monitoring, repairing, debugging).</w:t>
      </w:r>
    </w:p>
    <w:p w14:paraId="6249F40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C08AA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23E2C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R_F_Sentinel_00058</w:t>
            </w:r>
          </w:p>
        </w:tc>
      </w:tr>
      <w:tr w:rsidR="00B3499B" w:rsidRPr="00B3499B" w14:paraId="2EA66E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4A4C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32EC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to allow determination of any faults with the system</w:t>
            </w:r>
          </w:p>
        </w:tc>
      </w:tr>
      <w:tr w:rsidR="00B3499B" w:rsidRPr="00B3499B" w14:paraId="45CFD6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B6F5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4AE21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6A7056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CB57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B9783" w14:textId="77777777" w:rsidR="00B256B9" w:rsidRDefault="00B256B9"/>
        </w:tc>
      </w:tr>
      <w:tr w:rsidR="00B3499B" w:rsidRPr="00B3499B" w14:paraId="7112A4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ACBE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CCB7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F63B6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5251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E3CB3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DA8E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4C25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B04E2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34A78" w14:textId="77777777" w:rsidR="00B256B9" w:rsidRDefault="00B256B9"/>
        </w:tc>
      </w:tr>
      <w:tr w:rsidR="00B3499B" w:rsidRPr="00B3499B" w14:paraId="2A245FA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6357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FDD77E"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40DEB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C88B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6A37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AAA4F" w14:textId="77777777" w:rsidR="00B256B9" w:rsidRDefault="00B256B9"/>
        </w:tc>
      </w:tr>
      <w:tr w:rsidR="00B3499B" w:rsidRPr="00B3499B" w14:paraId="3217566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768A65" w14:textId="6BB322D2" w:rsidR="00B3499B" w:rsidRPr="00B3499B" w:rsidRDefault="00C47305" w:rsidP="007C00FA">
            <w:pPr>
              <w:rPr>
                <w:rFonts w:cs="Arial"/>
                <w:bCs/>
                <w:color w:val="808080" w:themeColor="background1" w:themeShade="80"/>
                <w:sz w:val="16"/>
                <w:szCs w:val="14"/>
              </w:rPr>
            </w:pPr>
            <w:hyperlink r:id="rId10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A820C7" w14:textId="0B7B7FE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FE553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597A57" w14:textId="77777777" w:rsidR="006D5A3A" w:rsidRDefault="006D5A3A" w:rsidP="009A277F"/>
    <w:p w14:paraId="37B730CD" w14:textId="77777777" w:rsidR="00E11189" w:rsidRPr="0017445F" w:rsidRDefault="00E11189" w:rsidP="00E11189">
      <w:pPr>
        <w:pStyle w:val="RERequirement"/>
        <w:shd w:val="clear" w:color="auto" w:fill="F2F2F2" w:themeFill="background1" w:themeFillShade="F2"/>
      </w:pPr>
      <w:bookmarkStart w:id="200" w:name="_70091f012a5e546bdda5f55be9bc95b3"/>
      <w:r>
        <w:t>R_F_Sentinel_00059</w:t>
      </w:r>
      <w:bookmarkEnd w:id="200"/>
      <w:r>
        <w:t xml:space="preserve"> Demonstration Mode</w:t>
      </w:r>
    </w:p>
    <w:p w14:paraId="09D7F01C" w14:textId="77777777" w:rsidR="00E11189" w:rsidRDefault="00E11189" w:rsidP="00E11189">
      <w:pPr>
        <w:rPr>
          <w:rFonts w:cs="Arial"/>
        </w:rPr>
      </w:pPr>
      <w:r>
        <w:rPr>
          <w:rFonts w:cs="Arial"/>
        </w:rPr>
        <w:t>Upon user request, the Sentinel feature shall have a demonstration mode (customer centric demonstration).</w:t>
      </w:r>
    </w:p>
    <w:p w14:paraId="3C23082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B3A5E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FCEA4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R_F_Sentinel_00059</w:t>
            </w:r>
          </w:p>
        </w:tc>
      </w:tr>
      <w:tr w:rsidR="00B3499B" w:rsidRPr="00B3499B" w14:paraId="42A9DC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EFF35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756C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to help seel the feature to potential customers.</w:t>
            </w:r>
          </w:p>
        </w:tc>
      </w:tr>
      <w:tr w:rsidR="00B3499B" w:rsidRPr="00B3499B" w14:paraId="59C3DE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DE9A8"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997D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F6FB9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30B12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928D1" w14:textId="77777777" w:rsidR="00B256B9" w:rsidRDefault="00B256B9"/>
        </w:tc>
      </w:tr>
      <w:tr w:rsidR="00B3499B" w:rsidRPr="00B3499B" w14:paraId="69BD1F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20E6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097D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1E9D2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0A16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28806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6C93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2D22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14BCF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33729" w14:textId="77777777" w:rsidR="00B256B9" w:rsidRDefault="00B256B9"/>
        </w:tc>
      </w:tr>
      <w:tr w:rsidR="00B3499B" w:rsidRPr="00B3499B" w14:paraId="5C81D5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A3D1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B75502"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4EE8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0028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EE633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6205B5" w14:textId="77777777" w:rsidR="00B256B9" w:rsidRDefault="00B256B9"/>
        </w:tc>
      </w:tr>
      <w:tr w:rsidR="00B3499B" w:rsidRPr="00B3499B" w14:paraId="200EEE0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F5277D" w14:textId="1BE7BCA8" w:rsidR="00B3499B" w:rsidRPr="00B3499B" w:rsidRDefault="00C47305" w:rsidP="007C00FA">
            <w:pPr>
              <w:rPr>
                <w:rFonts w:cs="Arial"/>
                <w:bCs/>
                <w:color w:val="808080" w:themeColor="background1" w:themeShade="80"/>
                <w:sz w:val="16"/>
                <w:szCs w:val="14"/>
              </w:rPr>
            </w:pPr>
            <w:hyperlink r:id="rId10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F8E1D2" w14:textId="45F3A3B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FBEF1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CDC194" w14:textId="77777777" w:rsidR="006D5A3A" w:rsidRDefault="006D5A3A" w:rsidP="009A277F"/>
    <w:p w14:paraId="5135D075" w14:textId="23EE425D" w:rsidR="001A180F" w:rsidRPr="001A180F" w:rsidRDefault="008759BF" w:rsidP="001A180F">
      <w:pPr>
        <w:pStyle w:val="Heading2"/>
      </w:pPr>
      <w:bookmarkStart w:id="201" w:name="_Toc435447963"/>
      <w:bookmarkStart w:id="202" w:name="_Toc65830428"/>
      <w:r>
        <w:t>Other Requirements</w:t>
      </w:r>
      <w:bookmarkEnd w:id="201"/>
      <w:bookmarkEnd w:id="202"/>
    </w:p>
    <w:p w14:paraId="188B03CE" w14:textId="77777777" w:rsidR="001A180F" w:rsidRDefault="001A180F" w:rsidP="008759BF">
      <w:pPr>
        <w:pStyle w:val="Heading3"/>
      </w:pPr>
      <w:bookmarkStart w:id="203" w:name="_Toc65830429"/>
      <w:bookmarkStart w:id="204" w:name="_Toc435447964"/>
      <w:r>
        <w:t>Design Requirements</w:t>
      </w:r>
      <w:bookmarkEnd w:id="203"/>
    </w:p>
    <w:p w14:paraId="15962C7F" w14:textId="7B98419D" w:rsidR="001A180F" w:rsidRDefault="001A180F" w:rsidP="007A03E0">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205" w:name="_Toc65830430"/>
      <w:r>
        <w:t>Manufacturing Requirements</w:t>
      </w:r>
      <w:bookmarkEnd w:id="204"/>
      <w:bookmarkEnd w:id="205"/>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206"/>
      <w:r w:rsidRPr="00FE1A48">
        <w:rPr>
          <w:color w:val="808080" w:themeColor="background1" w:themeShade="80"/>
        </w:rPr>
        <w:t>No Manufacturing Requirements specified.</w:t>
      </w:r>
      <w:commentRangeEnd w:id="206"/>
      <w:r w:rsidR="00FE1A48">
        <w:rPr>
          <w:rStyle w:val="CommentReference"/>
          <w:rFonts w:ascii="Times New Roman" w:hAnsi="Times New Roman"/>
        </w:rPr>
        <w:commentReference w:id="206"/>
      </w:r>
    </w:p>
    <w:p w14:paraId="14D9D5AD" w14:textId="77777777" w:rsidR="008759BF" w:rsidRDefault="008759BF" w:rsidP="008759BF">
      <w:pPr>
        <w:pStyle w:val="Heading3"/>
      </w:pPr>
      <w:bookmarkStart w:id="207" w:name="_Toc435447965"/>
      <w:bookmarkStart w:id="208" w:name="_Toc65830431"/>
      <w:r>
        <w:t>Service Requirements</w:t>
      </w:r>
      <w:bookmarkEnd w:id="207"/>
      <w:bookmarkEnd w:id="208"/>
    </w:p>
    <w:p w14:paraId="03E716D5"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209"/>
      <w:r w:rsidRPr="00D63FB5">
        <w:rPr>
          <w:color w:val="7F7F7F" w:themeColor="text1" w:themeTint="80"/>
        </w:rPr>
        <w:t>No Service Requirements specified.</w:t>
      </w:r>
      <w:commentRangeEnd w:id="209"/>
      <w:r>
        <w:rPr>
          <w:rStyle w:val="CommentReference"/>
          <w:rFonts w:ascii="Times New Roman" w:hAnsi="Times New Roman"/>
        </w:rPr>
        <w:commentReference w:id="209"/>
      </w:r>
    </w:p>
    <w:p w14:paraId="2F0C94AA" w14:textId="77777777" w:rsidR="008759BF" w:rsidRDefault="008759BF" w:rsidP="008759BF">
      <w:pPr>
        <w:pStyle w:val="Heading3"/>
      </w:pPr>
      <w:bookmarkStart w:id="210" w:name="_Toc435447966"/>
      <w:bookmarkStart w:id="211" w:name="_Toc65830432"/>
      <w:r>
        <w:t>After Sales Requirements</w:t>
      </w:r>
      <w:bookmarkEnd w:id="210"/>
      <w:bookmarkEnd w:id="211"/>
    </w:p>
    <w:p w14:paraId="10B0046B"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212"/>
      <w:r w:rsidRPr="00D63FB5">
        <w:rPr>
          <w:color w:val="7F7F7F" w:themeColor="text1" w:themeTint="80"/>
        </w:rPr>
        <w:t>No After Sales Requirements specified.</w:t>
      </w:r>
      <w:commentRangeEnd w:id="212"/>
      <w:r w:rsidRPr="00D63FB5">
        <w:rPr>
          <w:rStyle w:val="CommentReference"/>
          <w:rFonts w:ascii="Times New Roman" w:hAnsi="Times New Roman"/>
          <w:color w:val="7F7F7F" w:themeColor="text1" w:themeTint="80"/>
        </w:rPr>
        <w:commentReference w:id="212"/>
      </w:r>
    </w:p>
    <w:p w14:paraId="434024FE" w14:textId="044B51A8" w:rsidR="008759BF" w:rsidRDefault="008759BF" w:rsidP="008759BF">
      <w:pPr>
        <w:pStyle w:val="Heading3"/>
      </w:pPr>
      <w:bookmarkStart w:id="213" w:name="_Toc273425167"/>
      <w:bookmarkStart w:id="214" w:name="_Toc435447967"/>
      <w:bookmarkStart w:id="215" w:name="_Toc65830433"/>
      <w:r>
        <w:t xml:space="preserve">Process </w:t>
      </w:r>
      <w:r w:rsidR="00D71A31">
        <w:t>R</w:t>
      </w:r>
      <w:r>
        <w:t>equirements</w:t>
      </w:r>
      <w:bookmarkEnd w:id="213"/>
      <w:bookmarkEnd w:id="214"/>
      <w:bookmarkEnd w:id="215"/>
    </w:p>
    <w:p w14:paraId="0ED805AF"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216"/>
      <w:r w:rsidRPr="00D63FB5">
        <w:rPr>
          <w:color w:val="7F7F7F" w:themeColor="text1" w:themeTint="80"/>
        </w:rPr>
        <w:t>No Process Requirements specified.</w:t>
      </w:r>
      <w:commentRangeEnd w:id="216"/>
      <w:r>
        <w:rPr>
          <w:rStyle w:val="CommentReference"/>
          <w:rFonts w:ascii="Times New Roman" w:hAnsi="Times New Roman"/>
        </w:rPr>
        <w:commentReference w:id="216"/>
      </w:r>
    </w:p>
    <w:p w14:paraId="3A35E746" w14:textId="77777777" w:rsidR="006B31EB" w:rsidRDefault="006B31EB" w:rsidP="006B31EB">
      <w:pPr>
        <w:pStyle w:val="Heading3"/>
      </w:pPr>
      <w:bookmarkStart w:id="217" w:name="_Toc65830434"/>
      <w:r>
        <w:t>Uncategorized Requirements</w:t>
      </w:r>
      <w:bookmarkEnd w:id="217"/>
    </w:p>
    <w:p w14:paraId="40F64DCF" w14:textId="1DFEBF61" w:rsidR="006B31EB" w:rsidRPr="005961D3" w:rsidRDefault="006B31EB" w:rsidP="006B31EB">
      <w:pPr>
        <w:shd w:val="clear" w:color="auto" w:fill="D6E3BC" w:themeFill="accent3" w:themeFillTint="66"/>
        <w:rPr>
          <w:i/>
          <w:iCs/>
          <w:color w:val="808080" w:themeColor="text1" w:themeTint="7F"/>
        </w:rPr>
      </w:pPr>
      <w:r w:rsidRPr="007E0C44">
        <w:rPr>
          <w:b/>
          <w:i/>
          <w:color w:val="808080" w:themeColor="background1" w:themeShade="80"/>
        </w:rPr>
        <w:t>#Hint:</w:t>
      </w:r>
      <w:r w:rsidR="00D71A31">
        <w:rPr>
          <w:i/>
          <w:color w:val="808080" w:themeColor="background1" w:themeShade="80"/>
        </w:rPr>
        <w:t xml:space="preserve"> </w:t>
      </w:r>
      <w:r w:rsidR="00BB56AE">
        <w:rPr>
          <w:i/>
          <w:color w:val="808080" w:themeColor="background1" w:themeShade="80"/>
        </w:rPr>
        <w:t>R</w:t>
      </w:r>
      <w:r>
        <w:rPr>
          <w:i/>
          <w:color w:val="808080" w:themeColor="background1" w:themeShade="80"/>
        </w:rPr>
        <w:t>equirements</w:t>
      </w:r>
      <w:r>
        <w:rPr>
          <w:rStyle w:val="SubtleEmphasis"/>
        </w:rPr>
        <w:t xml:space="preserve"> </w:t>
      </w:r>
      <w:r w:rsidR="00BB56AE">
        <w:rPr>
          <w:rStyle w:val="SubtleEmphasis"/>
        </w:rPr>
        <w:t xml:space="preserve">in this section are </w:t>
      </w:r>
      <w:r w:rsidR="00D71A31">
        <w:rPr>
          <w:rStyle w:val="SubtleEmphasis"/>
        </w:rPr>
        <w:t>in scope of this Feature Document</w:t>
      </w:r>
      <w:r>
        <w:rPr>
          <w:rStyle w:val="SubtleEmphasis"/>
        </w:rPr>
        <w:t xml:space="preserve"> but do not fit in any of the previous categories.</w:t>
      </w:r>
    </w:p>
    <w:p w14:paraId="4413CED2" w14:textId="77777777" w:rsidR="006B31EB" w:rsidRDefault="006B31EB" w:rsidP="006B31EB"/>
    <w:p w14:paraId="36937F07" w14:textId="77777777" w:rsidR="00E11189" w:rsidRPr="0017445F" w:rsidRDefault="00E11189" w:rsidP="00E11189">
      <w:pPr>
        <w:pStyle w:val="RERequirement"/>
        <w:shd w:val="clear" w:color="auto" w:fill="F2F2F2" w:themeFill="background1" w:themeFillShade="F2"/>
      </w:pPr>
      <w:bookmarkStart w:id="218" w:name="_47affe4cbefc1c9bd07f4a5f098219e9"/>
      <w:bookmarkEnd w:id="218"/>
      <w:r>
        <w:t xml:space="preserve"> SYNC/PHOENIX Playback USB Video</w:t>
      </w:r>
    </w:p>
    <w:p w14:paraId="537CEEB5" w14:textId="77777777" w:rsidR="00E11189" w:rsidRDefault="00E11189" w:rsidP="00E11189">
      <w:pPr>
        <w:rPr>
          <w:rFonts w:cs="Arial"/>
        </w:rPr>
      </w:pPr>
      <w:r>
        <w:rPr>
          <w:rFonts w:cs="Arial"/>
        </w:rPr>
        <w:t>It shall be possible to playback video recorded on the USB memory device via SYNC/PHOENIX</w:t>
      </w:r>
    </w:p>
    <w:p w14:paraId="7ADE744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99726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103B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D03AC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C6C63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EFBED" w14:textId="77777777" w:rsidR="00B256B9" w:rsidRDefault="00B256B9"/>
        </w:tc>
      </w:tr>
      <w:tr w:rsidR="00B3499B" w:rsidRPr="00B3499B" w14:paraId="01733A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E6F2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2A57B2" w14:textId="77777777" w:rsidR="00B256B9" w:rsidRDefault="00B256B9"/>
        </w:tc>
      </w:tr>
      <w:tr w:rsidR="00B3499B" w:rsidRPr="00B3499B" w14:paraId="467D5A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9385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33FA4" w14:textId="77777777" w:rsidR="00B256B9" w:rsidRDefault="00B256B9"/>
        </w:tc>
      </w:tr>
      <w:tr w:rsidR="00B3499B" w:rsidRPr="00B3499B" w14:paraId="4EE27B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E597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B497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FDC07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CD0FC3" w14:textId="77777777" w:rsidR="00B256B9" w:rsidRDefault="00B256B9"/>
        </w:tc>
      </w:tr>
      <w:tr w:rsidR="00B3499B" w:rsidRPr="00B3499B" w14:paraId="2C60BC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0E71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DF50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E1D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3C8FAE" w14:textId="77777777" w:rsidR="00B256B9" w:rsidRDefault="00B256B9"/>
        </w:tc>
      </w:tr>
      <w:tr w:rsidR="00B3499B" w:rsidRPr="00B3499B" w14:paraId="199FBDC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3617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2DD3B0"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EE42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35E2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DF913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D2309D" w14:textId="77777777" w:rsidR="00B256B9" w:rsidRDefault="00B256B9"/>
        </w:tc>
      </w:tr>
      <w:tr w:rsidR="00B3499B" w:rsidRPr="00B3499B" w14:paraId="4AA16E7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3FF407" w14:textId="2EDCDFA0" w:rsidR="00B3499B" w:rsidRPr="00B3499B" w:rsidRDefault="00C47305" w:rsidP="007C00FA">
            <w:pPr>
              <w:rPr>
                <w:rFonts w:cs="Arial"/>
                <w:bCs/>
                <w:color w:val="808080" w:themeColor="background1" w:themeShade="80"/>
                <w:sz w:val="16"/>
                <w:szCs w:val="14"/>
              </w:rPr>
            </w:pPr>
            <w:hyperlink r:id="rId11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8172A1" w14:textId="145260C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176C4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2E182F3D" w14:textId="77777777" w:rsidR="00E11189" w:rsidRPr="0017445F" w:rsidRDefault="00E11189" w:rsidP="00E11189">
      <w:pPr>
        <w:pStyle w:val="RERequirement"/>
        <w:shd w:val="clear" w:color="auto" w:fill="F2F2F2" w:themeFill="background1" w:themeFillShade="F2"/>
      </w:pPr>
      <w:bookmarkStart w:id="219" w:name="_09dbb25c9911632ab6f783ee894ea4ff"/>
      <w:bookmarkEnd w:id="219"/>
      <w:r>
        <w:lastRenderedPageBreak/>
        <w:t xml:space="preserve"> PC (Computer) Playback of USB Video</w:t>
      </w:r>
    </w:p>
    <w:p w14:paraId="70D906BB" w14:textId="77777777" w:rsidR="00E11189" w:rsidRDefault="00E11189" w:rsidP="00E11189">
      <w:pPr>
        <w:rPr>
          <w:rFonts w:cs="Arial"/>
        </w:rPr>
      </w:pPr>
      <w:r>
        <w:rPr>
          <w:rFonts w:cs="Arial"/>
        </w:rPr>
        <w:t>It shall be possible to playback video recorded on the USB memory device via a PC (computer)</w:t>
      </w:r>
    </w:p>
    <w:p w14:paraId="50E4306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DE84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213AE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C5BB3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95580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F3407" w14:textId="77777777" w:rsidR="00B256B9" w:rsidRDefault="00B256B9"/>
        </w:tc>
      </w:tr>
      <w:tr w:rsidR="00B3499B" w:rsidRPr="00B3499B" w14:paraId="3FA2E1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04AD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43B46" w14:textId="77777777" w:rsidR="00B256B9" w:rsidRDefault="00B256B9"/>
        </w:tc>
      </w:tr>
      <w:tr w:rsidR="00B3499B" w:rsidRPr="00B3499B" w14:paraId="1355BC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087C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6505D" w14:textId="77777777" w:rsidR="00B256B9" w:rsidRDefault="00B256B9"/>
        </w:tc>
      </w:tr>
      <w:tr w:rsidR="00B3499B" w:rsidRPr="00B3499B" w14:paraId="1F6A86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F52F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F0DE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5ED0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33EF26" w14:textId="77777777" w:rsidR="00B256B9" w:rsidRDefault="00B256B9"/>
        </w:tc>
      </w:tr>
      <w:tr w:rsidR="00B3499B" w:rsidRPr="00B3499B" w14:paraId="02DB35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40D1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7111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82C4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974FBE" w14:textId="77777777" w:rsidR="00B256B9" w:rsidRDefault="00B256B9"/>
        </w:tc>
      </w:tr>
      <w:tr w:rsidR="00B3499B" w:rsidRPr="00B3499B" w14:paraId="155E30C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C6E4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0EEA4B"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F039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937C9"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5DC68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95FED7" w14:textId="77777777" w:rsidR="00B256B9" w:rsidRDefault="00B256B9"/>
        </w:tc>
      </w:tr>
      <w:tr w:rsidR="00B3499B" w:rsidRPr="00B3499B" w14:paraId="439B899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815439" w14:textId="3757172B" w:rsidR="00B3499B" w:rsidRPr="00B3499B" w:rsidRDefault="00C47305" w:rsidP="007C00FA">
            <w:pPr>
              <w:rPr>
                <w:rFonts w:cs="Arial"/>
                <w:bCs/>
                <w:color w:val="808080" w:themeColor="background1" w:themeShade="80"/>
                <w:sz w:val="16"/>
                <w:szCs w:val="14"/>
              </w:rPr>
            </w:pPr>
            <w:hyperlink r:id="rId11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88FA91" w14:textId="62AE257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01656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F94A28" w14:textId="77777777" w:rsidR="00B15B4B" w:rsidRDefault="00B15B4B" w:rsidP="006B31EB"/>
    <w:p w14:paraId="369EA923" w14:textId="77777777" w:rsidR="00E11189" w:rsidRPr="0017445F" w:rsidRDefault="00E11189" w:rsidP="00E11189">
      <w:pPr>
        <w:pStyle w:val="RERequirement"/>
        <w:shd w:val="clear" w:color="auto" w:fill="F2F2F2" w:themeFill="background1" w:themeFillShade="F2"/>
      </w:pPr>
      <w:bookmarkStart w:id="220" w:name="_16ccc67850bf981d84e43f81d968d2cb"/>
      <w:r>
        <w:t>R_F_Sentinel_00079</w:t>
      </w:r>
      <w:bookmarkEnd w:id="220"/>
      <w:r>
        <w:t xml:space="preserve"> Allow Input of User Information</w:t>
      </w:r>
    </w:p>
    <w:p w14:paraId="7FCB7DED" w14:textId="77777777" w:rsidR="00E11189" w:rsidRDefault="00E11189" w:rsidP="00E11189">
      <w:pPr>
        <w:rPr>
          <w:rFonts w:cs="Arial"/>
        </w:rPr>
      </w:pPr>
      <w:r>
        <w:rPr>
          <w:rFonts w:cs="Arial"/>
        </w:rPr>
        <w:t>Allow input of multiple users' information and order of notification  -  via mobile device.  Information includes: name, phone number, order to be notified of a threat event, payment details and vehicle identifier.</w:t>
      </w:r>
    </w:p>
    <w:p w14:paraId="3CAAE19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3C8104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E08E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R_F_Sentinel_00079</w:t>
            </w:r>
          </w:p>
        </w:tc>
      </w:tr>
      <w:tr w:rsidR="00B3499B" w:rsidRPr="00B3499B" w14:paraId="50F65F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24905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32F31" w14:textId="77777777" w:rsidR="00B256B9" w:rsidRDefault="00B256B9"/>
        </w:tc>
      </w:tr>
      <w:tr w:rsidR="00B3499B" w:rsidRPr="00B3499B" w14:paraId="1ADCF2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D7AD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F8923" w14:textId="77777777" w:rsidR="00B256B9" w:rsidRDefault="00B256B9"/>
        </w:tc>
      </w:tr>
      <w:tr w:rsidR="00B3499B" w:rsidRPr="00B3499B" w14:paraId="2CC908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13E2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Allow input of multiple users' information and order of notification  -  via mobile device.  Information includes: name, phone number, order to be notified of a threat event, payment details and vehicle identifier.</w:t>
            </w:r>
          </w:p>
        </w:tc>
      </w:tr>
      <w:tr w:rsidR="00B3499B" w:rsidRPr="00B3499B" w14:paraId="4FA9EE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CA20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13125"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875E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67957" w14:textId="77777777" w:rsidR="00B256B9" w:rsidRDefault="00B256B9"/>
        </w:tc>
      </w:tr>
      <w:tr w:rsidR="00B3499B" w:rsidRPr="00B3499B" w14:paraId="55E027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158E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2DAE2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7DF1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AC0FA0" w14:textId="77777777" w:rsidR="00B256B9" w:rsidRDefault="00B256B9"/>
        </w:tc>
      </w:tr>
      <w:tr w:rsidR="00B3499B" w:rsidRPr="00B3499B" w14:paraId="30A8FC6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938F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BA6113"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AE27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F549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CD87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29C64A" w14:textId="77777777" w:rsidR="00B256B9" w:rsidRDefault="00B256B9"/>
        </w:tc>
      </w:tr>
      <w:tr w:rsidR="00B3499B" w:rsidRPr="00B3499B" w14:paraId="1B88091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E77DBD" w14:textId="4DDFAF87" w:rsidR="00B3499B" w:rsidRPr="00B3499B" w:rsidRDefault="00C47305" w:rsidP="007C00FA">
            <w:pPr>
              <w:rPr>
                <w:rFonts w:cs="Arial"/>
                <w:bCs/>
                <w:color w:val="808080" w:themeColor="background1" w:themeShade="80"/>
                <w:sz w:val="16"/>
                <w:szCs w:val="14"/>
              </w:rPr>
            </w:pPr>
            <w:hyperlink r:id="rId11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CFADB4" w14:textId="38C61F2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47976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D05898" w14:textId="77777777" w:rsidR="00B15B4B" w:rsidRDefault="00B15B4B" w:rsidP="006B31EB"/>
    <w:p w14:paraId="6FE39861" w14:textId="77777777" w:rsidR="00E11189" w:rsidRPr="0017445F" w:rsidRDefault="00E11189" w:rsidP="00E11189">
      <w:pPr>
        <w:pStyle w:val="RERequirement"/>
        <w:shd w:val="clear" w:color="auto" w:fill="F2F2F2" w:themeFill="background1" w:themeFillShade="F2"/>
      </w:pPr>
      <w:bookmarkStart w:id="221" w:name="_f61663022a0c788ef11e1946bc1a7522"/>
      <w:r>
        <w:t>R_F_Sentinel_00080</w:t>
      </w:r>
      <w:bookmarkEnd w:id="221"/>
      <w:r>
        <w:t xml:space="preserve"> Record and Store Date/Time of Video Recordings</w:t>
      </w:r>
    </w:p>
    <w:p w14:paraId="0959C74A" w14:textId="77777777" w:rsidR="00E11189" w:rsidRDefault="00E11189" w:rsidP="00E11189">
      <w:pPr>
        <w:rPr>
          <w:rFonts w:cs="Arial"/>
        </w:rPr>
      </w:pPr>
      <w:r>
        <w:rPr>
          <w:rFonts w:cs="Arial"/>
        </w:rPr>
        <w:t>The date and time of any video data or threat event data shall be recorded.</w:t>
      </w:r>
    </w:p>
    <w:p w14:paraId="543F13B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B8248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3FEF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R_F_Sentinel_00080</w:t>
            </w:r>
          </w:p>
        </w:tc>
      </w:tr>
      <w:tr w:rsidR="00B3499B" w:rsidRPr="00B3499B" w14:paraId="57308B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5DA1E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A40B1" w14:textId="77777777" w:rsidR="00B256B9" w:rsidRDefault="00B256B9"/>
        </w:tc>
      </w:tr>
      <w:tr w:rsidR="00B3499B" w:rsidRPr="00B3499B" w14:paraId="1CBD13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5A5AD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B75A5" w14:textId="77777777" w:rsidR="00B256B9" w:rsidRDefault="00B256B9"/>
        </w:tc>
      </w:tr>
      <w:tr w:rsidR="00B3499B" w:rsidRPr="00B3499B" w14:paraId="775F21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08FE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C8F38" w14:textId="77777777" w:rsidR="00B256B9" w:rsidRDefault="00B256B9"/>
        </w:tc>
      </w:tr>
      <w:tr w:rsidR="00B3499B" w:rsidRPr="00B3499B" w14:paraId="5AF720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4A58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FEF5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1E6DC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66E8A0" w14:textId="77777777" w:rsidR="00B256B9" w:rsidRDefault="00B256B9"/>
        </w:tc>
      </w:tr>
      <w:tr w:rsidR="00B3499B" w:rsidRPr="00B3499B" w14:paraId="1A657F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3930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B37F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40190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0D6196" w14:textId="77777777" w:rsidR="00B256B9" w:rsidRDefault="00B256B9"/>
        </w:tc>
      </w:tr>
      <w:tr w:rsidR="00B3499B" w:rsidRPr="00B3499B" w14:paraId="2EE6C51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779A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340916"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D7B0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5231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107A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1F254C" w14:textId="77777777" w:rsidR="00B256B9" w:rsidRDefault="00B256B9"/>
        </w:tc>
      </w:tr>
      <w:tr w:rsidR="00B3499B" w:rsidRPr="00B3499B" w14:paraId="5FC3614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235C77" w14:textId="23A65032" w:rsidR="00B3499B" w:rsidRPr="00B3499B" w:rsidRDefault="00C47305" w:rsidP="007C00FA">
            <w:pPr>
              <w:rPr>
                <w:rFonts w:cs="Arial"/>
                <w:bCs/>
                <w:color w:val="808080" w:themeColor="background1" w:themeShade="80"/>
                <w:sz w:val="16"/>
                <w:szCs w:val="14"/>
              </w:rPr>
            </w:pPr>
            <w:hyperlink r:id="rId11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9F3704" w14:textId="5444FB7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0E82F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788E87" w14:textId="77777777" w:rsidR="00B15B4B" w:rsidRDefault="00B15B4B" w:rsidP="006B31EB"/>
    <w:p w14:paraId="5D00BCCA" w14:textId="77777777" w:rsidR="00E11189" w:rsidRPr="0017445F" w:rsidRDefault="00E11189" w:rsidP="00E11189">
      <w:pPr>
        <w:pStyle w:val="RERequirement"/>
        <w:shd w:val="clear" w:color="auto" w:fill="F2F2F2" w:themeFill="background1" w:themeFillShade="F2"/>
      </w:pPr>
      <w:bookmarkStart w:id="222" w:name="_89f56628dcddd79628003b9d31fffd9f"/>
      <w:r>
        <w:t>R_F_Sentinel_00081</w:t>
      </w:r>
      <w:bookmarkEnd w:id="222"/>
      <w:r>
        <w:t xml:space="preserve"> Recording Indicator for Video/Audio</w:t>
      </w:r>
    </w:p>
    <w:p w14:paraId="005772DE" w14:textId="77777777" w:rsidR="00E11189" w:rsidRDefault="00E11189" w:rsidP="00E11189">
      <w:pPr>
        <w:rPr>
          <w:rFonts w:cs="Arial"/>
        </w:rPr>
      </w:pPr>
      <w:r>
        <w:rPr>
          <w:rFonts w:cs="Arial"/>
        </w:rPr>
        <w:t>The recording of video and audio may require an indicator to warn those near-by. This requirement is market dependent.</w:t>
      </w:r>
    </w:p>
    <w:p w14:paraId="35DE6E3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09DEC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36027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R_F_Sentinel_00081</w:t>
            </w:r>
          </w:p>
        </w:tc>
      </w:tr>
      <w:tr w:rsidR="00B3499B" w:rsidRPr="00B3499B" w14:paraId="5F9895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B47E0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4283D" w14:textId="77777777" w:rsidR="00B256B9" w:rsidRDefault="00B256B9"/>
        </w:tc>
      </w:tr>
      <w:tr w:rsidR="00B3499B" w:rsidRPr="00B3499B" w14:paraId="6E509C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EDD7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4334C" w14:textId="77777777" w:rsidR="00B256B9" w:rsidRDefault="00B256B9"/>
        </w:tc>
      </w:tr>
      <w:tr w:rsidR="00B3499B" w:rsidRPr="00B3499B" w14:paraId="7E41BC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8886C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6FCED" w14:textId="77777777" w:rsidR="00B256B9" w:rsidRDefault="00B256B9"/>
        </w:tc>
      </w:tr>
      <w:tr w:rsidR="00B3499B" w:rsidRPr="00B3499B" w14:paraId="207504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8DB9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CDDA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F8F6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4C5C13" w14:textId="77777777" w:rsidR="00B256B9" w:rsidRDefault="00B256B9"/>
        </w:tc>
      </w:tr>
      <w:tr w:rsidR="00B3499B" w:rsidRPr="00B3499B" w14:paraId="5C17BC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DFDD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F9A3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0BEE8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CB3E09" w14:textId="77777777" w:rsidR="00B256B9" w:rsidRDefault="00B256B9"/>
        </w:tc>
      </w:tr>
      <w:tr w:rsidR="00B3499B" w:rsidRPr="00B3499B" w14:paraId="40D3133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972E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A996D5"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0C227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3658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AAE99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D16317" w14:textId="77777777" w:rsidR="00B256B9" w:rsidRDefault="00B256B9"/>
        </w:tc>
      </w:tr>
      <w:tr w:rsidR="00B3499B" w:rsidRPr="00B3499B" w14:paraId="29FFBC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95F99A" w14:textId="757030DD" w:rsidR="00B3499B" w:rsidRPr="00B3499B" w:rsidRDefault="00C47305" w:rsidP="007C00FA">
            <w:pPr>
              <w:rPr>
                <w:rFonts w:cs="Arial"/>
                <w:bCs/>
                <w:color w:val="808080" w:themeColor="background1" w:themeShade="80"/>
                <w:sz w:val="16"/>
                <w:szCs w:val="14"/>
              </w:rPr>
            </w:pPr>
            <w:hyperlink r:id="rId11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57F1C" w14:textId="08CCC1E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3A19E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E50810" w14:textId="77777777" w:rsidR="00B15B4B" w:rsidRDefault="00B15B4B" w:rsidP="006B31EB"/>
    <w:p w14:paraId="3773257B" w14:textId="77777777" w:rsidR="00E11189" w:rsidRPr="0017445F" w:rsidRDefault="00E11189" w:rsidP="00E11189">
      <w:pPr>
        <w:pStyle w:val="RERequirement"/>
        <w:shd w:val="clear" w:color="auto" w:fill="F2F2F2" w:themeFill="background1" w:themeFillShade="F2"/>
      </w:pPr>
      <w:bookmarkStart w:id="223" w:name="_5de0ab7d97e0826720c1b2ca15f8e27f"/>
      <w:r>
        <w:t>R_F_Sentinel_00082</w:t>
      </w:r>
      <w:bookmarkEnd w:id="223"/>
      <w:r>
        <w:t xml:space="preserve"> Subscription and Enable</w:t>
      </w:r>
    </w:p>
    <w:p w14:paraId="5771A717" w14:textId="77777777" w:rsidR="00E11189" w:rsidRDefault="00E11189" w:rsidP="00E11189">
      <w:pPr>
        <w:rPr>
          <w:rFonts w:cs="Arial"/>
        </w:rPr>
      </w:pPr>
      <w:r>
        <w:rPr>
          <w:rFonts w:cs="Arial"/>
        </w:rPr>
        <w:t>A verified subscription plan will need to be in place before the feature shall operate (fully).</w:t>
      </w:r>
    </w:p>
    <w:p w14:paraId="3E23FB2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7379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763F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R_F_Sentinel_00082</w:t>
            </w:r>
          </w:p>
        </w:tc>
      </w:tr>
      <w:tr w:rsidR="00B3499B" w:rsidRPr="00B3499B" w14:paraId="015860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02BA52"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B2D313" w14:textId="77777777" w:rsidR="00B256B9" w:rsidRDefault="00B256B9"/>
        </w:tc>
      </w:tr>
      <w:tr w:rsidR="00B3499B" w:rsidRPr="00B3499B" w14:paraId="64D909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4945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6AAF6F" w14:textId="77777777" w:rsidR="00B256B9" w:rsidRDefault="00B256B9"/>
        </w:tc>
      </w:tr>
      <w:tr w:rsidR="00B3499B" w:rsidRPr="00B3499B" w14:paraId="65D228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2D97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EDAF2" w14:textId="77777777" w:rsidR="00B256B9" w:rsidRDefault="00B256B9"/>
        </w:tc>
      </w:tr>
      <w:tr w:rsidR="00B3499B" w:rsidRPr="00B3499B" w14:paraId="187E93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8348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4E9B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7668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853CE9" w14:textId="77777777" w:rsidR="00B256B9" w:rsidRDefault="00B256B9"/>
        </w:tc>
      </w:tr>
      <w:tr w:rsidR="00B3499B" w:rsidRPr="00B3499B" w14:paraId="561804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5512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7538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8C66B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4E54CD" w14:textId="77777777" w:rsidR="00B256B9" w:rsidRDefault="00B256B9"/>
        </w:tc>
      </w:tr>
      <w:tr w:rsidR="00B3499B" w:rsidRPr="00B3499B" w14:paraId="17A92D1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C2AF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8A5746"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2DBC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6B98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89E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38A1F0" w14:textId="77777777" w:rsidR="00B256B9" w:rsidRDefault="00B256B9"/>
        </w:tc>
      </w:tr>
      <w:tr w:rsidR="00B3499B" w:rsidRPr="00B3499B" w14:paraId="311E318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326D1E" w14:textId="32374961" w:rsidR="00B3499B" w:rsidRPr="00B3499B" w:rsidRDefault="00C47305" w:rsidP="007C00FA">
            <w:pPr>
              <w:rPr>
                <w:rFonts w:cs="Arial"/>
                <w:bCs/>
                <w:color w:val="808080" w:themeColor="background1" w:themeShade="80"/>
                <w:sz w:val="16"/>
                <w:szCs w:val="14"/>
              </w:rPr>
            </w:pPr>
            <w:hyperlink r:id="rId11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9109D9" w14:textId="19C079E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338FB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600400" w14:textId="77777777" w:rsidR="00B15B4B" w:rsidRDefault="00B15B4B" w:rsidP="006B31EB"/>
    <w:p w14:paraId="74867805" w14:textId="77777777" w:rsidR="00E11189" w:rsidRPr="0017445F" w:rsidRDefault="00E11189" w:rsidP="00E11189">
      <w:pPr>
        <w:pStyle w:val="RERequirement"/>
        <w:shd w:val="clear" w:color="auto" w:fill="F2F2F2" w:themeFill="background1" w:themeFillShade="F2"/>
      </w:pPr>
      <w:bookmarkStart w:id="224" w:name="_d67757d84be5c6f28476b2fd39403923"/>
      <w:r>
        <w:t>R_F_Sentinel_00083</w:t>
      </w:r>
      <w:bookmarkEnd w:id="224"/>
      <w:r>
        <w:t xml:space="preserve"> Local Storage - GB</w:t>
      </w:r>
    </w:p>
    <w:p w14:paraId="65B75A1D" w14:textId="77777777" w:rsidR="00E11189" w:rsidRDefault="00E11189" w:rsidP="00E11189">
      <w:pPr>
        <w:rPr>
          <w:rFonts w:cs="Arial"/>
        </w:rPr>
      </w:pPr>
      <w:r>
        <w:rPr>
          <w:rFonts w:cs="Arial"/>
        </w:rPr>
        <w:t>The local (USB) storage shall have a capacity of:  TBE GB</w:t>
      </w:r>
    </w:p>
    <w:p w14:paraId="460905F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2440B4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35CE9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R_F_Sentinel_00083</w:t>
            </w:r>
          </w:p>
        </w:tc>
      </w:tr>
      <w:tr w:rsidR="00B3499B" w:rsidRPr="00B3499B" w14:paraId="0782F7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710C5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24662" w14:textId="77777777" w:rsidR="00B256B9" w:rsidRDefault="00B256B9"/>
        </w:tc>
      </w:tr>
      <w:tr w:rsidR="00B3499B" w:rsidRPr="00B3499B" w14:paraId="22458A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F9AD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326D5" w14:textId="77777777" w:rsidR="00B256B9" w:rsidRDefault="00B256B9"/>
        </w:tc>
      </w:tr>
      <w:tr w:rsidR="00B3499B" w:rsidRPr="00B3499B" w14:paraId="47EF43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4AC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BD8F6" w14:textId="77777777" w:rsidR="00B256B9" w:rsidRDefault="00B256B9"/>
        </w:tc>
      </w:tr>
      <w:tr w:rsidR="00B3499B" w:rsidRPr="00B3499B" w14:paraId="3AEFE2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813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30314"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9D62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BA7A3B" w14:textId="77777777" w:rsidR="00B256B9" w:rsidRDefault="00B256B9"/>
        </w:tc>
      </w:tr>
      <w:tr w:rsidR="00B3499B" w:rsidRPr="00B3499B" w14:paraId="02F97D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09DF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91C1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6A45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ECB571" w14:textId="77777777" w:rsidR="00B256B9" w:rsidRDefault="00B256B9"/>
        </w:tc>
      </w:tr>
      <w:tr w:rsidR="00B3499B" w:rsidRPr="00B3499B" w14:paraId="7F8A101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5F75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2F3D5E"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5231C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CE8E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9E1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0CFE72" w14:textId="77777777" w:rsidR="00B256B9" w:rsidRDefault="00B256B9"/>
        </w:tc>
      </w:tr>
      <w:tr w:rsidR="00B3499B" w:rsidRPr="00B3499B" w14:paraId="41255C6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98106E" w14:textId="081038CE" w:rsidR="00B3499B" w:rsidRPr="00B3499B" w:rsidRDefault="00C47305" w:rsidP="007C00FA">
            <w:pPr>
              <w:rPr>
                <w:rFonts w:cs="Arial"/>
                <w:bCs/>
                <w:color w:val="808080" w:themeColor="background1" w:themeShade="80"/>
                <w:sz w:val="16"/>
                <w:szCs w:val="14"/>
              </w:rPr>
            </w:pPr>
            <w:hyperlink r:id="rId11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BB304A" w14:textId="7851586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38691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5666E2" w14:textId="77777777" w:rsidR="00B15B4B" w:rsidRDefault="00B15B4B" w:rsidP="006B31EB"/>
    <w:p w14:paraId="7AB5BDEC" w14:textId="77777777" w:rsidR="00E11189" w:rsidRPr="0017445F" w:rsidRDefault="00E11189" w:rsidP="00E11189">
      <w:pPr>
        <w:pStyle w:val="RERequirement"/>
        <w:shd w:val="clear" w:color="auto" w:fill="F2F2F2" w:themeFill="background1" w:themeFillShade="F2"/>
      </w:pPr>
      <w:bookmarkStart w:id="225" w:name="_bbe5fa1e43f7abbcb9cfbedd98eba36a"/>
      <w:r>
        <w:t>R_F_Sentinel_00084</w:t>
      </w:r>
      <w:bookmarkEnd w:id="225"/>
      <w:r>
        <w:t xml:space="preserve"> Encrypt Local Video</w:t>
      </w:r>
    </w:p>
    <w:p w14:paraId="2943EE10" w14:textId="77777777" w:rsidR="00E11189" w:rsidRDefault="00E11189" w:rsidP="00E11189">
      <w:pPr>
        <w:rPr>
          <w:rFonts w:cs="Arial"/>
        </w:rPr>
      </w:pPr>
      <w:r>
        <w:rPr>
          <w:rFonts w:cs="Arial"/>
        </w:rPr>
        <w:t>When requested by the user the feature shall be able to encrypt the data recorded onto the local (USB) storage</w:t>
      </w:r>
    </w:p>
    <w:p w14:paraId="2E10A1D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0B44D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EBB7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R_F_Sentinel_00084</w:t>
            </w:r>
          </w:p>
        </w:tc>
      </w:tr>
      <w:tr w:rsidR="00B3499B" w:rsidRPr="00B3499B" w14:paraId="7D47C5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5D8A5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0B39F" w14:textId="77777777" w:rsidR="00B256B9" w:rsidRDefault="00B256B9"/>
        </w:tc>
      </w:tr>
      <w:tr w:rsidR="00B3499B" w:rsidRPr="00B3499B" w14:paraId="4365FF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6C2CA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9B372" w14:textId="77777777" w:rsidR="00B256B9" w:rsidRDefault="00B256B9"/>
        </w:tc>
      </w:tr>
      <w:tr w:rsidR="00B3499B" w:rsidRPr="00B3499B" w14:paraId="75FC9C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1FCD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E6B06" w14:textId="77777777" w:rsidR="00B256B9" w:rsidRDefault="00B256B9"/>
        </w:tc>
      </w:tr>
      <w:tr w:rsidR="00B3499B" w:rsidRPr="00B3499B" w14:paraId="5F8265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158A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1DC72"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F2F80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1ECB2" w14:textId="77777777" w:rsidR="00B256B9" w:rsidRDefault="00B256B9"/>
        </w:tc>
      </w:tr>
      <w:tr w:rsidR="00B3499B" w:rsidRPr="00B3499B" w14:paraId="27DF0A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803C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5936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F4B36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936037" w14:textId="77777777" w:rsidR="00B256B9" w:rsidRDefault="00B256B9"/>
        </w:tc>
      </w:tr>
      <w:tr w:rsidR="00B3499B" w:rsidRPr="00B3499B" w14:paraId="03A520E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3656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A61814"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6942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9F652E"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F95F9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50171" w14:textId="77777777" w:rsidR="00B256B9" w:rsidRDefault="00B256B9"/>
        </w:tc>
      </w:tr>
      <w:tr w:rsidR="00B3499B" w:rsidRPr="00B3499B" w14:paraId="5ED45BE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EAD62A" w14:textId="63B85D06" w:rsidR="00B3499B" w:rsidRPr="00B3499B" w:rsidRDefault="00C47305" w:rsidP="007C00FA">
            <w:pPr>
              <w:rPr>
                <w:rFonts w:cs="Arial"/>
                <w:bCs/>
                <w:color w:val="808080" w:themeColor="background1" w:themeShade="80"/>
                <w:sz w:val="16"/>
                <w:szCs w:val="14"/>
              </w:rPr>
            </w:pPr>
            <w:hyperlink r:id="rId11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26EA36" w14:textId="329DE5D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F41B9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D7AA15" w14:textId="77777777" w:rsidR="00B15B4B" w:rsidRDefault="00B15B4B" w:rsidP="006B31EB"/>
    <w:p w14:paraId="53A49B54" w14:textId="77777777" w:rsidR="00E11189" w:rsidRPr="0017445F" w:rsidRDefault="00E11189" w:rsidP="00E11189">
      <w:pPr>
        <w:pStyle w:val="RERequirement"/>
        <w:shd w:val="clear" w:color="auto" w:fill="F2F2F2" w:themeFill="background1" w:themeFillShade="F2"/>
      </w:pPr>
      <w:bookmarkStart w:id="226" w:name="_b24e67a68bb28d16d6e98737be3072f0"/>
      <w:r>
        <w:t>R_F_Sentinel_00085</w:t>
      </w:r>
      <w:bookmarkEnd w:id="226"/>
      <w:r>
        <w:t xml:space="preserve"> Cloud Storage - Days/GB</w:t>
      </w:r>
    </w:p>
    <w:p w14:paraId="6CE7CC17" w14:textId="77777777" w:rsidR="00E11189" w:rsidRDefault="00E11189" w:rsidP="00E11189">
      <w:pPr>
        <w:rPr>
          <w:rFonts w:cs="Arial"/>
        </w:rPr>
      </w:pPr>
      <w:r>
        <w:rPr>
          <w:rFonts w:cs="Arial"/>
        </w:rPr>
        <w:t>The cloud storage shall have a capacity of:  TBE days/ TBE GB</w:t>
      </w:r>
    </w:p>
    <w:p w14:paraId="138D81C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E152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B74BB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R_F_Sentinel_00085</w:t>
            </w:r>
          </w:p>
        </w:tc>
      </w:tr>
      <w:tr w:rsidR="00B3499B" w:rsidRPr="00B3499B" w14:paraId="43FD42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3429B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15E59" w14:textId="77777777" w:rsidR="00B256B9" w:rsidRDefault="00B256B9"/>
        </w:tc>
      </w:tr>
      <w:tr w:rsidR="00B3499B" w:rsidRPr="00B3499B" w14:paraId="450394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8C9C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27E49" w14:textId="77777777" w:rsidR="00B256B9" w:rsidRDefault="00B256B9"/>
        </w:tc>
      </w:tr>
      <w:tr w:rsidR="00B3499B" w:rsidRPr="00B3499B" w14:paraId="0D0A09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543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00C70" w14:textId="77777777" w:rsidR="00B256B9" w:rsidRDefault="00B256B9"/>
        </w:tc>
      </w:tr>
      <w:tr w:rsidR="00B3499B" w:rsidRPr="00B3499B" w14:paraId="7FD5C7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57F6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4FB58"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7B148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CFED76" w14:textId="77777777" w:rsidR="00B256B9" w:rsidRDefault="00B256B9"/>
        </w:tc>
      </w:tr>
      <w:tr w:rsidR="00B3499B" w:rsidRPr="00B3499B" w14:paraId="795DF0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C6D9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4AA0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CC5BA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E633CB" w14:textId="77777777" w:rsidR="00B256B9" w:rsidRDefault="00B256B9"/>
        </w:tc>
      </w:tr>
      <w:tr w:rsidR="00B3499B" w:rsidRPr="00B3499B" w14:paraId="1669DD6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3CAE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1B2688"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A1EE8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755B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0A76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11C972" w14:textId="77777777" w:rsidR="00B256B9" w:rsidRDefault="00B256B9"/>
        </w:tc>
      </w:tr>
      <w:tr w:rsidR="00B3499B" w:rsidRPr="00B3499B" w14:paraId="691A473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5F7ABA" w14:textId="6E869974" w:rsidR="00B3499B" w:rsidRPr="00B3499B" w:rsidRDefault="00C47305" w:rsidP="007C00FA">
            <w:pPr>
              <w:rPr>
                <w:rFonts w:cs="Arial"/>
                <w:bCs/>
                <w:color w:val="808080" w:themeColor="background1" w:themeShade="80"/>
                <w:sz w:val="16"/>
                <w:szCs w:val="14"/>
              </w:rPr>
            </w:pPr>
            <w:hyperlink r:id="rId11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42842" w14:textId="3EC2579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B93B0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2B1ADE" w14:textId="77777777" w:rsidR="00B15B4B" w:rsidRDefault="00B15B4B" w:rsidP="006B31EB"/>
    <w:p w14:paraId="00B2833B" w14:textId="77777777" w:rsidR="00E11189" w:rsidRPr="0017445F" w:rsidRDefault="00E11189" w:rsidP="00E11189">
      <w:pPr>
        <w:pStyle w:val="RERequirement"/>
        <w:shd w:val="clear" w:color="auto" w:fill="F2F2F2" w:themeFill="background1" w:themeFillShade="F2"/>
      </w:pPr>
      <w:bookmarkStart w:id="227" w:name="_7b692d5a8be26a71721c0a0a2a6bd513"/>
      <w:r>
        <w:t>R_F_Sentinel_00086</w:t>
      </w:r>
      <w:bookmarkEnd w:id="227"/>
      <w:r>
        <w:t xml:space="preserve"> Subscription Management</w:t>
      </w:r>
    </w:p>
    <w:p w14:paraId="5B6113F9" w14:textId="77777777" w:rsidR="00E11189" w:rsidRDefault="00E11189" w:rsidP="00E11189">
      <w:pPr>
        <w:rPr>
          <w:rFonts w:cs="Arial"/>
        </w:rPr>
      </w:pPr>
      <w:r>
        <w:rPr>
          <w:rFonts w:cs="Arial"/>
        </w:rPr>
        <w:t>When attempting to use the feature for the first time the user shall be requested to enter subscription information (subsequent subscription management may also be required)</w:t>
      </w:r>
    </w:p>
    <w:p w14:paraId="3648116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E173A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CF4D9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R_F_Sentinel_00086</w:t>
            </w:r>
          </w:p>
        </w:tc>
      </w:tr>
      <w:tr w:rsidR="00B3499B" w:rsidRPr="00B3499B" w14:paraId="56FC82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E8B8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CC849" w14:textId="77777777" w:rsidR="00B256B9" w:rsidRDefault="00B256B9"/>
        </w:tc>
      </w:tr>
      <w:tr w:rsidR="00B3499B" w:rsidRPr="00B3499B" w14:paraId="1CAB03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28E92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59B7E" w14:textId="77777777" w:rsidR="00B256B9" w:rsidRDefault="00B256B9"/>
        </w:tc>
      </w:tr>
      <w:tr w:rsidR="00B3499B" w:rsidRPr="00B3499B" w14:paraId="5AB314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6678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DD7F7" w14:textId="77777777" w:rsidR="00B256B9" w:rsidRDefault="00B256B9"/>
        </w:tc>
      </w:tr>
      <w:tr w:rsidR="00B3499B" w:rsidRPr="00B3499B" w14:paraId="14D9E2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9DA6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D147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F7BC2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FAF019" w14:textId="77777777" w:rsidR="00B256B9" w:rsidRDefault="00B256B9"/>
        </w:tc>
      </w:tr>
      <w:tr w:rsidR="00B3499B" w:rsidRPr="00B3499B" w14:paraId="562E80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4EB4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1E0A6"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4177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453C5" w14:textId="77777777" w:rsidR="00B256B9" w:rsidRDefault="00B256B9"/>
        </w:tc>
      </w:tr>
      <w:tr w:rsidR="00B3499B" w:rsidRPr="00B3499B" w14:paraId="70B34FA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25F0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D4409F"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FECA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5A04D"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436C3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9B1CFA" w14:textId="77777777" w:rsidR="00B256B9" w:rsidRDefault="00B256B9"/>
        </w:tc>
      </w:tr>
      <w:tr w:rsidR="00B3499B" w:rsidRPr="00B3499B" w14:paraId="7A51E0C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029ECB" w14:textId="40A778AD" w:rsidR="00B3499B" w:rsidRPr="00B3499B" w:rsidRDefault="00C47305" w:rsidP="007C00FA">
            <w:pPr>
              <w:rPr>
                <w:rFonts w:cs="Arial"/>
                <w:bCs/>
                <w:color w:val="808080" w:themeColor="background1" w:themeShade="80"/>
                <w:sz w:val="16"/>
                <w:szCs w:val="14"/>
              </w:rPr>
            </w:pPr>
            <w:hyperlink r:id="rId11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929A5A" w14:textId="15B4B93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3848E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29B6E5" w14:textId="77777777" w:rsidR="00B15B4B" w:rsidRDefault="00B15B4B" w:rsidP="006B31EB"/>
    <w:p w14:paraId="055A3F72" w14:textId="77777777" w:rsidR="00E11189" w:rsidRPr="0017445F" w:rsidRDefault="00E11189" w:rsidP="00E11189">
      <w:pPr>
        <w:pStyle w:val="RERequirement"/>
        <w:shd w:val="clear" w:color="auto" w:fill="F2F2F2" w:themeFill="background1" w:themeFillShade="F2"/>
      </w:pPr>
      <w:bookmarkStart w:id="228" w:name="_2f6615c18fdc23b2bdd6f54a21990c39"/>
      <w:r>
        <w:t>R_F_Sentinel_00087</w:t>
      </w:r>
      <w:bookmarkEnd w:id="228"/>
      <w:r>
        <w:t xml:space="preserve"> Audio Deterrent (Loudspeaker)</w:t>
      </w:r>
    </w:p>
    <w:p w14:paraId="72409A21" w14:textId="77777777" w:rsidR="00E11189" w:rsidRDefault="00E11189" w:rsidP="00E11189">
      <w:pPr>
        <w:rPr>
          <w:rFonts w:cs="Arial"/>
        </w:rPr>
      </w:pPr>
      <w:r>
        <w:rPr>
          <w:rFonts w:cs="Arial"/>
        </w:rPr>
        <w:t>When enabled by the user the user shall  be able to send vocal audio to the vehicle to be played over the cabin loudspeakers (Phoenix systems only)</w:t>
      </w:r>
    </w:p>
    <w:p w14:paraId="3365DA2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70356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ECEE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R_F_Sentinel_00087</w:t>
            </w:r>
          </w:p>
        </w:tc>
      </w:tr>
      <w:tr w:rsidR="00B3499B" w:rsidRPr="00B3499B" w14:paraId="71AC04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8674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EE675" w14:textId="77777777" w:rsidR="00B256B9" w:rsidRDefault="00B256B9"/>
        </w:tc>
      </w:tr>
      <w:tr w:rsidR="00B3499B" w:rsidRPr="00B3499B" w14:paraId="082103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CCF3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740E3" w14:textId="77777777" w:rsidR="00B256B9" w:rsidRDefault="00B256B9"/>
        </w:tc>
      </w:tr>
      <w:tr w:rsidR="00B3499B" w:rsidRPr="00B3499B" w14:paraId="5D78FA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9969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62057A" w14:textId="77777777" w:rsidR="00B256B9" w:rsidRDefault="00B256B9"/>
        </w:tc>
      </w:tr>
      <w:tr w:rsidR="00B3499B" w:rsidRPr="00B3499B" w14:paraId="7D51BF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371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29ECA"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52767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9766DB" w14:textId="77777777" w:rsidR="00B256B9" w:rsidRDefault="00B256B9"/>
        </w:tc>
      </w:tr>
      <w:tr w:rsidR="00B3499B" w:rsidRPr="00B3499B" w14:paraId="198DF0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FA5C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7459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68A1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0BE647" w14:textId="77777777" w:rsidR="00B256B9" w:rsidRDefault="00B256B9"/>
        </w:tc>
      </w:tr>
      <w:tr w:rsidR="00B3499B" w:rsidRPr="00B3499B" w14:paraId="29359B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DA67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F822C2"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A4C4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E58C1"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0FA6B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7BF368" w14:textId="77777777" w:rsidR="00B256B9" w:rsidRDefault="00B256B9"/>
        </w:tc>
      </w:tr>
      <w:tr w:rsidR="00B3499B" w:rsidRPr="00B3499B" w14:paraId="0056253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957283" w14:textId="5131D5FC" w:rsidR="00B3499B" w:rsidRPr="00B3499B" w:rsidRDefault="00C47305" w:rsidP="007C00FA">
            <w:pPr>
              <w:rPr>
                <w:rFonts w:cs="Arial"/>
                <w:bCs/>
                <w:color w:val="808080" w:themeColor="background1" w:themeShade="80"/>
                <w:sz w:val="16"/>
                <w:szCs w:val="14"/>
              </w:rPr>
            </w:pPr>
            <w:hyperlink r:id="rId12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6C283" w14:textId="4A1A1CD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70FAE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DDA843" w14:textId="77777777" w:rsidR="00B15B4B" w:rsidRDefault="00B15B4B" w:rsidP="006B31EB"/>
    <w:p w14:paraId="698CD58D" w14:textId="77777777" w:rsidR="00E11189" w:rsidRPr="0017445F" w:rsidRDefault="00E11189" w:rsidP="00E11189">
      <w:pPr>
        <w:pStyle w:val="RERequirement"/>
        <w:shd w:val="clear" w:color="auto" w:fill="F2F2F2" w:themeFill="background1" w:themeFillShade="F2"/>
      </w:pPr>
      <w:bookmarkStart w:id="229" w:name="_8d8c06450510c085d4bacfc32c1d6698"/>
      <w:r>
        <w:t>R_F_Sentinel_00088</w:t>
      </w:r>
      <w:bookmarkEnd w:id="229"/>
      <w:r>
        <w:t xml:space="preserve"> Cabin Audio Recording - Enable/Disable</w:t>
      </w:r>
    </w:p>
    <w:p w14:paraId="5AE967CF" w14:textId="77777777" w:rsidR="00E11189" w:rsidRDefault="00E11189" w:rsidP="00E11189">
      <w:pPr>
        <w:rPr>
          <w:rFonts w:cs="Arial"/>
        </w:rPr>
      </w:pPr>
      <w:r>
        <w:rPr>
          <w:rFonts w:cs="Arial"/>
        </w:rPr>
        <w:t>When configuring the feature the user shall be able to enable or disable the cabin audio recording (Phoenix systems only)</w:t>
      </w:r>
    </w:p>
    <w:p w14:paraId="4740653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B46370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78A45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R_F_Sentinel_00088</w:t>
            </w:r>
          </w:p>
        </w:tc>
      </w:tr>
      <w:tr w:rsidR="00B3499B" w:rsidRPr="00B3499B" w14:paraId="100CB7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BA376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C29CF" w14:textId="77777777" w:rsidR="00B256B9" w:rsidRDefault="00B256B9"/>
        </w:tc>
      </w:tr>
      <w:tr w:rsidR="00B3499B" w:rsidRPr="00B3499B" w14:paraId="7B259D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E0DB4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98951" w14:textId="77777777" w:rsidR="00B256B9" w:rsidRDefault="00B256B9"/>
        </w:tc>
      </w:tr>
      <w:tr w:rsidR="00B3499B" w:rsidRPr="00B3499B" w14:paraId="31C792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15C2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85C3E" w14:textId="77777777" w:rsidR="00B256B9" w:rsidRDefault="00B256B9"/>
        </w:tc>
      </w:tr>
      <w:tr w:rsidR="00B3499B" w:rsidRPr="00B3499B" w14:paraId="5AF189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BCD0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69F2C"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A55C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D33051" w14:textId="77777777" w:rsidR="00B256B9" w:rsidRDefault="00B256B9"/>
        </w:tc>
      </w:tr>
      <w:tr w:rsidR="00B3499B" w:rsidRPr="00B3499B" w14:paraId="77203B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3B15D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11C0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5D842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A286F4" w14:textId="77777777" w:rsidR="00B256B9" w:rsidRDefault="00B256B9"/>
        </w:tc>
      </w:tr>
      <w:tr w:rsidR="00B3499B" w:rsidRPr="00B3499B" w14:paraId="2001FB4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4BB6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B5B0CA"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BF77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19860"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1F764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9BF6F" w14:textId="77777777" w:rsidR="00B256B9" w:rsidRDefault="00B256B9"/>
        </w:tc>
      </w:tr>
      <w:tr w:rsidR="00B3499B" w:rsidRPr="00B3499B" w14:paraId="2280E15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110F70" w14:textId="66D213A3" w:rsidR="00B3499B" w:rsidRPr="00B3499B" w:rsidRDefault="00C47305" w:rsidP="007C00FA">
            <w:pPr>
              <w:rPr>
                <w:rFonts w:cs="Arial"/>
                <w:bCs/>
                <w:color w:val="808080" w:themeColor="background1" w:themeShade="80"/>
                <w:sz w:val="16"/>
                <w:szCs w:val="14"/>
              </w:rPr>
            </w:pPr>
            <w:hyperlink r:id="rId12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89E3DA" w14:textId="003397A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6E37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5268CD" w14:textId="77777777" w:rsidR="00B15B4B" w:rsidRDefault="00B15B4B" w:rsidP="006B31EB"/>
    <w:p w14:paraId="058B6D46" w14:textId="77777777" w:rsidR="00E11189" w:rsidRPr="0017445F" w:rsidRDefault="00E11189" w:rsidP="00E11189">
      <w:pPr>
        <w:pStyle w:val="RERequirement"/>
        <w:shd w:val="clear" w:color="auto" w:fill="F2F2F2" w:themeFill="background1" w:themeFillShade="F2"/>
      </w:pPr>
      <w:bookmarkStart w:id="230" w:name="_7e9e7be6ba82769b4349dbd400a87ae9"/>
      <w:r>
        <w:t>R_F_Sentinel_00089</w:t>
      </w:r>
      <w:bookmarkEnd w:id="230"/>
      <w:r>
        <w:t xml:space="preserve"> Intrusion Detection Confirmed - Audio Detected in Cabin</w:t>
      </w:r>
    </w:p>
    <w:p w14:paraId="50EBC004" w14:textId="77777777" w:rsidR="00E11189" w:rsidRDefault="00E11189" w:rsidP="00E11189">
      <w:pPr>
        <w:rPr>
          <w:rFonts w:cs="Arial"/>
        </w:rPr>
      </w:pPr>
      <w:r>
        <w:rPr>
          <w:rFonts w:cs="Arial"/>
        </w:rPr>
        <w:t>If an object is detected in cabin area using an audio detector, sentinel feature shall detect intrusion.</w:t>
      </w:r>
    </w:p>
    <w:p w14:paraId="7F322C0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76412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FC27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R_F_Sentinel_00089</w:t>
            </w:r>
          </w:p>
        </w:tc>
      </w:tr>
      <w:tr w:rsidR="00B3499B" w:rsidRPr="00B3499B" w14:paraId="79077B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4504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282B07" w14:textId="77777777" w:rsidR="00B256B9" w:rsidRDefault="00B256B9"/>
        </w:tc>
      </w:tr>
      <w:tr w:rsidR="00B3499B" w:rsidRPr="00B3499B" w14:paraId="71DBDC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2202F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84500" w14:textId="77777777" w:rsidR="00B256B9" w:rsidRDefault="00B256B9"/>
        </w:tc>
      </w:tr>
      <w:tr w:rsidR="00B3499B" w:rsidRPr="00B3499B" w14:paraId="7F0792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C850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70215" w14:textId="77777777" w:rsidR="00B256B9" w:rsidRDefault="00B256B9"/>
        </w:tc>
      </w:tr>
      <w:tr w:rsidR="00B3499B" w:rsidRPr="00B3499B" w14:paraId="30C422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DE62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3A71B"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5EAC7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0A71FF" w14:textId="77777777" w:rsidR="00B256B9" w:rsidRDefault="00B256B9"/>
        </w:tc>
      </w:tr>
      <w:tr w:rsidR="00B3499B" w:rsidRPr="00B3499B" w14:paraId="6B99CA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1FA1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34E1F"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28BD1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C4180" w14:textId="77777777" w:rsidR="00B256B9" w:rsidRDefault="00B256B9"/>
        </w:tc>
      </w:tr>
      <w:tr w:rsidR="00B3499B" w:rsidRPr="00B3499B" w14:paraId="07A6DC8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1EC8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B855B" w14:textId="77777777" w:rsidR="00B256B9" w:rsidRDefault="00B256B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7C22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F7687" w14:textId="77777777" w:rsidR="00B256B9" w:rsidRDefault="00B256B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6313A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F4C142" w14:textId="77777777" w:rsidR="00B256B9" w:rsidRDefault="00B256B9"/>
        </w:tc>
      </w:tr>
      <w:tr w:rsidR="00B3499B" w:rsidRPr="00B3499B" w14:paraId="74AA63D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6772A0" w14:textId="564D6749" w:rsidR="00B3499B" w:rsidRPr="00B3499B" w:rsidRDefault="00C47305" w:rsidP="007C00FA">
            <w:pPr>
              <w:rPr>
                <w:rFonts w:cs="Arial"/>
                <w:bCs/>
                <w:color w:val="808080" w:themeColor="background1" w:themeShade="80"/>
                <w:sz w:val="16"/>
                <w:szCs w:val="14"/>
              </w:rPr>
            </w:pPr>
            <w:hyperlink r:id="rId12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A52B75" w14:textId="581C61F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13B1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80FE5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C40757" w14:textId="77777777" w:rsidR="00B15B4B" w:rsidRDefault="00B15B4B" w:rsidP="006B31EB"/>
    <w:p w14:paraId="1E71419A" w14:textId="77777777" w:rsidR="00B924AD" w:rsidRDefault="00D808DC" w:rsidP="0059666E">
      <w:pPr>
        <w:pStyle w:val="Heading1"/>
      </w:pPr>
      <w:bookmarkStart w:id="231" w:name="_Ref513649114"/>
      <w:bookmarkStart w:id="232" w:name="_Ref513649109"/>
      <w:bookmarkStart w:id="233" w:name="_Toc65830435"/>
      <w:r>
        <w:lastRenderedPageBreak/>
        <w:t>Functional Safety</w:t>
      </w:r>
      <w:bookmarkEnd w:id="231"/>
      <w:bookmarkEnd w:id="232"/>
      <w:bookmarkEnd w:id="233"/>
    </w:p>
    <w:p w14:paraId="79EE7EA5"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4D7D67A4" w14:textId="53E6D256"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123" w:history="1">
        <w:r w:rsidR="00572A49" w:rsidRPr="00DE5C04">
          <w:rPr>
            <w:rStyle w:val="SubtleEmphasis"/>
            <w:color w:val="0000FF"/>
          </w:rPr>
          <w:t>Ford Functional Safety Sharepoint</w:t>
        </w:r>
      </w:hyperlink>
    </w:p>
    <w:p w14:paraId="5EFDE767" w14:textId="59202161"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124" w:anchor="ApplicationFunctionalSafetyEngineer" w:history="1">
        <w:r w:rsidRPr="00931D5E">
          <w:rPr>
            <w:rStyle w:val="Hyperlink"/>
            <w:i/>
            <w:u w:val="none"/>
          </w:rPr>
          <w:t>RE Wiki Roles &amp; Responsibilites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77777777" w:rsidR="00B924AD" w:rsidRDefault="00B924AD" w:rsidP="0059666E">
      <w:pPr>
        <w:pStyle w:val="Heading2"/>
      </w:pPr>
      <w:bookmarkStart w:id="234" w:name="_Toc454970192"/>
      <w:bookmarkStart w:id="235" w:name="_Toc457382175"/>
      <w:bookmarkStart w:id="236" w:name="_Toc65830436"/>
      <w:r>
        <w:t>System Behaviors for HARA</w:t>
      </w:r>
      <w:bookmarkEnd w:id="234"/>
      <w:bookmarkEnd w:id="235"/>
      <w:bookmarkEnd w:id="236"/>
    </w:p>
    <w:p w14:paraId="09C23206" w14:textId="77777777" w:rsidR="004D7DC4" w:rsidRPr="00347A88" w:rsidRDefault="00894712"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7A05B63D"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60F7BE61" w14:textId="77777777" w:rsidR="009A277F" w:rsidRPr="000E3810" w:rsidRDefault="009A277F" w:rsidP="009A277F">
      <w:pPr>
        <w:rPr>
          <w:rFonts w:cs="Arial"/>
          <w:szCs w:val="22"/>
        </w:rPr>
      </w:pPr>
    </w:p>
    <w:tbl>
      <w:tblPr>
        <w:tblStyle w:val="TableGrid"/>
        <w:tblW w:w="10297" w:type="dxa"/>
        <w:tblInd w:w="85" w:type="dxa"/>
        <w:tblLayout w:type="fixed"/>
        <w:tblCellMar>
          <w:left w:w="115" w:type="dxa"/>
          <w:right w:w="115" w:type="dxa"/>
        </w:tblCellMar>
        <w:tblLook w:val="0620" w:firstRow="1" w:lastRow="0" w:firstColumn="0" w:lastColumn="0" w:noHBand="1" w:noVBand="1"/>
      </w:tblPr>
      <w:tblGrid>
        <w:gridCol w:w="2628"/>
        <w:gridCol w:w="7669"/>
      </w:tblGrid>
      <w:tr w:rsidR="009A277F" w14:paraId="42ACB90C" w14:textId="77777777" w:rsidTr="009A277F">
        <w:trPr>
          <w:trHeight w:val="350"/>
        </w:trPr>
        <w:tc>
          <w:tcPr>
            <w:tcW w:w="2628" w:type="dxa"/>
            <w:shd w:val="clear" w:color="auto" w:fill="D9D9D9" w:themeFill="background1" w:themeFillShade="D9"/>
            <w:vAlign w:val="center"/>
          </w:tcPr>
          <w:p w14:paraId="1B4F863A" w14:textId="77777777" w:rsidR="009A277F" w:rsidRPr="00643D15" w:rsidRDefault="009A277F" w:rsidP="00A8009D">
            <w:pPr>
              <w:jc w:val="center"/>
              <w:rPr>
                <w:b/>
                <w:lang w:val="en-GB"/>
              </w:rPr>
            </w:pPr>
            <w:r w:rsidRPr="00643D15">
              <w:rPr>
                <w:b/>
                <w:lang w:val="en-GB"/>
              </w:rPr>
              <w:t>ID</w:t>
            </w:r>
          </w:p>
        </w:tc>
        <w:tc>
          <w:tcPr>
            <w:tcW w:w="7669" w:type="dxa"/>
            <w:shd w:val="clear" w:color="auto" w:fill="D9D9D9" w:themeFill="background1" w:themeFillShade="D9"/>
            <w:vAlign w:val="center"/>
          </w:tcPr>
          <w:p w14:paraId="54DD23A1" w14:textId="77777777" w:rsidR="009A277F" w:rsidRPr="00643D15" w:rsidRDefault="009A277F" w:rsidP="00A8009D">
            <w:pPr>
              <w:jc w:val="center"/>
              <w:rPr>
                <w:b/>
                <w:lang w:val="en-GB"/>
              </w:rPr>
            </w:pPr>
            <w:r w:rsidRPr="00643D15">
              <w:rPr>
                <w:b/>
                <w:lang w:val="en-GB"/>
              </w:rPr>
              <w:t>Name</w:t>
            </w:r>
          </w:p>
        </w:tc>
      </w:tr>
      <w:tr w:rsidR="009A277F" w14:paraId="04410D49" w14:textId="77777777" w:rsidTr="009A277F">
        <w:trPr>
          <w:trHeight w:val="323"/>
        </w:trPr>
        <w:tc>
          <w:tcPr>
            <w:tcW w:w="2628" w:type="dxa"/>
            <w:vAlign w:val="center"/>
          </w:tcPr>
          <w:p w14:paraId="465A7A48" w14:textId="77777777" w:rsidR="00B256B9" w:rsidRDefault="00B256B9"/>
        </w:tc>
        <w:tc>
          <w:tcPr>
            <w:tcW w:w="7669" w:type="dxa"/>
            <w:vAlign w:val="center"/>
          </w:tcPr>
          <w:p w14:paraId="7A06971F" w14:textId="77777777" w:rsidR="009A277F" w:rsidRDefault="009A277F" w:rsidP="00A8009D">
            <w:r>
              <w:t>SB04 Notify Customer of Intrusion</w:t>
            </w:r>
          </w:p>
        </w:tc>
      </w:tr>
      <w:tr w:rsidR="009A277F" w14:paraId="4549F3DD" w14:textId="77777777" w:rsidTr="009A277F">
        <w:trPr>
          <w:trHeight w:val="323"/>
        </w:trPr>
        <w:tc>
          <w:tcPr>
            <w:tcW w:w="2628" w:type="dxa"/>
            <w:vAlign w:val="center"/>
          </w:tcPr>
          <w:p w14:paraId="181208A8" w14:textId="77777777" w:rsidR="00B256B9" w:rsidRDefault="00B256B9"/>
        </w:tc>
        <w:tc>
          <w:tcPr>
            <w:tcW w:w="7669" w:type="dxa"/>
            <w:vAlign w:val="center"/>
          </w:tcPr>
          <w:p w14:paraId="06E2C91C" w14:textId="77777777" w:rsidR="009A277F" w:rsidRDefault="009A277F" w:rsidP="00A8009D">
            <w:r>
              <w:t>SB07 Disable Sentinel</w:t>
            </w:r>
          </w:p>
        </w:tc>
      </w:tr>
      <w:tr w:rsidR="009A277F" w14:paraId="346D09C9" w14:textId="77777777" w:rsidTr="009A277F">
        <w:trPr>
          <w:trHeight w:val="323"/>
        </w:trPr>
        <w:tc>
          <w:tcPr>
            <w:tcW w:w="2628" w:type="dxa"/>
            <w:vAlign w:val="center"/>
          </w:tcPr>
          <w:p w14:paraId="411D4412" w14:textId="77777777" w:rsidR="00B256B9" w:rsidRDefault="00B256B9"/>
        </w:tc>
        <w:tc>
          <w:tcPr>
            <w:tcW w:w="7669" w:type="dxa"/>
            <w:vAlign w:val="center"/>
          </w:tcPr>
          <w:p w14:paraId="1AC937C4" w14:textId="77777777" w:rsidR="009A277F" w:rsidRDefault="009A277F" w:rsidP="00A8009D">
            <w:r>
              <w:t>SB08 Modify Sentinel Settings</w:t>
            </w:r>
          </w:p>
        </w:tc>
      </w:tr>
      <w:tr w:rsidR="009A277F" w14:paraId="51E82574" w14:textId="77777777" w:rsidTr="009A277F">
        <w:trPr>
          <w:trHeight w:val="323"/>
        </w:trPr>
        <w:tc>
          <w:tcPr>
            <w:tcW w:w="2628" w:type="dxa"/>
            <w:vAlign w:val="center"/>
          </w:tcPr>
          <w:p w14:paraId="561D249B" w14:textId="77777777" w:rsidR="00B256B9" w:rsidRDefault="00B256B9"/>
        </w:tc>
        <w:tc>
          <w:tcPr>
            <w:tcW w:w="7669" w:type="dxa"/>
            <w:vAlign w:val="center"/>
          </w:tcPr>
          <w:p w14:paraId="37123E2D" w14:textId="77777777" w:rsidR="009A277F" w:rsidRDefault="009A277F" w:rsidP="00A8009D">
            <w:r>
              <w:t>SB02 Detect Vehicle Intrusion</w:t>
            </w:r>
          </w:p>
        </w:tc>
      </w:tr>
      <w:tr w:rsidR="009A277F" w14:paraId="28C5B635" w14:textId="77777777" w:rsidTr="009A277F">
        <w:trPr>
          <w:trHeight w:val="323"/>
        </w:trPr>
        <w:tc>
          <w:tcPr>
            <w:tcW w:w="2628" w:type="dxa"/>
            <w:vAlign w:val="center"/>
          </w:tcPr>
          <w:p w14:paraId="51F1BC90" w14:textId="77777777" w:rsidR="00B256B9" w:rsidRDefault="00B256B9"/>
        </w:tc>
        <w:tc>
          <w:tcPr>
            <w:tcW w:w="7669" w:type="dxa"/>
            <w:vAlign w:val="center"/>
          </w:tcPr>
          <w:p w14:paraId="41DBCFF5" w14:textId="77777777" w:rsidR="009A277F" w:rsidRDefault="009A277F" w:rsidP="00A8009D">
            <w:r>
              <w:t>SB01 Enable Sentinel</w:t>
            </w:r>
          </w:p>
        </w:tc>
      </w:tr>
      <w:tr w:rsidR="009A277F" w14:paraId="55D1C9EA" w14:textId="77777777" w:rsidTr="009A277F">
        <w:trPr>
          <w:trHeight w:val="323"/>
        </w:trPr>
        <w:tc>
          <w:tcPr>
            <w:tcW w:w="2628" w:type="dxa"/>
            <w:vAlign w:val="center"/>
          </w:tcPr>
          <w:p w14:paraId="43EBDEAE" w14:textId="77777777" w:rsidR="00B256B9" w:rsidRDefault="00B256B9"/>
        </w:tc>
        <w:tc>
          <w:tcPr>
            <w:tcW w:w="7669" w:type="dxa"/>
            <w:vAlign w:val="center"/>
          </w:tcPr>
          <w:p w14:paraId="4ACA815E" w14:textId="77777777" w:rsidR="009A277F" w:rsidRDefault="009A277F" w:rsidP="00A8009D">
            <w:r>
              <w:t>SB05 Record</w:t>
            </w:r>
          </w:p>
        </w:tc>
      </w:tr>
      <w:tr w:rsidR="009A277F" w14:paraId="34BA0C3B" w14:textId="77777777" w:rsidTr="009A277F">
        <w:trPr>
          <w:trHeight w:val="323"/>
        </w:trPr>
        <w:tc>
          <w:tcPr>
            <w:tcW w:w="2628" w:type="dxa"/>
            <w:vAlign w:val="center"/>
          </w:tcPr>
          <w:p w14:paraId="6C3BFCE2" w14:textId="77777777" w:rsidR="00B256B9" w:rsidRDefault="00B256B9"/>
        </w:tc>
        <w:tc>
          <w:tcPr>
            <w:tcW w:w="7669" w:type="dxa"/>
            <w:vAlign w:val="center"/>
          </w:tcPr>
          <w:p w14:paraId="54615300" w14:textId="77777777" w:rsidR="009A277F" w:rsidRDefault="009A277F" w:rsidP="00A8009D">
            <w:r>
              <w:t>SB06 Store Recording</w:t>
            </w:r>
          </w:p>
        </w:tc>
      </w:tr>
      <w:tr w:rsidR="009A277F" w14:paraId="68FBD69E" w14:textId="77777777" w:rsidTr="009A277F">
        <w:trPr>
          <w:trHeight w:val="323"/>
        </w:trPr>
        <w:tc>
          <w:tcPr>
            <w:tcW w:w="2628" w:type="dxa"/>
            <w:vAlign w:val="center"/>
          </w:tcPr>
          <w:p w14:paraId="6073F61E" w14:textId="77777777" w:rsidR="00B256B9" w:rsidRDefault="00B256B9"/>
        </w:tc>
        <w:tc>
          <w:tcPr>
            <w:tcW w:w="7669" w:type="dxa"/>
            <w:vAlign w:val="center"/>
          </w:tcPr>
          <w:p w14:paraId="5BB5D010" w14:textId="77777777" w:rsidR="009A277F" w:rsidRDefault="009A277F" w:rsidP="00A8009D">
            <w:r>
              <w:t>SB03 Determine Valid Intrusion</w:t>
            </w:r>
          </w:p>
        </w:tc>
      </w:tr>
    </w:tbl>
    <w:p w14:paraId="4EA751AE" w14:textId="41FAD45C" w:rsidR="009A277F" w:rsidRDefault="009A277F" w:rsidP="009A277F">
      <w:pPr>
        <w:pStyle w:val="Caption"/>
      </w:pPr>
      <w:bookmarkStart w:id="237" w:name="_Toc529191308"/>
      <w:bookmarkStart w:id="238" w:name="_Toc65830467"/>
      <w:r w:rsidRPr="00FC63F6">
        <w:t xml:space="preserve">Table </w:t>
      </w:r>
      <w:r>
        <w:rPr>
          <w:noProof/>
        </w:rPr>
        <w:fldChar w:fldCharType="begin"/>
      </w:r>
      <w:r>
        <w:rPr>
          <w:noProof/>
        </w:rPr>
        <w:instrText xml:space="preserve"> SEQ Table \* ARABIC </w:instrText>
      </w:r>
      <w:r>
        <w:rPr>
          <w:noProof/>
        </w:rPr>
        <w:fldChar w:fldCharType="separate"/>
      </w:r>
      <w:r w:rsidR="00613B19">
        <w:rPr>
          <w:noProof/>
        </w:rPr>
        <w:t>9</w:t>
      </w:r>
      <w:r>
        <w:rPr>
          <w:noProof/>
        </w:rPr>
        <w:fldChar w:fldCharType="end"/>
      </w:r>
      <w:r>
        <w:t xml:space="preserve">: </w:t>
      </w:r>
      <w:r w:rsidRPr="00FC63F6">
        <w:t>System Behaviors</w:t>
      </w:r>
      <w:r>
        <w:t xml:space="preserve"> for HARA</w:t>
      </w:r>
      <w:bookmarkEnd w:id="237"/>
      <w:bookmarkEnd w:id="238"/>
    </w:p>
    <w:p w14:paraId="0ECFA891" w14:textId="024FE191" w:rsidR="009A277F" w:rsidRPr="009A277F" w:rsidRDefault="009A277F" w:rsidP="009A277F"/>
    <w:p w14:paraId="75B25187" w14:textId="77777777" w:rsidR="00784A0B" w:rsidRPr="00C12D32" w:rsidRDefault="00784A0B" w:rsidP="00784A0B">
      <w:pPr>
        <w:pStyle w:val="Heading2"/>
      </w:pPr>
      <w:bookmarkStart w:id="239" w:name="_Ref519952229"/>
      <w:bookmarkStart w:id="240" w:name="_Ref519952222"/>
      <w:bookmarkStart w:id="241" w:name="_Toc65830437"/>
      <w:r w:rsidRPr="00C12D32">
        <w:rPr>
          <w:rStyle w:val="SubtleEmphasis"/>
          <w:i w:val="0"/>
          <w:color w:val="auto"/>
        </w:rPr>
        <w:t>Safety Assumptions</w:t>
      </w:r>
      <w:bookmarkEnd w:id="239"/>
      <w:bookmarkEnd w:id="240"/>
      <w:bookmarkEnd w:id="241"/>
    </w:p>
    <w:p w14:paraId="54EEAC71"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35A4364" w14:textId="4EB1ABC2"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25" w:history="1">
        <w:r w:rsidRPr="008A4C8A">
          <w:rPr>
            <w:rStyle w:val="Hyperlink"/>
          </w:rPr>
          <w:t>Functional Safety Sharepoint</w:t>
        </w:r>
      </w:hyperlink>
      <w:r>
        <w:rPr>
          <w:rStyle w:val="SubtleEmphasis"/>
        </w:rPr>
        <w:t xml:space="preserve"> – HARA</w:t>
      </w:r>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242"/>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242"/>
      <w:r>
        <w:rPr>
          <w:rStyle w:val="CommentReference"/>
          <w:rFonts w:ascii="Times New Roman" w:hAnsi="Times New Roman"/>
        </w:rPr>
        <w:commentReference w:id="242"/>
      </w:r>
    </w:p>
    <w:p w14:paraId="6F3CE80B" w14:textId="09F499B6" w:rsidR="003531D5" w:rsidRDefault="00B924AD" w:rsidP="0059666E">
      <w:pPr>
        <w:pStyle w:val="Heading2"/>
      </w:pPr>
      <w:bookmarkStart w:id="243" w:name="_Ref528759293"/>
      <w:bookmarkStart w:id="244" w:name="_Ref528759292"/>
      <w:bookmarkStart w:id="245" w:name="_Toc65830438"/>
      <w:r w:rsidRPr="0070553F">
        <w:t>Safety Goals</w:t>
      </w:r>
      <w:bookmarkEnd w:id="243"/>
      <w:bookmarkEnd w:id="244"/>
      <w:bookmarkEnd w:id="245"/>
    </w:p>
    <w:p w14:paraId="0E9ECE5B"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D5F434F"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4AA62E20" w14:textId="1116FF41"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26" w:history="1">
        <w:r w:rsidRPr="008A4C8A">
          <w:rPr>
            <w:rStyle w:val="Hyperlink"/>
          </w:rPr>
          <w:t>Functional Safety Sharepoint</w:t>
        </w:r>
      </w:hyperlink>
      <w:r>
        <w:rPr>
          <w:rStyle w:val="SubtleEmphasis"/>
        </w:rPr>
        <w:t xml:space="preserve"> – HARA</w:t>
      </w:r>
    </w:p>
    <w:p w14:paraId="763F414B" w14:textId="77777777" w:rsidR="00E726D6" w:rsidRDefault="00E726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EA6589">
        <w:trPr>
          <w:trHeight w:val="521"/>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EA6589">
        <w:trPr>
          <w:trHeight w:val="247"/>
        </w:trPr>
        <w:tc>
          <w:tcPr>
            <w:tcW w:w="1057" w:type="dxa"/>
            <w:vMerge w:val="restart"/>
            <w:shd w:val="clear" w:color="auto" w:fill="auto"/>
          </w:tcPr>
          <w:p w14:paraId="6C0659D3" w14:textId="77777777" w:rsidR="00B256B9" w:rsidRDefault="00B256B9"/>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246" w:name="_5501146a6d09b88e31f4649dc0e292ca"/>
            <w:r>
              <w:t>Prevent Hazard (Example)</w:t>
            </w:r>
            <w:bookmarkEnd w:id="246"/>
          </w:p>
        </w:tc>
      </w:tr>
      <w:tr w:rsidR="00CE3BD6" w:rsidRPr="0070553F" w14:paraId="320A131F" w14:textId="77777777" w:rsidTr="00EA6589">
        <w:trPr>
          <w:trHeight w:val="247"/>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4AB0E4B8" w14:textId="77777777" w:rsidR="00B256B9" w:rsidRDefault="00B256B9"/>
        </w:tc>
      </w:tr>
      <w:tr w:rsidR="00CE3BD6" w:rsidRPr="0070553F" w14:paraId="0A92EE9C" w14:textId="77777777" w:rsidTr="00EA6589">
        <w:trPr>
          <w:trHeight w:val="247"/>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EA6589">
        <w:trPr>
          <w:trHeight w:val="247"/>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7F43446D" w14:textId="77777777" w:rsidR="00B256B9" w:rsidRDefault="00B256B9"/>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52A504C7" w14:textId="77777777" w:rsidR="00B256B9" w:rsidRDefault="00B256B9"/>
        </w:tc>
      </w:tr>
      <w:tr w:rsidR="00CE3BD6" w:rsidRPr="0070553F" w14:paraId="575F8DF8" w14:textId="77777777" w:rsidTr="00EA6589">
        <w:trPr>
          <w:trHeight w:val="247"/>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3A4B28EB" w:rsidR="00AB2165" w:rsidRPr="00EA6589" w:rsidRDefault="00C47305" w:rsidP="00EA6589">
            <w:pPr>
              <w:pStyle w:val="ListParagraph"/>
              <w:numPr>
                <w:ilvl w:val="0"/>
                <w:numId w:val="21"/>
              </w:numPr>
              <w:rPr>
                <w:rFonts w:ascii="Arial" w:hAnsi="Arial" w:cs="Arial"/>
              </w:rPr>
            </w:pPr>
            <w:hyperlink w:anchor="_2c77d60706ffeb280ab4453c48e6a5a2" w:history="1">
              <w:r w:rsidR="005E6C0E">
                <w:rPr>
                  <w:rStyle w:val="Hyperlink"/>
                  <w:rFonts w:ascii="Arial" w:hAnsi="Arial" w:cs="Arial"/>
                </w:rPr>
                <w:t xml:space="preserve"> </w:t>
              </w:r>
            </w:hyperlink>
          </w:p>
        </w:tc>
      </w:tr>
    </w:tbl>
    <w:p w14:paraId="1BF58486" w14:textId="55C1B6ED" w:rsidR="00B55C52" w:rsidRDefault="00B55C52" w:rsidP="00B55C52">
      <w:pPr>
        <w:pStyle w:val="Caption"/>
      </w:pPr>
      <w:bookmarkStart w:id="247" w:name="_Toc450041244"/>
      <w:bookmarkStart w:id="248" w:name="_Toc65830468"/>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613B19">
        <w:rPr>
          <w:noProof/>
        </w:rPr>
        <w:t>10</w:t>
      </w:r>
      <w:r w:rsidRPr="0070553F">
        <w:rPr>
          <w:noProof/>
        </w:rPr>
        <w:fldChar w:fldCharType="end"/>
      </w:r>
      <w:r w:rsidRPr="0070553F">
        <w:t>: Functional Safety Goals</w:t>
      </w:r>
      <w:bookmarkEnd w:id="247"/>
      <w:bookmarkEnd w:id="248"/>
    </w:p>
    <w:p w14:paraId="06FDCF88" w14:textId="0CBFAD91" w:rsidR="003531D5" w:rsidRDefault="003531D5" w:rsidP="003531D5">
      <w:pPr>
        <w:pStyle w:val="Heading2"/>
      </w:pPr>
      <w:bookmarkStart w:id="249" w:name="_Toc65830439"/>
      <w:r w:rsidRPr="0070553F">
        <w:t>Functional Safety Requirements</w:t>
      </w:r>
      <w:bookmarkEnd w:id="249"/>
    </w:p>
    <w:p w14:paraId="26BB836E" w14:textId="77777777" w:rsidR="00202356" w:rsidRDefault="00202356" w:rsidP="00202356">
      <w:pPr>
        <w:shd w:val="clear" w:color="auto" w:fill="D6E3BC" w:themeFill="accent3" w:themeFillTint="66"/>
        <w:rPr>
          <w:rStyle w:val="SubtleEmphasis"/>
        </w:rPr>
      </w:pPr>
      <w:r>
        <w:rPr>
          <w:rStyle w:val="SubtleEmphasis"/>
          <w:b/>
        </w:rPr>
        <w:t>#Classification</w:t>
      </w:r>
      <w:r>
        <w:rPr>
          <w:rStyle w:val="SubtleEmphasis"/>
        </w:rPr>
        <w:t>: Functional Safety only</w:t>
      </w:r>
    </w:p>
    <w:p w14:paraId="02ADD8F3" w14:textId="77777777" w:rsidR="00202356" w:rsidRDefault="00202356" w:rsidP="00202356">
      <w:pPr>
        <w:shd w:val="clear" w:color="auto" w:fill="D6E3BC" w:themeFill="accent3" w:themeFillTint="66"/>
        <w:rPr>
          <w:rStyle w:val="SubtleEmphasis"/>
          <w:rFonts w:cs="Arial"/>
        </w:rPr>
      </w:pPr>
      <w:r>
        <w:rPr>
          <w:rStyle w:val="SubtleEmphasis"/>
          <w:b/>
        </w:rPr>
        <w:lastRenderedPageBreak/>
        <w:t>#Hint:</w:t>
      </w:r>
      <w:r>
        <w:rPr>
          <w:rStyle w:val="SubtleEmphasis"/>
        </w:rPr>
        <w:t xml:space="preserve"> The </w:t>
      </w:r>
      <w:r>
        <w:rPr>
          <w:rStyle w:val="SubtleEmphasis"/>
          <w:rFonts w:cs="Arial"/>
        </w:rPr>
        <w:t>section lists the Functional Safety Requirements (FSRs) derived from</w:t>
      </w:r>
    </w:p>
    <w:p w14:paraId="6268886A" w14:textId="727C9D97"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 Safety Goal (list in subsections </w:t>
      </w:r>
      <w:r>
        <w:rPr>
          <w:rStyle w:val="SubtleEmphasis"/>
          <w:rFonts w:ascii="Arial" w:hAnsi="Arial" w:cs="Arial"/>
        </w:rPr>
        <w:fldChar w:fldCharType="begin"/>
      </w:r>
      <w:r>
        <w:rPr>
          <w:rStyle w:val="SubtleEmphasis"/>
          <w:rFonts w:ascii="Arial" w:hAnsi="Arial" w:cs="Arial"/>
        </w:rPr>
        <w:instrText xml:space="preserve"> REF _Ref4159949 \w \h  \* MERGEFORMAT </w:instrText>
      </w:r>
      <w:r>
        <w:rPr>
          <w:rStyle w:val="SubtleEmphasis"/>
          <w:rFonts w:ascii="Arial" w:hAnsi="Arial" w:cs="Arial"/>
        </w:rPr>
      </w:r>
      <w:r>
        <w:rPr>
          <w:rStyle w:val="SubtleEmphasis"/>
          <w:rFonts w:ascii="Arial" w:hAnsi="Arial" w:cs="Arial"/>
        </w:rPr>
        <w:fldChar w:fldCharType="separate"/>
      </w:r>
      <w:r w:rsidR="00613B19">
        <w:rPr>
          <w:rStyle w:val="SubtleEmphasis"/>
          <w:rFonts w:ascii="Arial" w:hAnsi="Arial" w:cs="Arial"/>
          <w:b/>
          <w:bCs/>
        </w:rPr>
        <w:t>Error! Reference source not found.</w:t>
      </w:r>
      <w:r>
        <w:rPr>
          <w:rStyle w:val="SubtleEmphasis"/>
          <w:rFonts w:ascii="Arial" w:hAnsi="Arial" w:cs="Arial"/>
        </w:rPr>
        <w:fldChar w:fldCharType="end"/>
      </w:r>
      <w:r>
        <w:rPr>
          <w:rStyle w:val="SubtleEmphasis"/>
          <w:rFonts w:ascii="Arial" w:hAnsi="Arial" w:cs="Arial"/>
        </w:rPr>
        <w:t xml:space="preserve"> and following) </w:t>
      </w:r>
    </w:p>
    <w:p w14:paraId="5F4635CE" w14:textId="77777777" w:rsidR="00202356" w:rsidRDefault="00202356" w:rsidP="00202356">
      <w:pPr>
        <w:shd w:val="clear" w:color="auto" w:fill="D6E3BC" w:themeFill="accent3" w:themeFillTint="66"/>
        <w:ind w:firstLine="720"/>
        <w:rPr>
          <w:rStyle w:val="SubtleEmphasis"/>
          <w:rFonts w:cs="Arial"/>
        </w:rPr>
      </w:pPr>
      <w:r>
        <w:rPr>
          <w:rStyle w:val="SubtleEmphasis"/>
          <w:rFonts w:cs="Arial"/>
        </w:rPr>
        <w:t>in this case each FSR should trace back to a safety goal in ch. 6.3</w:t>
      </w:r>
    </w:p>
    <w:p w14:paraId="238B14E0" w14:textId="3F4B1F87"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and Assumptions (list in subsection </w:t>
      </w:r>
      <w:r>
        <w:rPr>
          <w:rStyle w:val="SubtleEmphasis"/>
          <w:rFonts w:ascii="Arial" w:hAnsi="Arial" w:cs="Arial"/>
        </w:rPr>
        <w:fldChar w:fldCharType="begin"/>
      </w:r>
      <w:r>
        <w:rPr>
          <w:rStyle w:val="SubtleEmphasis"/>
          <w:rFonts w:ascii="Arial" w:hAnsi="Arial" w:cs="Arial"/>
        </w:rPr>
        <w:instrText xml:space="preserve"> REF _Ref4159967 \w \h  \* MERGEFORMAT </w:instrText>
      </w:r>
      <w:r>
        <w:rPr>
          <w:rStyle w:val="SubtleEmphasis"/>
          <w:rFonts w:ascii="Arial" w:hAnsi="Arial" w:cs="Arial"/>
        </w:rPr>
      </w:r>
      <w:r>
        <w:rPr>
          <w:rStyle w:val="SubtleEmphasis"/>
          <w:rFonts w:ascii="Arial" w:hAnsi="Arial" w:cs="Arial"/>
        </w:rPr>
        <w:fldChar w:fldCharType="separate"/>
      </w:r>
      <w:r w:rsidR="00613B19">
        <w:rPr>
          <w:rStyle w:val="SubtleEmphasis"/>
          <w:rFonts w:ascii="Arial" w:hAnsi="Arial" w:cs="Arial"/>
          <w:b/>
          <w:bCs/>
        </w:rPr>
        <w:t>Error! Reference source not found.</w:t>
      </w:r>
      <w:r>
        <w:rPr>
          <w:rStyle w:val="SubtleEmphasis"/>
          <w:rFonts w:ascii="Arial" w:hAnsi="Arial" w:cs="Arial"/>
        </w:rPr>
        <w:fldChar w:fldCharType="end"/>
      </w:r>
      <w:r>
        <w:rPr>
          <w:rStyle w:val="SubtleEmphasis"/>
          <w:rFonts w:ascii="Arial" w:hAnsi="Arial" w:cs="Arial"/>
        </w:rPr>
        <w:t xml:space="preserve">). </w:t>
      </w:r>
    </w:p>
    <w:p w14:paraId="29ACA493" w14:textId="77777777" w:rsidR="00202356" w:rsidRDefault="00202356" w:rsidP="00202356">
      <w:pPr>
        <w:shd w:val="clear" w:color="auto" w:fill="D6E3BC"/>
        <w:ind w:firstLine="720"/>
        <w:rPr>
          <w:rStyle w:val="SubtleEmphasis"/>
          <w:rFonts w:cs="Arial"/>
        </w:rPr>
      </w:pPr>
      <w:r>
        <w:rPr>
          <w:rStyle w:val="SubtleEmphasis"/>
          <w:rFonts w:cs="Arial"/>
        </w:rPr>
        <w:t>in this case each FSR should trace back to an assumption in ch. 6.2.</w:t>
      </w:r>
    </w:p>
    <w:p w14:paraId="5F327504" w14:textId="089EDB99" w:rsidR="00202356" w:rsidRDefault="00202356" w:rsidP="00202356">
      <w:pPr>
        <w:shd w:val="clear" w:color="auto" w:fill="D6E3BC" w:themeFill="accent3" w:themeFillTint="66"/>
        <w:rPr>
          <w:rStyle w:val="SubtleEmphasis"/>
          <w:rFonts w:cs="Arial"/>
        </w:rPr>
      </w:pPr>
      <w:r>
        <w:rPr>
          <w:rStyle w:val="SubtleEmphasis"/>
          <w:rFonts w:cs="Arial"/>
        </w:rPr>
        <w:t xml:space="preserve">In section </w:t>
      </w:r>
      <w:r>
        <w:rPr>
          <w:rStyle w:val="SubtleEmphasis"/>
          <w:rFonts w:cs="Arial"/>
        </w:rPr>
        <w:fldChar w:fldCharType="begin"/>
      </w:r>
      <w:r>
        <w:rPr>
          <w:rStyle w:val="SubtleEmphasis"/>
          <w:rFonts w:cs="Arial"/>
        </w:rPr>
        <w:instrText xml:space="preserve"> REF _Ref4160959 \w \h  \* MERGEFORMAT </w:instrText>
      </w:r>
      <w:r>
        <w:rPr>
          <w:rStyle w:val="SubtleEmphasis"/>
          <w:rFonts w:cs="Arial"/>
        </w:rPr>
      </w:r>
      <w:r>
        <w:rPr>
          <w:rStyle w:val="SubtleEmphasis"/>
          <w:rFonts w:cs="Arial"/>
        </w:rPr>
        <w:fldChar w:fldCharType="separate"/>
      </w:r>
      <w:r w:rsidR="00613B19">
        <w:rPr>
          <w:rStyle w:val="SubtleEmphasis"/>
          <w:rFonts w:cs="Arial"/>
          <w:b/>
          <w:bCs/>
        </w:rPr>
        <w:t>Error! Reference source not found.</w:t>
      </w:r>
      <w:r>
        <w:rPr>
          <w:rStyle w:val="SubtleEmphasis"/>
          <w:rFonts w:cs="Arial"/>
        </w:rPr>
        <w:fldChar w:fldCharType="end"/>
      </w:r>
      <w:r>
        <w:rPr>
          <w:rStyle w:val="SubtleEmphasis"/>
          <w:rFonts w:cs="Arial"/>
        </w:rPr>
        <w:t xml:space="preserve"> “</w:t>
      </w:r>
      <w:r>
        <w:rPr>
          <w:rStyle w:val="SubtleEmphasis"/>
          <w:rFonts w:cs="Arial"/>
        </w:rPr>
        <w:fldChar w:fldCharType="begin"/>
      </w:r>
      <w:r>
        <w:rPr>
          <w:rStyle w:val="SubtleEmphasis"/>
          <w:rFonts w:cs="Arial"/>
        </w:rPr>
        <w:instrText xml:space="preserve"> REF _Ref4161917 \h  \* MERGEFORMAT </w:instrText>
      </w:r>
      <w:r>
        <w:rPr>
          <w:rStyle w:val="SubtleEmphasis"/>
          <w:rFonts w:cs="Arial"/>
        </w:rPr>
      </w:r>
      <w:r>
        <w:rPr>
          <w:rStyle w:val="SubtleEmphasis"/>
          <w:rFonts w:cs="Arial"/>
        </w:rPr>
        <w:fldChar w:fldCharType="separate"/>
      </w:r>
      <w:r w:rsidR="00613B19">
        <w:rPr>
          <w:rStyle w:val="SubtleEmphasis"/>
          <w:rFonts w:cs="Arial"/>
          <w:b/>
          <w:bCs/>
        </w:rPr>
        <w:t>Error! Reference source not found.</w:t>
      </w:r>
      <w:r>
        <w:rPr>
          <w:rStyle w:val="SubtleEmphasis"/>
          <w:rFonts w:cs="Arial"/>
        </w:rPr>
        <w:fldChar w:fldCharType="end"/>
      </w:r>
      <w:r>
        <w:rPr>
          <w:rStyle w:val="SubtleEmphasis"/>
          <w:rFonts w:cs="Arial"/>
        </w:rPr>
        <w:t xml:space="preserve">” the initial FSRs from chapters </w:t>
      </w:r>
      <w:r>
        <w:rPr>
          <w:rStyle w:val="SubtleEmphasis"/>
          <w:rFonts w:cs="Arial"/>
        </w:rPr>
        <w:fldChar w:fldCharType="begin"/>
      </w:r>
      <w:r>
        <w:rPr>
          <w:rStyle w:val="SubtleEmphasis"/>
          <w:rFonts w:cs="Arial"/>
        </w:rPr>
        <w:instrText xml:space="preserve"> REF _Ref4159949 \w \h  \* MERGEFORMAT </w:instrText>
      </w:r>
      <w:r>
        <w:rPr>
          <w:rStyle w:val="SubtleEmphasis"/>
          <w:rFonts w:cs="Arial"/>
        </w:rPr>
      </w:r>
      <w:r>
        <w:rPr>
          <w:rStyle w:val="SubtleEmphasis"/>
          <w:rFonts w:cs="Arial"/>
        </w:rPr>
        <w:fldChar w:fldCharType="separate"/>
      </w:r>
      <w:r w:rsidR="00613B19">
        <w:rPr>
          <w:rStyle w:val="SubtleEmphasis"/>
          <w:rFonts w:cs="Arial"/>
          <w:b/>
          <w:bCs/>
        </w:rPr>
        <w:t>Error! Reference source not found.</w:t>
      </w:r>
      <w:r>
        <w:rPr>
          <w:rStyle w:val="SubtleEmphasis"/>
          <w:rFonts w:cs="Arial"/>
        </w:rPr>
        <w:fldChar w:fldCharType="end"/>
      </w:r>
      <w:r>
        <w:rPr>
          <w:rStyle w:val="SubtleEmphasis"/>
          <w:rFonts w:cs="Arial"/>
        </w:rPr>
        <w:t xml:space="preserve"> to </w:t>
      </w:r>
      <w:r>
        <w:rPr>
          <w:rStyle w:val="SubtleEmphasis"/>
          <w:rFonts w:cs="Arial"/>
        </w:rPr>
        <w:fldChar w:fldCharType="begin"/>
      </w:r>
      <w:r>
        <w:rPr>
          <w:rStyle w:val="SubtleEmphasis"/>
          <w:rFonts w:cs="Arial"/>
        </w:rPr>
        <w:instrText xml:space="preserve"> REF _Ref4159967 \w \h  \* MERGEFORMAT </w:instrText>
      </w:r>
      <w:r>
        <w:rPr>
          <w:rStyle w:val="SubtleEmphasis"/>
          <w:rFonts w:cs="Arial"/>
        </w:rPr>
      </w:r>
      <w:r>
        <w:rPr>
          <w:rStyle w:val="SubtleEmphasis"/>
          <w:rFonts w:cs="Arial"/>
        </w:rPr>
        <w:fldChar w:fldCharType="separate"/>
      </w:r>
      <w:r w:rsidR="00613B19">
        <w:rPr>
          <w:rStyle w:val="SubtleEmphasis"/>
          <w:rFonts w:cs="Arial"/>
          <w:b/>
          <w:bCs/>
        </w:rPr>
        <w:t>Error! Reference source not found.</w:t>
      </w:r>
      <w:r>
        <w:rPr>
          <w:rStyle w:val="SubtleEmphasis"/>
          <w:rFonts w:cs="Arial"/>
        </w:rPr>
        <w:fldChar w:fldCharType="end"/>
      </w:r>
      <w:r>
        <w:rPr>
          <w:rStyle w:val="SubtleEmphasis"/>
          <w:rFonts w:cs="Arial"/>
        </w:rPr>
        <w:t xml:space="preserve"> may be decomposed, if required.</w:t>
      </w:r>
    </w:p>
    <w:p w14:paraId="397022E2" w14:textId="515B23EB" w:rsidR="00202356" w:rsidRDefault="00202356" w:rsidP="00202356">
      <w:pPr>
        <w:shd w:val="clear" w:color="auto" w:fill="D6E3BC" w:themeFill="accent3" w:themeFillTint="66"/>
        <w:rPr>
          <w:rStyle w:val="SubtleEmphasis"/>
        </w:rPr>
      </w:pPr>
      <w:r>
        <w:rPr>
          <w:rStyle w:val="SubtleEmphasis"/>
          <w:b/>
        </w:rPr>
        <w:t>#Link:</w:t>
      </w:r>
      <w:r>
        <w:tab/>
      </w:r>
      <w:hyperlink r:id="rId127" w:history="1">
        <w:r>
          <w:rPr>
            <w:rStyle w:val="Hyperlink"/>
          </w:rPr>
          <w:t>Functional Safety Sharepoint</w:t>
        </w:r>
      </w:hyperlink>
      <w:r>
        <w:rPr>
          <w:rStyle w:val="SubtleEmphasis"/>
        </w:rPr>
        <w:t xml:space="preserve"> – Functional Safety Concept</w:t>
      </w:r>
    </w:p>
    <w:p w14:paraId="307239D1" w14:textId="307DD613" w:rsidR="00202356" w:rsidRPr="00202356" w:rsidRDefault="00202356" w:rsidP="00202356">
      <w:pPr>
        <w:shd w:val="clear" w:color="auto" w:fill="D6E3BC" w:themeFill="accent3" w:themeFillTint="66"/>
        <w:rPr>
          <w:color w:val="808080" w:themeColor="text1" w:themeTint="7F"/>
        </w:rPr>
      </w:pPr>
      <w:r>
        <w:tab/>
      </w:r>
      <w:hyperlink r:id="rId128" w:history="1">
        <w:r>
          <w:rPr>
            <w:rStyle w:val="Hyperlink"/>
          </w:rPr>
          <w:t>RE Wiki - Requirements Attributes</w:t>
        </w:r>
      </w:hyperlink>
    </w:p>
    <w:p w14:paraId="520F5990"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1EBDC41"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406D7584"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424222DE"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7E407749"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ch. 6.3 “Safety Goals” or </w:t>
      </w:r>
    </w:p>
    <w:p w14:paraId="0143D1EC" w14:textId="3BAD382F" w:rsidR="0070553F" w:rsidRPr="0070553F" w:rsidRDefault="0070553F" w:rsidP="00FF76B2">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an assumption in ch. 6.2 “Safety Assumptions”</w:t>
      </w:r>
    </w:p>
    <w:p w14:paraId="21D8FA8A" w14:textId="668A595D" w:rsidR="008A4C8A" w:rsidRDefault="008A4C8A" w:rsidP="0005083B">
      <w:pPr>
        <w:shd w:val="clear" w:color="auto" w:fill="D6E3BC" w:themeFill="accent3" w:themeFillTint="66"/>
        <w:rPr>
          <w:rStyle w:val="SubtleEmphasis"/>
        </w:rPr>
      </w:pPr>
      <w:r w:rsidRPr="008A4C8A">
        <w:rPr>
          <w:rStyle w:val="SubtleEmphasis"/>
          <w:b/>
        </w:rPr>
        <w:t>#Link:</w:t>
      </w:r>
      <w:r>
        <w:tab/>
      </w:r>
      <w:hyperlink r:id="rId129" w:history="1">
        <w:r w:rsidRPr="008A4C8A">
          <w:rPr>
            <w:rStyle w:val="Hyperlink"/>
          </w:rPr>
          <w:t>Functional Safety Sharepoint</w:t>
        </w:r>
      </w:hyperlink>
      <w:r>
        <w:rPr>
          <w:rStyle w:val="SubtleEmphasis"/>
        </w:rPr>
        <w:t xml:space="preserve"> – Functional Safety Concept</w:t>
      </w:r>
    </w:p>
    <w:p w14:paraId="1C1055A1" w14:textId="6493230B" w:rsidR="00B94676" w:rsidRDefault="00B94676" w:rsidP="0005083B">
      <w:pPr>
        <w:shd w:val="clear" w:color="auto" w:fill="D6E3BC" w:themeFill="accent3" w:themeFillTint="66"/>
        <w:rPr>
          <w:rStyle w:val="Hyperlink"/>
        </w:rPr>
      </w:pPr>
      <w:r>
        <w:tab/>
      </w:r>
      <w:hyperlink r:id="rId130" w:history="1">
        <w:r w:rsidRPr="0097120E">
          <w:rPr>
            <w:rStyle w:val="Hyperlink"/>
          </w:rPr>
          <w:t>RE Wiki - Requirements Attributes</w:t>
        </w:r>
      </w:hyperlink>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bookmarkStart w:id="250" w:name="_Toc65830440"/>
      <w:r>
        <w:rPr>
          <w:rStyle w:val="SubtleEmphasis"/>
          <w:i w:val="0"/>
          <w:iCs w:val="0"/>
          <w:color w:val="000000" w:themeColor="text1"/>
        </w:rPr>
        <w:t>Safety Goal:  Prevent Hazard (Example)</w:t>
      </w:r>
      <w:bookmarkEnd w:id="250"/>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491AECCD" wp14:editId="28FB41CD">
            <wp:extent cx="6466204" cy="2625244"/>
            <wp:effectExtent l="0" t="0" r="0" b="0"/>
            <wp:docPr id="28" name="Picture -1908374517.jpg" descr="-190837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08374517.jpg"/>
                    <pic:cNvPicPr/>
                  </pic:nvPicPr>
                  <pic:blipFill>
                    <a:blip r:embed="rId131"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251" w:name="_cb00a920e9080097c04a086e8eb56760"/>
      <w:r w:rsidRPr="00F311C5">
        <w:rPr>
          <w:szCs w:val="16"/>
        </w:rPr>
        <w:t>SG #1 Diagram – Prevent Hazard (Example)</w:t>
      </w:r>
      <w:bookmarkEnd w:id="251"/>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252" w:name="_Toc503973548"/>
      <w:r w:rsidRPr="00EB2A73">
        <w:t>Warning and Recovery Concept</w:t>
      </w:r>
      <w:bookmarkEnd w:id="252"/>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lastRenderedPageBreak/>
        <w:drawing>
          <wp:inline distT="0" distB="0" distL="0" distR="0" wp14:anchorId="4A181A55" wp14:editId="19B705F3">
            <wp:extent cx="3857625" cy="2400300"/>
            <wp:effectExtent l="0" t="0" r="0" b="0"/>
            <wp:docPr id="30" name="Picture 816748062.jpg" descr="816748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6748062.jpg"/>
                    <pic:cNvPicPr/>
                  </pic:nvPicPr>
                  <pic:blipFill>
                    <a:blip r:embed="rId132" cstate="print"/>
                    <a:stretch>
                      <a:fillRect/>
                    </a:stretch>
                  </pic:blipFill>
                  <pic:spPr>
                    <a:xfrm>
                      <a:off x="0" y="0"/>
                      <a:ext cx="3857625" cy="2400300"/>
                    </a:xfrm>
                    <a:prstGeom prst="rect">
                      <a:avLst/>
                    </a:prstGeom>
                  </pic:spPr>
                </pic:pic>
              </a:graphicData>
            </a:graphic>
          </wp:inline>
        </w:drawing>
      </w:r>
    </w:p>
    <w:p w14:paraId="665C15F6" w14:textId="18D45219" w:rsidR="005C155F" w:rsidRDefault="005C155F" w:rsidP="005C155F">
      <w:pPr>
        <w:pStyle w:val="Caption"/>
        <w:spacing w:before="0"/>
      </w:pPr>
      <w:bookmarkStart w:id="253" w:name="_Toc65830457"/>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613B19">
        <w:rPr>
          <w:noProof/>
        </w:rPr>
        <w:t>4</w:t>
      </w:r>
      <w:r w:rsidR="00EC2A51">
        <w:rPr>
          <w:noProof/>
        </w:rPr>
        <w:fldChar w:fldCharType="end"/>
      </w:r>
      <w:r>
        <w:t xml:space="preserve">: </w:t>
      </w:r>
      <w:bookmarkStart w:id="254" w:name="_365b4f4d6ee400e32d981acfb11d8533"/>
      <w:r w:rsidRPr="00D319C2">
        <w:t>W&amp;RC #1 Diagram – Prevent Hazard (Example)</w:t>
      </w:r>
      <w:bookmarkEnd w:id="253"/>
      <w:bookmarkEnd w:id="254"/>
    </w:p>
    <w:p w14:paraId="04394C0A" w14:textId="606756E1" w:rsidR="00DE4D02" w:rsidRDefault="001917E0" w:rsidP="001917E0">
      <w:pPr>
        <w:pStyle w:val="Heading3"/>
      </w:pPr>
      <w:bookmarkStart w:id="255" w:name="_Toc65830441"/>
      <w:r w:rsidRPr="001917E0">
        <w:t xml:space="preserve">Derivation of </w:t>
      </w:r>
      <w:r w:rsidR="00202356">
        <w:t xml:space="preserve">Functional Safety </w:t>
      </w:r>
      <w:r w:rsidRPr="001917E0">
        <w:t>Requirements on Assumptions</w:t>
      </w:r>
      <w:bookmarkEnd w:id="255"/>
    </w:p>
    <w:p w14:paraId="2526DEFF"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F459B6D"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56"/>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56"/>
      <w:r w:rsidR="00332A4B" w:rsidRPr="00C12D32">
        <w:rPr>
          <w:rStyle w:val="CommentReference"/>
          <w:rFonts w:ascii="Times New Roman" w:hAnsi="Times New Roman"/>
        </w:rPr>
        <w:commentReference w:id="256"/>
      </w:r>
    </w:p>
    <w:p w14:paraId="21039223" w14:textId="2AED0D11" w:rsidR="00421A80" w:rsidRPr="00C12D32" w:rsidRDefault="00202356" w:rsidP="003C301B">
      <w:pPr>
        <w:pStyle w:val="Heading2"/>
      </w:pPr>
      <w:bookmarkStart w:id="257" w:name="_Toc65830442"/>
      <w:r>
        <w:t xml:space="preserve">ASIL </w:t>
      </w:r>
      <w:r w:rsidR="00871AE3">
        <w:t>Decomposition of</w:t>
      </w:r>
      <w:r w:rsidR="00421A80" w:rsidRPr="00C12D32">
        <w:t xml:space="preserve"> Functional Safety Requirements</w:t>
      </w:r>
      <w:bookmarkEnd w:id="257"/>
    </w:p>
    <w:p w14:paraId="210A02C9"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819AA18"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2B9F22BA" w14:textId="245E3A9D"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133" w:history="1">
        <w:r w:rsidRPr="00663A13">
          <w:rPr>
            <w:rStyle w:val="Hyperlink"/>
            <w:i/>
          </w:rPr>
          <w:t>Functional Safety Sharepoint</w:t>
        </w:r>
      </w:hyperlink>
      <w:r w:rsidR="008A4C8A">
        <w:rPr>
          <w:i/>
          <w:color w:val="808080" w:themeColor="background1" w:themeShade="80"/>
        </w:rPr>
        <w:t xml:space="preserve"> - Functional Safety Concept</w:t>
      </w:r>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258"/>
      <w:r>
        <w:rPr>
          <w:color w:val="A6A6A6" w:themeColor="background1" w:themeShade="A6"/>
        </w:rPr>
        <w:t>No Functional Safety Requirements with ASIL Decompositions specified.</w:t>
      </w:r>
      <w:commentRangeEnd w:id="258"/>
      <w:r>
        <w:rPr>
          <w:rStyle w:val="CommentReference"/>
          <w:rFonts w:ascii="Times New Roman" w:eastAsia="Times New Roman" w:hAnsi="Times New Roman" w:cs="Times New Roman"/>
        </w:rPr>
        <w:commentReference w:id="258"/>
      </w:r>
    </w:p>
    <w:p w14:paraId="282F9026" w14:textId="242F938A" w:rsidR="008E02BA" w:rsidRDefault="008E02BA" w:rsidP="00FB2510">
      <w:pPr>
        <w:pStyle w:val="Heading1"/>
      </w:pPr>
      <w:bookmarkStart w:id="259" w:name="_Toc65830443"/>
      <w:r>
        <w:lastRenderedPageBreak/>
        <w:t>Architecture</w:t>
      </w:r>
      <w:bookmarkEnd w:id="259"/>
    </w:p>
    <w:p w14:paraId="08EA3CD0" w14:textId="7069DC26" w:rsidR="00D454CF" w:rsidRDefault="00D454CF" w:rsidP="008E02BA">
      <w:pPr>
        <w:pStyle w:val="Heading2"/>
      </w:pPr>
      <w:bookmarkStart w:id="260" w:name="_Toc65830444"/>
      <w:r w:rsidRPr="007C20FA">
        <w:t xml:space="preserve">Functional </w:t>
      </w:r>
      <w:r w:rsidR="00DE43BF">
        <w:t>Architecture</w:t>
      </w:r>
      <w:bookmarkEnd w:id="260"/>
    </w:p>
    <w:p w14:paraId="1D2B9B88" w14:textId="2A8FB9CB" w:rsidR="006104C6" w:rsidRPr="00347A88" w:rsidRDefault="006104C6" w:rsidP="008E02BA">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8E02BA">
        <w:rPr>
          <w:rStyle w:val="SubtleEmphasis"/>
        </w:rPr>
        <w:t>Mandatory for Functional Safety – otherwise o</w:t>
      </w:r>
      <w:r w:rsidR="008E02BA" w:rsidRPr="00347A88">
        <w:rPr>
          <w:rStyle w:val="SubtleEmphasis"/>
        </w:rPr>
        <w:t>ptional</w:t>
      </w:r>
    </w:p>
    <w:p w14:paraId="2CFA6B14" w14:textId="77777777" w:rsidR="00C163F4" w:rsidRPr="00347A88" w:rsidRDefault="006104C6" w:rsidP="008E02BA">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SysML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1DEA9A5C" w14:textId="77777777" w:rsidR="00C37F5C" w:rsidRDefault="006104C6" w:rsidP="008E02BA">
      <w:pPr>
        <w:shd w:val="clear" w:color="auto" w:fill="D6E3BC" w:themeFill="accent3" w:themeFillTint="66"/>
        <w:rPr>
          <w:rStyle w:val="SubtleEmphasis"/>
        </w:rPr>
      </w:pPr>
      <w:r w:rsidRPr="00C37F5C">
        <w:rPr>
          <w:rStyle w:val="SubtleEmphasis"/>
          <w:b/>
        </w:rPr>
        <w:t>#Links:</w:t>
      </w:r>
      <w:r w:rsidRPr="00347A88">
        <w:rPr>
          <w:rStyle w:val="SubtleEmphasis"/>
        </w:rPr>
        <w:t xml:space="preserve"> </w:t>
      </w:r>
    </w:p>
    <w:p w14:paraId="4C3088D3" w14:textId="4DFB4EFC"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134" w:history="1">
        <w:r w:rsidRPr="00C37F5C">
          <w:rPr>
            <w:rStyle w:val="SubtleEmphasis"/>
            <w:rFonts w:ascii="Arial" w:hAnsi="Arial" w:cs="Arial"/>
            <w:color w:val="0000FF"/>
          </w:rPr>
          <w:t>RE Wiki – Functional Decomposition</w:t>
        </w:r>
      </w:hyperlink>
    </w:p>
    <w:p w14:paraId="7CFDD27A" w14:textId="3D11EAFF" w:rsidR="006104C6" w:rsidRPr="00C37F5C" w:rsidRDefault="006104C6"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 xml:space="preserve">SysML - Activity Diagrams or </w:t>
      </w:r>
      <w:hyperlink r:id="rId135" w:history="1">
        <w:r w:rsidRPr="00C37F5C">
          <w:rPr>
            <w:rStyle w:val="SubtleEmphasis"/>
            <w:rFonts w:ascii="Arial" w:hAnsi="Arial" w:cs="Arial"/>
            <w:color w:val="0000FF"/>
          </w:rPr>
          <w:t>RE Wiki - Data Flow Diagrams</w:t>
        </w:r>
      </w:hyperlink>
    </w:p>
    <w:p w14:paraId="30808BA1" w14:textId="7370FD1E"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136" w:history="1">
        <w:r w:rsidRPr="00C37F5C">
          <w:rPr>
            <w:rStyle w:val="SubtleEmphasis"/>
            <w:rFonts w:ascii="Arial" w:hAnsi="Arial" w:cs="Arial"/>
            <w:color w:val="0000FF"/>
          </w:rPr>
          <w:t>RE Wiki – Data Flow Diagram</w:t>
        </w:r>
      </w:hyperlink>
    </w:p>
    <w:p w14:paraId="0BF21BD1" w14:textId="77777777" w:rsidR="009A277F" w:rsidRPr="00215C9F" w:rsidRDefault="009A277F" w:rsidP="008E02BA"/>
    <w:p w14:paraId="397EC25A" w14:textId="77777777" w:rsidR="00717914" w:rsidRPr="007C20FA" w:rsidRDefault="00717914" w:rsidP="00791140">
      <w:pPr>
        <w:pStyle w:val="Heading3"/>
      </w:pPr>
      <w:bookmarkStart w:id="261" w:name="_Toc65830445"/>
      <w:r w:rsidRPr="007C20FA">
        <w:t>List of Functions</w:t>
      </w:r>
      <w:bookmarkEnd w:id="261"/>
    </w:p>
    <w:p w14:paraId="4EF2CF09"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3F9C435A" w14:textId="77777777" w:rsidR="009A277F" w:rsidRPr="00215C9F" w:rsidRDefault="009A277F" w:rsidP="009A277F"/>
    <w:p w14:paraId="164D9E62" w14:textId="5545371E" w:rsidR="00534E51" w:rsidRDefault="00534E51" w:rsidP="008E02BA">
      <w:pPr>
        <w:pStyle w:val="Heading2"/>
      </w:pPr>
      <w:bookmarkStart w:id="262" w:name="_Toc65830446"/>
      <w:r>
        <w:t>Logical Architecture</w:t>
      </w:r>
      <w:bookmarkEnd w:id="262"/>
    </w:p>
    <w:p w14:paraId="1ACC4268" w14:textId="6F8893CD" w:rsidR="00534E51" w:rsidRPr="0061183F"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291C5444" w14:textId="77777777" w:rsidR="00534E51"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#Hint:</w:t>
      </w:r>
      <w:r w:rsidRPr="0061183F">
        <w:rPr>
          <w:rStyle w:val="SubtleEmphasis"/>
        </w:rPr>
        <w:t xml:space="preserve"> </w:t>
      </w:r>
      <w:r w:rsidRPr="008E02BA">
        <w:rPr>
          <w:rStyle w:val="SubtleEmphasis"/>
          <w:color w:val="7F7F7F" w:themeColor="text1" w:themeTint="80"/>
        </w:rPr>
        <w:t xml:space="preserve">FS Analysis requires a description of the boundary of the feature and its elements. A simple block diagram or a SysML Internal Block Diagram could be </w:t>
      </w:r>
      <w:r w:rsidRPr="0061183F">
        <w:rPr>
          <w:rStyle w:val="SubtleEmphasis"/>
        </w:rPr>
        <w:t>used to depict the</w:t>
      </w:r>
      <w:r>
        <w:rPr>
          <w:rStyle w:val="SubtleEmphasis"/>
        </w:rPr>
        <w:t xml:space="preserve"> Logical Architecture</w:t>
      </w:r>
    </w:p>
    <w:p w14:paraId="3ED98F4B" w14:textId="50AB68D9" w:rsidR="00534E51" w:rsidRPr="00FF0369"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iCs w:val="0"/>
          <w:color w:val="808080" w:themeColor="background1" w:themeShade="80"/>
        </w:rPr>
      </w:pPr>
      <w:r w:rsidRPr="0061183F">
        <w:rPr>
          <w:b/>
          <w:i/>
          <w:iCs/>
          <w:color w:val="808080" w:themeColor="background1" w:themeShade="80"/>
        </w:rPr>
        <w:t>#Link:</w:t>
      </w:r>
      <w:hyperlink r:id="rId137" w:history="1">
        <w:r>
          <w:rPr>
            <w:rStyle w:val="Hyperlink"/>
            <w:i/>
          </w:rPr>
          <w:t xml:space="preserve"> Ford Functional Safety Sharepoint</w:t>
        </w:r>
      </w:hyperlink>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1D6BF14E" wp14:editId="5114EF63">
            <wp:extent cx="6466205" cy="4050385"/>
            <wp:effectExtent l="0" t="0" r="0" b="0"/>
            <wp:docPr id="32" name="Picture 100870125.jpg" descr="10087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0870125.jpg"/>
                    <pic:cNvPicPr/>
                  </pic:nvPicPr>
                  <pic:blipFill>
                    <a:blip r:embed="rId138" cstate="print"/>
                    <a:stretch>
                      <a:fillRect/>
                    </a:stretch>
                  </pic:blipFill>
                  <pic:spPr>
                    <a:xfrm>
                      <a:off x="0" y="0"/>
                      <a:ext cx="6466205" cy="4050385"/>
                    </a:xfrm>
                    <a:prstGeom prst="rect">
                      <a:avLst/>
                    </a:prstGeom>
                  </pic:spPr>
                </pic:pic>
              </a:graphicData>
            </a:graphic>
          </wp:inline>
        </w:drawing>
      </w:r>
    </w:p>
    <w:p w14:paraId="6944007F" w14:textId="38FB7BD1" w:rsidR="00534E51" w:rsidRDefault="00534E51" w:rsidP="008E02BA">
      <w:pPr>
        <w:pStyle w:val="Caption"/>
      </w:pPr>
      <w:bookmarkStart w:id="263" w:name="_Toc65830458"/>
      <w:r w:rsidRPr="00041150">
        <w:lastRenderedPageBreak/>
        <w:t xml:space="preserve">Figure </w:t>
      </w:r>
      <w:r>
        <w:rPr>
          <w:noProof/>
        </w:rPr>
        <w:fldChar w:fldCharType="begin"/>
      </w:r>
      <w:r>
        <w:rPr>
          <w:noProof/>
        </w:rPr>
        <w:instrText xml:space="preserve"> SEQ Figure \* ARABIC </w:instrText>
      </w:r>
      <w:r>
        <w:rPr>
          <w:noProof/>
        </w:rPr>
        <w:fldChar w:fldCharType="separate"/>
      </w:r>
      <w:r w:rsidR="00613B19">
        <w:rPr>
          <w:noProof/>
        </w:rPr>
        <w:t>5</w:t>
      </w:r>
      <w:r>
        <w:rPr>
          <w:noProof/>
        </w:rPr>
        <w:fldChar w:fldCharType="end"/>
      </w:r>
      <w:r w:rsidRPr="00041150">
        <w:t>: Logical Architecture</w:t>
      </w:r>
      <w:bookmarkEnd w:id="263"/>
    </w:p>
    <w:p w14:paraId="39635316" w14:textId="77777777" w:rsidR="00534E51" w:rsidRDefault="00534E51" w:rsidP="00791140">
      <w:pPr>
        <w:pStyle w:val="Heading3"/>
      </w:pPr>
      <w:bookmarkStart w:id="264" w:name="_Toc529191280"/>
      <w:bookmarkStart w:id="265" w:name="_Toc65830447"/>
      <w:r>
        <w:t>Logical Interfaces</w:t>
      </w:r>
      <w:bookmarkEnd w:id="264"/>
      <w:bookmarkEnd w:id="265"/>
    </w:p>
    <w:p w14:paraId="32774A82" w14:textId="77777777" w:rsidR="00534E51" w:rsidRDefault="00534E51" w:rsidP="00534E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25723D10" w14:textId="77777777" w:rsidR="00534E51" w:rsidRPr="00AA664E" w:rsidRDefault="00534E51" w:rsidP="00534E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58A8C35E" w14:textId="77777777" w:rsidR="00534E51" w:rsidRPr="004E146E" w:rsidRDefault="00534E51" w:rsidP="00534E51"/>
    <w:tbl>
      <w:tblPr>
        <w:tblStyle w:val="TableGrid"/>
        <w:tblW w:w="10434" w:type="dxa"/>
        <w:tblLayout w:type="fixed"/>
        <w:tblCellMar>
          <w:left w:w="115" w:type="dxa"/>
          <w:right w:w="115" w:type="dxa"/>
        </w:tblCellMar>
        <w:tblLook w:val="0620" w:firstRow="1" w:lastRow="0" w:firstColumn="0" w:lastColumn="0" w:noHBand="1" w:noVBand="1"/>
      </w:tblPr>
      <w:tblGrid>
        <w:gridCol w:w="1291"/>
        <w:gridCol w:w="3949"/>
        <w:gridCol w:w="4111"/>
        <w:gridCol w:w="1083"/>
      </w:tblGrid>
      <w:tr w:rsidR="00534E51" w:rsidRPr="00490955" w14:paraId="1E2AC358" w14:textId="77777777" w:rsidTr="006113D9">
        <w:trPr>
          <w:trHeight w:val="252"/>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3949"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111"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1083"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6113D9">
        <w:trPr>
          <w:trHeight w:val="252"/>
        </w:trPr>
        <w:tc>
          <w:tcPr>
            <w:tcW w:w="1291" w:type="dxa"/>
            <w:vMerge w:val="restart"/>
            <w:vAlign w:val="center"/>
          </w:tcPr>
          <w:p w14:paraId="0A6B1176" w14:textId="77777777" w:rsidR="00534E51" w:rsidRDefault="00534E51" w:rsidP="007C1945">
            <w:pPr>
              <w:rPr>
                <w:rFonts w:cs="Arial"/>
              </w:rPr>
            </w:pPr>
            <w:r>
              <w:rPr>
                <w:rFonts w:cs="Arial"/>
              </w:rPr>
              <w:t>Accelerometer Data</w:t>
            </w:r>
          </w:p>
        </w:tc>
        <w:tc>
          <w:tcPr>
            <w:tcW w:w="3949" w:type="dxa"/>
            <w:vAlign w:val="center"/>
          </w:tcPr>
          <w:p w14:paraId="30498139" w14:textId="77777777" w:rsidR="00534E51" w:rsidRDefault="00534E51" w:rsidP="007C1945">
            <w:pPr>
              <w:overflowPunct/>
              <w:autoSpaceDE/>
              <w:autoSpaceDN/>
              <w:adjustRightInd/>
              <w:textAlignment w:val="auto"/>
              <w:rPr>
                <w:rFonts w:cs="Arial"/>
              </w:rPr>
            </w:pPr>
            <w:r>
              <w:rPr>
                <w:rFonts w:cs="Arial"/>
              </w:rPr>
              <w:t>p1 (Antenna) To p4 (Vehicle tracking control)</w:t>
            </w:r>
          </w:p>
        </w:tc>
        <w:tc>
          <w:tcPr>
            <w:tcW w:w="4111" w:type="dxa"/>
            <w:vAlign w:val="center"/>
          </w:tcPr>
          <w:p w14:paraId="12237CF6" w14:textId="77777777" w:rsidR="00534E51" w:rsidRDefault="00534E51" w:rsidP="007C1945">
            <w:pPr>
              <w:overflowPunct/>
              <w:autoSpaceDE/>
              <w:autoSpaceDN/>
              <w:adjustRightInd/>
              <w:textAlignment w:val="auto"/>
              <w:rPr>
                <w:rFonts w:cs="Arial"/>
              </w:rPr>
            </w:pPr>
            <w:r>
              <w:rPr>
                <w:rFonts w:cs="Arial"/>
              </w:rPr>
              <w:t>Vehicle acceleration data, used to detect impact from an accident or intruder activity</w:t>
            </w:r>
          </w:p>
        </w:tc>
        <w:tc>
          <w:tcPr>
            <w:tcW w:w="1083" w:type="dxa"/>
            <w:vAlign w:val="center"/>
          </w:tcPr>
          <w:p w14:paraId="360C9705" w14:textId="77777777" w:rsidR="00B256B9" w:rsidRDefault="00B256B9"/>
        </w:tc>
      </w:tr>
      <w:tr w:rsidR="00534E51" w:rsidRPr="00717330" w14:paraId="02345F14" w14:textId="77777777" w:rsidTr="006113D9">
        <w:trPr>
          <w:trHeight w:val="252"/>
        </w:trPr>
        <w:tc>
          <w:tcPr>
            <w:tcW w:w="1291" w:type="dxa"/>
            <w:vMerge/>
            <w:vAlign w:val="center"/>
          </w:tcPr>
          <w:p w14:paraId="1E1A02A4" w14:textId="77777777" w:rsidR="00534E51" w:rsidRDefault="00534E51" w:rsidP="007C1945">
            <w:pPr>
              <w:rPr>
                <w:rFonts w:cs="Arial"/>
              </w:rPr>
            </w:pPr>
          </w:p>
        </w:tc>
        <w:tc>
          <w:tcPr>
            <w:tcW w:w="3949" w:type="dxa"/>
            <w:vAlign w:val="center"/>
          </w:tcPr>
          <w:p w14:paraId="1C0A6C57" w14:textId="77777777" w:rsidR="00534E51" w:rsidRDefault="00534E51" w:rsidP="007C1945">
            <w:pPr>
              <w:overflowPunct/>
              <w:autoSpaceDE/>
              <w:autoSpaceDN/>
              <w:adjustRightInd/>
              <w:textAlignment w:val="auto"/>
              <w:rPr>
                <w:rFonts w:cs="Arial"/>
              </w:rPr>
            </w:pPr>
            <w:r>
              <w:rPr>
                <w:rFonts w:cs="Arial"/>
              </w:rPr>
              <w:t>p1 (Vehicle Acceleration Detector) To p2 (Antenna)</w:t>
            </w:r>
          </w:p>
        </w:tc>
        <w:tc>
          <w:tcPr>
            <w:tcW w:w="4111" w:type="dxa"/>
            <w:vAlign w:val="center"/>
          </w:tcPr>
          <w:p w14:paraId="56EB110F" w14:textId="77777777" w:rsidR="00534E51" w:rsidRDefault="00534E51" w:rsidP="007C1945">
            <w:pPr>
              <w:overflowPunct/>
              <w:autoSpaceDE/>
              <w:autoSpaceDN/>
              <w:adjustRightInd/>
              <w:textAlignment w:val="auto"/>
              <w:rPr>
                <w:rFonts w:cs="Arial"/>
              </w:rPr>
            </w:pPr>
            <w:r>
              <w:rPr>
                <w:rFonts w:cs="Arial"/>
              </w:rPr>
              <w:t>Vehicle acceleration data, used to detect impact from an accident or intruder activity</w:t>
            </w:r>
          </w:p>
        </w:tc>
        <w:tc>
          <w:tcPr>
            <w:tcW w:w="1083" w:type="dxa"/>
            <w:vAlign w:val="center"/>
          </w:tcPr>
          <w:p w14:paraId="12FA42EB" w14:textId="77777777" w:rsidR="00B256B9" w:rsidRDefault="00B256B9"/>
        </w:tc>
      </w:tr>
      <w:tr w:rsidR="00534E51" w:rsidRPr="00717330" w14:paraId="10FFB3BB" w14:textId="77777777" w:rsidTr="006113D9">
        <w:trPr>
          <w:trHeight w:val="252"/>
        </w:trPr>
        <w:tc>
          <w:tcPr>
            <w:tcW w:w="1291" w:type="dxa"/>
            <w:vAlign w:val="center"/>
          </w:tcPr>
          <w:p w14:paraId="25E5FC60" w14:textId="77777777" w:rsidR="00534E51" w:rsidRDefault="00534E51" w:rsidP="007C1945">
            <w:pPr>
              <w:rPr>
                <w:rFonts w:cs="Arial"/>
              </w:rPr>
            </w:pPr>
            <w:r>
              <w:rPr>
                <w:rFonts w:cs="Arial"/>
              </w:rPr>
              <w:t>Activate Cameras</w:t>
            </w:r>
          </w:p>
        </w:tc>
        <w:tc>
          <w:tcPr>
            <w:tcW w:w="3949" w:type="dxa"/>
            <w:vAlign w:val="center"/>
          </w:tcPr>
          <w:p w14:paraId="030FC1E6" w14:textId="77777777" w:rsidR="00534E51" w:rsidRDefault="00534E51" w:rsidP="007C1945">
            <w:pPr>
              <w:overflowPunct/>
              <w:autoSpaceDE/>
              <w:autoSpaceDN/>
              <w:adjustRightInd/>
              <w:textAlignment w:val="auto"/>
              <w:rPr>
                <w:rFonts w:cs="Arial"/>
              </w:rPr>
            </w:pPr>
            <w:r>
              <w:rPr>
                <w:rFonts w:cs="Arial"/>
              </w:rPr>
              <w:t>p3 (Network communications handler) To p2 (Driver assistanace provider)</w:t>
            </w:r>
          </w:p>
        </w:tc>
        <w:tc>
          <w:tcPr>
            <w:tcW w:w="4111" w:type="dxa"/>
            <w:vAlign w:val="center"/>
          </w:tcPr>
          <w:p w14:paraId="0E8E51ED" w14:textId="77777777" w:rsidR="00534E51" w:rsidRDefault="00534E51" w:rsidP="007C1945">
            <w:pPr>
              <w:overflowPunct/>
              <w:autoSpaceDE/>
              <w:autoSpaceDN/>
              <w:adjustRightInd/>
              <w:textAlignment w:val="auto"/>
              <w:rPr>
                <w:rFonts w:cs="Arial"/>
              </w:rPr>
            </w:pPr>
            <w:r>
              <w:rPr>
                <w:rFonts w:cs="Arial"/>
              </w:rPr>
              <w:t>Signal to switch on cameras and any associated lights/microphones</w:t>
            </w:r>
          </w:p>
        </w:tc>
        <w:tc>
          <w:tcPr>
            <w:tcW w:w="1083" w:type="dxa"/>
            <w:vAlign w:val="center"/>
          </w:tcPr>
          <w:p w14:paraId="04E99B83" w14:textId="77777777" w:rsidR="00B256B9" w:rsidRDefault="00B256B9"/>
        </w:tc>
      </w:tr>
      <w:tr w:rsidR="00534E51" w:rsidRPr="00717330" w14:paraId="468DF430" w14:textId="77777777" w:rsidTr="006113D9">
        <w:trPr>
          <w:trHeight w:val="252"/>
        </w:trPr>
        <w:tc>
          <w:tcPr>
            <w:tcW w:w="1291" w:type="dxa"/>
            <w:vAlign w:val="center"/>
          </w:tcPr>
          <w:p w14:paraId="3C9EB6D2" w14:textId="77777777" w:rsidR="00534E51" w:rsidRDefault="00534E51" w:rsidP="007C1945">
            <w:pPr>
              <w:rPr>
                <w:rFonts w:cs="Arial"/>
              </w:rPr>
            </w:pPr>
            <w:r>
              <w:rPr>
                <w:rFonts w:cs="Arial"/>
              </w:rPr>
              <w:t>Battery SOC</w:t>
            </w:r>
          </w:p>
        </w:tc>
        <w:tc>
          <w:tcPr>
            <w:tcW w:w="3949" w:type="dxa"/>
            <w:vAlign w:val="center"/>
          </w:tcPr>
          <w:p w14:paraId="2FD85E5F" w14:textId="77777777" w:rsidR="00534E51" w:rsidRDefault="00534E51" w:rsidP="007C1945">
            <w:pPr>
              <w:overflowPunct/>
              <w:autoSpaceDE/>
              <w:autoSpaceDN/>
              <w:adjustRightInd/>
              <w:textAlignment w:val="auto"/>
              <w:rPr>
                <w:rFonts w:cs="Arial"/>
              </w:rPr>
            </w:pPr>
            <w:r>
              <w:rPr>
                <w:rFonts w:cs="Arial"/>
              </w:rPr>
              <w:t>p1 (Battery SOC Provider) To p6 (Vehicle accesories monitor and controller)</w:t>
            </w:r>
          </w:p>
        </w:tc>
        <w:tc>
          <w:tcPr>
            <w:tcW w:w="4111" w:type="dxa"/>
            <w:vAlign w:val="center"/>
          </w:tcPr>
          <w:p w14:paraId="1AA93250" w14:textId="77777777" w:rsidR="00534E51" w:rsidRDefault="00534E51" w:rsidP="007C1945">
            <w:pPr>
              <w:overflowPunct/>
              <w:autoSpaceDE/>
              <w:autoSpaceDN/>
              <w:adjustRightInd/>
              <w:textAlignment w:val="auto"/>
              <w:rPr>
                <w:rFonts w:cs="Arial"/>
              </w:rPr>
            </w:pPr>
            <w:r>
              <w:rPr>
                <w:rFonts w:cs="Arial"/>
              </w:rPr>
              <w:t>Signal to provide battery SOC data.  Note Sentinel may need to be deactivated if the battery SOC is too low.</w:t>
            </w:r>
          </w:p>
        </w:tc>
        <w:tc>
          <w:tcPr>
            <w:tcW w:w="1083" w:type="dxa"/>
            <w:vAlign w:val="center"/>
          </w:tcPr>
          <w:p w14:paraId="67FBEBB2" w14:textId="77777777" w:rsidR="00B256B9" w:rsidRDefault="00B256B9"/>
        </w:tc>
      </w:tr>
      <w:tr w:rsidR="00534E51" w:rsidRPr="00717330" w14:paraId="103D6319" w14:textId="77777777" w:rsidTr="006113D9">
        <w:trPr>
          <w:trHeight w:val="252"/>
        </w:trPr>
        <w:tc>
          <w:tcPr>
            <w:tcW w:w="1291" w:type="dxa"/>
            <w:vAlign w:val="center"/>
          </w:tcPr>
          <w:p w14:paraId="4EDDBE30" w14:textId="77777777" w:rsidR="00534E51" w:rsidRDefault="00534E51" w:rsidP="007C1945">
            <w:pPr>
              <w:rPr>
                <w:rFonts w:cs="Arial"/>
              </w:rPr>
            </w:pPr>
            <w:r>
              <w:rPr>
                <w:rFonts w:cs="Arial"/>
              </w:rPr>
              <w:t>Configuration Request</w:t>
            </w:r>
          </w:p>
        </w:tc>
        <w:tc>
          <w:tcPr>
            <w:tcW w:w="3949" w:type="dxa"/>
            <w:vAlign w:val="center"/>
          </w:tcPr>
          <w:p w14:paraId="2BD60EBB" w14:textId="77777777" w:rsidR="00534E51" w:rsidRDefault="00534E51" w:rsidP="007C1945">
            <w:pPr>
              <w:overflowPunct/>
              <w:autoSpaceDE/>
              <w:autoSpaceDN/>
              <w:adjustRightInd/>
              <w:textAlignment w:val="auto"/>
              <w:rPr>
                <w:rFonts w:cs="Arial"/>
              </w:rPr>
            </w:pPr>
            <w:r>
              <w:rPr>
                <w:rFonts w:cs="Arial"/>
              </w:rPr>
              <w:t>p2 (User) To p3 (Phone app)</w:t>
            </w:r>
          </w:p>
        </w:tc>
        <w:tc>
          <w:tcPr>
            <w:tcW w:w="4111" w:type="dxa"/>
            <w:vAlign w:val="center"/>
          </w:tcPr>
          <w:p w14:paraId="4DFFE6DD" w14:textId="77777777" w:rsidR="00534E51" w:rsidRDefault="00534E51" w:rsidP="007C1945">
            <w:pPr>
              <w:overflowPunct/>
              <w:autoSpaceDE/>
              <w:autoSpaceDN/>
              <w:adjustRightInd/>
              <w:textAlignment w:val="auto"/>
              <w:rPr>
                <w:rFonts w:cs="Arial"/>
              </w:rPr>
            </w:pPr>
            <w:r>
              <w:rPr>
                <w:rFonts w:cs="Arial"/>
              </w:rPr>
              <w:t>Requests from the user for configuration settings via the Ford Pass App, such as default camera.</w:t>
            </w:r>
          </w:p>
        </w:tc>
        <w:tc>
          <w:tcPr>
            <w:tcW w:w="1083" w:type="dxa"/>
            <w:vAlign w:val="center"/>
          </w:tcPr>
          <w:p w14:paraId="6D487856" w14:textId="77777777" w:rsidR="00B256B9" w:rsidRDefault="00B256B9"/>
        </w:tc>
      </w:tr>
      <w:tr w:rsidR="00534E51" w:rsidRPr="00717330" w14:paraId="09D9B3B1" w14:textId="77777777" w:rsidTr="006113D9">
        <w:trPr>
          <w:trHeight w:val="252"/>
        </w:trPr>
        <w:tc>
          <w:tcPr>
            <w:tcW w:w="1291" w:type="dxa"/>
            <w:vMerge w:val="restart"/>
            <w:vAlign w:val="center"/>
          </w:tcPr>
          <w:p w14:paraId="1E0F6045" w14:textId="77777777" w:rsidR="00534E51" w:rsidRDefault="00534E51" w:rsidP="007C1945">
            <w:pPr>
              <w:rPr>
                <w:rFonts w:cs="Arial"/>
              </w:rPr>
            </w:pPr>
            <w:r>
              <w:rPr>
                <w:rFonts w:cs="Arial"/>
              </w:rPr>
              <w:t>Contamination</w:t>
            </w:r>
          </w:p>
        </w:tc>
        <w:tc>
          <w:tcPr>
            <w:tcW w:w="3949" w:type="dxa"/>
            <w:vAlign w:val="center"/>
          </w:tcPr>
          <w:p w14:paraId="4EECF4A8" w14:textId="77777777" w:rsidR="00534E51" w:rsidRDefault="00534E51" w:rsidP="007C1945">
            <w:pPr>
              <w:overflowPunct/>
              <w:autoSpaceDE/>
              <w:autoSpaceDN/>
              <w:adjustRightInd/>
              <w:textAlignment w:val="auto"/>
              <w:rPr>
                <w:rFonts w:cs="Arial"/>
              </w:rPr>
            </w:pPr>
            <w:r>
              <w:rPr>
                <w:rFonts w:cs="Arial"/>
              </w:rPr>
              <w:t>p1 (Environment) To p2 (Image processsing provider)</w:t>
            </w:r>
          </w:p>
        </w:tc>
        <w:tc>
          <w:tcPr>
            <w:tcW w:w="4111" w:type="dxa"/>
            <w:vAlign w:val="center"/>
          </w:tcPr>
          <w:p w14:paraId="7372B6B5" w14:textId="77777777" w:rsidR="00534E51" w:rsidRDefault="00534E51" w:rsidP="007C1945">
            <w:pPr>
              <w:overflowPunct/>
              <w:autoSpaceDE/>
              <w:autoSpaceDN/>
              <w:adjustRightInd/>
              <w:textAlignment w:val="auto"/>
              <w:rPr>
                <w:rFonts w:cs="Arial"/>
              </w:rPr>
            </w:pPr>
            <w:r>
              <w:rPr>
                <w:rFonts w:cs="Arial"/>
              </w:rPr>
              <w:t>Environmental contamination such as mud and dirt that prevents video image being captured.</w:t>
            </w:r>
          </w:p>
        </w:tc>
        <w:tc>
          <w:tcPr>
            <w:tcW w:w="1083" w:type="dxa"/>
            <w:vAlign w:val="center"/>
          </w:tcPr>
          <w:p w14:paraId="12D82A41" w14:textId="77777777" w:rsidR="00B256B9" w:rsidRDefault="00B256B9"/>
        </w:tc>
      </w:tr>
      <w:tr w:rsidR="00534E51" w:rsidRPr="00717330" w14:paraId="1D862671" w14:textId="77777777" w:rsidTr="006113D9">
        <w:trPr>
          <w:trHeight w:val="252"/>
        </w:trPr>
        <w:tc>
          <w:tcPr>
            <w:tcW w:w="1291" w:type="dxa"/>
            <w:vMerge/>
            <w:vAlign w:val="center"/>
          </w:tcPr>
          <w:p w14:paraId="7FCF49FD" w14:textId="77777777" w:rsidR="00534E51" w:rsidRDefault="00534E51" w:rsidP="007C1945">
            <w:pPr>
              <w:rPr>
                <w:rFonts w:cs="Arial"/>
              </w:rPr>
            </w:pPr>
          </w:p>
        </w:tc>
        <w:tc>
          <w:tcPr>
            <w:tcW w:w="3949" w:type="dxa"/>
            <w:vAlign w:val="center"/>
          </w:tcPr>
          <w:p w14:paraId="4E56740F" w14:textId="77777777" w:rsidR="00534E51" w:rsidRDefault="00534E51" w:rsidP="007C1945">
            <w:pPr>
              <w:overflowPunct/>
              <w:autoSpaceDE/>
              <w:autoSpaceDN/>
              <w:adjustRightInd/>
              <w:textAlignment w:val="auto"/>
              <w:rPr>
                <w:rFonts w:cs="Arial"/>
              </w:rPr>
            </w:pPr>
            <w:r>
              <w:rPr>
                <w:rFonts w:cs="Arial"/>
              </w:rPr>
              <w:t>p3 (Environment) To p3 (Driver assistanace provider)</w:t>
            </w:r>
          </w:p>
        </w:tc>
        <w:tc>
          <w:tcPr>
            <w:tcW w:w="4111" w:type="dxa"/>
            <w:vAlign w:val="center"/>
          </w:tcPr>
          <w:p w14:paraId="65AF34BF" w14:textId="77777777" w:rsidR="00534E51" w:rsidRDefault="00534E51" w:rsidP="007C1945">
            <w:pPr>
              <w:overflowPunct/>
              <w:autoSpaceDE/>
              <w:autoSpaceDN/>
              <w:adjustRightInd/>
              <w:textAlignment w:val="auto"/>
              <w:rPr>
                <w:rFonts w:cs="Arial"/>
              </w:rPr>
            </w:pPr>
            <w:r>
              <w:rPr>
                <w:rFonts w:cs="Arial"/>
              </w:rPr>
              <w:t>Environmental contamination such as mud and dirt that prevents video image being captured.</w:t>
            </w:r>
          </w:p>
        </w:tc>
        <w:tc>
          <w:tcPr>
            <w:tcW w:w="1083" w:type="dxa"/>
            <w:vAlign w:val="center"/>
          </w:tcPr>
          <w:p w14:paraId="0D87604D" w14:textId="77777777" w:rsidR="00B256B9" w:rsidRDefault="00B256B9"/>
        </w:tc>
      </w:tr>
      <w:tr w:rsidR="00534E51" w:rsidRPr="00717330" w14:paraId="573F093E" w14:textId="77777777" w:rsidTr="006113D9">
        <w:trPr>
          <w:trHeight w:val="252"/>
        </w:trPr>
        <w:tc>
          <w:tcPr>
            <w:tcW w:w="1291" w:type="dxa"/>
            <w:vMerge/>
            <w:vAlign w:val="center"/>
          </w:tcPr>
          <w:p w14:paraId="3E7D86EE" w14:textId="77777777" w:rsidR="00534E51" w:rsidRDefault="00534E51" w:rsidP="007C1945">
            <w:pPr>
              <w:rPr>
                <w:rFonts w:cs="Arial"/>
              </w:rPr>
            </w:pPr>
          </w:p>
        </w:tc>
        <w:tc>
          <w:tcPr>
            <w:tcW w:w="3949" w:type="dxa"/>
            <w:vAlign w:val="center"/>
          </w:tcPr>
          <w:p w14:paraId="70AE360B" w14:textId="77777777" w:rsidR="00534E51" w:rsidRDefault="00534E51" w:rsidP="007C1945">
            <w:pPr>
              <w:overflowPunct/>
              <w:autoSpaceDE/>
              <w:autoSpaceDN/>
              <w:adjustRightInd/>
              <w:textAlignment w:val="auto"/>
              <w:rPr>
                <w:rFonts w:cs="Arial"/>
              </w:rPr>
            </w:pPr>
            <w:r>
              <w:rPr>
                <w:rFonts w:cs="Arial"/>
              </w:rPr>
              <w:t>p5 (Environment) To p2 (Intrusion and inclination sensing provider)</w:t>
            </w:r>
          </w:p>
        </w:tc>
        <w:tc>
          <w:tcPr>
            <w:tcW w:w="4111" w:type="dxa"/>
            <w:vAlign w:val="center"/>
          </w:tcPr>
          <w:p w14:paraId="665C3F2D" w14:textId="77777777" w:rsidR="00534E51" w:rsidRDefault="00534E51" w:rsidP="007C1945">
            <w:pPr>
              <w:overflowPunct/>
              <w:autoSpaceDE/>
              <w:autoSpaceDN/>
              <w:adjustRightInd/>
              <w:textAlignment w:val="auto"/>
              <w:rPr>
                <w:rFonts w:cs="Arial"/>
              </w:rPr>
            </w:pPr>
            <w:r>
              <w:rPr>
                <w:rFonts w:cs="Arial"/>
              </w:rPr>
              <w:t>Environmental contamination such as mud and dirt that prevents video image being captured.</w:t>
            </w:r>
          </w:p>
        </w:tc>
        <w:tc>
          <w:tcPr>
            <w:tcW w:w="1083" w:type="dxa"/>
            <w:vAlign w:val="center"/>
          </w:tcPr>
          <w:p w14:paraId="7BF092DC" w14:textId="77777777" w:rsidR="00B256B9" w:rsidRDefault="00B256B9"/>
        </w:tc>
      </w:tr>
      <w:tr w:rsidR="00534E51" w:rsidRPr="00717330" w14:paraId="6537CF59" w14:textId="77777777" w:rsidTr="006113D9">
        <w:trPr>
          <w:trHeight w:val="252"/>
        </w:trPr>
        <w:tc>
          <w:tcPr>
            <w:tcW w:w="1291" w:type="dxa"/>
            <w:vMerge/>
            <w:vAlign w:val="center"/>
          </w:tcPr>
          <w:p w14:paraId="28526B2A" w14:textId="77777777" w:rsidR="00534E51" w:rsidRDefault="00534E51" w:rsidP="007C1945">
            <w:pPr>
              <w:rPr>
                <w:rFonts w:cs="Arial"/>
              </w:rPr>
            </w:pPr>
          </w:p>
        </w:tc>
        <w:tc>
          <w:tcPr>
            <w:tcW w:w="3949" w:type="dxa"/>
            <w:vAlign w:val="center"/>
          </w:tcPr>
          <w:p w14:paraId="7CE5E35A" w14:textId="77777777" w:rsidR="00534E51" w:rsidRDefault="00534E51" w:rsidP="007C1945">
            <w:pPr>
              <w:overflowPunct/>
              <w:autoSpaceDE/>
              <w:autoSpaceDN/>
              <w:adjustRightInd/>
              <w:textAlignment w:val="auto"/>
              <w:rPr>
                <w:rFonts w:cs="Arial"/>
              </w:rPr>
            </w:pPr>
            <w:r>
              <w:rPr>
                <w:rFonts w:cs="Arial"/>
              </w:rPr>
              <w:t>p7 (Environment) To p2 (Feature Sentinel Logical)</w:t>
            </w:r>
          </w:p>
        </w:tc>
        <w:tc>
          <w:tcPr>
            <w:tcW w:w="4111" w:type="dxa"/>
            <w:vAlign w:val="center"/>
          </w:tcPr>
          <w:p w14:paraId="1A4FDD46" w14:textId="77777777" w:rsidR="00534E51" w:rsidRDefault="00534E51" w:rsidP="007C1945">
            <w:pPr>
              <w:overflowPunct/>
              <w:autoSpaceDE/>
              <w:autoSpaceDN/>
              <w:adjustRightInd/>
              <w:textAlignment w:val="auto"/>
              <w:rPr>
                <w:rFonts w:cs="Arial"/>
              </w:rPr>
            </w:pPr>
            <w:r>
              <w:rPr>
                <w:rFonts w:cs="Arial"/>
              </w:rPr>
              <w:t>Environmental contamination such as mud and dirt that prevents video image being captured.</w:t>
            </w:r>
          </w:p>
        </w:tc>
        <w:tc>
          <w:tcPr>
            <w:tcW w:w="1083" w:type="dxa"/>
            <w:vAlign w:val="center"/>
          </w:tcPr>
          <w:p w14:paraId="04E8775D" w14:textId="77777777" w:rsidR="00B256B9" w:rsidRDefault="00B256B9"/>
        </w:tc>
      </w:tr>
      <w:tr w:rsidR="00534E51" w:rsidRPr="00717330" w14:paraId="665CCA85" w14:textId="77777777" w:rsidTr="006113D9">
        <w:trPr>
          <w:trHeight w:val="252"/>
        </w:trPr>
        <w:tc>
          <w:tcPr>
            <w:tcW w:w="1291" w:type="dxa"/>
            <w:vAlign w:val="center"/>
          </w:tcPr>
          <w:p w14:paraId="291A7BC0" w14:textId="77777777" w:rsidR="00534E51" w:rsidRDefault="00534E51" w:rsidP="007C1945">
            <w:pPr>
              <w:rPr>
                <w:rFonts w:cs="Arial"/>
              </w:rPr>
            </w:pPr>
            <w:r>
              <w:rPr>
                <w:rFonts w:cs="Arial"/>
              </w:rPr>
              <w:t>Data from App</w:t>
            </w:r>
          </w:p>
        </w:tc>
        <w:tc>
          <w:tcPr>
            <w:tcW w:w="3949" w:type="dxa"/>
            <w:vAlign w:val="center"/>
          </w:tcPr>
          <w:p w14:paraId="780A363C" w14:textId="77777777" w:rsidR="00534E51" w:rsidRDefault="00534E51" w:rsidP="007C1945">
            <w:pPr>
              <w:overflowPunct/>
              <w:autoSpaceDE/>
              <w:autoSpaceDN/>
              <w:adjustRightInd/>
              <w:textAlignment w:val="auto"/>
              <w:rPr>
                <w:rFonts w:cs="Arial"/>
              </w:rPr>
            </w:pPr>
            <w:r>
              <w:rPr>
                <w:rFonts w:cs="Arial"/>
              </w:rPr>
              <w:t>p1 (Phone app) To p1 (Vehicle tracking control)</w:t>
            </w:r>
          </w:p>
        </w:tc>
        <w:tc>
          <w:tcPr>
            <w:tcW w:w="4111" w:type="dxa"/>
            <w:vAlign w:val="center"/>
          </w:tcPr>
          <w:p w14:paraId="3ACF928F" w14:textId="77777777" w:rsidR="00534E51" w:rsidRDefault="00534E51" w:rsidP="007C1945">
            <w:pPr>
              <w:overflowPunct/>
              <w:autoSpaceDE/>
              <w:autoSpaceDN/>
              <w:adjustRightInd/>
              <w:textAlignment w:val="auto"/>
              <w:rPr>
                <w:rFonts w:cs="Arial"/>
              </w:rPr>
            </w:pPr>
            <w:r>
              <w:rPr>
                <w:rFonts w:cs="Arial"/>
              </w:rPr>
              <w:t>Information flow to the Sentinel Ford Pass App from Ford Cloud Services</w:t>
            </w:r>
          </w:p>
        </w:tc>
        <w:tc>
          <w:tcPr>
            <w:tcW w:w="1083" w:type="dxa"/>
            <w:vAlign w:val="center"/>
          </w:tcPr>
          <w:p w14:paraId="48364E0B" w14:textId="77777777" w:rsidR="00B256B9" w:rsidRDefault="00B256B9"/>
        </w:tc>
      </w:tr>
      <w:tr w:rsidR="00534E51" w:rsidRPr="00717330" w14:paraId="477C7D1F" w14:textId="77777777" w:rsidTr="006113D9">
        <w:trPr>
          <w:trHeight w:val="252"/>
        </w:trPr>
        <w:tc>
          <w:tcPr>
            <w:tcW w:w="1291" w:type="dxa"/>
            <w:vAlign w:val="center"/>
          </w:tcPr>
          <w:p w14:paraId="10D237F2" w14:textId="77777777" w:rsidR="00534E51" w:rsidRDefault="00534E51" w:rsidP="007C1945">
            <w:pPr>
              <w:rPr>
                <w:rFonts w:cs="Arial"/>
              </w:rPr>
            </w:pPr>
            <w:r>
              <w:rPr>
                <w:rFonts w:cs="Arial"/>
              </w:rPr>
              <w:t>Data to App</w:t>
            </w:r>
          </w:p>
        </w:tc>
        <w:tc>
          <w:tcPr>
            <w:tcW w:w="3949" w:type="dxa"/>
            <w:vAlign w:val="center"/>
          </w:tcPr>
          <w:p w14:paraId="6BB8FA68" w14:textId="77777777" w:rsidR="00534E51" w:rsidRDefault="00534E51" w:rsidP="007C1945">
            <w:pPr>
              <w:overflowPunct/>
              <w:autoSpaceDE/>
              <w:autoSpaceDN/>
              <w:adjustRightInd/>
              <w:textAlignment w:val="auto"/>
              <w:rPr>
                <w:rFonts w:cs="Arial"/>
              </w:rPr>
            </w:pPr>
            <w:r>
              <w:rPr>
                <w:rFonts w:cs="Arial"/>
              </w:rPr>
              <w:t>p1 (Vehicle tracking control) To p1 (Phone app)</w:t>
            </w:r>
          </w:p>
        </w:tc>
        <w:tc>
          <w:tcPr>
            <w:tcW w:w="4111" w:type="dxa"/>
            <w:vAlign w:val="center"/>
          </w:tcPr>
          <w:p w14:paraId="326B4A2A" w14:textId="77777777" w:rsidR="00534E51" w:rsidRDefault="00534E51" w:rsidP="007C1945">
            <w:pPr>
              <w:overflowPunct/>
              <w:autoSpaceDE/>
              <w:autoSpaceDN/>
              <w:adjustRightInd/>
              <w:textAlignment w:val="auto"/>
              <w:rPr>
                <w:rFonts w:cs="Arial"/>
              </w:rPr>
            </w:pPr>
            <w:r>
              <w:rPr>
                <w:rFonts w:cs="Arial"/>
              </w:rPr>
              <w:t>Information flow from the Sentinel Ford Pass App to Ford Cloud Services</w:t>
            </w:r>
          </w:p>
        </w:tc>
        <w:tc>
          <w:tcPr>
            <w:tcW w:w="1083" w:type="dxa"/>
            <w:vAlign w:val="center"/>
          </w:tcPr>
          <w:p w14:paraId="5908F3C4" w14:textId="77777777" w:rsidR="00B256B9" w:rsidRDefault="00B256B9"/>
        </w:tc>
      </w:tr>
      <w:tr w:rsidR="00534E51" w:rsidRPr="00717330" w14:paraId="448C61D6" w14:textId="77777777" w:rsidTr="006113D9">
        <w:trPr>
          <w:trHeight w:val="252"/>
        </w:trPr>
        <w:tc>
          <w:tcPr>
            <w:tcW w:w="1291" w:type="dxa"/>
            <w:vAlign w:val="center"/>
          </w:tcPr>
          <w:p w14:paraId="0DD8DCB7" w14:textId="77777777" w:rsidR="00534E51" w:rsidRDefault="00534E51" w:rsidP="007C1945">
            <w:pPr>
              <w:rPr>
                <w:rFonts w:cs="Arial"/>
              </w:rPr>
            </w:pPr>
            <w:r>
              <w:rPr>
                <w:rFonts w:cs="Arial"/>
              </w:rPr>
              <w:t xml:space="preserve">Display Text-Vide </w:t>
            </w:r>
          </w:p>
        </w:tc>
        <w:tc>
          <w:tcPr>
            <w:tcW w:w="3949" w:type="dxa"/>
            <w:vAlign w:val="center"/>
          </w:tcPr>
          <w:p w14:paraId="539812C6" w14:textId="77777777" w:rsidR="00534E51" w:rsidRDefault="00534E51" w:rsidP="007C1945">
            <w:pPr>
              <w:overflowPunct/>
              <w:autoSpaceDE/>
              <w:autoSpaceDN/>
              <w:adjustRightInd/>
              <w:textAlignment w:val="auto"/>
              <w:rPr>
                <w:rFonts w:cs="Arial"/>
              </w:rPr>
            </w:pPr>
            <w:r>
              <w:rPr>
                <w:rFonts w:cs="Arial"/>
              </w:rPr>
              <w:t>p3 (Phone app) To p2 (User)</w:t>
            </w:r>
          </w:p>
        </w:tc>
        <w:tc>
          <w:tcPr>
            <w:tcW w:w="4111" w:type="dxa"/>
            <w:vAlign w:val="center"/>
          </w:tcPr>
          <w:p w14:paraId="0C151BE9" w14:textId="77777777" w:rsidR="00534E51" w:rsidRDefault="00534E51" w:rsidP="007C1945">
            <w:pPr>
              <w:overflowPunct/>
              <w:autoSpaceDE/>
              <w:autoSpaceDN/>
              <w:adjustRightInd/>
              <w:textAlignment w:val="auto"/>
              <w:rPr>
                <w:rFonts w:cs="Arial"/>
              </w:rPr>
            </w:pPr>
            <w:r>
              <w:rPr>
                <w:rFonts w:cs="Arial"/>
              </w:rPr>
              <w:t>Signal to convey text messages and video images</w:t>
            </w:r>
          </w:p>
        </w:tc>
        <w:tc>
          <w:tcPr>
            <w:tcW w:w="1083" w:type="dxa"/>
            <w:vAlign w:val="center"/>
          </w:tcPr>
          <w:p w14:paraId="20DC754A" w14:textId="77777777" w:rsidR="00B256B9" w:rsidRDefault="00B256B9"/>
        </w:tc>
      </w:tr>
      <w:tr w:rsidR="00534E51" w:rsidRPr="00717330" w14:paraId="46F3B11C" w14:textId="77777777" w:rsidTr="006113D9">
        <w:trPr>
          <w:trHeight w:val="252"/>
        </w:trPr>
        <w:tc>
          <w:tcPr>
            <w:tcW w:w="1291" w:type="dxa"/>
            <w:vAlign w:val="center"/>
          </w:tcPr>
          <w:p w14:paraId="5892334B" w14:textId="77777777" w:rsidR="00534E51" w:rsidRDefault="00534E51" w:rsidP="007C1945">
            <w:pPr>
              <w:rPr>
                <w:rFonts w:cs="Arial"/>
              </w:rPr>
            </w:pPr>
            <w:r>
              <w:rPr>
                <w:rFonts w:cs="Arial"/>
              </w:rPr>
              <w:t>Door Ajar</w:t>
            </w:r>
          </w:p>
        </w:tc>
        <w:tc>
          <w:tcPr>
            <w:tcW w:w="3949" w:type="dxa"/>
            <w:vAlign w:val="center"/>
          </w:tcPr>
          <w:p w14:paraId="7BC6BB4E" w14:textId="77777777" w:rsidR="00534E51" w:rsidRDefault="00534E51" w:rsidP="007C1945">
            <w:pPr>
              <w:overflowPunct/>
              <w:autoSpaceDE/>
              <w:autoSpaceDN/>
              <w:adjustRightInd/>
              <w:textAlignment w:val="auto"/>
              <w:rPr>
                <w:rFonts w:cs="Arial"/>
              </w:rPr>
            </w:pPr>
            <w:r>
              <w:rPr>
                <w:rFonts w:cs="Arial"/>
              </w:rPr>
              <w:t>p1 (Ajar status provider) To p3 (Vehicle accesories monitor and controller)</w:t>
            </w:r>
          </w:p>
        </w:tc>
        <w:tc>
          <w:tcPr>
            <w:tcW w:w="4111" w:type="dxa"/>
            <w:vAlign w:val="center"/>
          </w:tcPr>
          <w:p w14:paraId="120C913B" w14:textId="77777777" w:rsidR="00534E51" w:rsidRDefault="00534E51" w:rsidP="007C1945">
            <w:pPr>
              <w:overflowPunct/>
              <w:autoSpaceDE/>
              <w:autoSpaceDN/>
              <w:adjustRightInd/>
              <w:textAlignment w:val="auto"/>
              <w:rPr>
                <w:rFonts w:cs="Arial"/>
              </w:rPr>
            </w:pPr>
            <w:r>
              <w:rPr>
                <w:rFonts w:cs="Arial"/>
              </w:rPr>
              <w:t>Signal to denote a door is ajar on the vehicle</w:t>
            </w:r>
          </w:p>
        </w:tc>
        <w:tc>
          <w:tcPr>
            <w:tcW w:w="1083" w:type="dxa"/>
            <w:vAlign w:val="center"/>
          </w:tcPr>
          <w:p w14:paraId="072C3B82" w14:textId="77777777" w:rsidR="00B256B9" w:rsidRDefault="00B256B9"/>
        </w:tc>
      </w:tr>
      <w:tr w:rsidR="00534E51" w:rsidRPr="00717330" w14:paraId="1882D56B" w14:textId="77777777" w:rsidTr="006113D9">
        <w:trPr>
          <w:trHeight w:val="252"/>
        </w:trPr>
        <w:tc>
          <w:tcPr>
            <w:tcW w:w="1291" w:type="dxa"/>
            <w:vMerge w:val="restart"/>
            <w:vAlign w:val="center"/>
          </w:tcPr>
          <w:p w14:paraId="0DDE5292" w14:textId="77777777" w:rsidR="00534E51" w:rsidRDefault="00534E51" w:rsidP="007C1945">
            <w:pPr>
              <w:rPr>
                <w:rFonts w:cs="Arial"/>
              </w:rPr>
            </w:pPr>
            <w:r>
              <w:rPr>
                <w:rFonts w:cs="Arial"/>
              </w:rPr>
              <w:t>Electrical Power</w:t>
            </w:r>
          </w:p>
        </w:tc>
        <w:tc>
          <w:tcPr>
            <w:tcW w:w="3949" w:type="dxa"/>
            <w:vAlign w:val="center"/>
          </w:tcPr>
          <w:p w14:paraId="251264E3" w14:textId="77777777" w:rsidR="00534E51" w:rsidRDefault="00534E51" w:rsidP="007C1945">
            <w:pPr>
              <w:overflowPunct/>
              <w:autoSpaceDE/>
              <w:autoSpaceDN/>
              <w:adjustRightInd/>
              <w:textAlignment w:val="auto"/>
              <w:rPr>
                <w:rFonts w:cs="Arial"/>
              </w:rPr>
            </w:pPr>
            <w:r>
              <w:rPr>
                <w:rFonts w:cs="Arial"/>
              </w:rPr>
              <w:t>p1 (Electrical energy source) To p2 (Vehicle accesories monitor and controller)</w:t>
            </w:r>
          </w:p>
        </w:tc>
        <w:tc>
          <w:tcPr>
            <w:tcW w:w="4111" w:type="dxa"/>
            <w:vAlign w:val="center"/>
          </w:tcPr>
          <w:p w14:paraId="4DB514A2" w14:textId="77777777" w:rsidR="00534E51" w:rsidRDefault="00534E51" w:rsidP="007C1945">
            <w:pPr>
              <w:overflowPunct/>
              <w:autoSpaceDE/>
              <w:autoSpaceDN/>
              <w:adjustRightInd/>
              <w:textAlignment w:val="auto"/>
              <w:rPr>
                <w:rFonts w:cs="Arial"/>
              </w:rPr>
            </w:pPr>
            <w:r>
              <w:rPr>
                <w:rFonts w:cs="Arial"/>
              </w:rPr>
              <w:t>Electrical power supply only.</w:t>
            </w:r>
          </w:p>
        </w:tc>
        <w:tc>
          <w:tcPr>
            <w:tcW w:w="1083" w:type="dxa"/>
            <w:vAlign w:val="center"/>
          </w:tcPr>
          <w:p w14:paraId="36E55F39" w14:textId="77777777" w:rsidR="00B256B9" w:rsidRDefault="00B256B9"/>
        </w:tc>
      </w:tr>
      <w:tr w:rsidR="00534E51" w:rsidRPr="00717330" w14:paraId="1B5D2C05" w14:textId="77777777" w:rsidTr="006113D9">
        <w:trPr>
          <w:trHeight w:val="252"/>
        </w:trPr>
        <w:tc>
          <w:tcPr>
            <w:tcW w:w="1291" w:type="dxa"/>
            <w:vMerge/>
            <w:vAlign w:val="center"/>
          </w:tcPr>
          <w:p w14:paraId="6E4216D3" w14:textId="77777777" w:rsidR="00534E51" w:rsidRDefault="00534E51" w:rsidP="007C1945">
            <w:pPr>
              <w:rPr>
                <w:rFonts w:cs="Arial"/>
              </w:rPr>
            </w:pPr>
          </w:p>
        </w:tc>
        <w:tc>
          <w:tcPr>
            <w:tcW w:w="3949" w:type="dxa"/>
            <w:vAlign w:val="center"/>
          </w:tcPr>
          <w:p w14:paraId="78729C41" w14:textId="77777777" w:rsidR="00534E51" w:rsidRDefault="00534E51" w:rsidP="007C1945">
            <w:pPr>
              <w:overflowPunct/>
              <w:autoSpaceDE/>
              <w:autoSpaceDN/>
              <w:adjustRightInd/>
              <w:textAlignment w:val="auto"/>
              <w:rPr>
                <w:rFonts w:cs="Arial"/>
              </w:rPr>
            </w:pPr>
            <w:r>
              <w:rPr>
                <w:rFonts w:cs="Arial"/>
              </w:rPr>
              <w:t>p2 (Electrical power feed divider) To p1 (Driver assistanace provider)</w:t>
            </w:r>
          </w:p>
        </w:tc>
        <w:tc>
          <w:tcPr>
            <w:tcW w:w="4111" w:type="dxa"/>
            <w:vAlign w:val="center"/>
          </w:tcPr>
          <w:p w14:paraId="5FE15057" w14:textId="77777777" w:rsidR="00534E51" w:rsidRDefault="00534E51" w:rsidP="007C1945">
            <w:pPr>
              <w:overflowPunct/>
              <w:autoSpaceDE/>
              <w:autoSpaceDN/>
              <w:adjustRightInd/>
              <w:textAlignment w:val="auto"/>
              <w:rPr>
                <w:rFonts w:cs="Arial"/>
              </w:rPr>
            </w:pPr>
            <w:r>
              <w:rPr>
                <w:rFonts w:cs="Arial"/>
              </w:rPr>
              <w:t>Electrical power supply only.</w:t>
            </w:r>
          </w:p>
        </w:tc>
        <w:tc>
          <w:tcPr>
            <w:tcW w:w="1083" w:type="dxa"/>
            <w:vAlign w:val="center"/>
          </w:tcPr>
          <w:p w14:paraId="61D3F4A4" w14:textId="77777777" w:rsidR="00B256B9" w:rsidRDefault="00B256B9"/>
        </w:tc>
      </w:tr>
      <w:tr w:rsidR="00534E51" w:rsidRPr="00717330" w14:paraId="72D870D9" w14:textId="77777777" w:rsidTr="006113D9">
        <w:trPr>
          <w:trHeight w:val="252"/>
        </w:trPr>
        <w:tc>
          <w:tcPr>
            <w:tcW w:w="1291" w:type="dxa"/>
            <w:vMerge/>
            <w:vAlign w:val="center"/>
          </w:tcPr>
          <w:p w14:paraId="606E79A1" w14:textId="77777777" w:rsidR="00534E51" w:rsidRDefault="00534E51" w:rsidP="007C1945">
            <w:pPr>
              <w:rPr>
                <w:rFonts w:cs="Arial"/>
              </w:rPr>
            </w:pPr>
          </w:p>
        </w:tc>
        <w:tc>
          <w:tcPr>
            <w:tcW w:w="3949" w:type="dxa"/>
            <w:vAlign w:val="center"/>
          </w:tcPr>
          <w:p w14:paraId="093D1013" w14:textId="77777777" w:rsidR="00534E51" w:rsidRDefault="00534E51" w:rsidP="007C1945">
            <w:pPr>
              <w:overflowPunct/>
              <w:autoSpaceDE/>
              <w:autoSpaceDN/>
              <w:adjustRightInd/>
              <w:textAlignment w:val="auto"/>
              <w:rPr>
                <w:rFonts w:cs="Arial"/>
              </w:rPr>
            </w:pPr>
            <w:r>
              <w:rPr>
                <w:rFonts w:cs="Arial"/>
              </w:rPr>
              <w:t>p2 (Environment) To p3 (Image processsing provider)</w:t>
            </w:r>
          </w:p>
        </w:tc>
        <w:tc>
          <w:tcPr>
            <w:tcW w:w="4111" w:type="dxa"/>
            <w:vAlign w:val="center"/>
          </w:tcPr>
          <w:p w14:paraId="069E62AD" w14:textId="77777777" w:rsidR="00534E51" w:rsidRDefault="00534E51" w:rsidP="007C1945">
            <w:pPr>
              <w:overflowPunct/>
              <w:autoSpaceDE/>
              <w:autoSpaceDN/>
              <w:adjustRightInd/>
              <w:textAlignment w:val="auto"/>
              <w:rPr>
                <w:rFonts w:cs="Arial"/>
              </w:rPr>
            </w:pPr>
            <w:r>
              <w:rPr>
                <w:rFonts w:cs="Arial"/>
              </w:rPr>
              <w:t>Electrical power supply only.</w:t>
            </w:r>
          </w:p>
        </w:tc>
        <w:tc>
          <w:tcPr>
            <w:tcW w:w="1083" w:type="dxa"/>
            <w:vAlign w:val="center"/>
          </w:tcPr>
          <w:p w14:paraId="053C3C0D" w14:textId="77777777" w:rsidR="00B256B9" w:rsidRDefault="00B256B9"/>
        </w:tc>
      </w:tr>
      <w:tr w:rsidR="00534E51" w:rsidRPr="00717330" w14:paraId="0C5AD7F3" w14:textId="77777777" w:rsidTr="006113D9">
        <w:trPr>
          <w:trHeight w:val="252"/>
        </w:trPr>
        <w:tc>
          <w:tcPr>
            <w:tcW w:w="1291" w:type="dxa"/>
            <w:vMerge/>
            <w:vAlign w:val="center"/>
          </w:tcPr>
          <w:p w14:paraId="746E2286" w14:textId="77777777" w:rsidR="00534E51" w:rsidRDefault="00534E51" w:rsidP="007C1945">
            <w:pPr>
              <w:rPr>
                <w:rFonts w:cs="Arial"/>
              </w:rPr>
            </w:pPr>
          </w:p>
        </w:tc>
        <w:tc>
          <w:tcPr>
            <w:tcW w:w="3949" w:type="dxa"/>
            <w:vAlign w:val="center"/>
          </w:tcPr>
          <w:p w14:paraId="402F6BE3" w14:textId="77777777" w:rsidR="00534E51" w:rsidRDefault="00534E51" w:rsidP="007C1945">
            <w:pPr>
              <w:overflowPunct/>
              <w:autoSpaceDE/>
              <w:autoSpaceDN/>
              <w:adjustRightInd/>
              <w:textAlignment w:val="auto"/>
              <w:rPr>
                <w:rFonts w:cs="Arial"/>
              </w:rPr>
            </w:pPr>
            <w:r>
              <w:rPr>
                <w:rFonts w:cs="Arial"/>
              </w:rPr>
              <w:t>p4 (Environment) To p4 (Driver assistanace provider)</w:t>
            </w:r>
          </w:p>
        </w:tc>
        <w:tc>
          <w:tcPr>
            <w:tcW w:w="4111" w:type="dxa"/>
            <w:vAlign w:val="center"/>
          </w:tcPr>
          <w:p w14:paraId="764AAB05" w14:textId="77777777" w:rsidR="00534E51" w:rsidRDefault="00534E51" w:rsidP="007C1945">
            <w:pPr>
              <w:overflowPunct/>
              <w:autoSpaceDE/>
              <w:autoSpaceDN/>
              <w:adjustRightInd/>
              <w:textAlignment w:val="auto"/>
              <w:rPr>
                <w:rFonts w:cs="Arial"/>
              </w:rPr>
            </w:pPr>
            <w:r>
              <w:rPr>
                <w:rFonts w:cs="Arial"/>
              </w:rPr>
              <w:t>Electrical power supply only.</w:t>
            </w:r>
          </w:p>
        </w:tc>
        <w:tc>
          <w:tcPr>
            <w:tcW w:w="1083" w:type="dxa"/>
            <w:vAlign w:val="center"/>
          </w:tcPr>
          <w:p w14:paraId="298FCA91" w14:textId="77777777" w:rsidR="00B256B9" w:rsidRDefault="00B256B9"/>
        </w:tc>
      </w:tr>
      <w:tr w:rsidR="00534E51" w:rsidRPr="00717330" w14:paraId="49587B61" w14:textId="77777777" w:rsidTr="006113D9">
        <w:trPr>
          <w:trHeight w:val="252"/>
        </w:trPr>
        <w:tc>
          <w:tcPr>
            <w:tcW w:w="1291" w:type="dxa"/>
            <w:vMerge/>
            <w:vAlign w:val="center"/>
          </w:tcPr>
          <w:p w14:paraId="141B2C65" w14:textId="77777777" w:rsidR="00534E51" w:rsidRDefault="00534E51" w:rsidP="007C1945">
            <w:pPr>
              <w:rPr>
                <w:rFonts w:cs="Arial"/>
              </w:rPr>
            </w:pPr>
          </w:p>
        </w:tc>
        <w:tc>
          <w:tcPr>
            <w:tcW w:w="3949" w:type="dxa"/>
            <w:vAlign w:val="center"/>
          </w:tcPr>
          <w:p w14:paraId="7182CB1F" w14:textId="77777777" w:rsidR="00534E51" w:rsidRDefault="00534E51" w:rsidP="007C1945">
            <w:pPr>
              <w:overflowPunct/>
              <w:autoSpaceDE/>
              <w:autoSpaceDN/>
              <w:adjustRightInd/>
              <w:textAlignment w:val="auto"/>
              <w:rPr>
                <w:rFonts w:cs="Arial"/>
              </w:rPr>
            </w:pPr>
            <w:r>
              <w:rPr>
                <w:rFonts w:cs="Arial"/>
              </w:rPr>
              <w:t>p6 (Environment) To p3 (Intrusion and inclination sensing provider)</w:t>
            </w:r>
          </w:p>
        </w:tc>
        <w:tc>
          <w:tcPr>
            <w:tcW w:w="4111" w:type="dxa"/>
            <w:vAlign w:val="center"/>
          </w:tcPr>
          <w:p w14:paraId="41B75973" w14:textId="77777777" w:rsidR="00534E51" w:rsidRDefault="00534E51" w:rsidP="007C1945">
            <w:pPr>
              <w:overflowPunct/>
              <w:autoSpaceDE/>
              <w:autoSpaceDN/>
              <w:adjustRightInd/>
              <w:textAlignment w:val="auto"/>
              <w:rPr>
                <w:rFonts w:cs="Arial"/>
              </w:rPr>
            </w:pPr>
            <w:r>
              <w:rPr>
                <w:rFonts w:cs="Arial"/>
              </w:rPr>
              <w:t>Electrical power supply only.</w:t>
            </w:r>
          </w:p>
        </w:tc>
        <w:tc>
          <w:tcPr>
            <w:tcW w:w="1083" w:type="dxa"/>
            <w:vAlign w:val="center"/>
          </w:tcPr>
          <w:p w14:paraId="31EF6DEA" w14:textId="77777777" w:rsidR="00B256B9" w:rsidRDefault="00B256B9"/>
        </w:tc>
      </w:tr>
      <w:tr w:rsidR="00534E51" w:rsidRPr="00717330" w14:paraId="067BD87A" w14:textId="77777777" w:rsidTr="006113D9">
        <w:trPr>
          <w:trHeight w:val="252"/>
        </w:trPr>
        <w:tc>
          <w:tcPr>
            <w:tcW w:w="1291" w:type="dxa"/>
            <w:vMerge/>
            <w:vAlign w:val="center"/>
          </w:tcPr>
          <w:p w14:paraId="62821C1E" w14:textId="77777777" w:rsidR="00534E51" w:rsidRDefault="00534E51" w:rsidP="007C1945">
            <w:pPr>
              <w:rPr>
                <w:rFonts w:cs="Arial"/>
              </w:rPr>
            </w:pPr>
          </w:p>
        </w:tc>
        <w:tc>
          <w:tcPr>
            <w:tcW w:w="3949" w:type="dxa"/>
            <w:vAlign w:val="center"/>
          </w:tcPr>
          <w:p w14:paraId="347D899C" w14:textId="77777777" w:rsidR="00534E51" w:rsidRDefault="00534E51" w:rsidP="007C1945">
            <w:pPr>
              <w:overflowPunct/>
              <w:autoSpaceDE/>
              <w:autoSpaceDN/>
              <w:adjustRightInd/>
              <w:textAlignment w:val="auto"/>
              <w:rPr>
                <w:rFonts w:cs="Arial"/>
              </w:rPr>
            </w:pPr>
            <w:r>
              <w:rPr>
                <w:rFonts w:cs="Arial"/>
              </w:rPr>
              <w:t>p8 (Environment) To p1 (Feature Sentinel Logical)</w:t>
            </w:r>
          </w:p>
        </w:tc>
        <w:tc>
          <w:tcPr>
            <w:tcW w:w="4111" w:type="dxa"/>
            <w:vAlign w:val="center"/>
          </w:tcPr>
          <w:p w14:paraId="4F14EFED" w14:textId="77777777" w:rsidR="00534E51" w:rsidRDefault="00534E51" w:rsidP="007C1945">
            <w:pPr>
              <w:overflowPunct/>
              <w:autoSpaceDE/>
              <w:autoSpaceDN/>
              <w:adjustRightInd/>
              <w:textAlignment w:val="auto"/>
              <w:rPr>
                <w:rFonts w:cs="Arial"/>
              </w:rPr>
            </w:pPr>
            <w:r>
              <w:rPr>
                <w:rFonts w:cs="Arial"/>
              </w:rPr>
              <w:t>Electrical power supply only.</w:t>
            </w:r>
          </w:p>
        </w:tc>
        <w:tc>
          <w:tcPr>
            <w:tcW w:w="1083" w:type="dxa"/>
            <w:vAlign w:val="center"/>
          </w:tcPr>
          <w:p w14:paraId="71453129" w14:textId="77777777" w:rsidR="00B256B9" w:rsidRDefault="00B256B9"/>
        </w:tc>
      </w:tr>
      <w:tr w:rsidR="00534E51" w:rsidRPr="00717330" w14:paraId="17E6E785" w14:textId="77777777" w:rsidTr="006113D9">
        <w:trPr>
          <w:trHeight w:val="252"/>
        </w:trPr>
        <w:tc>
          <w:tcPr>
            <w:tcW w:w="1291" w:type="dxa"/>
            <w:vAlign w:val="center"/>
          </w:tcPr>
          <w:p w14:paraId="582C670F" w14:textId="77777777" w:rsidR="00534E51" w:rsidRDefault="00534E51" w:rsidP="007C1945">
            <w:pPr>
              <w:rPr>
                <w:rFonts w:cs="Arial"/>
              </w:rPr>
            </w:pPr>
            <w:r>
              <w:rPr>
                <w:rFonts w:cs="Arial"/>
              </w:rPr>
              <w:t>Enable Power to Cameras</w:t>
            </w:r>
          </w:p>
        </w:tc>
        <w:tc>
          <w:tcPr>
            <w:tcW w:w="3949" w:type="dxa"/>
            <w:vAlign w:val="center"/>
          </w:tcPr>
          <w:p w14:paraId="3A7A80C4" w14:textId="77777777" w:rsidR="00534E51" w:rsidRDefault="00534E51" w:rsidP="007C1945">
            <w:pPr>
              <w:overflowPunct/>
              <w:autoSpaceDE/>
              <w:autoSpaceDN/>
              <w:adjustRightInd/>
              <w:textAlignment w:val="auto"/>
              <w:rPr>
                <w:rFonts w:cs="Arial"/>
              </w:rPr>
            </w:pPr>
            <w:r>
              <w:rPr>
                <w:rFonts w:cs="Arial"/>
              </w:rPr>
              <w:t>p2 (Network communications handler) To p1 (Electrical power feed divider)</w:t>
            </w:r>
          </w:p>
        </w:tc>
        <w:tc>
          <w:tcPr>
            <w:tcW w:w="4111" w:type="dxa"/>
            <w:vAlign w:val="center"/>
          </w:tcPr>
          <w:p w14:paraId="08AAC2A3" w14:textId="77777777" w:rsidR="00534E51" w:rsidRDefault="00534E51" w:rsidP="007C1945">
            <w:pPr>
              <w:overflowPunct/>
              <w:autoSpaceDE/>
              <w:autoSpaceDN/>
              <w:adjustRightInd/>
              <w:textAlignment w:val="auto"/>
              <w:rPr>
                <w:rFonts w:cs="Arial"/>
              </w:rPr>
            </w:pPr>
            <w:r>
              <w:rPr>
                <w:rFonts w:cs="Arial"/>
              </w:rPr>
              <w:t>Signal to enable power to the video cameras.</w:t>
            </w:r>
          </w:p>
        </w:tc>
        <w:tc>
          <w:tcPr>
            <w:tcW w:w="1083" w:type="dxa"/>
            <w:vAlign w:val="center"/>
          </w:tcPr>
          <w:p w14:paraId="19F99C1E" w14:textId="77777777" w:rsidR="00B256B9" w:rsidRDefault="00B256B9"/>
        </w:tc>
      </w:tr>
      <w:tr w:rsidR="00534E51" w:rsidRPr="00717330" w14:paraId="0F623678" w14:textId="77777777" w:rsidTr="006113D9">
        <w:trPr>
          <w:trHeight w:val="252"/>
        </w:trPr>
        <w:tc>
          <w:tcPr>
            <w:tcW w:w="1291" w:type="dxa"/>
            <w:vAlign w:val="center"/>
          </w:tcPr>
          <w:p w14:paraId="104C8AC6" w14:textId="77777777" w:rsidR="00534E51" w:rsidRDefault="00534E51" w:rsidP="007C1945">
            <w:pPr>
              <w:rPr>
                <w:rFonts w:cs="Arial"/>
              </w:rPr>
            </w:pPr>
            <w:r>
              <w:rPr>
                <w:rFonts w:cs="Arial"/>
              </w:rPr>
              <w:lastRenderedPageBreak/>
              <w:t>Raw Radar and Audio Data</w:t>
            </w:r>
          </w:p>
        </w:tc>
        <w:tc>
          <w:tcPr>
            <w:tcW w:w="3949" w:type="dxa"/>
            <w:vAlign w:val="center"/>
          </w:tcPr>
          <w:p w14:paraId="63747CE8" w14:textId="77777777" w:rsidR="00534E51" w:rsidRDefault="00534E51" w:rsidP="007C1945">
            <w:pPr>
              <w:overflowPunct/>
              <w:autoSpaceDE/>
              <w:autoSpaceDN/>
              <w:adjustRightInd/>
              <w:textAlignment w:val="auto"/>
              <w:rPr>
                <w:rFonts w:cs="Arial"/>
              </w:rPr>
            </w:pPr>
            <w:r>
              <w:rPr>
                <w:rFonts w:cs="Arial"/>
              </w:rPr>
              <w:t>p1 (Image processsing provider) To p6 (Network communications handler)</w:t>
            </w:r>
          </w:p>
        </w:tc>
        <w:tc>
          <w:tcPr>
            <w:tcW w:w="4111" w:type="dxa"/>
            <w:vAlign w:val="center"/>
          </w:tcPr>
          <w:p w14:paraId="06E8CC37" w14:textId="77777777" w:rsidR="00534E51" w:rsidRDefault="00534E51" w:rsidP="007C1945">
            <w:pPr>
              <w:overflowPunct/>
              <w:autoSpaceDE/>
              <w:autoSpaceDN/>
              <w:adjustRightInd/>
              <w:textAlignment w:val="auto"/>
              <w:rPr>
                <w:rFonts w:cs="Arial"/>
              </w:rPr>
            </w:pPr>
            <w:r>
              <w:rPr>
                <w:rFonts w:cs="Arial"/>
              </w:rPr>
              <w:t xml:space="preserve">Data collected and processed from the radar detector.  Used to detect intruder activity in cargo bed of vehicle. </w:t>
            </w:r>
          </w:p>
        </w:tc>
        <w:tc>
          <w:tcPr>
            <w:tcW w:w="1083" w:type="dxa"/>
            <w:vAlign w:val="center"/>
          </w:tcPr>
          <w:p w14:paraId="2BEF1E18" w14:textId="77777777" w:rsidR="00B256B9" w:rsidRDefault="00B256B9"/>
        </w:tc>
      </w:tr>
      <w:tr w:rsidR="00534E51" w:rsidRPr="00717330" w14:paraId="26E20AF6" w14:textId="77777777" w:rsidTr="006113D9">
        <w:trPr>
          <w:trHeight w:val="252"/>
        </w:trPr>
        <w:tc>
          <w:tcPr>
            <w:tcW w:w="1291" w:type="dxa"/>
            <w:vAlign w:val="center"/>
          </w:tcPr>
          <w:p w14:paraId="45D05277" w14:textId="77777777" w:rsidR="00534E51" w:rsidRDefault="00534E51" w:rsidP="007C1945">
            <w:pPr>
              <w:rPr>
                <w:rFonts w:cs="Arial"/>
              </w:rPr>
            </w:pPr>
            <w:r>
              <w:rPr>
                <w:rFonts w:cs="Arial"/>
              </w:rPr>
              <w:t>Soft Button Press</w:t>
            </w:r>
          </w:p>
        </w:tc>
        <w:tc>
          <w:tcPr>
            <w:tcW w:w="3949" w:type="dxa"/>
            <w:vAlign w:val="center"/>
          </w:tcPr>
          <w:p w14:paraId="63F873E6" w14:textId="77777777" w:rsidR="00534E51" w:rsidRDefault="00534E51" w:rsidP="007C1945">
            <w:pPr>
              <w:overflowPunct/>
              <w:autoSpaceDE/>
              <w:autoSpaceDN/>
              <w:adjustRightInd/>
              <w:textAlignment w:val="auto"/>
              <w:rPr>
                <w:rFonts w:cs="Arial"/>
              </w:rPr>
            </w:pPr>
            <w:r>
              <w:rPr>
                <w:rFonts w:cs="Arial"/>
              </w:rPr>
              <w:t>p1 (User) To p2 (Phone app)</w:t>
            </w:r>
          </w:p>
        </w:tc>
        <w:tc>
          <w:tcPr>
            <w:tcW w:w="4111" w:type="dxa"/>
            <w:vAlign w:val="center"/>
          </w:tcPr>
          <w:p w14:paraId="4D832222" w14:textId="77777777" w:rsidR="00534E51" w:rsidRDefault="00534E51" w:rsidP="007C1945">
            <w:pPr>
              <w:overflowPunct/>
              <w:autoSpaceDE/>
              <w:autoSpaceDN/>
              <w:adjustRightInd/>
              <w:textAlignment w:val="auto"/>
              <w:rPr>
                <w:rFonts w:cs="Arial"/>
              </w:rPr>
            </w:pPr>
            <w:r>
              <w:rPr>
                <w:rFonts w:cs="Arial"/>
              </w:rPr>
              <w:t>Input from user to Ford Pass app via a mobile device.</w:t>
            </w:r>
          </w:p>
        </w:tc>
        <w:tc>
          <w:tcPr>
            <w:tcW w:w="1083" w:type="dxa"/>
            <w:vAlign w:val="center"/>
          </w:tcPr>
          <w:p w14:paraId="3AC15B8D" w14:textId="77777777" w:rsidR="00B256B9" w:rsidRDefault="00B256B9"/>
        </w:tc>
      </w:tr>
      <w:tr w:rsidR="00534E51" w:rsidRPr="00717330" w14:paraId="27AE28B2" w14:textId="77777777" w:rsidTr="006113D9">
        <w:trPr>
          <w:trHeight w:val="252"/>
        </w:trPr>
        <w:tc>
          <w:tcPr>
            <w:tcW w:w="1291" w:type="dxa"/>
            <w:vMerge w:val="restart"/>
            <w:vAlign w:val="center"/>
          </w:tcPr>
          <w:p w14:paraId="48CB57EF" w14:textId="77777777" w:rsidR="00534E51" w:rsidRDefault="00534E51" w:rsidP="007C1945">
            <w:pPr>
              <w:rPr>
                <w:rFonts w:cs="Arial"/>
              </w:rPr>
            </w:pPr>
            <w:r>
              <w:rPr>
                <w:rFonts w:cs="Arial"/>
              </w:rPr>
              <w:t>Threat Data</w:t>
            </w:r>
          </w:p>
        </w:tc>
        <w:tc>
          <w:tcPr>
            <w:tcW w:w="3949" w:type="dxa"/>
            <w:vAlign w:val="center"/>
          </w:tcPr>
          <w:p w14:paraId="3BF93A20" w14:textId="77777777" w:rsidR="00534E51" w:rsidRDefault="00534E51" w:rsidP="007C1945">
            <w:pPr>
              <w:overflowPunct/>
              <w:autoSpaceDE/>
              <w:autoSpaceDN/>
              <w:adjustRightInd/>
              <w:textAlignment w:val="auto"/>
              <w:rPr>
                <w:rFonts w:cs="Arial"/>
              </w:rPr>
            </w:pPr>
            <w:r>
              <w:rPr>
                <w:rFonts w:cs="Arial"/>
              </w:rPr>
              <w:t>p1 (Intrusion and inclination sensing provider) To p4 (Vehicle accesories monitor and controller)</w:t>
            </w:r>
          </w:p>
        </w:tc>
        <w:tc>
          <w:tcPr>
            <w:tcW w:w="4111" w:type="dxa"/>
            <w:vAlign w:val="center"/>
          </w:tcPr>
          <w:p w14:paraId="6337B058" w14:textId="77777777" w:rsidR="00534E51" w:rsidRDefault="00534E51" w:rsidP="007C1945">
            <w:pPr>
              <w:overflowPunct/>
              <w:autoSpaceDE/>
              <w:autoSpaceDN/>
              <w:adjustRightInd/>
              <w:textAlignment w:val="auto"/>
              <w:rPr>
                <w:rFonts w:cs="Arial"/>
              </w:rPr>
            </w:pPr>
            <w:r>
              <w:rPr>
                <w:rFonts w:cs="Arial"/>
              </w:rPr>
              <w:t>Threat identification data, including door ajar signal or ultrasonic signal.</w:t>
            </w:r>
          </w:p>
        </w:tc>
        <w:tc>
          <w:tcPr>
            <w:tcW w:w="1083" w:type="dxa"/>
            <w:vAlign w:val="center"/>
          </w:tcPr>
          <w:p w14:paraId="6A750E30" w14:textId="77777777" w:rsidR="00B256B9" w:rsidRDefault="00B256B9"/>
        </w:tc>
      </w:tr>
      <w:tr w:rsidR="00534E51" w:rsidRPr="00717330" w14:paraId="1ECEC77A" w14:textId="77777777" w:rsidTr="006113D9">
        <w:trPr>
          <w:trHeight w:val="252"/>
        </w:trPr>
        <w:tc>
          <w:tcPr>
            <w:tcW w:w="1291" w:type="dxa"/>
            <w:vMerge/>
            <w:vAlign w:val="center"/>
          </w:tcPr>
          <w:p w14:paraId="5F5C05A9" w14:textId="77777777" w:rsidR="00534E51" w:rsidRDefault="00534E51" w:rsidP="007C1945">
            <w:pPr>
              <w:rPr>
                <w:rFonts w:cs="Arial"/>
              </w:rPr>
            </w:pPr>
          </w:p>
        </w:tc>
        <w:tc>
          <w:tcPr>
            <w:tcW w:w="3949" w:type="dxa"/>
            <w:vAlign w:val="center"/>
          </w:tcPr>
          <w:p w14:paraId="68520BCB" w14:textId="77777777" w:rsidR="00534E51" w:rsidRDefault="00534E51" w:rsidP="007C1945">
            <w:pPr>
              <w:overflowPunct/>
              <w:autoSpaceDE/>
              <w:autoSpaceDN/>
              <w:adjustRightInd/>
              <w:textAlignment w:val="auto"/>
              <w:rPr>
                <w:rFonts w:cs="Arial"/>
              </w:rPr>
            </w:pPr>
            <w:r>
              <w:rPr>
                <w:rFonts w:cs="Arial"/>
              </w:rPr>
              <w:t>p1 (Vehicle accesories monitor and controller) To p4 (Network communications handler)</w:t>
            </w:r>
          </w:p>
        </w:tc>
        <w:tc>
          <w:tcPr>
            <w:tcW w:w="4111" w:type="dxa"/>
            <w:vAlign w:val="center"/>
          </w:tcPr>
          <w:p w14:paraId="2E9B5E10" w14:textId="77777777" w:rsidR="00534E51" w:rsidRDefault="00534E51" w:rsidP="007C1945">
            <w:pPr>
              <w:overflowPunct/>
              <w:autoSpaceDE/>
              <w:autoSpaceDN/>
              <w:adjustRightInd/>
              <w:textAlignment w:val="auto"/>
              <w:rPr>
                <w:rFonts w:cs="Arial"/>
              </w:rPr>
            </w:pPr>
            <w:r>
              <w:rPr>
                <w:rFonts w:cs="Arial"/>
              </w:rPr>
              <w:t>Threat identification data, including door ajar signal or ultrasonic signal.</w:t>
            </w:r>
          </w:p>
        </w:tc>
        <w:tc>
          <w:tcPr>
            <w:tcW w:w="1083" w:type="dxa"/>
            <w:vAlign w:val="center"/>
          </w:tcPr>
          <w:p w14:paraId="19745432" w14:textId="77777777" w:rsidR="00B256B9" w:rsidRDefault="00B256B9"/>
        </w:tc>
      </w:tr>
      <w:tr w:rsidR="00534E51" w:rsidRPr="00717330" w14:paraId="06EF2B76" w14:textId="77777777" w:rsidTr="006113D9">
        <w:trPr>
          <w:trHeight w:val="252"/>
        </w:trPr>
        <w:tc>
          <w:tcPr>
            <w:tcW w:w="1291" w:type="dxa"/>
            <w:vMerge w:val="restart"/>
            <w:vAlign w:val="center"/>
          </w:tcPr>
          <w:p w14:paraId="7DC74778" w14:textId="77777777" w:rsidR="00534E51" w:rsidRDefault="00534E51" w:rsidP="007C1945">
            <w:pPr>
              <w:rPr>
                <w:rFonts w:cs="Arial"/>
              </w:rPr>
            </w:pPr>
            <w:r>
              <w:rPr>
                <w:rFonts w:cs="Arial"/>
              </w:rPr>
              <w:t>Video and Threat Alert Data</w:t>
            </w:r>
          </w:p>
        </w:tc>
        <w:tc>
          <w:tcPr>
            <w:tcW w:w="3949" w:type="dxa"/>
            <w:vAlign w:val="center"/>
          </w:tcPr>
          <w:p w14:paraId="610DB09E" w14:textId="77777777" w:rsidR="00534E51" w:rsidRDefault="00534E51" w:rsidP="007C1945">
            <w:pPr>
              <w:overflowPunct/>
              <w:autoSpaceDE/>
              <w:autoSpaceDN/>
              <w:adjustRightInd/>
              <w:textAlignment w:val="auto"/>
              <w:rPr>
                <w:rFonts w:cs="Arial"/>
              </w:rPr>
            </w:pPr>
            <w:r>
              <w:rPr>
                <w:rFonts w:cs="Arial"/>
              </w:rPr>
              <w:t>p1 (HMI provider) To p2 (Removable Data Storage)</w:t>
            </w:r>
          </w:p>
        </w:tc>
        <w:tc>
          <w:tcPr>
            <w:tcW w:w="4111" w:type="dxa"/>
            <w:vAlign w:val="center"/>
          </w:tcPr>
          <w:p w14:paraId="653D7822"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1083" w:type="dxa"/>
            <w:vAlign w:val="center"/>
          </w:tcPr>
          <w:p w14:paraId="0236AF49" w14:textId="77777777" w:rsidR="00B256B9" w:rsidRDefault="00B256B9"/>
        </w:tc>
      </w:tr>
      <w:tr w:rsidR="00534E51" w:rsidRPr="00717330" w14:paraId="39E654F3" w14:textId="77777777" w:rsidTr="006113D9">
        <w:trPr>
          <w:trHeight w:val="252"/>
        </w:trPr>
        <w:tc>
          <w:tcPr>
            <w:tcW w:w="1291" w:type="dxa"/>
            <w:vMerge/>
            <w:vAlign w:val="center"/>
          </w:tcPr>
          <w:p w14:paraId="2062FA3B" w14:textId="77777777" w:rsidR="00534E51" w:rsidRDefault="00534E51" w:rsidP="007C1945">
            <w:pPr>
              <w:rPr>
                <w:rFonts w:cs="Arial"/>
              </w:rPr>
            </w:pPr>
          </w:p>
        </w:tc>
        <w:tc>
          <w:tcPr>
            <w:tcW w:w="3949" w:type="dxa"/>
            <w:vAlign w:val="center"/>
          </w:tcPr>
          <w:p w14:paraId="102661EC" w14:textId="77777777" w:rsidR="00534E51" w:rsidRDefault="00534E51" w:rsidP="007C1945">
            <w:pPr>
              <w:overflowPunct/>
              <w:autoSpaceDE/>
              <w:autoSpaceDN/>
              <w:adjustRightInd/>
              <w:textAlignment w:val="auto"/>
              <w:rPr>
                <w:rFonts w:cs="Arial"/>
              </w:rPr>
            </w:pPr>
            <w:r>
              <w:rPr>
                <w:rFonts w:cs="Arial"/>
              </w:rPr>
              <w:t>p1 (Image processsing provider) To p6 (Network communications handler)</w:t>
            </w:r>
          </w:p>
        </w:tc>
        <w:tc>
          <w:tcPr>
            <w:tcW w:w="4111" w:type="dxa"/>
            <w:vAlign w:val="center"/>
          </w:tcPr>
          <w:p w14:paraId="2B8763AE"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1083" w:type="dxa"/>
            <w:vAlign w:val="center"/>
          </w:tcPr>
          <w:p w14:paraId="0407CA3E" w14:textId="77777777" w:rsidR="00B256B9" w:rsidRDefault="00B256B9"/>
        </w:tc>
      </w:tr>
      <w:tr w:rsidR="00534E51" w:rsidRPr="00717330" w14:paraId="70E05059" w14:textId="77777777" w:rsidTr="006113D9">
        <w:trPr>
          <w:trHeight w:val="252"/>
        </w:trPr>
        <w:tc>
          <w:tcPr>
            <w:tcW w:w="1291" w:type="dxa"/>
            <w:vMerge/>
            <w:vAlign w:val="center"/>
          </w:tcPr>
          <w:p w14:paraId="5455B4BF" w14:textId="77777777" w:rsidR="00534E51" w:rsidRDefault="00534E51" w:rsidP="007C1945">
            <w:pPr>
              <w:rPr>
                <w:rFonts w:cs="Arial"/>
              </w:rPr>
            </w:pPr>
          </w:p>
        </w:tc>
        <w:tc>
          <w:tcPr>
            <w:tcW w:w="3949" w:type="dxa"/>
            <w:vAlign w:val="center"/>
          </w:tcPr>
          <w:p w14:paraId="7703EA09" w14:textId="77777777" w:rsidR="00534E51" w:rsidRDefault="00534E51" w:rsidP="007C1945">
            <w:pPr>
              <w:overflowPunct/>
              <w:autoSpaceDE/>
              <w:autoSpaceDN/>
              <w:adjustRightInd/>
              <w:textAlignment w:val="auto"/>
              <w:rPr>
                <w:rFonts w:cs="Arial"/>
              </w:rPr>
            </w:pPr>
            <w:r>
              <w:rPr>
                <w:rFonts w:cs="Arial"/>
              </w:rPr>
              <w:t>p1 (Network communications handler) To p2 (HMI provider)</w:t>
            </w:r>
          </w:p>
        </w:tc>
        <w:tc>
          <w:tcPr>
            <w:tcW w:w="4111" w:type="dxa"/>
            <w:vAlign w:val="center"/>
          </w:tcPr>
          <w:p w14:paraId="6C3655A0"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1083" w:type="dxa"/>
            <w:vAlign w:val="center"/>
          </w:tcPr>
          <w:p w14:paraId="7B7FCCCA" w14:textId="77777777" w:rsidR="00B256B9" w:rsidRDefault="00B256B9"/>
        </w:tc>
      </w:tr>
      <w:tr w:rsidR="00534E51" w:rsidRPr="00717330" w14:paraId="0CC17FF7" w14:textId="77777777" w:rsidTr="006113D9">
        <w:trPr>
          <w:trHeight w:val="252"/>
        </w:trPr>
        <w:tc>
          <w:tcPr>
            <w:tcW w:w="1291" w:type="dxa"/>
            <w:vMerge/>
            <w:vAlign w:val="center"/>
          </w:tcPr>
          <w:p w14:paraId="687766FB" w14:textId="77777777" w:rsidR="00534E51" w:rsidRDefault="00534E51" w:rsidP="007C1945">
            <w:pPr>
              <w:rPr>
                <w:rFonts w:cs="Arial"/>
              </w:rPr>
            </w:pPr>
          </w:p>
        </w:tc>
        <w:tc>
          <w:tcPr>
            <w:tcW w:w="3949" w:type="dxa"/>
            <w:vAlign w:val="center"/>
          </w:tcPr>
          <w:p w14:paraId="47B6A6BD" w14:textId="77777777" w:rsidR="00534E51" w:rsidRDefault="00534E51" w:rsidP="007C1945">
            <w:pPr>
              <w:overflowPunct/>
              <w:autoSpaceDE/>
              <w:autoSpaceDN/>
              <w:adjustRightInd/>
              <w:textAlignment w:val="auto"/>
              <w:rPr>
                <w:rFonts w:cs="Arial"/>
              </w:rPr>
            </w:pPr>
            <w:r>
              <w:rPr>
                <w:rFonts w:cs="Arial"/>
              </w:rPr>
              <w:t>p2 (Driver assistanace provider) To p3 (Network communications handler)</w:t>
            </w:r>
          </w:p>
        </w:tc>
        <w:tc>
          <w:tcPr>
            <w:tcW w:w="4111" w:type="dxa"/>
            <w:vAlign w:val="center"/>
          </w:tcPr>
          <w:p w14:paraId="45278EA8"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1083" w:type="dxa"/>
            <w:vAlign w:val="center"/>
          </w:tcPr>
          <w:p w14:paraId="19988F63" w14:textId="77777777" w:rsidR="00B256B9" w:rsidRDefault="00B256B9"/>
        </w:tc>
      </w:tr>
      <w:tr w:rsidR="00534E51" w:rsidRPr="00717330" w14:paraId="54764E17" w14:textId="77777777" w:rsidTr="006113D9">
        <w:trPr>
          <w:trHeight w:val="252"/>
        </w:trPr>
        <w:tc>
          <w:tcPr>
            <w:tcW w:w="1291" w:type="dxa"/>
            <w:vMerge/>
            <w:vAlign w:val="center"/>
          </w:tcPr>
          <w:p w14:paraId="7656E6A4" w14:textId="77777777" w:rsidR="00534E51" w:rsidRDefault="00534E51" w:rsidP="007C1945">
            <w:pPr>
              <w:rPr>
                <w:rFonts w:cs="Arial"/>
              </w:rPr>
            </w:pPr>
          </w:p>
        </w:tc>
        <w:tc>
          <w:tcPr>
            <w:tcW w:w="3949" w:type="dxa"/>
            <w:vAlign w:val="center"/>
          </w:tcPr>
          <w:p w14:paraId="7EDB1F74" w14:textId="77777777" w:rsidR="00534E51" w:rsidRDefault="00534E51" w:rsidP="007C1945">
            <w:pPr>
              <w:overflowPunct/>
              <w:autoSpaceDE/>
              <w:autoSpaceDN/>
              <w:adjustRightInd/>
              <w:textAlignment w:val="auto"/>
              <w:rPr>
                <w:rFonts w:cs="Arial"/>
              </w:rPr>
            </w:pPr>
            <w:r>
              <w:rPr>
                <w:rFonts w:cs="Arial"/>
              </w:rPr>
              <w:t>p2 (Vehicle tracking control) To p1 (Cloud access and service provider)</w:t>
            </w:r>
          </w:p>
        </w:tc>
        <w:tc>
          <w:tcPr>
            <w:tcW w:w="4111" w:type="dxa"/>
            <w:vAlign w:val="center"/>
          </w:tcPr>
          <w:p w14:paraId="3752AB57"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1083" w:type="dxa"/>
            <w:vAlign w:val="center"/>
          </w:tcPr>
          <w:p w14:paraId="7983E85E" w14:textId="77777777" w:rsidR="00B256B9" w:rsidRDefault="00B256B9"/>
        </w:tc>
      </w:tr>
      <w:tr w:rsidR="00534E51" w:rsidRPr="00717330" w14:paraId="25FA5E5F" w14:textId="77777777" w:rsidTr="006113D9">
        <w:trPr>
          <w:trHeight w:val="252"/>
        </w:trPr>
        <w:tc>
          <w:tcPr>
            <w:tcW w:w="1291" w:type="dxa"/>
            <w:vMerge/>
            <w:vAlign w:val="center"/>
          </w:tcPr>
          <w:p w14:paraId="599EB094" w14:textId="77777777" w:rsidR="00534E51" w:rsidRDefault="00534E51" w:rsidP="007C1945">
            <w:pPr>
              <w:rPr>
                <w:rFonts w:cs="Arial"/>
              </w:rPr>
            </w:pPr>
          </w:p>
        </w:tc>
        <w:tc>
          <w:tcPr>
            <w:tcW w:w="3949" w:type="dxa"/>
            <w:vAlign w:val="center"/>
          </w:tcPr>
          <w:p w14:paraId="37E91102" w14:textId="77777777" w:rsidR="00534E51" w:rsidRDefault="00534E51" w:rsidP="007C1945">
            <w:pPr>
              <w:overflowPunct/>
              <w:autoSpaceDE/>
              <w:autoSpaceDN/>
              <w:adjustRightInd/>
              <w:textAlignment w:val="auto"/>
              <w:rPr>
                <w:rFonts w:cs="Arial"/>
              </w:rPr>
            </w:pPr>
            <w:r>
              <w:rPr>
                <w:rFonts w:cs="Arial"/>
              </w:rPr>
              <w:t>p5 (Network communications handler) To p3 (Vehicle tracking control)</w:t>
            </w:r>
          </w:p>
        </w:tc>
        <w:tc>
          <w:tcPr>
            <w:tcW w:w="4111" w:type="dxa"/>
            <w:vAlign w:val="center"/>
          </w:tcPr>
          <w:p w14:paraId="033E3B25"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1083" w:type="dxa"/>
            <w:vAlign w:val="center"/>
          </w:tcPr>
          <w:p w14:paraId="056F9D83" w14:textId="77777777" w:rsidR="00B256B9" w:rsidRDefault="00B256B9"/>
        </w:tc>
      </w:tr>
    </w:tbl>
    <w:p w14:paraId="084BA591" w14:textId="5F67D3AD" w:rsidR="00534E51" w:rsidRDefault="00534E51" w:rsidP="00534E51">
      <w:pPr>
        <w:pStyle w:val="Caption"/>
      </w:pPr>
      <w:bookmarkStart w:id="266" w:name="_Toc529191312"/>
      <w:bookmarkStart w:id="267" w:name="_Toc65830469"/>
      <w:r w:rsidRPr="00A13A7B">
        <w:t xml:space="preserve">Table </w:t>
      </w:r>
      <w:r>
        <w:rPr>
          <w:noProof/>
        </w:rPr>
        <w:fldChar w:fldCharType="begin"/>
      </w:r>
      <w:r>
        <w:rPr>
          <w:noProof/>
        </w:rPr>
        <w:instrText xml:space="preserve"> SEQ Table \* ARABIC </w:instrText>
      </w:r>
      <w:r>
        <w:rPr>
          <w:noProof/>
        </w:rPr>
        <w:fldChar w:fldCharType="separate"/>
      </w:r>
      <w:r w:rsidR="00613B19">
        <w:rPr>
          <w:noProof/>
        </w:rPr>
        <w:t>11</w:t>
      </w:r>
      <w:r>
        <w:rPr>
          <w:noProof/>
        </w:rPr>
        <w:fldChar w:fldCharType="end"/>
      </w:r>
      <w:r w:rsidRPr="00A13A7B">
        <w:t>: Feature Interactions</w:t>
      </w:r>
      <w:bookmarkEnd w:id="266"/>
      <w:bookmarkEnd w:id="267"/>
    </w:p>
    <w:p w14:paraId="00E51815" w14:textId="6624368D" w:rsidR="00AF3D6B" w:rsidRDefault="00DB513B" w:rsidP="00F70D52">
      <w:pPr>
        <w:pStyle w:val="Heading1"/>
      </w:pPr>
      <w:bookmarkStart w:id="268" w:name="_Toc65830448"/>
      <w:r>
        <w:lastRenderedPageBreak/>
        <w:t>Open Concerns</w:t>
      </w:r>
      <w:bookmarkEnd w:id="268"/>
    </w:p>
    <w:p w14:paraId="6FD99B11" w14:textId="3497CCDF" w:rsidR="00E91D99"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F1D06F8" w:rsidR="00AF3D6B" w:rsidRPr="00806157" w:rsidRDefault="004754E9" w:rsidP="004754E9">
      <w:pPr>
        <w:pStyle w:val="Caption"/>
      </w:pPr>
      <w:bookmarkStart w:id="269" w:name="_Toc65830470"/>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613B19">
        <w:rPr>
          <w:noProof/>
        </w:rPr>
        <w:t>12</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69"/>
    </w:p>
    <w:p w14:paraId="01D9A68E" w14:textId="77777777" w:rsidR="00AF3D6B" w:rsidRPr="007C20FA" w:rsidRDefault="00C4581C" w:rsidP="00F70D52">
      <w:pPr>
        <w:pStyle w:val="Heading1"/>
      </w:pPr>
      <w:bookmarkStart w:id="270" w:name="_Toc65830449"/>
      <w:r>
        <w:lastRenderedPageBreak/>
        <w:t>Revision</w:t>
      </w:r>
      <w:r w:rsidR="00DB513B">
        <w:t xml:space="preserve"> History</w:t>
      </w:r>
      <w:bookmarkEnd w:id="270"/>
    </w:p>
    <w:p w14:paraId="15D7391B"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578A5613" w14:textId="77777777" w:rsidR="00741979" w:rsidRDefault="00741979" w:rsidP="007B6779"/>
    <w:tbl>
      <w:tblPr>
        <w:tblW w:w="1023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993"/>
        <w:gridCol w:w="5726"/>
        <w:gridCol w:w="1260"/>
        <w:gridCol w:w="1260"/>
      </w:tblGrid>
      <w:tr w:rsidR="00BC2870" w:rsidRPr="007C20FA" w14:paraId="461A6F40" w14:textId="77777777" w:rsidTr="000C365A">
        <w:trPr>
          <w:tblHeader/>
        </w:trPr>
        <w:tc>
          <w:tcPr>
            <w:tcW w:w="993" w:type="dxa"/>
            <w:shd w:val="pct20" w:color="auto" w:fill="FFFFFF"/>
          </w:tcPr>
          <w:p w14:paraId="45D850B3" w14:textId="77777777" w:rsidR="00BC2870" w:rsidRPr="007C20FA" w:rsidRDefault="00BC2870" w:rsidP="00A8009D">
            <w:pPr>
              <w:pStyle w:val="Caption"/>
            </w:pPr>
            <w:r w:rsidRPr="007C20FA">
              <w:t>Rev.</w:t>
            </w:r>
          </w:p>
          <w:p w14:paraId="169CB9B9" w14:textId="77777777" w:rsidR="00BC2870" w:rsidRPr="007C20FA" w:rsidRDefault="00BC2870" w:rsidP="00A8009D">
            <w:pPr>
              <w:ind w:left="-3" w:right="-108"/>
            </w:pPr>
            <w:r w:rsidRPr="007C20FA">
              <w:t>(revision)</w:t>
            </w:r>
          </w:p>
        </w:tc>
        <w:tc>
          <w:tcPr>
            <w:tcW w:w="993" w:type="dxa"/>
            <w:shd w:val="pct20" w:color="auto" w:fill="FFFFFF"/>
          </w:tcPr>
          <w:p w14:paraId="433F336C" w14:textId="77777777" w:rsidR="00BC2870" w:rsidRPr="007C20FA" w:rsidRDefault="00BC2870" w:rsidP="00A8009D">
            <w:pPr>
              <w:pStyle w:val="Caption"/>
            </w:pPr>
            <w:r w:rsidRPr="007C20FA">
              <w:t>Date</w:t>
            </w:r>
          </w:p>
        </w:tc>
        <w:tc>
          <w:tcPr>
            <w:tcW w:w="5726" w:type="dxa"/>
            <w:shd w:val="pct20" w:color="auto" w:fill="FFFFFF"/>
          </w:tcPr>
          <w:p w14:paraId="6AA47C97" w14:textId="77777777" w:rsidR="00BC2870" w:rsidRPr="007C20FA" w:rsidRDefault="00BC2870" w:rsidP="00A8009D">
            <w:pPr>
              <w:pStyle w:val="Caption"/>
            </w:pPr>
            <w:r w:rsidRPr="007C20FA">
              <w:t>Description</w:t>
            </w:r>
          </w:p>
        </w:tc>
        <w:tc>
          <w:tcPr>
            <w:tcW w:w="1260" w:type="dxa"/>
            <w:shd w:val="pct20" w:color="auto" w:fill="FFFFFF"/>
          </w:tcPr>
          <w:p w14:paraId="434C9C33" w14:textId="77777777" w:rsidR="00BC2870" w:rsidRPr="007C20FA" w:rsidRDefault="00BC2870" w:rsidP="00A8009D">
            <w:pPr>
              <w:pStyle w:val="Caption"/>
            </w:pPr>
            <w:r w:rsidRPr="007C20FA">
              <w:t>Approved by</w:t>
            </w:r>
          </w:p>
        </w:tc>
        <w:tc>
          <w:tcPr>
            <w:tcW w:w="1260" w:type="dxa"/>
            <w:shd w:val="pct20" w:color="auto" w:fill="FFFFFF"/>
          </w:tcPr>
          <w:p w14:paraId="6D112738" w14:textId="77777777" w:rsidR="00BC2870" w:rsidRPr="007C20FA" w:rsidRDefault="00BC2870" w:rsidP="00A8009D">
            <w:pPr>
              <w:pStyle w:val="Caption"/>
            </w:pPr>
            <w:r w:rsidRPr="007C20FA">
              <w:t>Responsible</w:t>
            </w:r>
          </w:p>
        </w:tc>
      </w:tr>
      <w:tr w:rsidR="00BC2870" w:rsidRPr="007C20FA" w14:paraId="4571CB71" w14:textId="77777777" w:rsidTr="000C365A">
        <w:tc>
          <w:tcPr>
            <w:tcW w:w="993" w:type="dxa"/>
            <w:vAlign w:val="center"/>
          </w:tcPr>
          <w:p w14:paraId="7F2AD744" w14:textId="20600D24" w:rsidR="00BC2870" w:rsidRDefault="00BC2870" w:rsidP="00A8009D">
            <w:pPr>
              <w:jc w:val="center"/>
              <w:rPr>
                <w:lang w:val="en-GB"/>
              </w:rPr>
            </w:pPr>
            <w:r>
              <w:rPr>
                <w:lang w:val="en-GB"/>
              </w:rPr>
              <w:t>FD1</w:t>
            </w:r>
          </w:p>
        </w:tc>
        <w:tc>
          <w:tcPr>
            <w:tcW w:w="993" w:type="dxa"/>
            <w:vAlign w:val="center"/>
          </w:tcPr>
          <w:p w14:paraId="3A7FFBB3" w14:textId="77777777" w:rsidR="00BC2870" w:rsidRPr="006634CB" w:rsidRDefault="00BC2870" w:rsidP="00A8009D">
            <w:pPr>
              <w:jc w:val="center"/>
              <w:rPr>
                <w:lang w:val="en-GB"/>
              </w:rPr>
            </w:pPr>
            <w:r>
              <w:rPr>
                <w:lang w:val="en-GB"/>
              </w:rPr>
              <w:t>2020-11-26</w:t>
            </w:r>
          </w:p>
        </w:tc>
        <w:tc>
          <w:tcPr>
            <w:tcW w:w="5726" w:type="dxa"/>
            <w:vAlign w:val="center"/>
          </w:tcPr>
          <w:p w14:paraId="5AE7D8B8" w14:textId="77777777" w:rsidR="00BC2870" w:rsidRDefault="00BC2870" w:rsidP="00A8009D">
            <w:pPr>
              <w:pStyle w:val="Header"/>
              <w:rPr>
                <w:lang w:val="en-GB"/>
              </w:rPr>
            </w:pPr>
            <w:r>
              <w:rPr>
                <w:lang w:val="en-GB"/>
              </w:rPr>
              <w:t>FD V1.0</w:t>
            </w:r>
          </w:p>
        </w:tc>
        <w:tc>
          <w:tcPr>
            <w:tcW w:w="1260" w:type="dxa"/>
            <w:vAlign w:val="center"/>
          </w:tcPr>
          <w:p w14:paraId="2C47B4C6" w14:textId="77777777" w:rsidR="00BC2870" w:rsidRPr="007C20FA" w:rsidRDefault="00BC2870" w:rsidP="00A8009D">
            <w:pPr>
              <w:rPr>
                <w:i/>
                <w:snapToGrid w:val="0"/>
              </w:rPr>
            </w:pPr>
          </w:p>
        </w:tc>
        <w:tc>
          <w:tcPr>
            <w:tcW w:w="1260" w:type="dxa"/>
            <w:vAlign w:val="center"/>
          </w:tcPr>
          <w:p w14:paraId="55EECE6B" w14:textId="02EAEFFF" w:rsidR="00BC2870" w:rsidRPr="007C20FA" w:rsidRDefault="00BC2870" w:rsidP="00A8009D">
            <w:pPr>
              <w:rPr>
                <w:i/>
                <w:snapToGrid w:val="0"/>
              </w:rPr>
            </w:pPr>
          </w:p>
        </w:tc>
      </w:tr>
      <w:tr w:rsidR="006113D9" w:rsidRPr="007C20FA" w14:paraId="21E44971" w14:textId="77777777" w:rsidTr="000C365A">
        <w:tc>
          <w:tcPr>
            <w:tcW w:w="993" w:type="dxa"/>
            <w:vAlign w:val="center"/>
          </w:tcPr>
          <w:p w14:paraId="51DC0CE7" w14:textId="34C75FD3" w:rsidR="006113D9" w:rsidRDefault="006113D9" w:rsidP="00A8009D">
            <w:pPr>
              <w:jc w:val="center"/>
              <w:rPr>
                <w:lang w:val="en-GB"/>
              </w:rPr>
            </w:pPr>
            <w:r>
              <w:rPr>
                <w:lang w:val="en-GB"/>
              </w:rPr>
              <w:t>FD2.2</w:t>
            </w:r>
          </w:p>
        </w:tc>
        <w:tc>
          <w:tcPr>
            <w:tcW w:w="993" w:type="dxa"/>
            <w:vAlign w:val="center"/>
          </w:tcPr>
          <w:p w14:paraId="01E7E299" w14:textId="5D872545" w:rsidR="006113D9" w:rsidRDefault="006113D9" w:rsidP="00A8009D">
            <w:pPr>
              <w:jc w:val="center"/>
              <w:rPr>
                <w:lang w:val="en-GB"/>
              </w:rPr>
            </w:pPr>
            <w:r>
              <w:rPr>
                <w:lang w:val="en-GB"/>
              </w:rPr>
              <w:t>2021-03-05</w:t>
            </w:r>
          </w:p>
        </w:tc>
        <w:tc>
          <w:tcPr>
            <w:tcW w:w="5726" w:type="dxa"/>
            <w:vAlign w:val="center"/>
          </w:tcPr>
          <w:p w14:paraId="37ECB18B" w14:textId="27870C2D" w:rsidR="006113D9" w:rsidRDefault="006113D9" w:rsidP="00A8009D">
            <w:pPr>
              <w:pStyle w:val="Header"/>
              <w:rPr>
                <w:lang w:val="en-GB"/>
              </w:rPr>
            </w:pPr>
            <w:r>
              <w:rPr>
                <w:lang w:val="en-GB"/>
              </w:rPr>
              <w:t>Updates – requirements added</w:t>
            </w:r>
          </w:p>
        </w:tc>
        <w:tc>
          <w:tcPr>
            <w:tcW w:w="1260" w:type="dxa"/>
            <w:vAlign w:val="center"/>
          </w:tcPr>
          <w:p w14:paraId="0E63F08D" w14:textId="77777777" w:rsidR="006113D9" w:rsidRPr="007C20FA" w:rsidRDefault="006113D9" w:rsidP="00A8009D">
            <w:pPr>
              <w:rPr>
                <w:i/>
                <w:snapToGrid w:val="0"/>
              </w:rPr>
            </w:pPr>
          </w:p>
        </w:tc>
        <w:tc>
          <w:tcPr>
            <w:tcW w:w="1260" w:type="dxa"/>
            <w:vAlign w:val="center"/>
          </w:tcPr>
          <w:p w14:paraId="2B100D8B" w14:textId="77777777" w:rsidR="006113D9" w:rsidRDefault="006113D9" w:rsidP="00A8009D">
            <w:pPr>
              <w:rPr>
                <w:lang w:val="en-GB"/>
              </w:rPr>
            </w:pPr>
          </w:p>
        </w:tc>
      </w:tr>
    </w:tbl>
    <w:p w14:paraId="419E7E29" w14:textId="77777777" w:rsidR="00EA4337" w:rsidRDefault="00EA4337" w:rsidP="00EA4337">
      <w:pPr>
        <w:pStyle w:val="Heading2"/>
        <w:tabs>
          <w:tab w:val="left" w:pos="709"/>
        </w:tabs>
        <w:ind w:left="0" w:firstLine="0"/>
        <w:rPr>
          <w:vanish/>
        </w:rPr>
      </w:pPr>
      <w:r w:rsidRPr="00EB5501">
        <w:rPr>
          <w:vanish/>
        </w:rPr>
        <w:t>Template Revisions</w:t>
      </w:r>
      <w:bookmarkStart w:id="271" w:name="_Toc426532436"/>
      <w:bookmarkStart w:id="272" w:name="_Toc426532709"/>
      <w:bookmarkStart w:id="273" w:name="_Toc429735065"/>
      <w:bookmarkStart w:id="274" w:name="_Toc429736056"/>
      <w:bookmarkStart w:id="275" w:name="_Toc429740130"/>
      <w:bookmarkStart w:id="276" w:name="_Toc435105691"/>
      <w:bookmarkStart w:id="277" w:name="_Toc435447975"/>
      <w:bookmarkStart w:id="278" w:name="_Toc446338187"/>
      <w:bookmarkStart w:id="279" w:name="_Toc446338376"/>
      <w:bookmarkStart w:id="280" w:name="_Toc446338442"/>
      <w:bookmarkStart w:id="281" w:name="_Toc446338500"/>
      <w:bookmarkStart w:id="282" w:name="_Toc446401092"/>
      <w:bookmarkStart w:id="283" w:name="_Toc446401345"/>
      <w:bookmarkStart w:id="284" w:name="_Toc446401403"/>
      <w:bookmarkStart w:id="285" w:name="_Toc446403147"/>
      <w:bookmarkStart w:id="286" w:name="_Toc446420100"/>
      <w:bookmarkStart w:id="287" w:name="_Toc446420218"/>
      <w:bookmarkStart w:id="288" w:name="_Toc448921022"/>
      <w:bookmarkStart w:id="289" w:name="_Toc455758197"/>
      <w:bookmarkStart w:id="290" w:name="_Toc455943205"/>
      <w:bookmarkStart w:id="291" w:name="_Toc455943280"/>
      <w:bookmarkStart w:id="292" w:name="_Toc455943355"/>
      <w:bookmarkStart w:id="293" w:name="_Toc455987353"/>
      <w:bookmarkStart w:id="294" w:name="_Toc455987426"/>
      <w:bookmarkStart w:id="295" w:name="_Toc455989378"/>
      <w:bookmarkStart w:id="296" w:name="_Toc456007567"/>
      <w:bookmarkStart w:id="297" w:name="_Toc466873871"/>
      <w:bookmarkStart w:id="298" w:name="_Toc466874038"/>
      <w:bookmarkStart w:id="299" w:name="_Toc471214513"/>
      <w:bookmarkStart w:id="300" w:name="_Toc471216892"/>
      <w:bookmarkStart w:id="301" w:name="_Toc472080263"/>
      <w:bookmarkStart w:id="302" w:name="_Toc472492808"/>
      <w:bookmarkStart w:id="303" w:name="_Toc479868722"/>
      <w:bookmarkStart w:id="304" w:name="_Toc481143298"/>
      <w:bookmarkStart w:id="305" w:name="_Toc498522497"/>
      <w:bookmarkStart w:id="306" w:name="_Toc498523514"/>
      <w:bookmarkStart w:id="307" w:name="_Toc498524039"/>
      <w:bookmarkStart w:id="308" w:name="_Toc513649582"/>
      <w:bookmarkStart w:id="309" w:name="_Toc521186202"/>
      <w:bookmarkStart w:id="310" w:name="_Toc528759264"/>
      <w:bookmarkStart w:id="311" w:name="_Toc528768570"/>
      <w:bookmarkStart w:id="312" w:name="_Toc528770517"/>
      <w:bookmarkStart w:id="313" w:name="_Toc530745390"/>
      <w:bookmarkStart w:id="314" w:name="_Toc531340120"/>
      <w:bookmarkStart w:id="315" w:name="_Toc532390833"/>
      <w:bookmarkStart w:id="316" w:name="_Toc532391139"/>
      <w:bookmarkStart w:id="317" w:name="_Toc534967878"/>
      <w:bookmarkStart w:id="318" w:name="_Toc534967978"/>
      <w:bookmarkStart w:id="319" w:name="_Toc534968078"/>
      <w:bookmarkStart w:id="320" w:name="_Toc534968180"/>
      <w:bookmarkStart w:id="321" w:name="_Toc6307817"/>
      <w:bookmarkStart w:id="322" w:name="_Toc6307952"/>
      <w:bookmarkStart w:id="323" w:name="_Toc6466326"/>
      <w:bookmarkStart w:id="324" w:name="_Toc6466462"/>
      <w:bookmarkStart w:id="325" w:name="_Toc11650685"/>
      <w:bookmarkStart w:id="326" w:name="_Toc12531100"/>
      <w:bookmarkStart w:id="327" w:name="_Toc6583045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785AC0C2"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EA4337" w:rsidRPr="001C3ED7" w14:paraId="4E572B66" w14:textId="77777777" w:rsidTr="00982747">
        <w:trPr>
          <w:hidden/>
        </w:trPr>
        <w:tc>
          <w:tcPr>
            <w:tcW w:w="102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85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993"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669"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982747">
        <w:trPr>
          <w:hidden/>
        </w:trPr>
        <w:tc>
          <w:tcPr>
            <w:tcW w:w="1027" w:type="dxa"/>
          </w:tcPr>
          <w:p w14:paraId="0128C618" w14:textId="77777777" w:rsidR="00EA4337" w:rsidRPr="001C3ED7" w:rsidRDefault="007342A6" w:rsidP="007C6041">
            <w:pPr>
              <w:jc w:val="center"/>
              <w:rPr>
                <w:i/>
                <w:snapToGrid w:val="0"/>
                <w:vanish/>
              </w:rPr>
            </w:pPr>
            <w:r>
              <w:rPr>
                <w:i/>
                <w:snapToGrid w:val="0"/>
                <w:vanish/>
              </w:rPr>
              <w:t>0</w:t>
            </w:r>
          </w:p>
        </w:tc>
        <w:tc>
          <w:tcPr>
            <w:tcW w:w="850" w:type="dxa"/>
          </w:tcPr>
          <w:p w14:paraId="144438A0" w14:textId="77777777" w:rsidR="00EA4337" w:rsidRPr="001C3ED7" w:rsidRDefault="007342A6" w:rsidP="007C6041">
            <w:pPr>
              <w:jc w:val="center"/>
              <w:rPr>
                <w:i/>
                <w:snapToGrid w:val="0"/>
                <w:vanish/>
              </w:rPr>
            </w:pPr>
            <w:r>
              <w:rPr>
                <w:i/>
                <w:snapToGrid w:val="0"/>
                <w:vanish/>
              </w:rPr>
              <w:t>6</w:t>
            </w:r>
          </w:p>
        </w:tc>
        <w:tc>
          <w:tcPr>
            <w:tcW w:w="993"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669"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982747">
        <w:trPr>
          <w:hidden/>
        </w:trPr>
        <w:tc>
          <w:tcPr>
            <w:tcW w:w="1027" w:type="dxa"/>
          </w:tcPr>
          <w:p w14:paraId="2FE655DD" w14:textId="77777777" w:rsidR="00EA4337" w:rsidRPr="001C3ED7" w:rsidRDefault="007342A6" w:rsidP="007C6041">
            <w:pPr>
              <w:jc w:val="center"/>
              <w:rPr>
                <w:i/>
                <w:snapToGrid w:val="0"/>
                <w:vanish/>
              </w:rPr>
            </w:pPr>
            <w:r>
              <w:rPr>
                <w:i/>
                <w:snapToGrid w:val="0"/>
                <w:vanish/>
              </w:rPr>
              <w:t>0</w:t>
            </w:r>
          </w:p>
        </w:tc>
        <w:tc>
          <w:tcPr>
            <w:tcW w:w="850" w:type="dxa"/>
          </w:tcPr>
          <w:p w14:paraId="3278C891" w14:textId="77777777" w:rsidR="00EA4337" w:rsidRPr="001C3ED7" w:rsidRDefault="007342A6" w:rsidP="007C6041">
            <w:pPr>
              <w:jc w:val="center"/>
              <w:rPr>
                <w:i/>
                <w:snapToGrid w:val="0"/>
                <w:vanish/>
              </w:rPr>
            </w:pPr>
            <w:r>
              <w:rPr>
                <w:i/>
                <w:snapToGrid w:val="0"/>
                <w:vanish/>
              </w:rPr>
              <w:t>7</w:t>
            </w:r>
          </w:p>
        </w:tc>
        <w:tc>
          <w:tcPr>
            <w:tcW w:w="993"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669"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982747">
        <w:trPr>
          <w:hidden/>
        </w:trPr>
        <w:tc>
          <w:tcPr>
            <w:tcW w:w="1027" w:type="dxa"/>
          </w:tcPr>
          <w:p w14:paraId="56C05A4F" w14:textId="77777777" w:rsidR="00EA4337" w:rsidRPr="001C3ED7" w:rsidRDefault="007342A6" w:rsidP="007C6041">
            <w:pPr>
              <w:jc w:val="center"/>
              <w:rPr>
                <w:i/>
                <w:snapToGrid w:val="0"/>
                <w:vanish/>
              </w:rPr>
            </w:pPr>
            <w:r>
              <w:rPr>
                <w:i/>
                <w:snapToGrid w:val="0"/>
                <w:vanish/>
              </w:rPr>
              <w:t>0</w:t>
            </w:r>
          </w:p>
        </w:tc>
        <w:tc>
          <w:tcPr>
            <w:tcW w:w="850" w:type="dxa"/>
          </w:tcPr>
          <w:p w14:paraId="2C5574E6" w14:textId="77777777" w:rsidR="00EA4337" w:rsidRPr="001C3ED7" w:rsidRDefault="007342A6" w:rsidP="007C6041">
            <w:pPr>
              <w:jc w:val="center"/>
              <w:rPr>
                <w:i/>
                <w:snapToGrid w:val="0"/>
                <w:vanish/>
              </w:rPr>
            </w:pPr>
            <w:r>
              <w:rPr>
                <w:i/>
                <w:snapToGrid w:val="0"/>
                <w:vanish/>
              </w:rPr>
              <w:t>8</w:t>
            </w:r>
          </w:p>
        </w:tc>
        <w:tc>
          <w:tcPr>
            <w:tcW w:w="993"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669"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982747">
        <w:trPr>
          <w:hidden/>
        </w:trPr>
        <w:tc>
          <w:tcPr>
            <w:tcW w:w="1027" w:type="dxa"/>
          </w:tcPr>
          <w:p w14:paraId="6A726EB5" w14:textId="77777777" w:rsidR="00EA4337" w:rsidRPr="001C3ED7" w:rsidRDefault="007342A6" w:rsidP="007C6041">
            <w:pPr>
              <w:jc w:val="center"/>
              <w:rPr>
                <w:i/>
                <w:snapToGrid w:val="0"/>
                <w:vanish/>
              </w:rPr>
            </w:pPr>
            <w:r>
              <w:rPr>
                <w:i/>
                <w:snapToGrid w:val="0"/>
                <w:vanish/>
              </w:rPr>
              <w:t>0</w:t>
            </w:r>
          </w:p>
        </w:tc>
        <w:tc>
          <w:tcPr>
            <w:tcW w:w="850" w:type="dxa"/>
          </w:tcPr>
          <w:p w14:paraId="430E1774" w14:textId="77777777" w:rsidR="00EA4337" w:rsidRPr="001C3ED7" w:rsidRDefault="007342A6" w:rsidP="007C6041">
            <w:pPr>
              <w:jc w:val="center"/>
              <w:rPr>
                <w:i/>
                <w:snapToGrid w:val="0"/>
                <w:vanish/>
              </w:rPr>
            </w:pPr>
            <w:r>
              <w:rPr>
                <w:i/>
                <w:snapToGrid w:val="0"/>
                <w:vanish/>
              </w:rPr>
              <w:t>9</w:t>
            </w:r>
          </w:p>
        </w:tc>
        <w:tc>
          <w:tcPr>
            <w:tcW w:w="993"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669"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982747">
        <w:trPr>
          <w:hidden/>
        </w:trPr>
        <w:tc>
          <w:tcPr>
            <w:tcW w:w="1027" w:type="dxa"/>
          </w:tcPr>
          <w:p w14:paraId="35DE81DB" w14:textId="77777777" w:rsidR="00EA4337" w:rsidRPr="001C3ED7" w:rsidRDefault="007342A6" w:rsidP="007C6041">
            <w:pPr>
              <w:jc w:val="center"/>
              <w:rPr>
                <w:i/>
                <w:snapToGrid w:val="0"/>
                <w:vanish/>
              </w:rPr>
            </w:pPr>
            <w:r>
              <w:rPr>
                <w:i/>
                <w:snapToGrid w:val="0"/>
                <w:vanish/>
              </w:rPr>
              <w:t>1</w:t>
            </w:r>
          </w:p>
        </w:tc>
        <w:tc>
          <w:tcPr>
            <w:tcW w:w="850" w:type="dxa"/>
          </w:tcPr>
          <w:p w14:paraId="34288FBE" w14:textId="77777777" w:rsidR="00EA4337" w:rsidRPr="001C3ED7" w:rsidRDefault="007342A6" w:rsidP="007C6041">
            <w:pPr>
              <w:jc w:val="center"/>
              <w:rPr>
                <w:i/>
                <w:snapToGrid w:val="0"/>
                <w:vanish/>
              </w:rPr>
            </w:pPr>
            <w:r>
              <w:rPr>
                <w:i/>
                <w:snapToGrid w:val="0"/>
                <w:vanish/>
              </w:rPr>
              <w:t>0</w:t>
            </w:r>
          </w:p>
        </w:tc>
        <w:tc>
          <w:tcPr>
            <w:tcW w:w="993"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669"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982747">
        <w:trPr>
          <w:hidden/>
        </w:trPr>
        <w:tc>
          <w:tcPr>
            <w:tcW w:w="1027" w:type="dxa"/>
          </w:tcPr>
          <w:p w14:paraId="59A0CE12" w14:textId="77777777" w:rsidR="00EA4337" w:rsidRPr="001C3ED7" w:rsidRDefault="007342A6" w:rsidP="007C6041">
            <w:pPr>
              <w:jc w:val="center"/>
              <w:rPr>
                <w:i/>
                <w:snapToGrid w:val="0"/>
                <w:vanish/>
              </w:rPr>
            </w:pPr>
            <w:r>
              <w:rPr>
                <w:i/>
                <w:snapToGrid w:val="0"/>
                <w:vanish/>
              </w:rPr>
              <w:t>1</w:t>
            </w:r>
          </w:p>
        </w:tc>
        <w:tc>
          <w:tcPr>
            <w:tcW w:w="850" w:type="dxa"/>
          </w:tcPr>
          <w:p w14:paraId="090E6D8C" w14:textId="77777777" w:rsidR="00EA4337" w:rsidRPr="001C3ED7" w:rsidRDefault="007342A6" w:rsidP="007C6041">
            <w:pPr>
              <w:jc w:val="center"/>
              <w:rPr>
                <w:i/>
                <w:snapToGrid w:val="0"/>
                <w:vanish/>
              </w:rPr>
            </w:pPr>
            <w:r>
              <w:rPr>
                <w:i/>
                <w:snapToGrid w:val="0"/>
                <w:vanish/>
              </w:rPr>
              <w:t>1</w:t>
            </w:r>
          </w:p>
        </w:tc>
        <w:tc>
          <w:tcPr>
            <w:tcW w:w="993"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669"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982747">
        <w:trPr>
          <w:hidden/>
        </w:trPr>
        <w:tc>
          <w:tcPr>
            <w:tcW w:w="1027" w:type="dxa"/>
          </w:tcPr>
          <w:p w14:paraId="49A24ABB" w14:textId="77777777" w:rsidR="00EA4337" w:rsidRPr="001C3ED7" w:rsidRDefault="007342A6" w:rsidP="007C6041">
            <w:pPr>
              <w:jc w:val="center"/>
              <w:rPr>
                <w:i/>
                <w:snapToGrid w:val="0"/>
                <w:vanish/>
              </w:rPr>
            </w:pPr>
            <w:r>
              <w:rPr>
                <w:i/>
                <w:snapToGrid w:val="0"/>
                <w:vanish/>
              </w:rPr>
              <w:t>1</w:t>
            </w:r>
          </w:p>
        </w:tc>
        <w:tc>
          <w:tcPr>
            <w:tcW w:w="850" w:type="dxa"/>
          </w:tcPr>
          <w:p w14:paraId="7219D40D" w14:textId="77777777" w:rsidR="00EA4337" w:rsidRPr="001C3ED7" w:rsidRDefault="007342A6" w:rsidP="007C6041">
            <w:pPr>
              <w:jc w:val="center"/>
              <w:rPr>
                <w:i/>
                <w:snapToGrid w:val="0"/>
                <w:vanish/>
              </w:rPr>
            </w:pPr>
            <w:r>
              <w:rPr>
                <w:i/>
                <w:snapToGrid w:val="0"/>
                <w:vanish/>
              </w:rPr>
              <w:t>2</w:t>
            </w:r>
          </w:p>
        </w:tc>
        <w:tc>
          <w:tcPr>
            <w:tcW w:w="993"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669"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982747">
        <w:trPr>
          <w:hidden/>
        </w:trPr>
        <w:tc>
          <w:tcPr>
            <w:tcW w:w="1027" w:type="dxa"/>
          </w:tcPr>
          <w:p w14:paraId="6434E3EB" w14:textId="77777777" w:rsidR="00AF6972" w:rsidRDefault="007342A6" w:rsidP="007C6041">
            <w:pPr>
              <w:jc w:val="center"/>
              <w:rPr>
                <w:i/>
                <w:snapToGrid w:val="0"/>
                <w:vanish/>
              </w:rPr>
            </w:pPr>
            <w:r>
              <w:rPr>
                <w:i/>
                <w:snapToGrid w:val="0"/>
                <w:vanish/>
              </w:rPr>
              <w:t>1</w:t>
            </w:r>
          </w:p>
        </w:tc>
        <w:tc>
          <w:tcPr>
            <w:tcW w:w="850" w:type="dxa"/>
          </w:tcPr>
          <w:p w14:paraId="5C189B64" w14:textId="77777777" w:rsidR="00AF6972" w:rsidRDefault="007342A6" w:rsidP="007C6041">
            <w:pPr>
              <w:jc w:val="center"/>
              <w:rPr>
                <w:i/>
                <w:snapToGrid w:val="0"/>
                <w:vanish/>
              </w:rPr>
            </w:pPr>
            <w:r>
              <w:rPr>
                <w:i/>
                <w:snapToGrid w:val="0"/>
                <w:vanish/>
              </w:rPr>
              <w:t>3</w:t>
            </w:r>
          </w:p>
        </w:tc>
        <w:tc>
          <w:tcPr>
            <w:tcW w:w="993"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669"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982747">
        <w:trPr>
          <w:hidden/>
        </w:trPr>
        <w:tc>
          <w:tcPr>
            <w:tcW w:w="1027" w:type="dxa"/>
          </w:tcPr>
          <w:p w14:paraId="55109F0B" w14:textId="77777777" w:rsidR="00CA2B20" w:rsidRDefault="007342A6" w:rsidP="007C6041">
            <w:pPr>
              <w:jc w:val="center"/>
              <w:rPr>
                <w:i/>
                <w:snapToGrid w:val="0"/>
                <w:vanish/>
              </w:rPr>
            </w:pPr>
            <w:r>
              <w:rPr>
                <w:i/>
                <w:snapToGrid w:val="0"/>
                <w:vanish/>
              </w:rPr>
              <w:t>1</w:t>
            </w:r>
          </w:p>
        </w:tc>
        <w:tc>
          <w:tcPr>
            <w:tcW w:w="850" w:type="dxa"/>
          </w:tcPr>
          <w:p w14:paraId="79B25D0F" w14:textId="77777777" w:rsidR="00CA2B20" w:rsidRDefault="007342A6" w:rsidP="007C6041">
            <w:pPr>
              <w:jc w:val="center"/>
              <w:rPr>
                <w:i/>
                <w:snapToGrid w:val="0"/>
                <w:vanish/>
              </w:rPr>
            </w:pPr>
            <w:r>
              <w:rPr>
                <w:i/>
                <w:snapToGrid w:val="0"/>
                <w:vanish/>
              </w:rPr>
              <w:t>4</w:t>
            </w:r>
          </w:p>
        </w:tc>
        <w:tc>
          <w:tcPr>
            <w:tcW w:w="993"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669"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982747">
        <w:trPr>
          <w:hidden/>
        </w:trPr>
        <w:tc>
          <w:tcPr>
            <w:tcW w:w="1027" w:type="dxa"/>
          </w:tcPr>
          <w:p w14:paraId="25EB0CDD" w14:textId="77777777" w:rsidR="008B133D" w:rsidRDefault="008B133D" w:rsidP="007C6041">
            <w:pPr>
              <w:jc w:val="center"/>
              <w:rPr>
                <w:i/>
                <w:snapToGrid w:val="0"/>
                <w:vanish/>
              </w:rPr>
            </w:pPr>
            <w:r>
              <w:rPr>
                <w:i/>
                <w:snapToGrid w:val="0"/>
                <w:vanish/>
              </w:rPr>
              <w:t>1</w:t>
            </w:r>
          </w:p>
        </w:tc>
        <w:tc>
          <w:tcPr>
            <w:tcW w:w="850" w:type="dxa"/>
          </w:tcPr>
          <w:p w14:paraId="455938DA" w14:textId="77777777" w:rsidR="008B133D" w:rsidRDefault="008B133D" w:rsidP="007C6041">
            <w:pPr>
              <w:jc w:val="center"/>
              <w:rPr>
                <w:i/>
                <w:snapToGrid w:val="0"/>
                <w:vanish/>
              </w:rPr>
            </w:pPr>
            <w:r>
              <w:rPr>
                <w:i/>
                <w:snapToGrid w:val="0"/>
                <w:vanish/>
              </w:rPr>
              <w:t>5</w:t>
            </w:r>
          </w:p>
        </w:tc>
        <w:tc>
          <w:tcPr>
            <w:tcW w:w="993"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669"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982747">
        <w:trPr>
          <w:hidden/>
        </w:trPr>
        <w:tc>
          <w:tcPr>
            <w:tcW w:w="1027" w:type="dxa"/>
          </w:tcPr>
          <w:p w14:paraId="39050726" w14:textId="77777777" w:rsidR="006110B1" w:rsidRDefault="006110B1" w:rsidP="007C6041">
            <w:pPr>
              <w:jc w:val="center"/>
              <w:rPr>
                <w:i/>
                <w:snapToGrid w:val="0"/>
                <w:vanish/>
              </w:rPr>
            </w:pPr>
            <w:r>
              <w:rPr>
                <w:i/>
                <w:snapToGrid w:val="0"/>
                <w:vanish/>
              </w:rPr>
              <w:t>1</w:t>
            </w:r>
          </w:p>
        </w:tc>
        <w:tc>
          <w:tcPr>
            <w:tcW w:w="850" w:type="dxa"/>
          </w:tcPr>
          <w:p w14:paraId="10F01406" w14:textId="77777777" w:rsidR="006110B1" w:rsidRDefault="006110B1" w:rsidP="007C6041">
            <w:pPr>
              <w:jc w:val="center"/>
              <w:rPr>
                <w:i/>
                <w:snapToGrid w:val="0"/>
                <w:vanish/>
              </w:rPr>
            </w:pPr>
            <w:r>
              <w:rPr>
                <w:i/>
                <w:snapToGrid w:val="0"/>
                <w:vanish/>
              </w:rPr>
              <w:t>6</w:t>
            </w:r>
          </w:p>
        </w:tc>
        <w:tc>
          <w:tcPr>
            <w:tcW w:w="993"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669"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982747">
        <w:trPr>
          <w:hidden/>
        </w:trPr>
        <w:tc>
          <w:tcPr>
            <w:tcW w:w="1027" w:type="dxa"/>
          </w:tcPr>
          <w:p w14:paraId="3F6FD1E7" w14:textId="77777777" w:rsidR="00BF0421" w:rsidRDefault="00BF0421" w:rsidP="007C6041">
            <w:pPr>
              <w:jc w:val="center"/>
              <w:rPr>
                <w:i/>
                <w:snapToGrid w:val="0"/>
                <w:vanish/>
              </w:rPr>
            </w:pPr>
            <w:r>
              <w:rPr>
                <w:i/>
                <w:snapToGrid w:val="0"/>
                <w:vanish/>
              </w:rPr>
              <w:t>1</w:t>
            </w:r>
          </w:p>
        </w:tc>
        <w:tc>
          <w:tcPr>
            <w:tcW w:w="850" w:type="dxa"/>
          </w:tcPr>
          <w:p w14:paraId="3FD472D8" w14:textId="77777777" w:rsidR="00BF0421" w:rsidRDefault="00BF0421" w:rsidP="007C6041">
            <w:pPr>
              <w:jc w:val="center"/>
              <w:rPr>
                <w:i/>
                <w:snapToGrid w:val="0"/>
                <w:vanish/>
              </w:rPr>
            </w:pPr>
            <w:r>
              <w:rPr>
                <w:i/>
                <w:snapToGrid w:val="0"/>
                <w:vanish/>
              </w:rPr>
              <w:t>7</w:t>
            </w:r>
          </w:p>
        </w:tc>
        <w:tc>
          <w:tcPr>
            <w:tcW w:w="993"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669"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982747">
        <w:trPr>
          <w:hidden/>
        </w:trPr>
        <w:tc>
          <w:tcPr>
            <w:tcW w:w="1027" w:type="dxa"/>
          </w:tcPr>
          <w:p w14:paraId="57F0D704" w14:textId="77777777" w:rsidR="00513376" w:rsidRDefault="00513376" w:rsidP="007C6041">
            <w:pPr>
              <w:jc w:val="center"/>
              <w:rPr>
                <w:i/>
                <w:snapToGrid w:val="0"/>
                <w:vanish/>
              </w:rPr>
            </w:pPr>
            <w:r>
              <w:rPr>
                <w:i/>
                <w:snapToGrid w:val="0"/>
                <w:vanish/>
              </w:rPr>
              <w:t>1</w:t>
            </w:r>
          </w:p>
        </w:tc>
        <w:tc>
          <w:tcPr>
            <w:tcW w:w="850" w:type="dxa"/>
          </w:tcPr>
          <w:p w14:paraId="4D759C3A" w14:textId="77777777" w:rsidR="00513376" w:rsidRDefault="00513376" w:rsidP="007C6041">
            <w:pPr>
              <w:jc w:val="center"/>
              <w:rPr>
                <w:i/>
                <w:snapToGrid w:val="0"/>
                <w:vanish/>
              </w:rPr>
            </w:pPr>
            <w:r>
              <w:rPr>
                <w:i/>
                <w:snapToGrid w:val="0"/>
                <w:vanish/>
              </w:rPr>
              <w:t>8</w:t>
            </w:r>
          </w:p>
        </w:tc>
        <w:tc>
          <w:tcPr>
            <w:tcW w:w="993"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669"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982747">
        <w:trPr>
          <w:hidden/>
        </w:trPr>
        <w:tc>
          <w:tcPr>
            <w:tcW w:w="102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85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993"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669"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982747">
        <w:trPr>
          <w:hidden/>
        </w:trPr>
        <w:tc>
          <w:tcPr>
            <w:tcW w:w="1027" w:type="dxa"/>
          </w:tcPr>
          <w:p w14:paraId="3573CFFD" w14:textId="77777777" w:rsidR="00900C31" w:rsidRPr="007D0A79" w:rsidRDefault="00900C31" w:rsidP="007C6041">
            <w:pPr>
              <w:jc w:val="center"/>
              <w:rPr>
                <w:i/>
                <w:snapToGrid w:val="0"/>
                <w:vanish/>
              </w:rPr>
            </w:pPr>
            <w:r>
              <w:rPr>
                <w:i/>
                <w:snapToGrid w:val="0"/>
                <w:vanish/>
              </w:rPr>
              <w:t>2</w:t>
            </w:r>
          </w:p>
        </w:tc>
        <w:tc>
          <w:tcPr>
            <w:tcW w:w="850" w:type="dxa"/>
          </w:tcPr>
          <w:p w14:paraId="36FEE13F" w14:textId="77777777" w:rsidR="00900C31" w:rsidRPr="007D0A79" w:rsidRDefault="00900C31" w:rsidP="007C6041">
            <w:pPr>
              <w:jc w:val="center"/>
              <w:rPr>
                <w:i/>
                <w:snapToGrid w:val="0"/>
                <w:vanish/>
              </w:rPr>
            </w:pPr>
            <w:r>
              <w:rPr>
                <w:i/>
                <w:snapToGrid w:val="0"/>
                <w:vanish/>
              </w:rPr>
              <w:t>1</w:t>
            </w:r>
          </w:p>
        </w:tc>
        <w:tc>
          <w:tcPr>
            <w:tcW w:w="993"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669"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982747">
        <w:trPr>
          <w:hidden/>
        </w:trPr>
        <w:tc>
          <w:tcPr>
            <w:tcW w:w="1027" w:type="dxa"/>
          </w:tcPr>
          <w:p w14:paraId="2D061642" w14:textId="77777777" w:rsidR="00504724" w:rsidRDefault="00504724" w:rsidP="007C6041">
            <w:pPr>
              <w:jc w:val="center"/>
              <w:rPr>
                <w:i/>
                <w:snapToGrid w:val="0"/>
                <w:vanish/>
              </w:rPr>
            </w:pPr>
            <w:r>
              <w:rPr>
                <w:i/>
                <w:snapToGrid w:val="0"/>
                <w:vanish/>
              </w:rPr>
              <w:t>2</w:t>
            </w:r>
          </w:p>
        </w:tc>
        <w:tc>
          <w:tcPr>
            <w:tcW w:w="850" w:type="dxa"/>
          </w:tcPr>
          <w:p w14:paraId="5D90BEF6" w14:textId="77777777" w:rsidR="00504724" w:rsidRDefault="00504724" w:rsidP="007C6041">
            <w:pPr>
              <w:jc w:val="center"/>
              <w:rPr>
                <w:i/>
                <w:snapToGrid w:val="0"/>
                <w:vanish/>
              </w:rPr>
            </w:pPr>
            <w:r>
              <w:rPr>
                <w:i/>
                <w:snapToGrid w:val="0"/>
                <w:vanish/>
              </w:rPr>
              <w:t>2</w:t>
            </w:r>
          </w:p>
        </w:tc>
        <w:tc>
          <w:tcPr>
            <w:tcW w:w="993"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669"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982747">
        <w:trPr>
          <w:hidden/>
        </w:trPr>
        <w:tc>
          <w:tcPr>
            <w:tcW w:w="1027" w:type="dxa"/>
          </w:tcPr>
          <w:p w14:paraId="0BB19D1E" w14:textId="77777777" w:rsidR="00A75B2B" w:rsidRDefault="00A75B2B" w:rsidP="007C6041">
            <w:pPr>
              <w:jc w:val="center"/>
              <w:rPr>
                <w:i/>
                <w:snapToGrid w:val="0"/>
                <w:vanish/>
              </w:rPr>
            </w:pPr>
            <w:r>
              <w:rPr>
                <w:i/>
                <w:snapToGrid w:val="0"/>
                <w:vanish/>
              </w:rPr>
              <w:t>2</w:t>
            </w:r>
          </w:p>
        </w:tc>
        <w:tc>
          <w:tcPr>
            <w:tcW w:w="85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993"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669"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982747">
        <w:trPr>
          <w:hidden/>
        </w:trPr>
        <w:tc>
          <w:tcPr>
            <w:tcW w:w="1027" w:type="dxa"/>
          </w:tcPr>
          <w:p w14:paraId="7D7CFBB3" w14:textId="77777777" w:rsidR="00613717" w:rsidRDefault="00613717" w:rsidP="007C6041">
            <w:pPr>
              <w:jc w:val="center"/>
              <w:rPr>
                <w:i/>
                <w:snapToGrid w:val="0"/>
                <w:vanish/>
              </w:rPr>
            </w:pPr>
            <w:r>
              <w:rPr>
                <w:i/>
                <w:snapToGrid w:val="0"/>
                <w:vanish/>
              </w:rPr>
              <w:t>2</w:t>
            </w:r>
          </w:p>
        </w:tc>
        <w:tc>
          <w:tcPr>
            <w:tcW w:w="85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993"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669"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982747">
        <w:trPr>
          <w:hidden/>
        </w:trPr>
        <w:tc>
          <w:tcPr>
            <w:tcW w:w="1027" w:type="dxa"/>
          </w:tcPr>
          <w:p w14:paraId="44A594E4" w14:textId="77777777" w:rsidR="00B03389" w:rsidRDefault="00B03389" w:rsidP="007C6041">
            <w:pPr>
              <w:jc w:val="center"/>
              <w:rPr>
                <w:i/>
                <w:snapToGrid w:val="0"/>
                <w:vanish/>
              </w:rPr>
            </w:pPr>
            <w:r>
              <w:rPr>
                <w:i/>
                <w:snapToGrid w:val="0"/>
                <w:vanish/>
              </w:rPr>
              <w:t>3</w:t>
            </w:r>
          </w:p>
        </w:tc>
        <w:tc>
          <w:tcPr>
            <w:tcW w:w="850" w:type="dxa"/>
          </w:tcPr>
          <w:p w14:paraId="1F4DD6C2" w14:textId="77777777" w:rsidR="00B03389" w:rsidRPr="00D115B8" w:rsidRDefault="00B03389" w:rsidP="007C6041">
            <w:pPr>
              <w:jc w:val="center"/>
              <w:rPr>
                <w:i/>
                <w:snapToGrid w:val="0"/>
                <w:vanish/>
              </w:rPr>
            </w:pPr>
          </w:p>
        </w:tc>
        <w:tc>
          <w:tcPr>
            <w:tcW w:w="993" w:type="dxa"/>
            <w:vMerge w:val="restart"/>
          </w:tcPr>
          <w:p w14:paraId="0834817C" w14:textId="77777777" w:rsidR="00B03389" w:rsidRPr="00D115B8" w:rsidRDefault="00B03389" w:rsidP="00613717">
            <w:pPr>
              <w:jc w:val="center"/>
              <w:rPr>
                <w:i/>
                <w:snapToGrid w:val="0"/>
                <w:vanish/>
              </w:rPr>
            </w:pPr>
          </w:p>
        </w:tc>
        <w:tc>
          <w:tcPr>
            <w:tcW w:w="5669"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982747">
        <w:trPr>
          <w:hidden/>
        </w:trPr>
        <w:tc>
          <w:tcPr>
            <w:tcW w:w="1027" w:type="dxa"/>
          </w:tcPr>
          <w:p w14:paraId="720F71B9" w14:textId="77777777" w:rsidR="00B03389" w:rsidRDefault="00B03389" w:rsidP="007C6041">
            <w:pPr>
              <w:jc w:val="center"/>
              <w:rPr>
                <w:i/>
                <w:snapToGrid w:val="0"/>
                <w:vanish/>
              </w:rPr>
            </w:pPr>
            <w:r>
              <w:rPr>
                <w:i/>
                <w:snapToGrid w:val="0"/>
                <w:vanish/>
              </w:rPr>
              <w:t>4</w:t>
            </w:r>
          </w:p>
        </w:tc>
        <w:tc>
          <w:tcPr>
            <w:tcW w:w="850" w:type="dxa"/>
          </w:tcPr>
          <w:p w14:paraId="558AADFB" w14:textId="77777777" w:rsidR="00B03389" w:rsidRPr="00D115B8" w:rsidRDefault="00B03389" w:rsidP="007C6041">
            <w:pPr>
              <w:jc w:val="center"/>
              <w:rPr>
                <w:i/>
                <w:snapToGrid w:val="0"/>
                <w:vanish/>
              </w:rPr>
            </w:pPr>
          </w:p>
        </w:tc>
        <w:tc>
          <w:tcPr>
            <w:tcW w:w="993" w:type="dxa"/>
            <w:vMerge/>
          </w:tcPr>
          <w:p w14:paraId="4441660D" w14:textId="77777777" w:rsidR="00B03389" w:rsidRPr="00D115B8" w:rsidRDefault="00B03389" w:rsidP="00613717">
            <w:pPr>
              <w:jc w:val="center"/>
              <w:rPr>
                <w:i/>
                <w:snapToGrid w:val="0"/>
                <w:vanish/>
              </w:rPr>
            </w:pPr>
          </w:p>
        </w:tc>
        <w:tc>
          <w:tcPr>
            <w:tcW w:w="5669"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982747">
        <w:trPr>
          <w:hidden/>
        </w:trPr>
        <w:tc>
          <w:tcPr>
            <w:tcW w:w="1027" w:type="dxa"/>
          </w:tcPr>
          <w:p w14:paraId="51506415" w14:textId="77777777" w:rsidR="00724EFB" w:rsidRDefault="00724EFB" w:rsidP="00F95D60">
            <w:pPr>
              <w:jc w:val="center"/>
              <w:rPr>
                <w:i/>
                <w:snapToGrid w:val="0"/>
                <w:vanish/>
              </w:rPr>
            </w:pPr>
            <w:r>
              <w:rPr>
                <w:i/>
                <w:snapToGrid w:val="0"/>
                <w:vanish/>
              </w:rPr>
              <w:t>5</w:t>
            </w:r>
          </w:p>
        </w:tc>
        <w:tc>
          <w:tcPr>
            <w:tcW w:w="85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993"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669"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982747">
        <w:trPr>
          <w:hidden/>
        </w:trPr>
        <w:tc>
          <w:tcPr>
            <w:tcW w:w="1027" w:type="dxa"/>
          </w:tcPr>
          <w:p w14:paraId="708229F0" w14:textId="77777777" w:rsidR="00242DD7" w:rsidRDefault="00B03389" w:rsidP="007C6041">
            <w:pPr>
              <w:jc w:val="center"/>
              <w:rPr>
                <w:i/>
                <w:snapToGrid w:val="0"/>
                <w:vanish/>
              </w:rPr>
            </w:pPr>
            <w:r>
              <w:rPr>
                <w:i/>
                <w:snapToGrid w:val="0"/>
                <w:vanish/>
              </w:rPr>
              <w:t>5</w:t>
            </w:r>
          </w:p>
        </w:tc>
        <w:tc>
          <w:tcPr>
            <w:tcW w:w="85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993"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669"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982747">
        <w:trPr>
          <w:hidden/>
        </w:trPr>
        <w:tc>
          <w:tcPr>
            <w:tcW w:w="1027" w:type="dxa"/>
          </w:tcPr>
          <w:p w14:paraId="14FCEBC9" w14:textId="77777777" w:rsidR="009E3ED8" w:rsidRDefault="00CD0574" w:rsidP="007C6041">
            <w:pPr>
              <w:jc w:val="center"/>
              <w:rPr>
                <w:i/>
                <w:snapToGrid w:val="0"/>
                <w:vanish/>
              </w:rPr>
            </w:pPr>
            <w:r>
              <w:rPr>
                <w:i/>
                <w:snapToGrid w:val="0"/>
                <w:vanish/>
              </w:rPr>
              <w:t>6</w:t>
            </w:r>
          </w:p>
        </w:tc>
        <w:tc>
          <w:tcPr>
            <w:tcW w:w="85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993"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669"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982747">
        <w:trPr>
          <w:hidden/>
        </w:trPr>
        <w:tc>
          <w:tcPr>
            <w:tcW w:w="1027" w:type="dxa"/>
          </w:tcPr>
          <w:p w14:paraId="56BE01DE" w14:textId="77777777" w:rsidR="00607E0B" w:rsidRDefault="00607E0B" w:rsidP="007C6041">
            <w:pPr>
              <w:jc w:val="center"/>
              <w:rPr>
                <w:i/>
                <w:snapToGrid w:val="0"/>
                <w:vanish/>
              </w:rPr>
            </w:pPr>
            <w:r>
              <w:rPr>
                <w:i/>
                <w:snapToGrid w:val="0"/>
                <w:vanish/>
              </w:rPr>
              <w:t>6</w:t>
            </w:r>
          </w:p>
        </w:tc>
        <w:tc>
          <w:tcPr>
            <w:tcW w:w="85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993"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669"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982747">
        <w:trPr>
          <w:hidden/>
        </w:trPr>
        <w:tc>
          <w:tcPr>
            <w:tcW w:w="1027" w:type="dxa"/>
          </w:tcPr>
          <w:p w14:paraId="54126B31" w14:textId="77777777" w:rsidR="00EA6652" w:rsidRDefault="00EA6652" w:rsidP="007C6041">
            <w:pPr>
              <w:jc w:val="center"/>
              <w:rPr>
                <w:i/>
                <w:snapToGrid w:val="0"/>
                <w:vanish/>
              </w:rPr>
            </w:pPr>
            <w:r>
              <w:rPr>
                <w:i/>
                <w:snapToGrid w:val="0"/>
                <w:vanish/>
              </w:rPr>
              <w:t>6</w:t>
            </w:r>
          </w:p>
        </w:tc>
        <w:tc>
          <w:tcPr>
            <w:tcW w:w="85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993"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669"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982747">
        <w:trPr>
          <w:hidden/>
        </w:trPr>
        <w:tc>
          <w:tcPr>
            <w:tcW w:w="1027" w:type="dxa"/>
          </w:tcPr>
          <w:p w14:paraId="76FBE35C" w14:textId="77777777" w:rsidR="00771878" w:rsidRDefault="00771878" w:rsidP="007C6041">
            <w:pPr>
              <w:jc w:val="center"/>
              <w:rPr>
                <w:i/>
                <w:snapToGrid w:val="0"/>
                <w:vanish/>
              </w:rPr>
            </w:pPr>
            <w:r>
              <w:rPr>
                <w:i/>
                <w:snapToGrid w:val="0"/>
                <w:vanish/>
              </w:rPr>
              <w:t>6</w:t>
            </w:r>
          </w:p>
        </w:tc>
        <w:tc>
          <w:tcPr>
            <w:tcW w:w="850" w:type="dxa"/>
          </w:tcPr>
          <w:p w14:paraId="384E24D4" w14:textId="77777777" w:rsidR="00771878" w:rsidRPr="00D115B8" w:rsidRDefault="00771878" w:rsidP="007C6041">
            <w:pPr>
              <w:jc w:val="center"/>
              <w:rPr>
                <w:i/>
                <w:snapToGrid w:val="0"/>
                <w:vanish/>
              </w:rPr>
            </w:pPr>
            <w:r>
              <w:rPr>
                <w:i/>
                <w:snapToGrid w:val="0"/>
                <w:vanish/>
              </w:rPr>
              <w:t>0</w:t>
            </w:r>
          </w:p>
        </w:tc>
        <w:tc>
          <w:tcPr>
            <w:tcW w:w="993" w:type="dxa"/>
          </w:tcPr>
          <w:p w14:paraId="28E79BC7" w14:textId="77777777" w:rsidR="00771878" w:rsidRPr="00D115B8" w:rsidRDefault="00771878" w:rsidP="00EA6652">
            <w:pPr>
              <w:jc w:val="center"/>
              <w:rPr>
                <w:i/>
                <w:snapToGrid w:val="0"/>
                <w:vanish/>
              </w:rPr>
            </w:pPr>
            <w:r>
              <w:rPr>
                <w:i/>
                <w:snapToGrid w:val="0"/>
                <w:vanish/>
              </w:rPr>
              <w:t>2018-01-31</w:t>
            </w:r>
          </w:p>
        </w:tc>
        <w:tc>
          <w:tcPr>
            <w:tcW w:w="5669"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982747">
        <w:trPr>
          <w:hidden/>
        </w:trPr>
        <w:tc>
          <w:tcPr>
            <w:tcW w:w="1027" w:type="dxa"/>
          </w:tcPr>
          <w:p w14:paraId="15D052D8" w14:textId="77777777" w:rsidR="001B20C5" w:rsidRDefault="001B20C5" w:rsidP="001B20C5">
            <w:pPr>
              <w:jc w:val="center"/>
              <w:rPr>
                <w:i/>
                <w:snapToGrid w:val="0"/>
                <w:vanish/>
              </w:rPr>
            </w:pPr>
            <w:r>
              <w:rPr>
                <w:i/>
                <w:snapToGrid w:val="0"/>
                <w:vanish/>
              </w:rPr>
              <w:t>6</w:t>
            </w:r>
          </w:p>
        </w:tc>
        <w:tc>
          <w:tcPr>
            <w:tcW w:w="850" w:type="dxa"/>
          </w:tcPr>
          <w:p w14:paraId="7406DE90" w14:textId="77777777" w:rsidR="001B20C5" w:rsidRDefault="001B20C5" w:rsidP="001B20C5">
            <w:pPr>
              <w:jc w:val="center"/>
              <w:rPr>
                <w:i/>
                <w:snapToGrid w:val="0"/>
                <w:vanish/>
              </w:rPr>
            </w:pPr>
            <w:r>
              <w:rPr>
                <w:i/>
                <w:snapToGrid w:val="0"/>
                <w:vanish/>
              </w:rPr>
              <w:t>0</w:t>
            </w:r>
          </w:p>
        </w:tc>
        <w:tc>
          <w:tcPr>
            <w:tcW w:w="993" w:type="dxa"/>
          </w:tcPr>
          <w:p w14:paraId="4695400F" w14:textId="77777777" w:rsidR="001B20C5" w:rsidRDefault="001B20C5" w:rsidP="001B20C5">
            <w:pPr>
              <w:jc w:val="center"/>
              <w:rPr>
                <w:i/>
                <w:snapToGrid w:val="0"/>
                <w:vanish/>
              </w:rPr>
            </w:pPr>
            <w:r>
              <w:rPr>
                <w:i/>
                <w:snapToGrid w:val="0"/>
                <w:vanish/>
              </w:rPr>
              <w:t>2018-07-24</w:t>
            </w:r>
          </w:p>
        </w:tc>
        <w:tc>
          <w:tcPr>
            <w:tcW w:w="5669"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982747">
        <w:trPr>
          <w:hidden/>
        </w:trPr>
        <w:tc>
          <w:tcPr>
            <w:tcW w:w="1027" w:type="dxa"/>
          </w:tcPr>
          <w:p w14:paraId="0A643FA8" w14:textId="77777777" w:rsidR="002C1D22" w:rsidRDefault="002C1D22" w:rsidP="002C1D22">
            <w:pPr>
              <w:jc w:val="center"/>
              <w:rPr>
                <w:i/>
                <w:snapToGrid w:val="0"/>
                <w:vanish/>
              </w:rPr>
            </w:pPr>
            <w:r>
              <w:rPr>
                <w:i/>
                <w:snapToGrid w:val="0"/>
                <w:vanish/>
              </w:rPr>
              <w:t>6</w:t>
            </w:r>
          </w:p>
        </w:tc>
        <w:tc>
          <w:tcPr>
            <w:tcW w:w="850" w:type="dxa"/>
          </w:tcPr>
          <w:p w14:paraId="42EACD79" w14:textId="77777777" w:rsidR="002C1D22" w:rsidRDefault="002C1D22" w:rsidP="002C1D22">
            <w:pPr>
              <w:jc w:val="center"/>
              <w:rPr>
                <w:i/>
                <w:snapToGrid w:val="0"/>
                <w:vanish/>
              </w:rPr>
            </w:pPr>
            <w:r>
              <w:rPr>
                <w:i/>
                <w:snapToGrid w:val="0"/>
                <w:vanish/>
              </w:rPr>
              <w:t>0</w:t>
            </w:r>
          </w:p>
        </w:tc>
        <w:tc>
          <w:tcPr>
            <w:tcW w:w="993" w:type="dxa"/>
          </w:tcPr>
          <w:p w14:paraId="44D972B3" w14:textId="77777777" w:rsidR="002C1D22" w:rsidRDefault="002C1D22" w:rsidP="002C1D22">
            <w:pPr>
              <w:jc w:val="center"/>
              <w:rPr>
                <w:i/>
                <w:snapToGrid w:val="0"/>
                <w:vanish/>
              </w:rPr>
            </w:pPr>
            <w:r>
              <w:rPr>
                <w:i/>
                <w:snapToGrid w:val="0"/>
                <w:vanish/>
              </w:rPr>
              <w:t>2018-08-06</w:t>
            </w:r>
          </w:p>
        </w:tc>
        <w:tc>
          <w:tcPr>
            <w:tcW w:w="5669"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85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993"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669"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85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993"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669"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BF791FA" w14:textId="78A2B40F" w:rsidR="004459FA" w:rsidRDefault="009C09BF" w:rsidP="00982747">
            <w:pPr>
              <w:jc w:val="center"/>
              <w:rPr>
                <w:i/>
                <w:snapToGrid w:val="0"/>
                <w:vanish/>
              </w:rPr>
            </w:pPr>
            <w:r>
              <w:rPr>
                <w:i/>
                <w:snapToGrid w:val="0"/>
                <w:vanish/>
              </w:rPr>
              <w:t>O</w:t>
            </w:r>
          </w:p>
        </w:tc>
        <w:tc>
          <w:tcPr>
            <w:tcW w:w="85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993"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669"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233EC58" w14:textId="1F94B9EA" w:rsidR="008E02BA" w:rsidRDefault="008E02BA" w:rsidP="008E02BA">
            <w:pPr>
              <w:jc w:val="center"/>
              <w:rPr>
                <w:i/>
                <w:snapToGrid w:val="0"/>
                <w:vanish/>
              </w:rPr>
            </w:pPr>
            <w:r>
              <w:rPr>
                <w:i/>
                <w:snapToGrid w:val="0"/>
                <w:vanish/>
              </w:rPr>
              <w:t>O</w:t>
            </w:r>
          </w:p>
        </w:tc>
        <w:tc>
          <w:tcPr>
            <w:tcW w:w="85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993"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669"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C26C3EB" w14:textId="22E9EF09" w:rsidR="002C42A1" w:rsidRDefault="002C42A1" w:rsidP="008E02BA">
            <w:pPr>
              <w:jc w:val="center"/>
              <w:rPr>
                <w:i/>
                <w:snapToGrid w:val="0"/>
                <w:vanish/>
              </w:rPr>
            </w:pPr>
            <w:r>
              <w:rPr>
                <w:i/>
                <w:snapToGrid w:val="0"/>
                <w:vanish/>
              </w:rPr>
              <w:t>O</w:t>
            </w:r>
          </w:p>
        </w:tc>
        <w:tc>
          <w:tcPr>
            <w:tcW w:w="85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993"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669"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28" w:name="_Ref534973481"/>
      <w:bookmarkStart w:id="329" w:name="_Ref534973472"/>
      <w:bookmarkStart w:id="330" w:name="_Toc65830451"/>
      <w:r>
        <w:lastRenderedPageBreak/>
        <w:t>Appendix</w:t>
      </w:r>
      <w:bookmarkEnd w:id="328"/>
      <w:bookmarkEnd w:id="329"/>
      <w:bookmarkEnd w:id="330"/>
    </w:p>
    <w:p w14:paraId="5F17EF8F" w14:textId="77777777" w:rsidR="007B6779" w:rsidRDefault="007B6779" w:rsidP="007B6779">
      <w:pPr>
        <w:pStyle w:val="Heading2"/>
      </w:pPr>
      <w:bookmarkStart w:id="331" w:name="_Definitions"/>
      <w:bookmarkStart w:id="332" w:name="_Toc529191288"/>
      <w:bookmarkStart w:id="333" w:name="_Toc65830452"/>
      <w:bookmarkEnd w:id="331"/>
      <w:r>
        <w:t>Definitions</w:t>
      </w:r>
      <w:bookmarkEnd w:id="332"/>
      <w:bookmarkEnd w:id="333"/>
    </w:p>
    <w:p w14:paraId="4A4BCBB3" w14:textId="77777777" w:rsidR="007B6779" w:rsidRPr="00E07869" w:rsidRDefault="007B6779" w:rsidP="007B6779">
      <w:pPr>
        <w:rPr>
          <w:color w:val="7F7F7F" w:themeColor="text1" w:themeTint="80"/>
        </w:rPr>
      </w:pPr>
      <w:commentRangeStart w:id="334"/>
      <w:r w:rsidRPr="00E07869">
        <w:rPr>
          <w:color w:val="7F7F7F" w:themeColor="text1" w:themeTint="80"/>
        </w:rPr>
        <w:t>No terms specified.</w:t>
      </w:r>
      <w:commentRangeEnd w:id="334"/>
      <w:r>
        <w:rPr>
          <w:rStyle w:val="CommentReference"/>
          <w:rFonts w:ascii="Times New Roman" w:hAnsi="Times New Roman"/>
        </w:rPr>
        <w:commentReference w:id="334"/>
      </w:r>
    </w:p>
    <w:p w14:paraId="19870C16" w14:textId="77777777" w:rsidR="007B6779" w:rsidRDefault="007B6779" w:rsidP="007B6779">
      <w:pPr>
        <w:pStyle w:val="Heading2"/>
      </w:pPr>
      <w:bookmarkStart w:id="335" w:name="_Abbreviations"/>
      <w:bookmarkStart w:id="336" w:name="_Toc529191289"/>
      <w:bookmarkStart w:id="337" w:name="_Toc65830453"/>
      <w:bookmarkEnd w:id="335"/>
      <w:r>
        <w:t>Abbreviations</w:t>
      </w:r>
      <w:bookmarkEnd w:id="336"/>
      <w:bookmarkEnd w:id="337"/>
    </w:p>
    <w:p w14:paraId="4857F2E0" w14:textId="77777777" w:rsidR="007B6779" w:rsidRPr="00C0541A" w:rsidRDefault="007B6779" w:rsidP="000C365A"/>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8009D">
        <w:trPr>
          <w:trHeight w:val="368"/>
          <w:tblHead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8009D">
        <w:tc>
          <w:tcPr>
            <w:tcW w:w="1276" w:type="dxa"/>
          </w:tcPr>
          <w:p w14:paraId="726E25B3" w14:textId="77777777" w:rsidR="007B6779" w:rsidRPr="007C20FA" w:rsidRDefault="007B6779" w:rsidP="00A8009D">
            <w:pPr>
              <w:ind w:right="142"/>
              <w:rPr>
                <w:rFonts w:cs="Arial"/>
                <w:snapToGrid w:val="0"/>
              </w:rPr>
            </w:pPr>
            <w:r>
              <w:t>CSM</w:t>
            </w:r>
          </w:p>
        </w:tc>
        <w:tc>
          <w:tcPr>
            <w:tcW w:w="9214" w:type="dxa"/>
          </w:tcPr>
          <w:p w14:paraId="06A93F23" w14:textId="77777777" w:rsidR="007B6779" w:rsidRDefault="007B6779" w:rsidP="00A8009D">
            <w:r>
              <w:t>Central Security Module</w:t>
            </w:r>
          </w:p>
        </w:tc>
      </w:tr>
      <w:tr w:rsidR="007B6779" w:rsidRPr="007C20FA" w14:paraId="0C9AC07B" w14:textId="77777777" w:rsidTr="00A8009D">
        <w:tc>
          <w:tcPr>
            <w:tcW w:w="1276" w:type="dxa"/>
          </w:tcPr>
          <w:p w14:paraId="3F15B91B" w14:textId="77777777" w:rsidR="007B6779" w:rsidRPr="007C20FA" w:rsidRDefault="007B6779" w:rsidP="00A8009D">
            <w:pPr>
              <w:ind w:right="142"/>
              <w:rPr>
                <w:rFonts w:cs="Arial"/>
                <w:snapToGrid w:val="0"/>
              </w:rPr>
            </w:pPr>
            <w:r>
              <w:t>OTA</w:t>
            </w:r>
          </w:p>
        </w:tc>
        <w:tc>
          <w:tcPr>
            <w:tcW w:w="9214" w:type="dxa"/>
          </w:tcPr>
          <w:p w14:paraId="3F6B25ED" w14:textId="77777777" w:rsidR="007B6779" w:rsidRDefault="007B6779" w:rsidP="00A8009D">
            <w:r>
              <w:t>Over the Air Updates</w:t>
            </w:r>
          </w:p>
        </w:tc>
      </w:tr>
      <w:tr w:rsidR="007B6779" w:rsidRPr="007C20FA" w14:paraId="5A264F27" w14:textId="77777777" w:rsidTr="00A8009D">
        <w:tc>
          <w:tcPr>
            <w:tcW w:w="1276" w:type="dxa"/>
          </w:tcPr>
          <w:p w14:paraId="27D6D7D2" w14:textId="77777777" w:rsidR="007B6779" w:rsidRPr="007C20FA" w:rsidRDefault="007B6779" w:rsidP="00A8009D">
            <w:pPr>
              <w:ind w:right="142"/>
              <w:rPr>
                <w:rFonts w:cs="Arial"/>
                <w:snapToGrid w:val="0"/>
              </w:rPr>
            </w:pPr>
            <w:r>
              <w:t>SYNC</w:t>
            </w:r>
          </w:p>
        </w:tc>
        <w:tc>
          <w:tcPr>
            <w:tcW w:w="9214" w:type="dxa"/>
          </w:tcPr>
          <w:p w14:paraId="78226269" w14:textId="77777777" w:rsidR="007B6779" w:rsidRDefault="007B6779" w:rsidP="00A8009D">
            <w:r>
              <w:t>In vehicle HMI including in car entertainment etc.</w:t>
            </w:r>
          </w:p>
        </w:tc>
      </w:tr>
      <w:tr w:rsidR="007B6779" w:rsidRPr="007C20FA" w14:paraId="1565C9C4" w14:textId="77777777" w:rsidTr="00A8009D">
        <w:tc>
          <w:tcPr>
            <w:tcW w:w="1276" w:type="dxa"/>
          </w:tcPr>
          <w:p w14:paraId="0AB7727F" w14:textId="77777777" w:rsidR="007B6779" w:rsidRPr="007C20FA" w:rsidRDefault="007B6779" w:rsidP="00A8009D">
            <w:pPr>
              <w:ind w:right="142"/>
              <w:rPr>
                <w:rFonts w:cs="Arial"/>
                <w:snapToGrid w:val="0"/>
              </w:rPr>
            </w:pPr>
            <w:r>
              <w:t>TCU</w:t>
            </w:r>
          </w:p>
        </w:tc>
        <w:tc>
          <w:tcPr>
            <w:tcW w:w="9214" w:type="dxa"/>
          </w:tcPr>
          <w:p w14:paraId="3AB0381F" w14:textId="77777777" w:rsidR="007B6779" w:rsidRDefault="007B6779" w:rsidP="00A8009D">
            <w:r>
              <w:t>Telematics Control Unit</w:t>
            </w:r>
          </w:p>
        </w:tc>
      </w:tr>
      <w:tr w:rsidR="007B6779" w:rsidRPr="007C20FA" w14:paraId="0894FB18" w14:textId="77777777" w:rsidTr="00A8009D">
        <w:tc>
          <w:tcPr>
            <w:tcW w:w="1276" w:type="dxa"/>
          </w:tcPr>
          <w:p w14:paraId="7CFA2922" w14:textId="77777777" w:rsidR="007B6779" w:rsidRPr="007C20FA" w:rsidRDefault="007B6779" w:rsidP="00A8009D">
            <w:pPr>
              <w:ind w:right="142"/>
              <w:rPr>
                <w:rFonts w:cs="Arial"/>
                <w:snapToGrid w:val="0"/>
              </w:rPr>
            </w:pPr>
            <w:r>
              <w:t>USB</w:t>
            </w:r>
          </w:p>
        </w:tc>
        <w:tc>
          <w:tcPr>
            <w:tcW w:w="9214" w:type="dxa"/>
          </w:tcPr>
          <w:p w14:paraId="240901C0" w14:textId="77777777" w:rsidR="007B6779" w:rsidRDefault="007B6779" w:rsidP="00A8009D">
            <w:r>
              <w:t>Universal Serial Bus</w:t>
            </w:r>
          </w:p>
        </w:tc>
      </w:tr>
    </w:tbl>
    <w:p w14:paraId="436BC4DB" w14:textId="54842E14" w:rsidR="007B6779" w:rsidRDefault="007B6779" w:rsidP="007B6779">
      <w:pPr>
        <w:pStyle w:val="Caption"/>
      </w:pPr>
      <w:bookmarkStart w:id="338" w:name="_Toc529191316"/>
      <w:bookmarkStart w:id="339" w:name="_Toc65830471"/>
      <w:r w:rsidRPr="000662CE">
        <w:t xml:space="preserve">Table </w:t>
      </w:r>
      <w:r>
        <w:rPr>
          <w:noProof/>
        </w:rPr>
        <w:fldChar w:fldCharType="begin"/>
      </w:r>
      <w:r>
        <w:rPr>
          <w:noProof/>
        </w:rPr>
        <w:instrText xml:space="preserve"> SEQ Table \* ARABIC </w:instrText>
      </w:r>
      <w:r>
        <w:rPr>
          <w:noProof/>
        </w:rPr>
        <w:fldChar w:fldCharType="separate"/>
      </w:r>
      <w:r w:rsidR="00613B19">
        <w:rPr>
          <w:noProof/>
        </w:rPr>
        <w:t>13</w:t>
      </w:r>
      <w:r>
        <w:rPr>
          <w:noProof/>
        </w:rPr>
        <w:fldChar w:fldCharType="end"/>
      </w:r>
      <w:r w:rsidRPr="000662CE">
        <w:t xml:space="preserve">: </w:t>
      </w:r>
      <w:r>
        <w:t>Abbreviations</w:t>
      </w:r>
      <w:r w:rsidRPr="000662CE">
        <w:t xml:space="preserve"> used in this document</w:t>
      </w:r>
      <w:bookmarkEnd w:id="338"/>
      <w:bookmarkEnd w:id="339"/>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139"/>
      <w:footerReference w:type="default" r:id="rId140"/>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uesch, Sandro (S.P.)" w:date="2019-01-11T08:45:00Z" w:initials="NS(">
    <w:p w14:paraId="78D17AB1" w14:textId="77777777" w:rsidR="006113D9" w:rsidRDefault="006113D9" w:rsidP="00B8572F">
      <w:pPr>
        <w:pStyle w:val="CommentText"/>
      </w:pPr>
      <w:r>
        <w:rPr>
          <w:rStyle w:val="CommentReference"/>
        </w:rPr>
        <w:annotationRef/>
      </w:r>
      <w:r>
        <w:t>Please use the following link to see which sections must be manually filled in:</w:t>
      </w:r>
    </w:p>
    <w:p w14:paraId="175CD416" w14:textId="77777777" w:rsidR="006113D9" w:rsidRDefault="00C47305" w:rsidP="00B8572F">
      <w:pPr>
        <w:pStyle w:val="CommentText"/>
      </w:pPr>
      <w:hyperlink r:id="rId1" w:anchor="argument=iTYtQDSRx3NrTD&amp;appCode=Navigator" w:history="1">
        <w:r w:rsidR="006113D9">
          <w:rPr>
            <w:rStyle w:val="Hyperlink"/>
          </w:rPr>
          <w:t>https://www.vsemweb.ford.com/tc/webclient?argument=iTYtQDSRx3NrTD#argument=iTYtQDSRx3NrTD&amp;appCode=Navigator</w:t>
        </w:r>
      </w:hyperlink>
    </w:p>
  </w:comment>
  <w:comment w:id="6" w:author="Nuesch, Sandro (S.P.)" w:date="2019-01-11T08:46:00Z" w:initials="NS(">
    <w:p w14:paraId="10235C8E" w14:textId="77777777" w:rsidR="006113D9" w:rsidRPr="00314A71" w:rsidRDefault="006113D9"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6113D9" w:rsidRPr="00314A71" w:rsidRDefault="006113D9" w:rsidP="00EB673B">
      <w:pPr>
        <w:pStyle w:val="CommentText"/>
        <w:numPr>
          <w:ilvl w:val="0"/>
          <w:numId w:val="10"/>
        </w:numPr>
        <w:jc w:val="both"/>
        <w:rPr>
          <w:rStyle w:val="CommentReference"/>
        </w:rPr>
      </w:pPr>
      <w:r w:rsidRPr="00314A71">
        <w:rPr>
          <w:rStyle w:val="CommentReference"/>
        </w:rPr>
        <w:t>Press ctrl+a</w:t>
      </w:r>
    </w:p>
    <w:p w14:paraId="6D63F674" w14:textId="77777777" w:rsidR="006113D9" w:rsidRPr="00314A71" w:rsidRDefault="006113D9" w:rsidP="00EB673B">
      <w:pPr>
        <w:pStyle w:val="CommentText"/>
        <w:numPr>
          <w:ilvl w:val="0"/>
          <w:numId w:val="10"/>
        </w:numPr>
        <w:jc w:val="both"/>
        <w:rPr>
          <w:rStyle w:val="CommentReference"/>
        </w:rPr>
      </w:pPr>
      <w:r>
        <w:rPr>
          <w:rStyle w:val="CommentReference"/>
        </w:rPr>
        <w:t>Press F9</w:t>
      </w:r>
    </w:p>
    <w:p w14:paraId="2EF2C045" w14:textId="77777777" w:rsidR="006113D9" w:rsidRPr="00314A71" w:rsidRDefault="006113D9" w:rsidP="00EB673B">
      <w:pPr>
        <w:pStyle w:val="CommentText"/>
        <w:numPr>
          <w:ilvl w:val="0"/>
          <w:numId w:val="10"/>
        </w:numPr>
        <w:jc w:val="both"/>
        <w:rPr>
          <w:rStyle w:val="CommentReference"/>
        </w:rPr>
      </w:pPr>
      <w:r w:rsidRPr="00314A71">
        <w:rPr>
          <w:rStyle w:val="CommentReference"/>
        </w:rPr>
        <w:t>Click Update Table</w:t>
      </w:r>
    </w:p>
    <w:p w14:paraId="31C6E1EC" w14:textId="77777777" w:rsidR="006113D9" w:rsidRPr="00314A71" w:rsidRDefault="006113D9"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6113D9" w:rsidRDefault="006113D9" w:rsidP="00D33008">
      <w:pPr>
        <w:pStyle w:val="CommentText"/>
        <w:rPr>
          <w:rStyle w:val="CommentReference"/>
        </w:rPr>
      </w:pPr>
      <w:r w:rsidRPr="00314A71">
        <w:rPr>
          <w:rStyle w:val="CommentReference"/>
        </w:rPr>
        <w:t>Repeat 1-4 a second time.</w:t>
      </w:r>
    </w:p>
    <w:p w14:paraId="6BC6B40D" w14:textId="68F840E5" w:rsidR="006113D9" w:rsidRDefault="006113D9" w:rsidP="00D33008">
      <w:pPr>
        <w:pStyle w:val="CommentText"/>
      </w:pPr>
      <w:r>
        <w:rPr>
          <w:rStyle w:val="CommentReference"/>
          <w:b/>
        </w:rPr>
        <w:t>Delete this comment after the table of contents have been updated.</w:t>
      </w:r>
    </w:p>
  </w:comment>
  <w:comment w:id="68" w:author="Functional Safety" w:date="2017-12-04T12:00:00Z" w:initials="FS">
    <w:p w14:paraId="2FA2B737" w14:textId="77777777" w:rsidR="006113D9" w:rsidRDefault="006113D9" w:rsidP="00220CBA">
      <w:pPr>
        <w:pStyle w:val="CommentText"/>
      </w:pPr>
      <w:r>
        <w:rPr>
          <w:rStyle w:val="CommentReference"/>
        </w:rPr>
        <w:annotationRef/>
      </w:r>
      <w:r>
        <w:t>Not specified in SysML model.</w:t>
      </w:r>
    </w:p>
  </w:comment>
  <w:comment w:id="170" w:author="Functional Safety" w:date="2017-12-04T11:56:00Z" w:initials="FS">
    <w:p w14:paraId="056CBEC1" w14:textId="77777777" w:rsidR="006113D9" w:rsidRDefault="006113D9" w:rsidP="009A277F">
      <w:pPr>
        <w:pStyle w:val="CommentText"/>
      </w:pPr>
      <w:r>
        <w:rPr>
          <w:rStyle w:val="CommentReference"/>
        </w:rPr>
        <w:annotationRef/>
      </w:r>
      <w:r>
        <w:t>Not specified in SysML model.</w:t>
      </w:r>
    </w:p>
  </w:comment>
  <w:comment w:id="178" w:author="Functional Safety" w:date="2017-12-04T11:56:00Z" w:initials="FS">
    <w:p w14:paraId="33CE46CB" w14:textId="77777777" w:rsidR="006113D9" w:rsidRDefault="006113D9" w:rsidP="009A277F">
      <w:pPr>
        <w:pStyle w:val="CommentText"/>
      </w:pPr>
      <w:r>
        <w:rPr>
          <w:rStyle w:val="CommentReference"/>
        </w:rPr>
        <w:annotationRef/>
      </w:r>
      <w:r>
        <w:t>Not specified in SysML model.</w:t>
      </w:r>
    </w:p>
  </w:comment>
  <w:comment w:id="206" w:author="Nuesch, Sandro (S.P.)" w:date="2019-01-11T10:45:00Z" w:initials="NS(">
    <w:p w14:paraId="1C74462D" w14:textId="74970CF4" w:rsidR="006113D9" w:rsidRDefault="006113D9">
      <w:pPr>
        <w:pStyle w:val="CommentText"/>
      </w:pPr>
      <w:r>
        <w:rPr>
          <w:rStyle w:val="CommentReference"/>
        </w:rPr>
        <w:annotationRef/>
      </w:r>
      <w:r>
        <w:t>Not specified in SysML model.</w:t>
      </w:r>
    </w:p>
  </w:comment>
  <w:comment w:id="209" w:author="Functional Safety" w:date="2017-12-04T11:57:00Z" w:initials="FS">
    <w:p w14:paraId="5355D910" w14:textId="77777777" w:rsidR="006113D9" w:rsidRDefault="006113D9" w:rsidP="009A277F">
      <w:pPr>
        <w:pStyle w:val="CommentText"/>
      </w:pPr>
      <w:r>
        <w:rPr>
          <w:rStyle w:val="CommentReference"/>
        </w:rPr>
        <w:annotationRef/>
      </w:r>
      <w:r>
        <w:t>Not specified in SysML model.</w:t>
      </w:r>
    </w:p>
  </w:comment>
  <w:comment w:id="212" w:author="Functional Safety" w:date="2017-12-04T11:57:00Z" w:initials="FS">
    <w:p w14:paraId="13BC2B7A" w14:textId="77777777" w:rsidR="006113D9" w:rsidRPr="00D63FB5" w:rsidRDefault="006113D9" w:rsidP="009A277F">
      <w:pPr>
        <w:pStyle w:val="CommentText"/>
        <w:rPr>
          <w:color w:val="7F7F7F" w:themeColor="text1" w:themeTint="80"/>
        </w:rPr>
      </w:pPr>
      <w:r>
        <w:rPr>
          <w:rStyle w:val="CommentReference"/>
        </w:rPr>
        <w:annotationRef/>
      </w:r>
      <w:r>
        <w:t>Not specified in SysML model.</w:t>
      </w:r>
    </w:p>
  </w:comment>
  <w:comment w:id="216" w:author="Functional Safety" w:date="2017-12-04T11:57:00Z" w:initials="FS">
    <w:p w14:paraId="18A0FD98" w14:textId="77777777" w:rsidR="006113D9" w:rsidRDefault="006113D9" w:rsidP="009A277F">
      <w:pPr>
        <w:pStyle w:val="CommentText"/>
      </w:pPr>
      <w:r>
        <w:rPr>
          <w:rStyle w:val="CommentReference"/>
        </w:rPr>
        <w:annotationRef/>
      </w:r>
      <w:r>
        <w:t>Not specified in SysML model.</w:t>
      </w:r>
    </w:p>
  </w:comment>
  <w:comment w:id="242" w:author="Alec Jackson" w:date="2019-01-25T09:52:00Z" w:initials="AJ">
    <w:p w14:paraId="4BE0DF0F" w14:textId="113E513D" w:rsidR="006113D9" w:rsidRDefault="006113D9">
      <w:pPr>
        <w:pStyle w:val="CommentText"/>
      </w:pPr>
      <w:r>
        <w:rPr>
          <w:rStyle w:val="CommentReference"/>
        </w:rPr>
        <w:annotationRef/>
      </w:r>
      <w:r>
        <w:rPr>
          <w:rStyle w:val="CommentReference"/>
        </w:rPr>
        <w:annotationRef/>
      </w:r>
      <w:r>
        <w:t>Not specified in SysML model.</w:t>
      </w:r>
    </w:p>
  </w:comment>
  <w:comment w:id="256" w:author="Alec Jackson" w:date="2019-01-25T09:53:00Z" w:initials="AJ">
    <w:p w14:paraId="7D6131B5" w14:textId="7C25F170" w:rsidR="006113D9" w:rsidRDefault="006113D9">
      <w:pPr>
        <w:pStyle w:val="CommentText"/>
      </w:pPr>
      <w:r>
        <w:rPr>
          <w:rStyle w:val="CommentReference"/>
        </w:rPr>
        <w:annotationRef/>
      </w:r>
      <w:r>
        <w:rPr>
          <w:rStyle w:val="CommentReference"/>
        </w:rPr>
        <w:annotationRef/>
      </w:r>
      <w:r>
        <w:t>Not specified in SysML model.</w:t>
      </w:r>
    </w:p>
  </w:comment>
  <w:comment w:id="258" w:author="Alec Jackson" w:date="2019-01-25T10:29:00Z" w:initials="AJ">
    <w:p w14:paraId="1DA01F80" w14:textId="31076995" w:rsidR="006113D9" w:rsidRDefault="006113D9">
      <w:pPr>
        <w:pStyle w:val="CommentText"/>
      </w:pPr>
      <w:r>
        <w:rPr>
          <w:rStyle w:val="CommentReference"/>
        </w:rPr>
        <w:annotationRef/>
      </w:r>
      <w:r>
        <w:t>Not specified in SysML model.</w:t>
      </w:r>
    </w:p>
  </w:comment>
  <w:comment w:id="334" w:author="Functional Safety" w:date="2017-12-04T12:00:00Z" w:initials="FS">
    <w:p w14:paraId="1B9816BD" w14:textId="77777777" w:rsidR="006113D9" w:rsidRDefault="006113D9" w:rsidP="007B6779">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2FA2B737" w15:done="0"/>
  <w15:commentEx w15:paraId="056CBEC1" w15:done="0"/>
  <w15:commentEx w15:paraId="33CE46CB" w15:done="0"/>
  <w15:commentEx w15:paraId="1C74462D" w15:done="0"/>
  <w15:commentEx w15:paraId="5355D910" w15:done="0"/>
  <w15:commentEx w15:paraId="13BC2B7A" w15:done="0"/>
  <w15:commentEx w15:paraId="18A0FD98" w15:done="0"/>
  <w15:commentEx w15:paraId="4BE0DF0F" w15:done="0"/>
  <w15:commentEx w15:paraId="7D6131B5" w15:done="0"/>
  <w15:commentEx w15:paraId="1DA01F80" w15:done="0"/>
  <w15:commentEx w15:paraId="1B9816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2FA2B737" w16cid:durableId="1FF2F7B4"/>
  <w16cid:commentId w16cid:paraId="056CBEC1" w16cid:durableId="1FF2F7BA"/>
  <w16cid:commentId w16cid:paraId="33CE46CB" w16cid:durableId="1FF2F7BC"/>
  <w16cid:commentId w16cid:paraId="1C74462D" w16cid:durableId="1FF2F7BE"/>
  <w16cid:commentId w16cid:paraId="5355D910" w16cid:durableId="1FF2F7BF"/>
  <w16cid:commentId w16cid:paraId="13BC2B7A" w16cid:durableId="1FF2F7C0"/>
  <w16cid:commentId w16cid:paraId="18A0FD98" w16cid:durableId="1FF2F7C1"/>
  <w16cid:commentId w16cid:paraId="4BE0DF0F" w16cid:durableId="1FF55AC8"/>
  <w16cid:commentId w16cid:paraId="7D6131B5" w16cid:durableId="1FF55AFC"/>
  <w16cid:commentId w16cid:paraId="1DA01F80" w16cid:durableId="1FF56370"/>
  <w16cid:commentId w16cid:paraId="1B9816BD" w16cid:durableId="1FF2F7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FE8BE" w14:textId="77777777" w:rsidR="00C47305" w:rsidRDefault="00C47305">
      <w:r>
        <w:separator/>
      </w:r>
    </w:p>
    <w:p w14:paraId="2660929F" w14:textId="77777777" w:rsidR="00C47305" w:rsidRDefault="00C47305"/>
    <w:p w14:paraId="61E5B02E" w14:textId="77777777" w:rsidR="00C47305" w:rsidRDefault="00C47305"/>
  </w:endnote>
  <w:endnote w:type="continuationSeparator" w:id="0">
    <w:p w14:paraId="2469739D" w14:textId="77777777" w:rsidR="00C47305" w:rsidRDefault="00C47305">
      <w:r>
        <w:continuationSeparator/>
      </w:r>
    </w:p>
    <w:p w14:paraId="7C851D88" w14:textId="77777777" w:rsidR="00C47305" w:rsidRDefault="00C47305"/>
    <w:p w14:paraId="19CADFE5" w14:textId="77777777" w:rsidR="00C47305" w:rsidRDefault="00C47305"/>
  </w:endnote>
  <w:endnote w:type="continuationNotice" w:id="1">
    <w:p w14:paraId="626AC6FE" w14:textId="77777777" w:rsidR="00C47305" w:rsidRDefault="00C473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495852D0" w:rsidR="006113D9" w:rsidRDefault="006113D9" w:rsidP="002C7DF9">
    <w:pPr>
      <w:rPr>
        <w:rFonts w:cs="Arial"/>
        <w:i/>
        <w:noProof/>
        <w:sz w:val="16"/>
        <w:szCs w:val="16"/>
      </w:rPr>
    </w:pPr>
    <w:r w:rsidRPr="002C7DF9">
      <w:rPr>
        <w:rFonts w:cs="Arial"/>
        <w:i/>
        <w:sz w:val="16"/>
        <w:szCs w:val="16"/>
      </w:rPr>
      <w:t>Docume</w:t>
    </w:r>
    <w:r>
      <w:rPr>
        <w:rFonts w:cs="Arial"/>
        <w:i/>
        <w:sz w:val="16"/>
        <w:szCs w:val="16"/>
      </w:rPr>
      <w:t>nt Owner: Ishan Gupta - igupta1 / Michael Wohlfarter - mwohlfah</w:t>
    </w:r>
    <w:r>
      <w:rPr>
        <w:rFonts w:cs="Arial"/>
        <w:i/>
        <w:sz w:val="16"/>
        <w:szCs w:val="16"/>
      </w:rPr>
      <w:ptab w:relativeTo="margin" w:alignment="right" w:leader="none"/>
    </w:r>
    <w:r w:rsidRPr="002C7DF9">
      <w:rPr>
        <w:rFonts w:cs="Arial"/>
        <w:i/>
        <w:sz w:val="16"/>
        <w:szCs w:val="16"/>
      </w:rPr>
      <w:t xml:space="preserve">Document ID: </w:t>
    </w:r>
    <w:r>
      <w:rPr>
        <w:rFonts w:cs="Arial"/>
        <w:i/>
        <w:sz w:val="16"/>
        <w:szCs w:val="16"/>
      </w:rPr>
      <w:t>Sent_FD_20210305a</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sidRPr="002C7DF9">
      <w:rPr>
        <w:rFonts w:cs="Arial"/>
        <w:i/>
        <w:noProof/>
        <w:sz w:val="16"/>
        <w:szCs w:val="16"/>
      </w:rPr>
      <w:t>e.docx</w:t>
    </w:r>
    <w:r w:rsidRPr="002C7DF9">
      <w:rPr>
        <w:rFonts w:cs="Arial"/>
        <w:i/>
        <w:noProof/>
        <w:sz w:val="16"/>
        <w:szCs w:val="16"/>
      </w:rPr>
      <w:fldChar w:fldCharType="end"/>
    </w:r>
  </w:p>
  <w:p w14:paraId="051360B4" w14:textId="593DB40D" w:rsidR="006113D9" w:rsidRPr="002C7DF9" w:rsidRDefault="006113D9"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2020-11-26</w:t>
    </w:r>
  </w:p>
  <w:p w14:paraId="2B48DB02" w14:textId="4223C02A" w:rsidR="006113D9" w:rsidRPr="004D7C06" w:rsidRDefault="006113D9"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30</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65</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2021-03-05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D913F" w14:textId="77777777" w:rsidR="00C47305" w:rsidRDefault="00C47305">
      <w:r>
        <w:separator/>
      </w:r>
    </w:p>
    <w:p w14:paraId="5399F76D" w14:textId="77777777" w:rsidR="00C47305" w:rsidRDefault="00C47305"/>
    <w:p w14:paraId="54B5ECC2" w14:textId="77777777" w:rsidR="00C47305" w:rsidRDefault="00C47305"/>
  </w:footnote>
  <w:footnote w:type="continuationSeparator" w:id="0">
    <w:p w14:paraId="1AD5216D" w14:textId="77777777" w:rsidR="00C47305" w:rsidRDefault="00C47305">
      <w:r>
        <w:continuationSeparator/>
      </w:r>
    </w:p>
    <w:p w14:paraId="7D700612" w14:textId="77777777" w:rsidR="00C47305" w:rsidRDefault="00C47305"/>
    <w:p w14:paraId="4DA5D893" w14:textId="77777777" w:rsidR="00C47305" w:rsidRDefault="00C47305"/>
  </w:footnote>
  <w:footnote w:type="continuationNotice" w:id="1">
    <w:p w14:paraId="33CAF1B7" w14:textId="77777777" w:rsidR="00C47305" w:rsidRDefault="00C473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6113D9" w:rsidRPr="00FC5500" w:rsidRDefault="006113D9"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6113D9" w:rsidRPr="00FC5500" w:rsidRDefault="006113D9"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6113D9" w:rsidRDefault="006113D9"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442A99" w14:textId="77777777" w:rsidR="006113D9" w:rsidRPr="00F96466" w:rsidRDefault="006113D9"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75787"/>
    <w:multiLevelType w:val="hybridMultilevel"/>
    <w:tmpl w:val="0262B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9"/>
  </w:num>
  <w:num w:numId="4">
    <w:abstractNumId w:val="10"/>
  </w:num>
  <w:num w:numId="5">
    <w:abstractNumId w:val="20"/>
  </w:num>
  <w:num w:numId="6">
    <w:abstractNumId w:val="16"/>
  </w:num>
  <w:num w:numId="7">
    <w:abstractNumId w:val="7"/>
  </w:num>
  <w:num w:numId="8">
    <w:abstractNumId w:val="0"/>
  </w:num>
  <w:num w:numId="9">
    <w:abstractNumId w:val="20"/>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18"/>
  </w:num>
  <w:num w:numId="11">
    <w:abstractNumId w:val="3"/>
  </w:num>
  <w:num w:numId="12">
    <w:abstractNumId w:val="15"/>
  </w:num>
  <w:num w:numId="13">
    <w:abstractNumId w:val="6"/>
  </w:num>
  <w:num w:numId="14">
    <w:abstractNumId w:val="19"/>
  </w:num>
  <w:num w:numId="15">
    <w:abstractNumId w:val="1"/>
  </w:num>
  <w:num w:numId="16">
    <w:abstractNumId w:val="8"/>
  </w:num>
  <w:num w:numId="17">
    <w:abstractNumId w:val="17"/>
  </w:num>
  <w:num w:numId="18">
    <w:abstractNumId w:val="12"/>
  </w:num>
  <w:num w:numId="19">
    <w:abstractNumId w:val="4"/>
  </w:num>
  <w:num w:numId="20">
    <w:abstractNumId w:val="2"/>
  </w:num>
  <w:num w:numId="21">
    <w:abstractNumId w:val="14"/>
  </w:num>
  <w:num w:numId="22">
    <w:abstractNumId w:val="21"/>
  </w:num>
  <w:num w:numId="23">
    <w:abstractNumId w:val="1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7C9"/>
    <w:rsid w:val="0000230D"/>
    <w:rsid w:val="000032BB"/>
    <w:rsid w:val="00003F11"/>
    <w:rsid w:val="00004D83"/>
    <w:rsid w:val="00005A92"/>
    <w:rsid w:val="00005FC3"/>
    <w:rsid w:val="00007E89"/>
    <w:rsid w:val="000104BD"/>
    <w:rsid w:val="00010A44"/>
    <w:rsid w:val="0001147E"/>
    <w:rsid w:val="00011592"/>
    <w:rsid w:val="00011BFD"/>
    <w:rsid w:val="00012252"/>
    <w:rsid w:val="00012769"/>
    <w:rsid w:val="00012953"/>
    <w:rsid w:val="00014016"/>
    <w:rsid w:val="00014199"/>
    <w:rsid w:val="000141E0"/>
    <w:rsid w:val="00014948"/>
    <w:rsid w:val="00014E53"/>
    <w:rsid w:val="00015331"/>
    <w:rsid w:val="000157E2"/>
    <w:rsid w:val="000163E2"/>
    <w:rsid w:val="00016ABC"/>
    <w:rsid w:val="00017443"/>
    <w:rsid w:val="0001799A"/>
    <w:rsid w:val="00020476"/>
    <w:rsid w:val="00022AB0"/>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948"/>
    <w:rsid w:val="00036D31"/>
    <w:rsid w:val="00037570"/>
    <w:rsid w:val="0003780F"/>
    <w:rsid w:val="00037930"/>
    <w:rsid w:val="00037C2E"/>
    <w:rsid w:val="00037E7D"/>
    <w:rsid w:val="00040A23"/>
    <w:rsid w:val="00042248"/>
    <w:rsid w:val="00042273"/>
    <w:rsid w:val="0004229D"/>
    <w:rsid w:val="00042A25"/>
    <w:rsid w:val="00042E88"/>
    <w:rsid w:val="00042FA9"/>
    <w:rsid w:val="0004342B"/>
    <w:rsid w:val="00043512"/>
    <w:rsid w:val="0004382F"/>
    <w:rsid w:val="00045382"/>
    <w:rsid w:val="0004581D"/>
    <w:rsid w:val="000458AF"/>
    <w:rsid w:val="00046727"/>
    <w:rsid w:val="00047820"/>
    <w:rsid w:val="0005083B"/>
    <w:rsid w:val="000508F5"/>
    <w:rsid w:val="000537DA"/>
    <w:rsid w:val="00054662"/>
    <w:rsid w:val="00054DF3"/>
    <w:rsid w:val="00055C92"/>
    <w:rsid w:val="0005681C"/>
    <w:rsid w:val="000569C4"/>
    <w:rsid w:val="00057D2A"/>
    <w:rsid w:val="00057D40"/>
    <w:rsid w:val="00060BD1"/>
    <w:rsid w:val="00060FBD"/>
    <w:rsid w:val="00061059"/>
    <w:rsid w:val="000610E9"/>
    <w:rsid w:val="000613D5"/>
    <w:rsid w:val="000621D8"/>
    <w:rsid w:val="000626F1"/>
    <w:rsid w:val="000627AC"/>
    <w:rsid w:val="00062CF6"/>
    <w:rsid w:val="00063792"/>
    <w:rsid w:val="000647CA"/>
    <w:rsid w:val="0006574F"/>
    <w:rsid w:val="00065855"/>
    <w:rsid w:val="0006587C"/>
    <w:rsid w:val="000662FD"/>
    <w:rsid w:val="00066407"/>
    <w:rsid w:val="00066C54"/>
    <w:rsid w:val="00066EC9"/>
    <w:rsid w:val="000670B8"/>
    <w:rsid w:val="0007004B"/>
    <w:rsid w:val="000711DE"/>
    <w:rsid w:val="000712AC"/>
    <w:rsid w:val="00071585"/>
    <w:rsid w:val="00071894"/>
    <w:rsid w:val="00071ADB"/>
    <w:rsid w:val="00071D03"/>
    <w:rsid w:val="000720C3"/>
    <w:rsid w:val="000724C7"/>
    <w:rsid w:val="000726A1"/>
    <w:rsid w:val="00072E55"/>
    <w:rsid w:val="00072F14"/>
    <w:rsid w:val="0007468D"/>
    <w:rsid w:val="000746EE"/>
    <w:rsid w:val="0007492E"/>
    <w:rsid w:val="0007499F"/>
    <w:rsid w:val="00075343"/>
    <w:rsid w:val="00075383"/>
    <w:rsid w:val="00075552"/>
    <w:rsid w:val="00075B27"/>
    <w:rsid w:val="00076352"/>
    <w:rsid w:val="0007668F"/>
    <w:rsid w:val="0007751C"/>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65ED"/>
    <w:rsid w:val="000970F1"/>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D1B"/>
    <w:rsid w:val="000A7EA5"/>
    <w:rsid w:val="000B0E08"/>
    <w:rsid w:val="000B116C"/>
    <w:rsid w:val="000B12A5"/>
    <w:rsid w:val="000B16A4"/>
    <w:rsid w:val="000B178D"/>
    <w:rsid w:val="000B1E0D"/>
    <w:rsid w:val="000B20D0"/>
    <w:rsid w:val="000B2108"/>
    <w:rsid w:val="000B2438"/>
    <w:rsid w:val="000B3953"/>
    <w:rsid w:val="000B3EE4"/>
    <w:rsid w:val="000B4670"/>
    <w:rsid w:val="000B658F"/>
    <w:rsid w:val="000B6E05"/>
    <w:rsid w:val="000B7188"/>
    <w:rsid w:val="000B786C"/>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593"/>
    <w:rsid w:val="000C6558"/>
    <w:rsid w:val="000C6EE8"/>
    <w:rsid w:val="000D15E6"/>
    <w:rsid w:val="000D1DCF"/>
    <w:rsid w:val="000D2C74"/>
    <w:rsid w:val="000D2EC1"/>
    <w:rsid w:val="000D3E2E"/>
    <w:rsid w:val="000D48B1"/>
    <w:rsid w:val="000D4F7F"/>
    <w:rsid w:val="000D4FEC"/>
    <w:rsid w:val="000D52D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CC1"/>
    <w:rsid w:val="000E56E8"/>
    <w:rsid w:val="000E57F4"/>
    <w:rsid w:val="000E5DFA"/>
    <w:rsid w:val="000E7B42"/>
    <w:rsid w:val="000F0B10"/>
    <w:rsid w:val="000F1A00"/>
    <w:rsid w:val="000F2AEC"/>
    <w:rsid w:val="000F3582"/>
    <w:rsid w:val="000F6669"/>
    <w:rsid w:val="000F690F"/>
    <w:rsid w:val="000F6C5F"/>
    <w:rsid w:val="000F71C1"/>
    <w:rsid w:val="000F7EE0"/>
    <w:rsid w:val="0010066B"/>
    <w:rsid w:val="00101948"/>
    <w:rsid w:val="0010196D"/>
    <w:rsid w:val="00101A89"/>
    <w:rsid w:val="00101CB1"/>
    <w:rsid w:val="00102729"/>
    <w:rsid w:val="00102947"/>
    <w:rsid w:val="00103094"/>
    <w:rsid w:val="00103D55"/>
    <w:rsid w:val="00104CA0"/>
    <w:rsid w:val="00104F8D"/>
    <w:rsid w:val="00106BD4"/>
    <w:rsid w:val="00106C17"/>
    <w:rsid w:val="00106ED4"/>
    <w:rsid w:val="00107D44"/>
    <w:rsid w:val="00111141"/>
    <w:rsid w:val="00111316"/>
    <w:rsid w:val="001115D8"/>
    <w:rsid w:val="001118B9"/>
    <w:rsid w:val="001118C1"/>
    <w:rsid w:val="001121C5"/>
    <w:rsid w:val="001128C5"/>
    <w:rsid w:val="0011368D"/>
    <w:rsid w:val="00114598"/>
    <w:rsid w:val="001146FF"/>
    <w:rsid w:val="00114F8A"/>
    <w:rsid w:val="001163FD"/>
    <w:rsid w:val="001171E7"/>
    <w:rsid w:val="001172BB"/>
    <w:rsid w:val="0011794C"/>
    <w:rsid w:val="001209A7"/>
    <w:rsid w:val="00120BB1"/>
    <w:rsid w:val="00121845"/>
    <w:rsid w:val="001225BC"/>
    <w:rsid w:val="00122743"/>
    <w:rsid w:val="00122933"/>
    <w:rsid w:val="00123656"/>
    <w:rsid w:val="00124D0D"/>
    <w:rsid w:val="00125DFC"/>
    <w:rsid w:val="00125E59"/>
    <w:rsid w:val="00126081"/>
    <w:rsid w:val="00126248"/>
    <w:rsid w:val="0012740B"/>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CD4"/>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5910"/>
    <w:rsid w:val="001961B9"/>
    <w:rsid w:val="0019631A"/>
    <w:rsid w:val="00196344"/>
    <w:rsid w:val="00196C52"/>
    <w:rsid w:val="001970A0"/>
    <w:rsid w:val="001A0BD8"/>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B002B"/>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C0129"/>
    <w:rsid w:val="001C1C16"/>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28C1"/>
    <w:rsid w:val="001D3CE7"/>
    <w:rsid w:val="001D469E"/>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52D"/>
    <w:rsid w:val="001F4996"/>
    <w:rsid w:val="001F559F"/>
    <w:rsid w:val="001F717F"/>
    <w:rsid w:val="00200CF1"/>
    <w:rsid w:val="0020144A"/>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CBA"/>
    <w:rsid w:val="00220E2F"/>
    <w:rsid w:val="002211F0"/>
    <w:rsid w:val="0022147D"/>
    <w:rsid w:val="00221E93"/>
    <w:rsid w:val="00222932"/>
    <w:rsid w:val="00222E60"/>
    <w:rsid w:val="00223E9B"/>
    <w:rsid w:val="00223F5F"/>
    <w:rsid w:val="002241F5"/>
    <w:rsid w:val="00224B90"/>
    <w:rsid w:val="00225AAB"/>
    <w:rsid w:val="00227418"/>
    <w:rsid w:val="00227BB0"/>
    <w:rsid w:val="00227C58"/>
    <w:rsid w:val="00230828"/>
    <w:rsid w:val="00230DAE"/>
    <w:rsid w:val="002321C0"/>
    <w:rsid w:val="0023428A"/>
    <w:rsid w:val="002348D7"/>
    <w:rsid w:val="00235061"/>
    <w:rsid w:val="00235234"/>
    <w:rsid w:val="0023577F"/>
    <w:rsid w:val="00236E7F"/>
    <w:rsid w:val="00236EFB"/>
    <w:rsid w:val="0023700E"/>
    <w:rsid w:val="0023713F"/>
    <w:rsid w:val="002376AB"/>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5B8"/>
    <w:rsid w:val="00246757"/>
    <w:rsid w:val="00246C57"/>
    <w:rsid w:val="00247164"/>
    <w:rsid w:val="00250400"/>
    <w:rsid w:val="00250B48"/>
    <w:rsid w:val="00251B46"/>
    <w:rsid w:val="0025203E"/>
    <w:rsid w:val="0025205F"/>
    <w:rsid w:val="0025233C"/>
    <w:rsid w:val="002524D1"/>
    <w:rsid w:val="00253FF5"/>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1A6"/>
    <w:rsid w:val="002642A6"/>
    <w:rsid w:val="00264E80"/>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5EC"/>
    <w:rsid w:val="00275660"/>
    <w:rsid w:val="002756C0"/>
    <w:rsid w:val="00275DB1"/>
    <w:rsid w:val="0027671B"/>
    <w:rsid w:val="002774B4"/>
    <w:rsid w:val="0027787E"/>
    <w:rsid w:val="002804D1"/>
    <w:rsid w:val="0028090A"/>
    <w:rsid w:val="00280EB2"/>
    <w:rsid w:val="00281A60"/>
    <w:rsid w:val="00282FBA"/>
    <w:rsid w:val="00283611"/>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B1398"/>
    <w:rsid w:val="002B1564"/>
    <w:rsid w:val="002B1FC9"/>
    <w:rsid w:val="002B2079"/>
    <w:rsid w:val="002B2F33"/>
    <w:rsid w:val="002B35B3"/>
    <w:rsid w:val="002B5227"/>
    <w:rsid w:val="002B534C"/>
    <w:rsid w:val="002B71A9"/>
    <w:rsid w:val="002B7524"/>
    <w:rsid w:val="002B7A5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52C"/>
    <w:rsid w:val="00324FC4"/>
    <w:rsid w:val="003253B4"/>
    <w:rsid w:val="003258EE"/>
    <w:rsid w:val="003266F9"/>
    <w:rsid w:val="00326F35"/>
    <w:rsid w:val="00327003"/>
    <w:rsid w:val="003274B2"/>
    <w:rsid w:val="0032752D"/>
    <w:rsid w:val="003279A5"/>
    <w:rsid w:val="003309C8"/>
    <w:rsid w:val="00331B5E"/>
    <w:rsid w:val="00332587"/>
    <w:rsid w:val="00332A4B"/>
    <w:rsid w:val="0033374A"/>
    <w:rsid w:val="00333B98"/>
    <w:rsid w:val="00334402"/>
    <w:rsid w:val="00334AD8"/>
    <w:rsid w:val="00335181"/>
    <w:rsid w:val="00336E6D"/>
    <w:rsid w:val="003403AE"/>
    <w:rsid w:val="003408EC"/>
    <w:rsid w:val="00340F0C"/>
    <w:rsid w:val="00341CC2"/>
    <w:rsid w:val="00342621"/>
    <w:rsid w:val="00342E29"/>
    <w:rsid w:val="00343983"/>
    <w:rsid w:val="0034400A"/>
    <w:rsid w:val="003441D4"/>
    <w:rsid w:val="00344F18"/>
    <w:rsid w:val="0034636F"/>
    <w:rsid w:val="00346503"/>
    <w:rsid w:val="003471D9"/>
    <w:rsid w:val="00347760"/>
    <w:rsid w:val="003477CB"/>
    <w:rsid w:val="00347A88"/>
    <w:rsid w:val="00350F76"/>
    <w:rsid w:val="0035112F"/>
    <w:rsid w:val="0035124E"/>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68F7"/>
    <w:rsid w:val="00356ACE"/>
    <w:rsid w:val="003571D0"/>
    <w:rsid w:val="00357325"/>
    <w:rsid w:val="00357384"/>
    <w:rsid w:val="00357D4B"/>
    <w:rsid w:val="003600AC"/>
    <w:rsid w:val="00360399"/>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A30"/>
    <w:rsid w:val="00374C1E"/>
    <w:rsid w:val="003751D8"/>
    <w:rsid w:val="003755CE"/>
    <w:rsid w:val="003759B6"/>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63A4"/>
    <w:rsid w:val="0038672D"/>
    <w:rsid w:val="0038681A"/>
    <w:rsid w:val="00386D1A"/>
    <w:rsid w:val="00386E0C"/>
    <w:rsid w:val="0038760F"/>
    <w:rsid w:val="00387CDD"/>
    <w:rsid w:val="00390A83"/>
    <w:rsid w:val="003915E4"/>
    <w:rsid w:val="00391862"/>
    <w:rsid w:val="0039310F"/>
    <w:rsid w:val="0039332A"/>
    <w:rsid w:val="00393591"/>
    <w:rsid w:val="00393D65"/>
    <w:rsid w:val="00394190"/>
    <w:rsid w:val="00394FEA"/>
    <w:rsid w:val="003950FD"/>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EA6"/>
    <w:rsid w:val="003B08BC"/>
    <w:rsid w:val="003B0FA2"/>
    <w:rsid w:val="003B13D0"/>
    <w:rsid w:val="003B19C8"/>
    <w:rsid w:val="003B1DA9"/>
    <w:rsid w:val="003B20ED"/>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812"/>
    <w:rsid w:val="003C1D6F"/>
    <w:rsid w:val="003C1E43"/>
    <w:rsid w:val="003C2E5C"/>
    <w:rsid w:val="003C301B"/>
    <w:rsid w:val="003C3315"/>
    <w:rsid w:val="003C3CC8"/>
    <w:rsid w:val="003C41BB"/>
    <w:rsid w:val="003C4FEB"/>
    <w:rsid w:val="003C5750"/>
    <w:rsid w:val="003C77C8"/>
    <w:rsid w:val="003C787A"/>
    <w:rsid w:val="003D27F8"/>
    <w:rsid w:val="003D3502"/>
    <w:rsid w:val="003D361A"/>
    <w:rsid w:val="003D3C5E"/>
    <w:rsid w:val="003D3FB0"/>
    <w:rsid w:val="003D4541"/>
    <w:rsid w:val="003D51DB"/>
    <w:rsid w:val="003D5CCA"/>
    <w:rsid w:val="003D5D69"/>
    <w:rsid w:val="003D624E"/>
    <w:rsid w:val="003D647C"/>
    <w:rsid w:val="003D64A2"/>
    <w:rsid w:val="003D6993"/>
    <w:rsid w:val="003D6E36"/>
    <w:rsid w:val="003D7AE3"/>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B76"/>
    <w:rsid w:val="003F7EE6"/>
    <w:rsid w:val="00400186"/>
    <w:rsid w:val="00400551"/>
    <w:rsid w:val="004005C1"/>
    <w:rsid w:val="00401657"/>
    <w:rsid w:val="00401F48"/>
    <w:rsid w:val="00402420"/>
    <w:rsid w:val="0040271B"/>
    <w:rsid w:val="00403C33"/>
    <w:rsid w:val="00403F7B"/>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F06"/>
    <w:rsid w:val="004172A5"/>
    <w:rsid w:val="00417731"/>
    <w:rsid w:val="00417746"/>
    <w:rsid w:val="004200A7"/>
    <w:rsid w:val="004204E5"/>
    <w:rsid w:val="004208F4"/>
    <w:rsid w:val="004209C2"/>
    <w:rsid w:val="00420D60"/>
    <w:rsid w:val="00421A80"/>
    <w:rsid w:val="00421FEC"/>
    <w:rsid w:val="0042293B"/>
    <w:rsid w:val="0042361A"/>
    <w:rsid w:val="00423987"/>
    <w:rsid w:val="00423F4B"/>
    <w:rsid w:val="0042486B"/>
    <w:rsid w:val="00424A00"/>
    <w:rsid w:val="00424D2D"/>
    <w:rsid w:val="004260D0"/>
    <w:rsid w:val="00426978"/>
    <w:rsid w:val="00427017"/>
    <w:rsid w:val="004279DC"/>
    <w:rsid w:val="00430079"/>
    <w:rsid w:val="00430358"/>
    <w:rsid w:val="00431153"/>
    <w:rsid w:val="004312E2"/>
    <w:rsid w:val="004324B5"/>
    <w:rsid w:val="00432930"/>
    <w:rsid w:val="00433331"/>
    <w:rsid w:val="00434D17"/>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946"/>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D58"/>
    <w:rsid w:val="0047509D"/>
    <w:rsid w:val="004754E9"/>
    <w:rsid w:val="00476C1C"/>
    <w:rsid w:val="00476E7E"/>
    <w:rsid w:val="00477B0B"/>
    <w:rsid w:val="00480145"/>
    <w:rsid w:val="00480BA6"/>
    <w:rsid w:val="00480FA6"/>
    <w:rsid w:val="00481F9E"/>
    <w:rsid w:val="004827CE"/>
    <w:rsid w:val="00482E08"/>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415"/>
    <w:rsid w:val="00495DD0"/>
    <w:rsid w:val="00497150"/>
    <w:rsid w:val="004977D0"/>
    <w:rsid w:val="00497C77"/>
    <w:rsid w:val="00497FFA"/>
    <w:rsid w:val="004A00A5"/>
    <w:rsid w:val="004A0515"/>
    <w:rsid w:val="004A073D"/>
    <w:rsid w:val="004A20FB"/>
    <w:rsid w:val="004A2576"/>
    <w:rsid w:val="004A3377"/>
    <w:rsid w:val="004A39EE"/>
    <w:rsid w:val="004A3BC8"/>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8AE"/>
    <w:rsid w:val="004B6CD7"/>
    <w:rsid w:val="004C05C2"/>
    <w:rsid w:val="004C05F1"/>
    <w:rsid w:val="004C0AD5"/>
    <w:rsid w:val="004C0E3B"/>
    <w:rsid w:val="004C161F"/>
    <w:rsid w:val="004C167D"/>
    <w:rsid w:val="004C1C62"/>
    <w:rsid w:val="004C2FC2"/>
    <w:rsid w:val="004C30A1"/>
    <w:rsid w:val="004C3736"/>
    <w:rsid w:val="004C3877"/>
    <w:rsid w:val="004C38ED"/>
    <w:rsid w:val="004C4279"/>
    <w:rsid w:val="004C43C4"/>
    <w:rsid w:val="004C45DC"/>
    <w:rsid w:val="004C52A2"/>
    <w:rsid w:val="004C57EF"/>
    <w:rsid w:val="004C5B51"/>
    <w:rsid w:val="004C5B8C"/>
    <w:rsid w:val="004C5FC2"/>
    <w:rsid w:val="004C63EB"/>
    <w:rsid w:val="004C73C9"/>
    <w:rsid w:val="004C78B4"/>
    <w:rsid w:val="004C7C3E"/>
    <w:rsid w:val="004D009B"/>
    <w:rsid w:val="004D00C1"/>
    <w:rsid w:val="004D07B8"/>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53A"/>
    <w:rsid w:val="004E6E4A"/>
    <w:rsid w:val="004E6FE4"/>
    <w:rsid w:val="004E71D3"/>
    <w:rsid w:val="004F0A20"/>
    <w:rsid w:val="004F15BC"/>
    <w:rsid w:val="004F1719"/>
    <w:rsid w:val="004F2268"/>
    <w:rsid w:val="004F2639"/>
    <w:rsid w:val="004F29F6"/>
    <w:rsid w:val="004F2A09"/>
    <w:rsid w:val="004F2ACE"/>
    <w:rsid w:val="004F3A97"/>
    <w:rsid w:val="004F3C13"/>
    <w:rsid w:val="004F3C81"/>
    <w:rsid w:val="004F469D"/>
    <w:rsid w:val="004F49FC"/>
    <w:rsid w:val="004F4F12"/>
    <w:rsid w:val="004F5156"/>
    <w:rsid w:val="004F5B5D"/>
    <w:rsid w:val="004F5C79"/>
    <w:rsid w:val="004F5ED4"/>
    <w:rsid w:val="004F678E"/>
    <w:rsid w:val="004F67E5"/>
    <w:rsid w:val="004F6941"/>
    <w:rsid w:val="004F6B92"/>
    <w:rsid w:val="004F74E3"/>
    <w:rsid w:val="005017CD"/>
    <w:rsid w:val="00502522"/>
    <w:rsid w:val="00502A07"/>
    <w:rsid w:val="0050386C"/>
    <w:rsid w:val="00503B91"/>
    <w:rsid w:val="00504131"/>
    <w:rsid w:val="00504274"/>
    <w:rsid w:val="00504679"/>
    <w:rsid w:val="00504724"/>
    <w:rsid w:val="00504EF0"/>
    <w:rsid w:val="00505F41"/>
    <w:rsid w:val="00510723"/>
    <w:rsid w:val="005108F7"/>
    <w:rsid w:val="00510F8C"/>
    <w:rsid w:val="005120AD"/>
    <w:rsid w:val="00512D4D"/>
    <w:rsid w:val="00513063"/>
    <w:rsid w:val="00513376"/>
    <w:rsid w:val="005134D4"/>
    <w:rsid w:val="00513854"/>
    <w:rsid w:val="00514292"/>
    <w:rsid w:val="005145CB"/>
    <w:rsid w:val="00514EE8"/>
    <w:rsid w:val="005155D0"/>
    <w:rsid w:val="00515F1A"/>
    <w:rsid w:val="005160A0"/>
    <w:rsid w:val="005168AD"/>
    <w:rsid w:val="00517D88"/>
    <w:rsid w:val="00520391"/>
    <w:rsid w:val="00520784"/>
    <w:rsid w:val="00520B39"/>
    <w:rsid w:val="00521E16"/>
    <w:rsid w:val="0052253B"/>
    <w:rsid w:val="00523710"/>
    <w:rsid w:val="00523745"/>
    <w:rsid w:val="00523B10"/>
    <w:rsid w:val="00524520"/>
    <w:rsid w:val="005245CA"/>
    <w:rsid w:val="005249F6"/>
    <w:rsid w:val="00525CE4"/>
    <w:rsid w:val="00526E0A"/>
    <w:rsid w:val="005276D4"/>
    <w:rsid w:val="005279C7"/>
    <w:rsid w:val="00527DE6"/>
    <w:rsid w:val="005300DD"/>
    <w:rsid w:val="00530157"/>
    <w:rsid w:val="00530659"/>
    <w:rsid w:val="005317E2"/>
    <w:rsid w:val="00533842"/>
    <w:rsid w:val="00534E51"/>
    <w:rsid w:val="005356F8"/>
    <w:rsid w:val="005360A5"/>
    <w:rsid w:val="00536346"/>
    <w:rsid w:val="005366D0"/>
    <w:rsid w:val="00536EB5"/>
    <w:rsid w:val="005406E5"/>
    <w:rsid w:val="0054198B"/>
    <w:rsid w:val="00542E30"/>
    <w:rsid w:val="005437C7"/>
    <w:rsid w:val="00543B92"/>
    <w:rsid w:val="0054429D"/>
    <w:rsid w:val="0054436F"/>
    <w:rsid w:val="005449D5"/>
    <w:rsid w:val="0054514A"/>
    <w:rsid w:val="00545BA6"/>
    <w:rsid w:val="0054618A"/>
    <w:rsid w:val="005463C4"/>
    <w:rsid w:val="00546A6F"/>
    <w:rsid w:val="00547DA9"/>
    <w:rsid w:val="00547E46"/>
    <w:rsid w:val="005509FE"/>
    <w:rsid w:val="00550A92"/>
    <w:rsid w:val="00550E76"/>
    <w:rsid w:val="00550F98"/>
    <w:rsid w:val="0055102E"/>
    <w:rsid w:val="00551097"/>
    <w:rsid w:val="005510E4"/>
    <w:rsid w:val="0055185F"/>
    <w:rsid w:val="00551B73"/>
    <w:rsid w:val="00551CA0"/>
    <w:rsid w:val="00551E39"/>
    <w:rsid w:val="0055234F"/>
    <w:rsid w:val="0055410C"/>
    <w:rsid w:val="005546A0"/>
    <w:rsid w:val="00554C09"/>
    <w:rsid w:val="005556A8"/>
    <w:rsid w:val="0055583B"/>
    <w:rsid w:val="00555A14"/>
    <w:rsid w:val="00555D91"/>
    <w:rsid w:val="00556A61"/>
    <w:rsid w:val="00556C0F"/>
    <w:rsid w:val="0055716C"/>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D80"/>
    <w:rsid w:val="005715F1"/>
    <w:rsid w:val="0057185A"/>
    <w:rsid w:val="005719E2"/>
    <w:rsid w:val="005723FB"/>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A02"/>
    <w:rsid w:val="005A50ED"/>
    <w:rsid w:val="005A5482"/>
    <w:rsid w:val="005A671B"/>
    <w:rsid w:val="005A6BF8"/>
    <w:rsid w:val="005A6C15"/>
    <w:rsid w:val="005A7AAA"/>
    <w:rsid w:val="005A7BE8"/>
    <w:rsid w:val="005B0251"/>
    <w:rsid w:val="005B0F67"/>
    <w:rsid w:val="005B12A4"/>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D64"/>
    <w:rsid w:val="005C6A56"/>
    <w:rsid w:val="005C6F6B"/>
    <w:rsid w:val="005D1319"/>
    <w:rsid w:val="005D2C43"/>
    <w:rsid w:val="005D30E0"/>
    <w:rsid w:val="005D36BB"/>
    <w:rsid w:val="005D3786"/>
    <w:rsid w:val="005D405F"/>
    <w:rsid w:val="005D4E0E"/>
    <w:rsid w:val="005D50A4"/>
    <w:rsid w:val="005D5119"/>
    <w:rsid w:val="005D5973"/>
    <w:rsid w:val="005D6D61"/>
    <w:rsid w:val="005D6D9C"/>
    <w:rsid w:val="005D7471"/>
    <w:rsid w:val="005D792F"/>
    <w:rsid w:val="005D7C52"/>
    <w:rsid w:val="005E09E4"/>
    <w:rsid w:val="005E1CC8"/>
    <w:rsid w:val="005E20C6"/>
    <w:rsid w:val="005E2754"/>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8DC"/>
    <w:rsid w:val="005F3B11"/>
    <w:rsid w:val="005F3DB9"/>
    <w:rsid w:val="005F43D1"/>
    <w:rsid w:val="005F4652"/>
    <w:rsid w:val="005F518F"/>
    <w:rsid w:val="005F5764"/>
    <w:rsid w:val="005F6421"/>
    <w:rsid w:val="005F68F1"/>
    <w:rsid w:val="005F6CA9"/>
    <w:rsid w:val="005F6D5E"/>
    <w:rsid w:val="005F6F24"/>
    <w:rsid w:val="005F7004"/>
    <w:rsid w:val="00602F3D"/>
    <w:rsid w:val="00603165"/>
    <w:rsid w:val="00603F8A"/>
    <w:rsid w:val="00604DA1"/>
    <w:rsid w:val="006058B2"/>
    <w:rsid w:val="006058B9"/>
    <w:rsid w:val="00606049"/>
    <w:rsid w:val="006060B2"/>
    <w:rsid w:val="00606BB9"/>
    <w:rsid w:val="00606C5F"/>
    <w:rsid w:val="00607E0B"/>
    <w:rsid w:val="006104C6"/>
    <w:rsid w:val="00610F6B"/>
    <w:rsid w:val="006110B1"/>
    <w:rsid w:val="006113D9"/>
    <w:rsid w:val="0061183F"/>
    <w:rsid w:val="006122F3"/>
    <w:rsid w:val="0061256B"/>
    <w:rsid w:val="00612DD0"/>
    <w:rsid w:val="00613717"/>
    <w:rsid w:val="00613B19"/>
    <w:rsid w:val="006158F5"/>
    <w:rsid w:val="00615F94"/>
    <w:rsid w:val="006167C3"/>
    <w:rsid w:val="0061694E"/>
    <w:rsid w:val="0061718A"/>
    <w:rsid w:val="00617670"/>
    <w:rsid w:val="00620593"/>
    <w:rsid w:val="006212D1"/>
    <w:rsid w:val="00621B27"/>
    <w:rsid w:val="00621F1D"/>
    <w:rsid w:val="00622DAA"/>
    <w:rsid w:val="00623D24"/>
    <w:rsid w:val="00624542"/>
    <w:rsid w:val="00624BFE"/>
    <w:rsid w:val="0062574E"/>
    <w:rsid w:val="006260D4"/>
    <w:rsid w:val="00626930"/>
    <w:rsid w:val="00626DED"/>
    <w:rsid w:val="0062710E"/>
    <w:rsid w:val="0062736E"/>
    <w:rsid w:val="00627576"/>
    <w:rsid w:val="006275C7"/>
    <w:rsid w:val="00627E37"/>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C1B"/>
    <w:rsid w:val="00657156"/>
    <w:rsid w:val="00657697"/>
    <w:rsid w:val="006576A8"/>
    <w:rsid w:val="0066061B"/>
    <w:rsid w:val="00660C1D"/>
    <w:rsid w:val="0066130F"/>
    <w:rsid w:val="00661CCB"/>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223F"/>
    <w:rsid w:val="0067387F"/>
    <w:rsid w:val="006738A7"/>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1BE6"/>
    <w:rsid w:val="00682BAF"/>
    <w:rsid w:val="00682E97"/>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448"/>
    <w:rsid w:val="00696C9C"/>
    <w:rsid w:val="00696DD9"/>
    <w:rsid w:val="00697983"/>
    <w:rsid w:val="00697B08"/>
    <w:rsid w:val="00697B83"/>
    <w:rsid w:val="006A2664"/>
    <w:rsid w:val="006A2D33"/>
    <w:rsid w:val="006A30A6"/>
    <w:rsid w:val="006A3694"/>
    <w:rsid w:val="006A37B0"/>
    <w:rsid w:val="006A4574"/>
    <w:rsid w:val="006A58DD"/>
    <w:rsid w:val="006A5BAE"/>
    <w:rsid w:val="006A5C60"/>
    <w:rsid w:val="006A5DF1"/>
    <w:rsid w:val="006A5EB1"/>
    <w:rsid w:val="006B03AA"/>
    <w:rsid w:val="006B07A7"/>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6060"/>
    <w:rsid w:val="006B686A"/>
    <w:rsid w:val="006B72FB"/>
    <w:rsid w:val="006B7340"/>
    <w:rsid w:val="006C0071"/>
    <w:rsid w:val="006C0483"/>
    <w:rsid w:val="006C0963"/>
    <w:rsid w:val="006C1956"/>
    <w:rsid w:val="006C1973"/>
    <w:rsid w:val="006C31AA"/>
    <w:rsid w:val="006C3625"/>
    <w:rsid w:val="006C3CDA"/>
    <w:rsid w:val="006C3D6B"/>
    <w:rsid w:val="006C3F7C"/>
    <w:rsid w:val="006C4981"/>
    <w:rsid w:val="006C4F9E"/>
    <w:rsid w:val="006C4FBC"/>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2117"/>
    <w:rsid w:val="007037BB"/>
    <w:rsid w:val="00704877"/>
    <w:rsid w:val="00704B50"/>
    <w:rsid w:val="00704EE4"/>
    <w:rsid w:val="00704EFC"/>
    <w:rsid w:val="00705467"/>
    <w:rsid w:val="0070553F"/>
    <w:rsid w:val="00706141"/>
    <w:rsid w:val="0070659A"/>
    <w:rsid w:val="00706F48"/>
    <w:rsid w:val="00706FCA"/>
    <w:rsid w:val="00707CDD"/>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72"/>
    <w:rsid w:val="00721A60"/>
    <w:rsid w:val="00721BD0"/>
    <w:rsid w:val="00722B93"/>
    <w:rsid w:val="00722DB4"/>
    <w:rsid w:val="00722FD5"/>
    <w:rsid w:val="0072382D"/>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96C"/>
    <w:rsid w:val="007446BC"/>
    <w:rsid w:val="00744D1F"/>
    <w:rsid w:val="007467DD"/>
    <w:rsid w:val="0075003D"/>
    <w:rsid w:val="0075035B"/>
    <w:rsid w:val="00750C6D"/>
    <w:rsid w:val="0075196F"/>
    <w:rsid w:val="00751B28"/>
    <w:rsid w:val="00751CC3"/>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5FFC"/>
    <w:rsid w:val="007801B3"/>
    <w:rsid w:val="00781321"/>
    <w:rsid w:val="00781EB1"/>
    <w:rsid w:val="007823F9"/>
    <w:rsid w:val="00782C75"/>
    <w:rsid w:val="00782E95"/>
    <w:rsid w:val="007839FC"/>
    <w:rsid w:val="00783C55"/>
    <w:rsid w:val="0078434B"/>
    <w:rsid w:val="00784A0B"/>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F9C"/>
    <w:rsid w:val="007B2A83"/>
    <w:rsid w:val="007B30F0"/>
    <w:rsid w:val="007B3CDD"/>
    <w:rsid w:val="007B4215"/>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C7D"/>
    <w:rsid w:val="007C5CAC"/>
    <w:rsid w:val="007C6041"/>
    <w:rsid w:val="007C6504"/>
    <w:rsid w:val="007C6548"/>
    <w:rsid w:val="007C6565"/>
    <w:rsid w:val="007C6D65"/>
    <w:rsid w:val="007C710C"/>
    <w:rsid w:val="007D0A79"/>
    <w:rsid w:val="007D102D"/>
    <w:rsid w:val="007D13B8"/>
    <w:rsid w:val="007D19FC"/>
    <w:rsid w:val="007D1D30"/>
    <w:rsid w:val="007D2147"/>
    <w:rsid w:val="007D2516"/>
    <w:rsid w:val="007D3D74"/>
    <w:rsid w:val="007D415D"/>
    <w:rsid w:val="007D54A0"/>
    <w:rsid w:val="007D581F"/>
    <w:rsid w:val="007D6509"/>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28D5"/>
    <w:rsid w:val="007F2AE4"/>
    <w:rsid w:val="007F2AEC"/>
    <w:rsid w:val="007F2D77"/>
    <w:rsid w:val="007F2DB4"/>
    <w:rsid w:val="007F30D6"/>
    <w:rsid w:val="007F3B38"/>
    <w:rsid w:val="007F5128"/>
    <w:rsid w:val="007F5362"/>
    <w:rsid w:val="007F5AB7"/>
    <w:rsid w:val="007F5E2F"/>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C80"/>
    <w:rsid w:val="00807D12"/>
    <w:rsid w:val="00810A68"/>
    <w:rsid w:val="00811CBE"/>
    <w:rsid w:val="00811D4D"/>
    <w:rsid w:val="00812336"/>
    <w:rsid w:val="00812A33"/>
    <w:rsid w:val="00814743"/>
    <w:rsid w:val="00814ACA"/>
    <w:rsid w:val="0081532D"/>
    <w:rsid w:val="00815357"/>
    <w:rsid w:val="0081561B"/>
    <w:rsid w:val="0081728C"/>
    <w:rsid w:val="008176A5"/>
    <w:rsid w:val="008178E4"/>
    <w:rsid w:val="00817954"/>
    <w:rsid w:val="00817E3C"/>
    <w:rsid w:val="008210F6"/>
    <w:rsid w:val="008219F0"/>
    <w:rsid w:val="00821CC9"/>
    <w:rsid w:val="008229DE"/>
    <w:rsid w:val="00822F4B"/>
    <w:rsid w:val="0082361D"/>
    <w:rsid w:val="00823E47"/>
    <w:rsid w:val="00824936"/>
    <w:rsid w:val="008254F0"/>
    <w:rsid w:val="00825634"/>
    <w:rsid w:val="00825821"/>
    <w:rsid w:val="00831DCE"/>
    <w:rsid w:val="00832096"/>
    <w:rsid w:val="00832B8C"/>
    <w:rsid w:val="00832CC1"/>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BD4"/>
    <w:rsid w:val="00845E88"/>
    <w:rsid w:val="00846315"/>
    <w:rsid w:val="00850175"/>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7000"/>
    <w:rsid w:val="00870E7A"/>
    <w:rsid w:val="00871AE3"/>
    <w:rsid w:val="00871C5B"/>
    <w:rsid w:val="0087319E"/>
    <w:rsid w:val="008736C6"/>
    <w:rsid w:val="008741E3"/>
    <w:rsid w:val="00874314"/>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B6F"/>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73A7"/>
    <w:rsid w:val="00927585"/>
    <w:rsid w:val="009311F6"/>
    <w:rsid w:val="00931D5E"/>
    <w:rsid w:val="00932210"/>
    <w:rsid w:val="009335FF"/>
    <w:rsid w:val="00934859"/>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4CE0"/>
    <w:rsid w:val="009752DB"/>
    <w:rsid w:val="00975BDC"/>
    <w:rsid w:val="0097637E"/>
    <w:rsid w:val="009765FE"/>
    <w:rsid w:val="00977035"/>
    <w:rsid w:val="0097777D"/>
    <w:rsid w:val="00977B86"/>
    <w:rsid w:val="00980638"/>
    <w:rsid w:val="00980FFA"/>
    <w:rsid w:val="009812E4"/>
    <w:rsid w:val="009814D5"/>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E35"/>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75B4"/>
    <w:rsid w:val="009A7CBB"/>
    <w:rsid w:val="009B08C3"/>
    <w:rsid w:val="009B0958"/>
    <w:rsid w:val="009B0E4D"/>
    <w:rsid w:val="009B1D23"/>
    <w:rsid w:val="009B1E80"/>
    <w:rsid w:val="009B1FF0"/>
    <w:rsid w:val="009B212B"/>
    <w:rsid w:val="009B22D9"/>
    <w:rsid w:val="009B22DC"/>
    <w:rsid w:val="009B2304"/>
    <w:rsid w:val="009B233E"/>
    <w:rsid w:val="009B2502"/>
    <w:rsid w:val="009B5204"/>
    <w:rsid w:val="009B5767"/>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127E"/>
    <w:rsid w:val="009D174A"/>
    <w:rsid w:val="009D2039"/>
    <w:rsid w:val="009D2D3B"/>
    <w:rsid w:val="009D345A"/>
    <w:rsid w:val="009D3EA2"/>
    <w:rsid w:val="009D5642"/>
    <w:rsid w:val="009D6316"/>
    <w:rsid w:val="009D6433"/>
    <w:rsid w:val="009D6E77"/>
    <w:rsid w:val="009D74B5"/>
    <w:rsid w:val="009E2295"/>
    <w:rsid w:val="009E2454"/>
    <w:rsid w:val="009E274C"/>
    <w:rsid w:val="009E3A0D"/>
    <w:rsid w:val="009E3C87"/>
    <w:rsid w:val="009E3ED8"/>
    <w:rsid w:val="009E3EFE"/>
    <w:rsid w:val="009E450C"/>
    <w:rsid w:val="009E4C92"/>
    <w:rsid w:val="009E5304"/>
    <w:rsid w:val="009E5D6D"/>
    <w:rsid w:val="009E6384"/>
    <w:rsid w:val="009E69D8"/>
    <w:rsid w:val="009E7364"/>
    <w:rsid w:val="009E75F0"/>
    <w:rsid w:val="009E7780"/>
    <w:rsid w:val="009E7A0E"/>
    <w:rsid w:val="009F001E"/>
    <w:rsid w:val="009F075D"/>
    <w:rsid w:val="009F1336"/>
    <w:rsid w:val="009F1352"/>
    <w:rsid w:val="009F161E"/>
    <w:rsid w:val="009F199A"/>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C7E"/>
    <w:rsid w:val="00A04697"/>
    <w:rsid w:val="00A05A1B"/>
    <w:rsid w:val="00A05D88"/>
    <w:rsid w:val="00A05DC3"/>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704"/>
    <w:rsid w:val="00A53F4A"/>
    <w:rsid w:val="00A544B4"/>
    <w:rsid w:val="00A546A3"/>
    <w:rsid w:val="00A54DC1"/>
    <w:rsid w:val="00A55732"/>
    <w:rsid w:val="00A55E53"/>
    <w:rsid w:val="00A55E99"/>
    <w:rsid w:val="00A55E9E"/>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E6A"/>
    <w:rsid w:val="00A65F6F"/>
    <w:rsid w:val="00A669B0"/>
    <w:rsid w:val="00A66B27"/>
    <w:rsid w:val="00A66CE5"/>
    <w:rsid w:val="00A701CC"/>
    <w:rsid w:val="00A701DA"/>
    <w:rsid w:val="00A704FF"/>
    <w:rsid w:val="00A7116B"/>
    <w:rsid w:val="00A719B1"/>
    <w:rsid w:val="00A71CE7"/>
    <w:rsid w:val="00A72C26"/>
    <w:rsid w:val="00A73707"/>
    <w:rsid w:val="00A73AF3"/>
    <w:rsid w:val="00A7442A"/>
    <w:rsid w:val="00A744E4"/>
    <w:rsid w:val="00A748A9"/>
    <w:rsid w:val="00A748EE"/>
    <w:rsid w:val="00A7501D"/>
    <w:rsid w:val="00A750A2"/>
    <w:rsid w:val="00A7524D"/>
    <w:rsid w:val="00A75297"/>
    <w:rsid w:val="00A75B2B"/>
    <w:rsid w:val="00A76FF6"/>
    <w:rsid w:val="00A770AE"/>
    <w:rsid w:val="00A771EF"/>
    <w:rsid w:val="00A772AF"/>
    <w:rsid w:val="00A8009D"/>
    <w:rsid w:val="00A80D8B"/>
    <w:rsid w:val="00A81527"/>
    <w:rsid w:val="00A8176B"/>
    <w:rsid w:val="00A82469"/>
    <w:rsid w:val="00A82BF4"/>
    <w:rsid w:val="00A838B5"/>
    <w:rsid w:val="00A83AEF"/>
    <w:rsid w:val="00A841EB"/>
    <w:rsid w:val="00A85EEA"/>
    <w:rsid w:val="00A86818"/>
    <w:rsid w:val="00A86C20"/>
    <w:rsid w:val="00A8754B"/>
    <w:rsid w:val="00A876DF"/>
    <w:rsid w:val="00A87F2A"/>
    <w:rsid w:val="00A902B6"/>
    <w:rsid w:val="00A904F0"/>
    <w:rsid w:val="00A91EBC"/>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E7E"/>
    <w:rsid w:val="00AA446C"/>
    <w:rsid w:val="00AA4629"/>
    <w:rsid w:val="00AA4A86"/>
    <w:rsid w:val="00AA4EFB"/>
    <w:rsid w:val="00AA53F0"/>
    <w:rsid w:val="00AA5656"/>
    <w:rsid w:val="00AA5FCF"/>
    <w:rsid w:val="00AA664E"/>
    <w:rsid w:val="00AA6775"/>
    <w:rsid w:val="00AA7289"/>
    <w:rsid w:val="00AB2156"/>
    <w:rsid w:val="00AB2165"/>
    <w:rsid w:val="00AB2894"/>
    <w:rsid w:val="00AB30FC"/>
    <w:rsid w:val="00AB3B0B"/>
    <w:rsid w:val="00AB40F8"/>
    <w:rsid w:val="00AB4694"/>
    <w:rsid w:val="00AB54C8"/>
    <w:rsid w:val="00AB6E7C"/>
    <w:rsid w:val="00AB6ED0"/>
    <w:rsid w:val="00AC0A3F"/>
    <w:rsid w:val="00AC189E"/>
    <w:rsid w:val="00AC1D51"/>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DA"/>
    <w:rsid w:val="00AE017B"/>
    <w:rsid w:val="00AE0305"/>
    <w:rsid w:val="00AE0397"/>
    <w:rsid w:val="00AE0551"/>
    <w:rsid w:val="00AE086E"/>
    <w:rsid w:val="00AE09A1"/>
    <w:rsid w:val="00AE0ECF"/>
    <w:rsid w:val="00AE1304"/>
    <w:rsid w:val="00AE17BA"/>
    <w:rsid w:val="00AE17D6"/>
    <w:rsid w:val="00AE1C2C"/>
    <w:rsid w:val="00AE20DB"/>
    <w:rsid w:val="00AE293C"/>
    <w:rsid w:val="00AE35DC"/>
    <w:rsid w:val="00AE36DC"/>
    <w:rsid w:val="00AE3A29"/>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B3B"/>
    <w:rsid w:val="00B01BB7"/>
    <w:rsid w:val="00B02980"/>
    <w:rsid w:val="00B03389"/>
    <w:rsid w:val="00B03479"/>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C25"/>
    <w:rsid w:val="00B2314B"/>
    <w:rsid w:val="00B23C24"/>
    <w:rsid w:val="00B24585"/>
    <w:rsid w:val="00B25123"/>
    <w:rsid w:val="00B2525C"/>
    <w:rsid w:val="00B256B9"/>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94B"/>
    <w:rsid w:val="00B37F48"/>
    <w:rsid w:val="00B40928"/>
    <w:rsid w:val="00B40B0A"/>
    <w:rsid w:val="00B413D5"/>
    <w:rsid w:val="00B41876"/>
    <w:rsid w:val="00B4194E"/>
    <w:rsid w:val="00B41C41"/>
    <w:rsid w:val="00B42B27"/>
    <w:rsid w:val="00B42CC4"/>
    <w:rsid w:val="00B43729"/>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3782"/>
    <w:rsid w:val="00B54BC6"/>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C1E"/>
    <w:rsid w:val="00B7501C"/>
    <w:rsid w:val="00B754EF"/>
    <w:rsid w:val="00B75793"/>
    <w:rsid w:val="00B759C9"/>
    <w:rsid w:val="00B75D0A"/>
    <w:rsid w:val="00B76704"/>
    <w:rsid w:val="00B777FA"/>
    <w:rsid w:val="00B779F4"/>
    <w:rsid w:val="00B81000"/>
    <w:rsid w:val="00B81C87"/>
    <w:rsid w:val="00B8216B"/>
    <w:rsid w:val="00B82354"/>
    <w:rsid w:val="00B8294F"/>
    <w:rsid w:val="00B83840"/>
    <w:rsid w:val="00B83C32"/>
    <w:rsid w:val="00B85164"/>
    <w:rsid w:val="00B853F5"/>
    <w:rsid w:val="00B8572F"/>
    <w:rsid w:val="00B85747"/>
    <w:rsid w:val="00B9010A"/>
    <w:rsid w:val="00B91301"/>
    <w:rsid w:val="00B91885"/>
    <w:rsid w:val="00B91910"/>
    <w:rsid w:val="00B91B50"/>
    <w:rsid w:val="00B91E79"/>
    <w:rsid w:val="00B920DD"/>
    <w:rsid w:val="00B924AD"/>
    <w:rsid w:val="00B9273D"/>
    <w:rsid w:val="00B928E4"/>
    <w:rsid w:val="00B928F7"/>
    <w:rsid w:val="00B929AD"/>
    <w:rsid w:val="00B93998"/>
    <w:rsid w:val="00B93FEA"/>
    <w:rsid w:val="00B940AB"/>
    <w:rsid w:val="00B94676"/>
    <w:rsid w:val="00B94BC3"/>
    <w:rsid w:val="00B954F9"/>
    <w:rsid w:val="00B961EB"/>
    <w:rsid w:val="00B97786"/>
    <w:rsid w:val="00B97B5F"/>
    <w:rsid w:val="00BA0C06"/>
    <w:rsid w:val="00BA24A5"/>
    <w:rsid w:val="00BA2854"/>
    <w:rsid w:val="00BA2C9F"/>
    <w:rsid w:val="00BA3010"/>
    <w:rsid w:val="00BA342A"/>
    <w:rsid w:val="00BA38C4"/>
    <w:rsid w:val="00BA4189"/>
    <w:rsid w:val="00BA4484"/>
    <w:rsid w:val="00BA4B08"/>
    <w:rsid w:val="00BA690C"/>
    <w:rsid w:val="00BA6C91"/>
    <w:rsid w:val="00BA6D69"/>
    <w:rsid w:val="00BA7120"/>
    <w:rsid w:val="00BA7B22"/>
    <w:rsid w:val="00BB01E8"/>
    <w:rsid w:val="00BB068B"/>
    <w:rsid w:val="00BB0EAC"/>
    <w:rsid w:val="00BB1C43"/>
    <w:rsid w:val="00BB1D66"/>
    <w:rsid w:val="00BB1E73"/>
    <w:rsid w:val="00BB22FD"/>
    <w:rsid w:val="00BB2D38"/>
    <w:rsid w:val="00BB2F2A"/>
    <w:rsid w:val="00BB502D"/>
    <w:rsid w:val="00BB56AE"/>
    <w:rsid w:val="00BB6242"/>
    <w:rsid w:val="00BB6DF7"/>
    <w:rsid w:val="00BB7161"/>
    <w:rsid w:val="00BB7AB4"/>
    <w:rsid w:val="00BC075C"/>
    <w:rsid w:val="00BC102D"/>
    <w:rsid w:val="00BC111F"/>
    <w:rsid w:val="00BC1C50"/>
    <w:rsid w:val="00BC1FE8"/>
    <w:rsid w:val="00BC203E"/>
    <w:rsid w:val="00BC24AD"/>
    <w:rsid w:val="00BC26F4"/>
    <w:rsid w:val="00BC2870"/>
    <w:rsid w:val="00BC2BD1"/>
    <w:rsid w:val="00BC2FB1"/>
    <w:rsid w:val="00BC37CA"/>
    <w:rsid w:val="00BC3CA9"/>
    <w:rsid w:val="00BC3CF2"/>
    <w:rsid w:val="00BC5A13"/>
    <w:rsid w:val="00BC63DF"/>
    <w:rsid w:val="00BC65DF"/>
    <w:rsid w:val="00BC7C92"/>
    <w:rsid w:val="00BD0046"/>
    <w:rsid w:val="00BD00F8"/>
    <w:rsid w:val="00BD1345"/>
    <w:rsid w:val="00BD1DF9"/>
    <w:rsid w:val="00BD23FF"/>
    <w:rsid w:val="00BD2D80"/>
    <w:rsid w:val="00BD3088"/>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22A8"/>
    <w:rsid w:val="00BF276A"/>
    <w:rsid w:val="00BF29AA"/>
    <w:rsid w:val="00BF2B77"/>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3A7F"/>
    <w:rsid w:val="00C03B09"/>
    <w:rsid w:val="00C04372"/>
    <w:rsid w:val="00C0451B"/>
    <w:rsid w:val="00C04CA3"/>
    <w:rsid w:val="00C05407"/>
    <w:rsid w:val="00C05CC6"/>
    <w:rsid w:val="00C06AA5"/>
    <w:rsid w:val="00C06FD3"/>
    <w:rsid w:val="00C070D7"/>
    <w:rsid w:val="00C07120"/>
    <w:rsid w:val="00C079A5"/>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5836"/>
    <w:rsid w:val="00C15E01"/>
    <w:rsid w:val="00C163F4"/>
    <w:rsid w:val="00C1679C"/>
    <w:rsid w:val="00C173C1"/>
    <w:rsid w:val="00C1795C"/>
    <w:rsid w:val="00C17CE5"/>
    <w:rsid w:val="00C17FCF"/>
    <w:rsid w:val="00C20BE4"/>
    <w:rsid w:val="00C20EAB"/>
    <w:rsid w:val="00C21293"/>
    <w:rsid w:val="00C2131B"/>
    <w:rsid w:val="00C21463"/>
    <w:rsid w:val="00C21A47"/>
    <w:rsid w:val="00C21EC7"/>
    <w:rsid w:val="00C21FC6"/>
    <w:rsid w:val="00C22251"/>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C9F"/>
    <w:rsid w:val="00C4581C"/>
    <w:rsid w:val="00C45FF9"/>
    <w:rsid w:val="00C46485"/>
    <w:rsid w:val="00C46712"/>
    <w:rsid w:val="00C47305"/>
    <w:rsid w:val="00C474DC"/>
    <w:rsid w:val="00C476B3"/>
    <w:rsid w:val="00C477C2"/>
    <w:rsid w:val="00C516C4"/>
    <w:rsid w:val="00C525FC"/>
    <w:rsid w:val="00C52C6F"/>
    <w:rsid w:val="00C52C94"/>
    <w:rsid w:val="00C53676"/>
    <w:rsid w:val="00C5443A"/>
    <w:rsid w:val="00C571A5"/>
    <w:rsid w:val="00C5744A"/>
    <w:rsid w:val="00C57576"/>
    <w:rsid w:val="00C57D75"/>
    <w:rsid w:val="00C605C0"/>
    <w:rsid w:val="00C613BA"/>
    <w:rsid w:val="00C62038"/>
    <w:rsid w:val="00C62283"/>
    <w:rsid w:val="00C62311"/>
    <w:rsid w:val="00C62773"/>
    <w:rsid w:val="00C6303B"/>
    <w:rsid w:val="00C631C4"/>
    <w:rsid w:val="00C638AB"/>
    <w:rsid w:val="00C64666"/>
    <w:rsid w:val="00C64C40"/>
    <w:rsid w:val="00C64E49"/>
    <w:rsid w:val="00C64FF1"/>
    <w:rsid w:val="00C65A4B"/>
    <w:rsid w:val="00C66666"/>
    <w:rsid w:val="00C66CE1"/>
    <w:rsid w:val="00C674D5"/>
    <w:rsid w:val="00C703C2"/>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2001"/>
    <w:rsid w:val="00CF3034"/>
    <w:rsid w:val="00CF319E"/>
    <w:rsid w:val="00CF3669"/>
    <w:rsid w:val="00CF45D5"/>
    <w:rsid w:val="00CF53E2"/>
    <w:rsid w:val="00CF5F10"/>
    <w:rsid w:val="00CF60F8"/>
    <w:rsid w:val="00CF7BED"/>
    <w:rsid w:val="00D001A7"/>
    <w:rsid w:val="00D003AB"/>
    <w:rsid w:val="00D00458"/>
    <w:rsid w:val="00D00899"/>
    <w:rsid w:val="00D00E17"/>
    <w:rsid w:val="00D01050"/>
    <w:rsid w:val="00D01696"/>
    <w:rsid w:val="00D0182E"/>
    <w:rsid w:val="00D02009"/>
    <w:rsid w:val="00D02163"/>
    <w:rsid w:val="00D0287C"/>
    <w:rsid w:val="00D037AD"/>
    <w:rsid w:val="00D04003"/>
    <w:rsid w:val="00D04A06"/>
    <w:rsid w:val="00D054F8"/>
    <w:rsid w:val="00D05D5C"/>
    <w:rsid w:val="00D06A8B"/>
    <w:rsid w:val="00D071E8"/>
    <w:rsid w:val="00D0777A"/>
    <w:rsid w:val="00D07E2D"/>
    <w:rsid w:val="00D10187"/>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664"/>
    <w:rsid w:val="00D43D9F"/>
    <w:rsid w:val="00D441D0"/>
    <w:rsid w:val="00D44E11"/>
    <w:rsid w:val="00D454CF"/>
    <w:rsid w:val="00D454E7"/>
    <w:rsid w:val="00D46805"/>
    <w:rsid w:val="00D475E3"/>
    <w:rsid w:val="00D503EB"/>
    <w:rsid w:val="00D520C8"/>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9CF"/>
    <w:rsid w:val="00D6252D"/>
    <w:rsid w:val="00D62999"/>
    <w:rsid w:val="00D630C9"/>
    <w:rsid w:val="00D63BBF"/>
    <w:rsid w:val="00D63C09"/>
    <w:rsid w:val="00D64429"/>
    <w:rsid w:val="00D64487"/>
    <w:rsid w:val="00D64806"/>
    <w:rsid w:val="00D64A4C"/>
    <w:rsid w:val="00D65F2B"/>
    <w:rsid w:val="00D67E3A"/>
    <w:rsid w:val="00D70157"/>
    <w:rsid w:val="00D70594"/>
    <w:rsid w:val="00D71080"/>
    <w:rsid w:val="00D719DE"/>
    <w:rsid w:val="00D71A31"/>
    <w:rsid w:val="00D7218E"/>
    <w:rsid w:val="00D72475"/>
    <w:rsid w:val="00D72FAD"/>
    <w:rsid w:val="00D7373D"/>
    <w:rsid w:val="00D742C2"/>
    <w:rsid w:val="00D745A0"/>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7533"/>
    <w:rsid w:val="00D87FE3"/>
    <w:rsid w:val="00D911D5"/>
    <w:rsid w:val="00D913DD"/>
    <w:rsid w:val="00D918B9"/>
    <w:rsid w:val="00D918D2"/>
    <w:rsid w:val="00D91E06"/>
    <w:rsid w:val="00D93838"/>
    <w:rsid w:val="00D93A28"/>
    <w:rsid w:val="00D9442F"/>
    <w:rsid w:val="00D94BD9"/>
    <w:rsid w:val="00D9536A"/>
    <w:rsid w:val="00D97AA1"/>
    <w:rsid w:val="00DA1BBD"/>
    <w:rsid w:val="00DA39F2"/>
    <w:rsid w:val="00DA4DEC"/>
    <w:rsid w:val="00DA52AC"/>
    <w:rsid w:val="00DA5958"/>
    <w:rsid w:val="00DA6A85"/>
    <w:rsid w:val="00DA6CFF"/>
    <w:rsid w:val="00DA6D98"/>
    <w:rsid w:val="00DA6DF2"/>
    <w:rsid w:val="00DA6FD9"/>
    <w:rsid w:val="00DA75EB"/>
    <w:rsid w:val="00DB0513"/>
    <w:rsid w:val="00DB1E76"/>
    <w:rsid w:val="00DB2B24"/>
    <w:rsid w:val="00DB3DF8"/>
    <w:rsid w:val="00DB44AB"/>
    <w:rsid w:val="00DB4A44"/>
    <w:rsid w:val="00DB513B"/>
    <w:rsid w:val="00DB57D0"/>
    <w:rsid w:val="00DB5957"/>
    <w:rsid w:val="00DB5C83"/>
    <w:rsid w:val="00DB6484"/>
    <w:rsid w:val="00DB6819"/>
    <w:rsid w:val="00DB6EAE"/>
    <w:rsid w:val="00DB7D9A"/>
    <w:rsid w:val="00DB7F7A"/>
    <w:rsid w:val="00DC08A7"/>
    <w:rsid w:val="00DC1151"/>
    <w:rsid w:val="00DC17D5"/>
    <w:rsid w:val="00DC1C3D"/>
    <w:rsid w:val="00DC1C5A"/>
    <w:rsid w:val="00DC2C70"/>
    <w:rsid w:val="00DC33DA"/>
    <w:rsid w:val="00DC357B"/>
    <w:rsid w:val="00DC3B39"/>
    <w:rsid w:val="00DC4182"/>
    <w:rsid w:val="00DC469A"/>
    <w:rsid w:val="00DC4904"/>
    <w:rsid w:val="00DC4B63"/>
    <w:rsid w:val="00DC4DCE"/>
    <w:rsid w:val="00DC4F63"/>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E001D6"/>
    <w:rsid w:val="00E0025B"/>
    <w:rsid w:val="00E00633"/>
    <w:rsid w:val="00E00B72"/>
    <w:rsid w:val="00E01253"/>
    <w:rsid w:val="00E0153E"/>
    <w:rsid w:val="00E01B4C"/>
    <w:rsid w:val="00E02889"/>
    <w:rsid w:val="00E030EF"/>
    <w:rsid w:val="00E035C5"/>
    <w:rsid w:val="00E0429B"/>
    <w:rsid w:val="00E049EE"/>
    <w:rsid w:val="00E04AAA"/>
    <w:rsid w:val="00E05315"/>
    <w:rsid w:val="00E05DE8"/>
    <w:rsid w:val="00E06666"/>
    <w:rsid w:val="00E07DF9"/>
    <w:rsid w:val="00E10F8F"/>
    <w:rsid w:val="00E11189"/>
    <w:rsid w:val="00E11440"/>
    <w:rsid w:val="00E11755"/>
    <w:rsid w:val="00E12096"/>
    <w:rsid w:val="00E12524"/>
    <w:rsid w:val="00E1280B"/>
    <w:rsid w:val="00E13F04"/>
    <w:rsid w:val="00E145DD"/>
    <w:rsid w:val="00E14DF5"/>
    <w:rsid w:val="00E164E8"/>
    <w:rsid w:val="00E16705"/>
    <w:rsid w:val="00E17335"/>
    <w:rsid w:val="00E17930"/>
    <w:rsid w:val="00E17E2B"/>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5074D"/>
    <w:rsid w:val="00E50D28"/>
    <w:rsid w:val="00E50E69"/>
    <w:rsid w:val="00E5145F"/>
    <w:rsid w:val="00E518B1"/>
    <w:rsid w:val="00E51B7C"/>
    <w:rsid w:val="00E529B8"/>
    <w:rsid w:val="00E52B4D"/>
    <w:rsid w:val="00E52DBB"/>
    <w:rsid w:val="00E53D5F"/>
    <w:rsid w:val="00E5450C"/>
    <w:rsid w:val="00E54571"/>
    <w:rsid w:val="00E55446"/>
    <w:rsid w:val="00E55FA2"/>
    <w:rsid w:val="00E56426"/>
    <w:rsid w:val="00E56ABA"/>
    <w:rsid w:val="00E56E26"/>
    <w:rsid w:val="00E5744D"/>
    <w:rsid w:val="00E600A5"/>
    <w:rsid w:val="00E601D3"/>
    <w:rsid w:val="00E60B26"/>
    <w:rsid w:val="00E62551"/>
    <w:rsid w:val="00E631C5"/>
    <w:rsid w:val="00E635F1"/>
    <w:rsid w:val="00E637E4"/>
    <w:rsid w:val="00E64488"/>
    <w:rsid w:val="00E644C3"/>
    <w:rsid w:val="00E64597"/>
    <w:rsid w:val="00E649C5"/>
    <w:rsid w:val="00E654DC"/>
    <w:rsid w:val="00E6645D"/>
    <w:rsid w:val="00E66845"/>
    <w:rsid w:val="00E66D56"/>
    <w:rsid w:val="00E6793C"/>
    <w:rsid w:val="00E707B1"/>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5389"/>
    <w:rsid w:val="00EB59A4"/>
    <w:rsid w:val="00EB66DA"/>
    <w:rsid w:val="00EB673B"/>
    <w:rsid w:val="00EB6FD4"/>
    <w:rsid w:val="00EB7219"/>
    <w:rsid w:val="00EB72B4"/>
    <w:rsid w:val="00EB73EF"/>
    <w:rsid w:val="00EB74B2"/>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EA7"/>
    <w:rsid w:val="00ED32C2"/>
    <w:rsid w:val="00ED34A3"/>
    <w:rsid w:val="00ED3635"/>
    <w:rsid w:val="00ED40A1"/>
    <w:rsid w:val="00ED4546"/>
    <w:rsid w:val="00ED6601"/>
    <w:rsid w:val="00ED732E"/>
    <w:rsid w:val="00ED73CF"/>
    <w:rsid w:val="00EE07A0"/>
    <w:rsid w:val="00EE112F"/>
    <w:rsid w:val="00EE1DBC"/>
    <w:rsid w:val="00EE222C"/>
    <w:rsid w:val="00EE2257"/>
    <w:rsid w:val="00EE26C3"/>
    <w:rsid w:val="00EE28E1"/>
    <w:rsid w:val="00EE38E2"/>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C4C"/>
    <w:rsid w:val="00EF3D36"/>
    <w:rsid w:val="00EF3DF1"/>
    <w:rsid w:val="00EF4151"/>
    <w:rsid w:val="00EF47C9"/>
    <w:rsid w:val="00EF497D"/>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D9"/>
    <w:rsid w:val="00F60193"/>
    <w:rsid w:val="00F60B97"/>
    <w:rsid w:val="00F6157B"/>
    <w:rsid w:val="00F62A88"/>
    <w:rsid w:val="00F6318D"/>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476B"/>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1477"/>
    <w:rsid w:val="00F91D20"/>
    <w:rsid w:val="00F927B7"/>
    <w:rsid w:val="00F92E16"/>
    <w:rsid w:val="00F9381F"/>
    <w:rsid w:val="00F93A07"/>
    <w:rsid w:val="00F93C60"/>
    <w:rsid w:val="00F94535"/>
    <w:rsid w:val="00F94543"/>
    <w:rsid w:val="00F94821"/>
    <w:rsid w:val="00F95B9C"/>
    <w:rsid w:val="00F95D60"/>
    <w:rsid w:val="00F96466"/>
    <w:rsid w:val="00F97888"/>
    <w:rsid w:val="00FA1C89"/>
    <w:rsid w:val="00FA2205"/>
    <w:rsid w:val="00FA4E4D"/>
    <w:rsid w:val="00FA508C"/>
    <w:rsid w:val="00FA5985"/>
    <w:rsid w:val="00FA5B3B"/>
    <w:rsid w:val="00FA62B8"/>
    <w:rsid w:val="00FA66DE"/>
    <w:rsid w:val="00FA6D43"/>
    <w:rsid w:val="00FA7191"/>
    <w:rsid w:val="00FA71AA"/>
    <w:rsid w:val="00FB0153"/>
    <w:rsid w:val="00FB15FF"/>
    <w:rsid w:val="00FB1ED9"/>
    <w:rsid w:val="00FB217D"/>
    <w:rsid w:val="00FB2510"/>
    <w:rsid w:val="00FB2CF2"/>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F8"/>
    <w:rsid w:val="00FD4E79"/>
    <w:rsid w:val="00FD5D73"/>
    <w:rsid w:val="00FD6210"/>
    <w:rsid w:val="00FD66EC"/>
    <w:rsid w:val="00FD6B1A"/>
    <w:rsid w:val="00FD764A"/>
    <w:rsid w:val="00FD7A9E"/>
    <w:rsid w:val="00FD7AC6"/>
    <w:rsid w:val="00FE17AD"/>
    <w:rsid w:val="00FE1810"/>
    <w:rsid w:val="00FE1A48"/>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F0369"/>
    <w:rsid w:val="00FF0738"/>
    <w:rsid w:val="00FF1537"/>
    <w:rsid w:val="00FF1819"/>
    <w:rsid w:val="00FF194A"/>
    <w:rsid w:val="00FF1CA5"/>
    <w:rsid w:val="00FF2C07"/>
    <w:rsid w:val="00FF385A"/>
    <w:rsid w:val="00FF4CDA"/>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ww.ieee.org/documents/ieeecitationref.pdf" TargetMode="External"/><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Requirements+Engineering+for+SW+Enabled+Features" TargetMode="External"/><Relationship Id="rId42" Type="http://schemas.openxmlformats.org/officeDocument/2006/relationships/hyperlink" Target="http://wiki.ford.com/display/RequirementsEngineering/How+to+write+better+requirements?src=contextnavpagetreemode"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s://pd3.spt.ford.com/sites/GlobalFunctionalSafety/Pages/default.aspx" TargetMode="External"/><Relationship Id="rId138" Type="http://schemas.openxmlformats.org/officeDocument/2006/relationships/image" Target="media/image17.jpg"/><Relationship Id="rId16" Type="http://schemas.openxmlformats.org/officeDocument/2006/relationships/hyperlink" Target="http://wiki.ford.com/display/RequirementsEngineering/Requirements+Engineering+for+SW+Enabled+Featur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comments" Target="comments.xml"/><Relationship Id="rId32" Type="http://schemas.openxmlformats.org/officeDocument/2006/relationships/image" Target="media/image5.jpg"/><Relationship Id="rId37" Type="http://schemas.openxmlformats.org/officeDocument/2006/relationships/image" Target="media/image9.jpg"/><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s://pd3.spt.ford.com/sites/GlobalFunctionalSafety/Pages/default.aspx" TargetMode="External"/><Relationship Id="rId128"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Specification+templates?src=contextnavpagetreemode" TargetMode="External"/><Relationship Id="rId27" Type="http://schemas.openxmlformats.org/officeDocument/2006/relationships/hyperlink" Target="http://wiki.ford.com/display/RequirementsEngineering/Glossary?src=contextnavpagetreemode"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Functional+Decomposition" TargetMode="External"/><Relationship Id="rId13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pd3.spt.ford.com/sites/GlobalFunctionalSafety/Pages/default.aspx" TargetMode="External"/><Relationship Id="rId25" Type="http://schemas.openxmlformats.org/officeDocument/2006/relationships/hyperlink" Target="https://pd3.spt.ford.com/sites/GlobalFunctionalSafety/Pages/default.aspx" TargetMode="External"/><Relationship Id="rId33" Type="http://schemas.openxmlformats.org/officeDocument/2006/relationships/hyperlink" Target="http://wiki.ford.com/display/RequirementsEngineering/Driving+Scenarios?src=contextnavpagetreemode" TargetMode="External"/><Relationship Id="rId38" Type="http://schemas.openxmlformats.org/officeDocument/2006/relationships/image" Target="media/image10.png"/><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Default+Contacts+for+Stakeholder+Roles" TargetMode="External"/><Relationship Id="rId129" Type="http://schemas.openxmlformats.org/officeDocument/2006/relationships/hyperlink" Target="https://pd3.spt.ford.com/sites/GlobalFunctionalSafety/Pages/default.aspx" TargetMode="External"/><Relationship Id="rId137" Type="http://schemas.openxmlformats.org/officeDocument/2006/relationships/hyperlink" Target="https://pd3.spt.ford.com/sites/GlobalFunctionalSafety/Pages/default.aspx" TargetMode="External"/><Relationship Id="rId20" Type="http://schemas.openxmlformats.org/officeDocument/2006/relationships/hyperlink" Target="http://wiki.ford.com/display/RequirementsEngineering/Specification+templates" TargetMode="External"/><Relationship Id="rId41" Type="http://schemas.openxmlformats.org/officeDocument/2006/relationships/hyperlink" Target="http://wiki.ford.com/display/RequirementsEngineering/Decision+Table"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image" Target="media/image14.jpg"/><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image" Target="media/image16.jp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http://wiki.ford.com/display/RequirementsEngineering/Requirements+Attributes?src=contextnavpagetreemode" TargetMode="External"/><Relationship Id="rId28" Type="http://schemas.openxmlformats.org/officeDocument/2006/relationships/hyperlink" Target="http://wiki.ford.com/pages/viewpage.action?pageId=107676234&amp;src=contextnavpagetreemode" TargetMode="External"/><Relationship Id="rId36" Type="http://schemas.openxmlformats.org/officeDocument/2006/relationships/image" Target="media/image8.jp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127" Type="http://schemas.openxmlformats.org/officeDocument/2006/relationships/hyperlink" Target="https://pd3.spt.ford.com/sites/GlobalFunctionalSafety/Pages/default.aspx" TargetMode="External"/><Relationship Id="rId10" Type="http://schemas.openxmlformats.org/officeDocument/2006/relationships/endnotes" Target="endnotes.xml"/><Relationship Id="rId31"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image" Target="media/image13.jpg"/><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iki.ford.com/display/RequirementsEngineering/Stakeholder+Analysis" TargetMode="External"/><Relationship Id="rId39" Type="http://schemas.openxmlformats.org/officeDocument/2006/relationships/image" Target="media/image11.jpg"/><Relationship Id="rId109" Type="http://schemas.openxmlformats.org/officeDocument/2006/relationships/hyperlink" Target="http://wiki.ford.com/display/RequirementsEngineering/Requirements+Attributes" TargetMode="External"/><Relationship Id="rId34" Type="http://schemas.openxmlformats.org/officeDocument/2006/relationships/image" Target="media/image6.jpg"/><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s://pd3.spt.ford.com/sites/GlobalFunctionalSafety/Pages/default.aspx" TargetMode="External"/><Relationship Id="rId141"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4.jpg"/><Relationship Id="rId24" Type="http://schemas.openxmlformats.org/officeDocument/2006/relationships/image" Target="media/image3.jpg"/><Relationship Id="rId40" Type="http://schemas.openxmlformats.org/officeDocument/2006/relationships/image" Target="media/image12.jpg"/><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image" Target="media/image15.jpg"/><Relationship Id="rId136" Type="http://schemas.openxmlformats.org/officeDocument/2006/relationships/hyperlink" Target="http://wiki.ford.com/display/RequirementsEngineering/Functional+Decomposition"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9" Type="http://schemas.openxmlformats.org/officeDocument/2006/relationships/image" Target="media/image2.png"/><Relationship Id="rId14" Type="http://schemas.openxmlformats.org/officeDocument/2006/relationships/hyperlink" Target="https://azureford.sharepoint.com/:f:/r/sites/Features/Feature%20Owner%20Checklist/TZuraw%20Features%20Section/Sentinel/Modeling%20and%20Feature%20Documents/Documents%20for%20V710%20UPV1%20Gateway?csf=1&amp;web=1" TargetMode="External"/><Relationship Id="rId30" Type="http://schemas.openxmlformats.org/officeDocument/2006/relationships/hyperlink" Target="http://wiki.ford.com/display/RequirementsEngineering/State+Charts?src=contextnavpagetreemode" TargetMode="External"/><Relationship Id="rId35" Type="http://schemas.openxmlformats.org/officeDocument/2006/relationships/image" Target="media/image7.jpg"/><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s://pd3.spt.ford.com/sites/GlobalFunctionalSafety/Pages/default.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B7227975DBC342A8A1D286C57FF1B1" ma:contentTypeVersion="13" ma:contentTypeDescription="Create a new document." ma:contentTypeScope="" ma:versionID="109c254af476b9546da1bdd6ae082850">
  <xsd:schema xmlns:xsd="http://www.w3.org/2001/XMLSchema" xmlns:xs="http://www.w3.org/2001/XMLSchema" xmlns:p="http://schemas.microsoft.com/office/2006/metadata/properties" xmlns:ns2="8f6364e4-d71b-4480-b87b-ed0e0466629c" xmlns:ns3="119240da-6ec0-421e-91b0-6e688d5f7f71" targetNamespace="http://schemas.microsoft.com/office/2006/metadata/properties" ma:root="true" ma:fieldsID="78cab33d97be5d868c2ac9de843e81f0" ns2:_="" ns3:_="">
    <xsd:import namespace="8f6364e4-d71b-4480-b87b-ed0e0466629c"/>
    <xsd:import namespace="119240da-6ec0-421e-91b0-6e688d5f7f71"/>
    <xsd:element name="properties">
      <xsd:complexType>
        <xsd:sequence>
          <xsd:element name="documentManagement">
            <xsd:complexType>
              <xsd:all>
                <xsd:element ref="ns2:SharedWithUsers" minOccurs="0"/>
                <xsd:element ref="ns3:MediaServiceMetadata" minOccurs="0"/>
                <xsd:element ref="ns3:MediaServiceFastMetadata" minOccurs="0"/>
                <xsd:element ref="ns3:MediaServiceAutoKeyPoints" minOccurs="0"/>
                <xsd:element ref="ns3:MediaServiceKeyPoints" minOccurs="0"/>
                <xsd:element ref="ns2:SharedWithDetail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364e4-d71b-4480-b87b-ed0e0466629c"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9240da-6ec0-421e-91b0-6e688d5f7f71"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13E51F54-78C5-44CE-8D87-2F6837D5BB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364e4-d71b-4480-b87b-ed0e0466629c"/>
    <ds:schemaRef ds:uri="119240da-6ec0-421e-91b0-6e688d5f7f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B930611-244B-420D-AFF7-D3EC76D73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54</Pages>
  <Words>16458</Words>
  <Characters>93816</Characters>
  <Application>Microsoft Office Word</Application>
  <DocSecurity>0</DocSecurity>
  <Lines>781</Lines>
  <Paragraphs>220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110054</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2021-04-14T03:06:00Z</dcterms:created>
  <dcterms:modified xsi:type="dcterms:W3CDTF">2021-04-14T03:06:00Z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0x010100B5B7227975DBC342A8A1D286C57FF1B1</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