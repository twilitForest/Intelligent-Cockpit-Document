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344B6F" w14:textId="77777777" w:rsidR="000B3BF3" w:rsidRPr="00EB5A01" w:rsidRDefault="000B3BF3" w:rsidP="00B049CC">
      <w:pPr>
        <w:rPr>
          <w:rFonts w:cs="Arial"/>
          <w:b/>
          <w:bCs/>
          <w:color w:val="9BBB59" w:themeColor="accent3"/>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0"/>
        <w:gridCol w:w="1975"/>
        <w:gridCol w:w="4126"/>
        <w:gridCol w:w="2056"/>
      </w:tblGrid>
      <w:tr w:rsidR="00D81576" w:rsidRPr="009E3B7C" w14:paraId="1A3BC53B" w14:textId="77777777" w:rsidTr="0065498A">
        <w:trPr>
          <w:trHeight w:hRule="exact" w:val="567"/>
        </w:trPr>
        <w:tc>
          <w:tcPr>
            <w:tcW w:w="2110" w:type="dxa"/>
            <w:tcBorders>
              <w:top w:val="nil"/>
              <w:left w:val="nil"/>
              <w:bottom w:val="nil"/>
              <w:right w:val="nil"/>
            </w:tcBorders>
            <w:vAlign w:val="center"/>
          </w:tcPr>
          <w:p w14:paraId="15CA57DA" w14:textId="77777777" w:rsidR="00D81576" w:rsidRPr="009E3B7C" w:rsidRDefault="00D81576" w:rsidP="0065498A">
            <w:pPr>
              <w:spacing w:line="480" w:lineRule="auto"/>
              <w:rPr>
                <w:rFonts w:cs="Arial"/>
              </w:rPr>
            </w:pPr>
          </w:p>
        </w:tc>
        <w:tc>
          <w:tcPr>
            <w:tcW w:w="6101" w:type="dxa"/>
            <w:gridSpan w:val="2"/>
            <w:tcBorders>
              <w:top w:val="nil"/>
              <w:left w:val="nil"/>
              <w:bottom w:val="nil"/>
              <w:right w:val="nil"/>
            </w:tcBorders>
            <w:vAlign w:val="center"/>
          </w:tcPr>
          <w:p w14:paraId="0E990B48" w14:textId="77777777" w:rsidR="00D81576" w:rsidRPr="00F47D8A" w:rsidRDefault="00D81576" w:rsidP="0065498A">
            <w:pPr>
              <w:spacing w:line="480" w:lineRule="auto"/>
              <w:rPr>
                <w:rFonts w:cs="Arial"/>
              </w:rPr>
            </w:pPr>
          </w:p>
        </w:tc>
        <w:tc>
          <w:tcPr>
            <w:tcW w:w="0" w:type="auto"/>
            <w:tcBorders>
              <w:top w:val="nil"/>
              <w:left w:val="nil"/>
              <w:bottom w:val="nil"/>
              <w:right w:val="nil"/>
            </w:tcBorders>
            <w:vAlign w:val="center"/>
          </w:tcPr>
          <w:p w14:paraId="20528EC4" w14:textId="77777777" w:rsidR="00D81576" w:rsidRPr="009E3B7C" w:rsidRDefault="00D81576" w:rsidP="0065498A">
            <w:pPr>
              <w:spacing w:line="480" w:lineRule="auto"/>
              <w:rPr>
                <w:rFonts w:cs="Arial"/>
              </w:rPr>
            </w:pPr>
          </w:p>
        </w:tc>
      </w:tr>
      <w:tr w:rsidR="00D81576" w:rsidRPr="009E3B7C" w14:paraId="2607A558" w14:textId="77777777" w:rsidTr="0065498A">
        <w:trPr>
          <w:trHeight w:hRule="exact" w:val="567"/>
        </w:trPr>
        <w:tc>
          <w:tcPr>
            <w:tcW w:w="2110" w:type="dxa"/>
            <w:tcBorders>
              <w:top w:val="nil"/>
              <w:left w:val="nil"/>
              <w:bottom w:val="nil"/>
              <w:right w:val="nil"/>
            </w:tcBorders>
            <w:vAlign w:val="center"/>
          </w:tcPr>
          <w:p w14:paraId="020A1B9D" w14:textId="77777777" w:rsidR="00D81576" w:rsidRPr="009E3B7C" w:rsidRDefault="00D81576" w:rsidP="0065498A">
            <w:pPr>
              <w:spacing w:line="480" w:lineRule="auto"/>
              <w:rPr>
                <w:rFonts w:cs="Arial"/>
              </w:rPr>
            </w:pPr>
          </w:p>
        </w:tc>
        <w:tc>
          <w:tcPr>
            <w:tcW w:w="6101" w:type="dxa"/>
            <w:gridSpan w:val="2"/>
            <w:tcBorders>
              <w:top w:val="nil"/>
              <w:left w:val="nil"/>
              <w:bottom w:val="nil"/>
              <w:right w:val="nil"/>
            </w:tcBorders>
            <w:vAlign w:val="center"/>
          </w:tcPr>
          <w:p w14:paraId="58D20BD5" w14:textId="77777777" w:rsidR="00D81576" w:rsidRPr="009E3B7C" w:rsidRDefault="00D81576" w:rsidP="0065498A">
            <w:pPr>
              <w:spacing w:line="480" w:lineRule="auto"/>
              <w:rPr>
                <w:rFonts w:cs="Arial"/>
              </w:rPr>
            </w:pPr>
          </w:p>
        </w:tc>
        <w:tc>
          <w:tcPr>
            <w:tcW w:w="0" w:type="auto"/>
            <w:tcBorders>
              <w:top w:val="nil"/>
              <w:left w:val="nil"/>
              <w:bottom w:val="nil"/>
              <w:right w:val="nil"/>
            </w:tcBorders>
            <w:vAlign w:val="center"/>
          </w:tcPr>
          <w:p w14:paraId="0D1CD442" w14:textId="77777777" w:rsidR="00D81576" w:rsidRPr="009E3B7C" w:rsidRDefault="00D81576" w:rsidP="0065498A">
            <w:pPr>
              <w:spacing w:line="480" w:lineRule="auto"/>
              <w:rPr>
                <w:rFonts w:cs="Arial"/>
              </w:rPr>
            </w:pPr>
          </w:p>
        </w:tc>
      </w:tr>
      <w:tr w:rsidR="002C5191" w:rsidRPr="009E3B7C" w14:paraId="2F84F11C" w14:textId="77777777" w:rsidTr="002C5191">
        <w:trPr>
          <w:trHeight w:hRule="exact" w:val="668"/>
        </w:trPr>
        <w:tc>
          <w:tcPr>
            <w:tcW w:w="2110" w:type="dxa"/>
            <w:tcBorders>
              <w:top w:val="nil"/>
              <w:left w:val="nil"/>
              <w:bottom w:val="nil"/>
              <w:right w:val="nil"/>
            </w:tcBorders>
            <w:vAlign w:val="center"/>
          </w:tcPr>
          <w:p w14:paraId="0E5EF1BF" w14:textId="77777777" w:rsidR="002C5191" w:rsidRPr="009E3B7C" w:rsidRDefault="002C5191" w:rsidP="0065498A">
            <w:pPr>
              <w:spacing w:line="480" w:lineRule="auto"/>
              <w:rPr>
                <w:rFonts w:cs="Arial"/>
              </w:rPr>
            </w:pPr>
          </w:p>
        </w:tc>
        <w:tc>
          <w:tcPr>
            <w:tcW w:w="6101" w:type="dxa"/>
            <w:gridSpan w:val="2"/>
            <w:vMerge w:val="restart"/>
            <w:tcBorders>
              <w:top w:val="nil"/>
              <w:left w:val="nil"/>
              <w:right w:val="nil"/>
            </w:tcBorders>
          </w:tcPr>
          <w:p w14:paraId="500F3AB6" w14:textId="67F935A8" w:rsidR="0049671C" w:rsidRDefault="0049671C" w:rsidP="0049671C">
            <w:pPr>
              <w:pStyle w:val="CoverpageTitle"/>
              <w:spacing w:before="0" w:after="0"/>
            </w:pPr>
            <w:r w:rsidRPr="00785BFA">
              <w:t>Sentinel</w:t>
            </w:r>
            <w:r w:rsidR="0052661D">
              <w:t>: Phoenix Variant</w:t>
            </w:r>
          </w:p>
          <w:p w14:paraId="734C2EBB" w14:textId="73086F91" w:rsidR="0049671C" w:rsidRPr="00E71847" w:rsidRDefault="0052661D" w:rsidP="0049671C">
            <w:pPr>
              <w:pStyle w:val="CoverpageTitle"/>
              <w:spacing w:before="0" w:after="0"/>
              <w:rPr>
                <w:sz w:val="20"/>
                <w:szCs w:val="20"/>
              </w:rPr>
            </w:pPr>
            <w:r w:rsidRPr="00FC5500">
              <w:rPr>
                <w:sz w:val="20"/>
                <w:szCs w:val="20"/>
              </w:rPr>
              <w:t>(</w:t>
            </w:r>
            <w:r>
              <w:rPr>
                <w:sz w:val="20"/>
                <w:szCs w:val="20"/>
              </w:rPr>
              <w:t>F003417</w:t>
            </w:r>
            <w:r w:rsidRPr="00A52704">
              <w:rPr>
                <w:sz w:val="20"/>
                <w:szCs w:val="20"/>
              </w:rPr>
              <w:t>)</w:t>
            </w:r>
          </w:p>
        </w:tc>
        <w:tc>
          <w:tcPr>
            <w:tcW w:w="0" w:type="auto"/>
            <w:tcBorders>
              <w:top w:val="nil"/>
              <w:left w:val="nil"/>
              <w:bottom w:val="nil"/>
              <w:right w:val="nil"/>
            </w:tcBorders>
            <w:vAlign w:val="center"/>
          </w:tcPr>
          <w:p w14:paraId="49BB3FA1" w14:textId="77777777" w:rsidR="002C5191" w:rsidRPr="009E3B7C" w:rsidRDefault="002C5191" w:rsidP="0065498A">
            <w:pPr>
              <w:spacing w:line="480" w:lineRule="auto"/>
              <w:rPr>
                <w:rFonts w:cs="Arial"/>
              </w:rPr>
            </w:pPr>
          </w:p>
        </w:tc>
      </w:tr>
      <w:tr w:rsidR="002C5191" w:rsidRPr="009E3B7C" w14:paraId="6B37E5B0" w14:textId="77777777" w:rsidTr="007C45F4">
        <w:trPr>
          <w:trHeight w:hRule="exact" w:val="635"/>
        </w:trPr>
        <w:tc>
          <w:tcPr>
            <w:tcW w:w="2110" w:type="dxa"/>
            <w:tcBorders>
              <w:top w:val="nil"/>
              <w:left w:val="nil"/>
              <w:bottom w:val="nil"/>
              <w:right w:val="nil"/>
            </w:tcBorders>
            <w:vAlign w:val="center"/>
          </w:tcPr>
          <w:p w14:paraId="1A228F0C" w14:textId="77777777" w:rsidR="002C5191" w:rsidRPr="009E3B7C" w:rsidRDefault="002C5191" w:rsidP="0065498A">
            <w:pPr>
              <w:spacing w:line="480" w:lineRule="auto"/>
              <w:rPr>
                <w:rFonts w:cs="Arial"/>
              </w:rPr>
            </w:pPr>
          </w:p>
        </w:tc>
        <w:tc>
          <w:tcPr>
            <w:tcW w:w="6101" w:type="dxa"/>
            <w:gridSpan w:val="2"/>
            <w:vMerge/>
            <w:tcBorders>
              <w:left w:val="nil"/>
              <w:right w:val="nil"/>
            </w:tcBorders>
            <w:vAlign w:val="center"/>
          </w:tcPr>
          <w:p w14:paraId="3AD68AF6" w14:textId="77777777" w:rsidR="002C5191" w:rsidRPr="00A74686" w:rsidRDefault="002C5191" w:rsidP="0065498A">
            <w:pPr>
              <w:pStyle w:val="CoverpageTitle"/>
              <w:spacing w:before="0" w:after="0"/>
              <w:rPr>
                <w:rFonts w:cs="Arial"/>
                <w:sz w:val="20"/>
                <w:szCs w:val="20"/>
              </w:rPr>
            </w:pPr>
          </w:p>
        </w:tc>
        <w:tc>
          <w:tcPr>
            <w:tcW w:w="0" w:type="auto"/>
            <w:tcBorders>
              <w:top w:val="nil"/>
              <w:left w:val="nil"/>
              <w:bottom w:val="nil"/>
              <w:right w:val="nil"/>
            </w:tcBorders>
            <w:vAlign w:val="center"/>
          </w:tcPr>
          <w:p w14:paraId="539DE3C5" w14:textId="77777777" w:rsidR="002C5191" w:rsidRPr="009E3B7C" w:rsidRDefault="002C5191" w:rsidP="0065498A">
            <w:pPr>
              <w:spacing w:line="480" w:lineRule="auto"/>
              <w:rPr>
                <w:rFonts w:cs="Arial"/>
              </w:rPr>
            </w:pPr>
          </w:p>
        </w:tc>
      </w:tr>
      <w:tr w:rsidR="002C5191" w:rsidRPr="009E3B7C" w14:paraId="05E6A4AA" w14:textId="77777777" w:rsidTr="007C45F4">
        <w:trPr>
          <w:trHeight w:hRule="exact" w:val="567"/>
        </w:trPr>
        <w:tc>
          <w:tcPr>
            <w:tcW w:w="2110" w:type="dxa"/>
            <w:tcBorders>
              <w:top w:val="nil"/>
              <w:left w:val="nil"/>
              <w:bottom w:val="nil"/>
              <w:right w:val="nil"/>
            </w:tcBorders>
            <w:vAlign w:val="center"/>
          </w:tcPr>
          <w:p w14:paraId="5A738B12" w14:textId="77777777" w:rsidR="002C5191" w:rsidRPr="009E3B7C" w:rsidRDefault="002C5191" w:rsidP="0065498A">
            <w:pPr>
              <w:spacing w:line="480" w:lineRule="auto"/>
              <w:rPr>
                <w:rFonts w:cs="Arial"/>
              </w:rPr>
            </w:pPr>
          </w:p>
        </w:tc>
        <w:tc>
          <w:tcPr>
            <w:tcW w:w="6101" w:type="dxa"/>
            <w:gridSpan w:val="2"/>
            <w:vMerge/>
            <w:tcBorders>
              <w:left w:val="nil"/>
              <w:bottom w:val="nil"/>
              <w:right w:val="nil"/>
            </w:tcBorders>
            <w:vAlign w:val="center"/>
          </w:tcPr>
          <w:p w14:paraId="1DAB0E61" w14:textId="77777777" w:rsidR="002C5191" w:rsidRPr="009E3B7C" w:rsidRDefault="002C5191" w:rsidP="0065498A">
            <w:pPr>
              <w:spacing w:line="480" w:lineRule="auto"/>
              <w:rPr>
                <w:rFonts w:cs="Arial"/>
              </w:rPr>
            </w:pPr>
          </w:p>
        </w:tc>
        <w:tc>
          <w:tcPr>
            <w:tcW w:w="0" w:type="auto"/>
            <w:tcBorders>
              <w:top w:val="nil"/>
              <w:left w:val="nil"/>
              <w:bottom w:val="nil"/>
              <w:right w:val="nil"/>
            </w:tcBorders>
            <w:vAlign w:val="center"/>
          </w:tcPr>
          <w:p w14:paraId="465354BD" w14:textId="77777777" w:rsidR="002C5191" w:rsidRPr="009E3B7C" w:rsidRDefault="002C5191" w:rsidP="0065498A">
            <w:pPr>
              <w:spacing w:line="480" w:lineRule="auto"/>
              <w:rPr>
                <w:rFonts w:cs="Arial"/>
              </w:rPr>
            </w:pPr>
          </w:p>
        </w:tc>
      </w:tr>
      <w:tr w:rsidR="00D81576" w:rsidRPr="009E3B7C" w14:paraId="7B6BDAC4" w14:textId="77777777" w:rsidTr="0065498A">
        <w:trPr>
          <w:trHeight w:hRule="exact" w:val="567"/>
        </w:trPr>
        <w:tc>
          <w:tcPr>
            <w:tcW w:w="2110" w:type="dxa"/>
            <w:tcBorders>
              <w:top w:val="nil"/>
              <w:left w:val="nil"/>
              <w:bottom w:val="single" w:sz="4" w:space="0" w:color="auto"/>
              <w:right w:val="nil"/>
            </w:tcBorders>
            <w:vAlign w:val="center"/>
          </w:tcPr>
          <w:p w14:paraId="7C47C49A" w14:textId="77777777" w:rsidR="00D81576" w:rsidRPr="009E3B7C" w:rsidRDefault="00D81576" w:rsidP="0065498A">
            <w:pPr>
              <w:spacing w:line="480" w:lineRule="auto"/>
              <w:rPr>
                <w:rFonts w:cs="Arial"/>
              </w:rPr>
            </w:pPr>
          </w:p>
        </w:tc>
        <w:tc>
          <w:tcPr>
            <w:tcW w:w="6101" w:type="dxa"/>
            <w:gridSpan w:val="2"/>
            <w:tcBorders>
              <w:top w:val="nil"/>
              <w:left w:val="nil"/>
              <w:bottom w:val="single" w:sz="4" w:space="0" w:color="auto"/>
              <w:right w:val="nil"/>
            </w:tcBorders>
            <w:vAlign w:val="center"/>
          </w:tcPr>
          <w:p w14:paraId="684E46A6" w14:textId="77777777" w:rsidR="00D81576" w:rsidRPr="009E3B7C" w:rsidRDefault="00D81576" w:rsidP="0065498A">
            <w:pPr>
              <w:spacing w:line="480" w:lineRule="auto"/>
              <w:rPr>
                <w:rFonts w:cs="Arial"/>
              </w:rPr>
            </w:pPr>
          </w:p>
        </w:tc>
        <w:tc>
          <w:tcPr>
            <w:tcW w:w="0" w:type="auto"/>
            <w:tcBorders>
              <w:top w:val="nil"/>
              <w:left w:val="nil"/>
              <w:bottom w:val="single" w:sz="4" w:space="0" w:color="auto"/>
              <w:right w:val="nil"/>
            </w:tcBorders>
            <w:vAlign w:val="center"/>
          </w:tcPr>
          <w:p w14:paraId="1DF92E24" w14:textId="77777777" w:rsidR="00D81576" w:rsidRPr="009E3B7C" w:rsidRDefault="00D81576" w:rsidP="0065498A">
            <w:pPr>
              <w:spacing w:line="480" w:lineRule="auto"/>
              <w:rPr>
                <w:rFonts w:cs="Arial"/>
              </w:rPr>
            </w:pPr>
          </w:p>
        </w:tc>
      </w:tr>
      <w:tr w:rsidR="00C25AAA" w:rsidRPr="009E3B7C" w14:paraId="52E57D9C" w14:textId="77777777" w:rsidTr="0065498A">
        <w:trPr>
          <w:trHeight w:val="20"/>
        </w:trPr>
        <w:tc>
          <w:tcPr>
            <w:tcW w:w="2110" w:type="dxa"/>
            <w:vAlign w:val="center"/>
          </w:tcPr>
          <w:p w14:paraId="73B47A2D" w14:textId="77777777" w:rsidR="00C25AAA" w:rsidRPr="009E3B7C" w:rsidRDefault="00C25AAA" w:rsidP="0065498A">
            <w:pPr>
              <w:rPr>
                <w:rFonts w:cs="Arial"/>
              </w:rPr>
            </w:pPr>
            <w:r w:rsidRPr="009E3B7C">
              <w:rPr>
                <w:rFonts w:cs="Arial"/>
              </w:rPr>
              <w:t>Document Type</w:t>
            </w:r>
          </w:p>
        </w:tc>
        <w:tc>
          <w:tcPr>
            <w:tcW w:w="6101" w:type="dxa"/>
            <w:gridSpan w:val="2"/>
            <w:shd w:val="clear" w:color="auto" w:fill="E6E6E6"/>
            <w:vAlign w:val="center"/>
          </w:tcPr>
          <w:p w14:paraId="6DBFFC9E" w14:textId="318B02DF" w:rsidR="00C25AAA" w:rsidRPr="009E3B7C" w:rsidRDefault="00C25AAA" w:rsidP="0065498A">
            <w:pPr>
              <w:jc w:val="center"/>
              <w:rPr>
                <w:rFonts w:cs="Arial"/>
                <w:bCs/>
              </w:rPr>
            </w:pPr>
            <w:r w:rsidRPr="009E3B7C">
              <w:rPr>
                <w:rFonts w:cs="Arial"/>
              </w:rPr>
              <w:fldChar w:fldCharType="begin"/>
            </w:r>
            <w:r w:rsidRPr="009E3B7C">
              <w:rPr>
                <w:rFonts w:cs="Arial"/>
              </w:rPr>
              <w:instrText xml:space="preserve"> DOCPROPERTY  Doc</w:instrText>
            </w:r>
            <w:r>
              <w:rPr>
                <w:rFonts w:cs="Arial"/>
              </w:rPr>
              <w:instrText>Type</w:instrText>
            </w:r>
            <w:r w:rsidRPr="009E3B7C">
              <w:rPr>
                <w:rFonts w:cs="Arial"/>
              </w:rPr>
              <w:instrText xml:space="preserve">  \* MERGEFORMAT </w:instrText>
            </w:r>
            <w:r w:rsidRPr="009E3B7C">
              <w:rPr>
                <w:rFonts w:cs="Arial"/>
              </w:rPr>
              <w:fldChar w:fldCharType="separate"/>
            </w:r>
            <w:r w:rsidR="00171070" w:rsidRPr="00171070">
              <w:rPr>
                <w:rFonts w:cs="Arial"/>
                <w:b/>
                <w:bCs/>
              </w:rPr>
              <w:t>Function Specification</w:t>
            </w:r>
            <w:r w:rsidRPr="009E3B7C">
              <w:rPr>
                <w:rFonts w:cs="Arial"/>
                <w:bCs/>
              </w:rPr>
              <w:fldChar w:fldCharType="end"/>
            </w:r>
          </w:p>
        </w:tc>
        <w:tc>
          <w:tcPr>
            <w:tcW w:w="0" w:type="auto"/>
            <w:shd w:val="clear" w:color="auto" w:fill="auto"/>
            <w:vAlign w:val="center"/>
          </w:tcPr>
          <w:p w14:paraId="794B255E" w14:textId="77777777" w:rsidR="00C25AAA" w:rsidRPr="009E3B7C" w:rsidRDefault="00C25AAA" w:rsidP="0065498A">
            <w:pPr>
              <w:rPr>
                <w:rFonts w:cs="Arial"/>
              </w:rPr>
            </w:pPr>
          </w:p>
        </w:tc>
      </w:tr>
      <w:tr w:rsidR="00C25AAA" w:rsidRPr="009E3B7C" w14:paraId="550BF768" w14:textId="77777777" w:rsidTr="0065498A">
        <w:trPr>
          <w:trHeight w:val="20"/>
        </w:trPr>
        <w:tc>
          <w:tcPr>
            <w:tcW w:w="2110" w:type="dxa"/>
            <w:tcBorders>
              <w:bottom w:val="single" w:sz="4" w:space="0" w:color="auto"/>
            </w:tcBorders>
            <w:vAlign w:val="center"/>
          </w:tcPr>
          <w:p w14:paraId="4910AA41" w14:textId="7D5D5ED3" w:rsidR="00A84EEF" w:rsidRPr="009E3B7C" w:rsidRDefault="00C25AAA" w:rsidP="0065498A">
            <w:pPr>
              <w:rPr>
                <w:rFonts w:cs="Arial"/>
              </w:rPr>
            </w:pPr>
            <w:r w:rsidRPr="009E3B7C">
              <w:rPr>
                <w:rFonts w:cs="Arial"/>
              </w:rPr>
              <w:t>Template Version</w:t>
            </w:r>
          </w:p>
        </w:tc>
        <w:tc>
          <w:tcPr>
            <w:tcW w:w="6101" w:type="dxa"/>
            <w:gridSpan w:val="2"/>
            <w:tcBorders>
              <w:bottom w:val="single" w:sz="4" w:space="0" w:color="auto"/>
            </w:tcBorders>
            <w:shd w:val="clear" w:color="auto" w:fill="E6E6E6"/>
            <w:vAlign w:val="center"/>
          </w:tcPr>
          <w:p w14:paraId="1F605EA0" w14:textId="6798DC29"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171070">
              <w:rPr>
                <w:rFonts w:cs="Arial"/>
                <w:b/>
              </w:rPr>
              <w:t>6</w:t>
            </w:r>
            <w:r w:rsidRPr="00171053">
              <w:rPr>
                <w:rFonts w:cs="Arial"/>
                <w:b/>
              </w:rPr>
              <w:fldChar w:fldCharType="end"/>
            </w:r>
            <w:r w:rsidRPr="00171053">
              <w:rPr>
                <w:rFonts w:cs="Arial"/>
                <w:b/>
              </w:rPr>
              <w:t>.</w:t>
            </w:r>
            <w:r w:rsidR="00205DB4">
              <w:rPr>
                <w:rFonts w:cs="Arial"/>
                <w:b/>
              </w:rPr>
              <w:t>1a</w:t>
            </w:r>
          </w:p>
        </w:tc>
        <w:tc>
          <w:tcPr>
            <w:tcW w:w="0" w:type="auto"/>
            <w:tcBorders>
              <w:bottom w:val="single" w:sz="4" w:space="0" w:color="auto"/>
            </w:tcBorders>
            <w:shd w:val="clear" w:color="auto" w:fill="auto"/>
            <w:vAlign w:val="center"/>
          </w:tcPr>
          <w:p w14:paraId="4F1ADFE3" w14:textId="77777777" w:rsidR="00C25AAA" w:rsidRPr="009E3B7C" w:rsidRDefault="00C25AAA" w:rsidP="0065498A">
            <w:pPr>
              <w:rPr>
                <w:rFonts w:cs="Arial"/>
              </w:rPr>
            </w:pPr>
          </w:p>
        </w:tc>
      </w:tr>
      <w:tr w:rsidR="00A84EEF" w:rsidRPr="009E3B7C" w14:paraId="68CBF4E6" w14:textId="77777777" w:rsidTr="0065498A">
        <w:trPr>
          <w:trHeight w:val="20"/>
        </w:trPr>
        <w:tc>
          <w:tcPr>
            <w:tcW w:w="2110" w:type="dxa"/>
            <w:tcBorders>
              <w:bottom w:val="single" w:sz="4" w:space="0" w:color="auto"/>
            </w:tcBorders>
            <w:vAlign w:val="center"/>
          </w:tcPr>
          <w:p w14:paraId="725DBFFD" w14:textId="76015138" w:rsidR="00A84EEF" w:rsidRPr="009E3B7C" w:rsidRDefault="00A84EEF" w:rsidP="0065498A">
            <w:pPr>
              <w:rPr>
                <w:rFonts w:cs="Arial"/>
              </w:rPr>
            </w:pPr>
            <w:r>
              <w:rPr>
                <w:rFonts w:cs="Arial"/>
              </w:rPr>
              <w:t>SysML Report Template Version</w:t>
            </w:r>
          </w:p>
        </w:tc>
        <w:tc>
          <w:tcPr>
            <w:tcW w:w="6101" w:type="dxa"/>
            <w:gridSpan w:val="2"/>
            <w:tcBorders>
              <w:bottom w:val="single" w:sz="4" w:space="0" w:color="auto"/>
            </w:tcBorders>
            <w:shd w:val="clear" w:color="auto" w:fill="E6E6E6"/>
            <w:vAlign w:val="center"/>
          </w:tcPr>
          <w:p w14:paraId="119B3BCF" w14:textId="48E42E15" w:rsidR="00A84EEF" w:rsidRPr="00171053" w:rsidRDefault="009C2533" w:rsidP="00681405">
            <w:pPr>
              <w:jc w:val="center"/>
              <w:rPr>
                <w:rFonts w:cs="Arial"/>
                <w:b/>
              </w:rPr>
            </w:pPr>
            <w:r>
              <w:rPr>
                <w:rFonts w:cs="Arial"/>
                <w:b/>
              </w:rPr>
              <w:t>M</w:t>
            </w:r>
            <w:r w:rsidR="00E906AC">
              <w:rPr>
                <w:rFonts w:cs="Arial"/>
                <w:b/>
              </w:rPr>
              <w:t xml:space="preserve"> (</w:t>
            </w:r>
            <w:r w:rsidR="00A84EEF">
              <w:rPr>
                <w:rFonts w:cs="Arial"/>
                <w:b/>
              </w:rPr>
              <w:t>20</w:t>
            </w:r>
            <w:r w:rsidR="00205DB4">
              <w:rPr>
                <w:rFonts w:cs="Arial"/>
                <w:b/>
              </w:rPr>
              <w:t>21</w:t>
            </w:r>
            <w:r w:rsidR="00090E9C">
              <w:rPr>
                <w:rFonts w:cs="Arial"/>
                <w:b/>
              </w:rPr>
              <w:t>/06/09</w:t>
            </w:r>
            <w:r w:rsidR="00A84EEF">
              <w:rPr>
                <w:rFonts w:cs="Arial"/>
                <w:b/>
              </w:rPr>
              <w:t>)</w:t>
            </w:r>
          </w:p>
        </w:tc>
        <w:tc>
          <w:tcPr>
            <w:tcW w:w="0" w:type="auto"/>
            <w:tcBorders>
              <w:bottom w:val="single" w:sz="4" w:space="0" w:color="auto"/>
            </w:tcBorders>
            <w:shd w:val="clear" w:color="auto" w:fill="auto"/>
            <w:vAlign w:val="center"/>
          </w:tcPr>
          <w:p w14:paraId="0B522116" w14:textId="77777777" w:rsidR="00A84EEF" w:rsidRPr="009E3B7C" w:rsidRDefault="00A84EEF" w:rsidP="0065498A">
            <w:pPr>
              <w:rPr>
                <w:rFonts w:cs="Arial"/>
              </w:rPr>
            </w:pPr>
          </w:p>
        </w:tc>
      </w:tr>
      <w:tr w:rsidR="0052661D" w:rsidRPr="00396024" w14:paraId="1AC5CF3C" w14:textId="77777777" w:rsidTr="0065498A">
        <w:trPr>
          <w:trHeight w:val="20"/>
        </w:trPr>
        <w:tc>
          <w:tcPr>
            <w:tcW w:w="2110" w:type="dxa"/>
            <w:vAlign w:val="center"/>
          </w:tcPr>
          <w:p w14:paraId="471F38DB" w14:textId="77777777" w:rsidR="0052661D" w:rsidRPr="00771878" w:rsidRDefault="0052661D" w:rsidP="0052661D">
            <w:r w:rsidRPr="00771878">
              <w:t>Document ID</w:t>
            </w:r>
          </w:p>
        </w:tc>
        <w:tc>
          <w:tcPr>
            <w:tcW w:w="6101" w:type="dxa"/>
            <w:gridSpan w:val="2"/>
            <w:shd w:val="clear" w:color="auto" w:fill="E6E6E6"/>
            <w:vAlign w:val="center"/>
          </w:tcPr>
          <w:p w14:paraId="13D50EDD" w14:textId="2BEC6B39" w:rsidR="0052661D" w:rsidRPr="009C2BF3" w:rsidRDefault="0052661D" w:rsidP="0052661D">
            <w:pPr>
              <w:jc w:val="center"/>
              <w:rPr>
                <w:b/>
              </w:rPr>
            </w:pPr>
            <w:r w:rsidRPr="009C2BF3">
              <w:rPr>
                <w:b/>
              </w:rPr>
              <w:fldChar w:fldCharType="begin"/>
            </w:r>
            <w:r w:rsidRPr="009C2BF3">
              <w:rPr>
                <w:b/>
              </w:rPr>
              <w:instrText xml:space="preserve"> FILENAME  \* Lower  \* MERGEFORMAT </w:instrText>
            </w:r>
            <w:r w:rsidRPr="009C2BF3">
              <w:rPr>
                <w:b/>
              </w:rPr>
              <w:fldChar w:fldCharType="separate"/>
            </w:r>
            <w:r>
              <w:rPr>
                <w:b/>
                <w:noProof/>
              </w:rPr>
              <w:t>sent_fs_20210617a_phoenix.docx</w:t>
            </w:r>
            <w:r w:rsidRPr="009C2BF3">
              <w:rPr>
                <w:b/>
                <w:noProof/>
              </w:rPr>
              <w:fldChar w:fldCharType="end"/>
            </w:r>
          </w:p>
        </w:tc>
        <w:tc>
          <w:tcPr>
            <w:tcW w:w="0" w:type="auto"/>
            <w:vAlign w:val="center"/>
          </w:tcPr>
          <w:p w14:paraId="6FA7FDF0" w14:textId="77777777" w:rsidR="0052661D" w:rsidRPr="00396024" w:rsidRDefault="0052661D" w:rsidP="0052661D">
            <w:pPr>
              <w:rPr>
                <w:sz w:val="16"/>
                <w:szCs w:val="16"/>
              </w:rPr>
            </w:pPr>
          </w:p>
        </w:tc>
      </w:tr>
      <w:tr w:rsidR="0052661D" w:rsidRPr="009E3B7C" w14:paraId="5060B53E" w14:textId="77777777" w:rsidTr="0065498A">
        <w:trPr>
          <w:trHeight w:val="20"/>
        </w:trPr>
        <w:tc>
          <w:tcPr>
            <w:tcW w:w="2110" w:type="dxa"/>
            <w:tcBorders>
              <w:bottom w:val="single" w:sz="4" w:space="0" w:color="auto"/>
            </w:tcBorders>
            <w:vAlign w:val="center"/>
          </w:tcPr>
          <w:p w14:paraId="31ABEBC4" w14:textId="77777777" w:rsidR="0052661D" w:rsidRPr="009E3B7C" w:rsidRDefault="0052661D" w:rsidP="0052661D">
            <w:pPr>
              <w:rPr>
                <w:rFonts w:cs="Arial"/>
              </w:rPr>
            </w:pPr>
            <w:r>
              <w:rPr>
                <w:rFonts w:cs="Arial"/>
              </w:rPr>
              <w:t xml:space="preserve">Document </w:t>
            </w:r>
            <w:r w:rsidRPr="009E3B7C">
              <w:rPr>
                <w:rFonts w:cs="Arial"/>
              </w:rPr>
              <w:t>Location</w:t>
            </w:r>
          </w:p>
        </w:tc>
        <w:tc>
          <w:tcPr>
            <w:tcW w:w="6101" w:type="dxa"/>
            <w:gridSpan w:val="2"/>
            <w:tcBorders>
              <w:bottom w:val="single" w:sz="4" w:space="0" w:color="auto"/>
            </w:tcBorders>
            <w:shd w:val="clear" w:color="auto" w:fill="E6E6E6"/>
            <w:vAlign w:val="center"/>
          </w:tcPr>
          <w:p w14:paraId="2B80962C" w14:textId="386CE005" w:rsidR="0052661D" w:rsidRPr="00171053" w:rsidRDefault="0052661D" w:rsidP="0052661D">
            <w:pPr>
              <w:jc w:val="center"/>
              <w:rPr>
                <w:rFonts w:cs="Arial"/>
                <w:b/>
              </w:rPr>
            </w:pPr>
            <w:hyperlink r:id="rId11" w:tgtFrame="_blank" w:history="1">
              <w:r>
                <w:rPr>
                  <w:rStyle w:val="normaltextrun"/>
                  <w:rFonts w:ascii="Calibri" w:hAnsi="Calibri" w:cs="Calibri"/>
                  <w:color w:val="0000FF"/>
                  <w:sz w:val="22"/>
                  <w:szCs w:val="22"/>
                  <w:u w:val="single"/>
                  <w:shd w:val="clear" w:color="auto" w:fill="E6E6E6"/>
                </w:rPr>
                <w:t>Sentinel_MBSE_Documents</w:t>
              </w:r>
            </w:hyperlink>
            <w:r>
              <w:rPr>
                <w:rStyle w:val="eop"/>
                <w:color w:val="000000"/>
                <w:shd w:val="clear" w:color="auto" w:fill="E6E6E6"/>
              </w:rPr>
              <w:t> </w:t>
            </w:r>
          </w:p>
        </w:tc>
        <w:tc>
          <w:tcPr>
            <w:tcW w:w="0" w:type="auto"/>
            <w:tcBorders>
              <w:bottom w:val="single" w:sz="4" w:space="0" w:color="auto"/>
            </w:tcBorders>
            <w:shd w:val="clear" w:color="auto" w:fill="auto"/>
            <w:vAlign w:val="center"/>
          </w:tcPr>
          <w:p w14:paraId="7F0DD2E6" w14:textId="77777777" w:rsidR="0052661D" w:rsidRPr="009E3B7C" w:rsidRDefault="0052661D" w:rsidP="0052661D">
            <w:pPr>
              <w:rPr>
                <w:rFonts w:cs="Arial"/>
              </w:rPr>
            </w:pPr>
          </w:p>
        </w:tc>
      </w:tr>
      <w:tr w:rsidR="0052661D" w:rsidRPr="009E3B7C" w14:paraId="239B0D76" w14:textId="77777777" w:rsidTr="00E21A20">
        <w:trPr>
          <w:trHeight w:val="20"/>
        </w:trPr>
        <w:tc>
          <w:tcPr>
            <w:tcW w:w="2110" w:type="dxa"/>
            <w:tcBorders>
              <w:bottom w:val="single" w:sz="4" w:space="0" w:color="auto"/>
            </w:tcBorders>
            <w:vAlign w:val="center"/>
          </w:tcPr>
          <w:p w14:paraId="2915F6BF" w14:textId="77777777" w:rsidR="0052661D" w:rsidRPr="009E3B7C" w:rsidRDefault="0052661D" w:rsidP="0052661D">
            <w:pPr>
              <w:rPr>
                <w:rFonts w:cs="Arial"/>
              </w:rPr>
            </w:pPr>
            <w:r w:rsidRPr="009E3B7C">
              <w:rPr>
                <w:rFonts w:cs="Arial"/>
              </w:rPr>
              <w:t>Document Owner</w:t>
            </w:r>
          </w:p>
        </w:tc>
        <w:tc>
          <w:tcPr>
            <w:tcW w:w="6101" w:type="dxa"/>
            <w:gridSpan w:val="2"/>
            <w:tcBorders>
              <w:bottom w:val="single" w:sz="4" w:space="0" w:color="auto"/>
            </w:tcBorders>
            <w:shd w:val="clear" w:color="auto" w:fill="E6E6E6"/>
            <w:vAlign w:val="center"/>
          </w:tcPr>
          <w:p w14:paraId="3BEA920F" w14:textId="43DAFE27" w:rsidR="0052661D" w:rsidRDefault="0052661D" w:rsidP="0052661D">
            <w:pPr>
              <w:jc w:val="center"/>
            </w:pPr>
            <w:r>
              <w:rPr>
                <w:b/>
              </w:rPr>
              <w:t>Ishan Gupta - igupta1 / Michael Wohlfarter - mwohlfah</w:t>
            </w:r>
          </w:p>
        </w:tc>
        <w:tc>
          <w:tcPr>
            <w:tcW w:w="0" w:type="auto"/>
            <w:tcBorders>
              <w:bottom w:val="single" w:sz="4" w:space="0" w:color="auto"/>
            </w:tcBorders>
            <w:shd w:val="clear" w:color="auto" w:fill="auto"/>
            <w:vAlign w:val="center"/>
          </w:tcPr>
          <w:p w14:paraId="238E4287" w14:textId="77777777" w:rsidR="0052661D" w:rsidRPr="009E3B7C" w:rsidRDefault="0052661D" w:rsidP="0052661D">
            <w:pPr>
              <w:rPr>
                <w:rFonts w:cs="Arial"/>
              </w:rPr>
            </w:pPr>
          </w:p>
        </w:tc>
      </w:tr>
      <w:tr w:rsidR="00F73635" w:rsidRPr="009E3B7C" w14:paraId="14386733" w14:textId="77777777" w:rsidTr="0065498A">
        <w:trPr>
          <w:trHeight w:val="20"/>
        </w:trPr>
        <w:tc>
          <w:tcPr>
            <w:tcW w:w="2110" w:type="dxa"/>
            <w:vAlign w:val="center"/>
          </w:tcPr>
          <w:p w14:paraId="0E60283C" w14:textId="77777777" w:rsidR="00F73635" w:rsidRPr="009E3B7C" w:rsidRDefault="00F73635" w:rsidP="00F73635">
            <w:pPr>
              <w:rPr>
                <w:rFonts w:cs="Arial"/>
              </w:rPr>
            </w:pPr>
            <w:r w:rsidRPr="009E3B7C">
              <w:rPr>
                <w:rFonts w:cs="Arial"/>
              </w:rPr>
              <w:t xml:space="preserve">Document </w:t>
            </w:r>
            <w:r>
              <w:rPr>
                <w:rFonts w:cs="Arial"/>
              </w:rPr>
              <w:t>Revision</w:t>
            </w:r>
          </w:p>
        </w:tc>
        <w:tc>
          <w:tcPr>
            <w:tcW w:w="6101" w:type="dxa"/>
            <w:gridSpan w:val="2"/>
            <w:shd w:val="clear" w:color="auto" w:fill="E6E6E6"/>
            <w:vAlign w:val="center"/>
          </w:tcPr>
          <w:p w14:paraId="19F43A66" w14:textId="6C22183B" w:rsidR="00F73635" w:rsidRPr="00171053" w:rsidRDefault="00F73635" w:rsidP="00F73635">
            <w:pPr>
              <w:jc w:val="center"/>
              <w:rPr>
                <w:rFonts w:cs="Arial"/>
                <w:b/>
              </w:rPr>
            </w:pPr>
            <w:r>
              <w:rPr>
                <w:b/>
              </w:rPr>
              <w:t>FGS</w:t>
            </w:r>
            <w:r w:rsidR="00913608">
              <w:rPr>
                <w:b/>
              </w:rPr>
              <w:t xml:space="preserve"> 2.1</w:t>
            </w:r>
          </w:p>
        </w:tc>
        <w:tc>
          <w:tcPr>
            <w:tcW w:w="0" w:type="auto"/>
            <w:tcBorders>
              <w:bottom w:val="single" w:sz="4" w:space="0" w:color="auto"/>
            </w:tcBorders>
            <w:vAlign w:val="center"/>
          </w:tcPr>
          <w:p w14:paraId="49712229" w14:textId="77777777" w:rsidR="00F73635" w:rsidRPr="009E3B7C" w:rsidRDefault="00F73635" w:rsidP="00F73635">
            <w:pPr>
              <w:rPr>
                <w:rFonts w:cs="Arial"/>
              </w:rPr>
            </w:pPr>
          </w:p>
        </w:tc>
      </w:tr>
      <w:tr w:rsidR="00F73635" w:rsidRPr="009E3B7C" w14:paraId="62CAC266" w14:textId="77777777" w:rsidTr="0065498A">
        <w:trPr>
          <w:trHeight w:val="20"/>
        </w:trPr>
        <w:tc>
          <w:tcPr>
            <w:tcW w:w="2110" w:type="dxa"/>
            <w:vAlign w:val="center"/>
          </w:tcPr>
          <w:p w14:paraId="52DBBD02" w14:textId="77777777" w:rsidR="00F73635" w:rsidRPr="009E3B7C" w:rsidRDefault="00F73635" w:rsidP="00F73635">
            <w:pPr>
              <w:rPr>
                <w:rFonts w:cs="Arial"/>
              </w:rPr>
            </w:pPr>
            <w:r w:rsidRPr="009E3B7C">
              <w:rPr>
                <w:rFonts w:cs="Arial"/>
              </w:rPr>
              <w:t>Document Status</w:t>
            </w:r>
          </w:p>
        </w:tc>
        <w:tc>
          <w:tcPr>
            <w:tcW w:w="6101" w:type="dxa"/>
            <w:gridSpan w:val="2"/>
            <w:shd w:val="clear" w:color="auto" w:fill="E6E6E6"/>
            <w:vAlign w:val="center"/>
          </w:tcPr>
          <w:p w14:paraId="52EED961" w14:textId="29BFE5E3" w:rsidR="00F73635" w:rsidRPr="00171053" w:rsidRDefault="00F73635" w:rsidP="00F73635">
            <w:pPr>
              <w:jc w:val="center"/>
              <w:rPr>
                <w:rFonts w:cs="Arial"/>
                <w:b/>
              </w:rPr>
            </w:pPr>
            <w:r w:rsidRPr="00171053">
              <w:rPr>
                <w:rFonts w:cs="Arial"/>
                <w:b/>
              </w:rPr>
              <w:fldChar w:fldCharType="begin"/>
            </w:r>
            <w:r w:rsidRPr="00171053">
              <w:rPr>
                <w:rFonts w:cs="Arial"/>
                <w:b/>
              </w:rPr>
              <w:instrText xml:space="preserve"> DOCPROPERTY  DocStatus  \* MERGEFORMAT </w:instrText>
            </w:r>
            <w:r w:rsidRPr="00171053">
              <w:rPr>
                <w:rFonts w:cs="Arial"/>
                <w:b/>
              </w:rPr>
              <w:fldChar w:fldCharType="separate"/>
            </w:r>
            <w:r w:rsidRPr="00171070">
              <w:rPr>
                <w:rFonts w:cs="Arial"/>
                <w:b/>
                <w:bCs/>
              </w:rPr>
              <w:t>Draft</w:t>
            </w:r>
            <w:r w:rsidRPr="00171053">
              <w:rPr>
                <w:rFonts w:cs="Arial"/>
                <w:b/>
                <w:bCs/>
              </w:rPr>
              <w:fldChar w:fldCharType="end"/>
            </w:r>
          </w:p>
        </w:tc>
        <w:tc>
          <w:tcPr>
            <w:tcW w:w="0" w:type="auto"/>
            <w:tcBorders>
              <w:bottom w:val="single" w:sz="4" w:space="0" w:color="auto"/>
            </w:tcBorders>
            <w:vAlign w:val="center"/>
          </w:tcPr>
          <w:p w14:paraId="30164E68" w14:textId="77777777" w:rsidR="00F73635" w:rsidRPr="009E3B7C" w:rsidRDefault="00F73635" w:rsidP="00F73635">
            <w:pPr>
              <w:rPr>
                <w:rFonts w:cs="Arial"/>
              </w:rPr>
            </w:pPr>
          </w:p>
        </w:tc>
      </w:tr>
      <w:tr w:rsidR="00F73635" w:rsidRPr="009E3B7C" w14:paraId="326C68C2" w14:textId="77777777" w:rsidTr="0065498A">
        <w:trPr>
          <w:trHeight w:val="20"/>
        </w:trPr>
        <w:tc>
          <w:tcPr>
            <w:tcW w:w="2110" w:type="dxa"/>
            <w:tcBorders>
              <w:bottom w:val="single" w:sz="4" w:space="0" w:color="auto"/>
            </w:tcBorders>
            <w:vAlign w:val="center"/>
          </w:tcPr>
          <w:p w14:paraId="17909BFF" w14:textId="77777777" w:rsidR="00F73635" w:rsidRPr="009E3B7C" w:rsidRDefault="00F73635" w:rsidP="00F73635">
            <w:pPr>
              <w:rPr>
                <w:rFonts w:cs="Arial"/>
              </w:rPr>
            </w:pPr>
            <w:r w:rsidRPr="009E3B7C">
              <w:rPr>
                <w:rFonts w:cs="Arial"/>
              </w:rPr>
              <w:t>Date Issued</w:t>
            </w:r>
          </w:p>
        </w:tc>
        <w:tc>
          <w:tcPr>
            <w:tcW w:w="6101" w:type="dxa"/>
            <w:gridSpan w:val="2"/>
            <w:tcBorders>
              <w:bottom w:val="single" w:sz="4" w:space="0" w:color="auto"/>
            </w:tcBorders>
            <w:shd w:val="clear" w:color="auto" w:fill="E6E6E6"/>
            <w:vAlign w:val="center"/>
          </w:tcPr>
          <w:p w14:paraId="2BBE71A4" w14:textId="6434E56D" w:rsidR="00F73635" w:rsidRDefault="00F73635" w:rsidP="00F73635">
            <w:pPr>
              <w:jc w:val="center"/>
              <w:rPr>
                <w:b/>
              </w:rPr>
            </w:pPr>
            <w:r>
              <w:rPr>
                <w:b/>
              </w:rPr>
              <w:t>2021/06/17</w:t>
            </w:r>
          </w:p>
        </w:tc>
        <w:tc>
          <w:tcPr>
            <w:tcW w:w="0" w:type="auto"/>
            <w:tcBorders>
              <w:bottom w:val="single" w:sz="4" w:space="0" w:color="auto"/>
            </w:tcBorders>
            <w:shd w:val="clear" w:color="auto" w:fill="auto"/>
            <w:vAlign w:val="center"/>
          </w:tcPr>
          <w:p w14:paraId="45503E22" w14:textId="77777777" w:rsidR="00F73635" w:rsidRPr="009E3B7C" w:rsidRDefault="00F73635" w:rsidP="00F73635">
            <w:pPr>
              <w:rPr>
                <w:rFonts w:cs="Arial"/>
              </w:rPr>
            </w:pPr>
          </w:p>
        </w:tc>
      </w:tr>
      <w:tr w:rsidR="00F73635" w:rsidRPr="009E3B7C" w14:paraId="00D00245" w14:textId="77777777" w:rsidTr="0065498A">
        <w:trPr>
          <w:trHeight w:val="20"/>
        </w:trPr>
        <w:tc>
          <w:tcPr>
            <w:tcW w:w="2110" w:type="dxa"/>
            <w:tcBorders>
              <w:bottom w:val="single" w:sz="4" w:space="0" w:color="auto"/>
            </w:tcBorders>
            <w:vAlign w:val="center"/>
          </w:tcPr>
          <w:p w14:paraId="03FB9C1E" w14:textId="77777777" w:rsidR="00F73635" w:rsidRPr="009E3B7C" w:rsidRDefault="00F73635" w:rsidP="00F73635">
            <w:pPr>
              <w:rPr>
                <w:rFonts w:cs="Arial"/>
              </w:rPr>
            </w:pPr>
            <w:r w:rsidRPr="009E3B7C">
              <w:rPr>
                <w:rFonts w:cs="Arial"/>
              </w:rPr>
              <w:t>Date Revised</w:t>
            </w:r>
          </w:p>
        </w:tc>
        <w:tc>
          <w:tcPr>
            <w:tcW w:w="6101" w:type="dxa"/>
            <w:gridSpan w:val="2"/>
            <w:tcBorders>
              <w:bottom w:val="single" w:sz="4" w:space="0" w:color="auto"/>
            </w:tcBorders>
            <w:shd w:val="clear" w:color="auto" w:fill="E6E6E6"/>
            <w:vAlign w:val="center"/>
          </w:tcPr>
          <w:p w14:paraId="5070D7B0" w14:textId="6F488C4C" w:rsidR="00F73635" w:rsidRDefault="00F73635" w:rsidP="00F73635">
            <w:pPr>
              <w:jc w:val="center"/>
              <w:rPr>
                <w:b/>
              </w:rPr>
            </w:pPr>
            <w:r>
              <w:rPr>
                <w:b/>
              </w:rPr>
              <w:t>2021/06/17</w:t>
            </w:r>
          </w:p>
        </w:tc>
        <w:tc>
          <w:tcPr>
            <w:tcW w:w="0" w:type="auto"/>
            <w:tcBorders>
              <w:bottom w:val="single" w:sz="4" w:space="0" w:color="auto"/>
            </w:tcBorders>
            <w:shd w:val="clear" w:color="auto" w:fill="auto"/>
            <w:vAlign w:val="center"/>
          </w:tcPr>
          <w:p w14:paraId="2CD4F537" w14:textId="77777777" w:rsidR="00F73635" w:rsidRPr="009E3B7C" w:rsidRDefault="00F73635" w:rsidP="00F73635">
            <w:pPr>
              <w:rPr>
                <w:rFonts w:cs="Arial"/>
              </w:rPr>
            </w:pPr>
          </w:p>
        </w:tc>
      </w:tr>
      <w:tr w:rsidR="00F73635" w:rsidRPr="009E3B7C" w14:paraId="68D1C5D9" w14:textId="77777777" w:rsidTr="0065498A">
        <w:trPr>
          <w:trHeight w:val="20"/>
        </w:trPr>
        <w:tc>
          <w:tcPr>
            <w:tcW w:w="2110" w:type="dxa"/>
            <w:vMerge w:val="restart"/>
            <w:vAlign w:val="center"/>
          </w:tcPr>
          <w:p w14:paraId="46F3C8E3" w14:textId="77777777" w:rsidR="00F73635" w:rsidRPr="009E3B7C" w:rsidRDefault="00F73635" w:rsidP="00F73635">
            <w:pPr>
              <w:rPr>
                <w:rFonts w:cs="Arial"/>
              </w:rPr>
            </w:pPr>
            <w:r w:rsidRPr="009E3B7C">
              <w:rPr>
                <w:rFonts w:cs="Arial"/>
              </w:rPr>
              <w:t>Document Classification</w:t>
            </w:r>
          </w:p>
        </w:tc>
        <w:tc>
          <w:tcPr>
            <w:tcW w:w="1975" w:type="dxa"/>
            <w:tcBorders>
              <w:right w:val="nil"/>
            </w:tcBorders>
            <w:shd w:val="clear" w:color="auto" w:fill="E6E6E6"/>
            <w:vAlign w:val="center"/>
          </w:tcPr>
          <w:p w14:paraId="116E92AC" w14:textId="77777777" w:rsidR="00F73635" w:rsidRPr="009E3B7C" w:rsidRDefault="00F73635" w:rsidP="00F73635">
            <w:pPr>
              <w:jc w:val="center"/>
              <w:rPr>
                <w:rFonts w:cs="Arial"/>
              </w:rPr>
            </w:pPr>
            <w:r w:rsidRPr="009E3B7C">
              <w:rPr>
                <w:rFonts w:cs="Arial"/>
              </w:rPr>
              <w:t>GIS1 Item Number:</w:t>
            </w:r>
          </w:p>
        </w:tc>
        <w:tc>
          <w:tcPr>
            <w:tcW w:w="4126" w:type="dxa"/>
            <w:tcBorders>
              <w:left w:val="nil"/>
            </w:tcBorders>
            <w:shd w:val="clear" w:color="auto" w:fill="E6E6E6"/>
            <w:vAlign w:val="center"/>
          </w:tcPr>
          <w:p w14:paraId="59FD8622" w14:textId="3E5EDA0D" w:rsidR="00F73635" w:rsidRPr="009E3B7C" w:rsidRDefault="00F73635" w:rsidP="00F73635">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Pr="00171070">
              <w:rPr>
                <w:rFonts w:cs="Arial"/>
                <w:b/>
                <w:bCs/>
              </w:rPr>
              <w:t>27.60</w:t>
            </w:r>
            <w:r w:rsidRPr="00171070">
              <w:rPr>
                <w:rFonts w:cs="Arial"/>
                <w:b/>
              </w:rPr>
              <w:t>/35</w:t>
            </w:r>
            <w:r w:rsidRPr="009E3B7C">
              <w:rPr>
                <w:rFonts w:cs="Arial"/>
                <w:bCs/>
              </w:rPr>
              <w:fldChar w:fldCharType="end"/>
            </w:r>
          </w:p>
        </w:tc>
        <w:tc>
          <w:tcPr>
            <w:tcW w:w="0" w:type="auto"/>
            <w:vMerge w:val="restart"/>
            <w:shd w:val="clear" w:color="auto" w:fill="auto"/>
            <w:vAlign w:val="center"/>
          </w:tcPr>
          <w:p w14:paraId="6E0FA249" w14:textId="77777777" w:rsidR="00F73635" w:rsidRPr="009E3B7C" w:rsidRDefault="00F73635" w:rsidP="00F73635">
            <w:pPr>
              <w:rPr>
                <w:rFonts w:cs="Arial"/>
              </w:rPr>
            </w:pPr>
          </w:p>
        </w:tc>
      </w:tr>
      <w:tr w:rsidR="00F73635" w:rsidRPr="009E3B7C" w14:paraId="667D3017" w14:textId="77777777" w:rsidTr="0065498A">
        <w:trPr>
          <w:trHeight w:val="20"/>
        </w:trPr>
        <w:tc>
          <w:tcPr>
            <w:tcW w:w="2110" w:type="dxa"/>
            <w:vMerge/>
            <w:vAlign w:val="center"/>
          </w:tcPr>
          <w:p w14:paraId="52A0156F" w14:textId="77777777" w:rsidR="00F73635" w:rsidRPr="009E3B7C" w:rsidRDefault="00F73635" w:rsidP="00F73635">
            <w:pPr>
              <w:rPr>
                <w:rFonts w:cs="Arial"/>
              </w:rPr>
            </w:pPr>
          </w:p>
        </w:tc>
        <w:tc>
          <w:tcPr>
            <w:tcW w:w="1975" w:type="dxa"/>
            <w:tcBorders>
              <w:right w:val="nil"/>
            </w:tcBorders>
            <w:shd w:val="clear" w:color="auto" w:fill="E6E6E6"/>
            <w:vAlign w:val="center"/>
          </w:tcPr>
          <w:p w14:paraId="626329F9" w14:textId="77777777" w:rsidR="00F73635" w:rsidRPr="009E3B7C" w:rsidRDefault="00F73635" w:rsidP="00F73635">
            <w:pPr>
              <w:jc w:val="center"/>
              <w:rPr>
                <w:rFonts w:cs="Arial"/>
              </w:rPr>
            </w:pPr>
            <w:r w:rsidRPr="009E3B7C">
              <w:rPr>
                <w:rFonts w:cs="Arial"/>
              </w:rPr>
              <w:t>GIS2 Classification:</w:t>
            </w:r>
          </w:p>
        </w:tc>
        <w:tc>
          <w:tcPr>
            <w:tcW w:w="4126" w:type="dxa"/>
            <w:tcBorders>
              <w:left w:val="nil"/>
            </w:tcBorders>
            <w:shd w:val="clear" w:color="auto" w:fill="E6E6E6"/>
            <w:vAlign w:val="center"/>
          </w:tcPr>
          <w:p w14:paraId="114E2FD1" w14:textId="483B4037" w:rsidR="00F73635" w:rsidRPr="009E3B7C" w:rsidRDefault="00F73635" w:rsidP="00F73635">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Pr="00171070">
              <w:rPr>
                <w:rFonts w:cs="Arial"/>
                <w:b/>
              </w:rPr>
              <w:t>Confidential</w:t>
            </w:r>
            <w:r w:rsidRPr="009E3B7C">
              <w:rPr>
                <w:rFonts w:cs="Arial"/>
                <w:bCs/>
              </w:rPr>
              <w:fldChar w:fldCharType="end"/>
            </w:r>
          </w:p>
        </w:tc>
        <w:tc>
          <w:tcPr>
            <w:tcW w:w="0" w:type="auto"/>
            <w:vMerge/>
            <w:shd w:val="clear" w:color="auto" w:fill="auto"/>
            <w:vAlign w:val="center"/>
          </w:tcPr>
          <w:p w14:paraId="7F8D3026" w14:textId="77777777" w:rsidR="00F73635" w:rsidRPr="009E3B7C" w:rsidRDefault="00F73635" w:rsidP="00F73635">
            <w:pPr>
              <w:rPr>
                <w:rFonts w:cs="Arial"/>
              </w:rPr>
            </w:pPr>
          </w:p>
        </w:tc>
      </w:tr>
      <w:tr w:rsidR="00F73635" w:rsidRPr="009E3B7C" w14:paraId="15665DC3" w14:textId="77777777" w:rsidTr="0065498A">
        <w:trPr>
          <w:trHeight w:val="20"/>
        </w:trPr>
        <w:tc>
          <w:tcPr>
            <w:tcW w:w="10267" w:type="dxa"/>
            <w:gridSpan w:val="4"/>
            <w:tcBorders>
              <w:left w:val="nil"/>
              <w:bottom w:val="nil"/>
              <w:right w:val="nil"/>
            </w:tcBorders>
            <w:vAlign w:val="center"/>
          </w:tcPr>
          <w:p w14:paraId="6BAAE028" w14:textId="77777777" w:rsidR="00F73635" w:rsidRPr="009E3B7C" w:rsidRDefault="00F73635" w:rsidP="00F73635">
            <w:pPr>
              <w:rPr>
                <w:rFonts w:cs="Arial"/>
              </w:rPr>
            </w:pPr>
          </w:p>
        </w:tc>
      </w:tr>
    </w:tbl>
    <w:p w14:paraId="23B05C7C" w14:textId="77777777" w:rsidR="0052661D" w:rsidRDefault="0052661D" w:rsidP="00333497">
      <w:pPr>
        <w:pStyle w:val="CoverpageTitle"/>
        <w:spacing w:before="0" w:after="0"/>
        <w:rPr>
          <w:rFonts w:cs="Arial"/>
          <w:szCs w:val="20"/>
        </w:rPr>
      </w:pPr>
    </w:p>
    <w:p w14:paraId="7C4C73E7" w14:textId="77777777" w:rsidR="0052661D" w:rsidRDefault="0052661D" w:rsidP="00333497">
      <w:pPr>
        <w:pStyle w:val="CoverpageTitle"/>
        <w:spacing w:before="0" w:after="0"/>
        <w:rPr>
          <w:rFonts w:cs="Arial"/>
          <w:szCs w:val="20"/>
        </w:rPr>
      </w:pPr>
    </w:p>
    <w:p w14:paraId="616357BB" w14:textId="77777777" w:rsidR="0052661D" w:rsidRDefault="0052661D" w:rsidP="00333497">
      <w:pPr>
        <w:pStyle w:val="CoverpageTitle"/>
        <w:spacing w:before="0" w:after="0"/>
        <w:rPr>
          <w:rFonts w:cs="Arial"/>
          <w:szCs w:val="20"/>
        </w:rPr>
      </w:pPr>
    </w:p>
    <w:p w14:paraId="435A5874" w14:textId="77777777" w:rsidR="0052661D" w:rsidRDefault="0052661D" w:rsidP="00333497">
      <w:pPr>
        <w:pStyle w:val="CoverpageTitle"/>
        <w:spacing w:before="0" w:after="0"/>
        <w:rPr>
          <w:rFonts w:cs="Arial"/>
          <w:szCs w:val="20"/>
        </w:rPr>
      </w:pPr>
    </w:p>
    <w:p w14:paraId="2D7565C4" w14:textId="77777777" w:rsidR="0052661D" w:rsidRDefault="0052661D" w:rsidP="00333497">
      <w:pPr>
        <w:pStyle w:val="CoverpageTitle"/>
        <w:spacing w:before="0" w:after="0"/>
        <w:rPr>
          <w:rFonts w:cs="Arial"/>
          <w:szCs w:val="20"/>
        </w:rPr>
      </w:pPr>
    </w:p>
    <w:p w14:paraId="7103AE6E" w14:textId="77777777" w:rsidR="0052661D" w:rsidRDefault="0052661D" w:rsidP="00333497">
      <w:pPr>
        <w:pStyle w:val="CoverpageTitle"/>
        <w:spacing w:before="0" w:after="0"/>
        <w:rPr>
          <w:rFonts w:cs="Arial"/>
          <w:szCs w:val="20"/>
        </w:rPr>
      </w:pPr>
    </w:p>
    <w:p w14:paraId="197C932A" w14:textId="77777777" w:rsidR="0052661D" w:rsidRDefault="0052661D" w:rsidP="00333497">
      <w:pPr>
        <w:pStyle w:val="CoverpageTitle"/>
        <w:spacing w:before="0" w:after="0"/>
        <w:rPr>
          <w:rFonts w:cs="Arial"/>
          <w:szCs w:val="20"/>
        </w:rPr>
      </w:pPr>
    </w:p>
    <w:p w14:paraId="2702C2EB" w14:textId="3547AB1F" w:rsidR="004305F1" w:rsidRDefault="004305F1" w:rsidP="00333497">
      <w:pPr>
        <w:pStyle w:val="CoverpageTitle"/>
        <w:spacing w:before="0" w:after="0"/>
        <w:rPr>
          <w:rFonts w:cs="Arial"/>
          <w:szCs w:val="20"/>
        </w:rPr>
      </w:pPr>
      <w:r>
        <w:rPr>
          <w:rFonts w:cs="Arial"/>
          <w:szCs w:val="20"/>
        </w:rPr>
        <w:t>Auto-Generated by MagicDraw</w:t>
      </w:r>
    </w:p>
    <w:p w14:paraId="30B3058D" w14:textId="44BD2A4F" w:rsidR="00333497" w:rsidRPr="00142F26" w:rsidRDefault="004305F1" w:rsidP="00333497">
      <w:pPr>
        <w:pStyle w:val="CoverpageTitle"/>
        <w:spacing w:before="0" w:after="0"/>
        <w:rPr>
          <w:rFonts w:cs="Arial"/>
          <w:szCs w:val="20"/>
        </w:rPr>
      </w:pPr>
      <w:r>
        <w:rPr>
          <w:rFonts w:cs="Arial"/>
          <w:szCs w:val="20"/>
        </w:rPr>
        <w:t>Printed Copies a</w:t>
      </w:r>
      <w:r w:rsidR="00333497" w:rsidRPr="00142F26">
        <w:rPr>
          <w:rFonts w:cs="Arial"/>
          <w:szCs w:val="20"/>
        </w:rPr>
        <w:t>re Uncontrolled</w:t>
      </w:r>
    </w:p>
    <w:p w14:paraId="5EE8CDC9" w14:textId="77777777" w:rsidR="00333497" w:rsidRPr="00142F26" w:rsidRDefault="00333497" w:rsidP="00333497">
      <w:pPr>
        <w:pStyle w:val="CoverpageTitle"/>
        <w:spacing w:before="0" w:after="0"/>
        <w:jc w:val="left"/>
        <w:rPr>
          <w:rFonts w:cs="Arial"/>
          <w:b w:val="0"/>
          <w:szCs w:val="20"/>
        </w:rPr>
      </w:pPr>
    </w:p>
    <w:p w14:paraId="242B7083" w14:textId="77777777" w:rsidR="00F76553" w:rsidRDefault="00F76553" w:rsidP="0066402F"/>
    <w:p w14:paraId="318818EC" w14:textId="77777777" w:rsidR="00F76553" w:rsidRPr="004356EC" w:rsidRDefault="00F76553" w:rsidP="0066402F">
      <w:pPr>
        <w:sectPr w:rsidR="00F76553" w:rsidRPr="004356EC" w:rsidSect="00D81576">
          <w:headerReference w:type="default" r:id="rId12"/>
          <w:footerReference w:type="default" r:id="rId13"/>
          <w:pgSz w:w="11907" w:h="16840" w:code="9"/>
          <w:pgMar w:top="1440" w:right="862" w:bottom="1440" w:left="862" w:header="567" w:footer="737" w:gutter="0"/>
          <w:cols w:space="720"/>
        </w:sectPr>
      </w:pPr>
    </w:p>
    <w:p w14:paraId="4D30EC93" w14:textId="77777777" w:rsidR="007841D0" w:rsidRDefault="007841D0" w:rsidP="007841D0">
      <w:pPr>
        <w:pStyle w:val="Heading1"/>
        <w:numPr>
          <w:ilvl w:val="0"/>
          <w:numId w:val="0"/>
        </w:numPr>
        <w:ind w:left="432" w:hanging="432"/>
      </w:pPr>
      <w:bookmarkStart w:id="0" w:name="_Toc6466529"/>
      <w:bookmarkStart w:id="1" w:name="_Toc521186137"/>
      <w:bookmarkStart w:id="2" w:name="_Toc498356804"/>
      <w:r>
        <w:lastRenderedPageBreak/>
        <w:t>Disclaimer</w:t>
      </w:r>
      <w:bookmarkEnd w:id="0"/>
      <w:bookmarkEnd w:id="1"/>
      <w:bookmarkEnd w:id="2"/>
    </w:p>
    <w:p w14:paraId="68F0B13F" w14:textId="77777777" w:rsidR="007841D0" w:rsidRDefault="007841D0" w:rsidP="007841D0"/>
    <w:p w14:paraId="74CCA2AA" w14:textId="72CBA0D6" w:rsidR="007841D0" w:rsidRDefault="007841D0" w:rsidP="007841D0">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171070" w:rsidRPr="00171070">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6989395C" w14:textId="77777777" w:rsidR="007841D0" w:rsidRDefault="007841D0" w:rsidP="007841D0">
      <w:pPr>
        <w:jc w:val="both"/>
        <w:rPr>
          <w:rFonts w:cs="Arial"/>
          <w:b/>
          <w:bCs/>
          <w:color w:val="000000"/>
        </w:rPr>
      </w:pPr>
    </w:p>
    <w:p w14:paraId="506A63F3" w14:textId="35BB7C1D" w:rsidR="007841D0" w:rsidRPr="007163C0" w:rsidRDefault="007841D0" w:rsidP="007841D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w:t>
      </w:r>
      <w:r w:rsidR="00205DB4">
        <w:rPr>
          <w:rFonts w:cs="Arial"/>
          <w:b/>
          <w:color w:val="000000"/>
        </w:rPr>
        <w:t>21</w:t>
      </w:r>
      <w:r w:rsidRPr="007163C0">
        <w:rPr>
          <w:rFonts w:cs="Arial"/>
          <w:b/>
          <w:bCs/>
          <w:color w:val="000000"/>
        </w:rPr>
        <w:t xml:space="preserve"> </w:t>
      </w:r>
      <w:r w:rsidRPr="007163C0">
        <w:rPr>
          <w:rFonts w:cs="Arial"/>
          <w:b/>
          <w:color w:val="000000"/>
        </w:rPr>
        <w:t xml:space="preserve"> Ford Motor Company</w:t>
      </w:r>
    </w:p>
    <w:p w14:paraId="1C893FD7" w14:textId="77777777" w:rsidR="007841D0" w:rsidRPr="009478C8" w:rsidRDefault="007841D0" w:rsidP="007841D0">
      <w:pPr>
        <w:jc w:val="both"/>
        <w:rPr>
          <w:rFonts w:cs="Arial"/>
          <w:color w:val="000000"/>
        </w:rPr>
      </w:pPr>
    </w:p>
    <w:p w14:paraId="5862D76C" w14:textId="77777777" w:rsidR="007841D0" w:rsidRPr="00106737" w:rsidRDefault="007841D0" w:rsidP="007841D0">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62EF2C8A" w14:textId="77777777" w:rsidR="007841D0" w:rsidRPr="00106737" w:rsidRDefault="007841D0" w:rsidP="007841D0">
      <w:pPr>
        <w:jc w:val="both"/>
        <w:rPr>
          <w:rFonts w:cs="Arial"/>
          <w:color w:val="000000"/>
        </w:rPr>
      </w:pPr>
    </w:p>
    <w:p w14:paraId="0C8C8FF7" w14:textId="77777777" w:rsidR="007841D0" w:rsidRPr="00106737" w:rsidRDefault="007841D0" w:rsidP="007841D0">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077BA471" w14:textId="77777777" w:rsidR="007841D0" w:rsidRPr="00106737" w:rsidRDefault="007841D0" w:rsidP="007841D0">
      <w:pPr>
        <w:jc w:val="both"/>
        <w:rPr>
          <w:rFonts w:cs="Arial"/>
          <w:color w:val="000000"/>
        </w:rPr>
      </w:pPr>
    </w:p>
    <w:p w14:paraId="2D602EE3" w14:textId="77777777" w:rsidR="007841D0" w:rsidRPr="00106737" w:rsidRDefault="007841D0" w:rsidP="007841D0">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5DF377E8" w14:textId="77777777" w:rsidR="007841D0" w:rsidRPr="00106737" w:rsidRDefault="007841D0" w:rsidP="007841D0">
      <w:pPr>
        <w:jc w:val="both"/>
        <w:rPr>
          <w:rFonts w:cs="Arial"/>
          <w:color w:val="000000"/>
        </w:rPr>
      </w:pPr>
    </w:p>
    <w:p w14:paraId="604BD705" w14:textId="77777777" w:rsidR="007841D0" w:rsidRPr="00106737" w:rsidRDefault="007841D0" w:rsidP="007841D0">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5884CF8E" w14:textId="77777777" w:rsidR="00227BB0" w:rsidRPr="008C6834" w:rsidRDefault="00227BB0" w:rsidP="0066402F">
      <w:pPr>
        <w:rPr>
          <w:b/>
          <w:bCs/>
          <w:sz w:val="24"/>
          <w:szCs w:val="24"/>
        </w:rPr>
      </w:pPr>
    </w:p>
    <w:p w14:paraId="7A1B5446" w14:textId="77777777" w:rsidR="003A3CDA" w:rsidRDefault="003A3CDA" w:rsidP="007841D0">
      <w:pPr>
        <w:pStyle w:val="Heading1"/>
        <w:numPr>
          <w:ilvl w:val="0"/>
          <w:numId w:val="0"/>
        </w:numPr>
      </w:pPr>
      <w:bookmarkStart w:id="3" w:name="_Toc213483403"/>
      <w:bookmarkStart w:id="4" w:name="_Toc6466530"/>
      <w:commentRangeStart w:id="5"/>
      <w:r w:rsidRPr="005222D9">
        <w:lastRenderedPageBreak/>
        <w:t>Content</w:t>
      </w:r>
      <w:bookmarkEnd w:id="3"/>
      <w:r w:rsidR="007841D0">
        <w:t>s</w:t>
      </w:r>
      <w:commentRangeEnd w:id="5"/>
      <w:r w:rsidR="00922518">
        <w:rPr>
          <w:rStyle w:val="CommentReference"/>
          <w:rFonts w:ascii="Times New Roman" w:hAnsi="Times New Roman" w:cs="Times New Roman"/>
          <w:b w:val="0"/>
          <w:bCs w:val="0"/>
          <w:caps w:val="0"/>
          <w:kern w:val="0"/>
          <w:szCs w:val="20"/>
        </w:rPr>
        <w:commentReference w:id="5"/>
      </w:r>
      <w:bookmarkEnd w:id="4"/>
    </w:p>
    <w:p w14:paraId="057CEB88" w14:textId="77777777" w:rsidR="003D1C3C" w:rsidRPr="003D1C3C" w:rsidRDefault="003D1C3C" w:rsidP="003D1C3C"/>
    <w:p w14:paraId="53731C4F" w14:textId="16C22F64" w:rsidR="00171070" w:rsidRDefault="00E56FFE">
      <w:pPr>
        <w:pStyle w:val="TOC1"/>
        <w:tabs>
          <w:tab w:val="right" w:leader="dot" w:pos="1017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466497" w:history="1"/>
    </w:p>
    <w:p w14:paraId="677E2E45" w14:textId="6D0DF1CF" w:rsidR="00171070" w:rsidRDefault="0052661D">
      <w:pPr>
        <w:pStyle w:val="TOC3"/>
        <w:tabs>
          <w:tab w:val="left" w:pos="1200"/>
          <w:tab w:val="right" w:leader="dot" w:pos="10173"/>
        </w:tabs>
        <w:rPr>
          <w:rFonts w:asciiTheme="minorHAnsi" w:eastAsiaTheme="minorEastAsia" w:hAnsiTheme="minorHAnsi" w:cstheme="minorBidi"/>
          <w:noProof/>
          <w:sz w:val="22"/>
          <w:szCs w:val="22"/>
        </w:rPr>
      </w:pPr>
      <w:hyperlink w:anchor="_Toc6466507" w:history="1"/>
      <w:r w:rsidR="00171070" w:rsidRPr="000F4440">
        <w:rPr>
          <w:rStyle w:val="Hyperlink"/>
          <w:noProof/>
        </w:rPr>
        <w:t>1.1.1</w:t>
      </w:r>
      <w:r w:rsidR="00171070">
        <w:rPr>
          <w:rFonts w:asciiTheme="minorHAnsi" w:eastAsiaTheme="minorEastAsia" w:hAnsiTheme="minorHAnsi" w:cstheme="minorBidi"/>
          <w:noProof/>
          <w:sz w:val="22"/>
          <w:szCs w:val="22"/>
        </w:rPr>
        <w:tab/>
      </w:r>
      <w:r w:rsidR="00171070" w:rsidRPr="000F4440">
        <w:rPr>
          <w:rStyle w:val="Hyperlink"/>
          <w:noProof/>
        </w:rPr>
        <w:t xml:space="preserve">Decomposition of   </w:t>
      </w:r>
      <w:r w:rsidR="00171070">
        <w:rPr>
          <w:noProof/>
          <w:webHidden/>
        </w:rPr>
        <w:tab/>
      </w:r>
      <w:r w:rsidR="00171070">
        <w:rPr>
          <w:noProof/>
          <w:webHidden/>
        </w:rPr>
        <w:fldChar w:fldCharType="begin"/>
      </w:r>
      <w:r w:rsidR="00171070">
        <w:rPr>
          <w:noProof/>
          <w:webHidden/>
        </w:rPr>
        <w:instrText xml:space="preserve"> PAGEREF _Toc6466507 \h </w:instrText>
      </w:r>
      <w:r w:rsidR="00171070">
        <w:rPr>
          <w:noProof/>
          <w:webHidden/>
        </w:rPr>
      </w:r>
      <w:r w:rsidR="00171070">
        <w:rPr>
          <w:noProof/>
          <w:webHidden/>
        </w:rPr>
        <w:fldChar w:fldCharType="separate"/>
      </w:r>
      <w:r w:rsidR="00171070">
        <w:rPr>
          <w:noProof/>
          <w:webHidden/>
        </w:rPr>
        <w:t>4</w:t>
      </w:r>
      <w:r w:rsidR="00171070">
        <w:rPr>
          <w:noProof/>
          <w:webHidden/>
        </w:rPr>
        <w:fldChar w:fldCharType="end"/>
      </w:r>
    </w:p>
    <w:p w14:paraId="78D4CC7C" w14:textId="56DEE0D0" w:rsidR="00171070" w:rsidRDefault="0052661D">
      <w:pPr>
        <w:pStyle w:val="TOC1"/>
        <w:tabs>
          <w:tab w:val="right" w:leader="dot" w:pos="10173"/>
        </w:tabs>
        <w:rPr>
          <w:rFonts w:asciiTheme="minorHAnsi" w:eastAsiaTheme="minorEastAsia" w:hAnsiTheme="minorHAnsi" w:cstheme="minorBidi"/>
          <w:noProof/>
          <w:sz w:val="22"/>
          <w:szCs w:val="22"/>
        </w:rPr>
      </w:pPr>
      <w:hyperlink w:anchor="_Toc6466529" w:history="1"/>
      <w:r w:rsidR="00171070" w:rsidRPr="000F4440">
        <w:rPr>
          <w:rStyle w:val="Hyperlink"/>
          <w:noProof/>
        </w:rPr>
        <w:t>Disclaimer</w:t>
      </w:r>
      <w:r w:rsidR="00171070">
        <w:rPr>
          <w:noProof/>
          <w:webHidden/>
        </w:rPr>
        <w:tab/>
      </w:r>
      <w:r w:rsidR="00171070">
        <w:rPr>
          <w:noProof/>
          <w:webHidden/>
        </w:rPr>
        <w:fldChar w:fldCharType="begin"/>
      </w:r>
      <w:r w:rsidR="00171070">
        <w:rPr>
          <w:noProof/>
          <w:webHidden/>
        </w:rPr>
        <w:instrText xml:space="preserve"> PAGEREF _Toc6466529 \h </w:instrText>
      </w:r>
      <w:r w:rsidR="00171070">
        <w:rPr>
          <w:noProof/>
          <w:webHidden/>
        </w:rPr>
      </w:r>
      <w:r w:rsidR="00171070">
        <w:rPr>
          <w:noProof/>
          <w:webHidden/>
        </w:rPr>
        <w:fldChar w:fldCharType="separate"/>
      </w:r>
      <w:r w:rsidR="00171070">
        <w:rPr>
          <w:noProof/>
          <w:webHidden/>
        </w:rPr>
        <w:t>16</w:t>
      </w:r>
      <w:r w:rsidR="00171070">
        <w:rPr>
          <w:noProof/>
          <w:webHidden/>
        </w:rPr>
        <w:fldChar w:fldCharType="end"/>
      </w:r>
    </w:p>
    <w:p w14:paraId="16B5BCCA" w14:textId="01BEA6C4" w:rsidR="00171070" w:rsidRDefault="0052661D">
      <w:pPr>
        <w:pStyle w:val="TOC1"/>
        <w:tabs>
          <w:tab w:val="right" w:leader="dot" w:pos="10173"/>
        </w:tabs>
        <w:rPr>
          <w:rFonts w:asciiTheme="minorHAnsi" w:eastAsiaTheme="minorEastAsia" w:hAnsiTheme="minorHAnsi" w:cstheme="minorBidi"/>
          <w:noProof/>
          <w:sz w:val="22"/>
          <w:szCs w:val="22"/>
        </w:rPr>
      </w:pPr>
      <w:hyperlink w:anchor="_Toc6466530" w:history="1"/>
      <w:r w:rsidR="00171070" w:rsidRPr="000F4440">
        <w:rPr>
          <w:rStyle w:val="Hyperlink"/>
          <w:noProof/>
        </w:rPr>
        <w:t>Contents</w:t>
      </w:r>
      <w:r w:rsidR="00171070">
        <w:rPr>
          <w:noProof/>
          <w:webHidden/>
        </w:rPr>
        <w:tab/>
      </w:r>
      <w:r w:rsidR="00171070">
        <w:rPr>
          <w:noProof/>
          <w:webHidden/>
        </w:rPr>
        <w:fldChar w:fldCharType="begin"/>
      </w:r>
      <w:r w:rsidR="00171070">
        <w:rPr>
          <w:noProof/>
          <w:webHidden/>
        </w:rPr>
        <w:instrText xml:space="preserve"> PAGEREF _Toc6466530 \h </w:instrText>
      </w:r>
      <w:r w:rsidR="00171070">
        <w:rPr>
          <w:noProof/>
          <w:webHidden/>
        </w:rPr>
      </w:r>
      <w:r w:rsidR="00171070">
        <w:rPr>
          <w:noProof/>
          <w:webHidden/>
        </w:rPr>
        <w:fldChar w:fldCharType="separate"/>
      </w:r>
      <w:r w:rsidR="00171070">
        <w:rPr>
          <w:noProof/>
          <w:webHidden/>
        </w:rPr>
        <w:t>17</w:t>
      </w:r>
      <w:r w:rsidR="00171070">
        <w:rPr>
          <w:noProof/>
          <w:webHidden/>
        </w:rPr>
        <w:fldChar w:fldCharType="end"/>
      </w:r>
    </w:p>
    <w:p w14:paraId="55186214" w14:textId="6E212278" w:rsidR="00171070" w:rsidRDefault="0052661D">
      <w:pPr>
        <w:pStyle w:val="TOC1"/>
        <w:tabs>
          <w:tab w:val="left" w:pos="400"/>
          <w:tab w:val="right" w:leader="dot" w:pos="10173"/>
        </w:tabs>
        <w:rPr>
          <w:rFonts w:asciiTheme="minorHAnsi" w:eastAsiaTheme="minorEastAsia" w:hAnsiTheme="minorHAnsi" w:cstheme="minorBidi"/>
          <w:noProof/>
          <w:sz w:val="22"/>
          <w:szCs w:val="22"/>
        </w:rPr>
      </w:pPr>
      <w:hyperlink w:anchor="_Toc6466531" w:history="1"/>
      <w:r w:rsidR="00171070" w:rsidRPr="000F4440">
        <w:rPr>
          <w:rStyle w:val="Hyperlink"/>
          <w:noProof/>
        </w:rPr>
        <w:t>2</w:t>
      </w:r>
      <w:r w:rsidR="00171070">
        <w:rPr>
          <w:rFonts w:asciiTheme="minorHAnsi" w:eastAsiaTheme="minorEastAsia" w:hAnsiTheme="minorHAnsi" w:cstheme="minorBidi"/>
          <w:noProof/>
          <w:sz w:val="22"/>
          <w:szCs w:val="22"/>
        </w:rPr>
        <w:tab/>
      </w:r>
      <w:r w:rsidR="00171070" w:rsidRPr="000F4440">
        <w:rPr>
          <w:rStyle w:val="Hyperlink"/>
          <w:noProof/>
        </w:rPr>
        <w:t>Introduction</w:t>
      </w:r>
      <w:r w:rsidR="00171070">
        <w:rPr>
          <w:noProof/>
          <w:webHidden/>
        </w:rPr>
        <w:tab/>
      </w:r>
      <w:r w:rsidR="00171070">
        <w:rPr>
          <w:noProof/>
          <w:webHidden/>
        </w:rPr>
        <w:fldChar w:fldCharType="begin"/>
      </w:r>
      <w:r w:rsidR="00171070">
        <w:rPr>
          <w:noProof/>
          <w:webHidden/>
        </w:rPr>
        <w:instrText xml:space="preserve"> PAGEREF _Toc6466531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23778B29" w14:textId="272D6439" w:rsidR="00171070" w:rsidRDefault="0052661D">
      <w:pPr>
        <w:pStyle w:val="TOC2"/>
        <w:tabs>
          <w:tab w:val="left" w:pos="800"/>
          <w:tab w:val="right" w:leader="dot" w:pos="10173"/>
        </w:tabs>
        <w:rPr>
          <w:rFonts w:asciiTheme="minorHAnsi" w:eastAsiaTheme="minorEastAsia" w:hAnsiTheme="minorHAnsi" w:cstheme="minorBidi"/>
          <w:noProof/>
          <w:sz w:val="22"/>
          <w:szCs w:val="22"/>
        </w:rPr>
      </w:pPr>
      <w:hyperlink w:anchor="_Toc6466532" w:history="1"/>
      <w:r w:rsidR="00171070" w:rsidRPr="000F4440">
        <w:rPr>
          <w:rStyle w:val="Hyperlink"/>
          <w:noProof/>
        </w:rPr>
        <w:t>2.1</w:t>
      </w:r>
      <w:r w:rsidR="00171070">
        <w:rPr>
          <w:rFonts w:asciiTheme="minorHAnsi" w:eastAsiaTheme="minorEastAsia" w:hAnsiTheme="minorHAnsi" w:cstheme="minorBidi"/>
          <w:noProof/>
          <w:sz w:val="22"/>
          <w:szCs w:val="22"/>
        </w:rPr>
        <w:tab/>
      </w:r>
      <w:r w:rsidR="00171070" w:rsidRPr="000F4440">
        <w:rPr>
          <w:rStyle w:val="Hyperlink"/>
          <w:noProof/>
        </w:rPr>
        <w:t>Document Purpose</w:t>
      </w:r>
      <w:r w:rsidR="00171070">
        <w:rPr>
          <w:noProof/>
          <w:webHidden/>
        </w:rPr>
        <w:tab/>
      </w:r>
      <w:r w:rsidR="00171070">
        <w:rPr>
          <w:noProof/>
          <w:webHidden/>
        </w:rPr>
        <w:fldChar w:fldCharType="begin"/>
      </w:r>
      <w:r w:rsidR="00171070">
        <w:rPr>
          <w:noProof/>
          <w:webHidden/>
        </w:rPr>
        <w:instrText xml:space="preserve"> PAGEREF _Toc6466532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3C225AF8" w14:textId="1DBBCA2B" w:rsidR="00171070" w:rsidRDefault="0052661D">
      <w:pPr>
        <w:pStyle w:val="TOC2"/>
        <w:tabs>
          <w:tab w:val="left" w:pos="800"/>
          <w:tab w:val="right" w:leader="dot" w:pos="10173"/>
        </w:tabs>
        <w:rPr>
          <w:rFonts w:asciiTheme="minorHAnsi" w:eastAsiaTheme="minorEastAsia" w:hAnsiTheme="minorHAnsi" w:cstheme="minorBidi"/>
          <w:noProof/>
          <w:sz w:val="22"/>
          <w:szCs w:val="22"/>
        </w:rPr>
      </w:pPr>
      <w:hyperlink w:anchor="_Toc6466533" w:history="1"/>
      <w:r w:rsidR="00171070" w:rsidRPr="000F4440">
        <w:rPr>
          <w:rStyle w:val="Hyperlink"/>
          <w:noProof/>
        </w:rPr>
        <w:t>2.2</w:t>
      </w:r>
      <w:r w:rsidR="00171070">
        <w:rPr>
          <w:rFonts w:asciiTheme="minorHAnsi" w:eastAsiaTheme="minorEastAsia" w:hAnsiTheme="minorHAnsi" w:cstheme="minorBidi"/>
          <w:noProof/>
          <w:sz w:val="22"/>
          <w:szCs w:val="22"/>
        </w:rPr>
        <w:tab/>
      </w:r>
      <w:r w:rsidR="00171070" w:rsidRPr="000F4440">
        <w:rPr>
          <w:rStyle w:val="Hyperlink"/>
          <w:noProof/>
        </w:rPr>
        <w:t>Document Scope</w:t>
      </w:r>
      <w:r w:rsidR="00171070">
        <w:rPr>
          <w:noProof/>
          <w:webHidden/>
        </w:rPr>
        <w:tab/>
      </w:r>
      <w:r w:rsidR="00171070">
        <w:rPr>
          <w:noProof/>
          <w:webHidden/>
        </w:rPr>
        <w:fldChar w:fldCharType="begin"/>
      </w:r>
      <w:r w:rsidR="00171070">
        <w:rPr>
          <w:noProof/>
          <w:webHidden/>
        </w:rPr>
        <w:instrText xml:space="preserve"> PAGEREF _Toc6466533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0D08A2FB" w14:textId="7F55926F" w:rsidR="00171070" w:rsidRDefault="0052661D">
      <w:pPr>
        <w:pStyle w:val="TOC2"/>
        <w:tabs>
          <w:tab w:val="left" w:pos="800"/>
          <w:tab w:val="right" w:leader="dot" w:pos="10173"/>
        </w:tabs>
        <w:rPr>
          <w:rFonts w:asciiTheme="minorHAnsi" w:eastAsiaTheme="minorEastAsia" w:hAnsiTheme="minorHAnsi" w:cstheme="minorBidi"/>
          <w:noProof/>
          <w:sz w:val="22"/>
          <w:szCs w:val="22"/>
        </w:rPr>
      </w:pPr>
      <w:hyperlink w:anchor="_Toc6466534" w:history="1"/>
      <w:r w:rsidR="00171070" w:rsidRPr="000F4440">
        <w:rPr>
          <w:rStyle w:val="Hyperlink"/>
          <w:noProof/>
        </w:rPr>
        <w:t>2.3</w:t>
      </w:r>
      <w:r w:rsidR="00171070">
        <w:rPr>
          <w:rFonts w:asciiTheme="minorHAnsi" w:eastAsiaTheme="minorEastAsia" w:hAnsiTheme="minorHAnsi" w:cstheme="minorBidi"/>
          <w:noProof/>
          <w:sz w:val="22"/>
          <w:szCs w:val="22"/>
        </w:rPr>
        <w:tab/>
      </w:r>
      <w:r w:rsidR="00171070" w:rsidRPr="000F4440">
        <w:rPr>
          <w:rStyle w:val="Hyperlink"/>
          <w:noProof/>
        </w:rPr>
        <w:t>Document Audience</w:t>
      </w:r>
      <w:r w:rsidR="00171070">
        <w:rPr>
          <w:noProof/>
          <w:webHidden/>
        </w:rPr>
        <w:tab/>
      </w:r>
      <w:r w:rsidR="00171070">
        <w:rPr>
          <w:noProof/>
          <w:webHidden/>
        </w:rPr>
        <w:fldChar w:fldCharType="begin"/>
      </w:r>
      <w:r w:rsidR="00171070">
        <w:rPr>
          <w:noProof/>
          <w:webHidden/>
        </w:rPr>
        <w:instrText xml:space="preserve"> PAGEREF _Toc6466534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F612438" w14:textId="4167859F" w:rsidR="00171070" w:rsidRDefault="0052661D">
      <w:pPr>
        <w:pStyle w:val="TOC3"/>
        <w:tabs>
          <w:tab w:val="left" w:pos="1200"/>
          <w:tab w:val="right" w:leader="dot" w:pos="10173"/>
        </w:tabs>
        <w:rPr>
          <w:rFonts w:asciiTheme="minorHAnsi" w:eastAsiaTheme="minorEastAsia" w:hAnsiTheme="minorHAnsi" w:cstheme="minorBidi"/>
          <w:noProof/>
          <w:sz w:val="22"/>
          <w:szCs w:val="22"/>
        </w:rPr>
      </w:pPr>
      <w:hyperlink w:anchor="_Toc6466535" w:history="1"/>
      <w:r w:rsidR="00171070" w:rsidRPr="000F4440">
        <w:rPr>
          <w:rStyle w:val="Hyperlink"/>
          <w:noProof/>
        </w:rPr>
        <w:t>2.3.1</w:t>
      </w:r>
      <w:r w:rsidR="00171070">
        <w:rPr>
          <w:rFonts w:asciiTheme="minorHAnsi" w:eastAsiaTheme="minorEastAsia" w:hAnsiTheme="minorHAnsi" w:cstheme="minorBidi"/>
          <w:noProof/>
          <w:sz w:val="22"/>
          <w:szCs w:val="22"/>
        </w:rPr>
        <w:tab/>
      </w:r>
      <w:r w:rsidR="00171070" w:rsidRPr="000F4440">
        <w:rPr>
          <w:rStyle w:val="Hyperlink"/>
          <w:noProof/>
        </w:rPr>
        <w:t>Stakeholder List</w:t>
      </w:r>
      <w:r w:rsidR="00171070">
        <w:rPr>
          <w:noProof/>
          <w:webHidden/>
        </w:rPr>
        <w:tab/>
      </w:r>
      <w:r w:rsidR="00171070">
        <w:rPr>
          <w:noProof/>
          <w:webHidden/>
        </w:rPr>
        <w:fldChar w:fldCharType="begin"/>
      </w:r>
      <w:r w:rsidR="00171070">
        <w:rPr>
          <w:noProof/>
          <w:webHidden/>
        </w:rPr>
        <w:instrText xml:space="preserve"> PAGEREF _Toc6466535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6CB73230" w14:textId="7C94DBA6" w:rsidR="00171070" w:rsidRDefault="0052661D">
      <w:pPr>
        <w:pStyle w:val="TOC2"/>
        <w:tabs>
          <w:tab w:val="left" w:pos="800"/>
          <w:tab w:val="right" w:leader="dot" w:pos="10173"/>
        </w:tabs>
        <w:rPr>
          <w:rFonts w:asciiTheme="minorHAnsi" w:eastAsiaTheme="minorEastAsia" w:hAnsiTheme="minorHAnsi" w:cstheme="minorBidi"/>
          <w:noProof/>
          <w:sz w:val="22"/>
          <w:szCs w:val="22"/>
        </w:rPr>
      </w:pPr>
      <w:hyperlink w:anchor="_Toc6466536" w:history="1"/>
      <w:r w:rsidR="00171070" w:rsidRPr="000F4440">
        <w:rPr>
          <w:rStyle w:val="Hyperlink"/>
          <w:noProof/>
        </w:rPr>
        <w:t>2.4</w:t>
      </w:r>
      <w:r w:rsidR="00171070">
        <w:rPr>
          <w:rFonts w:asciiTheme="minorHAnsi" w:eastAsiaTheme="minorEastAsia" w:hAnsiTheme="minorHAnsi" w:cstheme="minorBidi"/>
          <w:noProof/>
          <w:sz w:val="22"/>
          <w:szCs w:val="22"/>
        </w:rPr>
        <w:tab/>
      </w:r>
      <w:r w:rsidR="00171070" w:rsidRPr="000F4440">
        <w:rPr>
          <w:rStyle w:val="Hyperlink"/>
          <w:noProof/>
        </w:rPr>
        <w:t>Document Organization</w:t>
      </w:r>
      <w:r w:rsidR="00171070">
        <w:rPr>
          <w:noProof/>
          <w:webHidden/>
        </w:rPr>
        <w:tab/>
      </w:r>
      <w:r w:rsidR="00171070">
        <w:rPr>
          <w:noProof/>
          <w:webHidden/>
        </w:rPr>
        <w:fldChar w:fldCharType="begin"/>
      </w:r>
      <w:r w:rsidR="00171070">
        <w:rPr>
          <w:noProof/>
          <w:webHidden/>
        </w:rPr>
        <w:instrText xml:space="preserve"> PAGEREF _Toc6466536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0D3DF8" w14:textId="1F202F90" w:rsidR="00171070" w:rsidRDefault="0052661D">
      <w:pPr>
        <w:pStyle w:val="TOC3"/>
        <w:tabs>
          <w:tab w:val="left" w:pos="1200"/>
          <w:tab w:val="right" w:leader="dot" w:pos="10173"/>
        </w:tabs>
        <w:rPr>
          <w:rFonts w:asciiTheme="minorHAnsi" w:eastAsiaTheme="minorEastAsia" w:hAnsiTheme="minorHAnsi" w:cstheme="minorBidi"/>
          <w:noProof/>
          <w:sz w:val="22"/>
          <w:szCs w:val="22"/>
        </w:rPr>
      </w:pPr>
      <w:hyperlink w:anchor="_Toc6466537" w:history="1"/>
      <w:r w:rsidR="00171070" w:rsidRPr="000F4440">
        <w:rPr>
          <w:rStyle w:val="Hyperlink"/>
          <w:noProof/>
        </w:rPr>
        <w:t>2.4.1</w:t>
      </w:r>
      <w:r w:rsidR="00171070">
        <w:rPr>
          <w:rFonts w:asciiTheme="minorHAnsi" w:eastAsiaTheme="minorEastAsia" w:hAnsiTheme="minorHAnsi" w:cstheme="minorBidi"/>
          <w:noProof/>
          <w:sz w:val="22"/>
          <w:szCs w:val="22"/>
        </w:rPr>
        <w:tab/>
      </w:r>
      <w:r w:rsidR="00171070" w:rsidRPr="000F4440">
        <w:rPr>
          <w:rStyle w:val="Hyperlink"/>
          <w:noProof/>
        </w:rPr>
        <w:t>Document Context</w:t>
      </w:r>
      <w:r w:rsidR="00171070">
        <w:rPr>
          <w:noProof/>
          <w:webHidden/>
        </w:rPr>
        <w:tab/>
      </w:r>
      <w:r w:rsidR="00171070">
        <w:rPr>
          <w:noProof/>
          <w:webHidden/>
        </w:rPr>
        <w:fldChar w:fldCharType="begin"/>
      </w:r>
      <w:r w:rsidR="00171070">
        <w:rPr>
          <w:noProof/>
          <w:webHidden/>
        </w:rPr>
        <w:instrText xml:space="preserve"> PAGEREF _Toc6466537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560F2789" w14:textId="7FEF025D" w:rsidR="00171070" w:rsidRDefault="0052661D">
      <w:pPr>
        <w:pStyle w:val="TOC3"/>
        <w:tabs>
          <w:tab w:val="left" w:pos="1200"/>
          <w:tab w:val="right" w:leader="dot" w:pos="10173"/>
        </w:tabs>
        <w:rPr>
          <w:rFonts w:asciiTheme="minorHAnsi" w:eastAsiaTheme="minorEastAsia" w:hAnsiTheme="minorHAnsi" w:cstheme="minorBidi"/>
          <w:noProof/>
          <w:sz w:val="22"/>
          <w:szCs w:val="22"/>
        </w:rPr>
      </w:pPr>
      <w:hyperlink w:anchor="_Toc6466538" w:history="1"/>
      <w:r w:rsidR="00171070" w:rsidRPr="000F4440">
        <w:rPr>
          <w:rStyle w:val="Hyperlink"/>
          <w:noProof/>
        </w:rPr>
        <w:t>2.4.2</w:t>
      </w:r>
      <w:r w:rsidR="00171070">
        <w:rPr>
          <w:rFonts w:asciiTheme="minorHAnsi" w:eastAsiaTheme="minorEastAsia" w:hAnsiTheme="minorHAnsi" w:cstheme="minorBidi"/>
          <w:noProof/>
          <w:sz w:val="22"/>
          <w:szCs w:val="22"/>
        </w:rPr>
        <w:tab/>
      </w:r>
      <w:r w:rsidR="00171070" w:rsidRPr="000F4440">
        <w:rPr>
          <w:rStyle w:val="Hyperlink"/>
          <w:noProof/>
        </w:rPr>
        <w:t>Document Structure</w:t>
      </w:r>
      <w:r w:rsidR="00171070">
        <w:rPr>
          <w:noProof/>
          <w:webHidden/>
        </w:rPr>
        <w:tab/>
      </w:r>
      <w:r w:rsidR="00171070">
        <w:rPr>
          <w:noProof/>
          <w:webHidden/>
        </w:rPr>
        <w:fldChar w:fldCharType="begin"/>
      </w:r>
      <w:r w:rsidR="00171070">
        <w:rPr>
          <w:noProof/>
          <w:webHidden/>
        </w:rPr>
        <w:instrText xml:space="preserve"> PAGEREF _Toc6466538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E6CA7CF" w14:textId="3FEA694D" w:rsidR="00171070" w:rsidRDefault="0052661D">
      <w:pPr>
        <w:pStyle w:val="TOC2"/>
        <w:tabs>
          <w:tab w:val="left" w:pos="800"/>
          <w:tab w:val="right" w:leader="dot" w:pos="10173"/>
        </w:tabs>
        <w:rPr>
          <w:rFonts w:asciiTheme="minorHAnsi" w:eastAsiaTheme="minorEastAsia" w:hAnsiTheme="minorHAnsi" w:cstheme="minorBidi"/>
          <w:noProof/>
          <w:sz w:val="22"/>
          <w:szCs w:val="22"/>
        </w:rPr>
      </w:pPr>
      <w:hyperlink w:anchor="_Toc6466539" w:history="1"/>
      <w:r w:rsidR="00171070" w:rsidRPr="000F4440">
        <w:rPr>
          <w:rStyle w:val="Hyperlink"/>
          <w:noProof/>
        </w:rPr>
        <w:t>2.5</w:t>
      </w:r>
      <w:r w:rsidR="00171070">
        <w:rPr>
          <w:rFonts w:asciiTheme="minorHAnsi" w:eastAsiaTheme="minorEastAsia" w:hAnsiTheme="minorHAnsi" w:cstheme="minorBidi"/>
          <w:noProof/>
          <w:sz w:val="22"/>
          <w:szCs w:val="22"/>
        </w:rPr>
        <w:tab/>
      </w:r>
      <w:r w:rsidR="00171070" w:rsidRPr="000F4440">
        <w:rPr>
          <w:rStyle w:val="Hyperlink"/>
          <w:noProof/>
        </w:rPr>
        <w:t>Document Conventions</w:t>
      </w:r>
      <w:r w:rsidR="00171070">
        <w:rPr>
          <w:noProof/>
          <w:webHidden/>
        </w:rPr>
        <w:tab/>
      </w:r>
      <w:r w:rsidR="00171070">
        <w:rPr>
          <w:noProof/>
          <w:webHidden/>
        </w:rPr>
        <w:fldChar w:fldCharType="begin"/>
      </w:r>
      <w:r w:rsidR="00171070">
        <w:rPr>
          <w:noProof/>
          <w:webHidden/>
        </w:rPr>
        <w:instrText xml:space="preserve"> PAGEREF _Toc6466539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496E7F66" w14:textId="768CAB49" w:rsidR="00171070" w:rsidRDefault="0052661D">
      <w:pPr>
        <w:pStyle w:val="TOC3"/>
        <w:tabs>
          <w:tab w:val="left" w:pos="1200"/>
          <w:tab w:val="right" w:leader="dot" w:pos="10173"/>
        </w:tabs>
        <w:rPr>
          <w:rFonts w:asciiTheme="minorHAnsi" w:eastAsiaTheme="minorEastAsia" w:hAnsiTheme="minorHAnsi" w:cstheme="minorBidi"/>
          <w:noProof/>
          <w:sz w:val="22"/>
          <w:szCs w:val="22"/>
        </w:rPr>
      </w:pPr>
      <w:hyperlink w:anchor="_Toc6466540" w:history="1"/>
      <w:r w:rsidR="00171070" w:rsidRPr="000F4440">
        <w:rPr>
          <w:rStyle w:val="Hyperlink"/>
          <w:noProof/>
          <w:lang w:val="en-GB"/>
        </w:rPr>
        <w:t>2.5.1</w:t>
      </w:r>
      <w:r w:rsidR="00171070">
        <w:rPr>
          <w:rFonts w:asciiTheme="minorHAnsi" w:eastAsiaTheme="minorEastAsia" w:hAnsiTheme="minorHAnsi" w:cstheme="minorBidi"/>
          <w:noProof/>
          <w:sz w:val="22"/>
          <w:szCs w:val="22"/>
        </w:rPr>
        <w:tab/>
      </w:r>
      <w:r w:rsidR="00171070" w:rsidRPr="000F4440">
        <w:rPr>
          <w:rStyle w:val="Hyperlink"/>
          <w:noProof/>
          <w:lang w:val="en-GB"/>
        </w:rPr>
        <w:t>Requirements Templates</w:t>
      </w:r>
      <w:r w:rsidR="00171070">
        <w:rPr>
          <w:noProof/>
          <w:webHidden/>
        </w:rPr>
        <w:tab/>
      </w:r>
      <w:r w:rsidR="00171070">
        <w:rPr>
          <w:noProof/>
          <w:webHidden/>
        </w:rPr>
        <w:fldChar w:fldCharType="begin"/>
      </w:r>
      <w:r w:rsidR="00171070">
        <w:rPr>
          <w:noProof/>
          <w:webHidden/>
        </w:rPr>
        <w:instrText xml:space="preserve"> PAGEREF _Toc6466540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2F1A45AC" w14:textId="7B7EECEA" w:rsidR="00171070" w:rsidRDefault="0052661D">
      <w:pPr>
        <w:pStyle w:val="TOC1"/>
        <w:tabs>
          <w:tab w:val="left" w:pos="400"/>
          <w:tab w:val="right" w:leader="dot" w:pos="10173"/>
        </w:tabs>
        <w:rPr>
          <w:rFonts w:asciiTheme="minorHAnsi" w:eastAsiaTheme="minorEastAsia" w:hAnsiTheme="minorHAnsi" w:cstheme="minorBidi"/>
          <w:noProof/>
          <w:sz w:val="22"/>
          <w:szCs w:val="22"/>
        </w:rPr>
      </w:pPr>
      <w:hyperlink w:anchor="_Toc6466541" w:history="1"/>
      <w:r w:rsidR="00171070" w:rsidRPr="000F4440">
        <w:rPr>
          <w:rStyle w:val="Hyperlink"/>
          <w:noProof/>
        </w:rPr>
        <w:t>3</w:t>
      </w:r>
      <w:r w:rsidR="00171070">
        <w:rPr>
          <w:rFonts w:asciiTheme="minorHAnsi" w:eastAsiaTheme="minorEastAsia" w:hAnsiTheme="minorHAnsi" w:cstheme="minorBidi"/>
          <w:noProof/>
          <w:sz w:val="22"/>
          <w:szCs w:val="22"/>
        </w:rPr>
        <w:tab/>
      </w:r>
      <w:r w:rsidR="00171070" w:rsidRPr="000F4440">
        <w:rPr>
          <w:rStyle w:val="Hyperlink"/>
          <w:noProof/>
        </w:rPr>
        <w:t>Function Group Description</w:t>
      </w:r>
      <w:r w:rsidR="00171070">
        <w:rPr>
          <w:noProof/>
          <w:webHidden/>
        </w:rPr>
        <w:tab/>
      </w:r>
      <w:r w:rsidR="00171070">
        <w:rPr>
          <w:noProof/>
          <w:webHidden/>
        </w:rPr>
        <w:fldChar w:fldCharType="begin"/>
      </w:r>
      <w:r w:rsidR="00171070">
        <w:rPr>
          <w:noProof/>
          <w:webHidden/>
        </w:rPr>
        <w:instrText xml:space="preserve"> PAGEREF _Toc6466541 \h </w:instrText>
      </w:r>
      <w:r w:rsidR="00171070">
        <w:rPr>
          <w:noProof/>
          <w:webHidden/>
        </w:rPr>
      </w:r>
      <w:r w:rsidR="00171070">
        <w:rPr>
          <w:noProof/>
          <w:webHidden/>
        </w:rPr>
        <w:fldChar w:fldCharType="separate"/>
      </w:r>
      <w:r w:rsidR="00171070">
        <w:rPr>
          <w:noProof/>
          <w:webHidden/>
        </w:rPr>
        <w:t>21</w:t>
      </w:r>
      <w:r w:rsidR="00171070">
        <w:rPr>
          <w:noProof/>
          <w:webHidden/>
        </w:rPr>
        <w:fldChar w:fldCharType="end"/>
      </w:r>
    </w:p>
    <w:p w14:paraId="1DEF9441" w14:textId="1729417C" w:rsidR="00171070" w:rsidRDefault="0052661D">
      <w:pPr>
        <w:pStyle w:val="TOC1"/>
        <w:tabs>
          <w:tab w:val="left" w:pos="400"/>
          <w:tab w:val="right" w:leader="dot" w:pos="10173"/>
        </w:tabs>
        <w:rPr>
          <w:rFonts w:asciiTheme="minorHAnsi" w:eastAsiaTheme="minorEastAsia" w:hAnsiTheme="minorHAnsi" w:cstheme="minorBidi"/>
          <w:noProof/>
          <w:sz w:val="22"/>
          <w:szCs w:val="22"/>
        </w:rPr>
      </w:pPr>
      <w:hyperlink w:anchor="_Toc6466542" w:history="1"/>
      <w:r w:rsidR="00171070" w:rsidRPr="000F4440">
        <w:rPr>
          <w:rStyle w:val="Hyperlink"/>
          <w:noProof/>
        </w:rPr>
        <w:t>4</w:t>
      </w:r>
      <w:r w:rsidR="00171070">
        <w:rPr>
          <w:rFonts w:asciiTheme="minorHAnsi" w:eastAsiaTheme="minorEastAsia" w:hAnsiTheme="minorHAnsi" w:cstheme="minorBidi"/>
          <w:noProof/>
          <w:sz w:val="22"/>
          <w:szCs w:val="22"/>
        </w:rPr>
        <w:tab/>
      </w:r>
      <w:r w:rsidR="00171070" w:rsidRPr="000F4440">
        <w:rPr>
          <w:rStyle w:val="Hyperlink"/>
          <w:noProof/>
        </w:rPr>
        <w:t>Functional Architecture</w:t>
      </w:r>
      <w:r w:rsidR="00171070">
        <w:rPr>
          <w:noProof/>
          <w:webHidden/>
        </w:rPr>
        <w:tab/>
      </w:r>
      <w:r w:rsidR="00171070">
        <w:rPr>
          <w:noProof/>
          <w:webHidden/>
        </w:rPr>
        <w:fldChar w:fldCharType="begin"/>
      </w:r>
      <w:r w:rsidR="00171070">
        <w:rPr>
          <w:noProof/>
          <w:webHidden/>
        </w:rPr>
        <w:instrText xml:space="preserve"> PAGEREF _Toc6466542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0B174102" w14:textId="4CEDD3EE" w:rsidR="00171070" w:rsidRDefault="0052661D">
      <w:pPr>
        <w:pStyle w:val="TOC2"/>
        <w:tabs>
          <w:tab w:val="left" w:pos="800"/>
          <w:tab w:val="right" w:leader="dot" w:pos="10173"/>
        </w:tabs>
        <w:rPr>
          <w:rFonts w:asciiTheme="minorHAnsi" w:eastAsiaTheme="minorEastAsia" w:hAnsiTheme="minorHAnsi" w:cstheme="minorBidi"/>
          <w:noProof/>
          <w:sz w:val="22"/>
          <w:szCs w:val="22"/>
        </w:rPr>
      </w:pPr>
      <w:hyperlink w:anchor="_Toc6466543" w:history="1"/>
      <w:r w:rsidR="00171070" w:rsidRPr="000F4440">
        <w:rPr>
          <w:rStyle w:val="Hyperlink"/>
          <w:noProof/>
        </w:rPr>
        <w:t>4.1</w:t>
      </w:r>
      <w:r w:rsidR="00171070">
        <w:rPr>
          <w:rFonts w:asciiTheme="minorHAnsi" w:eastAsiaTheme="minorEastAsia" w:hAnsiTheme="minorHAnsi" w:cstheme="minorBidi"/>
          <w:noProof/>
          <w:sz w:val="22"/>
          <w:szCs w:val="22"/>
        </w:rPr>
        <w:tab/>
      </w:r>
      <w:r w:rsidR="00171070" w:rsidRPr="000F4440">
        <w:rPr>
          <w:rStyle w:val="Hyperlink"/>
          <w:noProof/>
        </w:rPr>
        <w:t>Description</w:t>
      </w:r>
      <w:r w:rsidR="00171070">
        <w:rPr>
          <w:noProof/>
          <w:webHidden/>
        </w:rPr>
        <w:tab/>
      </w:r>
      <w:r w:rsidR="00171070">
        <w:rPr>
          <w:noProof/>
          <w:webHidden/>
        </w:rPr>
        <w:fldChar w:fldCharType="begin"/>
      </w:r>
      <w:r w:rsidR="00171070">
        <w:rPr>
          <w:noProof/>
          <w:webHidden/>
        </w:rPr>
        <w:instrText xml:space="preserve"> PAGEREF _Toc6466543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6259078" w14:textId="224FC874" w:rsidR="00171070" w:rsidRDefault="0052661D">
      <w:pPr>
        <w:pStyle w:val="TOC2"/>
        <w:tabs>
          <w:tab w:val="left" w:pos="800"/>
          <w:tab w:val="right" w:leader="dot" w:pos="10173"/>
        </w:tabs>
        <w:rPr>
          <w:rFonts w:asciiTheme="minorHAnsi" w:eastAsiaTheme="minorEastAsia" w:hAnsiTheme="minorHAnsi" w:cstheme="minorBidi"/>
          <w:noProof/>
          <w:sz w:val="22"/>
          <w:szCs w:val="22"/>
        </w:rPr>
      </w:pPr>
      <w:hyperlink w:anchor="_Toc6466544" w:history="1"/>
      <w:r w:rsidR="00171070" w:rsidRPr="000F4440">
        <w:rPr>
          <w:rStyle w:val="Hyperlink"/>
          <w:noProof/>
        </w:rPr>
        <w:t>4.2</w:t>
      </w:r>
      <w:r w:rsidR="00171070">
        <w:rPr>
          <w:rFonts w:asciiTheme="minorHAnsi" w:eastAsiaTheme="minorEastAsia" w:hAnsiTheme="minorHAnsi" w:cstheme="minorBidi"/>
          <w:noProof/>
          <w:sz w:val="22"/>
          <w:szCs w:val="22"/>
        </w:rPr>
        <w:tab/>
      </w:r>
      <w:r w:rsidR="00171070" w:rsidRPr="000F4440">
        <w:rPr>
          <w:rStyle w:val="Hyperlink"/>
          <w:noProof/>
        </w:rPr>
        <w:t>Function List</w:t>
      </w:r>
      <w:r w:rsidR="00171070">
        <w:rPr>
          <w:noProof/>
          <w:webHidden/>
        </w:rPr>
        <w:tab/>
      </w:r>
      <w:r w:rsidR="00171070">
        <w:rPr>
          <w:noProof/>
          <w:webHidden/>
        </w:rPr>
        <w:fldChar w:fldCharType="begin"/>
      </w:r>
      <w:r w:rsidR="00171070">
        <w:rPr>
          <w:noProof/>
          <w:webHidden/>
        </w:rPr>
        <w:instrText xml:space="preserve"> PAGEREF _Toc6466544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3A23FB8C" w14:textId="3ECEC3A7" w:rsidR="00171070" w:rsidRDefault="0052661D">
      <w:pPr>
        <w:pStyle w:val="TOC2"/>
        <w:tabs>
          <w:tab w:val="left" w:pos="800"/>
          <w:tab w:val="right" w:leader="dot" w:pos="10173"/>
        </w:tabs>
        <w:rPr>
          <w:rFonts w:asciiTheme="minorHAnsi" w:eastAsiaTheme="minorEastAsia" w:hAnsiTheme="minorHAnsi" w:cstheme="minorBidi"/>
          <w:noProof/>
          <w:sz w:val="22"/>
          <w:szCs w:val="22"/>
        </w:rPr>
      </w:pPr>
      <w:hyperlink w:anchor="_Toc6466545" w:history="1"/>
      <w:r w:rsidR="00171070" w:rsidRPr="000F4440">
        <w:rPr>
          <w:rStyle w:val="Hyperlink"/>
          <w:noProof/>
        </w:rPr>
        <w:t>4.3</w:t>
      </w:r>
      <w:r w:rsidR="00171070">
        <w:rPr>
          <w:rFonts w:asciiTheme="minorHAnsi" w:eastAsiaTheme="minorEastAsia" w:hAnsiTheme="minorHAnsi" w:cstheme="minorBidi"/>
          <w:noProof/>
          <w:sz w:val="22"/>
          <w:szCs w:val="22"/>
        </w:rPr>
        <w:tab/>
      </w:r>
      <w:r w:rsidR="00171070" w:rsidRPr="000F4440">
        <w:rPr>
          <w:rStyle w:val="Hyperlink"/>
          <w:noProof/>
        </w:rPr>
        <w:t>Signal List</w:t>
      </w:r>
      <w:r w:rsidR="00171070">
        <w:rPr>
          <w:noProof/>
          <w:webHidden/>
        </w:rPr>
        <w:tab/>
      </w:r>
      <w:r w:rsidR="00171070">
        <w:rPr>
          <w:noProof/>
          <w:webHidden/>
        </w:rPr>
        <w:fldChar w:fldCharType="begin"/>
      </w:r>
      <w:r w:rsidR="00171070">
        <w:rPr>
          <w:noProof/>
          <w:webHidden/>
        </w:rPr>
        <w:instrText xml:space="preserve"> PAGEREF _Toc6466545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1760D4B" w14:textId="29F6CB4F" w:rsidR="00171070" w:rsidRDefault="0052661D">
      <w:pPr>
        <w:pStyle w:val="TOC1"/>
        <w:tabs>
          <w:tab w:val="left" w:pos="400"/>
          <w:tab w:val="right" w:leader="dot" w:pos="10173"/>
        </w:tabs>
        <w:rPr>
          <w:rFonts w:asciiTheme="minorHAnsi" w:eastAsiaTheme="minorEastAsia" w:hAnsiTheme="minorHAnsi" w:cstheme="minorBidi"/>
          <w:noProof/>
          <w:sz w:val="22"/>
          <w:szCs w:val="22"/>
        </w:rPr>
      </w:pPr>
      <w:hyperlink w:anchor="_Toc6466546" w:history="1"/>
      <w:r w:rsidR="00171070" w:rsidRPr="000F4440">
        <w:rPr>
          <w:rStyle w:val="Hyperlink"/>
          <w:noProof/>
        </w:rPr>
        <w:t>5</w:t>
      </w:r>
      <w:r w:rsidR="00171070">
        <w:rPr>
          <w:rFonts w:asciiTheme="minorHAnsi" w:eastAsiaTheme="minorEastAsia" w:hAnsiTheme="minorHAnsi" w:cstheme="minorBidi"/>
          <w:noProof/>
          <w:sz w:val="22"/>
          <w:szCs w:val="22"/>
        </w:rPr>
        <w:tab/>
      </w:r>
      <w:r w:rsidR="00171070" w:rsidRPr="000F4440">
        <w:rPr>
          <w:rStyle w:val="Hyperlink"/>
          <w:noProof/>
        </w:rPr>
        <w:t>Function Specifications</w:t>
      </w:r>
      <w:r w:rsidR="00171070">
        <w:rPr>
          <w:noProof/>
          <w:webHidden/>
        </w:rPr>
        <w:tab/>
      </w:r>
      <w:r w:rsidR="00171070">
        <w:rPr>
          <w:noProof/>
          <w:webHidden/>
        </w:rPr>
        <w:fldChar w:fldCharType="begin"/>
      </w:r>
      <w:r w:rsidR="00171070">
        <w:rPr>
          <w:noProof/>
          <w:webHidden/>
        </w:rPr>
        <w:instrText xml:space="preserve"> PAGEREF _Toc6466546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8E8AB24" w14:textId="2683FC35" w:rsidR="00171070" w:rsidRDefault="0052661D">
      <w:pPr>
        <w:pStyle w:val="TOC2"/>
        <w:tabs>
          <w:tab w:val="left" w:pos="800"/>
          <w:tab w:val="right" w:leader="dot" w:pos="10173"/>
        </w:tabs>
        <w:rPr>
          <w:rFonts w:asciiTheme="minorHAnsi" w:eastAsiaTheme="minorEastAsia" w:hAnsiTheme="minorHAnsi" w:cstheme="minorBidi"/>
          <w:noProof/>
          <w:sz w:val="22"/>
          <w:szCs w:val="22"/>
        </w:rPr>
      </w:pPr>
      <w:hyperlink w:anchor="_Toc6466547" w:history="1"/>
      <w:r w:rsidR="00171070" w:rsidRPr="000F4440">
        <w:rPr>
          <w:rStyle w:val="Hyperlink"/>
          <w:noProof/>
        </w:rPr>
        <w:t>5.1</w:t>
      </w:r>
      <w:r w:rsidR="00171070">
        <w:rPr>
          <w:rFonts w:asciiTheme="minorHAnsi" w:eastAsiaTheme="minorEastAsia" w:hAnsiTheme="minorHAnsi" w:cstheme="minorBidi"/>
          <w:noProof/>
          <w:sz w:val="22"/>
          <w:szCs w:val="22"/>
        </w:rPr>
        <w:tab/>
      </w:r>
      <w:r w:rsidR="00171070" w:rsidRPr="000F4440">
        <w:rPr>
          <w:rStyle w:val="Hyperlink"/>
          <w:noProof/>
        </w:rPr>
        <w:t xml:space="preserve">  </w:t>
      </w:r>
      <w:bookmarkStart w:id="6" w:name="_d41d8cd98f00b204e9800998ecf8427e"/>
      <w:bookmarkEnd w:id="6"/>
      <w:r w:rsidR="00171070">
        <w:rPr>
          <w:noProof/>
          <w:webHidden/>
        </w:rPr>
        <w:tab/>
      </w:r>
      <w:r w:rsidR="00171070">
        <w:rPr>
          <w:noProof/>
          <w:webHidden/>
        </w:rPr>
        <w:fldChar w:fldCharType="begin"/>
      </w:r>
      <w:r w:rsidR="00171070">
        <w:rPr>
          <w:noProof/>
          <w:webHidden/>
        </w:rPr>
        <w:instrText xml:space="preserve"> PAGEREF _Toc6466547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10FA8D6D" w14:textId="753A694C" w:rsidR="00171070" w:rsidRDefault="0052661D">
      <w:pPr>
        <w:pStyle w:val="TOC3"/>
        <w:tabs>
          <w:tab w:val="left" w:pos="1200"/>
          <w:tab w:val="right" w:leader="dot" w:pos="10173"/>
        </w:tabs>
        <w:rPr>
          <w:rFonts w:asciiTheme="minorHAnsi" w:eastAsiaTheme="minorEastAsia" w:hAnsiTheme="minorHAnsi" w:cstheme="minorBidi"/>
          <w:noProof/>
          <w:sz w:val="22"/>
          <w:szCs w:val="22"/>
        </w:rPr>
      </w:pPr>
      <w:hyperlink w:anchor="_Toc6466548" w:history="1"/>
      <w:r w:rsidR="00171070" w:rsidRPr="000F4440">
        <w:rPr>
          <w:rStyle w:val="Hyperlink"/>
          <w:noProof/>
        </w:rPr>
        <w:t>5.1.1</w:t>
      </w:r>
      <w:r w:rsidR="00171070">
        <w:rPr>
          <w:rFonts w:asciiTheme="minorHAnsi" w:eastAsiaTheme="minorEastAsia" w:hAnsiTheme="minorHAnsi" w:cstheme="minorBidi"/>
          <w:noProof/>
          <w:sz w:val="22"/>
          <w:szCs w:val="22"/>
        </w:rPr>
        <w:tab/>
      </w:r>
      <w:r w:rsidR="00171070" w:rsidRPr="000F4440">
        <w:rPr>
          <w:rStyle w:val="Hyperlink"/>
          <w:noProof/>
        </w:rPr>
        <w:t>Function Overview</w:t>
      </w:r>
      <w:r w:rsidR="00171070">
        <w:rPr>
          <w:noProof/>
          <w:webHidden/>
        </w:rPr>
        <w:tab/>
      </w:r>
      <w:r w:rsidR="00171070">
        <w:rPr>
          <w:noProof/>
          <w:webHidden/>
        </w:rPr>
        <w:fldChar w:fldCharType="begin"/>
      </w:r>
      <w:r w:rsidR="00171070">
        <w:rPr>
          <w:noProof/>
          <w:webHidden/>
        </w:rPr>
        <w:instrText xml:space="preserve"> PAGEREF _Toc6466548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710401F" w14:textId="21B9DEE7" w:rsidR="00171070" w:rsidRDefault="0052661D">
      <w:pPr>
        <w:pStyle w:val="TOC3"/>
        <w:tabs>
          <w:tab w:val="left" w:pos="1200"/>
          <w:tab w:val="right" w:leader="dot" w:pos="10173"/>
        </w:tabs>
        <w:rPr>
          <w:rFonts w:asciiTheme="minorHAnsi" w:eastAsiaTheme="minorEastAsia" w:hAnsiTheme="minorHAnsi" w:cstheme="minorBidi"/>
          <w:noProof/>
          <w:sz w:val="22"/>
          <w:szCs w:val="22"/>
        </w:rPr>
      </w:pPr>
      <w:hyperlink w:anchor="_Toc6466549" w:history="1"/>
      <w:r w:rsidR="00171070" w:rsidRPr="000F4440">
        <w:rPr>
          <w:rStyle w:val="Hyperlink"/>
          <w:noProof/>
        </w:rPr>
        <w:t>5.1.2</w:t>
      </w:r>
      <w:r w:rsidR="00171070">
        <w:rPr>
          <w:rFonts w:asciiTheme="minorHAnsi" w:eastAsiaTheme="minorEastAsia" w:hAnsiTheme="minorHAnsi" w:cstheme="minorBidi"/>
          <w:noProof/>
          <w:sz w:val="22"/>
          <w:szCs w:val="22"/>
        </w:rPr>
        <w:tab/>
      </w:r>
      <w:r w:rsidR="00171070" w:rsidRPr="000F4440">
        <w:rPr>
          <w:rStyle w:val="Hyperlink"/>
          <w:noProof/>
        </w:rPr>
        <w:t>Function Scope</w:t>
      </w:r>
      <w:r w:rsidR="00171070">
        <w:rPr>
          <w:noProof/>
          <w:webHidden/>
        </w:rPr>
        <w:tab/>
      </w:r>
      <w:r w:rsidR="00171070">
        <w:rPr>
          <w:noProof/>
          <w:webHidden/>
        </w:rPr>
        <w:fldChar w:fldCharType="begin"/>
      </w:r>
      <w:r w:rsidR="00171070">
        <w:rPr>
          <w:noProof/>
          <w:webHidden/>
        </w:rPr>
        <w:instrText xml:space="preserve"> PAGEREF _Toc6466549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4578E7F0" w14:textId="39AB0D7D" w:rsidR="00171070" w:rsidRDefault="0052661D">
      <w:pPr>
        <w:pStyle w:val="TOC3"/>
        <w:tabs>
          <w:tab w:val="left" w:pos="1200"/>
          <w:tab w:val="right" w:leader="dot" w:pos="10173"/>
        </w:tabs>
        <w:rPr>
          <w:rFonts w:asciiTheme="minorHAnsi" w:eastAsiaTheme="minorEastAsia" w:hAnsiTheme="minorHAnsi" w:cstheme="minorBidi"/>
          <w:noProof/>
          <w:sz w:val="22"/>
          <w:szCs w:val="22"/>
        </w:rPr>
      </w:pPr>
      <w:hyperlink w:anchor="_Toc6466550" w:history="1"/>
      <w:r w:rsidR="00171070" w:rsidRPr="000F4440">
        <w:rPr>
          <w:rStyle w:val="Hyperlink"/>
          <w:noProof/>
        </w:rPr>
        <w:t>5.1.3</w:t>
      </w:r>
      <w:r w:rsidR="00171070">
        <w:rPr>
          <w:rFonts w:asciiTheme="minorHAnsi" w:eastAsiaTheme="minorEastAsia" w:hAnsiTheme="minorHAnsi" w:cstheme="minorBidi"/>
          <w:noProof/>
          <w:sz w:val="22"/>
          <w:szCs w:val="22"/>
        </w:rPr>
        <w:tab/>
      </w:r>
      <w:r w:rsidR="00171070" w:rsidRPr="000F4440">
        <w:rPr>
          <w:rStyle w:val="Hyperlink"/>
          <w:noProof/>
        </w:rPr>
        <w:t>Function Interfaces</w:t>
      </w:r>
      <w:r w:rsidR="00171070">
        <w:rPr>
          <w:noProof/>
          <w:webHidden/>
        </w:rPr>
        <w:tab/>
      </w:r>
      <w:r w:rsidR="00171070">
        <w:rPr>
          <w:noProof/>
          <w:webHidden/>
        </w:rPr>
        <w:fldChar w:fldCharType="begin"/>
      </w:r>
      <w:r w:rsidR="00171070">
        <w:rPr>
          <w:noProof/>
          <w:webHidden/>
        </w:rPr>
        <w:instrText xml:space="preserve"> PAGEREF _Toc6466550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4A66B3A2" w14:textId="340519D4" w:rsidR="00171070" w:rsidRDefault="0052661D">
      <w:pPr>
        <w:pStyle w:val="TOC3"/>
        <w:tabs>
          <w:tab w:val="left" w:pos="1200"/>
          <w:tab w:val="right" w:leader="dot" w:pos="10173"/>
        </w:tabs>
        <w:rPr>
          <w:rFonts w:asciiTheme="minorHAnsi" w:eastAsiaTheme="minorEastAsia" w:hAnsiTheme="minorHAnsi" w:cstheme="minorBidi"/>
          <w:noProof/>
          <w:sz w:val="22"/>
          <w:szCs w:val="22"/>
        </w:rPr>
      </w:pPr>
      <w:hyperlink w:anchor="_Toc6466551" w:history="1"/>
      <w:r w:rsidR="00171070" w:rsidRPr="000F4440">
        <w:rPr>
          <w:rStyle w:val="Hyperlink"/>
          <w:noProof/>
        </w:rPr>
        <w:t>5.1.4</w:t>
      </w:r>
      <w:r w:rsidR="00171070">
        <w:rPr>
          <w:rFonts w:asciiTheme="minorHAnsi" w:eastAsiaTheme="minorEastAsia" w:hAnsiTheme="minorHAnsi" w:cstheme="minorBidi"/>
          <w:noProof/>
          <w:sz w:val="22"/>
          <w:szCs w:val="22"/>
        </w:rPr>
        <w:tab/>
      </w:r>
      <w:r w:rsidR="00171070" w:rsidRPr="000F4440">
        <w:rPr>
          <w:rStyle w:val="Hyperlink"/>
          <w:noProof/>
        </w:rPr>
        <w:t>Function Modeling</w:t>
      </w:r>
      <w:r w:rsidR="00171070">
        <w:rPr>
          <w:noProof/>
          <w:webHidden/>
        </w:rPr>
        <w:tab/>
      </w:r>
      <w:r w:rsidR="00171070">
        <w:rPr>
          <w:noProof/>
          <w:webHidden/>
        </w:rPr>
        <w:fldChar w:fldCharType="begin"/>
      </w:r>
      <w:r w:rsidR="00171070">
        <w:rPr>
          <w:noProof/>
          <w:webHidden/>
        </w:rPr>
        <w:instrText xml:space="preserve"> PAGEREF _Toc6466551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610638B3" w14:textId="32A30F7A" w:rsidR="00171070" w:rsidRDefault="0052661D">
      <w:pPr>
        <w:pStyle w:val="TOC3"/>
        <w:tabs>
          <w:tab w:val="left" w:pos="1200"/>
          <w:tab w:val="right" w:leader="dot" w:pos="10173"/>
        </w:tabs>
        <w:rPr>
          <w:rFonts w:asciiTheme="minorHAnsi" w:eastAsiaTheme="minorEastAsia" w:hAnsiTheme="minorHAnsi" w:cstheme="minorBidi"/>
          <w:noProof/>
          <w:sz w:val="22"/>
          <w:szCs w:val="22"/>
        </w:rPr>
      </w:pPr>
      <w:hyperlink w:anchor="_Toc6466552" w:history="1"/>
      <w:r w:rsidR="00171070" w:rsidRPr="000F4440">
        <w:rPr>
          <w:rStyle w:val="Hyperlink"/>
          <w:noProof/>
        </w:rPr>
        <w:t>5.1.5</w:t>
      </w:r>
      <w:r w:rsidR="00171070">
        <w:rPr>
          <w:rFonts w:asciiTheme="minorHAnsi" w:eastAsiaTheme="minorEastAsia" w:hAnsiTheme="minorHAnsi" w:cstheme="minorBidi"/>
          <w:noProof/>
          <w:sz w:val="22"/>
          <w:szCs w:val="22"/>
        </w:rPr>
        <w:tab/>
      </w:r>
      <w:r w:rsidR="00171070" w:rsidRPr="000F4440">
        <w:rPr>
          <w:rStyle w:val="Hyperlink"/>
          <w:noProof/>
        </w:rPr>
        <w:t>Function Requirements</w:t>
      </w:r>
      <w:r w:rsidR="00171070">
        <w:rPr>
          <w:noProof/>
          <w:webHidden/>
        </w:rPr>
        <w:tab/>
      </w:r>
      <w:r w:rsidR="00171070">
        <w:rPr>
          <w:noProof/>
          <w:webHidden/>
        </w:rPr>
        <w:fldChar w:fldCharType="begin"/>
      </w:r>
      <w:r w:rsidR="00171070">
        <w:rPr>
          <w:noProof/>
          <w:webHidden/>
        </w:rPr>
        <w:instrText xml:space="preserve"> PAGEREF _Toc6466552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46BA059E" w14:textId="7D0BAC59" w:rsidR="00171070" w:rsidRDefault="0052661D">
      <w:pPr>
        <w:pStyle w:val="TOC1"/>
        <w:tabs>
          <w:tab w:val="left" w:pos="400"/>
          <w:tab w:val="right" w:leader="dot" w:pos="10173"/>
        </w:tabs>
        <w:rPr>
          <w:rFonts w:asciiTheme="minorHAnsi" w:eastAsiaTheme="minorEastAsia" w:hAnsiTheme="minorHAnsi" w:cstheme="minorBidi"/>
          <w:noProof/>
          <w:sz w:val="22"/>
          <w:szCs w:val="22"/>
        </w:rPr>
      </w:pPr>
      <w:hyperlink w:anchor="_Toc6466553" w:history="1"/>
      <w:r w:rsidR="00171070" w:rsidRPr="000F4440">
        <w:rPr>
          <w:rStyle w:val="Hyperlink"/>
          <w:noProof/>
          <w:lang w:val="en-GB"/>
        </w:rPr>
        <w:t>6</w:t>
      </w:r>
      <w:r w:rsidR="00171070">
        <w:rPr>
          <w:rFonts w:asciiTheme="minorHAnsi" w:eastAsiaTheme="minorEastAsia" w:hAnsiTheme="minorHAnsi" w:cstheme="minorBidi"/>
          <w:noProof/>
          <w:sz w:val="22"/>
          <w:szCs w:val="22"/>
        </w:rPr>
        <w:tab/>
      </w:r>
      <w:r w:rsidR="00171070" w:rsidRPr="000F4440">
        <w:rPr>
          <w:rStyle w:val="Hyperlink"/>
          <w:noProof/>
          <w:lang w:val="en-GB"/>
        </w:rPr>
        <w:t>Open Concerns</w:t>
      </w:r>
      <w:r w:rsidR="00171070">
        <w:rPr>
          <w:noProof/>
          <w:webHidden/>
        </w:rPr>
        <w:tab/>
      </w:r>
      <w:r w:rsidR="00171070">
        <w:rPr>
          <w:noProof/>
          <w:webHidden/>
        </w:rPr>
        <w:fldChar w:fldCharType="begin"/>
      </w:r>
      <w:r w:rsidR="00171070">
        <w:rPr>
          <w:noProof/>
          <w:webHidden/>
        </w:rPr>
        <w:instrText xml:space="preserve"> PAGEREF _Toc6466553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69764906" w14:textId="72C3D564" w:rsidR="00171070" w:rsidRDefault="0052661D">
      <w:pPr>
        <w:pStyle w:val="TOC1"/>
        <w:tabs>
          <w:tab w:val="left" w:pos="400"/>
          <w:tab w:val="right" w:leader="dot" w:pos="10173"/>
        </w:tabs>
        <w:rPr>
          <w:rFonts w:asciiTheme="minorHAnsi" w:eastAsiaTheme="minorEastAsia" w:hAnsiTheme="minorHAnsi" w:cstheme="minorBidi"/>
          <w:noProof/>
          <w:sz w:val="22"/>
          <w:szCs w:val="22"/>
        </w:rPr>
      </w:pPr>
      <w:hyperlink w:anchor="_Toc6466554" w:history="1"/>
      <w:r w:rsidR="00171070" w:rsidRPr="000F4440">
        <w:rPr>
          <w:rStyle w:val="Hyperlink"/>
          <w:noProof/>
          <w:lang w:val="en-GB"/>
        </w:rPr>
        <w:t>7</w:t>
      </w:r>
      <w:r w:rsidR="00171070">
        <w:rPr>
          <w:rFonts w:asciiTheme="minorHAnsi" w:eastAsiaTheme="minorEastAsia" w:hAnsiTheme="minorHAnsi" w:cstheme="minorBidi"/>
          <w:noProof/>
          <w:sz w:val="22"/>
          <w:szCs w:val="22"/>
        </w:rPr>
        <w:tab/>
      </w:r>
      <w:r w:rsidR="00171070" w:rsidRPr="000F4440">
        <w:rPr>
          <w:rStyle w:val="Hyperlink"/>
          <w:noProof/>
          <w:lang w:val="en-GB"/>
        </w:rPr>
        <w:t>Revision History</w:t>
      </w:r>
      <w:r w:rsidR="00171070">
        <w:rPr>
          <w:noProof/>
          <w:webHidden/>
        </w:rPr>
        <w:tab/>
      </w:r>
      <w:r w:rsidR="00171070">
        <w:rPr>
          <w:noProof/>
          <w:webHidden/>
        </w:rPr>
        <w:fldChar w:fldCharType="begin"/>
      </w:r>
      <w:r w:rsidR="00171070">
        <w:rPr>
          <w:noProof/>
          <w:webHidden/>
        </w:rPr>
        <w:instrText xml:space="preserve"> PAGEREF _Toc6466554 \h </w:instrText>
      </w:r>
      <w:r w:rsidR="00171070">
        <w:rPr>
          <w:noProof/>
          <w:webHidden/>
        </w:rPr>
      </w:r>
      <w:r w:rsidR="00171070">
        <w:rPr>
          <w:noProof/>
          <w:webHidden/>
        </w:rPr>
        <w:fldChar w:fldCharType="separate"/>
      </w:r>
      <w:r w:rsidR="00171070">
        <w:rPr>
          <w:noProof/>
          <w:webHidden/>
        </w:rPr>
        <w:t>33</w:t>
      </w:r>
      <w:r w:rsidR="00171070">
        <w:rPr>
          <w:noProof/>
          <w:webHidden/>
        </w:rPr>
        <w:fldChar w:fldCharType="end"/>
      </w:r>
    </w:p>
    <w:p w14:paraId="79DC6815" w14:textId="7A9BF78F" w:rsidR="00171070" w:rsidRDefault="0052661D">
      <w:pPr>
        <w:pStyle w:val="TOC1"/>
        <w:tabs>
          <w:tab w:val="left" w:pos="400"/>
          <w:tab w:val="right" w:leader="dot" w:pos="10173"/>
        </w:tabs>
        <w:rPr>
          <w:rFonts w:asciiTheme="minorHAnsi" w:eastAsiaTheme="minorEastAsia" w:hAnsiTheme="minorHAnsi" w:cstheme="minorBidi"/>
          <w:noProof/>
          <w:sz w:val="22"/>
          <w:szCs w:val="22"/>
        </w:rPr>
      </w:pPr>
      <w:hyperlink w:anchor="_Toc6466556" w:history="1"/>
      <w:r w:rsidR="00171070" w:rsidRPr="000F4440">
        <w:rPr>
          <w:rStyle w:val="Hyperlink"/>
          <w:noProof/>
          <w:lang w:val="en-GB"/>
        </w:rPr>
        <w:t>8</w:t>
      </w:r>
      <w:r w:rsidR="00171070">
        <w:rPr>
          <w:rFonts w:asciiTheme="minorHAnsi" w:eastAsiaTheme="minorEastAsia" w:hAnsiTheme="minorHAnsi" w:cstheme="minorBidi"/>
          <w:noProof/>
          <w:sz w:val="22"/>
          <w:szCs w:val="22"/>
        </w:rPr>
        <w:tab/>
      </w:r>
      <w:r w:rsidR="00171070" w:rsidRPr="000F4440">
        <w:rPr>
          <w:rStyle w:val="Hyperlink"/>
          <w:noProof/>
          <w:lang w:val="en-GB"/>
        </w:rPr>
        <w:t>Appendix</w:t>
      </w:r>
      <w:r w:rsidR="00171070">
        <w:rPr>
          <w:noProof/>
          <w:webHidden/>
        </w:rPr>
        <w:tab/>
      </w:r>
      <w:r w:rsidR="00171070">
        <w:rPr>
          <w:noProof/>
          <w:webHidden/>
        </w:rPr>
        <w:fldChar w:fldCharType="begin"/>
      </w:r>
      <w:r w:rsidR="00171070">
        <w:rPr>
          <w:noProof/>
          <w:webHidden/>
        </w:rPr>
        <w:instrText xml:space="preserve"> PAGEREF _Toc6466556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1791E5F7" w14:textId="20618190" w:rsidR="00171070" w:rsidRDefault="0052661D">
      <w:pPr>
        <w:pStyle w:val="TOC2"/>
        <w:tabs>
          <w:tab w:val="left" w:pos="800"/>
          <w:tab w:val="right" w:leader="dot" w:pos="10173"/>
        </w:tabs>
        <w:rPr>
          <w:rFonts w:asciiTheme="minorHAnsi" w:eastAsiaTheme="minorEastAsia" w:hAnsiTheme="minorHAnsi" w:cstheme="minorBidi"/>
          <w:noProof/>
          <w:sz w:val="22"/>
          <w:szCs w:val="22"/>
        </w:rPr>
      </w:pPr>
      <w:hyperlink w:anchor="_Toc6466557" w:history="1"/>
      <w:r w:rsidR="00171070" w:rsidRPr="000F4440">
        <w:rPr>
          <w:rStyle w:val="Hyperlink"/>
          <w:noProof/>
          <w:lang w:val="en-GB"/>
        </w:rPr>
        <w:t>8.1</w:t>
      </w:r>
      <w:r w:rsidR="00171070">
        <w:rPr>
          <w:rFonts w:asciiTheme="minorHAnsi" w:eastAsiaTheme="minorEastAsia" w:hAnsiTheme="minorHAnsi" w:cstheme="minorBidi"/>
          <w:noProof/>
          <w:sz w:val="22"/>
          <w:szCs w:val="22"/>
        </w:rPr>
        <w:tab/>
      </w:r>
      <w:r w:rsidR="00171070" w:rsidRPr="000F4440">
        <w:rPr>
          <w:rStyle w:val="Hyperlink"/>
          <w:noProof/>
          <w:lang w:val="en-GB"/>
        </w:rPr>
        <w:t>Data Dictionary</w:t>
      </w:r>
      <w:r w:rsidR="00171070">
        <w:rPr>
          <w:noProof/>
          <w:webHidden/>
        </w:rPr>
        <w:tab/>
      </w:r>
      <w:r w:rsidR="00171070">
        <w:rPr>
          <w:noProof/>
          <w:webHidden/>
        </w:rPr>
        <w:fldChar w:fldCharType="begin"/>
      </w:r>
      <w:r w:rsidR="00171070">
        <w:rPr>
          <w:noProof/>
          <w:webHidden/>
        </w:rPr>
        <w:instrText xml:space="preserve"> PAGEREF _Toc6466557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33003C7" w14:textId="761345D9" w:rsidR="00171070" w:rsidRDefault="0052661D">
      <w:pPr>
        <w:pStyle w:val="TOC3"/>
        <w:tabs>
          <w:tab w:val="left" w:pos="1200"/>
          <w:tab w:val="right" w:leader="dot" w:pos="10173"/>
        </w:tabs>
        <w:rPr>
          <w:rFonts w:asciiTheme="minorHAnsi" w:eastAsiaTheme="minorEastAsia" w:hAnsiTheme="minorHAnsi" w:cstheme="minorBidi"/>
          <w:noProof/>
          <w:sz w:val="22"/>
          <w:szCs w:val="22"/>
        </w:rPr>
      </w:pPr>
      <w:hyperlink w:anchor="_Toc6466558" w:history="1"/>
      <w:r w:rsidR="00171070" w:rsidRPr="000F4440">
        <w:rPr>
          <w:rStyle w:val="Hyperlink"/>
          <w:noProof/>
          <w:lang w:val="en-GB"/>
        </w:rPr>
        <w:t>8.1.1</w:t>
      </w:r>
      <w:r w:rsidR="00171070">
        <w:rPr>
          <w:rFonts w:asciiTheme="minorHAnsi" w:eastAsiaTheme="minorEastAsia" w:hAnsiTheme="minorHAnsi" w:cstheme="minorBidi"/>
          <w:noProof/>
          <w:sz w:val="22"/>
          <w:szCs w:val="22"/>
        </w:rPr>
        <w:tab/>
      </w:r>
      <w:r w:rsidR="00171070" w:rsidRPr="000F4440">
        <w:rPr>
          <w:rStyle w:val="Hyperlink"/>
          <w:noProof/>
          <w:lang w:val="en-GB"/>
        </w:rPr>
        <w:t>Logical Signals</w:t>
      </w:r>
      <w:r w:rsidR="00171070">
        <w:rPr>
          <w:noProof/>
          <w:webHidden/>
        </w:rPr>
        <w:tab/>
      </w:r>
      <w:r w:rsidR="00171070">
        <w:rPr>
          <w:noProof/>
          <w:webHidden/>
        </w:rPr>
        <w:fldChar w:fldCharType="begin"/>
      </w:r>
      <w:r w:rsidR="00171070">
        <w:rPr>
          <w:noProof/>
          <w:webHidden/>
        </w:rPr>
        <w:instrText xml:space="preserve"> PAGEREF _Toc6466558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40DDB55" w14:textId="33EB419A" w:rsidR="00171070" w:rsidRDefault="0052661D">
      <w:pPr>
        <w:pStyle w:val="TOC3"/>
        <w:tabs>
          <w:tab w:val="left" w:pos="1200"/>
          <w:tab w:val="right" w:leader="dot" w:pos="10173"/>
        </w:tabs>
        <w:rPr>
          <w:rFonts w:asciiTheme="minorHAnsi" w:eastAsiaTheme="minorEastAsia" w:hAnsiTheme="minorHAnsi" w:cstheme="minorBidi"/>
          <w:noProof/>
          <w:sz w:val="22"/>
          <w:szCs w:val="22"/>
        </w:rPr>
      </w:pPr>
      <w:hyperlink w:anchor="_Toc6466559" w:history="1"/>
      <w:r w:rsidR="00171070" w:rsidRPr="000F4440">
        <w:rPr>
          <w:rStyle w:val="Hyperlink"/>
          <w:noProof/>
          <w:lang w:val="en-GB"/>
        </w:rPr>
        <w:t>8.1.2</w:t>
      </w:r>
      <w:r w:rsidR="00171070">
        <w:rPr>
          <w:rFonts w:asciiTheme="minorHAnsi" w:eastAsiaTheme="minorEastAsia" w:hAnsiTheme="minorHAnsi" w:cstheme="minorBidi"/>
          <w:noProof/>
          <w:sz w:val="22"/>
          <w:szCs w:val="22"/>
        </w:rPr>
        <w:tab/>
      </w:r>
      <w:r w:rsidR="00171070" w:rsidRPr="000F4440">
        <w:rPr>
          <w:rStyle w:val="Hyperlink"/>
          <w:noProof/>
          <w:lang w:val="en-GB"/>
        </w:rPr>
        <w:t>Logical Parameters</w:t>
      </w:r>
      <w:r w:rsidR="00171070">
        <w:rPr>
          <w:noProof/>
          <w:webHidden/>
        </w:rPr>
        <w:tab/>
      </w:r>
      <w:r w:rsidR="00171070">
        <w:rPr>
          <w:noProof/>
          <w:webHidden/>
        </w:rPr>
        <w:fldChar w:fldCharType="begin"/>
      </w:r>
      <w:r w:rsidR="00171070">
        <w:rPr>
          <w:noProof/>
          <w:webHidden/>
        </w:rPr>
        <w:instrText xml:space="preserve"> PAGEREF _Toc6466559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2A43740" w14:textId="00E68C66" w:rsidR="00171070" w:rsidRDefault="0052661D">
      <w:pPr>
        <w:pStyle w:val="TOC3"/>
        <w:tabs>
          <w:tab w:val="left" w:pos="1200"/>
          <w:tab w:val="right" w:leader="dot" w:pos="10173"/>
        </w:tabs>
        <w:rPr>
          <w:rFonts w:asciiTheme="minorHAnsi" w:eastAsiaTheme="minorEastAsia" w:hAnsiTheme="minorHAnsi" w:cstheme="minorBidi"/>
          <w:noProof/>
          <w:sz w:val="22"/>
          <w:szCs w:val="22"/>
        </w:rPr>
      </w:pPr>
      <w:hyperlink w:anchor="_Toc6466560" w:history="1"/>
      <w:r w:rsidR="00171070" w:rsidRPr="000F4440">
        <w:rPr>
          <w:rStyle w:val="Hyperlink"/>
          <w:noProof/>
          <w:lang w:val="en-GB"/>
        </w:rPr>
        <w:t>8.1.3</w:t>
      </w:r>
      <w:r w:rsidR="00171070">
        <w:rPr>
          <w:rFonts w:asciiTheme="minorHAnsi" w:eastAsiaTheme="minorEastAsia" w:hAnsiTheme="minorHAnsi" w:cstheme="minorBidi"/>
          <w:noProof/>
          <w:sz w:val="22"/>
          <w:szCs w:val="22"/>
        </w:rPr>
        <w:tab/>
      </w:r>
      <w:r w:rsidR="00171070" w:rsidRPr="000F4440">
        <w:rPr>
          <w:rStyle w:val="Hyperlink"/>
          <w:noProof/>
          <w:lang w:val="en-GB"/>
        </w:rPr>
        <w:t>Encoding Types</w:t>
      </w:r>
      <w:r w:rsidR="00171070">
        <w:rPr>
          <w:noProof/>
          <w:webHidden/>
        </w:rPr>
        <w:tab/>
      </w:r>
      <w:r w:rsidR="00171070">
        <w:rPr>
          <w:noProof/>
          <w:webHidden/>
        </w:rPr>
        <w:fldChar w:fldCharType="begin"/>
      </w:r>
      <w:r w:rsidR="00171070">
        <w:rPr>
          <w:noProof/>
          <w:webHidden/>
        </w:rPr>
        <w:instrText xml:space="preserve"> PAGEREF _Toc6466560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00E87755" w14:textId="7660D48E" w:rsidR="00171070" w:rsidRDefault="0052661D">
      <w:pPr>
        <w:pStyle w:val="TOC2"/>
        <w:tabs>
          <w:tab w:val="left" w:pos="800"/>
          <w:tab w:val="right" w:leader="dot" w:pos="10173"/>
        </w:tabs>
        <w:rPr>
          <w:rFonts w:asciiTheme="minorHAnsi" w:eastAsiaTheme="minorEastAsia" w:hAnsiTheme="minorHAnsi" w:cstheme="minorBidi"/>
          <w:noProof/>
          <w:sz w:val="22"/>
          <w:szCs w:val="22"/>
        </w:rPr>
      </w:pPr>
      <w:hyperlink w:anchor="_Toc6466561" w:history="1"/>
      <w:r w:rsidR="00171070" w:rsidRPr="000F4440">
        <w:rPr>
          <w:rStyle w:val="Hyperlink"/>
          <w:noProof/>
        </w:rPr>
        <w:t>8.2</w:t>
      </w:r>
      <w:r w:rsidR="00171070">
        <w:rPr>
          <w:rFonts w:asciiTheme="minorHAnsi" w:eastAsiaTheme="minorEastAsia" w:hAnsiTheme="minorHAnsi" w:cstheme="minorBidi"/>
          <w:noProof/>
          <w:sz w:val="22"/>
          <w:szCs w:val="22"/>
        </w:rPr>
        <w:tab/>
      </w:r>
      <w:r w:rsidR="00171070" w:rsidRPr="000F4440">
        <w:rPr>
          <w:rStyle w:val="Hyperlink"/>
          <w:noProof/>
        </w:rPr>
        <w:t>Glossary</w:t>
      </w:r>
      <w:r w:rsidR="00171070">
        <w:rPr>
          <w:noProof/>
          <w:webHidden/>
        </w:rPr>
        <w:tab/>
      </w:r>
      <w:r w:rsidR="00171070">
        <w:rPr>
          <w:noProof/>
          <w:webHidden/>
        </w:rPr>
        <w:fldChar w:fldCharType="begin"/>
      </w:r>
      <w:r w:rsidR="00171070">
        <w:rPr>
          <w:noProof/>
          <w:webHidden/>
        </w:rPr>
        <w:instrText xml:space="preserve"> PAGEREF _Toc6466561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136ACA0" w14:textId="586D009B" w:rsidR="00171070" w:rsidRDefault="0052661D">
      <w:pPr>
        <w:pStyle w:val="TOC3"/>
        <w:tabs>
          <w:tab w:val="left" w:pos="1200"/>
          <w:tab w:val="right" w:leader="dot" w:pos="10173"/>
        </w:tabs>
        <w:rPr>
          <w:rFonts w:asciiTheme="minorHAnsi" w:eastAsiaTheme="minorEastAsia" w:hAnsiTheme="minorHAnsi" w:cstheme="minorBidi"/>
          <w:noProof/>
          <w:sz w:val="22"/>
          <w:szCs w:val="22"/>
        </w:rPr>
      </w:pPr>
      <w:hyperlink w:anchor="_Toc6466562" w:history="1"/>
      <w:r w:rsidR="00171070" w:rsidRPr="000F4440">
        <w:rPr>
          <w:rStyle w:val="Hyperlink"/>
          <w:noProof/>
        </w:rPr>
        <w:t>8.2.1</w:t>
      </w:r>
      <w:r w:rsidR="00171070">
        <w:rPr>
          <w:rFonts w:asciiTheme="minorHAnsi" w:eastAsiaTheme="minorEastAsia" w:hAnsiTheme="minorHAnsi" w:cstheme="minorBidi"/>
          <w:noProof/>
          <w:sz w:val="22"/>
          <w:szCs w:val="22"/>
        </w:rPr>
        <w:tab/>
      </w:r>
      <w:r w:rsidR="00171070" w:rsidRPr="000F4440">
        <w:rPr>
          <w:rStyle w:val="Hyperlink"/>
          <w:noProof/>
        </w:rPr>
        <w:t>Definitions</w:t>
      </w:r>
      <w:r w:rsidR="00171070">
        <w:rPr>
          <w:noProof/>
          <w:webHidden/>
        </w:rPr>
        <w:tab/>
      </w:r>
      <w:r w:rsidR="00171070">
        <w:rPr>
          <w:noProof/>
          <w:webHidden/>
        </w:rPr>
        <w:fldChar w:fldCharType="begin"/>
      </w:r>
      <w:r w:rsidR="00171070">
        <w:rPr>
          <w:noProof/>
          <w:webHidden/>
        </w:rPr>
        <w:instrText xml:space="preserve"> PAGEREF _Toc6466562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9897188" w14:textId="44A8E6D5" w:rsidR="00171070" w:rsidRDefault="0052661D">
      <w:pPr>
        <w:pStyle w:val="TOC3"/>
        <w:tabs>
          <w:tab w:val="left" w:pos="1200"/>
          <w:tab w:val="right" w:leader="dot" w:pos="10173"/>
        </w:tabs>
        <w:rPr>
          <w:rFonts w:asciiTheme="minorHAnsi" w:eastAsiaTheme="minorEastAsia" w:hAnsiTheme="minorHAnsi" w:cstheme="minorBidi"/>
          <w:noProof/>
          <w:sz w:val="22"/>
          <w:szCs w:val="22"/>
        </w:rPr>
      </w:pPr>
      <w:hyperlink w:anchor="_Toc6466563" w:history="1"/>
      <w:r w:rsidR="00171070" w:rsidRPr="000F4440">
        <w:rPr>
          <w:rStyle w:val="Hyperlink"/>
          <w:noProof/>
        </w:rPr>
        <w:t>8.2.2</w:t>
      </w:r>
      <w:r w:rsidR="00171070">
        <w:rPr>
          <w:rFonts w:asciiTheme="minorHAnsi" w:eastAsiaTheme="minorEastAsia" w:hAnsiTheme="minorHAnsi" w:cstheme="minorBidi"/>
          <w:noProof/>
          <w:sz w:val="22"/>
          <w:szCs w:val="22"/>
        </w:rPr>
        <w:tab/>
      </w:r>
      <w:r w:rsidR="00171070" w:rsidRPr="000F4440">
        <w:rPr>
          <w:rStyle w:val="Hyperlink"/>
          <w:noProof/>
        </w:rPr>
        <w:t>Abbreviations</w:t>
      </w:r>
      <w:r w:rsidR="00171070">
        <w:rPr>
          <w:noProof/>
          <w:webHidden/>
        </w:rPr>
        <w:tab/>
      </w:r>
      <w:r w:rsidR="00171070">
        <w:rPr>
          <w:noProof/>
          <w:webHidden/>
        </w:rPr>
        <w:fldChar w:fldCharType="begin"/>
      </w:r>
      <w:r w:rsidR="00171070">
        <w:rPr>
          <w:noProof/>
          <w:webHidden/>
        </w:rPr>
        <w:instrText xml:space="preserve"> PAGEREF _Toc6466563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D3A5872" w14:textId="1344DA30" w:rsidR="003A3CDA" w:rsidRDefault="00E56FFE" w:rsidP="00A02420">
      <w:r>
        <w:fldChar w:fldCharType="end"/>
      </w:r>
    </w:p>
    <w:p w14:paraId="125FD69F" w14:textId="77777777" w:rsidR="007A0C37" w:rsidRDefault="007A0C37" w:rsidP="007A0C37">
      <w:pPr>
        <w:rPr>
          <w:b/>
          <w:sz w:val="32"/>
        </w:rPr>
      </w:pPr>
      <w:r>
        <w:rPr>
          <w:b/>
          <w:sz w:val="32"/>
        </w:rPr>
        <w:t>List of Figures</w:t>
      </w:r>
    </w:p>
    <w:p w14:paraId="2ABB932A" w14:textId="3F2449F5" w:rsidR="00171070" w:rsidRDefault="007A0C37">
      <w:pPr>
        <w:pStyle w:val="TableofFigures"/>
        <w:tabs>
          <w:tab w:val="right" w:leader="dot" w:pos="10173"/>
        </w:tabs>
        <w:rPr>
          <w:rFonts w:asciiTheme="minorHAnsi" w:eastAsiaTheme="minorEastAsia" w:hAnsiTheme="minorHAnsi" w:cstheme="minorBidi"/>
          <w:noProof/>
          <w:sz w:val="22"/>
          <w:szCs w:val="22"/>
        </w:rPr>
      </w:pPr>
      <w:r w:rsidRPr="007A0C37">
        <w:rPr>
          <w:b/>
        </w:rPr>
        <w:fldChar w:fldCharType="begin"/>
      </w:r>
      <w:r w:rsidRPr="007A0C37">
        <w:rPr>
          <w:b/>
        </w:rPr>
        <w:instrText xml:space="preserve"> TOC \h \z \c "Figure" </w:instrText>
      </w:r>
      <w:r w:rsidRPr="007A0C37">
        <w:rPr>
          <w:b/>
        </w:rPr>
        <w:fldChar w:fldCharType="separate"/>
      </w:r>
      <w:hyperlink w:anchor="_Toc6466564" w:history="1"/>
      <w:r w:rsidR="00171070" w:rsidRPr="0041425D">
        <w:rPr>
          <w:rStyle w:val="Hyperlink"/>
          <w:noProof/>
        </w:rPr>
        <w:t>Figure 1 Activity diagram “</w:t>
      </w:r>
      <w:r w:rsidR="00171070" w:rsidRPr="0041425D">
        <w:rPr>
          <w:rStyle w:val="Hyperlink"/>
          <w:rFonts w:cs="Arial"/>
          <w:bCs/>
          <w:noProof/>
        </w:rPr>
        <w:t>” depicting black box behavior collaboration</w:t>
      </w:r>
      <w:r w:rsidR="00171070">
        <w:rPr>
          <w:noProof/>
          <w:webHidden/>
        </w:rPr>
        <w:tab/>
      </w:r>
      <w:r w:rsidR="00171070">
        <w:rPr>
          <w:noProof/>
          <w:webHidden/>
        </w:rPr>
        <w:fldChar w:fldCharType="begin"/>
      </w:r>
      <w:r w:rsidR="00171070">
        <w:rPr>
          <w:noProof/>
          <w:webHidden/>
        </w:rPr>
        <w:instrText xml:space="preserve"> PAGEREF _Toc6466564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79097DEF" w14:textId="3234968A" w:rsidR="00171070" w:rsidRDefault="0052661D">
      <w:pPr>
        <w:pStyle w:val="TableofFigures"/>
        <w:tabs>
          <w:tab w:val="right" w:leader="dot" w:pos="10173"/>
        </w:tabs>
        <w:rPr>
          <w:rFonts w:asciiTheme="minorHAnsi" w:eastAsiaTheme="minorEastAsia" w:hAnsiTheme="minorHAnsi" w:cstheme="minorBidi"/>
          <w:noProof/>
          <w:sz w:val="22"/>
          <w:szCs w:val="22"/>
        </w:rPr>
      </w:pPr>
      <w:hyperlink w:anchor="_Toc6466565" w:history="1"/>
      <w:r w:rsidR="00171070" w:rsidRPr="0041425D">
        <w:rPr>
          <w:rStyle w:val="Hyperlink"/>
          <w:noProof/>
        </w:rPr>
        <w:t>Figure 2: Activity Diagram of   “” calling   “”</w:t>
      </w:r>
      <w:r w:rsidR="00171070">
        <w:rPr>
          <w:noProof/>
          <w:webHidden/>
        </w:rPr>
        <w:tab/>
      </w:r>
      <w:r w:rsidR="00171070">
        <w:rPr>
          <w:noProof/>
          <w:webHidden/>
        </w:rPr>
        <w:fldChar w:fldCharType="begin"/>
      </w:r>
      <w:r w:rsidR="00171070">
        <w:rPr>
          <w:noProof/>
          <w:webHidden/>
        </w:rPr>
        <w:instrText xml:space="preserve"> PAGEREF _Toc6466565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7C312531" w14:textId="10FDD7E1" w:rsidR="00171070" w:rsidRDefault="0052661D">
      <w:pPr>
        <w:pStyle w:val="TableofFigures"/>
        <w:tabs>
          <w:tab w:val="right" w:leader="dot" w:pos="10173"/>
        </w:tabs>
        <w:rPr>
          <w:rFonts w:asciiTheme="minorHAnsi" w:eastAsiaTheme="minorEastAsia" w:hAnsiTheme="minorHAnsi" w:cstheme="minorBidi"/>
          <w:noProof/>
          <w:sz w:val="22"/>
          <w:szCs w:val="22"/>
        </w:rPr>
      </w:pPr>
      <w:hyperlink w:anchor="_Toc6466566" w:history="1"/>
      <w:r w:rsidR="00171070" w:rsidRPr="0041425D">
        <w:rPr>
          <w:rStyle w:val="Hyperlink"/>
          <w:noProof/>
        </w:rPr>
        <w:t xml:space="preserve">Figure 3: </w:t>
      </w:r>
      <w:r w:rsidR="00171070">
        <w:rPr>
          <w:noProof/>
          <w:webHidden/>
        </w:rPr>
        <w:tab/>
      </w:r>
      <w:r w:rsidR="00171070">
        <w:rPr>
          <w:noProof/>
          <w:webHidden/>
        </w:rPr>
        <w:fldChar w:fldCharType="begin"/>
      </w:r>
      <w:r w:rsidR="00171070">
        <w:rPr>
          <w:noProof/>
          <w:webHidden/>
        </w:rPr>
        <w:instrText xml:space="preserve"> PAGEREF _Toc6466566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5A976E0F" w14:textId="260BB8C1" w:rsidR="00FD513D" w:rsidRPr="007A0C37" w:rsidRDefault="007A0C37" w:rsidP="007A0C37">
      <w:pPr>
        <w:rPr>
          <w:b/>
        </w:rPr>
      </w:pPr>
      <w:r w:rsidRPr="007A0C37">
        <w:rPr>
          <w:b/>
        </w:rPr>
        <w:fldChar w:fldCharType="end"/>
      </w:r>
    </w:p>
    <w:p w14:paraId="7E660B77" w14:textId="77777777" w:rsidR="007A0C37" w:rsidRPr="00D63E7D" w:rsidRDefault="007A0C37" w:rsidP="007A0C37">
      <w:pPr>
        <w:rPr>
          <w:rFonts w:cs="Arial"/>
          <w:b/>
          <w:sz w:val="32"/>
        </w:rPr>
      </w:pPr>
      <w:r w:rsidRPr="00D63E7D">
        <w:rPr>
          <w:rFonts w:cs="Arial"/>
          <w:b/>
          <w:sz w:val="32"/>
        </w:rPr>
        <w:t>List of Tables</w:t>
      </w:r>
    </w:p>
    <w:p w14:paraId="567D247C" w14:textId="42C50197" w:rsidR="00171070" w:rsidRDefault="007A0C37">
      <w:pPr>
        <w:pStyle w:val="TableofFigures"/>
        <w:tabs>
          <w:tab w:val="right" w:leader="dot" w:pos="10173"/>
        </w:tabs>
        <w:rPr>
          <w:rFonts w:asciiTheme="minorHAnsi" w:eastAsiaTheme="minorEastAsia" w:hAnsiTheme="minorHAnsi" w:cstheme="minorBidi"/>
          <w:noProof/>
          <w:sz w:val="22"/>
          <w:szCs w:val="22"/>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6466567" w:history="1"/>
      <w:r w:rsidR="00171070" w:rsidRPr="00991B18">
        <w:rPr>
          <w:rStyle w:val="Hyperlink"/>
          <w:noProof/>
        </w:rPr>
        <w:t>Table 1:  - Decomposition Table</w:t>
      </w:r>
      <w:r w:rsidR="00171070">
        <w:rPr>
          <w:noProof/>
          <w:webHidden/>
        </w:rPr>
        <w:tab/>
      </w:r>
      <w:r w:rsidR="00171070">
        <w:rPr>
          <w:noProof/>
          <w:webHidden/>
        </w:rPr>
        <w:fldChar w:fldCharType="begin"/>
      </w:r>
      <w:r w:rsidR="00171070">
        <w:rPr>
          <w:noProof/>
          <w:webHidden/>
        </w:rPr>
        <w:instrText xml:space="preserve"> PAGEREF _Toc6466567 \h </w:instrText>
      </w:r>
      <w:r w:rsidR="00171070">
        <w:rPr>
          <w:noProof/>
          <w:webHidden/>
        </w:rPr>
      </w:r>
      <w:r w:rsidR="00171070">
        <w:rPr>
          <w:noProof/>
          <w:webHidden/>
        </w:rPr>
        <w:fldChar w:fldCharType="separate"/>
      </w:r>
      <w:r w:rsidR="00171070">
        <w:rPr>
          <w:noProof/>
          <w:webHidden/>
        </w:rPr>
        <w:t>5</w:t>
      </w:r>
      <w:r w:rsidR="00171070">
        <w:rPr>
          <w:noProof/>
          <w:webHidden/>
        </w:rPr>
        <w:fldChar w:fldCharType="end"/>
      </w:r>
    </w:p>
    <w:p w14:paraId="19ED9EC3" w14:textId="41ADA830" w:rsidR="00171070" w:rsidRDefault="0052661D">
      <w:pPr>
        <w:pStyle w:val="TableofFigures"/>
        <w:tabs>
          <w:tab w:val="right" w:leader="dot" w:pos="10173"/>
        </w:tabs>
        <w:rPr>
          <w:rFonts w:asciiTheme="minorHAnsi" w:eastAsiaTheme="minorEastAsia" w:hAnsiTheme="minorHAnsi" w:cstheme="minorBidi"/>
          <w:noProof/>
          <w:sz w:val="22"/>
          <w:szCs w:val="22"/>
        </w:rPr>
      </w:pPr>
      <w:hyperlink w:anchor="_Toc6466568" w:history="1"/>
      <w:r w:rsidR="00171070" w:rsidRPr="00991B18">
        <w:rPr>
          <w:rStyle w:val="Hyperlink"/>
          <w:noProof/>
          <w:lang w:val="x-none" w:eastAsia="x-none"/>
        </w:rPr>
        <w:t>Table 2: Functions described in this specification</w:t>
      </w:r>
      <w:r w:rsidR="00171070">
        <w:rPr>
          <w:noProof/>
          <w:webHidden/>
        </w:rPr>
        <w:tab/>
      </w:r>
      <w:r w:rsidR="00171070">
        <w:rPr>
          <w:noProof/>
          <w:webHidden/>
        </w:rPr>
        <w:fldChar w:fldCharType="begin"/>
      </w:r>
      <w:r w:rsidR="00171070">
        <w:rPr>
          <w:noProof/>
          <w:webHidden/>
        </w:rPr>
        <w:instrText xml:space="preserve"> PAGEREF _Toc6466568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F06007" w14:textId="0EBD4E68" w:rsidR="00171070" w:rsidRDefault="0052661D">
      <w:pPr>
        <w:pStyle w:val="TableofFigures"/>
        <w:tabs>
          <w:tab w:val="right" w:leader="dot" w:pos="10173"/>
        </w:tabs>
        <w:rPr>
          <w:rFonts w:asciiTheme="minorHAnsi" w:eastAsiaTheme="minorEastAsia" w:hAnsiTheme="minorHAnsi" w:cstheme="minorBidi"/>
          <w:noProof/>
          <w:sz w:val="22"/>
          <w:szCs w:val="22"/>
        </w:rPr>
      </w:pPr>
      <w:hyperlink w:anchor="_Toc6466569" w:history="1"/>
      <w:r w:rsidR="00171070" w:rsidRPr="00991B18">
        <w:rPr>
          <w:rStyle w:val="Hyperlink"/>
          <w:noProof/>
        </w:rPr>
        <w:t>Table 3: List of Logical Functions</w:t>
      </w:r>
      <w:r w:rsidR="00171070">
        <w:rPr>
          <w:noProof/>
          <w:webHidden/>
        </w:rPr>
        <w:tab/>
      </w:r>
      <w:r w:rsidR="00171070">
        <w:rPr>
          <w:noProof/>
          <w:webHidden/>
        </w:rPr>
        <w:fldChar w:fldCharType="begin"/>
      </w:r>
      <w:r w:rsidR="00171070">
        <w:rPr>
          <w:noProof/>
          <w:webHidden/>
        </w:rPr>
        <w:instrText xml:space="preserve"> PAGEREF _Toc6466569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5FA0C76E" w14:textId="66A30A75" w:rsidR="00171070" w:rsidRDefault="0052661D">
      <w:pPr>
        <w:pStyle w:val="TableofFigures"/>
        <w:tabs>
          <w:tab w:val="right" w:leader="dot" w:pos="10173"/>
        </w:tabs>
        <w:rPr>
          <w:rFonts w:asciiTheme="minorHAnsi" w:eastAsiaTheme="minorEastAsia" w:hAnsiTheme="minorHAnsi" w:cstheme="minorBidi"/>
          <w:noProof/>
          <w:sz w:val="22"/>
          <w:szCs w:val="22"/>
        </w:rPr>
      </w:pPr>
      <w:hyperlink w:anchor="_Toc6466570" w:history="1"/>
      <w:r w:rsidR="00171070" w:rsidRPr="00991B18">
        <w:rPr>
          <w:rStyle w:val="Hyperlink"/>
          <w:noProof/>
        </w:rPr>
        <w:t>Table 4: Ford internal Documents</w:t>
      </w:r>
      <w:r w:rsidR="00171070">
        <w:rPr>
          <w:noProof/>
          <w:webHidden/>
        </w:rPr>
        <w:tab/>
      </w:r>
      <w:r w:rsidR="00171070">
        <w:rPr>
          <w:noProof/>
          <w:webHidden/>
        </w:rPr>
        <w:fldChar w:fldCharType="begin"/>
      </w:r>
      <w:r w:rsidR="00171070">
        <w:rPr>
          <w:noProof/>
          <w:webHidden/>
        </w:rPr>
        <w:instrText xml:space="preserve"> PAGEREF _Toc6466570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360FAD77" w14:textId="3BADCD61" w:rsidR="00171070" w:rsidRDefault="0052661D">
      <w:pPr>
        <w:pStyle w:val="TableofFigures"/>
        <w:tabs>
          <w:tab w:val="right" w:leader="dot" w:pos="10173"/>
        </w:tabs>
        <w:rPr>
          <w:rFonts w:asciiTheme="minorHAnsi" w:eastAsiaTheme="minorEastAsia" w:hAnsiTheme="minorHAnsi" w:cstheme="minorBidi"/>
          <w:noProof/>
          <w:sz w:val="22"/>
          <w:szCs w:val="22"/>
        </w:rPr>
      </w:pPr>
      <w:hyperlink w:anchor="_Toc6466571" w:history="1"/>
      <w:r w:rsidR="00171070" w:rsidRPr="00991B18">
        <w:rPr>
          <w:rStyle w:val="Hyperlink"/>
          <w:noProof/>
        </w:rPr>
        <w:t xml:space="preserve">Table 5: Ford internal Documents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_Toc6466571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27E744B" w14:textId="1106E1E5" w:rsidR="00171070" w:rsidRDefault="0052661D">
      <w:pPr>
        <w:pStyle w:val="TableofFigures"/>
        <w:tabs>
          <w:tab w:val="right" w:leader="dot" w:pos="10173"/>
        </w:tabs>
        <w:rPr>
          <w:rFonts w:asciiTheme="minorHAnsi" w:eastAsiaTheme="minorEastAsia" w:hAnsiTheme="minorHAnsi" w:cstheme="minorBidi"/>
          <w:noProof/>
          <w:sz w:val="22"/>
          <w:szCs w:val="22"/>
        </w:rPr>
      </w:pPr>
      <w:hyperlink w:anchor="_Toc6466572" w:history="1"/>
      <w:r w:rsidR="00171070" w:rsidRPr="00991B18">
        <w:rPr>
          <w:rStyle w:val="Hyperlink"/>
          <w:noProof/>
        </w:rPr>
        <w:t>Table 6: External documents and publications</w:t>
      </w:r>
      <w:r w:rsidR="00171070">
        <w:rPr>
          <w:noProof/>
          <w:webHidden/>
        </w:rPr>
        <w:tab/>
      </w:r>
      <w:r w:rsidR="00171070">
        <w:rPr>
          <w:noProof/>
          <w:webHidden/>
        </w:rPr>
        <w:fldChar w:fldCharType="begin"/>
      </w:r>
      <w:r w:rsidR="00171070">
        <w:rPr>
          <w:noProof/>
          <w:webHidden/>
        </w:rPr>
        <w:instrText xml:space="preserve"> PAGEREF _Toc6466572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8400E5B" w14:textId="326AA60F" w:rsidR="00171070" w:rsidRDefault="0052661D">
      <w:pPr>
        <w:pStyle w:val="TableofFigures"/>
        <w:tabs>
          <w:tab w:val="right" w:leader="dot" w:pos="10173"/>
        </w:tabs>
        <w:rPr>
          <w:rFonts w:asciiTheme="minorHAnsi" w:eastAsiaTheme="minorEastAsia" w:hAnsiTheme="minorHAnsi" w:cstheme="minorBidi"/>
          <w:noProof/>
          <w:sz w:val="22"/>
          <w:szCs w:val="22"/>
        </w:rPr>
      </w:pPr>
      <w:hyperlink w:anchor="_Toc6466573" w:history="1"/>
      <w:r w:rsidR="00171070" w:rsidRPr="00991B18">
        <w:rPr>
          <w:rStyle w:val="Hyperlink"/>
          <w:noProof/>
        </w:rPr>
        <w:t xml:space="preserve">Table 7: External documents and publications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_Toc6466573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6C7379DF" w14:textId="46837FE0" w:rsidR="00171070" w:rsidRDefault="0052661D">
      <w:pPr>
        <w:pStyle w:val="TableofFigures"/>
        <w:tabs>
          <w:tab w:val="right" w:leader="dot" w:pos="10173"/>
        </w:tabs>
        <w:rPr>
          <w:rFonts w:asciiTheme="minorHAnsi" w:eastAsiaTheme="minorEastAsia" w:hAnsiTheme="minorHAnsi" w:cstheme="minorBidi"/>
          <w:noProof/>
          <w:sz w:val="22"/>
          <w:szCs w:val="22"/>
        </w:rPr>
      </w:pPr>
      <w:hyperlink w:anchor="_Toc6466574" w:history="1"/>
      <w:r w:rsidR="00171070" w:rsidRPr="00991B18">
        <w:rPr>
          <w:rStyle w:val="Hyperlink"/>
          <w:noProof/>
        </w:rPr>
        <w:t xml:space="preserve">Table 8: Open Concerns </w:t>
      </w:r>
      <w:r w:rsidR="00171070" w:rsidRPr="00991B18">
        <w:rPr>
          <w:rStyle w:val="Hyperlink"/>
          <w:i/>
          <w:noProof/>
        </w:rPr>
        <w:t>(Not supported by MagicDraw report generation.)</w:t>
      </w:r>
      <w:r w:rsidR="00171070">
        <w:rPr>
          <w:noProof/>
          <w:webHidden/>
        </w:rPr>
        <w:tab/>
      </w:r>
      <w:r w:rsidR="00171070">
        <w:rPr>
          <w:noProof/>
          <w:webHidden/>
        </w:rPr>
        <w:fldChar w:fldCharType="begin"/>
      </w:r>
      <w:r w:rsidR="00171070">
        <w:rPr>
          <w:noProof/>
          <w:webHidden/>
        </w:rPr>
        <w:instrText xml:space="preserve"> PAGEREF _Toc6466574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25173E6C" w14:textId="4E71C4D1" w:rsidR="00171070" w:rsidRDefault="0052661D">
      <w:pPr>
        <w:pStyle w:val="TableofFigures"/>
        <w:tabs>
          <w:tab w:val="right" w:leader="dot" w:pos="10173"/>
        </w:tabs>
        <w:rPr>
          <w:rFonts w:asciiTheme="minorHAnsi" w:eastAsiaTheme="minorEastAsia" w:hAnsiTheme="minorHAnsi" w:cstheme="minorBidi"/>
          <w:noProof/>
          <w:sz w:val="22"/>
          <w:szCs w:val="22"/>
        </w:rPr>
      </w:pPr>
      <w:hyperlink w:anchor="_Toc6466575" w:history="1"/>
      <w:r w:rsidR="00171070" w:rsidRPr="00991B18">
        <w:rPr>
          <w:rStyle w:val="Hyperlink"/>
          <w:noProof/>
        </w:rPr>
        <w:t>Table 9: Definitions used in this document</w:t>
      </w:r>
      <w:r w:rsidR="00171070">
        <w:rPr>
          <w:noProof/>
          <w:webHidden/>
        </w:rPr>
        <w:tab/>
      </w:r>
      <w:r w:rsidR="00171070">
        <w:rPr>
          <w:noProof/>
          <w:webHidden/>
        </w:rPr>
        <w:fldChar w:fldCharType="begin"/>
      </w:r>
      <w:r w:rsidR="00171070">
        <w:rPr>
          <w:noProof/>
          <w:webHidden/>
        </w:rPr>
        <w:instrText xml:space="preserve"> PAGEREF _Toc6466575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7C289FB" w14:textId="2EA251BD" w:rsidR="00171070" w:rsidRDefault="0052661D">
      <w:pPr>
        <w:pStyle w:val="TableofFigures"/>
        <w:tabs>
          <w:tab w:val="right" w:leader="dot" w:pos="10173"/>
        </w:tabs>
        <w:rPr>
          <w:rFonts w:asciiTheme="minorHAnsi" w:eastAsiaTheme="minorEastAsia" w:hAnsiTheme="minorHAnsi" w:cstheme="minorBidi"/>
          <w:noProof/>
          <w:sz w:val="22"/>
          <w:szCs w:val="22"/>
        </w:rPr>
      </w:pPr>
      <w:hyperlink w:anchor="_Toc6466576" w:history="1"/>
      <w:r w:rsidR="00171070" w:rsidRPr="00991B18">
        <w:rPr>
          <w:rStyle w:val="Hyperlink"/>
          <w:noProof/>
        </w:rPr>
        <w:t>Table 10: Abbreviations used in this document</w:t>
      </w:r>
      <w:r w:rsidR="00171070">
        <w:rPr>
          <w:noProof/>
          <w:webHidden/>
        </w:rPr>
        <w:tab/>
      </w:r>
      <w:r w:rsidR="00171070">
        <w:rPr>
          <w:noProof/>
          <w:webHidden/>
        </w:rPr>
        <w:fldChar w:fldCharType="begin"/>
      </w:r>
      <w:r w:rsidR="00171070">
        <w:rPr>
          <w:noProof/>
          <w:webHidden/>
        </w:rPr>
        <w:instrText xml:space="preserve"> PAGEREF _Toc6466576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52032819" w14:textId="7EBA91ED" w:rsidR="007A0C37" w:rsidRDefault="007A0C37" w:rsidP="007A0C37">
      <w:r w:rsidRPr="00D63E7D">
        <w:rPr>
          <w:rStyle w:val="Hyperlink"/>
          <w:rFonts w:cs="Arial"/>
          <w:noProof/>
        </w:rPr>
        <w:fldChar w:fldCharType="end"/>
      </w:r>
    </w:p>
    <w:p w14:paraId="5E2619BA" w14:textId="77777777" w:rsidR="00294532" w:rsidRDefault="000B772A" w:rsidP="005222D9">
      <w:pPr>
        <w:pStyle w:val="Heading1"/>
      </w:pPr>
      <w:bookmarkStart w:id="7" w:name="_What_is_the"/>
      <w:bookmarkStart w:id="8" w:name="_Purpose"/>
      <w:bookmarkStart w:id="9" w:name="_Toc6466531"/>
      <w:bookmarkEnd w:id="7"/>
      <w:bookmarkEnd w:id="8"/>
      <w:r>
        <w:lastRenderedPageBreak/>
        <w:t>Introduction</w:t>
      </w:r>
      <w:bookmarkEnd w:id="9"/>
    </w:p>
    <w:p w14:paraId="76B5DBD2" w14:textId="77777777" w:rsidR="00A82627" w:rsidRPr="00185AC3" w:rsidRDefault="00212B41" w:rsidP="00A82627">
      <w:pPr>
        <w:pStyle w:val="Heading2"/>
      </w:pPr>
      <w:bookmarkStart w:id="10" w:name="_Toc6466532"/>
      <w:bookmarkStart w:id="11" w:name="_Toc420397661"/>
      <w:bookmarkStart w:id="12" w:name="_Toc215652128"/>
      <w:r>
        <w:t xml:space="preserve">Document </w:t>
      </w:r>
      <w:r w:rsidR="00A82627">
        <w:t>Purpose</w:t>
      </w:r>
      <w:bookmarkEnd w:id="10"/>
      <w:bookmarkEnd w:id="11"/>
      <w:bookmarkEnd w:id="12"/>
    </w:p>
    <w:p w14:paraId="39BEECAB" w14:textId="77777777" w:rsidR="00A82627" w:rsidRDefault="00A82627" w:rsidP="00A82627">
      <w:pPr>
        <w:pStyle w:val="BodyText"/>
        <w:ind w:right="142"/>
        <w:jc w:val="both"/>
        <w:rPr>
          <w:rFonts w:cs="Arial"/>
          <w:lang w:val="en-US"/>
        </w:rPr>
      </w:pPr>
      <w:r>
        <w:rPr>
          <w:rFonts w:cs="Arial"/>
          <w:lang w:val="en-US"/>
        </w:rPr>
        <w:t xml:space="preserve">The </w:t>
      </w:r>
      <w:r w:rsidR="00FB2A75">
        <w:rPr>
          <w:rFonts w:cs="Arial"/>
          <w:lang w:val="en-US"/>
        </w:rPr>
        <w:t>Func</w:t>
      </w:r>
      <w:r w:rsidR="00B61A8E">
        <w:rPr>
          <w:rFonts w:cs="Arial"/>
          <w:lang w:val="en-US"/>
        </w:rPr>
        <w:t>t</w:t>
      </w:r>
      <w:r w:rsidR="00FB2A75">
        <w:rPr>
          <w:rFonts w:cs="Arial"/>
          <w:lang w:val="en-US"/>
        </w:rPr>
        <w:t>i</w:t>
      </w:r>
      <w:r w:rsidR="00B61A8E">
        <w:rPr>
          <w:rFonts w:cs="Arial"/>
          <w:lang w:val="en-US"/>
        </w:rPr>
        <w:t xml:space="preserve">on </w:t>
      </w:r>
      <w:r w:rsidR="00FA5A76">
        <w:rPr>
          <w:rFonts w:cs="Arial"/>
          <w:lang w:val="en-US"/>
        </w:rPr>
        <w:t>(</w:t>
      </w:r>
      <w:r w:rsidR="00B61A8E">
        <w:rPr>
          <w:rFonts w:cs="Arial"/>
          <w:lang w:val="en-US"/>
        </w:rPr>
        <w:t>Group</w:t>
      </w:r>
      <w:r w:rsidR="00FA5A76">
        <w:rPr>
          <w:rFonts w:cs="Arial"/>
          <w:lang w:val="en-US"/>
        </w:rPr>
        <w:t>)</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specifies</w:t>
      </w:r>
      <w:r w:rsidR="00B61A8E">
        <w:rPr>
          <w:rFonts w:cs="Arial"/>
          <w:lang w:val="en-US"/>
        </w:rPr>
        <w:t xml:space="preserve"> </w:t>
      </w:r>
      <w:r w:rsidR="00FA5A76">
        <w:rPr>
          <w:rFonts w:cs="Arial"/>
          <w:lang w:val="en-US"/>
        </w:rPr>
        <w:t>an individual function / a</w:t>
      </w:r>
      <w:r w:rsidR="00B61A8E">
        <w:rPr>
          <w:rFonts w:cs="Arial"/>
          <w:lang w:val="en-US"/>
        </w:rPr>
        <w:t xml:space="preserve"> group of</w:t>
      </w:r>
      <w:r>
        <w:rPr>
          <w:rFonts w:cs="Arial"/>
          <w:lang w:val="en-US"/>
        </w:rPr>
        <w:t xml:space="preserve"> </w:t>
      </w:r>
      <w:r w:rsidR="00B61A8E">
        <w:rPr>
          <w:rFonts w:cs="Arial"/>
          <w:lang w:val="en-US"/>
        </w:rPr>
        <w:t>functions.</w:t>
      </w:r>
    </w:p>
    <w:p w14:paraId="6C8A2CD1" w14:textId="77777777" w:rsidR="00233487" w:rsidRDefault="00233487" w:rsidP="00A82627">
      <w:pPr>
        <w:pStyle w:val="BodyText"/>
        <w:ind w:right="142"/>
        <w:jc w:val="both"/>
        <w:rPr>
          <w:rFonts w:cs="Arial"/>
          <w:lang w:val="en-US"/>
        </w:rPr>
      </w:pPr>
    </w:p>
    <w:p w14:paraId="0BE63FD2" w14:textId="24267BFB" w:rsidR="00233487" w:rsidRDefault="00233487" w:rsidP="00A82627">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7" w:history="1">
        <w:r w:rsidRPr="000F5F82">
          <w:rPr>
            <w:rStyle w:val="Hyperlink"/>
            <w:rFonts w:cs="Arial"/>
            <w:lang w:val="en-US"/>
          </w:rPr>
          <w:t>Ford RE Wiki</w:t>
        </w:r>
      </w:hyperlink>
      <w:r w:rsidRPr="00233487">
        <w:t>.</w:t>
      </w:r>
    </w:p>
    <w:p w14:paraId="1B2B125D" w14:textId="77777777" w:rsidR="00A82627" w:rsidRPr="004E4B94" w:rsidRDefault="00212B41" w:rsidP="00A82627">
      <w:pPr>
        <w:pStyle w:val="Heading2"/>
      </w:pPr>
      <w:bookmarkStart w:id="13" w:name="_Scope"/>
      <w:bookmarkStart w:id="14" w:name="_Toc6466533"/>
      <w:bookmarkEnd w:id="13"/>
      <w:r>
        <w:t xml:space="preserve">Document </w:t>
      </w:r>
      <w:r w:rsidR="00A82627" w:rsidRPr="004E4B94">
        <w:t>Scope</w:t>
      </w:r>
      <w:bookmarkEnd w:id="14"/>
    </w:p>
    <w:p w14:paraId="5E6C40AA" w14:textId="736F0820" w:rsidR="00A82627" w:rsidRDefault="00A82627" w:rsidP="00A82627">
      <w:pPr>
        <w:pStyle w:val="BodyText"/>
        <w:rPr>
          <w:lang w:val="en-US"/>
        </w:rPr>
      </w:pPr>
      <w:r>
        <w:rPr>
          <w:lang w:val="en-US"/>
        </w:rPr>
        <w:t xml:space="preserve">The following set of </w:t>
      </w:r>
      <w:r w:rsidR="00415078">
        <w:rPr>
          <w:lang w:val="en-US"/>
        </w:rPr>
        <w:t>functions</w:t>
      </w:r>
      <w:r>
        <w:rPr>
          <w:lang w:val="en-US"/>
        </w:rPr>
        <w:t xml:space="preserve"> from the </w:t>
      </w:r>
      <w:hyperlink r:id="rId18" w:history="1">
        <w:r w:rsidRPr="000F5F82">
          <w:rPr>
            <w:rStyle w:val="Hyperlink"/>
            <w:lang w:val="en-US"/>
          </w:rPr>
          <w:t>Global Feature &amp; Function List</w:t>
        </w:r>
      </w:hyperlink>
      <w:r w:rsidR="00415078">
        <w:rPr>
          <w:lang w:val="en-US"/>
        </w:rPr>
        <w:t xml:space="preserve"> </w:t>
      </w:r>
      <w:r>
        <w:rPr>
          <w:lang w:val="en-US"/>
        </w:rPr>
        <w:t xml:space="preserve">is described in this </w:t>
      </w:r>
      <w:r w:rsidR="00FA5A76">
        <w:rPr>
          <w:lang w:val="en-US"/>
        </w:rPr>
        <w:t>s</w:t>
      </w:r>
      <w:r>
        <w:rPr>
          <w:lang w:val="en-US"/>
        </w:rPr>
        <w:t>pecification.</w:t>
      </w:r>
    </w:p>
    <w:p w14:paraId="79F9B383" w14:textId="77777777" w:rsidR="00A82627" w:rsidRPr="005B35D7" w:rsidRDefault="00A82627" w:rsidP="00A82627">
      <w:pPr>
        <w:pStyle w:val="BodyText"/>
        <w:rPr>
          <w:lang w:val="en-US"/>
        </w:rPr>
      </w:pPr>
    </w:p>
    <w:tbl>
      <w:tblPr>
        <w:tblStyle w:val="TableGrid"/>
        <w:tblW w:w="10201" w:type="dxa"/>
        <w:tblInd w:w="0" w:type="dxa"/>
        <w:tblLayout w:type="fixed"/>
        <w:tblLook w:val="01E0" w:firstRow="1" w:lastRow="1" w:firstColumn="1" w:lastColumn="1" w:noHBand="0" w:noVBand="0"/>
      </w:tblPr>
      <w:tblGrid>
        <w:gridCol w:w="1320"/>
        <w:gridCol w:w="2508"/>
        <w:gridCol w:w="2551"/>
        <w:gridCol w:w="3822"/>
      </w:tblGrid>
      <w:tr w:rsidR="00A82627" w:rsidRPr="00490955" w14:paraId="2540958E" w14:textId="77777777" w:rsidTr="00BB7E1C">
        <w:trPr>
          <w:trHeight w:val="245"/>
        </w:trPr>
        <w:tc>
          <w:tcPr>
            <w:tcW w:w="1320" w:type="dxa"/>
            <w:shd w:val="clear" w:color="auto" w:fill="D9D9D9" w:themeFill="background1" w:themeFillShade="D9"/>
          </w:tcPr>
          <w:p w14:paraId="7B68AF28"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ID</w:t>
            </w:r>
          </w:p>
        </w:tc>
        <w:tc>
          <w:tcPr>
            <w:tcW w:w="2508" w:type="dxa"/>
            <w:shd w:val="clear" w:color="auto" w:fill="D9D9D9" w:themeFill="background1" w:themeFillShade="D9"/>
          </w:tcPr>
          <w:p w14:paraId="7A149A6C"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Name</w:t>
            </w:r>
          </w:p>
        </w:tc>
        <w:tc>
          <w:tcPr>
            <w:tcW w:w="2551" w:type="dxa"/>
            <w:shd w:val="clear" w:color="auto" w:fill="D9D9D9" w:themeFill="background1" w:themeFillShade="D9"/>
          </w:tcPr>
          <w:p w14:paraId="03751C0C" w14:textId="77777777" w:rsidR="00A82627" w:rsidRPr="00490955" w:rsidRDefault="00A82627" w:rsidP="00915D00">
            <w:pPr>
              <w:rPr>
                <w:rFonts w:ascii="Helvetica" w:hAnsi="Helvetica" w:cs="Helvetica"/>
                <w:b/>
              </w:rPr>
            </w:pPr>
            <w:r>
              <w:rPr>
                <w:rFonts w:ascii="Helvetica" w:hAnsi="Helvetica" w:cs="Helvetica"/>
                <w:b/>
              </w:rPr>
              <w:t>Owner</w:t>
            </w:r>
          </w:p>
        </w:tc>
        <w:tc>
          <w:tcPr>
            <w:tcW w:w="3822" w:type="dxa"/>
            <w:shd w:val="clear" w:color="auto" w:fill="D9D9D9" w:themeFill="background1" w:themeFillShade="D9"/>
          </w:tcPr>
          <w:p w14:paraId="3EC1A0BF" w14:textId="77777777" w:rsidR="00A82627" w:rsidRPr="00490955" w:rsidRDefault="00A82627" w:rsidP="00915D00">
            <w:pPr>
              <w:rPr>
                <w:rFonts w:ascii="Helvetica" w:hAnsi="Helvetica" w:cs="Helvetica"/>
                <w:b/>
              </w:rPr>
            </w:pPr>
            <w:r>
              <w:rPr>
                <w:rFonts w:ascii="Helvetica" w:hAnsi="Helvetica" w:cs="Helvetica"/>
                <w:b/>
              </w:rPr>
              <w:t>Reference</w:t>
            </w:r>
          </w:p>
        </w:tc>
      </w:tr>
    </w:tbl>
    <w:p w14:paraId="61ECFB03" w14:textId="03B58143" w:rsidR="00A82627" w:rsidRPr="00DB75EE" w:rsidRDefault="00A82627" w:rsidP="00AD02BF">
      <w:pPr>
        <w:pStyle w:val="Caption"/>
        <w:rPr>
          <w:rStyle w:val="CaptionChar2"/>
          <w:b/>
        </w:rPr>
      </w:pPr>
      <w:bookmarkStart w:id="15" w:name="_Toc6466568"/>
      <w:r w:rsidRPr="00DB75EE">
        <w:rPr>
          <w:rStyle w:val="CaptionChar2"/>
          <w:b/>
        </w:rPr>
        <w:t xml:space="preserve">Table </w:t>
      </w:r>
      <w:r w:rsidR="00A863AD">
        <w:rPr>
          <w:rStyle w:val="CaptionChar2"/>
          <w:b/>
        </w:rPr>
        <w:fldChar w:fldCharType="begin"/>
      </w:r>
      <w:r w:rsidR="00A863AD">
        <w:rPr>
          <w:rStyle w:val="CaptionChar2"/>
          <w:b/>
        </w:rPr>
        <w:instrText xml:space="preserve"> SEQ Table \* ARABIC </w:instrText>
      </w:r>
      <w:r w:rsidR="00A863AD">
        <w:rPr>
          <w:rStyle w:val="CaptionChar2"/>
          <w:b/>
        </w:rPr>
        <w:fldChar w:fldCharType="separate"/>
      </w:r>
      <w:r w:rsidR="00171070">
        <w:rPr>
          <w:rStyle w:val="CaptionChar2"/>
          <w:b/>
          <w:noProof/>
        </w:rPr>
        <w:t>2</w:t>
      </w:r>
      <w:r w:rsidR="00A863AD">
        <w:rPr>
          <w:rStyle w:val="CaptionChar2"/>
          <w:b/>
        </w:rPr>
        <w:fldChar w:fldCharType="end"/>
      </w:r>
      <w:r w:rsidRPr="00DB75EE">
        <w:rPr>
          <w:rStyle w:val="CaptionChar2"/>
          <w:b/>
        </w:rPr>
        <w:t xml:space="preserve">: </w:t>
      </w:r>
      <w:r w:rsidR="00FA5A76" w:rsidRPr="00DB75EE">
        <w:rPr>
          <w:rStyle w:val="CaptionChar2"/>
          <w:b/>
        </w:rPr>
        <w:t>Functions</w:t>
      </w:r>
      <w:r w:rsidRPr="00DB75EE">
        <w:rPr>
          <w:rStyle w:val="CaptionChar2"/>
          <w:b/>
        </w:rPr>
        <w:t xml:space="preserve"> described in this </w:t>
      </w:r>
      <w:r w:rsidR="00FA5A76" w:rsidRPr="00DB75EE">
        <w:rPr>
          <w:rStyle w:val="CaptionChar2"/>
          <w:b/>
        </w:rPr>
        <w:t>s</w:t>
      </w:r>
      <w:r w:rsidR="009140B2" w:rsidRPr="00DB75EE">
        <w:rPr>
          <w:rStyle w:val="CaptionChar2"/>
          <w:b/>
        </w:rPr>
        <w:t>pecification</w:t>
      </w:r>
      <w:bookmarkEnd w:id="15"/>
    </w:p>
    <w:p w14:paraId="5B668020" w14:textId="77777777" w:rsidR="00A82627" w:rsidRPr="00185AC3" w:rsidRDefault="00212B41" w:rsidP="00A82627">
      <w:pPr>
        <w:pStyle w:val="Heading2"/>
      </w:pPr>
      <w:bookmarkStart w:id="16" w:name="_Toc6466534"/>
      <w:bookmarkStart w:id="17" w:name="_Toc420397662"/>
      <w:r>
        <w:t xml:space="preserve">Document </w:t>
      </w:r>
      <w:r w:rsidR="00A82627">
        <w:t>Audience</w:t>
      </w:r>
      <w:bookmarkEnd w:id="16"/>
      <w:bookmarkEnd w:id="17"/>
    </w:p>
    <w:p w14:paraId="064E23E5" w14:textId="3B4EE9EC" w:rsidR="00A82627" w:rsidRDefault="00A82627" w:rsidP="00A82627">
      <w:pPr>
        <w:pStyle w:val="BodyText"/>
        <w:ind w:right="142"/>
        <w:jc w:val="both"/>
        <w:rPr>
          <w:rFonts w:cs="Arial"/>
          <w:lang w:val="en-US"/>
        </w:rPr>
      </w:pPr>
      <w:r w:rsidRPr="00185AC3">
        <w:rPr>
          <w:rFonts w:cs="Arial"/>
          <w:lang w:val="en-US"/>
        </w:rPr>
        <w:t xml:space="preserve">The </w:t>
      </w:r>
      <w:r>
        <w:rPr>
          <w:rFonts w:cs="Arial"/>
          <w:lang w:val="en-US"/>
        </w:rPr>
        <w:t>FS</w:t>
      </w:r>
      <w:r w:rsidRPr="00185AC3">
        <w:rPr>
          <w:rFonts w:cs="Arial"/>
          <w:lang w:val="en-US"/>
        </w:rPr>
        <w:t xml:space="preserve"> is </w:t>
      </w:r>
      <w:r>
        <w:rPr>
          <w:rFonts w:cs="Arial"/>
          <w:lang w:val="en-US"/>
        </w:rPr>
        <w:t xml:space="preserve">authored by </w:t>
      </w:r>
      <w:r w:rsidR="00DA25D8">
        <w:rPr>
          <w:rFonts w:cs="Arial"/>
          <w:lang w:val="en-US"/>
        </w:rPr>
        <w:t>the owners of the individual functions</w:t>
      </w:r>
      <w:r>
        <w:rPr>
          <w:rFonts w:cs="Arial"/>
          <w:lang w:val="en-US"/>
        </w:rPr>
        <w:t xml:space="preserve">. All Stakeholders, i.e., all people who have a valid interest in the </w:t>
      </w:r>
      <w:r w:rsidR="00DA25D8">
        <w:rPr>
          <w:rFonts w:cs="Arial"/>
          <w:lang w:val="en-US"/>
        </w:rPr>
        <w:t>functions and their</w:t>
      </w:r>
      <w:r>
        <w:rPr>
          <w:rFonts w:cs="Arial"/>
          <w:lang w:val="en-US"/>
        </w:rPr>
        <w:t xml:space="preserve"> behavior should read and, if possible, review the FS. It needs to be guaranteed, that all stakeholders have access to the currently valid version of the FS.</w:t>
      </w:r>
    </w:p>
    <w:p w14:paraId="32CB5AAB" w14:textId="77777777" w:rsidR="00A82627" w:rsidRDefault="00A82627" w:rsidP="00A82627">
      <w:pPr>
        <w:pStyle w:val="Heading3"/>
      </w:pPr>
      <w:bookmarkStart w:id="18" w:name="_Toc6466535"/>
      <w:bookmarkStart w:id="19" w:name="_Toc420397663"/>
      <w:r>
        <w:t>Stakeholder List</w:t>
      </w:r>
      <w:bookmarkEnd w:id="18"/>
      <w:bookmarkEnd w:id="19"/>
    </w:p>
    <w:p w14:paraId="3E621B1A" w14:textId="7B223969" w:rsidR="00A82627" w:rsidRDefault="00A82627" w:rsidP="00A82627">
      <w:r>
        <w:t xml:space="preserve">For the latest list of the feature stakeholder and their roles &amp; responsibilities refer to </w:t>
      </w:r>
      <w:r w:rsidRPr="002A1EEE">
        <w:rPr>
          <w:color w:val="0000FF"/>
        </w:rPr>
        <w:t>&lt;</w:t>
      </w:r>
      <w:r w:rsidR="00395B72">
        <w:rPr>
          <w:color w:val="0000FF"/>
        </w:rPr>
        <w:t xml:space="preserve">Put </w:t>
      </w:r>
      <w:r w:rsidRPr="002A1EEE">
        <w:rPr>
          <w:color w:val="0000FF"/>
        </w:rPr>
        <w:t>VSEM Link</w:t>
      </w:r>
      <w:r w:rsidR="00395B72">
        <w:rPr>
          <w:color w:val="0000FF"/>
        </w:rPr>
        <w:t xml:space="preserve"> here</w:t>
      </w:r>
      <w:r w:rsidRPr="002A1EEE">
        <w:rPr>
          <w:color w:val="0000FF"/>
        </w:rPr>
        <w:t>&gt;</w:t>
      </w:r>
      <w:r>
        <w:t>.</w:t>
      </w:r>
    </w:p>
    <w:p w14:paraId="633F388B" w14:textId="77777777" w:rsidR="00205DB4" w:rsidRDefault="00205DB4" w:rsidP="00205DB4"/>
    <w:tbl>
      <w:tblPr>
        <w:tblStyle w:val="TableGrid"/>
        <w:tblW w:w="10201" w:type="dxa"/>
        <w:jc w:val="center"/>
        <w:tblInd w:w="0" w:type="dxa"/>
        <w:tblLayout w:type="fixed"/>
        <w:tblLook w:val="04A0" w:firstRow="1" w:lastRow="0" w:firstColumn="1" w:lastColumn="0" w:noHBand="0" w:noVBand="1"/>
      </w:tblPr>
      <w:tblGrid>
        <w:gridCol w:w="3549"/>
        <w:gridCol w:w="1587"/>
        <w:gridCol w:w="2656"/>
        <w:gridCol w:w="2409"/>
      </w:tblGrid>
      <w:tr w:rsidR="000866A6" w14:paraId="39CF9425" w14:textId="77777777" w:rsidTr="000866A6">
        <w:trPr>
          <w:jc w:val="center"/>
        </w:trPr>
        <w:tc>
          <w:tcPr>
            <w:tcW w:w="3549" w:type="dxa"/>
            <w:shd w:val="clear" w:color="auto" w:fill="BFBFBF" w:themeFill="background1" w:themeFillShade="BF"/>
            <w:vAlign w:val="center"/>
          </w:tcPr>
          <w:p w14:paraId="404F5848" w14:textId="77777777" w:rsidR="000866A6" w:rsidRPr="00661D87" w:rsidRDefault="000866A6" w:rsidP="00205DB4">
            <w:pPr>
              <w:jc w:val="center"/>
              <w:rPr>
                <w:rFonts w:ascii="Helvetica" w:hAnsi="Helvetica" w:cs="Helvetica"/>
                <w:b/>
              </w:rPr>
            </w:pPr>
            <w:r w:rsidRPr="00661D87">
              <w:rPr>
                <w:rFonts w:ascii="Helvetica" w:hAnsi="Helvetica" w:cs="Helvetica"/>
                <w:b/>
              </w:rPr>
              <w:t>Name</w:t>
            </w:r>
          </w:p>
        </w:tc>
        <w:tc>
          <w:tcPr>
            <w:tcW w:w="1587" w:type="dxa"/>
            <w:shd w:val="clear" w:color="auto" w:fill="BFBFBF" w:themeFill="background1" w:themeFillShade="BF"/>
            <w:vAlign w:val="center"/>
          </w:tcPr>
          <w:p w14:paraId="3EFA9BD9" w14:textId="77777777" w:rsidR="000866A6" w:rsidRPr="00661D87" w:rsidRDefault="000866A6" w:rsidP="00205DB4">
            <w:pPr>
              <w:jc w:val="center"/>
              <w:rPr>
                <w:rFonts w:ascii="Helvetica" w:hAnsi="Helvetica" w:cs="Helvetica"/>
                <w:b/>
              </w:rPr>
            </w:pPr>
            <w:r w:rsidRPr="00661D87">
              <w:rPr>
                <w:rFonts w:ascii="Helvetica" w:hAnsi="Helvetica" w:cs="Helvetica"/>
                <w:b/>
              </w:rPr>
              <w:t>CDSID</w:t>
            </w:r>
          </w:p>
        </w:tc>
        <w:tc>
          <w:tcPr>
            <w:tcW w:w="2656" w:type="dxa"/>
            <w:shd w:val="clear" w:color="auto" w:fill="BFBFBF" w:themeFill="background1" w:themeFillShade="BF"/>
            <w:vAlign w:val="center"/>
          </w:tcPr>
          <w:p w14:paraId="4F78774F" w14:textId="77777777" w:rsidR="000866A6" w:rsidRPr="00661D87" w:rsidRDefault="000866A6" w:rsidP="00205DB4">
            <w:pPr>
              <w:jc w:val="center"/>
              <w:rPr>
                <w:rFonts w:ascii="Helvetica" w:hAnsi="Helvetica" w:cs="Helvetica"/>
                <w:b/>
              </w:rPr>
            </w:pPr>
            <w:r w:rsidRPr="00661D87">
              <w:rPr>
                <w:rFonts w:ascii="Helvetica" w:hAnsi="Helvetica" w:cs="Helvetica"/>
                <w:b/>
              </w:rPr>
              <w:t>Role</w:t>
            </w:r>
          </w:p>
        </w:tc>
        <w:tc>
          <w:tcPr>
            <w:tcW w:w="2409" w:type="dxa"/>
            <w:shd w:val="clear" w:color="auto" w:fill="BFBFBF" w:themeFill="background1" w:themeFillShade="BF"/>
            <w:vAlign w:val="center"/>
          </w:tcPr>
          <w:p w14:paraId="5B85DF2C" w14:textId="77777777" w:rsidR="000866A6" w:rsidRPr="00661D87" w:rsidRDefault="000866A6" w:rsidP="00205DB4">
            <w:pPr>
              <w:jc w:val="center"/>
              <w:rPr>
                <w:rFonts w:ascii="Helvetica" w:hAnsi="Helvetica" w:cs="Helvetica"/>
                <w:b/>
              </w:rPr>
            </w:pPr>
            <w:r w:rsidRPr="00661D87">
              <w:rPr>
                <w:rFonts w:ascii="Helvetica" w:hAnsi="Helvetica" w:cs="Helvetica"/>
                <w:b/>
              </w:rPr>
              <w:t>Stakeholder Group</w:t>
            </w:r>
          </w:p>
        </w:tc>
      </w:tr>
      <w:tr w:rsidR="000866A6" w:rsidRPr="00661D87" w14:paraId="154CFDAC" w14:textId="77777777" w:rsidTr="000866A6">
        <w:trPr>
          <w:jc w:val="center"/>
        </w:trPr>
        <w:tc>
          <w:tcPr>
            <w:tcW w:w="3549" w:type="dxa"/>
            <w:vAlign w:val="center"/>
          </w:tcPr>
          <w:p w14:paraId="3A5CF3D7" w14:textId="77777777" w:rsidR="000866A6" w:rsidRPr="00661D87" w:rsidRDefault="000866A6" w:rsidP="00205DB4">
            <w:pPr>
              <w:jc w:val="center"/>
              <w:rPr>
                <w:rFonts w:ascii="Helvetica" w:hAnsi="Helvetica" w:cs="Helvetica"/>
              </w:rPr>
            </w:pPr>
            <w:r w:rsidRPr="00661D87">
              <w:rPr>
                <w:rFonts w:ascii="Helvetica" w:hAnsi="Helvetica" w:cs="Helvetica"/>
              </w:rPr>
              <w:t>Joe Oravec [ Sync ]</w:t>
            </w:r>
          </w:p>
        </w:tc>
        <w:tc>
          <w:tcPr>
            <w:tcW w:w="1587" w:type="dxa"/>
            <w:vAlign w:val="center"/>
          </w:tcPr>
          <w:p w14:paraId="1B03508E" w14:textId="77777777" w:rsidR="000866A6" w:rsidRPr="00661D87" w:rsidRDefault="000866A6" w:rsidP="00205DB4">
            <w:pPr>
              <w:jc w:val="center"/>
              <w:rPr>
                <w:rFonts w:ascii="Helvetica" w:hAnsi="Helvetica" w:cs="Helvetica"/>
              </w:rPr>
            </w:pPr>
            <w:r w:rsidRPr="00661D87">
              <w:rPr>
                <w:rFonts w:ascii="Helvetica" w:hAnsi="Helvetica" w:cs="Helvetica"/>
              </w:rPr>
              <w:t>joravec4</w:t>
            </w:r>
          </w:p>
        </w:tc>
        <w:tc>
          <w:tcPr>
            <w:tcW w:w="2656" w:type="dxa"/>
            <w:vAlign w:val="center"/>
          </w:tcPr>
          <w:p w14:paraId="30CDF19E"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3C114694"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266D4F7A" w14:textId="77777777" w:rsidTr="000866A6">
        <w:trPr>
          <w:jc w:val="center"/>
        </w:trPr>
        <w:tc>
          <w:tcPr>
            <w:tcW w:w="3549" w:type="dxa"/>
            <w:vAlign w:val="center"/>
          </w:tcPr>
          <w:p w14:paraId="377CD669" w14:textId="77777777" w:rsidR="000866A6" w:rsidRPr="00661D87" w:rsidRDefault="000866A6" w:rsidP="00205DB4">
            <w:pPr>
              <w:jc w:val="center"/>
              <w:rPr>
                <w:rFonts w:ascii="Helvetica" w:hAnsi="Helvetica" w:cs="Helvetica"/>
              </w:rPr>
            </w:pPr>
            <w:r w:rsidRPr="00661D87">
              <w:rPr>
                <w:rFonts w:ascii="Helvetica" w:hAnsi="Helvetica" w:cs="Helvetica"/>
              </w:rPr>
              <w:t>Michael Smith [FuSa Engineer]</w:t>
            </w:r>
          </w:p>
        </w:tc>
        <w:tc>
          <w:tcPr>
            <w:tcW w:w="1587" w:type="dxa"/>
            <w:vAlign w:val="center"/>
          </w:tcPr>
          <w:p w14:paraId="4B3A4FB6" w14:textId="77777777" w:rsidR="000866A6" w:rsidRPr="00661D87" w:rsidRDefault="000866A6" w:rsidP="00205DB4">
            <w:pPr>
              <w:jc w:val="center"/>
              <w:rPr>
                <w:rFonts w:ascii="Helvetica" w:hAnsi="Helvetica" w:cs="Helvetica"/>
              </w:rPr>
            </w:pPr>
            <w:r w:rsidRPr="00661D87">
              <w:rPr>
                <w:rFonts w:ascii="Helvetica" w:hAnsi="Helvetica" w:cs="Helvetica"/>
              </w:rPr>
              <w:t>msmi1203</w:t>
            </w:r>
          </w:p>
        </w:tc>
        <w:tc>
          <w:tcPr>
            <w:tcW w:w="2656" w:type="dxa"/>
            <w:vAlign w:val="center"/>
          </w:tcPr>
          <w:p w14:paraId="7DF7F5F6"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2CA3E3F7"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578DE000" w14:textId="77777777" w:rsidTr="000866A6">
        <w:trPr>
          <w:jc w:val="center"/>
        </w:trPr>
        <w:tc>
          <w:tcPr>
            <w:tcW w:w="3549" w:type="dxa"/>
            <w:vAlign w:val="center"/>
          </w:tcPr>
          <w:p w14:paraId="4A8EBF81" w14:textId="77777777" w:rsidR="000866A6" w:rsidRPr="00661D87" w:rsidRDefault="000866A6" w:rsidP="00205DB4">
            <w:pPr>
              <w:jc w:val="center"/>
              <w:rPr>
                <w:rFonts w:ascii="Helvetica" w:hAnsi="Helvetica" w:cs="Helvetica"/>
              </w:rPr>
            </w:pPr>
            <w:r w:rsidRPr="00661D87">
              <w:rPr>
                <w:rFonts w:ascii="Helvetica" w:hAnsi="Helvetica" w:cs="Helvetica"/>
              </w:rPr>
              <w:t>Venket Karramreddy [MDV]</w:t>
            </w:r>
          </w:p>
        </w:tc>
        <w:tc>
          <w:tcPr>
            <w:tcW w:w="1587" w:type="dxa"/>
            <w:vAlign w:val="center"/>
          </w:tcPr>
          <w:p w14:paraId="61559CF1" w14:textId="77777777" w:rsidR="000866A6" w:rsidRPr="00661D87" w:rsidRDefault="000866A6" w:rsidP="00205DB4">
            <w:pPr>
              <w:jc w:val="center"/>
              <w:rPr>
                <w:rFonts w:ascii="Helvetica" w:hAnsi="Helvetica" w:cs="Helvetica"/>
              </w:rPr>
            </w:pPr>
            <w:r w:rsidRPr="00661D87">
              <w:rPr>
                <w:rFonts w:ascii="Helvetica" w:hAnsi="Helvetica" w:cs="Helvetica"/>
              </w:rPr>
              <w:t>vkarramr</w:t>
            </w:r>
          </w:p>
        </w:tc>
        <w:tc>
          <w:tcPr>
            <w:tcW w:w="2656" w:type="dxa"/>
            <w:vAlign w:val="center"/>
          </w:tcPr>
          <w:p w14:paraId="4523E2CD"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c>
          <w:tcPr>
            <w:tcW w:w="2409" w:type="dxa"/>
            <w:vAlign w:val="center"/>
          </w:tcPr>
          <w:p w14:paraId="0CC0B289"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1A92CAAF" w14:textId="77777777" w:rsidTr="000866A6">
        <w:trPr>
          <w:jc w:val="center"/>
        </w:trPr>
        <w:tc>
          <w:tcPr>
            <w:tcW w:w="3549" w:type="dxa"/>
            <w:vAlign w:val="center"/>
          </w:tcPr>
          <w:p w14:paraId="78D73C9C" w14:textId="77777777" w:rsidR="000866A6" w:rsidRPr="00661D87" w:rsidRDefault="000866A6" w:rsidP="00205DB4">
            <w:pPr>
              <w:jc w:val="center"/>
              <w:rPr>
                <w:rFonts w:ascii="Helvetica" w:hAnsi="Helvetica" w:cs="Helvetica"/>
              </w:rPr>
            </w:pPr>
            <w:r w:rsidRPr="00661D87">
              <w:rPr>
                <w:rFonts w:ascii="Helvetica" w:hAnsi="Helvetica" w:cs="Helvetica"/>
              </w:rPr>
              <w:t>Shawn Dean [Chief Eng Features]</w:t>
            </w:r>
          </w:p>
        </w:tc>
        <w:tc>
          <w:tcPr>
            <w:tcW w:w="1587" w:type="dxa"/>
            <w:vAlign w:val="center"/>
          </w:tcPr>
          <w:p w14:paraId="743D19FD" w14:textId="77777777" w:rsidR="000866A6" w:rsidRPr="00661D87" w:rsidRDefault="000866A6" w:rsidP="00205DB4">
            <w:pPr>
              <w:jc w:val="center"/>
              <w:rPr>
                <w:rFonts w:ascii="Helvetica" w:hAnsi="Helvetica" w:cs="Helvetica"/>
              </w:rPr>
            </w:pPr>
            <w:r w:rsidRPr="00661D87">
              <w:rPr>
                <w:rFonts w:ascii="Helvetica" w:hAnsi="Helvetica" w:cs="Helvetica"/>
              </w:rPr>
              <w:t>sdean44</w:t>
            </w:r>
          </w:p>
        </w:tc>
        <w:tc>
          <w:tcPr>
            <w:tcW w:w="2656" w:type="dxa"/>
            <w:vAlign w:val="center"/>
          </w:tcPr>
          <w:p w14:paraId="11D0CC40"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123872A4"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06034750" w14:textId="77777777" w:rsidTr="000866A6">
        <w:trPr>
          <w:jc w:val="center"/>
        </w:trPr>
        <w:tc>
          <w:tcPr>
            <w:tcW w:w="3549" w:type="dxa"/>
            <w:vAlign w:val="center"/>
          </w:tcPr>
          <w:p w14:paraId="0C764B88" w14:textId="77777777" w:rsidR="000866A6" w:rsidRPr="00661D87" w:rsidRDefault="000866A6" w:rsidP="00205DB4">
            <w:pPr>
              <w:jc w:val="center"/>
              <w:rPr>
                <w:rFonts w:ascii="Helvetica" w:hAnsi="Helvetica" w:cs="Helvetica"/>
              </w:rPr>
            </w:pPr>
            <w:r w:rsidRPr="00661D87">
              <w:rPr>
                <w:rFonts w:ascii="Helvetica" w:hAnsi="Helvetica" w:cs="Helvetica"/>
              </w:rPr>
              <w:t>Carmen Baldovi Astarloa [ Cameras ]</w:t>
            </w:r>
          </w:p>
        </w:tc>
        <w:tc>
          <w:tcPr>
            <w:tcW w:w="1587" w:type="dxa"/>
            <w:vAlign w:val="center"/>
          </w:tcPr>
          <w:p w14:paraId="313C5D79" w14:textId="77777777" w:rsidR="000866A6" w:rsidRPr="00661D87" w:rsidRDefault="000866A6" w:rsidP="00205DB4">
            <w:pPr>
              <w:jc w:val="center"/>
              <w:rPr>
                <w:rFonts w:ascii="Helvetica" w:hAnsi="Helvetica" w:cs="Helvetica"/>
              </w:rPr>
            </w:pPr>
            <w:r w:rsidRPr="00661D87">
              <w:rPr>
                <w:rFonts w:ascii="Helvetica" w:hAnsi="Helvetica" w:cs="Helvetica"/>
              </w:rPr>
              <w:t>mbaldovi</w:t>
            </w:r>
          </w:p>
        </w:tc>
        <w:tc>
          <w:tcPr>
            <w:tcW w:w="2656" w:type="dxa"/>
            <w:vAlign w:val="center"/>
          </w:tcPr>
          <w:p w14:paraId="2AF33553"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4F51890B"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12ED663F" w14:textId="77777777" w:rsidTr="000866A6">
        <w:trPr>
          <w:jc w:val="center"/>
        </w:trPr>
        <w:tc>
          <w:tcPr>
            <w:tcW w:w="3549" w:type="dxa"/>
            <w:vAlign w:val="center"/>
          </w:tcPr>
          <w:p w14:paraId="46D37325" w14:textId="77777777" w:rsidR="000866A6" w:rsidRPr="00661D87" w:rsidRDefault="000866A6" w:rsidP="00205DB4">
            <w:pPr>
              <w:jc w:val="center"/>
              <w:rPr>
                <w:rFonts w:ascii="Helvetica" w:hAnsi="Helvetica" w:cs="Helvetica"/>
              </w:rPr>
            </w:pPr>
            <w:r w:rsidRPr="00661D87">
              <w:rPr>
                <w:rFonts w:ascii="Helvetica" w:hAnsi="Helvetica" w:cs="Helvetica"/>
              </w:rPr>
              <w:t>Michael Leibovitch [ TCU ]</w:t>
            </w:r>
          </w:p>
        </w:tc>
        <w:tc>
          <w:tcPr>
            <w:tcW w:w="1587" w:type="dxa"/>
            <w:vAlign w:val="center"/>
          </w:tcPr>
          <w:p w14:paraId="38F53D4A" w14:textId="77777777" w:rsidR="000866A6" w:rsidRPr="00661D87" w:rsidRDefault="000866A6" w:rsidP="00205DB4">
            <w:pPr>
              <w:jc w:val="center"/>
              <w:rPr>
                <w:rFonts w:ascii="Helvetica" w:hAnsi="Helvetica" w:cs="Helvetica"/>
              </w:rPr>
            </w:pPr>
            <w:r w:rsidRPr="00661D87">
              <w:rPr>
                <w:rFonts w:ascii="Helvetica" w:hAnsi="Helvetica" w:cs="Helvetica"/>
              </w:rPr>
              <w:t>malievsk</w:t>
            </w:r>
          </w:p>
        </w:tc>
        <w:tc>
          <w:tcPr>
            <w:tcW w:w="2656" w:type="dxa"/>
            <w:vAlign w:val="center"/>
          </w:tcPr>
          <w:p w14:paraId="4A2D5E96"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49927709"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65C922A7" w14:textId="77777777" w:rsidTr="000866A6">
        <w:trPr>
          <w:jc w:val="center"/>
        </w:trPr>
        <w:tc>
          <w:tcPr>
            <w:tcW w:w="3549" w:type="dxa"/>
            <w:vAlign w:val="center"/>
          </w:tcPr>
          <w:p w14:paraId="3878276C" w14:textId="77777777" w:rsidR="000866A6" w:rsidRPr="00661D87" w:rsidRDefault="000866A6" w:rsidP="00205DB4">
            <w:pPr>
              <w:jc w:val="center"/>
              <w:rPr>
                <w:rFonts w:ascii="Helvetica" w:hAnsi="Helvetica" w:cs="Helvetica"/>
              </w:rPr>
            </w:pPr>
            <w:r w:rsidRPr="00661D87">
              <w:rPr>
                <w:rFonts w:ascii="Helvetica" w:hAnsi="Helvetica" w:cs="Helvetica"/>
              </w:rPr>
              <w:t>Michael Alievsky [ ECG ]</w:t>
            </w:r>
          </w:p>
        </w:tc>
        <w:tc>
          <w:tcPr>
            <w:tcW w:w="1587" w:type="dxa"/>
            <w:vAlign w:val="center"/>
          </w:tcPr>
          <w:p w14:paraId="748D3E56" w14:textId="77777777" w:rsidR="000866A6" w:rsidRPr="00661D87" w:rsidRDefault="000866A6" w:rsidP="00205DB4">
            <w:pPr>
              <w:jc w:val="center"/>
              <w:rPr>
                <w:rFonts w:ascii="Helvetica" w:hAnsi="Helvetica" w:cs="Helvetica"/>
              </w:rPr>
            </w:pPr>
            <w:r w:rsidRPr="00661D87">
              <w:rPr>
                <w:rFonts w:ascii="Helvetica" w:hAnsi="Helvetica" w:cs="Helvetica"/>
              </w:rPr>
              <w:t>mleibov1</w:t>
            </w:r>
          </w:p>
        </w:tc>
        <w:tc>
          <w:tcPr>
            <w:tcW w:w="2656" w:type="dxa"/>
            <w:vAlign w:val="center"/>
          </w:tcPr>
          <w:p w14:paraId="550021E3"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0120E3A0"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3C3BEEBA" w14:textId="77777777" w:rsidTr="000866A6">
        <w:trPr>
          <w:jc w:val="center"/>
        </w:trPr>
        <w:tc>
          <w:tcPr>
            <w:tcW w:w="3549" w:type="dxa"/>
            <w:vAlign w:val="center"/>
          </w:tcPr>
          <w:p w14:paraId="70433CFA" w14:textId="77777777" w:rsidR="000866A6" w:rsidRPr="00661D87" w:rsidRDefault="000866A6" w:rsidP="00205DB4">
            <w:pPr>
              <w:jc w:val="center"/>
              <w:rPr>
                <w:rFonts w:ascii="Helvetica" w:hAnsi="Helvetica" w:cs="Helvetica"/>
              </w:rPr>
            </w:pPr>
            <w:r w:rsidRPr="00661D87">
              <w:rPr>
                <w:rFonts w:ascii="Helvetica" w:hAnsi="Helvetica" w:cs="Helvetica"/>
              </w:rPr>
              <w:t>TBD - Feature Team to Secure Agreement [ Radar Unit ]</w:t>
            </w:r>
          </w:p>
        </w:tc>
        <w:tc>
          <w:tcPr>
            <w:tcW w:w="1587" w:type="dxa"/>
            <w:vAlign w:val="center"/>
          </w:tcPr>
          <w:p w14:paraId="5E874618" w14:textId="77777777" w:rsidR="000866A6" w:rsidRPr="00661D87" w:rsidRDefault="000866A6" w:rsidP="00205DB4">
            <w:pPr>
              <w:jc w:val="center"/>
              <w:rPr>
                <w:rFonts w:ascii="Helvetica" w:hAnsi="Helvetica" w:cs="Helvetica"/>
              </w:rPr>
            </w:pPr>
            <w:r w:rsidRPr="00661D87">
              <w:rPr>
                <w:rFonts w:ascii="Helvetica" w:hAnsi="Helvetica" w:cs="Helvetica"/>
              </w:rPr>
              <w:t>tbe</w:t>
            </w:r>
          </w:p>
        </w:tc>
        <w:tc>
          <w:tcPr>
            <w:tcW w:w="2656" w:type="dxa"/>
            <w:vAlign w:val="center"/>
          </w:tcPr>
          <w:p w14:paraId="3344901A"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68591307"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6385BB9F" w14:textId="77777777" w:rsidTr="000866A6">
        <w:trPr>
          <w:jc w:val="center"/>
        </w:trPr>
        <w:tc>
          <w:tcPr>
            <w:tcW w:w="3549" w:type="dxa"/>
            <w:vAlign w:val="center"/>
          </w:tcPr>
          <w:p w14:paraId="624220B9" w14:textId="77777777" w:rsidR="000866A6" w:rsidRPr="00661D87" w:rsidRDefault="000866A6" w:rsidP="00205DB4">
            <w:pPr>
              <w:jc w:val="center"/>
              <w:rPr>
                <w:rFonts w:ascii="Helvetica" w:hAnsi="Helvetica" w:cs="Helvetica"/>
              </w:rPr>
            </w:pPr>
            <w:r w:rsidRPr="00661D87">
              <w:rPr>
                <w:rFonts w:ascii="Helvetica" w:hAnsi="Helvetica" w:cs="Helvetica"/>
              </w:rPr>
              <w:t>Mark Porter [ TCU ]</w:t>
            </w:r>
          </w:p>
        </w:tc>
        <w:tc>
          <w:tcPr>
            <w:tcW w:w="1587" w:type="dxa"/>
            <w:vAlign w:val="center"/>
          </w:tcPr>
          <w:p w14:paraId="1DEE3A2B" w14:textId="77777777" w:rsidR="000866A6" w:rsidRPr="00661D87" w:rsidRDefault="000866A6" w:rsidP="00205DB4">
            <w:pPr>
              <w:jc w:val="center"/>
              <w:rPr>
                <w:rFonts w:ascii="Helvetica" w:hAnsi="Helvetica" w:cs="Helvetica"/>
              </w:rPr>
            </w:pPr>
            <w:r w:rsidRPr="00661D87">
              <w:rPr>
                <w:rFonts w:ascii="Helvetica" w:hAnsi="Helvetica" w:cs="Helvetica"/>
              </w:rPr>
              <w:t>mporter</w:t>
            </w:r>
          </w:p>
        </w:tc>
        <w:tc>
          <w:tcPr>
            <w:tcW w:w="2656" w:type="dxa"/>
            <w:vAlign w:val="center"/>
          </w:tcPr>
          <w:p w14:paraId="6F9FC8E8"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5FEB5E19"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280D6680" w14:textId="77777777" w:rsidTr="000866A6">
        <w:trPr>
          <w:jc w:val="center"/>
        </w:trPr>
        <w:tc>
          <w:tcPr>
            <w:tcW w:w="3549" w:type="dxa"/>
            <w:vAlign w:val="center"/>
          </w:tcPr>
          <w:p w14:paraId="1C7BBB19" w14:textId="77777777" w:rsidR="000866A6" w:rsidRPr="00661D87" w:rsidRDefault="000866A6" w:rsidP="00205DB4">
            <w:pPr>
              <w:jc w:val="center"/>
              <w:rPr>
                <w:rFonts w:ascii="Helvetica" w:hAnsi="Helvetica" w:cs="Helvetica"/>
              </w:rPr>
            </w:pPr>
            <w:r w:rsidRPr="00661D87">
              <w:rPr>
                <w:rFonts w:ascii="Helvetica" w:hAnsi="Helvetica" w:cs="Helvetica"/>
              </w:rPr>
              <w:t>Dave Orris [ Sync ]</w:t>
            </w:r>
          </w:p>
        </w:tc>
        <w:tc>
          <w:tcPr>
            <w:tcW w:w="1587" w:type="dxa"/>
            <w:vAlign w:val="center"/>
          </w:tcPr>
          <w:p w14:paraId="51C57CFB" w14:textId="77777777" w:rsidR="000866A6" w:rsidRPr="00661D87" w:rsidRDefault="000866A6" w:rsidP="00205DB4">
            <w:pPr>
              <w:jc w:val="center"/>
              <w:rPr>
                <w:rFonts w:ascii="Helvetica" w:hAnsi="Helvetica" w:cs="Helvetica"/>
              </w:rPr>
            </w:pPr>
            <w:r w:rsidRPr="00661D87">
              <w:rPr>
                <w:rFonts w:ascii="Helvetica" w:hAnsi="Helvetica" w:cs="Helvetica"/>
              </w:rPr>
              <w:t>dorris</w:t>
            </w:r>
          </w:p>
        </w:tc>
        <w:tc>
          <w:tcPr>
            <w:tcW w:w="2656" w:type="dxa"/>
            <w:vAlign w:val="center"/>
          </w:tcPr>
          <w:p w14:paraId="00311D23"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7737859A"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089CBCC2" w14:textId="77777777" w:rsidTr="000866A6">
        <w:trPr>
          <w:jc w:val="center"/>
        </w:trPr>
        <w:tc>
          <w:tcPr>
            <w:tcW w:w="3549" w:type="dxa"/>
            <w:vAlign w:val="center"/>
          </w:tcPr>
          <w:p w14:paraId="2522009D" w14:textId="77777777" w:rsidR="000866A6" w:rsidRPr="00661D87" w:rsidRDefault="000866A6" w:rsidP="00205DB4">
            <w:pPr>
              <w:jc w:val="center"/>
              <w:rPr>
                <w:rFonts w:ascii="Helvetica" w:hAnsi="Helvetica" w:cs="Helvetica"/>
              </w:rPr>
            </w:pPr>
            <w:r w:rsidRPr="00661D87">
              <w:rPr>
                <w:rFonts w:ascii="Helvetica" w:hAnsi="Helvetica" w:cs="Helvetica"/>
              </w:rPr>
              <w:t>Stuart Salter [ Power Supply Architecture ]</w:t>
            </w:r>
          </w:p>
        </w:tc>
        <w:tc>
          <w:tcPr>
            <w:tcW w:w="1587" w:type="dxa"/>
            <w:vAlign w:val="center"/>
          </w:tcPr>
          <w:p w14:paraId="247E3EC9" w14:textId="77777777" w:rsidR="000866A6" w:rsidRPr="00661D87" w:rsidRDefault="000866A6" w:rsidP="00205DB4">
            <w:pPr>
              <w:jc w:val="center"/>
              <w:rPr>
                <w:rFonts w:ascii="Helvetica" w:hAnsi="Helvetica" w:cs="Helvetica"/>
              </w:rPr>
            </w:pPr>
            <w:r w:rsidRPr="00661D87">
              <w:rPr>
                <w:rFonts w:ascii="Helvetica" w:hAnsi="Helvetica" w:cs="Helvetica"/>
              </w:rPr>
              <w:t>ssalter</w:t>
            </w:r>
          </w:p>
        </w:tc>
        <w:tc>
          <w:tcPr>
            <w:tcW w:w="2656" w:type="dxa"/>
            <w:vAlign w:val="center"/>
          </w:tcPr>
          <w:p w14:paraId="728DC87F"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445193B7"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5D6824BC" w14:textId="77777777" w:rsidTr="000866A6">
        <w:trPr>
          <w:jc w:val="center"/>
        </w:trPr>
        <w:tc>
          <w:tcPr>
            <w:tcW w:w="3549" w:type="dxa"/>
            <w:vAlign w:val="center"/>
          </w:tcPr>
          <w:p w14:paraId="000219D3" w14:textId="77777777" w:rsidR="000866A6" w:rsidRPr="00661D87" w:rsidRDefault="000866A6" w:rsidP="00205DB4">
            <w:pPr>
              <w:jc w:val="center"/>
              <w:rPr>
                <w:rFonts w:ascii="Helvetica" w:hAnsi="Helvetica" w:cs="Helvetica"/>
              </w:rPr>
            </w:pPr>
            <w:r w:rsidRPr="00661D87">
              <w:rPr>
                <w:rFonts w:ascii="Helvetica" w:hAnsi="Helvetica" w:cs="Helvetica"/>
              </w:rPr>
              <w:t>Donald Bilger [SE Features]</w:t>
            </w:r>
          </w:p>
        </w:tc>
        <w:tc>
          <w:tcPr>
            <w:tcW w:w="1587" w:type="dxa"/>
            <w:vAlign w:val="center"/>
          </w:tcPr>
          <w:p w14:paraId="6BA561BB" w14:textId="77777777" w:rsidR="000866A6" w:rsidRPr="00661D87" w:rsidRDefault="000866A6" w:rsidP="00205DB4">
            <w:pPr>
              <w:jc w:val="center"/>
              <w:rPr>
                <w:rFonts w:ascii="Helvetica" w:hAnsi="Helvetica" w:cs="Helvetica"/>
              </w:rPr>
            </w:pPr>
            <w:r w:rsidRPr="00661D87">
              <w:rPr>
                <w:rFonts w:ascii="Helvetica" w:hAnsi="Helvetica" w:cs="Helvetica"/>
              </w:rPr>
              <w:t>dbilger</w:t>
            </w:r>
          </w:p>
        </w:tc>
        <w:tc>
          <w:tcPr>
            <w:tcW w:w="2656" w:type="dxa"/>
            <w:vAlign w:val="center"/>
          </w:tcPr>
          <w:p w14:paraId="0AA72899"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49CD2097"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07512888" w14:textId="77777777" w:rsidTr="000866A6">
        <w:trPr>
          <w:jc w:val="center"/>
        </w:trPr>
        <w:tc>
          <w:tcPr>
            <w:tcW w:w="3549" w:type="dxa"/>
            <w:vAlign w:val="center"/>
          </w:tcPr>
          <w:p w14:paraId="7F561F01" w14:textId="77777777" w:rsidR="000866A6" w:rsidRPr="00661D87" w:rsidRDefault="000866A6" w:rsidP="00205DB4">
            <w:pPr>
              <w:jc w:val="center"/>
              <w:rPr>
                <w:rFonts w:ascii="Helvetica" w:hAnsi="Helvetica" w:cs="Helvetica"/>
              </w:rPr>
            </w:pPr>
            <w:r w:rsidRPr="00661D87">
              <w:rPr>
                <w:rFonts w:ascii="Helvetica" w:hAnsi="Helvetica" w:cs="Helvetica"/>
              </w:rPr>
              <w:t>Andrew Steinman [ Functional Platform Architecture ]</w:t>
            </w:r>
          </w:p>
        </w:tc>
        <w:tc>
          <w:tcPr>
            <w:tcW w:w="1587" w:type="dxa"/>
            <w:vAlign w:val="center"/>
          </w:tcPr>
          <w:p w14:paraId="25F059FC" w14:textId="77777777" w:rsidR="000866A6" w:rsidRPr="00661D87" w:rsidRDefault="000866A6" w:rsidP="00205DB4">
            <w:pPr>
              <w:jc w:val="center"/>
              <w:rPr>
                <w:rFonts w:ascii="Helvetica" w:hAnsi="Helvetica" w:cs="Helvetica"/>
              </w:rPr>
            </w:pPr>
            <w:r w:rsidRPr="00661D87">
              <w:rPr>
                <w:rFonts w:ascii="Helvetica" w:hAnsi="Helvetica" w:cs="Helvetica"/>
              </w:rPr>
              <w:t>asteinm3</w:t>
            </w:r>
          </w:p>
        </w:tc>
        <w:tc>
          <w:tcPr>
            <w:tcW w:w="2656" w:type="dxa"/>
            <w:vAlign w:val="center"/>
          </w:tcPr>
          <w:p w14:paraId="1C835356"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7520D325"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3FAEB582" w14:textId="77777777" w:rsidTr="000866A6">
        <w:trPr>
          <w:jc w:val="center"/>
        </w:trPr>
        <w:tc>
          <w:tcPr>
            <w:tcW w:w="3549" w:type="dxa"/>
            <w:vAlign w:val="center"/>
          </w:tcPr>
          <w:p w14:paraId="4F8CA712" w14:textId="77777777" w:rsidR="000866A6" w:rsidRPr="00661D87" w:rsidRDefault="000866A6" w:rsidP="00205DB4">
            <w:pPr>
              <w:jc w:val="center"/>
              <w:rPr>
                <w:rFonts w:ascii="Helvetica" w:hAnsi="Helvetica" w:cs="Helvetica"/>
              </w:rPr>
            </w:pPr>
            <w:r w:rsidRPr="00661D87">
              <w:rPr>
                <w:rFonts w:ascii="Helvetica" w:hAnsi="Helvetica" w:cs="Helvetica"/>
              </w:rPr>
              <w:t>Jin Kim [ ECG ]</w:t>
            </w:r>
          </w:p>
        </w:tc>
        <w:tc>
          <w:tcPr>
            <w:tcW w:w="1587" w:type="dxa"/>
            <w:vAlign w:val="center"/>
          </w:tcPr>
          <w:p w14:paraId="61F24A2F" w14:textId="77777777" w:rsidR="000866A6" w:rsidRPr="00661D87" w:rsidRDefault="000866A6" w:rsidP="00205DB4">
            <w:pPr>
              <w:jc w:val="center"/>
              <w:rPr>
                <w:rFonts w:ascii="Helvetica" w:hAnsi="Helvetica" w:cs="Helvetica"/>
              </w:rPr>
            </w:pPr>
            <w:r w:rsidRPr="00661D87">
              <w:rPr>
                <w:rFonts w:ascii="Helvetica" w:hAnsi="Helvetica" w:cs="Helvetica"/>
              </w:rPr>
              <w:t>jkim119</w:t>
            </w:r>
          </w:p>
        </w:tc>
        <w:tc>
          <w:tcPr>
            <w:tcW w:w="2656" w:type="dxa"/>
            <w:vAlign w:val="center"/>
          </w:tcPr>
          <w:p w14:paraId="654D7797"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67F1BB63"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1B8318E8" w14:textId="77777777" w:rsidTr="000866A6">
        <w:trPr>
          <w:jc w:val="center"/>
        </w:trPr>
        <w:tc>
          <w:tcPr>
            <w:tcW w:w="3549" w:type="dxa"/>
            <w:vAlign w:val="center"/>
          </w:tcPr>
          <w:p w14:paraId="2C760F53" w14:textId="77777777" w:rsidR="000866A6" w:rsidRPr="00661D87" w:rsidRDefault="000866A6" w:rsidP="00205DB4">
            <w:pPr>
              <w:jc w:val="center"/>
              <w:rPr>
                <w:rFonts w:ascii="Helvetica" w:hAnsi="Helvetica" w:cs="Helvetica"/>
              </w:rPr>
            </w:pPr>
            <w:r w:rsidRPr="00661D87">
              <w:rPr>
                <w:rFonts w:ascii="Helvetica" w:hAnsi="Helvetica" w:cs="Helvetica"/>
              </w:rPr>
              <w:t>Brian Wolski [ Cameras ]</w:t>
            </w:r>
          </w:p>
        </w:tc>
        <w:tc>
          <w:tcPr>
            <w:tcW w:w="1587" w:type="dxa"/>
            <w:vAlign w:val="center"/>
          </w:tcPr>
          <w:p w14:paraId="4836A77D" w14:textId="77777777" w:rsidR="000866A6" w:rsidRPr="00661D87" w:rsidRDefault="000866A6" w:rsidP="00205DB4">
            <w:pPr>
              <w:jc w:val="center"/>
              <w:rPr>
                <w:rFonts w:ascii="Helvetica" w:hAnsi="Helvetica" w:cs="Helvetica"/>
              </w:rPr>
            </w:pPr>
            <w:r w:rsidRPr="00661D87">
              <w:rPr>
                <w:rFonts w:ascii="Helvetica" w:hAnsi="Helvetica" w:cs="Helvetica"/>
              </w:rPr>
              <w:t>bwolski1</w:t>
            </w:r>
          </w:p>
        </w:tc>
        <w:tc>
          <w:tcPr>
            <w:tcW w:w="2656" w:type="dxa"/>
            <w:vAlign w:val="center"/>
          </w:tcPr>
          <w:p w14:paraId="48E7BFAF"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7DB17283"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6DA6FFE9" w14:textId="77777777" w:rsidTr="000866A6">
        <w:trPr>
          <w:jc w:val="center"/>
        </w:trPr>
        <w:tc>
          <w:tcPr>
            <w:tcW w:w="3549" w:type="dxa"/>
            <w:vAlign w:val="center"/>
          </w:tcPr>
          <w:p w14:paraId="0F5F45F0" w14:textId="77777777" w:rsidR="000866A6" w:rsidRPr="00661D87" w:rsidRDefault="000866A6" w:rsidP="00205DB4">
            <w:pPr>
              <w:jc w:val="center"/>
              <w:rPr>
                <w:rFonts w:ascii="Helvetica" w:hAnsi="Helvetica" w:cs="Helvetica"/>
              </w:rPr>
            </w:pPr>
            <w:r w:rsidRPr="00661D87">
              <w:rPr>
                <w:rFonts w:ascii="Helvetica" w:hAnsi="Helvetica" w:cs="Helvetica"/>
              </w:rPr>
              <w:t>Nihan Cakir [ CSM  ]</w:t>
            </w:r>
          </w:p>
        </w:tc>
        <w:tc>
          <w:tcPr>
            <w:tcW w:w="1587" w:type="dxa"/>
            <w:vAlign w:val="center"/>
          </w:tcPr>
          <w:p w14:paraId="550AD0DE" w14:textId="77777777" w:rsidR="000866A6" w:rsidRPr="00661D87" w:rsidRDefault="000866A6" w:rsidP="00205DB4">
            <w:pPr>
              <w:jc w:val="center"/>
              <w:rPr>
                <w:rFonts w:ascii="Helvetica" w:hAnsi="Helvetica" w:cs="Helvetica"/>
              </w:rPr>
            </w:pPr>
            <w:r w:rsidRPr="00661D87">
              <w:rPr>
                <w:rFonts w:ascii="Helvetica" w:hAnsi="Helvetica" w:cs="Helvetica"/>
              </w:rPr>
              <w:t>ncakir</w:t>
            </w:r>
          </w:p>
        </w:tc>
        <w:tc>
          <w:tcPr>
            <w:tcW w:w="2656" w:type="dxa"/>
            <w:vAlign w:val="center"/>
          </w:tcPr>
          <w:p w14:paraId="457B7668"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2C7A5F4E"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3D80DDAC" w14:textId="77777777" w:rsidTr="000866A6">
        <w:trPr>
          <w:jc w:val="center"/>
        </w:trPr>
        <w:tc>
          <w:tcPr>
            <w:tcW w:w="3549" w:type="dxa"/>
            <w:vAlign w:val="center"/>
          </w:tcPr>
          <w:p w14:paraId="3AB47FE9" w14:textId="77777777" w:rsidR="000866A6" w:rsidRPr="00661D87" w:rsidRDefault="000866A6" w:rsidP="00205DB4">
            <w:pPr>
              <w:jc w:val="center"/>
              <w:rPr>
                <w:rFonts w:ascii="Helvetica" w:hAnsi="Helvetica" w:cs="Helvetica"/>
              </w:rPr>
            </w:pPr>
            <w:r w:rsidRPr="00661D87">
              <w:rPr>
                <w:rFonts w:ascii="Helvetica" w:hAnsi="Helvetica" w:cs="Helvetica"/>
              </w:rPr>
              <w:t>Hussein Berry [ Power Supply Architecture ]</w:t>
            </w:r>
          </w:p>
        </w:tc>
        <w:tc>
          <w:tcPr>
            <w:tcW w:w="1587" w:type="dxa"/>
            <w:vAlign w:val="center"/>
          </w:tcPr>
          <w:p w14:paraId="399BE7A2" w14:textId="77777777" w:rsidR="000866A6" w:rsidRPr="00661D87" w:rsidRDefault="000866A6" w:rsidP="00205DB4">
            <w:pPr>
              <w:jc w:val="center"/>
              <w:rPr>
                <w:rFonts w:ascii="Helvetica" w:hAnsi="Helvetica" w:cs="Helvetica"/>
              </w:rPr>
            </w:pPr>
            <w:r w:rsidRPr="00661D87">
              <w:rPr>
                <w:rFonts w:ascii="Helvetica" w:hAnsi="Helvetica" w:cs="Helvetica"/>
              </w:rPr>
              <w:t>hberry11</w:t>
            </w:r>
          </w:p>
        </w:tc>
        <w:tc>
          <w:tcPr>
            <w:tcW w:w="2656" w:type="dxa"/>
            <w:vAlign w:val="center"/>
          </w:tcPr>
          <w:p w14:paraId="2934AD04"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64DE416D"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61C91B01" w14:textId="77777777" w:rsidTr="000866A6">
        <w:trPr>
          <w:jc w:val="center"/>
        </w:trPr>
        <w:tc>
          <w:tcPr>
            <w:tcW w:w="3549" w:type="dxa"/>
            <w:vAlign w:val="center"/>
          </w:tcPr>
          <w:p w14:paraId="13C4D89E" w14:textId="77777777" w:rsidR="000866A6" w:rsidRPr="00661D87" w:rsidRDefault="000866A6" w:rsidP="00205DB4">
            <w:pPr>
              <w:jc w:val="center"/>
              <w:rPr>
                <w:rFonts w:ascii="Helvetica" w:hAnsi="Helvetica" w:cs="Helvetica"/>
              </w:rPr>
            </w:pPr>
            <w:r w:rsidRPr="00661D87">
              <w:rPr>
                <w:rFonts w:ascii="Helvetica" w:hAnsi="Helvetica" w:cs="Helvetica"/>
              </w:rPr>
              <w:t>Matt Affeldt [ ADAS (DAT 2.2) ]</w:t>
            </w:r>
          </w:p>
        </w:tc>
        <w:tc>
          <w:tcPr>
            <w:tcW w:w="1587" w:type="dxa"/>
            <w:vAlign w:val="center"/>
          </w:tcPr>
          <w:p w14:paraId="01B6E3AB" w14:textId="77777777" w:rsidR="000866A6" w:rsidRPr="00661D87" w:rsidRDefault="000866A6" w:rsidP="00205DB4">
            <w:pPr>
              <w:jc w:val="center"/>
              <w:rPr>
                <w:rFonts w:ascii="Helvetica" w:hAnsi="Helvetica" w:cs="Helvetica"/>
              </w:rPr>
            </w:pPr>
            <w:r w:rsidRPr="00661D87">
              <w:rPr>
                <w:rFonts w:ascii="Helvetica" w:hAnsi="Helvetica" w:cs="Helvetica"/>
              </w:rPr>
              <w:t>maffeldt</w:t>
            </w:r>
          </w:p>
        </w:tc>
        <w:tc>
          <w:tcPr>
            <w:tcW w:w="2656" w:type="dxa"/>
            <w:vAlign w:val="center"/>
          </w:tcPr>
          <w:p w14:paraId="633DC501"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53BBAC2D"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162D4EFE" w14:textId="77777777" w:rsidTr="000866A6">
        <w:trPr>
          <w:jc w:val="center"/>
        </w:trPr>
        <w:tc>
          <w:tcPr>
            <w:tcW w:w="3549" w:type="dxa"/>
            <w:vAlign w:val="center"/>
          </w:tcPr>
          <w:p w14:paraId="7B1DDB56" w14:textId="77777777" w:rsidR="000866A6" w:rsidRPr="00661D87" w:rsidRDefault="000866A6" w:rsidP="00205DB4">
            <w:pPr>
              <w:jc w:val="center"/>
              <w:rPr>
                <w:rFonts w:ascii="Helvetica" w:hAnsi="Helvetica" w:cs="Helvetica"/>
              </w:rPr>
            </w:pPr>
            <w:r w:rsidRPr="00661D87">
              <w:rPr>
                <w:rFonts w:ascii="Helvetica" w:hAnsi="Helvetica" w:cs="Helvetica"/>
              </w:rPr>
              <w:t>Ishan Gupta [SE Feature Owner]</w:t>
            </w:r>
          </w:p>
        </w:tc>
        <w:tc>
          <w:tcPr>
            <w:tcW w:w="1587" w:type="dxa"/>
            <w:vAlign w:val="center"/>
          </w:tcPr>
          <w:p w14:paraId="43747A9D" w14:textId="77777777" w:rsidR="000866A6" w:rsidRPr="00661D87" w:rsidRDefault="000866A6" w:rsidP="00205DB4">
            <w:pPr>
              <w:jc w:val="center"/>
              <w:rPr>
                <w:rFonts w:ascii="Helvetica" w:hAnsi="Helvetica" w:cs="Helvetica"/>
              </w:rPr>
            </w:pPr>
            <w:r w:rsidRPr="00661D87">
              <w:rPr>
                <w:rFonts w:ascii="Helvetica" w:hAnsi="Helvetica" w:cs="Helvetica"/>
              </w:rPr>
              <w:t>igupta1</w:t>
            </w:r>
          </w:p>
        </w:tc>
        <w:tc>
          <w:tcPr>
            <w:tcW w:w="2656" w:type="dxa"/>
            <w:vAlign w:val="center"/>
          </w:tcPr>
          <w:p w14:paraId="55C9A877"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3450ADEE"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32955744" w14:textId="77777777" w:rsidTr="000866A6">
        <w:trPr>
          <w:jc w:val="center"/>
        </w:trPr>
        <w:tc>
          <w:tcPr>
            <w:tcW w:w="3549" w:type="dxa"/>
            <w:vAlign w:val="center"/>
          </w:tcPr>
          <w:p w14:paraId="633C1D58" w14:textId="77777777" w:rsidR="000866A6" w:rsidRPr="00661D87" w:rsidRDefault="000866A6" w:rsidP="00205DB4">
            <w:pPr>
              <w:jc w:val="center"/>
              <w:rPr>
                <w:rFonts w:ascii="Helvetica" w:hAnsi="Helvetica" w:cs="Helvetica"/>
              </w:rPr>
            </w:pPr>
            <w:r w:rsidRPr="00661D87">
              <w:rPr>
                <w:rFonts w:ascii="Helvetica" w:hAnsi="Helvetica" w:cs="Helvetica"/>
              </w:rPr>
              <w:t>Gerald Barr [ feature modeler ]</w:t>
            </w:r>
          </w:p>
        </w:tc>
        <w:tc>
          <w:tcPr>
            <w:tcW w:w="1587" w:type="dxa"/>
            <w:vAlign w:val="center"/>
          </w:tcPr>
          <w:p w14:paraId="143EA638" w14:textId="77777777" w:rsidR="000866A6" w:rsidRPr="00661D87" w:rsidRDefault="000866A6" w:rsidP="00205DB4">
            <w:pPr>
              <w:jc w:val="center"/>
              <w:rPr>
                <w:rFonts w:ascii="Helvetica" w:hAnsi="Helvetica" w:cs="Helvetica"/>
              </w:rPr>
            </w:pPr>
            <w:r w:rsidRPr="00661D87">
              <w:rPr>
                <w:rFonts w:ascii="Helvetica" w:hAnsi="Helvetica" w:cs="Helvetica"/>
              </w:rPr>
              <w:t>wbarr5</w:t>
            </w:r>
          </w:p>
        </w:tc>
        <w:tc>
          <w:tcPr>
            <w:tcW w:w="2656" w:type="dxa"/>
            <w:vAlign w:val="center"/>
          </w:tcPr>
          <w:p w14:paraId="1206C616" w14:textId="77777777" w:rsidR="000866A6" w:rsidRPr="00661D87" w:rsidRDefault="000866A6" w:rsidP="00205DB4">
            <w:pPr>
              <w:jc w:val="center"/>
              <w:rPr>
                <w:rFonts w:ascii="Helvetica" w:hAnsi="Helvetica" w:cs="Helvetica"/>
              </w:rPr>
            </w:pPr>
            <w:r w:rsidRPr="00661D87">
              <w:rPr>
                <w:rFonts w:ascii="Helvetica" w:hAnsi="Helvetica" w:cs="Helvetica"/>
              </w:rPr>
              <w:t>Model Architect</w:t>
            </w:r>
          </w:p>
        </w:tc>
        <w:tc>
          <w:tcPr>
            <w:tcW w:w="2409" w:type="dxa"/>
            <w:vAlign w:val="center"/>
          </w:tcPr>
          <w:p w14:paraId="28E9F629"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5C830B54" w14:textId="77777777" w:rsidTr="000866A6">
        <w:trPr>
          <w:jc w:val="center"/>
        </w:trPr>
        <w:tc>
          <w:tcPr>
            <w:tcW w:w="3549" w:type="dxa"/>
            <w:vAlign w:val="center"/>
          </w:tcPr>
          <w:p w14:paraId="26419369" w14:textId="77777777" w:rsidR="000866A6" w:rsidRPr="00661D87" w:rsidRDefault="000866A6" w:rsidP="00205DB4">
            <w:pPr>
              <w:jc w:val="center"/>
              <w:rPr>
                <w:rFonts w:ascii="Helvetica" w:hAnsi="Helvetica" w:cs="Helvetica"/>
              </w:rPr>
            </w:pPr>
            <w:r w:rsidRPr="00661D87">
              <w:rPr>
                <w:rFonts w:ascii="Helvetica" w:hAnsi="Helvetica" w:cs="Helvetica"/>
              </w:rPr>
              <w:t>John Popovecz [ BCM ]</w:t>
            </w:r>
          </w:p>
        </w:tc>
        <w:tc>
          <w:tcPr>
            <w:tcW w:w="1587" w:type="dxa"/>
            <w:vAlign w:val="center"/>
          </w:tcPr>
          <w:p w14:paraId="3CC0F677" w14:textId="77777777" w:rsidR="000866A6" w:rsidRPr="00661D87" w:rsidRDefault="000866A6" w:rsidP="00205DB4">
            <w:pPr>
              <w:jc w:val="center"/>
              <w:rPr>
                <w:rFonts w:ascii="Helvetica" w:hAnsi="Helvetica" w:cs="Helvetica"/>
              </w:rPr>
            </w:pPr>
            <w:r w:rsidRPr="00661D87">
              <w:rPr>
                <w:rFonts w:ascii="Helvetica" w:hAnsi="Helvetica" w:cs="Helvetica"/>
              </w:rPr>
              <w:t>jpopovec</w:t>
            </w:r>
          </w:p>
        </w:tc>
        <w:tc>
          <w:tcPr>
            <w:tcW w:w="2656" w:type="dxa"/>
            <w:vAlign w:val="center"/>
          </w:tcPr>
          <w:p w14:paraId="36373E3F"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005BCAE3"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77BC8981" w14:textId="77777777" w:rsidTr="000866A6">
        <w:trPr>
          <w:jc w:val="center"/>
        </w:trPr>
        <w:tc>
          <w:tcPr>
            <w:tcW w:w="3549" w:type="dxa"/>
            <w:vAlign w:val="center"/>
          </w:tcPr>
          <w:p w14:paraId="2A567D72" w14:textId="77777777" w:rsidR="000866A6" w:rsidRPr="00661D87" w:rsidRDefault="000866A6" w:rsidP="00205DB4">
            <w:pPr>
              <w:jc w:val="center"/>
              <w:rPr>
                <w:rFonts w:ascii="Helvetica" w:hAnsi="Helvetica" w:cs="Helvetica"/>
              </w:rPr>
            </w:pPr>
            <w:r w:rsidRPr="00661D87">
              <w:rPr>
                <w:rFonts w:ascii="Helvetica" w:hAnsi="Helvetica" w:cs="Helvetica"/>
              </w:rPr>
              <w:t>Sridhar Chidam  [ Functional Platform Architecture ]</w:t>
            </w:r>
          </w:p>
        </w:tc>
        <w:tc>
          <w:tcPr>
            <w:tcW w:w="1587" w:type="dxa"/>
            <w:vAlign w:val="center"/>
          </w:tcPr>
          <w:p w14:paraId="53173DCD" w14:textId="77777777" w:rsidR="000866A6" w:rsidRPr="00661D87" w:rsidRDefault="000866A6" w:rsidP="00205DB4">
            <w:pPr>
              <w:jc w:val="center"/>
              <w:rPr>
                <w:rFonts w:ascii="Helvetica" w:hAnsi="Helvetica" w:cs="Helvetica"/>
              </w:rPr>
            </w:pPr>
            <w:r w:rsidRPr="00661D87">
              <w:rPr>
                <w:rFonts w:ascii="Helvetica" w:hAnsi="Helvetica" w:cs="Helvetica"/>
              </w:rPr>
              <w:t>schidam</w:t>
            </w:r>
          </w:p>
        </w:tc>
        <w:tc>
          <w:tcPr>
            <w:tcW w:w="2656" w:type="dxa"/>
            <w:vAlign w:val="center"/>
          </w:tcPr>
          <w:p w14:paraId="5DB7D181"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6FED254A"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0133D284" w14:textId="77777777" w:rsidTr="000866A6">
        <w:trPr>
          <w:jc w:val="center"/>
        </w:trPr>
        <w:tc>
          <w:tcPr>
            <w:tcW w:w="3549" w:type="dxa"/>
            <w:vAlign w:val="center"/>
          </w:tcPr>
          <w:p w14:paraId="16F4235C" w14:textId="77777777" w:rsidR="000866A6" w:rsidRPr="00661D87" w:rsidRDefault="000866A6" w:rsidP="00205DB4">
            <w:pPr>
              <w:jc w:val="center"/>
              <w:rPr>
                <w:rFonts w:ascii="Helvetica" w:hAnsi="Helvetica" w:cs="Helvetica"/>
              </w:rPr>
            </w:pPr>
            <w:r w:rsidRPr="00661D87">
              <w:rPr>
                <w:rFonts w:ascii="Helvetica" w:hAnsi="Helvetica" w:cs="Helvetica"/>
              </w:rPr>
              <w:t>Michael Wohlfahrter</w:t>
            </w:r>
          </w:p>
        </w:tc>
        <w:tc>
          <w:tcPr>
            <w:tcW w:w="1587" w:type="dxa"/>
            <w:vAlign w:val="center"/>
          </w:tcPr>
          <w:p w14:paraId="2EFD3FE3" w14:textId="77777777" w:rsidR="000866A6" w:rsidRPr="00661D87" w:rsidRDefault="000866A6" w:rsidP="00205DB4">
            <w:pPr>
              <w:jc w:val="center"/>
              <w:rPr>
                <w:rFonts w:ascii="Helvetica" w:hAnsi="Helvetica" w:cs="Helvetica"/>
              </w:rPr>
            </w:pPr>
            <w:r w:rsidRPr="00661D87">
              <w:rPr>
                <w:rFonts w:ascii="Helvetica" w:hAnsi="Helvetica" w:cs="Helvetica"/>
              </w:rPr>
              <w:t>mwohlfah</w:t>
            </w:r>
          </w:p>
        </w:tc>
        <w:tc>
          <w:tcPr>
            <w:tcW w:w="2656" w:type="dxa"/>
            <w:vAlign w:val="center"/>
          </w:tcPr>
          <w:p w14:paraId="4C8F48F7"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2FEF0F89"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2E04762E" w14:textId="77777777" w:rsidTr="000866A6">
        <w:trPr>
          <w:jc w:val="center"/>
        </w:trPr>
        <w:tc>
          <w:tcPr>
            <w:tcW w:w="3549" w:type="dxa"/>
            <w:vAlign w:val="center"/>
          </w:tcPr>
          <w:p w14:paraId="3C1FB9F7" w14:textId="77777777" w:rsidR="000866A6" w:rsidRPr="00661D87" w:rsidRDefault="000866A6" w:rsidP="00205DB4">
            <w:pPr>
              <w:jc w:val="center"/>
              <w:rPr>
                <w:rFonts w:ascii="Helvetica" w:hAnsi="Helvetica" w:cs="Helvetica"/>
              </w:rPr>
            </w:pPr>
            <w:r w:rsidRPr="00661D87">
              <w:rPr>
                <w:rFonts w:ascii="Helvetica" w:hAnsi="Helvetica" w:cs="Helvetica"/>
              </w:rPr>
              <w:t>Tim Zuraw [SE Features]</w:t>
            </w:r>
          </w:p>
        </w:tc>
        <w:tc>
          <w:tcPr>
            <w:tcW w:w="1587" w:type="dxa"/>
            <w:vAlign w:val="center"/>
          </w:tcPr>
          <w:p w14:paraId="282E126C" w14:textId="77777777" w:rsidR="000866A6" w:rsidRPr="00661D87" w:rsidRDefault="000866A6" w:rsidP="00205DB4">
            <w:pPr>
              <w:jc w:val="center"/>
              <w:rPr>
                <w:rFonts w:ascii="Helvetica" w:hAnsi="Helvetica" w:cs="Helvetica"/>
              </w:rPr>
            </w:pPr>
            <w:r w:rsidRPr="00661D87">
              <w:rPr>
                <w:rFonts w:ascii="Helvetica" w:hAnsi="Helvetica" w:cs="Helvetica"/>
              </w:rPr>
              <w:t>tzuraw</w:t>
            </w:r>
          </w:p>
        </w:tc>
        <w:tc>
          <w:tcPr>
            <w:tcW w:w="2656" w:type="dxa"/>
            <w:vAlign w:val="center"/>
          </w:tcPr>
          <w:p w14:paraId="3FCFE3F0"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c>
          <w:tcPr>
            <w:tcW w:w="2409" w:type="dxa"/>
            <w:vAlign w:val="center"/>
          </w:tcPr>
          <w:p w14:paraId="25685152"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17D01873" w14:textId="77777777" w:rsidTr="000866A6">
        <w:trPr>
          <w:jc w:val="center"/>
        </w:trPr>
        <w:tc>
          <w:tcPr>
            <w:tcW w:w="3549" w:type="dxa"/>
            <w:vAlign w:val="center"/>
          </w:tcPr>
          <w:p w14:paraId="7C368FCF" w14:textId="77777777" w:rsidR="000866A6" w:rsidRPr="00661D87" w:rsidRDefault="000866A6" w:rsidP="00205DB4">
            <w:pPr>
              <w:jc w:val="center"/>
              <w:rPr>
                <w:rFonts w:ascii="Helvetica" w:hAnsi="Helvetica" w:cs="Helvetica"/>
              </w:rPr>
            </w:pPr>
            <w:r w:rsidRPr="00661D87">
              <w:rPr>
                <w:rFonts w:ascii="Helvetica" w:hAnsi="Helvetica" w:cs="Helvetica"/>
              </w:rPr>
              <w:t>Nitin Kamboj [ADAS]</w:t>
            </w:r>
          </w:p>
        </w:tc>
        <w:tc>
          <w:tcPr>
            <w:tcW w:w="1587" w:type="dxa"/>
            <w:vAlign w:val="center"/>
          </w:tcPr>
          <w:p w14:paraId="5437F4E1" w14:textId="77777777" w:rsidR="000866A6" w:rsidRPr="00661D87" w:rsidRDefault="000866A6" w:rsidP="00205DB4">
            <w:pPr>
              <w:jc w:val="center"/>
              <w:rPr>
                <w:rFonts w:ascii="Helvetica" w:hAnsi="Helvetica" w:cs="Helvetica"/>
              </w:rPr>
            </w:pPr>
            <w:r w:rsidRPr="00661D87">
              <w:rPr>
                <w:rFonts w:ascii="Helvetica" w:hAnsi="Helvetica" w:cs="Helvetica"/>
              </w:rPr>
              <w:t>nkamboj</w:t>
            </w:r>
          </w:p>
        </w:tc>
        <w:tc>
          <w:tcPr>
            <w:tcW w:w="2656" w:type="dxa"/>
            <w:vAlign w:val="center"/>
          </w:tcPr>
          <w:p w14:paraId="61162FE2"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c>
          <w:tcPr>
            <w:tcW w:w="2409" w:type="dxa"/>
            <w:vAlign w:val="center"/>
          </w:tcPr>
          <w:p w14:paraId="2B37D416"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0DFF0A5E" w14:textId="77777777" w:rsidTr="000866A6">
        <w:trPr>
          <w:jc w:val="center"/>
        </w:trPr>
        <w:tc>
          <w:tcPr>
            <w:tcW w:w="3549" w:type="dxa"/>
            <w:vAlign w:val="center"/>
          </w:tcPr>
          <w:p w14:paraId="2546C00E" w14:textId="77777777" w:rsidR="000866A6" w:rsidRPr="00661D87" w:rsidRDefault="000866A6" w:rsidP="00205DB4">
            <w:pPr>
              <w:jc w:val="center"/>
              <w:rPr>
                <w:rFonts w:ascii="Helvetica" w:hAnsi="Helvetica" w:cs="Helvetica"/>
              </w:rPr>
            </w:pPr>
            <w:r w:rsidRPr="00661D87">
              <w:rPr>
                <w:rFonts w:ascii="Helvetica" w:hAnsi="Helvetica" w:cs="Helvetica"/>
              </w:rPr>
              <w:t>Aaron Mills [ ADAS ]</w:t>
            </w:r>
          </w:p>
        </w:tc>
        <w:tc>
          <w:tcPr>
            <w:tcW w:w="1587" w:type="dxa"/>
            <w:vAlign w:val="center"/>
          </w:tcPr>
          <w:p w14:paraId="2642AF7B" w14:textId="77777777" w:rsidR="000866A6" w:rsidRPr="00661D87" w:rsidRDefault="000866A6" w:rsidP="00205DB4">
            <w:pPr>
              <w:jc w:val="center"/>
              <w:rPr>
                <w:rFonts w:ascii="Helvetica" w:hAnsi="Helvetica" w:cs="Helvetica"/>
              </w:rPr>
            </w:pPr>
            <w:r w:rsidRPr="00661D87">
              <w:rPr>
                <w:rFonts w:ascii="Helvetica" w:hAnsi="Helvetica" w:cs="Helvetica"/>
              </w:rPr>
              <w:t>amills2</w:t>
            </w:r>
          </w:p>
        </w:tc>
        <w:tc>
          <w:tcPr>
            <w:tcW w:w="2656" w:type="dxa"/>
            <w:vAlign w:val="center"/>
          </w:tcPr>
          <w:p w14:paraId="6D77FAFC"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2EE478E7"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707D2711" w14:textId="77777777" w:rsidTr="000866A6">
        <w:trPr>
          <w:jc w:val="center"/>
        </w:trPr>
        <w:tc>
          <w:tcPr>
            <w:tcW w:w="3549" w:type="dxa"/>
            <w:vAlign w:val="center"/>
          </w:tcPr>
          <w:p w14:paraId="0C3D6077" w14:textId="77777777" w:rsidR="000866A6" w:rsidRPr="00661D87" w:rsidRDefault="000866A6" w:rsidP="00205DB4">
            <w:pPr>
              <w:jc w:val="center"/>
              <w:rPr>
                <w:rFonts w:ascii="Helvetica" w:hAnsi="Helvetica" w:cs="Helvetica"/>
              </w:rPr>
            </w:pPr>
            <w:r w:rsidRPr="00661D87">
              <w:rPr>
                <w:rFonts w:ascii="Helvetica" w:hAnsi="Helvetica" w:cs="Helvetica"/>
              </w:rPr>
              <w:t>Jeffrey Wallat [ CVPP Architecture ]</w:t>
            </w:r>
          </w:p>
        </w:tc>
        <w:tc>
          <w:tcPr>
            <w:tcW w:w="1587" w:type="dxa"/>
            <w:vAlign w:val="center"/>
          </w:tcPr>
          <w:p w14:paraId="29AA5E11" w14:textId="77777777" w:rsidR="000866A6" w:rsidRPr="00661D87" w:rsidRDefault="000866A6" w:rsidP="00205DB4">
            <w:pPr>
              <w:jc w:val="center"/>
              <w:rPr>
                <w:rFonts w:ascii="Helvetica" w:hAnsi="Helvetica" w:cs="Helvetica"/>
              </w:rPr>
            </w:pPr>
            <w:r w:rsidRPr="00661D87">
              <w:rPr>
                <w:rFonts w:ascii="Helvetica" w:hAnsi="Helvetica" w:cs="Helvetica"/>
              </w:rPr>
              <w:t>jwallat</w:t>
            </w:r>
          </w:p>
        </w:tc>
        <w:tc>
          <w:tcPr>
            <w:tcW w:w="2656" w:type="dxa"/>
            <w:vAlign w:val="center"/>
          </w:tcPr>
          <w:p w14:paraId="58EAA783"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3D293258"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04E8AD35" w14:textId="77777777" w:rsidTr="000866A6">
        <w:trPr>
          <w:jc w:val="center"/>
        </w:trPr>
        <w:tc>
          <w:tcPr>
            <w:tcW w:w="3549" w:type="dxa"/>
            <w:vAlign w:val="center"/>
          </w:tcPr>
          <w:p w14:paraId="0C50B3DC" w14:textId="77777777" w:rsidR="000866A6" w:rsidRPr="00661D87" w:rsidRDefault="000866A6" w:rsidP="00205DB4">
            <w:pPr>
              <w:jc w:val="center"/>
              <w:rPr>
                <w:rFonts w:ascii="Helvetica" w:hAnsi="Helvetica" w:cs="Helvetica"/>
              </w:rPr>
            </w:pPr>
            <w:r w:rsidRPr="00661D87">
              <w:rPr>
                <w:rFonts w:ascii="Helvetica" w:hAnsi="Helvetica" w:cs="Helvetica"/>
              </w:rPr>
              <w:t>Eric Eaton [ TCU ]</w:t>
            </w:r>
          </w:p>
        </w:tc>
        <w:tc>
          <w:tcPr>
            <w:tcW w:w="1587" w:type="dxa"/>
            <w:vAlign w:val="center"/>
          </w:tcPr>
          <w:p w14:paraId="0F10BBFE" w14:textId="77777777" w:rsidR="000866A6" w:rsidRPr="00661D87" w:rsidRDefault="000866A6" w:rsidP="00205DB4">
            <w:pPr>
              <w:jc w:val="center"/>
              <w:rPr>
                <w:rFonts w:ascii="Helvetica" w:hAnsi="Helvetica" w:cs="Helvetica"/>
              </w:rPr>
            </w:pPr>
            <w:r w:rsidRPr="00661D87">
              <w:rPr>
                <w:rFonts w:ascii="Helvetica" w:hAnsi="Helvetica" w:cs="Helvetica"/>
              </w:rPr>
              <w:t>eeaton10</w:t>
            </w:r>
          </w:p>
        </w:tc>
        <w:tc>
          <w:tcPr>
            <w:tcW w:w="2656" w:type="dxa"/>
            <w:vAlign w:val="center"/>
          </w:tcPr>
          <w:p w14:paraId="38F4DEF7"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251A818C"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575C19A9" w14:textId="77777777" w:rsidTr="000866A6">
        <w:trPr>
          <w:jc w:val="center"/>
        </w:trPr>
        <w:tc>
          <w:tcPr>
            <w:tcW w:w="3549" w:type="dxa"/>
            <w:vAlign w:val="center"/>
          </w:tcPr>
          <w:p w14:paraId="6D497975" w14:textId="77777777" w:rsidR="000866A6" w:rsidRPr="00661D87" w:rsidRDefault="000866A6" w:rsidP="00205DB4">
            <w:pPr>
              <w:jc w:val="center"/>
              <w:rPr>
                <w:rFonts w:ascii="Helvetica" w:hAnsi="Helvetica" w:cs="Helvetica"/>
              </w:rPr>
            </w:pPr>
            <w:r w:rsidRPr="00661D87">
              <w:rPr>
                <w:rFonts w:ascii="Helvetica" w:hAnsi="Helvetica" w:cs="Helvetica"/>
              </w:rPr>
              <w:lastRenderedPageBreak/>
              <w:t>Kyaw Kyaw Soe [SE Features CV/C2]</w:t>
            </w:r>
          </w:p>
        </w:tc>
        <w:tc>
          <w:tcPr>
            <w:tcW w:w="1587" w:type="dxa"/>
            <w:vAlign w:val="center"/>
          </w:tcPr>
          <w:p w14:paraId="36C567FA" w14:textId="77777777" w:rsidR="000866A6" w:rsidRPr="00661D87" w:rsidRDefault="000866A6" w:rsidP="00205DB4">
            <w:pPr>
              <w:jc w:val="center"/>
              <w:rPr>
                <w:rFonts w:ascii="Helvetica" w:hAnsi="Helvetica" w:cs="Helvetica"/>
              </w:rPr>
            </w:pPr>
            <w:r w:rsidRPr="00661D87">
              <w:rPr>
                <w:rFonts w:ascii="Helvetica" w:hAnsi="Helvetica" w:cs="Helvetica"/>
              </w:rPr>
              <w:t>ksoe</w:t>
            </w:r>
          </w:p>
        </w:tc>
        <w:tc>
          <w:tcPr>
            <w:tcW w:w="2656" w:type="dxa"/>
            <w:vAlign w:val="center"/>
          </w:tcPr>
          <w:p w14:paraId="0BFCCC92"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7C40A738"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5B6003E3" w14:textId="77777777" w:rsidTr="000866A6">
        <w:trPr>
          <w:jc w:val="center"/>
        </w:trPr>
        <w:tc>
          <w:tcPr>
            <w:tcW w:w="3549" w:type="dxa"/>
            <w:vAlign w:val="center"/>
          </w:tcPr>
          <w:p w14:paraId="03514E3A" w14:textId="77777777" w:rsidR="000866A6" w:rsidRPr="00661D87" w:rsidRDefault="000866A6" w:rsidP="00205DB4">
            <w:pPr>
              <w:jc w:val="center"/>
              <w:rPr>
                <w:rFonts w:ascii="Helvetica" w:hAnsi="Helvetica" w:cs="Helvetica"/>
              </w:rPr>
            </w:pPr>
            <w:r w:rsidRPr="00661D87">
              <w:rPr>
                <w:rFonts w:ascii="Helvetica" w:hAnsi="Helvetica" w:cs="Helvetica"/>
              </w:rPr>
              <w:t>Ritesh Pandya [ ECG ]</w:t>
            </w:r>
          </w:p>
        </w:tc>
        <w:tc>
          <w:tcPr>
            <w:tcW w:w="1587" w:type="dxa"/>
            <w:vAlign w:val="center"/>
          </w:tcPr>
          <w:p w14:paraId="6132B4C6" w14:textId="77777777" w:rsidR="000866A6" w:rsidRPr="00661D87" w:rsidRDefault="000866A6" w:rsidP="00205DB4">
            <w:pPr>
              <w:jc w:val="center"/>
              <w:rPr>
                <w:rFonts w:ascii="Helvetica" w:hAnsi="Helvetica" w:cs="Helvetica"/>
              </w:rPr>
            </w:pPr>
            <w:r w:rsidRPr="00661D87">
              <w:rPr>
                <w:rFonts w:ascii="Helvetica" w:hAnsi="Helvetica" w:cs="Helvetica"/>
              </w:rPr>
              <w:t>rpandya</w:t>
            </w:r>
          </w:p>
        </w:tc>
        <w:tc>
          <w:tcPr>
            <w:tcW w:w="2656" w:type="dxa"/>
            <w:vAlign w:val="center"/>
          </w:tcPr>
          <w:p w14:paraId="59A89E37"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34CA9918"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70AFED61" w14:textId="77777777" w:rsidTr="000866A6">
        <w:trPr>
          <w:jc w:val="center"/>
        </w:trPr>
        <w:tc>
          <w:tcPr>
            <w:tcW w:w="3549" w:type="dxa"/>
            <w:vAlign w:val="center"/>
          </w:tcPr>
          <w:p w14:paraId="0D81F0F6" w14:textId="77777777" w:rsidR="000866A6" w:rsidRPr="00661D87" w:rsidRDefault="000866A6" w:rsidP="00205DB4">
            <w:pPr>
              <w:jc w:val="center"/>
              <w:rPr>
                <w:rFonts w:ascii="Helvetica" w:hAnsi="Helvetica" w:cs="Helvetica"/>
              </w:rPr>
            </w:pPr>
            <w:r w:rsidRPr="00661D87">
              <w:rPr>
                <w:rFonts w:ascii="Helvetica" w:hAnsi="Helvetica" w:cs="Helvetica"/>
              </w:rPr>
              <w:t>Ikhlas Abdulsaid [ BCM ]</w:t>
            </w:r>
          </w:p>
        </w:tc>
        <w:tc>
          <w:tcPr>
            <w:tcW w:w="1587" w:type="dxa"/>
            <w:vAlign w:val="center"/>
          </w:tcPr>
          <w:p w14:paraId="4D05CA82" w14:textId="77777777" w:rsidR="000866A6" w:rsidRPr="00661D87" w:rsidRDefault="000866A6" w:rsidP="00205DB4">
            <w:pPr>
              <w:jc w:val="center"/>
              <w:rPr>
                <w:rFonts w:ascii="Helvetica" w:hAnsi="Helvetica" w:cs="Helvetica"/>
              </w:rPr>
            </w:pPr>
            <w:r w:rsidRPr="00661D87">
              <w:rPr>
                <w:rFonts w:ascii="Helvetica" w:hAnsi="Helvetica" w:cs="Helvetica"/>
              </w:rPr>
              <w:t>iabulsai</w:t>
            </w:r>
          </w:p>
        </w:tc>
        <w:tc>
          <w:tcPr>
            <w:tcW w:w="2656" w:type="dxa"/>
            <w:vAlign w:val="center"/>
          </w:tcPr>
          <w:p w14:paraId="395BCA5D"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116F2A21"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2FEC7670" w14:textId="77777777" w:rsidTr="000866A6">
        <w:trPr>
          <w:jc w:val="center"/>
        </w:trPr>
        <w:tc>
          <w:tcPr>
            <w:tcW w:w="3549" w:type="dxa"/>
            <w:vAlign w:val="center"/>
          </w:tcPr>
          <w:p w14:paraId="2832A7B0" w14:textId="77777777" w:rsidR="000866A6" w:rsidRPr="00661D87" w:rsidRDefault="000866A6" w:rsidP="00205DB4">
            <w:pPr>
              <w:jc w:val="center"/>
              <w:rPr>
                <w:rFonts w:ascii="Helvetica" w:hAnsi="Helvetica" w:cs="Helvetica"/>
              </w:rPr>
            </w:pPr>
            <w:r w:rsidRPr="00661D87">
              <w:rPr>
                <w:rFonts w:ascii="Helvetica" w:hAnsi="Helvetica" w:cs="Helvetica"/>
              </w:rPr>
              <w:t>Nada Ismail [ TCU ]</w:t>
            </w:r>
          </w:p>
        </w:tc>
        <w:tc>
          <w:tcPr>
            <w:tcW w:w="1587" w:type="dxa"/>
            <w:vAlign w:val="center"/>
          </w:tcPr>
          <w:p w14:paraId="3A57D1BF" w14:textId="77777777" w:rsidR="000866A6" w:rsidRPr="00661D87" w:rsidRDefault="000866A6" w:rsidP="00205DB4">
            <w:pPr>
              <w:jc w:val="center"/>
              <w:rPr>
                <w:rFonts w:ascii="Helvetica" w:hAnsi="Helvetica" w:cs="Helvetica"/>
              </w:rPr>
            </w:pPr>
            <w:r w:rsidRPr="00661D87">
              <w:rPr>
                <w:rFonts w:ascii="Helvetica" w:hAnsi="Helvetica" w:cs="Helvetica"/>
              </w:rPr>
              <w:t>nismail6</w:t>
            </w:r>
          </w:p>
        </w:tc>
        <w:tc>
          <w:tcPr>
            <w:tcW w:w="2656" w:type="dxa"/>
            <w:vAlign w:val="center"/>
          </w:tcPr>
          <w:p w14:paraId="325A07E5"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42ED97FC"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6B0EB5E5" w14:textId="77777777" w:rsidTr="000866A6">
        <w:trPr>
          <w:jc w:val="center"/>
        </w:trPr>
        <w:tc>
          <w:tcPr>
            <w:tcW w:w="3549" w:type="dxa"/>
            <w:vAlign w:val="center"/>
          </w:tcPr>
          <w:p w14:paraId="1D888300" w14:textId="77777777" w:rsidR="000866A6" w:rsidRPr="00661D87" w:rsidRDefault="000866A6" w:rsidP="00205DB4">
            <w:pPr>
              <w:jc w:val="center"/>
              <w:rPr>
                <w:rFonts w:ascii="Helvetica" w:hAnsi="Helvetica" w:cs="Helvetica"/>
              </w:rPr>
            </w:pPr>
            <w:r w:rsidRPr="00661D87">
              <w:rPr>
                <w:rFonts w:ascii="Helvetica" w:hAnsi="Helvetica" w:cs="Helvetica"/>
              </w:rPr>
              <w:t>Randy Chinoski [ BCM ]</w:t>
            </w:r>
          </w:p>
        </w:tc>
        <w:tc>
          <w:tcPr>
            <w:tcW w:w="1587" w:type="dxa"/>
            <w:vAlign w:val="center"/>
          </w:tcPr>
          <w:p w14:paraId="19166873" w14:textId="77777777" w:rsidR="000866A6" w:rsidRPr="00661D87" w:rsidRDefault="000866A6" w:rsidP="00205DB4">
            <w:pPr>
              <w:jc w:val="center"/>
              <w:rPr>
                <w:rFonts w:ascii="Helvetica" w:hAnsi="Helvetica" w:cs="Helvetica"/>
              </w:rPr>
            </w:pPr>
            <w:r w:rsidRPr="00661D87">
              <w:rPr>
                <w:rFonts w:ascii="Helvetica" w:hAnsi="Helvetica" w:cs="Helvetica"/>
              </w:rPr>
              <w:t>rchinosk</w:t>
            </w:r>
          </w:p>
        </w:tc>
        <w:tc>
          <w:tcPr>
            <w:tcW w:w="2656" w:type="dxa"/>
            <w:vAlign w:val="center"/>
          </w:tcPr>
          <w:p w14:paraId="3E5C8CEE"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7F975116"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29B8A564" w14:textId="77777777" w:rsidTr="000866A6">
        <w:trPr>
          <w:jc w:val="center"/>
        </w:trPr>
        <w:tc>
          <w:tcPr>
            <w:tcW w:w="3549" w:type="dxa"/>
            <w:vAlign w:val="center"/>
          </w:tcPr>
          <w:p w14:paraId="2E650A9A" w14:textId="77777777" w:rsidR="000866A6" w:rsidRPr="00661D87" w:rsidRDefault="000866A6" w:rsidP="00205DB4">
            <w:pPr>
              <w:jc w:val="center"/>
              <w:rPr>
                <w:rFonts w:ascii="Helvetica" w:hAnsi="Helvetica" w:cs="Helvetica"/>
              </w:rPr>
            </w:pPr>
            <w:r w:rsidRPr="00661D87">
              <w:rPr>
                <w:rFonts w:ascii="Helvetica" w:hAnsi="Helvetica" w:cs="Helvetica"/>
              </w:rPr>
              <w:t>Laura Check [ Sync ]</w:t>
            </w:r>
          </w:p>
        </w:tc>
        <w:tc>
          <w:tcPr>
            <w:tcW w:w="1587" w:type="dxa"/>
            <w:vAlign w:val="center"/>
          </w:tcPr>
          <w:p w14:paraId="75548BE3" w14:textId="77777777" w:rsidR="000866A6" w:rsidRPr="00661D87" w:rsidRDefault="000866A6" w:rsidP="00205DB4">
            <w:pPr>
              <w:jc w:val="center"/>
              <w:rPr>
                <w:rFonts w:ascii="Helvetica" w:hAnsi="Helvetica" w:cs="Helvetica"/>
              </w:rPr>
            </w:pPr>
            <w:r w:rsidRPr="00661D87">
              <w:rPr>
                <w:rFonts w:ascii="Helvetica" w:hAnsi="Helvetica" w:cs="Helvetica"/>
              </w:rPr>
              <w:t>lburek</w:t>
            </w:r>
          </w:p>
        </w:tc>
        <w:tc>
          <w:tcPr>
            <w:tcW w:w="2656" w:type="dxa"/>
            <w:vAlign w:val="center"/>
          </w:tcPr>
          <w:p w14:paraId="310A5487"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745987B8"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51D80989" w14:textId="77777777" w:rsidTr="000866A6">
        <w:trPr>
          <w:jc w:val="center"/>
        </w:trPr>
        <w:tc>
          <w:tcPr>
            <w:tcW w:w="3549" w:type="dxa"/>
            <w:vAlign w:val="center"/>
          </w:tcPr>
          <w:p w14:paraId="2BADB76F" w14:textId="77777777" w:rsidR="000866A6" w:rsidRPr="00661D87" w:rsidRDefault="000866A6" w:rsidP="00205DB4">
            <w:pPr>
              <w:jc w:val="center"/>
              <w:rPr>
                <w:rFonts w:ascii="Helvetica" w:hAnsi="Helvetica" w:cs="Helvetica"/>
              </w:rPr>
            </w:pPr>
            <w:r w:rsidRPr="00661D87">
              <w:rPr>
                <w:rFonts w:ascii="Helvetica" w:hAnsi="Helvetica" w:cs="Helvetica"/>
              </w:rPr>
              <w:t>Richard Luken [SE]</w:t>
            </w:r>
          </w:p>
        </w:tc>
        <w:tc>
          <w:tcPr>
            <w:tcW w:w="1587" w:type="dxa"/>
            <w:vAlign w:val="center"/>
          </w:tcPr>
          <w:p w14:paraId="4262E974" w14:textId="77777777" w:rsidR="000866A6" w:rsidRPr="00661D87" w:rsidRDefault="000866A6" w:rsidP="00205DB4">
            <w:pPr>
              <w:jc w:val="center"/>
              <w:rPr>
                <w:rFonts w:ascii="Helvetica" w:hAnsi="Helvetica" w:cs="Helvetica"/>
              </w:rPr>
            </w:pPr>
            <w:r w:rsidRPr="00661D87">
              <w:rPr>
                <w:rFonts w:ascii="Helvetica" w:hAnsi="Helvetica" w:cs="Helvetica"/>
              </w:rPr>
              <w:t>rluken2</w:t>
            </w:r>
          </w:p>
        </w:tc>
        <w:tc>
          <w:tcPr>
            <w:tcW w:w="2656" w:type="dxa"/>
            <w:vAlign w:val="center"/>
          </w:tcPr>
          <w:p w14:paraId="6C02ECDB"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47458A50"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4427B48F" w14:textId="77777777" w:rsidTr="000866A6">
        <w:trPr>
          <w:jc w:val="center"/>
        </w:trPr>
        <w:tc>
          <w:tcPr>
            <w:tcW w:w="3549" w:type="dxa"/>
            <w:vAlign w:val="center"/>
          </w:tcPr>
          <w:p w14:paraId="67F2AAE1" w14:textId="77777777" w:rsidR="000866A6" w:rsidRPr="00661D87" w:rsidRDefault="000866A6" w:rsidP="00205DB4">
            <w:pPr>
              <w:jc w:val="center"/>
              <w:rPr>
                <w:rFonts w:ascii="Helvetica" w:hAnsi="Helvetica" w:cs="Helvetica"/>
              </w:rPr>
            </w:pPr>
            <w:r w:rsidRPr="00661D87">
              <w:rPr>
                <w:rFonts w:ascii="Helvetica" w:hAnsi="Helvetica" w:cs="Helvetica"/>
              </w:rPr>
              <w:t>Stephen Orris [ NetCom ]</w:t>
            </w:r>
          </w:p>
        </w:tc>
        <w:tc>
          <w:tcPr>
            <w:tcW w:w="1587" w:type="dxa"/>
            <w:vAlign w:val="center"/>
          </w:tcPr>
          <w:p w14:paraId="639258F8" w14:textId="77777777" w:rsidR="000866A6" w:rsidRPr="00661D87" w:rsidRDefault="000866A6" w:rsidP="00205DB4">
            <w:pPr>
              <w:jc w:val="center"/>
              <w:rPr>
                <w:rFonts w:ascii="Helvetica" w:hAnsi="Helvetica" w:cs="Helvetica"/>
              </w:rPr>
            </w:pPr>
            <w:r w:rsidRPr="00661D87">
              <w:rPr>
                <w:rFonts w:ascii="Helvetica" w:hAnsi="Helvetica" w:cs="Helvetica"/>
              </w:rPr>
              <w:t>sorris1</w:t>
            </w:r>
          </w:p>
        </w:tc>
        <w:tc>
          <w:tcPr>
            <w:tcW w:w="2656" w:type="dxa"/>
            <w:vAlign w:val="center"/>
          </w:tcPr>
          <w:p w14:paraId="4EA63834"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59C70C17"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1AB4EE9E" w14:textId="77777777" w:rsidTr="000866A6">
        <w:trPr>
          <w:jc w:val="center"/>
        </w:trPr>
        <w:tc>
          <w:tcPr>
            <w:tcW w:w="3549" w:type="dxa"/>
            <w:vAlign w:val="center"/>
          </w:tcPr>
          <w:p w14:paraId="4246A27F" w14:textId="77777777" w:rsidR="000866A6" w:rsidRPr="00661D87" w:rsidRDefault="000866A6" w:rsidP="00205DB4">
            <w:pPr>
              <w:jc w:val="center"/>
              <w:rPr>
                <w:rFonts w:ascii="Helvetica" w:hAnsi="Helvetica" w:cs="Helvetica"/>
              </w:rPr>
            </w:pPr>
            <w:r w:rsidRPr="00661D87">
              <w:rPr>
                <w:rFonts w:ascii="Helvetica" w:hAnsi="Helvetica" w:cs="Helvetica"/>
              </w:rPr>
              <w:t>Alejandro Becerra [ feature modeler ]</w:t>
            </w:r>
          </w:p>
        </w:tc>
        <w:tc>
          <w:tcPr>
            <w:tcW w:w="1587" w:type="dxa"/>
            <w:vAlign w:val="center"/>
          </w:tcPr>
          <w:p w14:paraId="2AD4C618" w14:textId="77777777" w:rsidR="000866A6" w:rsidRPr="00661D87" w:rsidRDefault="000866A6" w:rsidP="00205DB4">
            <w:pPr>
              <w:jc w:val="center"/>
              <w:rPr>
                <w:rFonts w:ascii="Helvetica" w:hAnsi="Helvetica" w:cs="Helvetica"/>
              </w:rPr>
            </w:pPr>
            <w:r w:rsidRPr="00661D87">
              <w:rPr>
                <w:rFonts w:ascii="Helvetica" w:hAnsi="Helvetica" w:cs="Helvetica"/>
              </w:rPr>
              <w:t>jbecer16</w:t>
            </w:r>
          </w:p>
        </w:tc>
        <w:tc>
          <w:tcPr>
            <w:tcW w:w="2656" w:type="dxa"/>
            <w:vAlign w:val="center"/>
          </w:tcPr>
          <w:p w14:paraId="4E4B8D67" w14:textId="77777777" w:rsidR="000866A6" w:rsidRPr="00661D87" w:rsidRDefault="000866A6" w:rsidP="00205DB4">
            <w:pPr>
              <w:jc w:val="center"/>
              <w:rPr>
                <w:rFonts w:ascii="Helvetica" w:hAnsi="Helvetica" w:cs="Helvetica"/>
              </w:rPr>
            </w:pPr>
            <w:r w:rsidRPr="00661D87">
              <w:rPr>
                <w:rFonts w:ascii="Helvetica" w:hAnsi="Helvetica" w:cs="Helvetica"/>
              </w:rPr>
              <w:t>Model Architect</w:t>
            </w:r>
          </w:p>
        </w:tc>
        <w:tc>
          <w:tcPr>
            <w:tcW w:w="2409" w:type="dxa"/>
            <w:vAlign w:val="center"/>
          </w:tcPr>
          <w:p w14:paraId="437C82DB"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491D0C18" w14:textId="77777777" w:rsidTr="000866A6">
        <w:trPr>
          <w:jc w:val="center"/>
        </w:trPr>
        <w:tc>
          <w:tcPr>
            <w:tcW w:w="3549" w:type="dxa"/>
            <w:vAlign w:val="center"/>
          </w:tcPr>
          <w:p w14:paraId="2A32DBD2" w14:textId="77777777" w:rsidR="000866A6" w:rsidRPr="00661D87" w:rsidRDefault="000866A6" w:rsidP="00205DB4">
            <w:pPr>
              <w:jc w:val="center"/>
              <w:rPr>
                <w:rFonts w:ascii="Helvetica" w:hAnsi="Helvetica" w:cs="Helvetica"/>
              </w:rPr>
            </w:pPr>
            <w:r w:rsidRPr="00661D87">
              <w:rPr>
                <w:rFonts w:ascii="Helvetica" w:hAnsi="Helvetica" w:cs="Helvetica"/>
              </w:rPr>
              <w:t>Ron Hammond [ SEM  ]</w:t>
            </w:r>
          </w:p>
        </w:tc>
        <w:tc>
          <w:tcPr>
            <w:tcW w:w="1587" w:type="dxa"/>
            <w:vAlign w:val="center"/>
          </w:tcPr>
          <w:p w14:paraId="7C27D882" w14:textId="77777777" w:rsidR="000866A6" w:rsidRPr="00661D87" w:rsidRDefault="000866A6" w:rsidP="00205DB4">
            <w:pPr>
              <w:jc w:val="center"/>
              <w:rPr>
                <w:rFonts w:ascii="Helvetica" w:hAnsi="Helvetica" w:cs="Helvetica"/>
              </w:rPr>
            </w:pPr>
            <w:r w:rsidRPr="00661D87">
              <w:rPr>
                <w:rFonts w:ascii="Helvetica" w:hAnsi="Helvetica" w:cs="Helvetica"/>
              </w:rPr>
              <w:t>rhammo10</w:t>
            </w:r>
          </w:p>
        </w:tc>
        <w:tc>
          <w:tcPr>
            <w:tcW w:w="2656" w:type="dxa"/>
            <w:vAlign w:val="center"/>
          </w:tcPr>
          <w:p w14:paraId="55571B6F"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09C441CD"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65E12EBD" w14:textId="77777777" w:rsidTr="000866A6">
        <w:trPr>
          <w:jc w:val="center"/>
        </w:trPr>
        <w:tc>
          <w:tcPr>
            <w:tcW w:w="3549" w:type="dxa"/>
            <w:vAlign w:val="center"/>
          </w:tcPr>
          <w:p w14:paraId="7A65DE84" w14:textId="77777777" w:rsidR="000866A6" w:rsidRPr="00661D87" w:rsidRDefault="000866A6" w:rsidP="00205DB4">
            <w:pPr>
              <w:jc w:val="center"/>
              <w:rPr>
                <w:rFonts w:ascii="Helvetica" w:hAnsi="Helvetica" w:cs="Helvetica"/>
              </w:rPr>
            </w:pPr>
            <w:r w:rsidRPr="00661D87">
              <w:rPr>
                <w:rFonts w:ascii="Helvetica" w:hAnsi="Helvetica" w:cs="Helvetica"/>
              </w:rPr>
              <w:t>Tarik Safir [ Bed Radar ]</w:t>
            </w:r>
          </w:p>
        </w:tc>
        <w:tc>
          <w:tcPr>
            <w:tcW w:w="1587" w:type="dxa"/>
            <w:vAlign w:val="center"/>
          </w:tcPr>
          <w:p w14:paraId="31165A13" w14:textId="77777777" w:rsidR="000866A6" w:rsidRPr="00661D87" w:rsidRDefault="000866A6" w:rsidP="00205DB4">
            <w:pPr>
              <w:jc w:val="center"/>
              <w:rPr>
                <w:rFonts w:ascii="Helvetica" w:hAnsi="Helvetica" w:cs="Helvetica"/>
              </w:rPr>
            </w:pPr>
            <w:r w:rsidRPr="00661D87">
              <w:rPr>
                <w:rFonts w:ascii="Helvetica" w:hAnsi="Helvetica" w:cs="Helvetica"/>
              </w:rPr>
              <w:t>tsafir</w:t>
            </w:r>
          </w:p>
        </w:tc>
        <w:tc>
          <w:tcPr>
            <w:tcW w:w="2656" w:type="dxa"/>
            <w:vAlign w:val="center"/>
          </w:tcPr>
          <w:p w14:paraId="75E89773"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770715ED"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26BC1323" w14:textId="77777777" w:rsidTr="000866A6">
        <w:trPr>
          <w:jc w:val="center"/>
        </w:trPr>
        <w:tc>
          <w:tcPr>
            <w:tcW w:w="3549" w:type="dxa"/>
            <w:vAlign w:val="center"/>
          </w:tcPr>
          <w:p w14:paraId="0ACAFC6E" w14:textId="77777777" w:rsidR="000866A6" w:rsidRPr="00661D87" w:rsidRDefault="000866A6" w:rsidP="00205DB4">
            <w:pPr>
              <w:jc w:val="center"/>
              <w:rPr>
                <w:rFonts w:ascii="Helvetica" w:hAnsi="Helvetica" w:cs="Helvetica"/>
              </w:rPr>
            </w:pPr>
            <w:r w:rsidRPr="00661D87">
              <w:rPr>
                <w:rFonts w:ascii="Helvetica" w:hAnsi="Helvetica" w:cs="Helvetica"/>
              </w:rPr>
              <w:t>Yamen Taleb [FordPass]</w:t>
            </w:r>
          </w:p>
        </w:tc>
        <w:tc>
          <w:tcPr>
            <w:tcW w:w="1587" w:type="dxa"/>
            <w:vAlign w:val="center"/>
          </w:tcPr>
          <w:p w14:paraId="2842AD6D" w14:textId="77777777" w:rsidR="000866A6" w:rsidRPr="00661D87" w:rsidRDefault="000866A6" w:rsidP="00205DB4">
            <w:pPr>
              <w:jc w:val="center"/>
              <w:rPr>
                <w:rFonts w:ascii="Helvetica" w:hAnsi="Helvetica" w:cs="Helvetica"/>
              </w:rPr>
            </w:pPr>
            <w:r w:rsidRPr="00661D87">
              <w:rPr>
                <w:rFonts w:ascii="Helvetica" w:hAnsi="Helvetica" w:cs="Helvetica"/>
              </w:rPr>
              <w:t>ytaleb</w:t>
            </w:r>
          </w:p>
        </w:tc>
        <w:tc>
          <w:tcPr>
            <w:tcW w:w="2656" w:type="dxa"/>
            <w:vAlign w:val="center"/>
          </w:tcPr>
          <w:p w14:paraId="31BC0E42"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c>
          <w:tcPr>
            <w:tcW w:w="2409" w:type="dxa"/>
            <w:vAlign w:val="center"/>
          </w:tcPr>
          <w:p w14:paraId="167BCEE0"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6FEB77B3" w14:textId="77777777" w:rsidTr="000866A6">
        <w:trPr>
          <w:jc w:val="center"/>
        </w:trPr>
        <w:tc>
          <w:tcPr>
            <w:tcW w:w="3549" w:type="dxa"/>
            <w:vAlign w:val="center"/>
          </w:tcPr>
          <w:p w14:paraId="1836DC31" w14:textId="77777777" w:rsidR="000866A6" w:rsidRPr="00661D87" w:rsidRDefault="000866A6" w:rsidP="00205DB4">
            <w:pPr>
              <w:jc w:val="center"/>
              <w:rPr>
                <w:rFonts w:ascii="Helvetica" w:hAnsi="Helvetica" w:cs="Helvetica"/>
              </w:rPr>
            </w:pPr>
            <w:r w:rsidRPr="00661D87">
              <w:rPr>
                <w:rFonts w:ascii="Helvetica" w:hAnsi="Helvetica" w:cs="Helvetica"/>
              </w:rPr>
              <w:t>Medha Karkare [ R&amp;A Software Architect (and camera service background) ]</w:t>
            </w:r>
          </w:p>
        </w:tc>
        <w:tc>
          <w:tcPr>
            <w:tcW w:w="1587" w:type="dxa"/>
            <w:vAlign w:val="center"/>
          </w:tcPr>
          <w:p w14:paraId="0BA9F94E" w14:textId="77777777" w:rsidR="000866A6" w:rsidRPr="00661D87" w:rsidRDefault="000866A6" w:rsidP="00205DB4">
            <w:pPr>
              <w:jc w:val="center"/>
              <w:rPr>
                <w:rFonts w:ascii="Helvetica" w:hAnsi="Helvetica" w:cs="Helvetica"/>
              </w:rPr>
            </w:pPr>
            <w:r w:rsidRPr="00661D87">
              <w:rPr>
                <w:rFonts w:ascii="Helvetica" w:hAnsi="Helvetica" w:cs="Helvetica"/>
              </w:rPr>
              <w:t>mkarkare</w:t>
            </w:r>
          </w:p>
        </w:tc>
        <w:tc>
          <w:tcPr>
            <w:tcW w:w="2656" w:type="dxa"/>
            <w:vAlign w:val="center"/>
          </w:tcPr>
          <w:p w14:paraId="7C3D49AA"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563FFD76"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38FAEE04" w14:textId="77777777" w:rsidTr="000866A6">
        <w:trPr>
          <w:jc w:val="center"/>
        </w:trPr>
        <w:tc>
          <w:tcPr>
            <w:tcW w:w="3549" w:type="dxa"/>
            <w:vAlign w:val="center"/>
          </w:tcPr>
          <w:p w14:paraId="375BF415" w14:textId="77777777" w:rsidR="000866A6" w:rsidRPr="00661D87" w:rsidRDefault="000866A6" w:rsidP="00205DB4">
            <w:pPr>
              <w:jc w:val="center"/>
              <w:rPr>
                <w:rFonts w:ascii="Helvetica" w:hAnsi="Helvetica" w:cs="Helvetica"/>
              </w:rPr>
            </w:pPr>
            <w:r w:rsidRPr="00661D87">
              <w:rPr>
                <w:rFonts w:ascii="Helvetica" w:hAnsi="Helvetica" w:cs="Helvetica"/>
              </w:rPr>
              <w:t>Paul Linden [Quality]</w:t>
            </w:r>
          </w:p>
        </w:tc>
        <w:tc>
          <w:tcPr>
            <w:tcW w:w="1587" w:type="dxa"/>
            <w:vAlign w:val="center"/>
          </w:tcPr>
          <w:p w14:paraId="5DAF8C63" w14:textId="77777777" w:rsidR="000866A6" w:rsidRPr="00661D87" w:rsidRDefault="000866A6" w:rsidP="00205DB4">
            <w:pPr>
              <w:jc w:val="center"/>
              <w:rPr>
                <w:rFonts w:ascii="Helvetica" w:hAnsi="Helvetica" w:cs="Helvetica"/>
              </w:rPr>
            </w:pPr>
            <w:r w:rsidRPr="00661D87">
              <w:rPr>
                <w:rFonts w:ascii="Helvetica" w:hAnsi="Helvetica" w:cs="Helvetica"/>
              </w:rPr>
              <w:t>plinden6</w:t>
            </w:r>
          </w:p>
        </w:tc>
        <w:tc>
          <w:tcPr>
            <w:tcW w:w="2656" w:type="dxa"/>
            <w:vAlign w:val="center"/>
          </w:tcPr>
          <w:p w14:paraId="323C17C5"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4668AE7E"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2F51292A" w14:textId="77777777" w:rsidTr="000866A6">
        <w:trPr>
          <w:jc w:val="center"/>
        </w:trPr>
        <w:tc>
          <w:tcPr>
            <w:tcW w:w="3549" w:type="dxa"/>
            <w:vAlign w:val="center"/>
          </w:tcPr>
          <w:p w14:paraId="0D89EBEB" w14:textId="77777777" w:rsidR="000866A6" w:rsidRPr="00661D87" w:rsidRDefault="000866A6" w:rsidP="00205DB4">
            <w:pPr>
              <w:jc w:val="center"/>
              <w:rPr>
                <w:rFonts w:ascii="Helvetica" w:hAnsi="Helvetica" w:cs="Helvetica"/>
              </w:rPr>
            </w:pPr>
            <w:r w:rsidRPr="00661D87">
              <w:rPr>
                <w:rFonts w:ascii="Helvetica" w:hAnsi="Helvetica" w:cs="Helvetica"/>
              </w:rPr>
              <w:t>Dan Sullivan [ Power Supply ]</w:t>
            </w:r>
          </w:p>
        </w:tc>
        <w:tc>
          <w:tcPr>
            <w:tcW w:w="1587" w:type="dxa"/>
            <w:vAlign w:val="center"/>
          </w:tcPr>
          <w:p w14:paraId="7F2C4F63" w14:textId="77777777" w:rsidR="000866A6" w:rsidRPr="00661D87" w:rsidRDefault="000866A6" w:rsidP="00205DB4">
            <w:pPr>
              <w:jc w:val="center"/>
              <w:rPr>
                <w:rFonts w:ascii="Helvetica" w:hAnsi="Helvetica" w:cs="Helvetica"/>
              </w:rPr>
            </w:pPr>
            <w:r w:rsidRPr="00661D87">
              <w:rPr>
                <w:rFonts w:ascii="Helvetica" w:hAnsi="Helvetica" w:cs="Helvetica"/>
              </w:rPr>
              <w:t>dsulli30</w:t>
            </w:r>
          </w:p>
        </w:tc>
        <w:tc>
          <w:tcPr>
            <w:tcW w:w="2656" w:type="dxa"/>
            <w:vAlign w:val="center"/>
          </w:tcPr>
          <w:p w14:paraId="1861592A"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69A663D7"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39231E14" w14:textId="77777777" w:rsidTr="000866A6">
        <w:trPr>
          <w:jc w:val="center"/>
        </w:trPr>
        <w:tc>
          <w:tcPr>
            <w:tcW w:w="3549" w:type="dxa"/>
            <w:vAlign w:val="center"/>
          </w:tcPr>
          <w:p w14:paraId="57A505FA" w14:textId="77777777" w:rsidR="000866A6" w:rsidRPr="00661D87" w:rsidRDefault="000866A6" w:rsidP="00205DB4">
            <w:pPr>
              <w:jc w:val="center"/>
              <w:rPr>
                <w:rFonts w:ascii="Helvetica" w:hAnsi="Helvetica" w:cs="Helvetica"/>
              </w:rPr>
            </w:pPr>
            <w:r w:rsidRPr="00661D87">
              <w:rPr>
                <w:rFonts w:ascii="Helvetica" w:hAnsi="Helvetica" w:cs="Helvetica"/>
              </w:rPr>
              <w:t>Bruce Williams [ Physical Electrical Architecture ]</w:t>
            </w:r>
          </w:p>
        </w:tc>
        <w:tc>
          <w:tcPr>
            <w:tcW w:w="1587" w:type="dxa"/>
            <w:vAlign w:val="center"/>
          </w:tcPr>
          <w:p w14:paraId="70E319DD" w14:textId="77777777" w:rsidR="000866A6" w:rsidRPr="00661D87" w:rsidRDefault="000866A6" w:rsidP="00205DB4">
            <w:pPr>
              <w:jc w:val="center"/>
              <w:rPr>
                <w:rFonts w:ascii="Helvetica" w:hAnsi="Helvetica" w:cs="Helvetica"/>
              </w:rPr>
            </w:pPr>
            <w:r w:rsidRPr="00661D87">
              <w:rPr>
                <w:rFonts w:ascii="Helvetica" w:hAnsi="Helvetica" w:cs="Helvetica"/>
              </w:rPr>
              <w:t>bwilli28</w:t>
            </w:r>
          </w:p>
        </w:tc>
        <w:tc>
          <w:tcPr>
            <w:tcW w:w="2656" w:type="dxa"/>
            <w:vAlign w:val="center"/>
          </w:tcPr>
          <w:p w14:paraId="457FBB16"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5039168E"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2E81FAE5" w14:textId="77777777" w:rsidTr="000866A6">
        <w:trPr>
          <w:jc w:val="center"/>
        </w:trPr>
        <w:tc>
          <w:tcPr>
            <w:tcW w:w="3549" w:type="dxa"/>
            <w:vAlign w:val="center"/>
          </w:tcPr>
          <w:p w14:paraId="1345AC9A" w14:textId="77777777" w:rsidR="000866A6" w:rsidRPr="00661D87" w:rsidRDefault="000866A6" w:rsidP="00205DB4">
            <w:pPr>
              <w:jc w:val="center"/>
              <w:rPr>
                <w:rFonts w:ascii="Helvetica" w:hAnsi="Helvetica" w:cs="Helvetica"/>
              </w:rPr>
            </w:pPr>
            <w:r w:rsidRPr="00661D87">
              <w:rPr>
                <w:rFonts w:ascii="Helvetica" w:hAnsi="Helvetica" w:cs="Helvetica"/>
              </w:rPr>
              <w:t>John Ricks [ Body Control ]</w:t>
            </w:r>
          </w:p>
        </w:tc>
        <w:tc>
          <w:tcPr>
            <w:tcW w:w="1587" w:type="dxa"/>
            <w:vAlign w:val="center"/>
          </w:tcPr>
          <w:p w14:paraId="72FB406C" w14:textId="77777777" w:rsidR="000866A6" w:rsidRPr="00661D87" w:rsidRDefault="000866A6" w:rsidP="00205DB4">
            <w:pPr>
              <w:jc w:val="center"/>
              <w:rPr>
                <w:rFonts w:ascii="Helvetica" w:hAnsi="Helvetica" w:cs="Helvetica"/>
              </w:rPr>
            </w:pPr>
            <w:r w:rsidRPr="00661D87">
              <w:rPr>
                <w:rFonts w:ascii="Helvetica" w:hAnsi="Helvetica" w:cs="Helvetica"/>
              </w:rPr>
              <w:t>jricks7</w:t>
            </w:r>
          </w:p>
        </w:tc>
        <w:tc>
          <w:tcPr>
            <w:tcW w:w="2656" w:type="dxa"/>
            <w:vAlign w:val="center"/>
          </w:tcPr>
          <w:p w14:paraId="4C76AD32"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7FDF2456"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0A32066F" w14:textId="77777777" w:rsidTr="000866A6">
        <w:trPr>
          <w:jc w:val="center"/>
        </w:trPr>
        <w:tc>
          <w:tcPr>
            <w:tcW w:w="3549" w:type="dxa"/>
            <w:vAlign w:val="center"/>
          </w:tcPr>
          <w:p w14:paraId="4B82DC36" w14:textId="77777777" w:rsidR="000866A6" w:rsidRPr="00661D87" w:rsidRDefault="000866A6" w:rsidP="00205DB4">
            <w:pPr>
              <w:jc w:val="center"/>
              <w:rPr>
                <w:rFonts w:ascii="Helvetica" w:hAnsi="Helvetica" w:cs="Helvetica"/>
              </w:rPr>
            </w:pPr>
            <w:r w:rsidRPr="00661D87">
              <w:rPr>
                <w:rFonts w:ascii="Helvetica" w:hAnsi="Helvetica" w:cs="Helvetica"/>
              </w:rPr>
              <w:t>Jim Weinfurther [ Body Control ]</w:t>
            </w:r>
          </w:p>
        </w:tc>
        <w:tc>
          <w:tcPr>
            <w:tcW w:w="1587" w:type="dxa"/>
            <w:vAlign w:val="center"/>
          </w:tcPr>
          <w:p w14:paraId="7646E638" w14:textId="77777777" w:rsidR="000866A6" w:rsidRPr="00661D87" w:rsidRDefault="000866A6" w:rsidP="00205DB4">
            <w:pPr>
              <w:jc w:val="center"/>
              <w:rPr>
                <w:rFonts w:ascii="Helvetica" w:hAnsi="Helvetica" w:cs="Helvetica"/>
              </w:rPr>
            </w:pPr>
            <w:r w:rsidRPr="00661D87">
              <w:rPr>
                <w:rFonts w:ascii="Helvetica" w:hAnsi="Helvetica" w:cs="Helvetica"/>
              </w:rPr>
              <w:t>jweinfur</w:t>
            </w:r>
          </w:p>
        </w:tc>
        <w:tc>
          <w:tcPr>
            <w:tcW w:w="2656" w:type="dxa"/>
            <w:vAlign w:val="center"/>
          </w:tcPr>
          <w:p w14:paraId="6E713404"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07E57E7C"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3D604E31" w14:textId="77777777" w:rsidTr="000866A6">
        <w:trPr>
          <w:jc w:val="center"/>
        </w:trPr>
        <w:tc>
          <w:tcPr>
            <w:tcW w:w="3549" w:type="dxa"/>
            <w:vAlign w:val="center"/>
          </w:tcPr>
          <w:p w14:paraId="3C2D8A52" w14:textId="77777777" w:rsidR="000866A6" w:rsidRPr="00661D87" w:rsidRDefault="000866A6" w:rsidP="00205DB4">
            <w:pPr>
              <w:jc w:val="center"/>
              <w:rPr>
                <w:rFonts w:ascii="Helvetica" w:hAnsi="Helvetica" w:cs="Helvetica"/>
              </w:rPr>
            </w:pPr>
            <w:r w:rsidRPr="00661D87">
              <w:rPr>
                <w:rFonts w:ascii="Helvetica" w:hAnsi="Helvetica" w:cs="Helvetica"/>
              </w:rPr>
              <w:t>John Budaj [ Physical Electrical Architecture ]</w:t>
            </w:r>
          </w:p>
        </w:tc>
        <w:tc>
          <w:tcPr>
            <w:tcW w:w="1587" w:type="dxa"/>
            <w:vAlign w:val="center"/>
          </w:tcPr>
          <w:p w14:paraId="3A2035E5" w14:textId="77777777" w:rsidR="000866A6" w:rsidRPr="00661D87" w:rsidRDefault="000866A6" w:rsidP="00205DB4">
            <w:pPr>
              <w:jc w:val="center"/>
              <w:rPr>
                <w:rFonts w:ascii="Helvetica" w:hAnsi="Helvetica" w:cs="Helvetica"/>
              </w:rPr>
            </w:pPr>
            <w:r w:rsidRPr="00661D87">
              <w:rPr>
                <w:rFonts w:ascii="Helvetica" w:hAnsi="Helvetica" w:cs="Helvetica"/>
              </w:rPr>
              <w:t>jbudaj</w:t>
            </w:r>
          </w:p>
        </w:tc>
        <w:tc>
          <w:tcPr>
            <w:tcW w:w="2656" w:type="dxa"/>
            <w:vAlign w:val="center"/>
          </w:tcPr>
          <w:p w14:paraId="6EEF383E"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6A4D952A"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r w:rsidR="000866A6" w:rsidRPr="00661D87" w14:paraId="26EC4185" w14:textId="77777777" w:rsidTr="000866A6">
        <w:trPr>
          <w:jc w:val="center"/>
        </w:trPr>
        <w:tc>
          <w:tcPr>
            <w:tcW w:w="3549" w:type="dxa"/>
            <w:vAlign w:val="center"/>
          </w:tcPr>
          <w:p w14:paraId="32A470CA" w14:textId="77777777" w:rsidR="000866A6" w:rsidRPr="00661D87" w:rsidRDefault="000866A6" w:rsidP="00205DB4">
            <w:pPr>
              <w:jc w:val="center"/>
              <w:rPr>
                <w:rFonts w:ascii="Helvetica" w:hAnsi="Helvetica" w:cs="Helvetica"/>
              </w:rPr>
            </w:pPr>
            <w:r w:rsidRPr="00661D87">
              <w:rPr>
                <w:rFonts w:ascii="Helvetica" w:hAnsi="Helvetica" w:cs="Helvetica"/>
              </w:rPr>
              <w:t>Stuart Salter [ Power Supply ]</w:t>
            </w:r>
          </w:p>
        </w:tc>
        <w:tc>
          <w:tcPr>
            <w:tcW w:w="1587" w:type="dxa"/>
            <w:vAlign w:val="center"/>
          </w:tcPr>
          <w:p w14:paraId="6987B7B1" w14:textId="77777777" w:rsidR="000866A6" w:rsidRPr="00661D87" w:rsidRDefault="000866A6" w:rsidP="00205DB4">
            <w:pPr>
              <w:jc w:val="center"/>
              <w:rPr>
                <w:rFonts w:ascii="Helvetica" w:hAnsi="Helvetica" w:cs="Helvetica"/>
              </w:rPr>
            </w:pPr>
            <w:r w:rsidRPr="00661D87">
              <w:rPr>
                <w:rFonts w:ascii="Helvetica" w:hAnsi="Helvetica" w:cs="Helvetica"/>
              </w:rPr>
              <w:t>ssalter</w:t>
            </w:r>
          </w:p>
        </w:tc>
        <w:tc>
          <w:tcPr>
            <w:tcW w:w="2656" w:type="dxa"/>
            <w:vAlign w:val="center"/>
          </w:tcPr>
          <w:p w14:paraId="6B9C73F5" w14:textId="77777777" w:rsidR="000866A6" w:rsidRPr="00661D87" w:rsidRDefault="000866A6" w:rsidP="00205DB4">
            <w:pPr>
              <w:jc w:val="center"/>
              <w:rPr>
                <w:rFonts w:ascii="Helvetica" w:hAnsi="Helvetica" w:cs="Helvetica"/>
              </w:rPr>
            </w:pPr>
            <w:r w:rsidRPr="00661D87">
              <w:rPr>
                <w:rFonts w:ascii="Helvetica" w:hAnsi="Helvetica" w:cs="Helvetica"/>
              </w:rPr>
              <w:t>System Architect</w:t>
            </w:r>
          </w:p>
        </w:tc>
        <w:tc>
          <w:tcPr>
            <w:tcW w:w="2409" w:type="dxa"/>
            <w:vAlign w:val="center"/>
          </w:tcPr>
          <w:p w14:paraId="6C19700B" w14:textId="77777777" w:rsidR="000866A6" w:rsidRPr="00661D87" w:rsidRDefault="000866A6" w:rsidP="00205DB4">
            <w:pPr>
              <w:jc w:val="center"/>
              <w:rPr>
                <w:rFonts w:ascii="Helvetica" w:hAnsi="Helvetica" w:cs="Helvetica"/>
              </w:rPr>
            </w:pPr>
            <w:r w:rsidRPr="00661D87">
              <w:rPr>
                <w:rFonts w:ascii="Helvetica" w:hAnsi="Helvetica" w:cs="Helvetica"/>
              </w:rPr>
              <w:t>Systems Engineer</w:t>
            </w:r>
          </w:p>
        </w:tc>
      </w:tr>
    </w:tbl>
    <w:p w14:paraId="7A049D9F" w14:textId="77777777" w:rsidR="00A82627" w:rsidRDefault="00A82627" w:rsidP="00A82627">
      <w:pPr>
        <w:pStyle w:val="Heading2"/>
      </w:pPr>
      <w:bookmarkStart w:id="20" w:name="_Toc6466536"/>
      <w:bookmarkStart w:id="21" w:name="_Toc420397664"/>
      <w:bookmarkStart w:id="22" w:name="_Toc215652130"/>
      <w:r>
        <w:t>Document Organization</w:t>
      </w:r>
      <w:bookmarkEnd w:id="20"/>
      <w:bookmarkEnd w:id="21"/>
      <w:bookmarkEnd w:id="22"/>
    </w:p>
    <w:p w14:paraId="1E1FC9C9" w14:textId="77777777" w:rsidR="00A82627" w:rsidRDefault="00A82627" w:rsidP="0061324D">
      <w:pPr>
        <w:pStyle w:val="Heading3"/>
        <w:numPr>
          <w:ilvl w:val="2"/>
          <w:numId w:val="6"/>
        </w:numPr>
      </w:pPr>
      <w:bookmarkStart w:id="23" w:name="_Toc6466537"/>
      <w:bookmarkStart w:id="24" w:name="_Toc420397665"/>
      <w:r>
        <w:t>Document Context</w:t>
      </w:r>
      <w:bookmarkEnd w:id="23"/>
      <w:bookmarkEnd w:id="24"/>
    </w:p>
    <w:p w14:paraId="448CE296" w14:textId="62C1E47C" w:rsidR="00A82627" w:rsidRDefault="00A82627" w:rsidP="00A82627">
      <w:pPr>
        <w:pStyle w:val="BlockText"/>
      </w:pPr>
      <w:r>
        <w:t xml:space="preserve">Refer to the </w:t>
      </w:r>
      <w:hyperlink r:id="rId19" w:history="1">
        <w:r w:rsidR="00324F38" w:rsidRPr="007312EA">
          <w:rPr>
            <w:rStyle w:val="Hyperlink"/>
          </w:rPr>
          <w:t>Specification Structure page</w:t>
        </w:r>
      </w:hyperlink>
      <w:r>
        <w:t xml:space="preserve"> in the </w:t>
      </w:r>
      <w:hyperlink r:id="rId20" w:history="1">
        <w:r w:rsidRPr="000F5F82">
          <w:rPr>
            <w:rStyle w:val="Hyperlink"/>
            <w:rFonts w:cs="Arial"/>
          </w:rPr>
          <w:t>Ford RE Wiki</w:t>
        </w:r>
      </w:hyperlink>
      <w:r>
        <w:t xml:space="preserve"> to understand how the </w:t>
      </w:r>
      <w:r w:rsidR="00FE7FC1">
        <w:t>FS</w:t>
      </w:r>
      <w:r>
        <w:t xml:space="preserve"> relates to other Ford Requirements Documents and Specifications. </w:t>
      </w:r>
    </w:p>
    <w:p w14:paraId="6BDD61AA" w14:textId="77777777" w:rsidR="00A82627" w:rsidRPr="00191F34" w:rsidRDefault="00A82627" w:rsidP="00A82627">
      <w:pPr>
        <w:pStyle w:val="Heading3"/>
      </w:pPr>
      <w:bookmarkStart w:id="25" w:name="_Toc6466538"/>
      <w:bookmarkStart w:id="26" w:name="_Toc420397666"/>
      <w:r>
        <w:t>Document Structure</w:t>
      </w:r>
      <w:bookmarkEnd w:id="25"/>
      <w:bookmarkEnd w:id="26"/>
    </w:p>
    <w:p w14:paraId="26F8BA69"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2F14072B" w14:textId="05A2156A"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tab/>
      </w:r>
      <w:r w:rsidRPr="00185AC3">
        <w:rPr>
          <w:rFonts w:cs="Arial"/>
          <w:lang w:val="en-US"/>
        </w:rPr>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Pr>
          <w:rFonts w:cs="Arial"/>
          <w:lang w:val="en-US"/>
        </w:rPr>
        <w:t xml:space="preserve"> Explains the t</w:t>
      </w:r>
      <w:r w:rsidR="004C55DD">
        <w:rPr>
          <w:snapToGrid w:val="0"/>
        </w:rPr>
        <w:t>terminology</w:t>
      </w:r>
      <w:r>
        <w:rPr>
          <w:snapToGrid w:val="0"/>
        </w:rPr>
        <w:t>. Gives a clarification of the definitions, concepts and abbreviations used in the document.</w:t>
      </w:r>
    </w:p>
    <w:p w14:paraId="2E63B8DD"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tab/>
      </w:r>
      <w:r w:rsidR="00BC3FDB">
        <w:rPr>
          <w:rFonts w:cs="Arial"/>
          <w:lang w:val="en-US"/>
        </w:rPr>
        <w:t>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function group</w:t>
      </w:r>
      <w:r w:rsidRPr="00185AC3">
        <w:rPr>
          <w:rFonts w:cs="Arial"/>
          <w:lang w:val="en-US"/>
        </w:rPr>
        <w:t xml:space="preserve">. </w:t>
      </w:r>
    </w:p>
    <w:p w14:paraId="42B7D19F" w14:textId="77777777" w:rsidR="00A82627" w:rsidRPr="0025203E" w:rsidRDefault="00A82627" w:rsidP="00A82627">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15677C">
        <w:rPr>
          <w:rFonts w:cs="Arial"/>
          <w:b/>
          <w:bCs/>
          <w:lang w:val="en-US"/>
        </w:rPr>
        <w:t>3</w:t>
      </w:r>
      <w:r w:rsidRPr="0025203E">
        <w:rPr>
          <w:rFonts w:cs="Arial"/>
          <w:lang w:val="en-US"/>
        </w:rPr>
        <w:t xml:space="preserve"> – </w:t>
      </w:r>
      <w:r>
        <w:tab/>
      </w:r>
      <w:r w:rsidR="00BC3FDB">
        <w:rPr>
          <w:snapToGrid w:val="0"/>
        </w:rPr>
        <w:t>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function group</w:t>
      </w:r>
    </w:p>
    <w:p w14:paraId="20F1AAB6" w14:textId="77777777" w:rsidR="0056486A" w:rsidRPr="00185AC3" w:rsidRDefault="00A82627" w:rsidP="004C091C">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4</w:t>
      </w:r>
      <w:r w:rsidRPr="00185AC3">
        <w:rPr>
          <w:rFonts w:cs="Arial"/>
          <w:lang w:val="en-US"/>
        </w:rPr>
        <w:t xml:space="preserve"> – </w:t>
      </w:r>
      <w:r>
        <w:tab/>
      </w:r>
      <w:r w:rsidR="00BC3FDB">
        <w:rPr>
          <w:rFonts w:cs="Arial"/>
          <w:lang w:val="en-US"/>
        </w:rPr>
        <w:t>Funct</w:t>
      </w:r>
      <w:r w:rsidR="0056486A">
        <w:rPr>
          <w:rFonts w:cs="Arial"/>
          <w:lang w:val="en-US"/>
        </w:rPr>
        <w:t>i</w:t>
      </w:r>
      <w:r w:rsidR="00BC3FDB">
        <w:rPr>
          <w:rFonts w:cs="Arial"/>
          <w:lang w:val="en-US"/>
        </w:rPr>
        <w:t xml:space="preserve">on </w:t>
      </w:r>
      <w:r w:rsidR="004C091C">
        <w:rPr>
          <w:rFonts w:cs="Arial"/>
          <w:lang w:val="en-US"/>
        </w:rPr>
        <w:t>Specifications</w:t>
      </w:r>
      <w:r w:rsidR="00FE7FC1">
        <w:rPr>
          <w:rFonts w:cs="Arial"/>
          <w:lang w:val="en-US"/>
        </w:rPr>
        <w:t xml:space="preserve">: Specifies </w:t>
      </w:r>
      <w:r w:rsidR="00797407">
        <w:rPr>
          <w:rFonts w:cs="Arial"/>
          <w:lang w:val="en-US"/>
        </w:rPr>
        <w:t>the logical</w:t>
      </w:r>
      <w:r w:rsidR="00BC3FDB">
        <w:rPr>
          <w:rFonts w:cs="Arial"/>
          <w:lang w:val="en-US"/>
        </w:rPr>
        <w:t xml:space="preserve"> function</w:t>
      </w:r>
      <w:r w:rsidR="00797407">
        <w:rPr>
          <w:rFonts w:cs="Arial"/>
          <w:lang w:val="en-US"/>
        </w:rPr>
        <w:t>s</w:t>
      </w:r>
      <w:r w:rsidR="00BC3FDB">
        <w:rPr>
          <w:rFonts w:cs="Arial"/>
          <w:lang w:val="en-US"/>
        </w:rPr>
        <w:t xml:space="preserve"> of the function group in detail</w:t>
      </w:r>
    </w:p>
    <w:p w14:paraId="722EDBCF"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5</w:t>
      </w:r>
      <w:r w:rsidRPr="00185AC3">
        <w:rPr>
          <w:rFonts w:cs="Arial"/>
          <w:lang w:val="en-US"/>
        </w:rPr>
        <w:t xml:space="preserve"> – </w:t>
      </w:r>
      <w:r>
        <w:tab/>
      </w:r>
      <w:r w:rsidR="00F8606C">
        <w:rPr>
          <w:rFonts w:cs="Arial"/>
          <w:lang w:val="en-US"/>
        </w:rPr>
        <w:t xml:space="preserve">List of </w:t>
      </w:r>
      <w:r w:rsidR="00BC3FDB">
        <w:rPr>
          <w:rFonts w:cs="Arial"/>
          <w:lang w:val="en-US"/>
        </w:rPr>
        <w:t>Open</w:t>
      </w:r>
      <w:r>
        <w:rPr>
          <w:rFonts w:cs="Arial"/>
          <w:lang w:val="en-US"/>
        </w:rPr>
        <w:t xml:space="preserve"> </w:t>
      </w:r>
      <w:r w:rsidR="0056486A">
        <w:rPr>
          <w:rFonts w:cs="Arial"/>
          <w:lang w:val="en-US"/>
        </w:rPr>
        <w:t>Concerns</w:t>
      </w:r>
    </w:p>
    <w:p w14:paraId="0AB39049"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6</w:t>
      </w:r>
      <w:r>
        <w:tab/>
      </w:r>
      <w:r>
        <w:rPr>
          <w:rFonts w:cs="Arial"/>
          <w:lang w:val="en-US"/>
        </w:rPr>
        <w:t>Revision history including a l</w:t>
      </w:r>
      <w:r w:rsidRPr="00185AC3">
        <w:rPr>
          <w:rFonts w:cs="Arial"/>
          <w:lang w:val="en-US"/>
        </w:rPr>
        <w:t xml:space="preserve">ist of </w:t>
      </w:r>
      <w:r>
        <w:rPr>
          <w:rFonts w:cs="Arial"/>
          <w:lang w:val="en-US"/>
        </w:rPr>
        <w:t xml:space="preserve">new or modified </w:t>
      </w:r>
      <w:r w:rsidRPr="00185AC3">
        <w:rPr>
          <w:rFonts w:cs="Arial"/>
          <w:lang w:val="en-US"/>
        </w:rPr>
        <w:t>requirements. The requirements in this document are tagged, and this section contains different types of tables listing all, new, or changed requir</w:t>
      </w:r>
      <w:r>
        <w:rPr>
          <w:rFonts w:cs="Arial"/>
          <w:lang w:val="en-US"/>
        </w:rPr>
        <w:t>e</w:t>
      </w:r>
      <w:r w:rsidRPr="00185AC3">
        <w:rPr>
          <w:rFonts w:cs="Arial"/>
          <w:lang w:val="en-US"/>
        </w:rPr>
        <w:t>ments by their title and page no.</w:t>
      </w:r>
    </w:p>
    <w:p w14:paraId="25B2EC34" w14:textId="77777777" w:rsidR="0036782A" w:rsidRDefault="0036782A" w:rsidP="0036782A">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7</w:t>
      </w:r>
      <w:r w:rsidRPr="00185AC3">
        <w:rPr>
          <w:rFonts w:cs="Arial"/>
          <w:lang w:val="en-US"/>
        </w:rPr>
        <w:t xml:space="preserve"> – </w:t>
      </w:r>
      <w:r>
        <w:tab/>
      </w:r>
      <w:r>
        <w:rPr>
          <w:rFonts w:cs="Arial"/>
          <w:lang w:val="en-US"/>
        </w:rPr>
        <w:t>Appendix:</w:t>
      </w:r>
      <w:r w:rsidR="00CE7B10">
        <w:rPr>
          <w:rFonts w:cs="Arial"/>
          <w:lang w:val="en-US"/>
        </w:rPr>
        <w:t xml:space="preserve"> </w:t>
      </w:r>
      <w:r w:rsidR="00CE7B10">
        <w:rPr>
          <w:rFonts w:cs="Arial"/>
        </w:rPr>
        <w:t>Presenting additional data mainly in a tabular form, e.g., a data dictionary</w:t>
      </w:r>
    </w:p>
    <w:p w14:paraId="1DA19C82" w14:textId="77777777" w:rsidR="00A82627" w:rsidRDefault="00212B41" w:rsidP="000957DE">
      <w:pPr>
        <w:pStyle w:val="Heading2"/>
      </w:pPr>
      <w:bookmarkStart w:id="27" w:name="_Toc6466539"/>
      <w:bookmarkStart w:id="28" w:name="_Toc420397673"/>
      <w:r>
        <w:t>Document Conventions</w:t>
      </w:r>
      <w:bookmarkEnd w:id="27"/>
      <w:bookmarkEnd w:id="28"/>
    </w:p>
    <w:p w14:paraId="5BFDEDCF" w14:textId="77777777" w:rsidR="00A82627" w:rsidRDefault="00A82627" w:rsidP="0071426C">
      <w:pPr>
        <w:pStyle w:val="Heading3"/>
        <w:rPr>
          <w:lang w:val="en-GB"/>
        </w:rPr>
      </w:pPr>
      <w:bookmarkStart w:id="29" w:name="_Toc420397674"/>
      <w:bookmarkStart w:id="30" w:name="_Ref402369865"/>
      <w:bookmarkStart w:id="31" w:name="_Toc396825968"/>
      <w:bookmarkStart w:id="32" w:name="_Toc388364620"/>
      <w:bookmarkStart w:id="33" w:name="_Toc6466540"/>
      <w:r>
        <w:rPr>
          <w:lang w:val="en-GB"/>
        </w:rPr>
        <w:t>Requirements Templates</w:t>
      </w:r>
      <w:bookmarkEnd w:id="29"/>
      <w:bookmarkEnd w:id="30"/>
      <w:bookmarkEnd w:id="31"/>
      <w:bookmarkEnd w:id="32"/>
      <w:bookmarkEnd w:id="33"/>
    </w:p>
    <w:p w14:paraId="68D497B0" w14:textId="77777777" w:rsidR="000D732E" w:rsidRDefault="000D732E" w:rsidP="000D732E">
      <w:pPr>
        <w:rPr>
          <w:rStyle w:val="SubtleEmphasis"/>
          <w:i w:val="0"/>
          <w:color w:val="auto"/>
        </w:rPr>
      </w:pPr>
      <w:bookmarkStart w:id="34" w:name="_Toc420397675"/>
      <w:r w:rsidRPr="007F734C">
        <w:rPr>
          <w:rStyle w:val="SubtleEmphasis"/>
          <w:i w:val="0"/>
          <w:color w:val="auto"/>
        </w:rPr>
        <w:t xml:space="preserve">Refer to </w:t>
      </w:r>
      <w:r w:rsidRPr="007F734C">
        <w:rPr>
          <w:rStyle w:val="SubtleEmphasis"/>
          <w:i w:val="0"/>
          <w:color w:val="0000FF"/>
        </w:rPr>
        <w:t>“</w:t>
      </w:r>
      <w:hyperlink r:id="rId21" w:history="1">
        <w:r w:rsidRPr="007F734C">
          <w:rPr>
            <w:rStyle w:val="SubtleEmphasis"/>
            <w:i w:val="0"/>
            <w:color w:val="0000FF"/>
          </w:rPr>
          <w:t>How to use the Specification Templates</w:t>
        </w:r>
      </w:hyperlink>
      <w:r w:rsidRPr="007F734C">
        <w:rPr>
          <w:rStyle w:val="SubtleEmphasis"/>
          <w:i w:val="0"/>
          <w:color w:val="0000FF"/>
        </w:rPr>
        <w:t xml:space="preserve">” </w:t>
      </w:r>
      <w:r w:rsidRPr="007F734C">
        <w:rPr>
          <w:rStyle w:val="SubtleEmphasis"/>
          <w:i w:val="0"/>
          <w:color w:val="auto"/>
        </w:rPr>
        <w:t>on how to use the specification templates and the VBA macros to create/edit the requirements in the specifications.</w:t>
      </w:r>
    </w:p>
    <w:p w14:paraId="3ECC3CA4" w14:textId="77777777" w:rsidR="000D732E" w:rsidRPr="007F734C" w:rsidRDefault="000D732E" w:rsidP="000D732E">
      <w:pPr>
        <w:rPr>
          <w:rStyle w:val="SubtleEmphasis"/>
          <w:i w:val="0"/>
          <w:color w:val="auto"/>
        </w:rPr>
      </w:pPr>
    </w:p>
    <w:p w14:paraId="3C3F232A" w14:textId="77777777" w:rsidR="000D732E" w:rsidRPr="007F734C" w:rsidRDefault="000D732E" w:rsidP="000D732E">
      <w:pPr>
        <w:rPr>
          <w:rStyle w:val="SubtleEmphasis"/>
          <w:i w:val="0"/>
          <w:color w:val="auto"/>
        </w:rPr>
      </w:pPr>
      <w:r w:rsidRPr="007F734C">
        <w:rPr>
          <w:rStyle w:val="SubtleEmphasis"/>
          <w:i w:val="0"/>
          <w:color w:val="auto"/>
        </w:rPr>
        <w:t xml:space="preserve">The </w:t>
      </w:r>
      <w:r>
        <w:rPr>
          <w:rStyle w:val="SubtleEmphasis"/>
          <w:i w:val="0"/>
          <w:color w:val="auto"/>
        </w:rPr>
        <w:t>VBA</w:t>
      </w:r>
      <w:r w:rsidRPr="007F734C">
        <w:rPr>
          <w:rStyle w:val="SubtleEmphasis"/>
          <w:i w:val="0"/>
          <w:color w:val="auto"/>
        </w:rPr>
        <w:t xml:space="preserve"> macro enable the import of the specification to VSEM (refer to </w:t>
      </w:r>
      <w:hyperlink r:id="rId22" w:history="1">
        <w:r w:rsidRPr="007F734C">
          <w:rPr>
            <w:rStyle w:val="SubtleEmphasis"/>
            <w:i w:val="0"/>
            <w:color w:val="0000FF"/>
          </w:rPr>
          <w:t>"How to import specifications into VSEM as separate requirements"</w:t>
        </w:r>
      </w:hyperlink>
      <w:r w:rsidRPr="007F734C">
        <w:rPr>
          <w:rStyle w:val="SubtleEmphasis"/>
          <w:i w:val="0"/>
          <w:color w:val="auto"/>
        </w:rPr>
        <w:t>).</w:t>
      </w:r>
    </w:p>
    <w:p w14:paraId="5D34D5F4" w14:textId="77777777" w:rsidR="000D732E" w:rsidRDefault="000D732E" w:rsidP="000D732E">
      <w:pPr>
        <w:pStyle w:val="Heading4"/>
        <w:numPr>
          <w:ilvl w:val="3"/>
          <w:numId w:val="4"/>
        </w:numPr>
        <w:ind w:left="1135" w:hanging="1135"/>
        <w:rPr>
          <w:lang w:val="en-GB"/>
        </w:rPr>
      </w:pPr>
      <w:r>
        <w:rPr>
          <w:lang w:val="en-GB"/>
        </w:rPr>
        <w:lastRenderedPageBreak/>
        <w:t>Identification of R</w:t>
      </w:r>
      <w:r w:rsidRPr="00352F3E">
        <w:rPr>
          <w:lang w:val="en-GB"/>
        </w:rPr>
        <w:t>equirements</w:t>
      </w:r>
      <w:bookmarkEnd w:id="34"/>
    </w:p>
    <w:p w14:paraId="4F00C75C" w14:textId="77777777" w:rsidR="000D732E" w:rsidRPr="007C20FA" w:rsidRDefault="000D732E" w:rsidP="000D732E">
      <w:r w:rsidRPr="007C20FA">
        <w:t>The unique requirement ID given in the headline of any requirement follows the requirement throughout the development process. The requirement ID format follows a well-defined syntax.</w:t>
      </w:r>
    </w:p>
    <w:p w14:paraId="6BECE677" w14:textId="77777777" w:rsidR="000D732E" w:rsidRPr="007C20FA" w:rsidRDefault="000D732E" w:rsidP="000D732E"/>
    <w:p w14:paraId="7A525F75" w14:textId="77777777" w:rsidR="000D732E" w:rsidRPr="00870BF7" w:rsidRDefault="000D732E" w:rsidP="000D732E">
      <w:pPr>
        <w:rPr>
          <w:rFonts w:cs="Arial"/>
        </w:rPr>
      </w:pPr>
      <w:r>
        <w:t xml:space="preserve">All identifiers in </w:t>
      </w:r>
      <w:r>
        <w:rPr>
          <w:rFonts w:cs="Arial"/>
        </w:rPr>
        <w:t xml:space="preserve">a FS </w:t>
      </w:r>
      <w:r w:rsidRPr="00870BF7">
        <w:rPr>
          <w:rFonts w:cs="Arial"/>
        </w:rPr>
        <w:t xml:space="preserve">shall be composed of </w:t>
      </w:r>
      <w:r>
        <w:rPr>
          <w:rFonts w:cs="Arial"/>
        </w:rPr>
        <w:t>4</w:t>
      </w:r>
      <w:r w:rsidRPr="00870BF7">
        <w:rPr>
          <w:rFonts w:cs="Arial"/>
        </w:rPr>
        <w:t xml:space="preserve"> parts:</w:t>
      </w:r>
    </w:p>
    <w:p w14:paraId="45251200" w14:textId="77777777" w:rsidR="000D732E" w:rsidRDefault="000D732E" w:rsidP="000D732E">
      <w:pPr>
        <w:pStyle w:val="ListParagraph"/>
        <w:numPr>
          <w:ilvl w:val="0"/>
          <w:numId w:val="5"/>
        </w:numPr>
        <w:overflowPunct/>
        <w:autoSpaceDE/>
        <w:autoSpaceDN/>
        <w:adjustRightInd/>
        <w:ind w:left="1080"/>
        <w:contextualSpacing/>
        <w:textAlignment w:val="auto"/>
        <w:rPr>
          <w:rFonts w:cs="Arial"/>
        </w:rPr>
      </w:pPr>
      <w:r w:rsidRPr="00870BF7">
        <w:rPr>
          <w:rFonts w:cs="Arial"/>
        </w:rPr>
        <w:t xml:space="preserve">A leading </w:t>
      </w:r>
      <w:r>
        <w:rPr>
          <w:rFonts w:cs="Arial"/>
        </w:rPr>
        <w:t>prefix, which indicates the type of requirement (R=Requirement, UC=Use Case, SC=Scenario, …)</w:t>
      </w:r>
    </w:p>
    <w:p w14:paraId="3A3065A3" w14:textId="77777777" w:rsidR="000D732E" w:rsidRPr="00870BF7" w:rsidRDefault="000D732E" w:rsidP="000D732E">
      <w:pPr>
        <w:pStyle w:val="ListParagraph"/>
        <w:numPr>
          <w:ilvl w:val="0"/>
          <w:numId w:val="5"/>
        </w:numPr>
        <w:overflowPunct/>
        <w:autoSpaceDE/>
        <w:autoSpaceDN/>
        <w:adjustRightInd/>
        <w:ind w:left="1080"/>
        <w:contextualSpacing/>
        <w:textAlignment w:val="auto"/>
        <w:rPr>
          <w:rFonts w:cs="Arial"/>
        </w:rPr>
      </w:pPr>
      <w:r>
        <w:rPr>
          <w:rFonts w:cs="Arial"/>
        </w:rPr>
        <w:t xml:space="preserve">A prefix, which indicates the abstraction level (F=Feature, FNC=Function, </w:t>
      </w:r>
      <w:r w:rsidRPr="00870BF7">
        <w:rPr>
          <w:rFonts w:cs="Arial"/>
        </w:rPr>
        <w:t>CMP = component).</w:t>
      </w:r>
    </w:p>
    <w:p w14:paraId="6DB7FDAC" w14:textId="77777777" w:rsidR="000D732E" w:rsidRPr="00870BF7" w:rsidRDefault="000D732E" w:rsidP="000D732E">
      <w:pPr>
        <w:pStyle w:val="ListParagraph"/>
        <w:numPr>
          <w:ilvl w:val="0"/>
          <w:numId w:val="5"/>
        </w:numPr>
        <w:overflowPunct/>
        <w:autoSpaceDE/>
        <w:autoSpaceDN/>
        <w:adjustRightInd/>
        <w:ind w:left="1080"/>
        <w:contextualSpacing/>
        <w:textAlignment w:val="auto"/>
        <w:rPr>
          <w:rFonts w:cs="Arial"/>
        </w:rPr>
      </w:pPr>
      <w:r>
        <w:rPr>
          <w:rFonts w:cs="Arial"/>
        </w:rPr>
        <w:t xml:space="preserve">Followed by a </w:t>
      </w:r>
      <w:r w:rsidRPr="00870BF7">
        <w:rPr>
          <w:rFonts w:cs="Arial"/>
        </w:rPr>
        <w:t>name</w:t>
      </w:r>
      <w:r>
        <w:rPr>
          <w:rFonts w:cs="Arial"/>
        </w:rPr>
        <w:t>, indicating the scope, which the requirement belongs to (e.g. feature or function name )</w:t>
      </w:r>
    </w:p>
    <w:p w14:paraId="468B990F" w14:textId="77777777" w:rsidR="000D732E" w:rsidRPr="00870BF7" w:rsidRDefault="000D732E" w:rsidP="000D732E">
      <w:pPr>
        <w:pStyle w:val="ListParagraph"/>
        <w:numPr>
          <w:ilvl w:val="0"/>
          <w:numId w:val="5"/>
        </w:numPr>
        <w:overflowPunct/>
        <w:autoSpaceDE/>
        <w:autoSpaceDN/>
        <w:adjustRightInd/>
        <w:ind w:left="1080"/>
        <w:contextualSpacing/>
        <w:textAlignment w:val="auto"/>
        <w:rPr>
          <w:rFonts w:cs="Arial"/>
        </w:rPr>
      </w:pPr>
      <w:r w:rsidRPr="00870BF7">
        <w:rPr>
          <w:rFonts w:cs="Arial"/>
        </w:rPr>
        <w:t xml:space="preserve">Ending with the actual requirement number </w:t>
      </w:r>
    </w:p>
    <w:p w14:paraId="747BABBD" w14:textId="77777777" w:rsidR="000D732E" w:rsidRPr="00870BF7" w:rsidRDefault="000D732E" w:rsidP="000D732E">
      <w:pPr>
        <w:pStyle w:val="FlietextAnwendugsdoku"/>
        <w:rPr>
          <w:rFonts w:ascii="Arial" w:hAnsi="Arial" w:cs="Arial"/>
          <w:b/>
          <w:sz w:val="16"/>
          <w:szCs w:val="16"/>
        </w:rPr>
      </w:pPr>
      <w:r w:rsidRPr="00870BF7">
        <w:rPr>
          <w:rFonts w:ascii="Arial" w:hAnsi="Arial" w:cs="Arial"/>
          <w:i/>
          <w:iCs/>
          <w:szCs w:val="22"/>
        </w:rPr>
        <w:t>Example:</w:t>
      </w:r>
    </w:p>
    <w:p w14:paraId="477862F4" w14:textId="77777777" w:rsidR="000D732E" w:rsidRPr="00870BF7" w:rsidRDefault="000D732E" w:rsidP="000D732E">
      <w:pPr>
        <w:pStyle w:val="FlietextAnwendugsdoku"/>
        <w:ind w:left="3600" w:hanging="3600"/>
        <w:rPr>
          <w:rFonts w:ascii="Arial" w:hAnsi="Arial" w:cs="Arial"/>
          <w:iCs/>
          <w:szCs w:val="22"/>
        </w:rPr>
      </w:pPr>
      <w:r>
        <w:rPr>
          <w:rFonts w:ascii="Arial" w:hAnsi="Arial" w:cs="Arial"/>
          <w:i/>
          <w:iCs/>
          <w:szCs w:val="22"/>
        </w:rPr>
        <w:t>R_FNC</w:t>
      </w:r>
      <w:r w:rsidRPr="00870BF7">
        <w:rPr>
          <w:rFonts w:ascii="Arial" w:hAnsi="Arial" w:cs="Arial"/>
          <w:i/>
          <w:iCs/>
          <w:szCs w:val="22"/>
        </w:rPr>
        <w:t>_</w:t>
      </w:r>
      <w:r>
        <w:rPr>
          <w:rFonts w:ascii="Arial" w:hAnsi="Arial" w:cs="Arial"/>
          <w:i/>
          <w:iCs/>
          <w:szCs w:val="22"/>
        </w:rPr>
        <w:t>LockArbitrator</w:t>
      </w:r>
      <w:r w:rsidRPr="00870BF7">
        <w:rPr>
          <w:rFonts w:ascii="Arial" w:hAnsi="Arial" w:cs="Arial"/>
          <w:i/>
          <w:iCs/>
          <w:szCs w:val="22"/>
        </w:rPr>
        <w:t>_00004</w:t>
      </w:r>
      <w:r>
        <w:tab/>
      </w:r>
      <w:r w:rsidRPr="00870BF7">
        <w:rPr>
          <w:rFonts w:ascii="Arial" w:hAnsi="Arial" w:cs="Arial"/>
          <w:iCs/>
          <w:szCs w:val="22"/>
        </w:rPr>
        <w:t xml:space="preserve">This is the fourth requirement on </w:t>
      </w:r>
      <w:r>
        <w:rPr>
          <w:rFonts w:ascii="Arial" w:hAnsi="Arial" w:cs="Arial"/>
          <w:iCs/>
          <w:szCs w:val="22"/>
        </w:rPr>
        <w:t>function</w:t>
      </w:r>
      <w:r w:rsidRPr="00870BF7">
        <w:rPr>
          <w:rFonts w:ascii="Arial" w:hAnsi="Arial" w:cs="Arial"/>
          <w:iCs/>
          <w:szCs w:val="22"/>
        </w:rPr>
        <w:t xml:space="preserve"> level for the </w:t>
      </w:r>
      <w:r>
        <w:rPr>
          <w:rFonts w:ascii="Arial" w:hAnsi="Arial" w:cs="Arial"/>
          <w:iCs/>
          <w:szCs w:val="22"/>
        </w:rPr>
        <w:t>function</w:t>
      </w:r>
      <w:r w:rsidRPr="00870BF7">
        <w:rPr>
          <w:rFonts w:ascii="Arial" w:hAnsi="Arial" w:cs="Arial"/>
          <w:iCs/>
          <w:szCs w:val="22"/>
        </w:rPr>
        <w:t xml:space="preserve"> </w:t>
      </w:r>
      <w:r>
        <w:rPr>
          <w:rFonts w:ascii="Arial" w:hAnsi="Arial" w:cs="Arial"/>
          <w:iCs/>
          <w:szCs w:val="22"/>
        </w:rPr>
        <w:t>Lock Arbitrator</w:t>
      </w:r>
      <w:r w:rsidRPr="00870BF7">
        <w:rPr>
          <w:rFonts w:ascii="Arial" w:hAnsi="Arial" w:cs="Arial"/>
          <w:iCs/>
          <w:szCs w:val="22"/>
        </w:rPr>
        <w:t>.</w:t>
      </w:r>
    </w:p>
    <w:p w14:paraId="7078F6B1" w14:textId="77777777" w:rsidR="000D732E" w:rsidRPr="007C20FA" w:rsidRDefault="000D732E" w:rsidP="000D732E">
      <w:pPr>
        <w:pStyle w:val="FlietextAnwendugsdoku"/>
        <w:ind w:left="2955" w:hanging="2955"/>
        <w:rPr>
          <w:rFonts w:ascii="Arial" w:hAnsi="Arial" w:cs="Arial"/>
          <w:iCs/>
          <w:szCs w:val="22"/>
        </w:rPr>
      </w:pPr>
    </w:p>
    <w:p w14:paraId="6B9CCC26" w14:textId="77777777" w:rsidR="000D732E" w:rsidRDefault="000D732E" w:rsidP="000D732E">
      <w:pPr>
        <w:pStyle w:val="Heading4"/>
        <w:numPr>
          <w:ilvl w:val="3"/>
          <w:numId w:val="4"/>
        </w:numPr>
        <w:ind w:left="1135" w:hanging="1135"/>
        <w:rPr>
          <w:lang w:val="en-GB"/>
        </w:rPr>
      </w:pPr>
      <w:bookmarkStart w:id="35" w:name="_Toc420397676"/>
      <w:r>
        <w:rPr>
          <w:lang w:val="en-GB"/>
        </w:rPr>
        <w:t>Requirements Attributes</w:t>
      </w:r>
      <w:bookmarkEnd w:id="35"/>
    </w:p>
    <w:p w14:paraId="7950C4B6" w14:textId="05358A20" w:rsidR="000D732E" w:rsidRDefault="000D732E" w:rsidP="000D732E">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3" w:history="1">
        <w:r w:rsidRPr="00F95EDB">
          <w:rPr>
            <w:rStyle w:val="Hyperlink"/>
          </w:rPr>
          <w:t>RE Wiki - Requirements Attributes</w:t>
        </w:r>
      </w:hyperlink>
      <w:r w:rsidRPr="007C20FA">
        <w:t>.</w:t>
      </w:r>
    </w:p>
    <w:p w14:paraId="72009B07" w14:textId="1C485E98" w:rsidR="000D732E" w:rsidRDefault="000D732E" w:rsidP="000D732E">
      <w:pPr>
        <w:pStyle w:val="BodyText"/>
      </w:pPr>
    </w:p>
    <w:p w14:paraId="0358308F" w14:textId="5CB3B7B3" w:rsidR="000D732E" w:rsidRDefault="000D732E" w:rsidP="000D732E">
      <w:pPr>
        <w:pStyle w:val="Heading2"/>
        <w:numPr>
          <w:ilvl w:val="1"/>
          <w:numId w:val="4"/>
        </w:numPr>
      </w:pPr>
      <w:bookmarkStart w:id="36" w:name="_Toc34668919"/>
      <w:bookmarkStart w:id="37" w:name="_Ref26441964"/>
      <w:bookmarkStart w:id="38" w:name="_Ref26441801"/>
      <w:bookmarkStart w:id="39" w:name="_Ref12961740"/>
      <w:r>
        <w:t>References</w:t>
      </w:r>
      <w:bookmarkEnd w:id="36"/>
      <w:bookmarkEnd w:id="37"/>
      <w:bookmarkEnd w:id="38"/>
      <w:bookmarkEnd w:id="39"/>
    </w:p>
    <w:p w14:paraId="694B8FED" w14:textId="77777777" w:rsidR="000D732E" w:rsidRPr="00454CBE" w:rsidRDefault="000D732E" w:rsidP="000D732E">
      <w:pPr>
        <w:pStyle w:val="Heading3"/>
        <w:numPr>
          <w:ilvl w:val="2"/>
          <w:numId w:val="4"/>
        </w:numPr>
      </w:pPr>
      <w:bookmarkStart w:id="40" w:name="_Toc34668920"/>
      <w:r w:rsidRPr="00454CBE">
        <w:t xml:space="preserve">Ford </w:t>
      </w:r>
      <w:r>
        <w:t>D</w:t>
      </w:r>
      <w:r w:rsidRPr="00454CBE">
        <w:t>ocuments</w:t>
      </w:r>
      <w:bookmarkEnd w:id="40"/>
    </w:p>
    <w:p w14:paraId="12DD56DC" w14:textId="6FCAD37D" w:rsidR="000D732E" w:rsidRDefault="000D732E" w:rsidP="000D732E">
      <w:pPr>
        <w:pStyle w:val="BodyText"/>
        <w:ind w:right="142"/>
        <w:jc w:val="both"/>
        <w:rPr>
          <w:rFonts w:cs="Arial"/>
        </w:rPr>
      </w:pPr>
      <w:r>
        <w:rPr>
          <w:rFonts w:cs="Arial"/>
        </w:rPr>
        <w:t>List here all Ford internal documents, which are directly related to the feature.</w:t>
      </w:r>
    </w:p>
    <w:p w14:paraId="5550035D" w14:textId="77777777" w:rsidR="000D732E" w:rsidRDefault="000D732E" w:rsidP="000D732E"/>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0"/>
        <w:gridCol w:w="2557"/>
        <w:gridCol w:w="1417"/>
        <w:gridCol w:w="2269"/>
        <w:gridCol w:w="1133"/>
      </w:tblGrid>
      <w:tr w:rsidR="000D732E" w:rsidRPr="007C20FA" w14:paraId="393D5570" w14:textId="77777777" w:rsidTr="000866A6">
        <w:trPr>
          <w:cantSplit/>
          <w:tblHeader/>
          <w:jc w:val="center"/>
        </w:trPr>
        <w:tc>
          <w:tcPr>
            <w:tcW w:w="2830" w:type="dxa"/>
            <w:shd w:val="clear" w:color="auto" w:fill="E0E0E0"/>
          </w:tcPr>
          <w:p w14:paraId="6477AA27" w14:textId="77777777" w:rsidR="000D732E" w:rsidRPr="007C20FA" w:rsidRDefault="000D732E" w:rsidP="00EB7D77">
            <w:pPr>
              <w:rPr>
                <w:rFonts w:ascii="Helvetica" w:hAnsi="Helvetica" w:cs="Helvetica"/>
                <w:b/>
              </w:rPr>
            </w:pPr>
            <w:r w:rsidRPr="007C20FA">
              <w:rPr>
                <w:rFonts w:ascii="Helvetica" w:hAnsi="Helvetica" w:cs="Helvetica"/>
                <w:b/>
              </w:rPr>
              <w:t>Reference</w:t>
            </w:r>
          </w:p>
        </w:tc>
        <w:tc>
          <w:tcPr>
            <w:tcW w:w="2557" w:type="dxa"/>
            <w:shd w:val="clear" w:color="auto" w:fill="E0E0E0"/>
          </w:tcPr>
          <w:p w14:paraId="5DC78889" w14:textId="77777777" w:rsidR="000D732E" w:rsidRPr="007C20FA" w:rsidRDefault="000D732E" w:rsidP="00EB7D77">
            <w:pPr>
              <w:rPr>
                <w:rFonts w:ascii="Helvetica" w:hAnsi="Helvetica" w:cs="Helvetica"/>
                <w:b/>
              </w:rPr>
            </w:pPr>
            <w:r w:rsidRPr="007C20FA">
              <w:rPr>
                <w:rFonts w:ascii="Helvetica" w:hAnsi="Helvetica" w:cs="Helvetica"/>
                <w:b/>
              </w:rPr>
              <w:t>Title</w:t>
            </w:r>
          </w:p>
        </w:tc>
        <w:tc>
          <w:tcPr>
            <w:tcW w:w="1417" w:type="dxa"/>
            <w:shd w:val="clear" w:color="auto" w:fill="E0E0E0"/>
          </w:tcPr>
          <w:p w14:paraId="4ACDDEF6" w14:textId="77777777" w:rsidR="000D732E" w:rsidRPr="007C20FA" w:rsidRDefault="000D732E" w:rsidP="00EB7D77">
            <w:pPr>
              <w:rPr>
                <w:rFonts w:ascii="Helvetica" w:hAnsi="Helvetica" w:cs="Helvetica"/>
                <w:b/>
              </w:rPr>
            </w:pPr>
            <w:r w:rsidRPr="007C20FA">
              <w:rPr>
                <w:rFonts w:ascii="Helvetica" w:hAnsi="Helvetica" w:cs="Helvetica"/>
                <w:b/>
              </w:rPr>
              <w:t>Doc. ID</w:t>
            </w:r>
          </w:p>
        </w:tc>
        <w:tc>
          <w:tcPr>
            <w:tcW w:w="2269" w:type="dxa"/>
            <w:shd w:val="clear" w:color="auto" w:fill="E0E0E0"/>
          </w:tcPr>
          <w:p w14:paraId="56EF727C" w14:textId="77777777" w:rsidR="000D732E" w:rsidRPr="007C20FA" w:rsidRDefault="000D732E" w:rsidP="00EB7D77">
            <w:pPr>
              <w:rPr>
                <w:rFonts w:ascii="Helvetica" w:hAnsi="Helvetica" w:cs="Helvetica"/>
                <w:b/>
              </w:rPr>
            </w:pPr>
            <w:r>
              <w:rPr>
                <w:rFonts w:ascii="Helvetica" w:hAnsi="Helvetica" w:cs="Helvetica"/>
                <w:b/>
              </w:rPr>
              <w:t>Document Location</w:t>
            </w:r>
          </w:p>
        </w:tc>
        <w:tc>
          <w:tcPr>
            <w:tcW w:w="1133" w:type="dxa"/>
            <w:shd w:val="clear" w:color="auto" w:fill="E0E0E0"/>
          </w:tcPr>
          <w:p w14:paraId="3B07E733" w14:textId="77777777" w:rsidR="000D732E" w:rsidRPr="007C20FA" w:rsidRDefault="000D732E" w:rsidP="00EB7D77">
            <w:pPr>
              <w:rPr>
                <w:rFonts w:ascii="Helvetica" w:hAnsi="Helvetica" w:cs="Helvetica"/>
                <w:b/>
              </w:rPr>
            </w:pPr>
            <w:r w:rsidRPr="007C20FA">
              <w:rPr>
                <w:rFonts w:ascii="Helvetica" w:hAnsi="Helvetica" w:cs="Helvetica"/>
                <w:b/>
              </w:rPr>
              <w:t>Revision</w:t>
            </w:r>
          </w:p>
        </w:tc>
      </w:tr>
      <w:tr w:rsidR="000D732E" w:rsidRPr="007C20FA" w14:paraId="6E7A2124" w14:textId="77777777" w:rsidTr="000866A6">
        <w:trPr>
          <w:trHeight w:val="104"/>
          <w:jc w:val="center"/>
        </w:trPr>
        <w:tc>
          <w:tcPr>
            <w:tcW w:w="2830" w:type="dxa"/>
          </w:tcPr>
          <w:p w14:paraId="7BCEA6C2" w14:textId="77777777" w:rsidR="000D732E" w:rsidRPr="00D410AE" w:rsidRDefault="000D732E" w:rsidP="00EB7D77">
            <w:pPr>
              <w:rPr>
                <w:rFonts w:cs="Arial"/>
              </w:rPr>
            </w:pPr>
            <w:r>
              <w:rPr>
                <w:rFonts w:ascii="Helvetica" w:hAnsi="Helvetica" w:cs="Helvetica"/>
              </w:rPr>
              <w:t>Ford GIS Standard</w:t>
            </w:r>
          </w:p>
        </w:tc>
        <w:tc>
          <w:tcPr>
            <w:tcW w:w="2557" w:type="dxa"/>
          </w:tcPr>
          <w:p w14:paraId="41E06480" w14:textId="77777777" w:rsidR="000D732E" w:rsidRDefault="000D732E" w:rsidP="00EB7D77">
            <w:r>
              <w:t>Ford GIS Standard</w:t>
            </w:r>
          </w:p>
        </w:tc>
        <w:tc>
          <w:tcPr>
            <w:tcW w:w="1417" w:type="dxa"/>
          </w:tcPr>
          <w:p w14:paraId="37F4B000" w14:textId="77777777" w:rsidR="000D732E" w:rsidRPr="00D410AE" w:rsidRDefault="000D732E" w:rsidP="00EB7D77">
            <w:pPr>
              <w:rPr>
                <w:rFonts w:cs="Arial"/>
              </w:rPr>
            </w:pPr>
          </w:p>
        </w:tc>
        <w:tc>
          <w:tcPr>
            <w:tcW w:w="2269" w:type="dxa"/>
          </w:tcPr>
          <w:p w14:paraId="509A57F8" w14:textId="77777777" w:rsidR="00E77D14" w:rsidRDefault="00E77D14"/>
        </w:tc>
        <w:tc>
          <w:tcPr>
            <w:tcW w:w="1133" w:type="dxa"/>
          </w:tcPr>
          <w:p w14:paraId="4C2D97F7" w14:textId="77777777" w:rsidR="00E77D14" w:rsidRDefault="00E77D14"/>
        </w:tc>
      </w:tr>
    </w:tbl>
    <w:p w14:paraId="5E5660B5" w14:textId="3F73F751" w:rsidR="000D732E" w:rsidRPr="006576A8" w:rsidRDefault="000D732E" w:rsidP="000D732E">
      <w:pPr>
        <w:pStyle w:val="Caption"/>
      </w:pPr>
      <w:bookmarkStart w:id="41" w:name="_Toc12531116"/>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rsidRPr="001B1565">
        <w:t xml:space="preserve">: </w:t>
      </w:r>
      <w:r>
        <w:t>Ford Documents</w:t>
      </w:r>
      <w:bookmarkEnd w:id="41"/>
    </w:p>
    <w:p w14:paraId="0E27151E" w14:textId="77777777" w:rsidR="000D732E" w:rsidRPr="00FB7B3D" w:rsidRDefault="000D732E" w:rsidP="000D732E">
      <w:pPr>
        <w:pStyle w:val="Heading3"/>
        <w:numPr>
          <w:ilvl w:val="2"/>
          <w:numId w:val="4"/>
        </w:numPr>
      </w:pPr>
      <w:bookmarkStart w:id="42" w:name="_Toc34668921"/>
      <w:r w:rsidRPr="00454CBE">
        <w:t>External</w:t>
      </w:r>
      <w:r>
        <w:t xml:space="preserve"> Documents and P</w:t>
      </w:r>
      <w:r w:rsidRPr="00FB7B3D">
        <w:t>ublications</w:t>
      </w:r>
      <w:bookmarkEnd w:id="42"/>
    </w:p>
    <w:p w14:paraId="0C61CA3D" w14:textId="77777777" w:rsidR="000D732E" w:rsidRDefault="000D732E" w:rsidP="000D732E">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EC2EC96" w14:textId="04BB384D" w:rsidR="000D732E" w:rsidRDefault="000D732E" w:rsidP="000D732E">
      <w:pPr>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39"/>
        <w:gridCol w:w="4399"/>
        <w:gridCol w:w="2268"/>
      </w:tblGrid>
      <w:tr w:rsidR="000D732E" w:rsidRPr="007C20FA" w14:paraId="7A6E89B6" w14:textId="77777777" w:rsidTr="004D7873">
        <w:trPr>
          <w:cantSplit/>
          <w:tblHeader/>
          <w:jc w:val="center"/>
        </w:trPr>
        <w:tc>
          <w:tcPr>
            <w:tcW w:w="3539" w:type="dxa"/>
            <w:shd w:val="clear" w:color="auto" w:fill="E0E0E0"/>
          </w:tcPr>
          <w:p w14:paraId="7B433421" w14:textId="77777777" w:rsidR="000D732E" w:rsidRPr="007C20FA" w:rsidRDefault="000D732E" w:rsidP="00EB7D77">
            <w:pPr>
              <w:rPr>
                <w:rFonts w:ascii="Helvetica" w:hAnsi="Helvetica" w:cs="Helvetica"/>
                <w:b/>
              </w:rPr>
            </w:pPr>
            <w:r w:rsidRPr="007C20FA">
              <w:rPr>
                <w:rFonts w:ascii="Helvetica" w:hAnsi="Helvetica" w:cs="Helvetica"/>
                <w:b/>
              </w:rPr>
              <w:t>Reference</w:t>
            </w:r>
          </w:p>
        </w:tc>
        <w:tc>
          <w:tcPr>
            <w:tcW w:w="4399" w:type="dxa"/>
            <w:shd w:val="clear" w:color="auto" w:fill="E0E0E0"/>
          </w:tcPr>
          <w:p w14:paraId="5C33D3CB" w14:textId="77777777" w:rsidR="000D732E" w:rsidRPr="007C20FA" w:rsidRDefault="000D732E" w:rsidP="00EB7D77">
            <w:pPr>
              <w:rPr>
                <w:rFonts w:ascii="Helvetica" w:hAnsi="Helvetica" w:cs="Helvetica"/>
                <w:b/>
              </w:rPr>
            </w:pPr>
            <w:r>
              <w:rPr>
                <w:rFonts w:ascii="Helvetica" w:hAnsi="Helvetica" w:cs="Helvetica"/>
                <w:b/>
              </w:rPr>
              <w:t>Document / Publication</w:t>
            </w:r>
          </w:p>
        </w:tc>
        <w:tc>
          <w:tcPr>
            <w:tcW w:w="2268" w:type="dxa"/>
            <w:shd w:val="clear" w:color="auto" w:fill="E0E0E0"/>
          </w:tcPr>
          <w:p w14:paraId="4B50EBB0" w14:textId="77777777" w:rsidR="000D732E" w:rsidRDefault="000D732E" w:rsidP="00EB7D77">
            <w:pPr>
              <w:rPr>
                <w:rFonts w:ascii="Helvetica" w:hAnsi="Helvetica" w:cs="Helvetica"/>
                <w:b/>
              </w:rPr>
            </w:pPr>
            <w:r>
              <w:rPr>
                <w:rFonts w:ascii="Helvetica" w:hAnsi="Helvetica" w:cs="Helvetica"/>
                <w:b/>
              </w:rPr>
              <w:t>Document Location</w:t>
            </w:r>
          </w:p>
        </w:tc>
      </w:tr>
      <w:tr w:rsidR="000D732E" w:rsidRPr="007C20FA" w14:paraId="56C6EC47" w14:textId="77777777" w:rsidTr="004D7873">
        <w:trPr>
          <w:trHeight w:val="104"/>
          <w:jc w:val="center"/>
        </w:trPr>
        <w:tc>
          <w:tcPr>
            <w:tcW w:w="3539" w:type="dxa"/>
          </w:tcPr>
          <w:p w14:paraId="67A5482B" w14:textId="77777777" w:rsidR="000D732E" w:rsidRPr="00D410AE" w:rsidRDefault="000D732E" w:rsidP="00EB7D77">
            <w:pPr>
              <w:rPr>
                <w:rFonts w:cs="Arial"/>
              </w:rPr>
            </w:pPr>
            <w:r>
              <w:rPr>
                <w:rFonts w:ascii="Helvetica" w:hAnsi="Helvetica" w:cs="Helvetica"/>
              </w:rPr>
              <w:t>European General Data Protection Regulation GDPR (EU) 2016/679</w:t>
            </w:r>
          </w:p>
        </w:tc>
        <w:tc>
          <w:tcPr>
            <w:tcW w:w="4399" w:type="dxa"/>
          </w:tcPr>
          <w:p w14:paraId="0C2BB487" w14:textId="77777777" w:rsidR="00E77D14" w:rsidRDefault="00E77D14"/>
        </w:tc>
        <w:tc>
          <w:tcPr>
            <w:tcW w:w="2268" w:type="dxa"/>
          </w:tcPr>
          <w:p w14:paraId="03B951B3" w14:textId="77777777" w:rsidR="00E77D14" w:rsidRDefault="00E77D14"/>
        </w:tc>
      </w:tr>
      <w:tr w:rsidR="000D732E" w:rsidRPr="007C20FA" w14:paraId="7D10AEF6" w14:textId="77777777" w:rsidTr="004D7873">
        <w:trPr>
          <w:trHeight w:val="104"/>
          <w:jc w:val="center"/>
        </w:trPr>
        <w:tc>
          <w:tcPr>
            <w:tcW w:w="3539" w:type="dxa"/>
          </w:tcPr>
          <w:p w14:paraId="777FEB68" w14:textId="77777777" w:rsidR="000D732E" w:rsidRPr="00D410AE" w:rsidRDefault="000D732E" w:rsidP="00EB7D77">
            <w:pPr>
              <w:rPr>
                <w:rFonts w:cs="Arial"/>
              </w:rPr>
            </w:pPr>
            <w:r>
              <w:rPr>
                <w:rFonts w:ascii="Helvetica" w:hAnsi="Helvetica" w:cs="Helvetica"/>
              </w:rPr>
              <w:t>IEEE Std 1012-2004 IEEE Standard for Software Verification and Validation</w:t>
            </w:r>
          </w:p>
        </w:tc>
        <w:tc>
          <w:tcPr>
            <w:tcW w:w="4399" w:type="dxa"/>
          </w:tcPr>
          <w:p w14:paraId="0176FB82" w14:textId="77777777" w:rsidR="00E77D14" w:rsidRDefault="00E77D14"/>
        </w:tc>
        <w:tc>
          <w:tcPr>
            <w:tcW w:w="2268" w:type="dxa"/>
          </w:tcPr>
          <w:p w14:paraId="4C9B4E1E" w14:textId="77777777" w:rsidR="00E77D14" w:rsidRDefault="00E77D14"/>
        </w:tc>
      </w:tr>
      <w:tr w:rsidR="000D732E" w:rsidRPr="007C20FA" w14:paraId="23CB46EA" w14:textId="77777777" w:rsidTr="004D7873">
        <w:trPr>
          <w:trHeight w:val="104"/>
          <w:jc w:val="center"/>
        </w:trPr>
        <w:tc>
          <w:tcPr>
            <w:tcW w:w="3539" w:type="dxa"/>
          </w:tcPr>
          <w:p w14:paraId="04150569" w14:textId="77777777" w:rsidR="000D732E" w:rsidRPr="00D410AE" w:rsidRDefault="000D732E" w:rsidP="00EB7D77">
            <w:pPr>
              <w:rPr>
                <w:rFonts w:cs="Arial"/>
              </w:rPr>
            </w:pPr>
            <w:r>
              <w:rPr>
                <w:rFonts w:ascii="Helvetica" w:hAnsi="Helvetica" w:cs="Helvetica"/>
              </w:rPr>
              <w:t>ISO/IEC 19500-2:2003</w:t>
            </w:r>
          </w:p>
        </w:tc>
        <w:tc>
          <w:tcPr>
            <w:tcW w:w="4399" w:type="dxa"/>
          </w:tcPr>
          <w:p w14:paraId="72774AC1" w14:textId="77777777" w:rsidR="000D732E" w:rsidRPr="00220CBA" w:rsidRDefault="000D732E" w:rsidP="00EB7D77">
            <w:r w:rsidRPr="00E47F75">
              <w:t>Information technology -- Open Distributed Processing -- Part 2</w:t>
            </w:r>
          </w:p>
        </w:tc>
        <w:tc>
          <w:tcPr>
            <w:tcW w:w="2268" w:type="dxa"/>
          </w:tcPr>
          <w:p w14:paraId="357D524E" w14:textId="77777777" w:rsidR="00E77D14" w:rsidRDefault="00E77D14"/>
        </w:tc>
      </w:tr>
      <w:tr w:rsidR="000D732E" w:rsidRPr="007C20FA" w14:paraId="671D3A32" w14:textId="77777777" w:rsidTr="004D7873">
        <w:trPr>
          <w:trHeight w:val="104"/>
          <w:jc w:val="center"/>
        </w:trPr>
        <w:tc>
          <w:tcPr>
            <w:tcW w:w="3539" w:type="dxa"/>
          </w:tcPr>
          <w:p w14:paraId="486C4AE9" w14:textId="77777777" w:rsidR="000D732E" w:rsidRPr="00D410AE" w:rsidRDefault="000D732E" w:rsidP="00EB7D77">
            <w:pPr>
              <w:rPr>
                <w:rFonts w:cs="Arial"/>
              </w:rPr>
            </w:pPr>
            <w:r>
              <w:rPr>
                <w:rFonts w:ascii="Helvetica" w:hAnsi="Helvetica" w:cs="Helvetica"/>
              </w:rPr>
              <w:t>UML Testing Profile (UTP), v1.2</w:t>
            </w:r>
          </w:p>
        </w:tc>
        <w:tc>
          <w:tcPr>
            <w:tcW w:w="4399" w:type="dxa"/>
          </w:tcPr>
          <w:p w14:paraId="7D82A68E" w14:textId="77777777" w:rsidR="00E77D14" w:rsidRDefault="00E77D14"/>
        </w:tc>
        <w:tc>
          <w:tcPr>
            <w:tcW w:w="2268" w:type="dxa"/>
          </w:tcPr>
          <w:p w14:paraId="183C9498" w14:textId="77777777" w:rsidR="00E77D14" w:rsidRDefault="00E77D14"/>
        </w:tc>
      </w:tr>
    </w:tbl>
    <w:p w14:paraId="6EAAECE3" w14:textId="77777777" w:rsidR="000D732E" w:rsidRDefault="000D732E" w:rsidP="000D732E">
      <w:pPr>
        <w:pStyle w:val="Caption"/>
        <w:rPr>
          <w:rFonts w:cs="Arial"/>
        </w:rPr>
      </w:pPr>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External Documents and Publications</w:t>
      </w:r>
    </w:p>
    <w:p w14:paraId="4888B94A" w14:textId="77777777" w:rsidR="000D732E" w:rsidRDefault="000D732E" w:rsidP="000D732E">
      <w:pPr>
        <w:pStyle w:val="Heading2"/>
        <w:numPr>
          <w:ilvl w:val="1"/>
          <w:numId w:val="4"/>
        </w:numPr>
      </w:pPr>
      <w:bookmarkStart w:id="43" w:name="_Toc34668922"/>
      <w:r>
        <w:t>Glossary</w:t>
      </w:r>
      <w:bookmarkEnd w:id="43"/>
    </w:p>
    <w:p w14:paraId="31498393" w14:textId="77777777" w:rsidR="000D732E" w:rsidRPr="00FB7B3D" w:rsidRDefault="000D732E" w:rsidP="000D732E">
      <w:pPr>
        <w:pStyle w:val="Heading3"/>
        <w:numPr>
          <w:ilvl w:val="2"/>
          <w:numId w:val="4"/>
        </w:numPr>
      </w:pPr>
      <w:bookmarkStart w:id="44" w:name="_Toc34668923"/>
      <w:r w:rsidRPr="00FB7B3D">
        <w:t>Definitions</w:t>
      </w:r>
      <w:bookmarkEnd w:id="44"/>
    </w:p>
    <w:p w14:paraId="56EA92F9" w14:textId="087196BF" w:rsidR="000D732E" w:rsidRDefault="000D732E" w:rsidP="000D732E"/>
    <w:p w14:paraId="675A2B0F" w14:textId="77777777" w:rsidR="00FC7F4B" w:rsidRPr="00E45F3B" w:rsidRDefault="00FC7F4B" w:rsidP="00FC7F4B"/>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FC7F4B" w:rsidRPr="007C20FA" w14:paraId="678FA0E8" w14:textId="77777777" w:rsidTr="004662DC">
        <w:trPr>
          <w:trHeight w:val="350"/>
          <w:tblHeader/>
          <w:jc w:val="center"/>
        </w:trPr>
        <w:tc>
          <w:tcPr>
            <w:tcW w:w="2268" w:type="dxa"/>
            <w:shd w:val="pct20" w:color="auto" w:fill="FFFFFF"/>
            <w:vAlign w:val="center"/>
          </w:tcPr>
          <w:p w14:paraId="0932CCE6" w14:textId="77777777" w:rsidR="00FC7F4B" w:rsidRPr="00643D15" w:rsidRDefault="00FC7F4B" w:rsidP="004662DC">
            <w:pPr>
              <w:jc w:val="center"/>
              <w:rPr>
                <w:b/>
              </w:rPr>
            </w:pPr>
            <w:r w:rsidRPr="00643D15">
              <w:rPr>
                <w:b/>
              </w:rPr>
              <w:t>Definition</w:t>
            </w:r>
          </w:p>
        </w:tc>
        <w:tc>
          <w:tcPr>
            <w:tcW w:w="8222" w:type="dxa"/>
            <w:shd w:val="pct20" w:color="auto" w:fill="FFFFFF"/>
            <w:vAlign w:val="center"/>
          </w:tcPr>
          <w:p w14:paraId="7CEB3CFD" w14:textId="77777777" w:rsidR="00FC7F4B" w:rsidRPr="00643D15" w:rsidRDefault="00FC7F4B" w:rsidP="004662DC">
            <w:pPr>
              <w:jc w:val="center"/>
              <w:rPr>
                <w:b/>
              </w:rPr>
            </w:pPr>
            <w:r w:rsidRPr="00643D15">
              <w:rPr>
                <w:b/>
              </w:rPr>
              <w:t>Description</w:t>
            </w:r>
          </w:p>
        </w:tc>
      </w:tr>
      <w:tr w:rsidR="00FC7F4B" w:rsidRPr="007C20FA" w14:paraId="62CEE354" w14:textId="77777777" w:rsidTr="004662DC">
        <w:trPr>
          <w:jc w:val="center"/>
        </w:trPr>
        <w:tc>
          <w:tcPr>
            <w:tcW w:w="2268" w:type="dxa"/>
          </w:tcPr>
          <w:p w14:paraId="47E9E396" w14:textId="77777777" w:rsidR="00FC7F4B" w:rsidRPr="007C20FA" w:rsidRDefault="00FC7F4B" w:rsidP="004662DC">
            <w:r>
              <w:t>Kinesis</w:t>
            </w:r>
          </w:p>
        </w:tc>
        <w:tc>
          <w:tcPr>
            <w:tcW w:w="8222" w:type="dxa"/>
          </w:tcPr>
          <w:p w14:paraId="72CCC8C8" w14:textId="77777777" w:rsidR="00FC7F4B" w:rsidRDefault="00FC7F4B" w:rsidP="004662DC">
            <w:r>
              <w:t xml:space="preserve">Amazon Kinesis Data Streams (KDS) is a massively scalable and durable real-time data streaming service.  The data collected is available in milliseconds to enable real-time </w:t>
            </w:r>
            <w:r>
              <w:lastRenderedPageBreak/>
              <w:t>analytics use cases such as real-time dashboards, real-time anomaly detection, dynamic pricing, and more.</w:t>
            </w:r>
          </w:p>
        </w:tc>
      </w:tr>
      <w:tr w:rsidR="00FC7F4B" w:rsidRPr="007C20FA" w14:paraId="718DB8E8" w14:textId="77777777" w:rsidTr="004662DC">
        <w:trPr>
          <w:jc w:val="center"/>
        </w:trPr>
        <w:tc>
          <w:tcPr>
            <w:tcW w:w="2268" w:type="dxa"/>
          </w:tcPr>
          <w:p w14:paraId="674E8C18" w14:textId="77777777" w:rsidR="00FC7F4B" w:rsidRPr="007C20FA" w:rsidRDefault="00FC7F4B" w:rsidP="004662DC">
            <w:r>
              <w:lastRenderedPageBreak/>
              <w:t>WebRTC</w:t>
            </w:r>
          </w:p>
        </w:tc>
        <w:tc>
          <w:tcPr>
            <w:tcW w:w="8222" w:type="dxa"/>
          </w:tcPr>
          <w:p w14:paraId="4B615F31" w14:textId="77777777" w:rsidR="00FC7F4B" w:rsidRDefault="00FC7F4B" w:rsidP="004662DC">
            <w:r>
              <w:t>WebRTC is an open technology specification for enabling real-time communication (RTC) across browsers and mobile applications via simple APIs.</w:t>
            </w:r>
          </w:p>
        </w:tc>
      </w:tr>
    </w:tbl>
    <w:p w14:paraId="02FC447C" w14:textId="0A955CF3" w:rsidR="000D732E" w:rsidRDefault="000D732E" w:rsidP="000D732E">
      <w:pPr>
        <w:pStyle w:val="Caption"/>
      </w:pPr>
      <w:r>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rsidRPr="000B58D9">
        <w:t xml:space="preserve">: </w:t>
      </w:r>
      <w:r w:rsidRPr="000662CE">
        <w:t>Definitions used in this document</w:t>
      </w:r>
    </w:p>
    <w:p w14:paraId="2D251B28" w14:textId="77777777" w:rsidR="000D732E" w:rsidRPr="000D732E" w:rsidRDefault="000D732E" w:rsidP="000D732E"/>
    <w:p w14:paraId="41358FC2" w14:textId="500542C4" w:rsidR="000D732E" w:rsidRDefault="000D732E" w:rsidP="000D732E">
      <w:pPr>
        <w:pStyle w:val="Heading3"/>
        <w:numPr>
          <w:ilvl w:val="2"/>
          <w:numId w:val="4"/>
        </w:numPr>
      </w:pPr>
      <w:bookmarkStart w:id="45" w:name="_Toc216841810"/>
      <w:bookmarkStart w:id="46" w:name="_Toc34668924"/>
      <w:bookmarkStart w:id="47" w:name="_Toc420397672"/>
      <w:r w:rsidRPr="00FB7B3D">
        <w:t>Abbreviations</w:t>
      </w:r>
      <w:bookmarkEnd w:id="45"/>
      <w:bookmarkEnd w:id="46"/>
      <w:bookmarkEnd w:id="47"/>
    </w:p>
    <w:p w14:paraId="0430843B" w14:textId="77777777" w:rsidR="00FC7F4B" w:rsidRPr="00C0541A" w:rsidRDefault="00FC7F4B" w:rsidP="00FC7F4B"/>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7229"/>
      </w:tblGrid>
      <w:tr w:rsidR="000866A6" w:rsidRPr="007C20FA" w14:paraId="48142923" w14:textId="77777777" w:rsidTr="000866A6">
        <w:trPr>
          <w:trHeight w:val="368"/>
          <w:tblHeader/>
          <w:jc w:val="center"/>
        </w:trPr>
        <w:tc>
          <w:tcPr>
            <w:tcW w:w="1555" w:type="dxa"/>
            <w:shd w:val="pct20" w:color="auto" w:fill="FFFFFF"/>
            <w:vAlign w:val="center"/>
          </w:tcPr>
          <w:p w14:paraId="544D8ECB" w14:textId="77777777" w:rsidR="000866A6" w:rsidRPr="00643D15" w:rsidRDefault="000866A6" w:rsidP="004662DC">
            <w:pPr>
              <w:jc w:val="center"/>
              <w:rPr>
                <w:b/>
              </w:rPr>
            </w:pPr>
            <w:r w:rsidRPr="00643D15">
              <w:rPr>
                <w:b/>
              </w:rPr>
              <w:t>Abbr.</w:t>
            </w:r>
          </w:p>
        </w:tc>
        <w:tc>
          <w:tcPr>
            <w:tcW w:w="7229" w:type="dxa"/>
            <w:shd w:val="pct20" w:color="auto" w:fill="FFFFFF"/>
            <w:vAlign w:val="center"/>
          </w:tcPr>
          <w:p w14:paraId="3E6BE6E6" w14:textId="77777777" w:rsidR="000866A6" w:rsidRPr="00643D15" w:rsidRDefault="000866A6" w:rsidP="004662DC">
            <w:pPr>
              <w:jc w:val="center"/>
              <w:rPr>
                <w:b/>
              </w:rPr>
            </w:pPr>
            <w:r>
              <w:rPr>
                <w:b/>
              </w:rPr>
              <w:t>Meaning</w:t>
            </w:r>
          </w:p>
        </w:tc>
      </w:tr>
      <w:tr w:rsidR="000866A6" w:rsidRPr="007C20FA" w14:paraId="1117F93C" w14:textId="77777777" w:rsidTr="000866A6">
        <w:trPr>
          <w:jc w:val="center"/>
        </w:trPr>
        <w:tc>
          <w:tcPr>
            <w:tcW w:w="1555" w:type="dxa"/>
          </w:tcPr>
          <w:p w14:paraId="325AF6E1" w14:textId="77777777" w:rsidR="000866A6" w:rsidRPr="007C20FA" w:rsidRDefault="000866A6" w:rsidP="004662DC">
            <w:pPr>
              <w:ind w:right="142"/>
              <w:rPr>
                <w:rFonts w:cs="Arial"/>
                <w:snapToGrid w:val="0"/>
              </w:rPr>
            </w:pPr>
            <w:r>
              <w:t>ADAS</w:t>
            </w:r>
          </w:p>
        </w:tc>
        <w:tc>
          <w:tcPr>
            <w:tcW w:w="7229" w:type="dxa"/>
          </w:tcPr>
          <w:p w14:paraId="1CF0B138" w14:textId="154DD871" w:rsidR="000866A6" w:rsidRPr="007236EF" w:rsidRDefault="000866A6" w:rsidP="000866A6">
            <w:pPr>
              <w:rPr>
                <w:rFonts w:cs="Arial"/>
                <w:b/>
                <w:snapToGrid w:val="0"/>
              </w:rPr>
            </w:pPr>
            <w:r>
              <w:t>Advanced Driver Assistance Systems</w:t>
            </w:r>
          </w:p>
        </w:tc>
      </w:tr>
      <w:tr w:rsidR="000866A6" w:rsidRPr="007C20FA" w14:paraId="5CE28C6F" w14:textId="77777777" w:rsidTr="000866A6">
        <w:trPr>
          <w:jc w:val="center"/>
        </w:trPr>
        <w:tc>
          <w:tcPr>
            <w:tcW w:w="1555" w:type="dxa"/>
          </w:tcPr>
          <w:p w14:paraId="247E097C" w14:textId="77777777" w:rsidR="000866A6" w:rsidRPr="007C20FA" w:rsidRDefault="000866A6" w:rsidP="004662DC">
            <w:pPr>
              <w:ind w:right="142"/>
              <w:rPr>
                <w:rFonts w:cs="Arial"/>
                <w:snapToGrid w:val="0"/>
              </w:rPr>
            </w:pPr>
            <w:r>
              <w:t>APP</w:t>
            </w:r>
          </w:p>
        </w:tc>
        <w:tc>
          <w:tcPr>
            <w:tcW w:w="7229" w:type="dxa"/>
          </w:tcPr>
          <w:p w14:paraId="07492284" w14:textId="66751DF9" w:rsidR="000866A6" w:rsidRPr="007236EF" w:rsidRDefault="000866A6" w:rsidP="000866A6">
            <w:pPr>
              <w:rPr>
                <w:rFonts w:cs="Arial"/>
                <w:b/>
                <w:snapToGrid w:val="0"/>
              </w:rPr>
            </w:pPr>
            <w:r>
              <w:t>Application (ie software application)</w:t>
            </w:r>
          </w:p>
        </w:tc>
      </w:tr>
      <w:tr w:rsidR="000866A6" w:rsidRPr="007C20FA" w14:paraId="43964C60" w14:textId="77777777" w:rsidTr="000866A6">
        <w:trPr>
          <w:jc w:val="center"/>
        </w:trPr>
        <w:tc>
          <w:tcPr>
            <w:tcW w:w="1555" w:type="dxa"/>
          </w:tcPr>
          <w:p w14:paraId="7A325E61" w14:textId="77777777" w:rsidR="000866A6" w:rsidRPr="007C20FA" w:rsidRDefault="000866A6" w:rsidP="004662DC">
            <w:pPr>
              <w:ind w:right="142"/>
              <w:rPr>
                <w:rFonts w:cs="Arial"/>
                <w:snapToGrid w:val="0"/>
              </w:rPr>
            </w:pPr>
            <w:r>
              <w:t>BCM</w:t>
            </w:r>
          </w:p>
        </w:tc>
        <w:tc>
          <w:tcPr>
            <w:tcW w:w="7229" w:type="dxa"/>
          </w:tcPr>
          <w:p w14:paraId="4C9D1CDA" w14:textId="360BB8C4" w:rsidR="000866A6" w:rsidRPr="007236EF" w:rsidRDefault="000866A6" w:rsidP="000866A6">
            <w:pPr>
              <w:rPr>
                <w:rFonts w:cs="Arial"/>
                <w:b/>
                <w:snapToGrid w:val="0"/>
              </w:rPr>
            </w:pPr>
            <w:r>
              <w:t>Body Control Module</w:t>
            </w:r>
          </w:p>
        </w:tc>
      </w:tr>
      <w:tr w:rsidR="000866A6" w:rsidRPr="007C20FA" w14:paraId="434EDD80" w14:textId="77777777" w:rsidTr="000866A6">
        <w:trPr>
          <w:jc w:val="center"/>
        </w:trPr>
        <w:tc>
          <w:tcPr>
            <w:tcW w:w="1555" w:type="dxa"/>
          </w:tcPr>
          <w:p w14:paraId="77FCD736" w14:textId="77777777" w:rsidR="000866A6" w:rsidRPr="007C20FA" w:rsidRDefault="000866A6" w:rsidP="004662DC">
            <w:pPr>
              <w:ind w:right="142"/>
              <w:rPr>
                <w:rFonts w:cs="Arial"/>
                <w:snapToGrid w:val="0"/>
              </w:rPr>
            </w:pPr>
            <w:r>
              <w:t>CAN</w:t>
            </w:r>
          </w:p>
        </w:tc>
        <w:tc>
          <w:tcPr>
            <w:tcW w:w="7229" w:type="dxa"/>
          </w:tcPr>
          <w:p w14:paraId="5D6289E4" w14:textId="7ABC12D6" w:rsidR="000866A6" w:rsidRPr="007236EF" w:rsidRDefault="000866A6" w:rsidP="000866A6">
            <w:pPr>
              <w:rPr>
                <w:rFonts w:cs="Arial"/>
                <w:b/>
                <w:snapToGrid w:val="0"/>
              </w:rPr>
            </w:pPr>
            <w:r>
              <w:t>Controller Area Network (CAN bus)</w:t>
            </w:r>
          </w:p>
        </w:tc>
      </w:tr>
      <w:tr w:rsidR="000866A6" w:rsidRPr="007C20FA" w14:paraId="46512E5F" w14:textId="77777777" w:rsidTr="000866A6">
        <w:trPr>
          <w:jc w:val="center"/>
        </w:trPr>
        <w:tc>
          <w:tcPr>
            <w:tcW w:w="1555" w:type="dxa"/>
          </w:tcPr>
          <w:p w14:paraId="439460B3" w14:textId="77777777" w:rsidR="000866A6" w:rsidRPr="007C20FA" w:rsidRDefault="000866A6" w:rsidP="004662DC">
            <w:pPr>
              <w:ind w:right="142"/>
              <w:rPr>
                <w:rFonts w:cs="Arial"/>
                <w:snapToGrid w:val="0"/>
              </w:rPr>
            </w:pPr>
            <w:r>
              <w:t>CSM</w:t>
            </w:r>
          </w:p>
        </w:tc>
        <w:tc>
          <w:tcPr>
            <w:tcW w:w="7229" w:type="dxa"/>
          </w:tcPr>
          <w:p w14:paraId="16A170C5" w14:textId="1C2BA191" w:rsidR="000866A6" w:rsidRPr="007236EF" w:rsidRDefault="000866A6" w:rsidP="000866A6">
            <w:pPr>
              <w:rPr>
                <w:rFonts w:cs="Arial"/>
                <w:b/>
                <w:snapToGrid w:val="0"/>
              </w:rPr>
            </w:pPr>
            <w:r>
              <w:t>Central Security Module</w:t>
            </w:r>
          </w:p>
        </w:tc>
      </w:tr>
      <w:tr w:rsidR="000866A6" w:rsidRPr="007C20FA" w14:paraId="53D8517C" w14:textId="77777777" w:rsidTr="000866A6">
        <w:trPr>
          <w:jc w:val="center"/>
        </w:trPr>
        <w:tc>
          <w:tcPr>
            <w:tcW w:w="1555" w:type="dxa"/>
          </w:tcPr>
          <w:p w14:paraId="336CBA5E" w14:textId="77777777" w:rsidR="000866A6" w:rsidRPr="007C20FA" w:rsidRDefault="000866A6" w:rsidP="004662DC">
            <w:pPr>
              <w:ind w:right="142"/>
              <w:rPr>
                <w:rFonts w:cs="Arial"/>
                <w:snapToGrid w:val="0"/>
              </w:rPr>
            </w:pPr>
            <w:r>
              <w:t>DAT</w:t>
            </w:r>
          </w:p>
        </w:tc>
        <w:tc>
          <w:tcPr>
            <w:tcW w:w="7229" w:type="dxa"/>
          </w:tcPr>
          <w:p w14:paraId="60422BC7" w14:textId="50E1FB09" w:rsidR="000866A6" w:rsidRPr="007236EF" w:rsidRDefault="000866A6" w:rsidP="000866A6">
            <w:pPr>
              <w:rPr>
                <w:rFonts w:cs="Arial"/>
                <w:b/>
                <w:snapToGrid w:val="0"/>
              </w:rPr>
            </w:pPr>
            <w:r>
              <w:t>Driver Assistance Technologies</w:t>
            </w:r>
          </w:p>
        </w:tc>
      </w:tr>
      <w:tr w:rsidR="000866A6" w:rsidRPr="007C20FA" w14:paraId="55F69AAD" w14:textId="77777777" w:rsidTr="000866A6">
        <w:trPr>
          <w:jc w:val="center"/>
        </w:trPr>
        <w:tc>
          <w:tcPr>
            <w:tcW w:w="1555" w:type="dxa"/>
          </w:tcPr>
          <w:p w14:paraId="2CBAECAC" w14:textId="77777777" w:rsidR="000866A6" w:rsidRPr="007C20FA" w:rsidRDefault="000866A6" w:rsidP="004662DC">
            <w:pPr>
              <w:ind w:right="142"/>
              <w:rPr>
                <w:rFonts w:cs="Arial"/>
                <w:snapToGrid w:val="0"/>
              </w:rPr>
            </w:pPr>
            <w:r>
              <w:t>DCM</w:t>
            </w:r>
          </w:p>
        </w:tc>
        <w:tc>
          <w:tcPr>
            <w:tcW w:w="7229" w:type="dxa"/>
          </w:tcPr>
          <w:p w14:paraId="63DB709C" w14:textId="08686D6D" w:rsidR="000866A6" w:rsidRPr="007236EF" w:rsidRDefault="000866A6" w:rsidP="000866A6">
            <w:pPr>
              <w:rPr>
                <w:rFonts w:cs="Arial"/>
                <w:b/>
                <w:snapToGrid w:val="0"/>
              </w:rPr>
            </w:pPr>
            <w:r>
              <w:t>Door Control Module</w:t>
            </w:r>
          </w:p>
        </w:tc>
      </w:tr>
      <w:tr w:rsidR="000866A6" w:rsidRPr="007C20FA" w14:paraId="236C1029" w14:textId="77777777" w:rsidTr="000866A6">
        <w:trPr>
          <w:jc w:val="center"/>
        </w:trPr>
        <w:tc>
          <w:tcPr>
            <w:tcW w:w="1555" w:type="dxa"/>
          </w:tcPr>
          <w:p w14:paraId="7098C546" w14:textId="77777777" w:rsidR="000866A6" w:rsidRPr="007C20FA" w:rsidRDefault="000866A6" w:rsidP="004662DC">
            <w:pPr>
              <w:ind w:right="142"/>
              <w:rPr>
                <w:rFonts w:cs="Arial"/>
                <w:snapToGrid w:val="0"/>
              </w:rPr>
            </w:pPr>
            <w:r>
              <w:t>DDSM</w:t>
            </w:r>
          </w:p>
        </w:tc>
        <w:tc>
          <w:tcPr>
            <w:tcW w:w="7229" w:type="dxa"/>
          </w:tcPr>
          <w:p w14:paraId="179CFCD8" w14:textId="293AAA51" w:rsidR="000866A6" w:rsidRPr="007236EF" w:rsidRDefault="000866A6" w:rsidP="000866A6">
            <w:pPr>
              <w:rPr>
                <w:rFonts w:cs="Arial"/>
                <w:b/>
                <w:snapToGrid w:val="0"/>
              </w:rPr>
            </w:pPr>
            <w:r>
              <w:t>Digital Data Storage Module</w:t>
            </w:r>
          </w:p>
        </w:tc>
      </w:tr>
      <w:tr w:rsidR="000866A6" w:rsidRPr="007C20FA" w14:paraId="1EE763B3" w14:textId="77777777" w:rsidTr="000866A6">
        <w:trPr>
          <w:jc w:val="center"/>
        </w:trPr>
        <w:tc>
          <w:tcPr>
            <w:tcW w:w="1555" w:type="dxa"/>
          </w:tcPr>
          <w:p w14:paraId="03B4B8B5" w14:textId="77777777" w:rsidR="000866A6" w:rsidRPr="007C20FA" w:rsidRDefault="000866A6" w:rsidP="004662DC">
            <w:pPr>
              <w:ind w:right="142"/>
              <w:rPr>
                <w:rFonts w:cs="Arial"/>
                <w:snapToGrid w:val="0"/>
              </w:rPr>
            </w:pPr>
            <w:r>
              <w:t>ECG</w:t>
            </w:r>
          </w:p>
        </w:tc>
        <w:tc>
          <w:tcPr>
            <w:tcW w:w="7229" w:type="dxa"/>
          </w:tcPr>
          <w:p w14:paraId="00D20EA2" w14:textId="4AA4B659" w:rsidR="000866A6" w:rsidRPr="007236EF" w:rsidRDefault="000866A6" w:rsidP="000866A6">
            <w:pPr>
              <w:rPr>
                <w:rFonts w:cs="Arial"/>
                <w:b/>
                <w:snapToGrid w:val="0"/>
              </w:rPr>
            </w:pPr>
            <w:r>
              <w:t>Enhanced Central Gateway</w:t>
            </w:r>
          </w:p>
        </w:tc>
      </w:tr>
      <w:tr w:rsidR="000866A6" w:rsidRPr="007C20FA" w14:paraId="6E3DC5E8" w14:textId="77777777" w:rsidTr="000866A6">
        <w:trPr>
          <w:jc w:val="center"/>
        </w:trPr>
        <w:tc>
          <w:tcPr>
            <w:tcW w:w="1555" w:type="dxa"/>
          </w:tcPr>
          <w:p w14:paraId="2DE89E10" w14:textId="77777777" w:rsidR="000866A6" w:rsidRPr="007C20FA" w:rsidRDefault="000866A6" w:rsidP="004662DC">
            <w:pPr>
              <w:ind w:right="142"/>
              <w:rPr>
                <w:rFonts w:cs="Arial"/>
                <w:snapToGrid w:val="0"/>
              </w:rPr>
            </w:pPr>
            <w:r>
              <w:t>iPDB</w:t>
            </w:r>
          </w:p>
        </w:tc>
        <w:tc>
          <w:tcPr>
            <w:tcW w:w="7229" w:type="dxa"/>
          </w:tcPr>
          <w:p w14:paraId="58C90DA7" w14:textId="2BF454C4" w:rsidR="000866A6" w:rsidRPr="007236EF" w:rsidRDefault="000866A6" w:rsidP="000866A6">
            <w:pPr>
              <w:rPr>
                <w:rFonts w:cs="Arial"/>
                <w:b/>
                <w:snapToGrid w:val="0"/>
              </w:rPr>
            </w:pPr>
            <w:r>
              <w:t>intelligent Power Distribution Box</w:t>
            </w:r>
          </w:p>
        </w:tc>
      </w:tr>
      <w:tr w:rsidR="000866A6" w:rsidRPr="007C20FA" w14:paraId="4710018F" w14:textId="77777777" w:rsidTr="000866A6">
        <w:trPr>
          <w:jc w:val="center"/>
        </w:trPr>
        <w:tc>
          <w:tcPr>
            <w:tcW w:w="1555" w:type="dxa"/>
          </w:tcPr>
          <w:p w14:paraId="52DE3B55" w14:textId="77777777" w:rsidR="000866A6" w:rsidRPr="007C20FA" w:rsidRDefault="000866A6" w:rsidP="004662DC">
            <w:pPr>
              <w:ind w:right="142"/>
              <w:rPr>
                <w:rFonts w:cs="Arial"/>
                <w:snapToGrid w:val="0"/>
              </w:rPr>
            </w:pPr>
            <w:r>
              <w:t>IR</w:t>
            </w:r>
          </w:p>
        </w:tc>
        <w:tc>
          <w:tcPr>
            <w:tcW w:w="7229" w:type="dxa"/>
          </w:tcPr>
          <w:p w14:paraId="690D9B22" w14:textId="5764B446" w:rsidR="000866A6" w:rsidRPr="007236EF" w:rsidRDefault="000866A6" w:rsidP="000866A6">
            <w:pPr>
              <w:rPr>
                <w:rFonts w:cs="Arial"/>
                <w:b/>
                <w:snapToGrid w:val="0"/>
              </w:rPr>
            </w:pPr>
            <w:r>
              <w:t>Infra Red, or Implementation Requirement</w:t>
            </w:r>
          </w:p>
        </w:tc>
      </w:tr>
      <w:tr w:rsidR="000866A6" w:rsidRPr="007C20FA" w14:paraId="5AD7BBE6" w14:textId="77777777" w:rsidTr="000866A6">
        <w:trPr>
          <w:jc w:val="center"/>
        </w:trPr>
        <w:tc>
          <w:tcPr>
            <w:tcW w:w="1555" w:type="dxa"/>
          </w:tcPr>
          <w:p w14:paraId="4C18A131" w14:textId="77777777" w:rsidR="000866A6" w:rsidRPr="007C20FA" w:rsidRDefault="000866A6" w:rsidP="004662DC">
            <w:pPr>
              <w:ind w:right="142"/>
              <w:rPr>
                <w:rFonts w:cs="Arial"/>
                <w:snapToGrid w:val="0"/>
              </w:rPr>
            </w:pPr>
            <w:r>
              <w:t>ISC</w:t>
            </w:r>
          </w:p>
        </w:tc>
        <w:tc>
          <w:tcPr>
            <w:tcW w:w="7229" w:type="dxa"/>
          </w:tcPr>
          <w:p w14:paraId="7E5936B8" w14:textId="4D64CFCC" w:rsidR="000866A6" w:rsidRPr="007236EF" w:rsidRDefault="000866A6" w:rsidP="000866A6">
            <w:pPr>
              <w:rPr>
                <w:rFonts w:cs="Arial"/>
                <w:b/>
                <w:snapToGrid w:val="0"/>
              </w:rPr>
            </w:pPr>
            <w:r>
              <w:t>Integrated Security Camera</w:t>
            </w:r>
          </w:p>
        </w:tc>
      </w:tr>
      <w:tr w:rsidR="000866A6" w:rsidRPr="007C20FA" w14:paraId="64F6647D" w14:textId="77777777" w:rsidTr="000866A6">
        <w:trPr>
          <w:jc w:val="center"/>
        </w:trPr>
        <w:tc>
          <w:tcPr>
            <w:tcW w:w="1555" w:type="dxa"/>
          </w:tcPr>
          <w:p w14:paraId="21505081" w14:textId="77777777" w:rsidR="000866A6" w:rsidRPr="007C20FA" w:rsidRDefault="000866A6" w:rsidP="004662DC">
            <w:pPr>
              <w:ind w:right="142"/>
              <w:rPr>
                <w:rFonts w:cs="Arial"/>
                <w:snapToGrid w:val="0"/>
              </w:rPr>
            </w:pPr>
            <w:r>
              <w:t>KDS</w:t>
            </w:r>
          </w:p>
        </w:tc>
        <w:tc>
          <w:tcPr>
            <w:tcW w:w="7229" w:type="dxa"/>
          </w:tcPr>
          <w:p w14:paraId="5EDF9BAA" w14:textId="2F84B44E" w:rsidR="000866A6" w:rsidRPr="007236EF" w:rsidRDefault="000866A6" w:rsidP="000866A6">
            <w:pPr>
              <w:rPr>
                <w:rFonts w:cs="Arial"/>
                <w:b/>
                <w:snapToGrid w:val="0"/>
              </w:rPr>
            </w:pPr>
            <w:r>
              <w:t>Kinesis Data Streams</w:t>
            </w:r>
          </w:p>
        </w:tc>
      </w:tr>
      <w:tr w:rsidR="000866A6" w:rsidRPr="007C20FA" w14:paraId="433C5814" w14:textId="77777777" w:rsidTr="000866A6">
        <w:trPr>
          <w:jc w:val="center"/>
        </w:trPr>
        <w:tc>
          <w:tcPr>
            <w:tcW w:w="1555" w:type="dxa"/>
          </w:tcPr>
          <w:p w14:paraId="5B79EF64" w14:textId="77777777" w:rsidR="000866A6" w:rsidRPr="007C20FA" w:rsidRDefault="000866A6" w:rsidP="004662DC">
            <w:pPr>
              <w:ind w:right="142"/>
              <w:rPr>
                <w:rFonts w:cs="Arial"/>
                <w:snapToGrid w:val="0"/>
              </w:rPr>
            </w:pPr>
            <w:r>
              <w:t>LIN</w:t>
            </w:r>
          </w:p>
        </w:tc>
        <w:tc>
          <w:tcPr>
            <w:tcW w:w="7229" w:type="dxa"/>
          </w:tcPr>
          <w:p w14:paraId="430EDB29" w14:textId="1105DD18" w:rsidR="000866A6" w:rsidRPr="007236EF" w:rsidRDefault="000866A6" w:rsidP="000866A6">
            <w:pPr>
              <w:rPr>
                <w:rFonts w:cs="Arial"/>
                <w:b/>
                <w:snapToGrid w:val="0"/>
              </w:rPr>
            </w:pPr>
            <w:r>
              <w:t>Local Interconnect Network</w:t>
            </w:r>
          </w:p>
        </w:tc>
      </w:tr>
      <w:tr w:rsidR="000866A6" w:rsidRPr="007C20FA" w14:paraId="685F7836" w14:textId="77777777" w:rsidTr="000866A6">
        <w:trPr>
          <w:jc w:val="center"/>
        </w:trPr>
        <w:tc>
          <w:tcPr>
            <w:tcW w:w="1555" w:type="dxa"/>
          </w:tcPr>
          <w:p w14:paraId="7D0BBD78" w14:textId="77777777" w:rsidR="000866A6" w:rsidRPr="007C20FA" w:rsidRDefault="000866A6" w:rsidP="004662DC">
            <w:pPr>
              <w:ind w:right="142"/>
              <w:rPr>
                <w:rFonts w:cs="Arial"/>
                <w:snapToGrid w:val="0"/>
              </w:rPr>
            </w:pPr>
            <w:r>
              <w:t>MDV</w:t>
            </w:r>
          </w:p>
        </w:tc>
        <w:tc>
          <w:tcPr>
            <w:tcW w:w="7229" w:type="dxa"/>
          </w:tcPr>
          <w:p w14:paraId="6B914AB8" w14:textId="28FFA382" w:rsidR="000866A6" w:rsidRPr="007236EF" w:rsidRDefault="000866A6" w:rsidP="000866A6">
            <w:pPr>
              <w:rPr>
                <w:rFonts w:cs="Arial"/>
                <w:b/>
                <w:snapToGrid w:val="0"/>
              </w:rPr>
            </w:pPr>
            <w:r>
              <w:t>Mobile Device Viewer</w:t>
            </w:r>
          </w:p>
        </w:tc>
      </w:tr>
      <w:tr w:rsidR="000866A6" w:rsidRPr="007C20FA" w14:paraId="724DB81D" w14:textId="77777777" w:rsidTr="000866A6">
        <w:trPr>
          <w:jc w:val="center"/>
        </w:trPr>
        <w:tc>
          <w:tcPr>
            <w:tcW w:w="1555" w:type="dxa"/>
          </w:tcPr>
          <w:p w14:paraId="3193A541" w14:textId="77777777" w:rsidR="000866A6" w:rsidRPr="007C20FA" w:rsidRDefault="000866A6" w:rsidP="004662DC">
            <w:pPr>
              <w:ind w:right="142"/>
              <w:rPr>
                <w:rFonts w:cs="Arial"/>
                <w:snapToGrid w:val="0"/>
              </w:rPr>
            </w:pPr>
            <w:r>
              <w:t>OTA</w:t>
            </w:r>
          </w:p>
        </w:tc>
        <w:tc>
          <w:tcPr>
            <w:tcW w:w="7229" w:type="dxa"/>
          </w:tcPr>
          <w:p w14:paraId="567D502C" w14:textId="72307822" w:rsidR="000866A6" w:rsidRPr="007236EF" w:rsidRDefault="000866A6" w:rsidP="000866A6">
            <w:pPr>
              <w:rPr>
                <w:rFonts w:cs="Arial"/>
                <w:b/>
                <w:snapToGrid w:val="0"/>
              </w:rPr>
            </w:pPr>
            <w:r>
              <w:t>Over the Air Updates</w:t>
            </w:r>
          </w:p>
        </w:tc>
      </w:tr>
      <w:tr w:rsidR="000866A6" w:rsidRPr="007C20FA" w14:paraId="04628F64" w14:textId="77777777" w:rsidTr="000866A6">
        <w:trPr>
          <w:jc w:val="center"/>
        </w:trPr>
        <w:tc>
          <w:tcPr>
            <w:tcW w:w="1555" w:type="dxa"/>
          </w:tcPr>
          <w:p w14:paraId="2A9D189D" w14:textId="77777777" w:rsidR="000866A6" w:rsidRPr="007C20FA" w:rsidRDefault="000866A6" w:rsidP="004662DC">
            <w:pPr>
              <w:ind w:right="142"/>
              <w:rPr>
                <w:rFonts w:cs="Arial"/>
                <w:snapToGrid w:val="0"/>
              </w:rPr>
            </w:pPr>
            <w:r>
              <w:t>RTC</w:t>
            </w:r>
          </w:p>
        </w:tc>
        <w:tc>
          <w:tcPr>
            <w:tcW w:w="7229" w:type="dxa"/>
          </w:tcPr>
          <w:p w14:paraId="31B00959" w14:textId="487D9C40" w:rsidR="000866A6" w:rsidRPr="007236EF" w:rsidRDefault="000866A6" w:rsidP="000866A6">
            <w:pPr>
              <w:rPr>
                <w:rFonts w:cs="Arial"/>
                <w:b/>
                <w:snapToGrid w:val="0"/>
              </w:rPr>
            </w:pPr>
            <w:r>
              <w:t>Real Time Communications</w:t>
            </w:r>
          </w:p>
        </w:tc>
      </w:tr>
      <w:tr w:rsidR="000866A6" w:rsidRPr="007C20FA" w14:paraId="0A96ED8D" w14:textId="77777777" w:rsidTr="000866A6">
        <w:trPr>
          <w:jc w:val="center"/>
        </w:trPr>
        <w:tc>
          <w:tcPr>
            <w:tcW w:w="1555" w:type="dxa"/>
          </w:tcPr>
          <w:p w14:paraId="54238F79" w14:textId="77777777" w:rsidR="000866A6" w:rsidRPr="007C20FA" w:rsidRDefault="000866A6" w:rsidP="004662DC">
            <w:pPr>
              <w:ind w:right="142"/>
              <w:rPr>
                <w:rFonts w:cs="Arial"/>
                <w:snapToGrid w:val="0"/>
              </w:rPr>
            </w:pPr>
            <w:r>
              <w:t>SEM</w:t>
            </w:r>
          </w:p>
        </w:tc>
        <w:tc>
          <w:tcPr>
            <w:tcW w:w="7229" w:type="dxa"/>
          </w:tcPr>
          <w:p w14:paraId="0FBCBED4" w14:textId="15E00C4F" w:rsidR="000866A6" w:rsidRPr="007236EF" w:rsidRDefault="000866A6" w:rsidP="000866A6">
            <w:pPr>
              <w:rPr>
                <w:rFonts w:cs="Arial"/>
                <w:b/>
                <w:snapToGrid w:val="0"/>
              </w:rPr>
            </w:pPr>
            <w:r>
              <w:t>Sensor Extension Module</w:t>
            </w:r>
          </w:p>
        </w:tc>
      </w:tr>
      <w:tr w:rsidR="000866A6" w:rsidRPr="007C20FA" w14:paraId="3B19D0C3" w14:textId="77777777" w:rsidTr="000866A6">
        <w:trPr>
          <w:jc w:val="center"/>
        </w:trPr>
        <w:tc>
          <w:tcPr>
            <w:tcW w:w="1555" w:type="dxa"/>
          </w:tcPr>
          <w:p w14:paraId="5B23F1BE" w14:textId="77777777" w:rsidR="000866A6" w:rsidRPr="007C20FA" w:rsidRDefault="000866A6" w:rsidP="004662DC">
            <w:pPr>
              <w:ind w:right="142"/>
              <w:rPr>
                <w:rFonts w:cs="Arial"/>
                <w:snapToGrid w:val="0"/>
              </w:rPr>
            </w:pPr>
            <w:r>
              <w:t>SYNC</w:t>
            </w:r>
          </w:p>
        </w:tc>
        <w:tc>
          <w:tcPr>
            <w:tcW w:w="7229" w:type="dxa"/>
          </w:tcPr>
          <w:p w14:paraId="05EEAB84" w14:textId="4F44E9FF" w:rsidR="000866A6" w:rsidRPr="007236EF" w:rsidRDefault="000866A6" w:rsidP="000866A6">
            <w:pPr>
              <w:rPr>
                <w:rFonts w:cs="Arial"/>
                <w:b/>
                <w:snapToGrid w:val="0"/>
              </w:rPr>
            </w:pPr>
            <w:r>
              <w:t>In vehicle HMI including in car entertainment etc.</w:t>
            </w:r>
          </w:p>
        </w:tc>
      </w:tr>
      <w:tr w:rsidR="000866A6" w:rsidRPr="007C20FA" w14:paraId="6C19CEBF" w14:textId="77777777" w:rsidTr="000866A6">
        <w:trPr>
          <w:jc w:val="center"/>
        </w:trPr>
        <w:tc>
          <w:tcPr>
            <w:tcW w:w="1555" w:type="dxa"/>
          </w:tcPr>
          <w:p w14:paraId="686A94AA" w14:textId="77777777" w:rsidR="000866A6" w:rsidRPr="007C20FA" w:rsidRDefault="000866A6" w:rsidP="004662DC">
            <w:pPr>
              <w:ind w:right="142"/>
              <w:rPr>
                <w:rFonts w:cs="Arial"/>
                <w:snapToGrid w:val="0"/>
              </w:rPr>
            </w:pPr>
            <w:r>
              <w:t>TCU</w:t>
            </w:r>
          </w:p>
        </w:tc>
        <w:tc>
          <w:tcPr>
            <w:tcW w:w="7229" w:type="dxa"/>
          </w:tcPr>
          <w:p w14:paraId="440B63F0" w14:textId="21D1B76D" w:rsidR="000866A6" w:rsidRPr="007236EF" w:rsidRDefault="000866A6" w:rsidP="000866A6">
            <w:pPr>
              <w:rPr>
                <w:rFonts w:cs="Arial"/>
                <w:b/>
                <w:snapToGrid w:val="0"/>
              </w:rPr>
            </w:pPr>
            <w:r>
              <w:t>Telematics Control Unit</w:t>
            </w:r>
          </w:p>
        </w:tc>
      </w:tr>
      <w:tr w:rsidR="000866A6" w:rsidRPr="007C20FA" w14:paraId="0A7F06F1" w14:textId="77777777" w:rsidTr="000866A6">
        <w:trPr>
          <w:jc w:val="center"/>
        </w:trPr>
        <w:tc>
          <w:tcPr>
            <w:tcW w:w="1555" w:type="dxa"/>
          </w:tcPr>
          <w:p w14:paraId="351D7896" w14:textId="77777777" w:rsidR="000866A6" w:rsidRPr="007C20FA" w:rsidRDefault="000866A6" w:rsidP="004662DC">
            <w:pPr>
              <w:ind w:right="142"/>
              <w:rPr>
                <w:rFonts w:cs="Arial"/>
                <w:snapToGrid w:val="0"/>
              </w:rPr>
            </w:pPr>
            <w:r>
              <w:t>US</w:t>
            </w:r>
          </w:p>
        </w:tc>
        <w:tc>
          <w:tcPr>
            <w:tcW w:w="7229" w:type="dxa"/>
          </w:tcPr>
          <w:p w14:paraId="3372C6EE" w14:textId="057697A2" w:rsidR="000866A6" w:rsidRPr="007236EF" w:rsidRDefault="000866A6" w:rsidP="000866A6">
            <w:pPr>
              <w:rPr>
                <w:rFonts w:cs="Arial"/>
                <w:b/>
                <w:snapToGrid w:val="0"/>
              </w:rPr>
            </w:pPr>
            <w:r>
              <w:t>Ultra Sonic</w:t>
            </w:r>
          </w:p>
        </w:tc>
      </w:tr>
      <w:tr w:rsidR="000866A6" w:rsidRPr="007C20FA" w14:paraId="2BC44039" w14:textId="77777777" w:rsidTr="000866A6">
        <w:trPr>
          <w:jc w:val="center"/>
        </w:trPr>
        <w:tc>
          <w:tcPr>
            <w:tcW w:w="1555" w:type="dxa"/>
          </w:tcPr>
          <w:p w14:paraId="463A016D" w14:textId="77777777" w:rsidR="000866A6" w:rsidRPr="007C20FA" w:rsidRDefault="000866A6" w:rsidP="004662DC">
            <w:pPr>
              <w:ind w:right="142"/>
              <w:rPr>
                <w:rFonts w:cs="Arial"/>
                <w:snapToGrid w:val="0"/>
              </w:rPr>
            </w:pPr>
            <w:r>
              <w:t>USB</w:t>
            </w:r>
          </w:p>
        </w:tc>
        <w:tc>
          <w:tcPr>
            <w:tcW w:w="7229" w:type="dxa"/>
          </w:tcPr>
          <w:p w14:paraId="7CAC30DE" w14:textId="31A3DCD2" w:rsidR="000866A6" w:rsidRPr="007236EF" w:rsidRDefault="000866A6" w:rsidP="000866A6">
            <w:pPr>
              <w:rPr>
                <w:rFonts w:cs="Arial"/>
                <w:b/>
                <w:snapToGrid w:val="0"/>
              </w:rPr>
            </w:pPr>
            <w:r>
              <w:t>Universal Serial Bus</w:t>
            </w:r>
          </w:p>
        </w:tc>
      </w:tr>
      <w:tr w:rsidR="000866A6" w:rsidRPr="007C20FA" w14:paraId="338369AD" w14:textId="77777777" w:rsidTr="000866A6">
        <w:trPr>
          <w:jc w:val="center"/>
        </w:trPr>
        <w:tc>
          <w:tcPr>
            <w:tcW w:w="1555" w:type="dxa"/>
          </w:tcPr>
          <w:p w14:paraId="22E08F91" w14:textId="77777777" w:rsidR="000866A6" w:rsidRPr="007C20FA" w:rsidRDefault="000866A6" w:rsidP="004662DC">
            <w:pPr>
              <w:ind w:right="142"/>
              <w:rPr>
                <w:rFonts w:cs="Arial"/>
                <w:snapToGrid w:val="0"/>
              </w:rPr>
            </w:pPr>
            <w:r>
              <w:t>VPSM</w:t>
            </w:r>
          </w:p>
        </w:tc>
        <w:tc>
          <w:tcPr>
            <w:tcW w:w="7229" w:type="dxa"/>
          </w:tcPr>
          <w:p w14:paraId="75214968" w14:textId="765B3C40" w:rsidR="000866A6" w:rsidRPr="007236EF" w:rsidRDefault="000866A6" w:rsidP="000866A6">
            <w:pPr>
              <w:rPr>
                <w:rFonts w:cs="Arial"/>
                <w:b/>
                <w:snapToGrid w:val="0"/>
              </w:rPr>
            </w:pPr>
            <w:r>
              <w:t>Vehicle Power State Manager</w:t>
            </w:r>
          </w:p>
        </w:tc>
      </w:tr>
      <w:tr w:rsidR="000866A6" w:rsidRPr="007C20FA" w14:paraId="061E27ED" w14:textId="77777777" w:rsidTr="000866A6">
        <w:trPr>
          <w:jc w:val="center"/>
        </w:trPr>
        <w:tc>
          <w:tcPr>
            <w:tcW w:w="1555" w:type="dxa"/>
          </w:tcPr>
          <w:p w14:paraId="5379ECCF" w14:textId="77777777" w:rsidR="000866A6" w:rsidRPr="007C20FA" w:rsidRDefault="000866A6" w:rsidP="004662DC">
            <w:pPr>
              <w:ind w:right="142"/>
              <w:rPr>
                <w:rFonts w:cs="Arial"/>
                <w:snapToGrid w:val="0"/>
              </w:rPr>
            </w:pPr>
            <w:r>
              <w:t>VRP</w:t>
            </w:r>
          </w:p>
        </w:tc>
        <w:tc>
          <w:tcPr>
            <w:tcW w:w="7229" w:type="dxa"/>
          </w:tcPr>
          <w:p w14:paraId="21FFBE6C" w14:textId="25236CE5" w:rsidR="000866A6" w:rsidRPr="007236EF" w:rsidRDefault="000866A6" w:rsidP="000866A6">
            <w:pPr>
              <w:rPr>
                <w:rFonts w:cs="Arial"/>
                <w:b/>
                <w:snapToGrid w:val="0"/>
              </w:rPr>
            </w:pPr>
            <w:r>
              <w:t>Video Recording and Playback</w:t>
            </w:r>
          </w:p>
        </w:tc>
      </w:tr>
      <w:tr w:rsidR="000866A6" w:rsidRPr="007C20FA" w14:paraId="1049937C" w14:textId="77777777" w:rsidTr="000866A6">
        <w:trPr>
          <w:jc w:val="center"/>
        </w:trPr>
        <w:tc>
          <w:tcPr>
            <w:tcW w:w="1555" w:type="dxa"/>
          </w:tcPr>
          <w:p w14:paraId="4DEE52B0" w14:textId="77777777" w:rsidR="000866A6" w:rsidRPr="007C20FA" w:rsidRDefault="000866A6" w:rsidP="004662DC">
            <w:pPr>
              <w:ind w:right="142"/>
              <w:rPr>
                <w:rFonts w:cs="Arial"/>
                <w:snapToGrid w:val="0"/>
              </w:rPr>
            </w:pPr>
            <w:r>
              <w:t>VRS</w:t>
            </w:r>
          </w:p>
        </w:tc>
        <w:tc>
          <w:tcPr>
            <w:tcW w:w="7229" w:type="dxa"/>
          </w:tcPr>
          <w:p w14:paraId="1D23C879" w14:textId="5B155A97" w:rsidR="000866A6" w:rsidRPr="007236EF" w:rsidRDefault="000866A6" w:rsidP="000866A6">
            <w:pPr>
              <w:rPr>
                <w:rFonts w:cs="Arial"/>
                <w:b/>
                <w:snapToGrid w:val="0"/>
              </w:rPr>
            </w:pPr>
            <w:r>
              <w:t>Video RecordierService</w:t>
            </w:r>
          </w:p>
        </w:tc>
      </w:tr>
    </w:tbl>
    <w:p w14:paraId="42FC247E" w14:textId="7334D1E1" w:rsidR="000D732E" w:rsidRDefault="000D732E" w:rsidP="000D732E">
      <w:pPr>
        <w:pStyle w:val="Caption"/>
      </w:pPr>
      <w:r w:rsidRPr="00797407">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0662CE">
        <w:t xml:space="preserve">: </w:t>
      </w:r>
      <w:r>
        <w:t>Abbreviations</w:t>
      </w:r>
      <w:r w:rsidRPr="000662CE">
        <w:t xml:space="preserve"> used in this document</w:t>
      </w:r>
    </w:p>
    <w:p w14:paraId="79753ACA" w14:textId="77777777" w:rsidR="000D732E" w:rsidRPr="000D732E" w:rsidRDefault="000D732E" w:rsidP="000D732E"/>
    <w:p w14:paraId="1F61BB39" w14:textId="77777777" w:rsidR="000D732E" w:rsidRPr="000D732E" w:rsidRDefault="000D732E" w:rsidP="000D732E">
      <w:pPr>
        <w:pStyle w:val="BodyText"/>
        <w:rPr>
          <w:lang w:val="en-US"/>
        </w:rPr>
      </w:pPr>
    </w:p>
    <w:p w14:paraId="20352645" w14:textId="77777777" w:rsidR="00214F7F" w:rsidRDefault="00214F7F" w:rsidP="00FE324E">
      <w:pPr>
        <w:pStyle w:val="Heading1"/>
      </w:pPr>
      <w:bookmarkStart w:id="48" w:name="_ASSUMPTIONS_AND_DEPENDENCIES"/>
      <w:bookmarkStart w:id="49" w:name="_Toc6466541"/>
      <w:bookmarkStart w:id="50" w:name="_Ref294993966"/>
      <w:bookmarkStart w:id="51" w:name="_Ref217349907"/>
      <w:bookmarkStart w:id="52" w:name="_Toc211245034"/>
      <w:bookmarkStart w:id="53" w:name="_Toc215652148"/>
      <w:bookmarkEnd w:id="48"/>
      <w:r>
        <w:lastRenderedPageBreak/>
        <w:t>Function Group Description</w:t>
      </w:r>
      <w:bookmarkEnd w:id="49"/>
    </w:p>
    <w:p w14:paraId="52450840" w14:textId="093F98A2" w:rsidR="0085374D" w:rsidRDefault="0085374D" w:rsidP="009C62E5"/>
    <w:p w14:paraId="11E77332" w14:textId="0ED22526" w:rsidR="001965D9" w:rsidRDefault="001965D9" w:rsidP="009C62E5">
      <w:r>
        <w:t xml:space="preserve">This Function Group consists of all functions identified in a custom scope with the MagicDraw project </w:t>
      </w:r>
      <w:r w:rsidRPr="001965D9">
        <w:rPr>
          <w:b/>
        </w:rPr>
        <w:t>F003417-Sentinel-JBECER16.</w:t>
      </w:r>
    </w:p>
    <w:p w14:paraId="59857251" w14:textId="074AFF44" w:rsidR="00AA09AF" w:rsidRPr="00356018" w:rsidRDefault="00CE78E8" w:rsidP="00BC3FDB">
      <w:pPr>
        <w:pStyle w:val="Heading1"/>
      </w:pPr>
      <w:bookmarkStart w:id="54" w:name="_Toc6466542"/>
      <w:r>
        <w:lastRenderedPageBreak/>
        <w:t>Functional</w:t>
      </w:r>
      <w:r w:rsidR="00AA09AF" w:rsidRPr="00356018">
        <w:t xml:space="preserve"> </w:t>
      </w:r>
      <w:bookmarkEnd w:id="50"/>
      <w:bookmarkEnd w:id="51"/>
      <w:bookmarkEnd w:id="52"/>
      <w:r w:rsidR="00691060">
        <w:t xml:space="preserve">Decomposition and </w:t>
      </w:r>
      <w:r w:rsidR="00745866">
        <w:t>Architecture</w:t>
      </w:r>
      <w:bookmarkEnd w:id="54"/>
    </w:p>
    <w:p w14:paraId="27971B6F" w14:textId="77777777" w:rsidR="008E0F40" w:rsidRDefault="008E0F40" w:rsidP="0061324D">
      <w:pPr>
        <w:pStyle w:val="Heading2"/>
        <w:numPr>
          <w:ilvl w:val="1"/>
          <w:numId w:val="4"/>
        </w:numPr>
      </w:pPr>
      <w:r>
        <w:t>Description</w:t>
      </w:r>
    </w:p>
    <w:p w14:paraId="21E902CD" w14:textId="77777777" w:rsidR="008E0F40" w:rsidRPr="004F7A82" w:rsidRDefault="008E0F40" w:rsidP="008E0F40"/>
    <w:p w14:paraId="6C56D652" w14:textId="4CF3D594" w:rsidR="00EA010C" w:rsidRPr="00EA010C" w:rsidRDefault="00EA010C" w:rsidP="00DC2321">
      <w:pPr>
        <w:rPr>
          <w:color w:val="A6A6A6" w:themeColor="background1" w:themeShade="A6"/>
        </w:rPr>
      </w:pPr>
      <w:r w:rsidRPr="00EA010C">
        <w:rPr>
          <w:color w:val="A6A6A6" w:themeColor="background1" w:themeShade="A6"/>
        </w:rPr>
        <w:t>No description specified.</w:t>
      </w:r>
    </w:p>
    <w:p w14:paraId="68E1211C" w14:textId="2750AFA6" w:rsidR="00AD7649" w:rsidRDefault="00AD7649" w:rsidP="00BC3FDB">
      <w:pPr>
        <w:pStyle w:val="Heading2"/>
      </w:pPr>
      <w:bookmarkStart w:id="55" w:name="_Toc6466544"/>
      <w:r>
        <w:t>Function List</w:t>
      </w:r>
      <w:bookmarkEnd w:id="55"/>
    </w:p>
    <w:p w14:paraId="1FC012E7" w14:textId="77777777" w:rsidR="00D76DB2" w:rsidRPr="00D76DB2" w:rsidRDefault="00D76DB2" w:rsidP="00D76DB2"/>
    <w:tbl>
      <w:tblPr>
        <w:tblStyle w:val="TableGrid"/>
        <w:tblW w:w="10237" w:type="dxa"/>
        <w:tblInd w:w="0" w:type="dxa"/>
        <w:tblLayout w:type="fixed"/>
        <w:tblLook w:val="01E0" w:firstRow="1" w:lastRow="1" w:firstColumn="1" w:lastColumn="1" w:noHBand="0" w:noVBand="0"/>
      </w:tblPr>
      <w:tblGrid>
        <w:gridCol w:w="1435"/>
        <w:gridCol w:w="3240"/>
        <w:gridCol w:w="4770"/>
        <w:gridCol w:w="792"/>
      </w:tblGrid>
      <w:tr w:rsidR="00D67406" w:rsidRPr="00C54EF2" w14:paraId="00870070" w14:textId="77777777" w:rsidTr="00393C96">
        <w:tc>
          <w:tcPr>
            <w:tcW w:w="1435" w:type="dxa"/>
            <w:shd w:val="clear" w:color="auto" w:fill="D9D9D9" w:themeFill="background1" w:themeFillShade="D9"/>
          </w:tcPr>
          <w:p w14:paraId="26A1F8B1" w14:textId="77777777" w:rsidR="00C54EF2" w:rsidRPr="004E7B74" w:rsidRDefault="00C54EF2" w:rsidP="00C54EF2">
            <w:pPr>
              <w:pStyle w:val="scriptNormal"/>
              <w:rPr>
                <w:b/>
                <w:color w:val="auto"/>
              </w:rPr>
            </w:pPr>
            <w:r>
              <w:rPr>
                <w:b/>
                <w:color w:val="auto"/>
              </w:rPr>
              <w:lastRenderedPageBreak/>
              <w:t>Function ID</w:t>
            </w:r>
          </w:p>
        </w:tc>
        <w:tc>
          <w:tcPr>
            <w:tcW w:w="3240" w:type="dxa"/>
            <w:shd w:val="clear" w:color="auto" w:fill="D9D9D9" w:themeFill="background1" w:themeFillShade="D9"/>
          </w:tcPr>
          <w:p w14:paraId="2ECE70CC" w14:textId="77777777" w:rsidR="00C54EF2" w:rsidRPr="004E7B74" w:rsidRDefault="00C54EF2" w:rsidP="00C54EF2">
            <w:pPr>
              <w:pStyle w:val="scriptNormal"/>
              <w:rPr>
                <w:b/>
                <w:color w:val="auto"/>
              </w:rPr>
            </w:pPr>
            <w:r>
              <w:rPr>
                <w:b/>
                <w:color w:val="auto"/>
              </w:rPr>
              <w:t>Function</w:t>
            </w:r>
            <w:r w:rsidRPr="004E7B74">
              <w:rPr>
                <w:b/>
                <w:color w:val="auto"/>
              </w:rPr>
              <w:t xml:space="preserve"> </w:t>
            </w:r>
            <w:r>
              <w:rPr>
                <w:b/>
                <w:color w:val="auto"/>
              </w:rPr>
              <w:t>Name</w:t>
            </w:r>
          </w:p>
        </w:tc>
        <w:tc>
          <w:tcPr>
            <w:tcW w:w="4770" w:type="dxa"/>
            <w:shd w:val="clear" w:color="auto" w:fill="D9D9D9" w:themeFill="background1" w:themeFillShade="D9"/>
          </w:tcPr>
          <w:p w14:paraId="40CA1B6D" w14:textId="77777777" w:rsidR="00C54EF2" w:rsidRPr="004E7B74" w:rsidRDefault="00C54EF2" w:rsidP="00C54EF2">
            <w:pPr>
              <w:pStyle w:val="scriptNormal"/>
              <w:rPr>
                <w:b/>
                <w:color w:val="auto"/>
              </w:rPr>
            </w:pPr>
            <w:r>
              <w:rPr>
                <w:b/>
                <w:color w:val="auto"/>
              </w:rPr>
              <w:t>Function</w:t>
            </w:r>
            <w:r w:rsidRPr="004E7B74">
              <w:rPr>
                <w:b/>
                <w:color w:val="auto"/>
              </w:rPr>
              <w:t xml:space="preserve"> Description</w:t>
            </w:r>
          </w:p>
        </w:tc>
        <w:tc>
          <w:tcPr>
            <w:tcW w:w="792" w:type="dxa"/>
            <w:shd w:val="clear" w:color="auto" w:fill="D9D9D9" w:themeFill="background1" w:themeFillShade="D9"/>
          </w:tcPr>
          <w:p w14:paraId="248AEBDB" w14:textId="77777777" w:rsidR="00C54EF2" w:rsidRPr="00C54EF2" w:rsidRDefault="00C54EF2" w:rsidP="00C54EF2">
            <w:pPr>
              <w:pStyle w:val="scriptNormal"/>
              <w:rPr>
                <w:b/>
                <w:color w:val="auto"/>
              </w:rPr>
            </w:pPr>
            <w:r w:rsidRPr="00C54EF2">
              <w:rPr>
                <w:b/>
                <w:color w:val="auto"/>
              </w:rPr>
              <w:t>ASIL</w:t>
            </w:r>
          </w:p>
        </w:tc>
      </w:tr>
      <w:tr w:rsidR="00D67406" w:rsidRPr="00C54EF2" w14:paraId="7F212845" w14:textId="77777777" w:rsidTr="00393C96">
        <w:tc>
          <w:tcPr>
            <w:tcW w:w="1435" w:type="dxa"/>
          </w:tcPr>
          <w:p w14:paraId="680E0180" w14:textId="76262F44" w:rsidR="00D67406" w:rsidRPr="00C54EF2" w:rsidRDefault="00D67406" w:rsidP="00D67406">
            <w:pPr>
              <w:pStyle w:val="scriptNormal"/>
              <w:rPr>
                <w:color w:val="auto"/>
              </w:rPr>
            </w:pPr>
            <w:r>
              <w:rPr>
                <w:color w:val="auto"/>
              </w:rPr>
              <w:t>FFn:1</w:t>
            </w:r>
          </w:p>
        </w:tc>
        <w:tc>
          <w:tcPr>
            <w:tcW w:w="3240" w:type="dxa"/>
          </w:tcPr>
          <w:p w14:paraId="7C27A906" w14:textId="77777777" w:rsidR="00C54EF2" w:rsidRPr="00C54EF2" w:rsidRDefault="00604AF5" w:rsidP="00C54EF2">
            <w:pPr>
              <w:pStyle w:val="scriptNormal"/>
              <w:rPr>
                <w:color w:val="auto"/>
              </w:rPr>
            </w:pPr>
            <w:r>
              <w:rPr>
                <w:noProof/>
              </w:rPr>
              <w:drawing>
                <wp:inline distT="0" distB="0" distL="0" distR="0" wp14:anchorId="33AF63F2" wp14:editId="6A9A137A">
                  <wp:extent cx="152400" cy="152400"/>
                  <wp:effectExtent l="0" t="0" r="0" b="0"/>
                  <wp:docPr id="4"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b48a3e07af157dbd22c22752a113d414" w:history="1">
              <w:r w:rsidR="008E73AE">
                <w:rPr>
                  <w:rStyle w:val="Hyperlink"/>
                  <w:color w:val="auto"/>
                </w:rPr>
                <w:t>Request default selected camera view</w:t>
              </w:r>
            </w:hyperlink>
            <w:r w:rsidR="00BF7800">
              <w:rPr>
                <w:color w:val="auto"/>
              </w:rPr>
              <w:t xml:space="preserve"> &lt;&lt;</w:t>
            </w:r>
            <w:r w:rsidR="001F47AE">
              <w:rPr>
                <w:color w:val="auto"/>
              </w:rPr>
              <w:t>System Function</w:t>
            </w:r>
            <w:r w:rsidR="00BF7800">
              <w:rPr>
                <w:color w:val="auto"/>
              </w:rPr>
              <w:t>&gt;&gt;</w:t>
            </w:r>
          </w:p>
        </w:tc>
        <w:tc>
          <w:tcPr>
            <w:tcW w:w="4770" w:type="dxa"/>
          </w:tcPr>
          <w:p w14:paraId="188C4BC2" w14:textId="77777777" w:rsidR="00C54EF2" w:rsidRPr="00C54EF2" w:rsidRDefault="00D67406" w:rsidP="00C54EF2">
            <w:pPr>
              <w:pStyle w:val="scriptNormal"/>
              <w:rPr>
                <w:color w:val="auto"/>
              </w:rPr>
            </w:pPr>
            <w:r>
              <w:rPr>
                <w:color w:val="auto"/>
              </w:rPr>
              <w:t>Request default camera view</w:t>
            </w:r>
          </w:p>
        </w:tc>
        <w:tc>
          <w:tcPr>
            <w:tcW w:w="792" w:type="dxa"/>
          </w:tcPr>
          <w:p w14:paraId="59431FA0" w14:textId="77777777" w:rsidR="00E77D14" w:rsidRDefault="00E77D14"/>
        </w:tc>
      </w:tr>
      <w:tr w:rsidR="00D67406" w:rsidRPr="00C54EF2" w14:paraId="06504B44" w14:textId="77777777" w:rsidTr="00393C96">
        <w:tc>
          <w:tcPr>
            <w:tcW w:w="1435" w:type="dxa"/>
          </w:tcPr>
          <w:p w14:paraId="3612D587" w14:textId="77777777" w:rsidR="00D67406" w:rsidRPr="00C54EF2" w:rsidRDefault="00D67406" w:rsidP="00D67406">
            <w:pPr>
              <w:pStyle w:val="scriptNormal"/>
              <w:rPr>
                <w:color w:val="auto"/>
              </w:rPr>
            </w:pPr>
            <w:r>
              <w:rPr>
                <w:color w:val="auto"/>
              </w:rPr>
              <w:t>FFn:3</w:t>
            </w:r>
          </w:p>
        </w:tc>
        <w:tc>
          <w:tcPr>
            <w:tcW w:w="3240" w:type="dxa"/>
          </w:tcPr>
          <w:p w14:paraId="0B967CA1" w14:textId="77777777" w:rsidR="00C54EF2" w:rsidRPr="00C54EF2" w:rsidRDefault="00604AF5" w:rsidP="00C54EF2">
            <w:pPr>
              <w:pStyle w:val="scriptNormal"/>
              <w:rPr>
                <w:color w:val="auto"/>
              </w:rPr>
            </w:pPr>
            <w:r>
              <w:rPr>
                <w:noProof/>
              </w:rPr>
              <w:drawing>
                <wp:inline distT="0" distB="0" distL="0" distR="0" wp14:anchorId="33EA23FC" wp14:editId="38734D45">
                  <wp:extent cx="152400" cy="152400"/>
                  <wp:effectExtent l="0" t="0" r="0" b="0"/>
                  <wp:docPr id="6"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fa0581e58387f7d84cf830f611348d8f" w:history="1">
              <w:r w:rsidR="008E73AE">
                <w:rPr>
                  <w:rStyle w:val="Hyperlink"/>
                  <w:color w:val="auto"/>
                </w:rPr>
                <w:t>Send notifications, send video screen capture and records video</w:t>
              </w:r>
            </w:hyperlink>
            <w:r w:rsidR="00BF7800">
              <w:rPr>
                <w:color w:val="auto"/>
              </w:rPr>
              <w:t xml:space="preserve"> &lt;&lt;</w:t>
            </w:r>
            <w:r w:rsidR="001F47AE">
              <w:rPr>
                <w:color w:val="auto"/>
              </w:rPr>
              <w:t>System Function</w:t>
            </w:r>
            <w:r w:rsidR="00BF7800">
              <w:rPr>
                <w:color w:val="auto"/>
              </w:rPr>
              <w:t>&gt;&gt;</w:t>
            </w:r>
          </w:p>
        </w:tc>
        <w:tc>
          <w:tcPr>
            <w:tcW w:w="4770" w:type="dxa"/>
          </w:tcPr>
          <w:p w14:paraId="2737E523" w14:textId="77777777" w:rsidR="00C54EF2" w:rsidRPr="00C54EF2" w:rsidRDefault="00D67406" w:rsidP="00C54EF2">
            <w:pPr>
              <w:pStyle w:val="scriptNormal"/>
              <w:rPr>
                <w:color w:val="auto"/>
              </w:rPr>
            </w:pPr>
            <w:r>
              <w:rPr>
                <w:color w:val="auto"/>
              </w:rPr>
              <w:t>Send notifications, send video screen capture and records video</w:t>
            </w:r>
          </w:p>
        </w:tc>
        <w:tc>
          <w:tcPr>
            <w:tcW w:w="792" w:type="dxa"/>
          </w:tcPr>
          <w:p w14:paraId="265E2F7B" w14:textId="77777777" w:rsidR="00E77D14" w:rsidRDefault="00E77D14"/>
        </w:tc>
      </w:tr>
      <w:tr w:rsidR="00D67406" w:rsidRPr="00C54EF2" w14:paraId="155C615D" w14:textId="77777777" w:rsidTr="00393C96">
        <w:tc>
          <w:tcPr>
            <w:tcW w:w="1435" w:type="dxa"/>
          </w:tcPr>
          <w:p w14:paraId="5164316A" w14:textId="77777777" w:rsidR="00D67406" w:rsidRPr="00C54EF2" w:rsidRDefault="00D67406" w:rsidP="00D67406">
            <w:pPr>
              <w:pStyle w:val="scriptNormal"/>
              <w:rPr>
                <w:color w:val="auto"/>
              </w:rPr>
            </w:pPr>
            <w:r>
              <w:rPr>
                <w:color w:val="auto"/>
              </w:rPr>
              <w:t>FFn:4</w:t>
            </w:r>
          </w:p>
        </w:tc>
        <w:tc>
          <w:tcPr>
            <w:tcW w:w="3240" w:type="dxa"/>
          </w:tcPr>
          <w:p w14:paraId="0BC894D0" w14:textId="77777777" w:rsidR="00C54EF2" w:rsidRPr="00C54EF2" w:rsidRDefault="00604AF5" w:rsidP="00C54EF2">
            <w:pPr>
              <w:pStyle w:val="scriptNormal"/>
              <w:rPr>
                <w:color w:val="auto"/>
              </w:rPr>
            </w:pPr>
            <w:r>
              <w:rPr>
                <w:noProof/>
              </w:rPr>
              <w:drawing>
                <wp:inline distT="0" distB="0" distL="0" distR="0" wp14:anchorId="3A6817EC" wp14:editId="466A99FE">
                  <wp:extent cx="152400" cy="152400"/>
                  <wp:effectExtent l="0" t="0" r="0" b="0"/>
                  <wp:docPr id="9"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629c299c1c2bca88f903e644278df6e6" w:history="1">
              <w:r w:rsidR="008E73AE">
                <w:rPr>
                  <w:rStyle w:val="Hyperlink"/>
                  <w:color w:val="auto"/>
                </w:rPr>
                <w:t>Store video in cloud</w:t>
              </w:r>
            </w:hyperlink>
            <w:r w:rsidR="00BF7800">
              <w:rPr>
                <w:color w:val="auto"/>
              </w:rPr>
              <w:t xml:space="preserve"> &lt;&lt;</w:t>
            </w:r>
            <w:r w:rsidR="001F47AE">
              <w:rPr>
                <w:color w:val="auto"/>
              </w:rPr>
              <w:t>System Function</w:t>
            </w:r>
            <w:r w:rsidR="00BF7800">
              <w:rPr>
                <w:color w:val="auto"/>
              </w:rPr>
              <w:t>&gt;&gt;</w:t>
            </w:r>
          </w:p>
        </w:tc>
        <w:tc>
          <w:tcPr>
            <w:tcW w:w="4770" w:type="dxa"/>
          </w:tcPr>
          <w:p w14:paraId="2901B938" w14:textId="77777777" w:rsidR="00C54EF2" w:rsidRPr="00C54EF2" w:rsidRDefault="00D67406" w:rsidP="00C54EF2">
            <w:pPr>
              <w:pStyle w:val="scriptNormal"/>
              <w:rPr>
                <w:color w:val="auto"/>
              </w:rPr>
            </w:pPr>
            <w:r>
              <w:rPr>
                <w:color w:val="auto"/>
              </w:rPr>
              <w:t>Store video in cloud</w:t>
            </w:r>
          </w:p>
        </w:tc>
        <w:tc>
          <w:tcPr>
            <w:tcW w:w="792" w:type="dxa"/>
          </w:tcPr>
          <w:p w14:paraId="422B6206" w14:textId="77777777" w:rsidR="00E77D14" w:rsidRDefault="00E77D14"/>
        </w:tc>
      </w:tr>
      <w:tr w:rsidR="00D67406" w:rsidRPr="00C54EF2" w14:paraId="21829478" w14:textId="77777777" w:rsidTr="00393C96">
        <w:tc>
          <w:tcPr>
            <w:tcW w:w="1435" w:type="dxa"/>
          </w:tcPr>
          <w:p w14:paraId="140FF6D1" w14:textId="77777777" w:rsidR="00D67406" w:rsidRPr="00C54EF2" w:rsidRDefault="00D67406" w:rsidP="00D67406">
            <w:pPr>
              <w:pStyle w:val="scriptNormal"/>
              <w:rPr>
                <w:color w:val="auto"/>
              </w:rPr>
            </w:pPr>
            <w:r>
              <w:rPr>
                <w:color w:val="auto"/>
              </w:rPr>
              <w:t>FFn:6</w:t>
            </w:r>
          </w:p>
        </w:tc>
        <w:tc>
          <w:tcPr>
            <w:tcW w:w="3240" w:type="dxa"/>
          </w:tcPr>
          <w:p w14:paraId="437C7516" w14:textId="77777777" w:rsidR="00C54EF2" w:rsidRPr="00C54EF2" w:rsidRDefault="00604AF5" w:rsidP="00C54EF2">
            <w:pPr>
              <w:pStyle w:val="scriptNormal"/>
              <w:rPr>
                <w:color w:val="auto"/>
              </w:rPr>
            </w:pPr>
            <w:r>
              <w:rPr>
                <w:noProof/>
              </w:rPr>
              <w:drawing>
                <wp:inline distT="0" distB="0" distL="0" distR="0" wp14:anchorId="02A27646" wp14:editId="2DA01C78">
                  <wp:extent cx="152400" cy="152400"/>
                  <wp:effectExtent l="0" t="0" r="0" b="0"/>
                  <wp:docPr id="11"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a7f7e62c55929e1d21ec1c9be336477f" w:history="1">
              <w:r w:rsidR="008E73AE">
                <w:rPr>
                  <w:rStyle w:val="Hyperlink"/>
                  <w:color w:val="auto"/>
                </w:rPr>
                <w:t>Store video into memory via local VRS</w:t>
              </w:r>
            </w:hyperlink>
            <w:r w:rsidR="00BF7800">
              <w:rPr>
                <w:color w:val="auto"/>
              </w:rPr>
              <w:t xml:space="preserve"> &lt;&lt;</w:t>
            </w:r>
            <w:r w:rsidR="001F47AE">
              <w:rPr>
                <w:color w:val="auto"/>
              </w:rPr>
              <w:t>System Function</w:t>
            </w:r>
            <w:r w:rsidR="00BF7800">
              <w:rPr>
                <w:color w:val="auto"/>
              </w:rPr>
              <w:t>&gt;&gt;</w:t>
            </w:r>
          </w:p>
        </w:tc>
        <w:tc>
          <w:tcPr>
            <w:tcW w:w="4770" w:type="dxa"/>
          </w:tcPr>
          <w:p w14:paraId="18A49992" w14:textId="77777777" w:rsidR="00C54EF2" w:rsidRPr="00C54EF2" w:rsidRDefault="00D67406" w:rsidP="00C54EF2">
            <w:pPr>
              <w:pStyle w:val="scriptNormal"/>
              <w:rPr>
                <w:color w:val="auto"/>
              </w:rPr>
            </w:pPr>
            <w:r>
              <w:rPr>
                <w:color w:val="auto"/>
              </w:rPr>
              <w:t>Store video into memory (local VRS)</w:t>
            </w:r>
          </w:p>
        </w:tc>
        <w:tc>
          <w:tcPr>
            <w:tcW w:w="792" w:type="dxa"/>
          </w:tcPr>
          <w:p w14:paraId="7DA441F0" w14:textId="77777777" w:rsidR="00E77D14" w:rsidRDefault="00E77D14"/>
        </w:tc>
      </w:tr>
      <w:tr w:rsidR="00D67406" w:rsidRPr="00C54EF2" w14:paraId="5097087D" w14:textId="77777777" w:rsidTr="00393C96">
        <w:tc>
          <w:tcPr>
            <w:tcW w:w="1435" w:type="dxa"/>
          </w:tcPr>
          <w:p w14:paraId="298671DF" w14:textId="77777777" w:rsidR="00D67406" w:rsidRPr="00C54EF2" w:rsidRDefault="00D67406" w:rsidP="00D67406">
            <w:pPr>
              <w:pStyle w:val="scriptNormal"/>
              <w:rPr>
                <w:color w:val="auto"/>
              </w:rPr>
            </w:pPr>
            <w:r>
              <w:rPr>
                <w:color w:val="auto"/>
              </w:rPr>
              <w:t>FFn:7</w:t>
            </w:r>
          </w:p>
        </w:tc>
        <w:tc>
          <w:tcPr>
            <w:tcW w:w="3240" w:type="dxa"/>
          </w:tcPr>
          <w:p w14:paraId="25CB4D48" w14:textId="77777777" w:rsidR="00C54EF2" w:rsidRPr="00C54EF2" w:rsidRDefault="00604AF5" w:rsidP="00C54EF2">
            <w:pPr>
              <w:pStyle w:val="scriptNormal"/>
              <w:rPr>
                <w:color w:val="auto"/>
              </w:rPr>
            </w:pPr>
            <w:r>
              <w:rPr>
                <w:noProof/>
              </w:rPr>
              <w:drawing>
                <wp:inline distT="0" distB="0" distL="0" distR="0" wp14:anchorId="7270F48B" wp14:editId="72627E3E">
                  <wp:extent cx="152400" cy="152400"/>
                  <wp:effectExtent l="0" t="0" r="0" b="0"/>
                  <wp:docPr id="13"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8e6d56531f749871c0b1a307f54b9977" w:history="1">
              <w:r w:rsidR="008E73AE">
                <w:rPr>
                  <w:rStyle w:val="Hyperlink"/>
                  <w:color w:val="auto"/>
                </w:rPr>
                <w:t>Forward selected camera video stream terminated</w:t>
              </w:r>
            </w:hyperlink>
            <w:r w:rsidR="00BF7800">
              <w:rPr>
                <w:color w:val="auto"/>
              </w:rPr>
              <w:t xml:space="preserve"> &lt;&lt;</w:t>
            </w:r>
            <w:r w:rsidR="001F47AE">
              <w:rPr>
                <w:color w:val="auto"/>
              </w:rPr>
              <w:t>System Function</w:t>
            </w:r>
            <w:r w:rsidR="00BF7800">
              <w:rPr>
                <w:color w:val="auto"/>
              </w:rPr>
              <w:t>&gt;&gt;</w:t>
            </w:r>
          </w:p>
        </w:tc>
        <w:tc>
          <w:tcPr>
            <w:tcW w:w="4770" w:type="dxa"/>
          </w:tcPr>
          <w:p w14:paraId="036091C3" w14:textId="77777777" w:rsidR="00C54EF2" w:rsidRPr="00C54EF2" w:rsidRDefault="00D67406" w:rsidP="00C54EF2">
            <w:pPr>
              <w:pStyle w:val="scriptNormal"/>
              <w:rPr>
                <w:color w:val="auto"/>
              </w:rPr>
            </w:pPr>
            <w:r>
              <w:rPr>
                <w:color w:val="auto"/>
              </w:rPr>
              <w:t>Forward selecetd camera video stream terminated</w:t>
            </w:r>
          </w:p>
        </w:tc>
        <w:tc>
          <w:tcPr>
            <w:tcW w:w="792" w:type="dxa"/>
          </w:tcPr>
          <w:p w14:paraId="2AC487B6" w14:textId="77777777" w:rsidR="00E77D14" w:rsidRDefault="00E77D14"/>
        </w:tc>
      </w:tr>
      <w:tr w:rsidR="00D67406" w:rsidRPr="00C54EF2" w14:paraId="4CA06CEF" w14:textId="77777777" w:rsidTr="00393C96">
        <w:tc>
          <w:tcPr>
            <w:tcW w:w="1435" w:type="dxa"/>
          </w:tcPr>
          <w:p w14:paraId="4D2D862A" w14:textId="77777777" w:rsidR="00D67406" w:rsidRPr="00C54EF2" w:rsidRDefault="00D67406" w:rsidP="00D67406">
            <w:pPr>
              <w:pStyle w:val="scriptNormal"/>
              <w:rPr>
                <w:color w:val="auto"/>
              </w:rPr>
            </w:pPr>
            <w:r>
              <w:rPr>
                <w:color w:val="auto"/>
              </w:rPr>
              <w:t>FFn:8</w:t>
            </w:r>
          </w:p>
        </w:tc>
        <w:tc>
          <w:tcPr>
            <w:tcW w:w="3240" w:type="dxa"/>
          </w:tcPr>
          <w:p w14:paraId="6680E288" w14:textId="77777777" w:rsidR="00C54EF2" w:rsidRPr="00C54EF2" w:rsidRDefault="00604AF5" w:rsidP="00C54EF2">
            <w:pPr>
              <w:pStyle w:val="scriptNormal"/>
              <w:rPr>
                <w:color w:val="auto"/>
              </w:rPr>
            </w:pPr>
            <w:r>
              <w:rPr>
                <w:noProof/>
              </w:rPr>
              <w:drawing>
                <wp:inline distT="0" distB="0" distL="0" distR="0" wp14:anchorId="4791F334" wp14:editId="452BF445">
                  <wp:extent cx="152400" cy="152400"/>
                  <wp:effectExtent l="0" t="0" r="0" b="0"/>
                  <wp:docPr id="15"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9ec546f02505e3f82ff1420462291e42" w:history="1">
              <w:r w:rsidR="008E73AE">
                <w:rPr>
                  <w:rStyle w:val="Hyperlink"/>
                  <w:color w:val="auto"/>
                </w:rPr>
                <w:t>Terminate selected camera video stream</w:t>
              </w:r>
            </w:hyperlink>
            <w:r w:rsidR="00BF7800">
              <w:rPr>
                <w:color w:val="auto"/>
              </w:rPr>
              <w:t xml:space="preserve"> &lt;&lt;</w:t>
            </w:r>
            <w:r w:rsidR="001F47AE">
              <w:rPr>
                <w:color w:val="auto"/>
              </w:rPr>
              <w:t>System Function</w:t>
            </w:r>
            <w:r w:rsidR="00BF7800">
              <w:rPr>
                <w:color w:val="auto"/>
              </w:rPr>
              <w:t>&gt;&gt;</w:t>
            </w:r>
          </w:p>
        </w:tc>
        <w:tc>
          <w:tcPr>
            <w:tcW w:w="4770" w:type="dxa"/>
          </w:tcPr>
          <w:p w14:paraId="797F5D1C" w14:textId="77777777" w:rsidR="00C54EF2" w:rsidRPr="00C54EF2" w:rsidRDefault="00D67406" w:rsidP="00C54EF2">
            <w:pPr>
              <w:pStyle w:val="scriptNormal"/>
              <w:rPr>
                <w:color w:val="auto"/>
              </w:rPr>
            </w:pPr>
            <w:r>
              <w:rPr>
                <w:color w:val="auto"/>
              </w:rPr>
              <w:t>Terminate selected camera video stream</w:t>
            </w:r>
          </w:p>
        </w:tc>
        <w:tc>
          <w:tcPr>
            <w:tcW w:w="792" w:type="dxa"/>
          </w:tcPr>
          <w:p w14:paraId="2623F5FB" w14:textId="77777777" w:rsidR="00E77D14" w:rsidRDefault="00E77D14"/>
        </w:tc>
      </w:tr>
      <w:tr w:rsidR="00D67406" w:rsidRPr="00C54EF2" w14:paraId="6504CC7B" w14:textId="77777777" w:rsidTr="00393C96">
        <w:tc>
          <w:tcPr>
            <w:tcW w:w="1435" w:type="dxa"/>
          </w:tcPr>
          <w:p w14:paraId="417FE2FE" w14:textId="77777777" w:rsidR="00D67406" w:rsidRPr="00C54EF2" w:rsidRDefault="00D67406" w:rsidP="00D67406">
            <w:pPr>
              <w:pStyle w:val="scriptNormal"/>
              <w:rPr>
                <w:color w:val="auto"/>
              </w:rPr>
            </w:pPr>
            <w:r>
              <w:rPr>
                <w:color w:val="auto"/>
              </w:rPr>
              <w:t>FFn:9</w:t>
            </w:r>
          </w:p>
        </w:tc>
        <w:tc>
          <w:tcPr>
            <w:tcW w:w="3240" w:type="dxa"/>
          </w:tcPr>
          <w:p w14:paraId="6233FFC4" w14:textId="77777777" w:rsidR="00C54EF2" w:rsidRPr="00C54EF2" w:rsidRDefault="00604AF5" w:rsidP="00C54EF2">
            <w:pPr>
              <w:pStyle w:val="scriptNormal"/>
              <w:rPr>
                <w:color w:val="auto"/>
              </w:rPr>
            </w:pPr>
            <w:r>
              <w:rPr>
                <w:noProof/>
              </w:rPr>
              <w:drawing>
                <wp:inline distT="0" distB="0" distL="0" distR="0" wp14:anchorId="4246E7DD" wp14:editId="3539D93C">
                  <wp:extent cx="152400" cy="152400"/>
                  <wp:effectExtent l="0" t="0" r="0" b="0"/>
                  <wp:docPr id="17"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6df103e697764e16e5a3269ee8a9b0c5" w:history="1">
              <w:r w:rsidR="008E73AE">
                <w:rPr>
                  <w:rStyle w:val="Hyperlink"/>
                  <w:color w:val="auto"/>
                </w:rPr>
                <w:t>Set Sentinel feature to ON or OFF</w:t>
              </w:r>
            </w:hyperlink>
            <w:r w:rsidR="00BF7800">
              <w:rPr>
                <w:color w:val="auto"/>
              </w:rPr>
              <w:t xml:space="preserve"> &lt;&lt;</w:t>
            </w:r>
            <w:r w:rsidR="001F47AE">
              <w:rPr>
                <w:color w:val="auto"/>
              </w:rPr>
              <w:t>System Function</w:t>
            </w:r>
            <w:r w:rsidR="00BF7800">
              <w:rPr>
                <w:color w:val="auto"/>
              </w:rPr>
              <w:t>&gt;&gt;</w:t>
            </w:r>
          </w:p>
        </w:tc>
        <w:tc>
          <w:tcPr>
            <w:tcW w:w="4770" w:type="dxa"/>
          </w:tcPr>
          <w:p w14:paraId="7FE7E5B4" w14:textId="77777777" w:rsidR="00C54EF2" w:rsidRPr="00C54EF2" w:rsidRDefault="00D67406" w:rsidP="00C54EF2">
            <w:pPr>
              <w:pStyle w:val="scriptNormal"/>
              <w:rPr>
                <w:color w:val="auto"/>
              </w:rPr>
            </w:pPr>
            <w:r>
              <w:rPr>
                <w:color w:val="auto"/>
              </w:rPr>
              <w:t>Enable-disable sentinel feature( enable sentinel feature signal, out enable status confirmed, disable sentinel feature</w:t>
            </w:r>
          </w:p>
        </w:tc>
        <w:tc>
          <w:tcPr>
            <w:tcW w:w="792" w:type="dxa"/>
          </w:tcPr>
          <w:p w14:paraId="7E6432FB" w14:textId="77777777" w:rsidR="00E77D14" w:rsidRDefault="00E77D14"/>
        </w:tc>
      </w:tr>
      <w:tr w:rsidR="00D67406" w:rsidRPr="00C54EF2" w14:paraId="4F49DCAA" w14:textId="77777777" w:rsidTr="00393C96">
        <w:tc>
          <w:tcPr>
            <w:tcW w:w="1435" w:type="dxa"/>
          </w:tcPr>
          <w:p w14:paraId="042569EC" w14:textId="77777777" w:rsidR="00D67406" w:rsidRPr="00C54EF2" w:rsidRDefault="00D67406" w:rsidP="00D67406">
            <w:pPr>
              <w:pStyle w:val="scriptNormal"/>
              <w:rPr>
                <w:color w:val="auto"/>
              </w:rPr>
            </w:pPr>
            <w:r>
              <w:rPr>
                <w:color w:val="auto"/>
              </w:rPr>
              <w:t>FFn:10</w:t>
            </w:r>
          </w:p>
        </w:tc>
        <w:tc>
          <w:tcPr>
            <w:tcW w:w="3240" w:type="dxa"/>
          </w:tcPr>
          <w:p w14:paraId="2A5D310B" w14:textId="77777777" w:rsidR="00C54EF2" w:rsidRPr="00C54EF2" w:rsidRDefault="00604AF5" w:rsidP="00C54EF2">
            <w:pPr>
              <w:pStyle w:val="scriptNormal"/>
              <w:rPr>
                <w:color w:val="auto"/>
              </w:rPr>
            </w:pPr>
            <w:r>
              <w:rPr>
                <w:noProof/>
              </w:rPr>
              <w:drawing>
                <wp:inline distT="0" distB="0" distL="0" distR="0" wp14:anchorId="074FA55F" wp14:editId="1587E76F">
                  <wp:extent cx="152400" cy="152400"/>
                  <wp:effectExtent l="0" t="0" r="0" b="0"/>
                  <wp:docPr id="19"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b91761c0bfd7a931f677215649ba9470" w:history="1">
              <w:r w:rsidR="008E73AE">
                <w:rPr>
                  <w:rStyle w:val="Hyperlink"/>
                  <w:color w:val="auto"/>
                </w:rPr>
                <w:t>Request selected camera view</w:t>
              </w:r>
            </w:hyperlink>
            <w:r w:rsidR="00BF7800">
              <w:rPr>
                <w:color w:val="auto"/>
              </w:rPr>
              <w:t xml:space="preserve"> &lt;&lt;</w:t>
            </w:r>
            <w:r w:rsidR="001F47AE">
              <w:rPr>
                <w:color w:val="auto"/>
              </w:rPr>
              <w:t>System Function</w:t>
            </w:r>
            <w:r w:rsidR="00BF7800">
              <w:rPr>
                <w:color w:val="auto"/>
              </w:rPr>
              <w:t>&gt;&gt;</w:t>
            </w:r>
          </w:p>
        </w:tc>
        <w:tc>
          <w:tcPr>
            <w:tcW w:w="4770" w:type="dxa"/>
          </w:tcPr>
          <w:p w14:paraId="542F3036" w14:textId="77777777" w:rsidR="00C54EF2" w:rsidRPr="00C54EF2" w:rsidRDefault="00D67406" w:rsidP="00C54EF2">
            <w:pPr>
              <w:pStyle w:val="scriptNormal"/>
              <w:rPr>
                <w:color w:val="auto"/>
              </w:rPr>
            </w:pPr>
            <w:r>
              <w:rPr>
                <w:color w:val="auto"/>
              </w:rPr>
              <w:t>Request selected camera video stream</w:t>
            </w:r>
          </w:p>
        </w:tc>
        <w:tc>
          <w:tcPr>
            <w:tcW w:w="792" w:type="dxa"/>
          </w:tcPr>
          <w:p w14:paraId="315970D1" w14:textId="77777777" w:rsidR="00E77D14" w:rsidRDefault="00E77D14"/>
        </w:tc>
      </w:tr>
      <w:tr w:rsidR="00D67406" w:rsidRPr="00C54EF2" w14:paraId="0A237C57" w14:textId="77777777" w:rsidTr="00393C96">
        <w:tc>
          <w:tcPr>
            <w:tcW w:w="1435" w:type="dxa"/>
          </w:tcPr>
          <w:p w14:paraId="5FA33E52" w14:textId="77777777" w:rsidR="00D67406" w:rsidRPr="00C54EF2" w:rsidRDefault="00D67406" w:rsidP="00D67406">
            <w:pPr>
              <w:pStyle w:val="scriptNormal"/>
              <w:rPr>
                <w:color w:val="auto"/>
              </w:rPr>
            </w:pPr>
            <w:r>
              <w:rPr>
                <w:color w:val="auto"/>
              </w:rPr>
              <w:t>FFn:11</w:t>
            </w:r>
          </w:p>
        </w:tc>
        <w:tc>
          <w:tcPr>
            <w:tcW w:w="3240" w:type="dxa"/>
          </w:tcPr>
          <w:p w14:paraId="149AC475" w14:textId="77777777" w:rsidR="00C54EF2" w:rsidRPr="00C54EF2" w:rsidRDefault="00604AF5" w:rsidP="00C54EF2">
            <w:pPr>
              <w:pStyle w:val="scriptNormal"/>
              <w:rPr>
                <w:color w:val="auto"/>
              </w:rPr>
            </w:pPr>
            <w:r>
              <w:rPr>
                <w:noProof/>
              </w:rPr>
              <w:drawing>
                <wp:inline distT="0" distB="0" distL="0" distR="0" wp14:anchorId="19C65076" wp14:editId="68098F1D">
                  <wp:extent cx="152400" cy="152400"/>
                  <wp:effectExtent l="0" t="0" r="0" b="0"/>
                  <wp:docPr id="22"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63064c8b41b8152cb0b0dbfa17409c08" w:history="1">
              <w:r w:rsidR="008E73AE">
                <w:rPr>
                  <w:rStyle w:val="Hyperlink"/>
                  <w:color w:val="auto"/>
                </w:rPr>
                <w:t>Forward selected camera transmission</w:t>
              </w:r>
            </w:hyperlink>
            <w:r w:rsidR="00BF7800">
              <w:rPr>
                <w:color w:val="auto"/>
              </w:rPr>
              <w:t xml:space="preserve"> &lt;&lt;</w:t>
            </w:r>
            <w:r w:rsidR="001F47AE">
              <w:rPr>
                <w:color w:val="auto"/>
              </w:rPr>
              <w:t>System Function</w:t>
            </w:r>
            <w:r w:rsidR="00BF7800">
              <w:rPr>
                <w:color w:val="auto"/>
              </w:rPr>
              <w:t>&gt;&gt;</w:t>
            </w:r>
          </w:p>
        </w:tc>
        <w:tc>
          <w:tcPr>
            <w:tcW w:w="4770" w:type="dxa"/>
          </w:tcPr>
          <w:p w14:paraId="106F68DD" w14:textId="77777777" w:rsidR="00C54EF2" w:rsidRPr="00C54EF2" w:rsidRDefault="00D67406" w:rsidP="00C54EF2">
            <w:pPr>
              <w:pStyle w:val="scriptNormal"/>
              <w:rPr>
                <w:color w:val="auto"/>
              </w:rPr>
            </w:pPr>
            <w:r>
              <w:rPr>
                <w:color w:val="auto"/>
              </w:rPr>
              <w:t>Forward selected camera video stream</w:t>
            </w:r>
          </w:p>
        </w:tc>
        <w:tc>
          <w:tcPr>
            <w:tcW w:w="792" w:type="dxa"/>
          </w:tcPr>
          <w:p w14:paraId="1D16AE25" w14:textId="77777777" w:rsidR="00E77D14" w:rsidRDefault="00E77D14"/>
        </w:tc>
      </w:tr>
      <w:tr w:rsidR="00D67406" w:rsidRPr="00C54EF2" w14:paraId="6C54862B" w14:textId="77777777" w:rsidTr="00393C96">
        <w:tc>
          <w:tcPr>
            <w:tcW w:w="1435" w:type="dxa"/>
          </w:tcPr>
          <w:p w14:paraId="0E65C03E" w14:textId="77777777" w:rsidR="00D67406" w:rsidRPr="00C54EF2" w:rsidRDefault="00D67406" w:rsidP="00D67406">
            <w:pPr>
              <w:pStyle w:val="scriptNormal"/>
              <w:rPr>
                <w:color w:val="auto"/>
              </w:rPr>
            </w:pPr>
            <w:r>
              <w:rPr>
                <w:color w:val="auto"/>
              </w:rPr>
              <w:t>FFn:13</w:t>
            </w:r>
          </w:p>
        </w:tc>
        <w:tc>
          <w:tcPr>
            <w:tcW w:w="3240" w:type="dxa"/>
          </w:tcPr>
          <w:p w14:paraId="708CCB8F" w14:textId="77777777" w:rsidR="00C54EF2" w:rsidRPr="00C54EF2" w:rsidRDefault="00604AF5" w:rsidP="00C54EF2">
            <w:pPr>
              <w:pStyle w:val="scriptNormal"/>
              <w:rPr>
                <w:color w:val="auto"/>
              </w:rPr>
            </w:pPr>
            <w:r>
              <w:rPr>
                <w:noProof/>
              </w:rPr>
              <w:drawing>
                <wp:inline distT="0" distB="0" distL="0" distR="0" wp14:anchorId="51C439FB" wp14:editId="6FF121FB">
                  <wp:extent cx="152400" cy="152400"/>
                  <wp:effectExtent l="0" t="0" r="0" b="0"/>
                  <wp:docPr id="24"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2475d0ff960bdc1ddfa98416d920de4d" w:history="1">
              <w:r w:rsidR="008E73AE">
                <w:rPr>
                  <w:rStyle w:val="Hyperlink"/>
                  <w:color w:val="auto"/>
                </w:rPr>
                <w:t>Set all sentinel settings</w:t>
              </w:r>
            </w:hyperlink>
            <w:r w:rsidR="00BF7800">
              <w:rPr>
                <w:color w:val="auto"/>
              </w:rPr>
              <w:t xml:space="preserve"> &lt;&lt;</w:t>
            </w:r>
            <w:r w:rsidR="001F47AE">
              <w:rPr>
                <w:color w:val="auto"/>
              </w:rPr>
              <w:t>System Function</w:t>
            </w:r>
            <w:r w:rsidR="00BF7800">
              <w:rPr>
                <w:color w:val="auto"/>
              </w:rPr>
              <w:t>&gt;&gt;</w:t>
            </w:r>
          </w:p>
        </w:tc>
        <w:tc>
          <w:tcPr>
            <w:tcW w:w="4770" w:type="dxa"/>
          </w:tcPr>
          <w:p w14:paraId="646A2043" w14:textId="77777777" w:rsidR="00C54EF2" w:rsidRPr="00C54EF2" w:rsidRDefault="00D67406" w:rsidP="00C54EF2">
            <w:pPr>
              <w:pStyle w:val="scriptNormal"/>
              <w:rPr>
                <w:color w:val="auto"/>
              </w:rPr>
            </w:pPr>
            <w:r>
              <w:rPr>
                <w:color w:val="auto"/>
              </w:rPr>
              <w:t>Set all sentinel settings</w:t>
            </w:r>
          </w:p>
        </w:tc>
        <w:tc>
          <w:tcPr>
            <w:tcW w:w="792" w:type="dxa"/>
          </w:tcPr>
          <w:p w14:paraId="56649928" w14:textId="77777777" w:rsidR="00E77D14" w:rsidRDefault="00E77D14"/>
        </w:tc>
      </w:tr>
      <w:tr w:rsidR="00D67406" w:rsidRPr="00C54EF2" w14:paraId="4060447C" w14:textId="77777777" w:rsidTr="00393C96">
        <w:tc>
          <w:tcPr>
            <w:tcW w:w="1435" w:type="dxa"/>
          </w:tcPr>
          <w:p w14:paraId="01AC1C61" w14:textId="77777777" w:rsidR="00D67406" w:rsidRPr="00C54EF2" w:rsidRDefault="00D67406" w:rsidP="00D67406">
            <w:pPr>
              <w:pStyle w:val="scriptNormal"/>
              <w:rPr>
                <w:color w:val="auto"/>
              </w:rPr>
            </w:pPr>
            <w:r>
              <w:rPr>
                <w:color w:val="auto"/>
              </w:rPr>
              <w:t>FFn:14</w:t>
            </w:r>
          </w:p>
        </w:tc>
        <w:tc>
          <w:tcPr>
            <w:tcW w:w="3240" w:type="dxa"/>
          </w:tcPr>
          <w:p w14:paraId="42C97959" w14:textId="77777777" w:rsidR="00C54EF2" w:rsidRPr="00C54EF2" w:rsidRDefault="00604AF5" w:rsidP="00C54EF2">
            <w:pPr>
              <w:pStyle w:val="scriptNormal"/>
              <w:rPr>
                <w:color w:val="auto"/>
              </w:rPr>
            </w:pPr>
            <w:r>
              <w:rPr>
                <w:noProof/>
              </w:rPr>
              <w:drawing>
                <wp:inline distT="0" distB="0" distL="0" distR="0" wp14:anchorId="10B1852F" wp14:editId="054F1E3D">
                  <wp:extent cx="152400" cy="152400"/>
                  <wp:effectExtent l="0" t="0" r="0" b="0"/>
                  <wp:docPr id="26"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7ffa26c32f81f917bf011108c78ce7c0" w:history="1">
              <w:r w:rsidR="008E73AE">
                <w:rPr>
                  <w:rStyle w:val="Hyperlink"/>
                  <w:color w:val="auto"/>
                </w:rPr>
                <w:t>Allow Multiple User Details to be Entered - name, phone, order, vehicle</w:t>
              </w:r>
            </w:hyperlink>
            <w:r w:rsidR="00BF7800">
              <w:rPr>
                <w:color w:val="auto"/>
              </w:rPr>
              <w:t xml:space="preserve"> &lt;&lt;</w:t>
            </w:r>
            <w:r w:rsidR="001F47AE">
              <w:rPr>
                <w:color w:val="auto"/>
              </w:rPr>
              <w:t>System Function</w:t>
            </w:r>
            <w:r w:rsidR="00BF7800">
              <w:rPr>
                <w:color w:val="auto"/>
              </w:rPr>
              <w:t>&gt;&gt;</w:t>
            </w:r>
          </w:p>
        </w:tc>
        <w:tc>
          <w:tcPr>
            <w:tcW w:w="4770" w:type="dxa"/>
          </w:tcPr>
          <w:p w14:paraId="46412972" w14:textId="77777777" w:rsidR="00C54EF2" w:rsidRPr="00C54EF2" w:rsidRDefault="00D67406" w:rsidP="00C54EF2">
            <w:pPr>
              <w:pStyle w:val="scriptNormal"/>
              <w:rPr>
                <w:color w:val="auto"/>
              </w:rPr>
            </w:pPr>
            <w:r>
              <w:rPr>
                <w:color w:val="auto"/>
              </w:rPr>
              <w:t xml:space="preserve">Allow Entering and Monitoring of User Account and Security Information via App.  </w:t>
            </w:r>
          </w:p>
        </w:tc>
        <w:tc>
          <w:tcPr>
            <w:tcW w:w="792" w:type="dxa"/>
          </w:tcPr>
          <w:p w14:paraId="4CDFCA4A" w14:textId="77777777" w:rsidR="00E77D14" w:rsidRDefault="00E77D14"/>
        </w:tc>
      </w:tr>
      <w:tr w:rsidR="00D67406" w:rsidRPr="00C54EF2" w14:paraId="2A267DCB" w14:textId="77777777" w:rsidTr="00393C96">
        <w:tc>
          <w:tcPr>
            <w:tcW w:w="1435" w:type="dxa"/>
          </w:tcPr>
          <w:p w14:paraId="48302D73" w14:textId="77777777" w:rsidR="00D67406" w:rsidRPr="00C54EF2" w:rsidRDefault="00D67406" w:rsidP="00D67406">
            <w:pPr>
              <w:pStyle w:val="scriptNormal"/>
              <w:rPr>
                <w:color w:val="auto"/>
              </w:rPr>
            </w:pPr>
            <w:r>
              <w:rPr>
                <w:color w:val="auto"/>
              </w:rPr>
              <w:t>FFn:15</w:t>
            </w:r>
          </w:p>
        </w:tc>
        <w:tc>
          <w:tcPr>
            <w:tcW w:w="3240" w:type="dxa"/>
          </w:tcPr>
          <w:p w14:paraId="7B4C7DE6" w14:textId="77777777" w:rsidR="00C54EF2" w:rsidRPr="00C54EF2" w:rsidRDefault="00604AF5" w:rsidP="00C54EF2">
            <w:pPr>
              <w:pStyle w:val="scriptNormal"/>
              <w:rPr>
                <w:color w:val="auto"/>
              </w:rPr>
            </w:pPr>
            <w:r>
              <w:rPr>
                <w:noProof/>
              </w:rPr>
              <w:drawing>
                <wp:inline distT="0" distB="0" distL="0" distR="0" wp14:anchorId="4747CC8C" wp14:editId="287EEE27">
                  <wp:extent cx="152400" cy="152400"/>
                  <wp:effectExtent l="0" t="0" r="0" b="0"/>
                  <wp:docPr id="28"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71405daad9c234d8fac3961d461dbdc4" w:history="1">
              <w:r w:rsidR="008E73AE">
                <w:rPr>
                  <w:rStyle w:val="Hyperlink"/>
                  <w:color w:val="auto"/>
                </w:rPr>
                <w:t>Access videos in cloud</w:t>
              </w:r>
            </w:hyperlink>
            <w:r w:rsidR="00BF7800">
              <w:rPr>
                <w:color w:val="auto"/>
              </w:rPr>
              <w:t xml:space="preserve"> &lt;&lt;</w:t>
            </w:r>
            <w:r w:rsidR="001F47AE">
              <w:rPr>
                <w:color w:val="auto"/>
              </w:rPr>
              <w:t>System Function</w:t>
            </w:r>
            <w:r w:rsidR="00BF7800">
              <w:rPr>
                <w:color w:val="auto"/>
              </w:rPr>
              <w:t>&gt;&gt;</w:t>
            </w:r>
          </w:p>
        </w:tc>
        <w:tc>
          <w:tcPr>
            <w:tcW w:w="4770" w:type="dxa"/>
          </w:tcPr>
          <w:p w14:paraId="4086DAB0" w14:textId="77777777" w:rsidR="00C54EF2" w:rsidRPr="00C54EF2" w:rsidRDefault="00D67406" w:rsidP="00C54EF2">
            <w:pPr>
              <w:pStyle w:val="scriptNormal"/>
              <w:rPr>
                <w:color w:val="auto"/>
              </w:rPr>
            </w:pPr>
            <w:r>
              <w:rPr>
                <w:color w:val="auto"/>
              </w:rPr>
              <w:t>Play back videos recorded onto the jump drive attached to the USB hub/SYNC</w:t>
            </w:r>
          </w:p>
        </w:tc>
        <w:tc>
          <w:tcPr>
            <w:tcW w:w="792" w:type="dxa"/>
          </w:tcPr>
          <w:p w14:paraId="10806EC7" w14:textId="77777777" w:rsidR="00E77D14" w:rsidRDefault="00E77D14"/>
        </w:tc>
      </w:tr>
      <w:tr w:rsidR="00D67406" w:rsidRPr="00C54EF2" w14:paraId="6D9044DB" w14:textId="77777777" w:rsidTr="00393C96">
        <w:tc>
          <w:tcPr>
            <w:tcW w:w="1435" w:type="dxa"/>
          </w:tcPr>
          <w:p w14:paraId="21B4A2C0" w14:textId="77777777" w:rsidR="00D67406" w:rsidRPr="00C54EF2" w:rsidRDefault="00D67406" w:rsidP="00D67406">
            <w:pPr>
              <w:pStyle w:val="scriptNormal"/>
              <w:rPr>
                <w:color w:val="auto"/>
              </w:rPr>
            </w:pPr>
            <w:r>
              <w:rPr>
                <w:color w:val="auto"/>
              </w:rPr>
              <w:t>FFn:16</w:t>
            </w:r>
          </w:p>
        </w:tc>
        <w:tc>
          <w:tcPr>
            <w:tcW w:w="3240" w:type="dxa"/>
          </w:tcPr>
          <w:p w14:paraId="29D45699" w14:textId="77777777" w:rsidR="00C54EF2" w:rsidRPr="00C54EF2" w:rsidRDefault="00604AF5" w:rsidP="00C54EF2">
            <w:pPr>
              <w:pStyle w:val="scriptNormal"/>
              <w:rPr>
                <w:color w:val="auto"/>
              </w:rPr>
            </w:pPr>
            <w:r>
              <w:rPr>
                <w:noProof/>
              </w:rPr>
              <w:drawing>
                <wp:inline distT="0" distB="0" distL="0" distR="0" wp14:anchorId="28831919" wp14:editId="4866A022">
                  <wp:extent cx="152400" cy="152400"/>
                  <wp:effectExtent l="0" t="0" r="0" b="0"/>
                  <wp:docPr id="30"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4dcad614726a8cec59b8e2b13d763fe3" w:history="1">
              <w:r w:rsidR="008E73AE">
                <w:rPr>
                  <w:rStyle w:val="Hyperlink"/>
                  <w:color w:val="auto"/>
                </w:rPr>
                <w:t>Play video in USB</w:t>
              </w:r>
            </w:hyperlink>
            <w:r w:rsidR="00BF7800">
              <w:rPr>
                <w:color w:val="auto"/>
              </w:rPr>
              <w:t xml:space="preserve"> &lt;&lt;</w:t>
            </w:r>
            <w:r w:rsidR="001F47AE">
              <w:rPr>
                <w:color w:val="auto"/>
              </w:rPr>
              <w:t>System Function</w:t>
            </w:r>
            <w:r w:rsidR="00BF7800">
              <w:rPr>
                <w:color w:val="auto"/>
              </w:rPr>
              <w:t>&gt;&gt;</w:t>
            </w:r>
          </w:p>
        </w:tc>
        <w:tc>
          <w:tcPr>
            <w:tcW w:w="4770" w:type="dxa"/>
          </w:tcPr>
          <w:p w14:paraId="520B03EC" w14:textId="77777777" w:rsidR="00C54EF2" w:rsidRPr="00C54EF2" w:rsidRDefault="00D67406" w:rsidP="00C54EF2">
            <w:pPr>
              <w:pStyle w:val="scriptNormal"/>
              <w:rPr>
                <w:color w:val="auto"/>
              </w:rPr>
            </w:pPr>
            <w:r>
              <w:rPr>
                <w:color w:val="auto"/>
              </w:rPr>
              <w:t>Play back videos recorded onto the jump drive attached to the USB hub/SYNC</w:t>
            </w:r>
          </w:p>
        </w:tc>
        <w:tc>
          <w:tcPr>
            <w:tcW w:w="792" w:type="dxa"/>
          </w:tcPr>
          <w:p w14:paraId="0BA2547F" w14:textId="77777777" w:rsidR="00E77D14" w:rsidRDefault="00E77D14"/>
        </w:tc>
      </w:tr>
      <w:tr w:rsidR="00D67406" w:rsidRPr="00C54EF2" w14:paraId="204A70CE" w14:textId="77777777" w:rsidTr="00393C96">
        <w:tc>
          <w:tcPr>
            <w:tcW w:w="1435" w:type="dxa"/>
          </w:tcPr>
          <w:p w14:paraId="52AE72A7" w14:textId="77777777" w:rsidR="00D67406" w:rsidRPr="00C54EF2" w:rsidRDefault="00D67406" w:rsidP="00D67406">
            <w:pPr>
              <w:pStyle w:val="scriptNormal"/>
              <w:rPr>
                <w:color w:val="auto"/>
              </w:rPr>
            </w:pPr>
            <w:r>
              <w:rPr>
                <w:color w:val="auto"/>
              </w:rPr>
              <w:t>FFn:17</w:t>
            </w:r>
          </w:p>
        </w:tc>
        <w:tc>
          <w:tcPr>
            <w:tcW w:w="3240" w:type="dxa"/>
          </w:tcPr>
          <w:p w14:paraId="09715C7E" w14:textId="77777777" w:rsidR="00C54EF2" w:rsidRPr="00C54EF2" w:rsidRDefault="00604AF5" w:rsidP="00C54EF2">
            <w:pPr>
              <w:pStyle w:val="scriptNormal"/>
              <w:rPr>
                <w:color w:val="auto"/>
              </w:rPr>
            </w:pPr>
            <w:r>
              <w:rPr>
                <w:noProof/>
              </w:rPr>
              <w:drawing>
                <wp:inline distT="0" distB="0" distL="0" distR="0" wp14:anchorId="241A2034" wp14:editId="19523B4B">
                  <wp:extent cx="152400" cy="152400"/>
                  <wp:effectExtent l="0" t="0" r="0" b="0"/>
                  <wp:docPr id="32"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c6885f5ae36dfd50ff61a0ed6ddd5660" w:history="1">
              <w:r w:rsidR="008E73AE">
                <w:rPr>
                  <w:rStyle w:val="Hyperlink"/>
                  <w:color w:val="auto"/>
                </w:rPr>
                <w:t>Stop video in USB</w:t>
              </w:r>
            </w:hyperlink>
            <w:r w:rsidR="00BF7800">
              <w:rPr>
                <w:color w:val="auto"/>
              </w:rPr>
              <w:t xml:space="preserve"> &lt;&lt;</w:t>
            </w:r>
            <w:r w:rsidR="001F47AE">
              <w:rPr>
                <w:color w:val="auto"/>
              </w:rPr>
              <w:t>System Function</w:t>
            </w:r>
            <w:r w:rsidR="00BF7800">
              <w:rPr>
                <w:color w:val="auto"/>
              </w:rPr>
              <w:t>&gt;&gt;</w:t>
            </w:r>
          </w:p>
        </w:tc>
        <w:tc>
          <w:tcPr>
            <w:tcW w:w="4770" w:type="dxa"/>
          </w:tcPr>
          <w:p w14:paraId="5CF60FDC" w14:textId="77777777" w:rsidR="00C54EF2" w:rsidRPr="00C54EF2" w:rsidRDefault="00D67406" w:rsidP="00C54EF2">
            <w:pPr>
              <w:pStyle w:val="scriptNormal"/>
              <w:rPr>
                <w:color w:val="auto"/>
              </w:rPr>
            </w:pPr>
            <w:r>
              <w:rPr>
                <w:color w:val="auto"/>
              </w:rPr>
              <w:t>Stop playing video stored on the jump drive</w:t>
            </w:r>
          </w:p>
        </w:tc>
        <w:tc>
          <w:tcPr>
            <w:tcW w:w="792" w:type="dxa"/>
          </w:tcPr>
          <w:p w14:paraId="66CB4CB4" w14:textId="77777777" w:rsidR="00E77D14" w:rsidRDefault="00E77D14"/>
        </w:tc>
      </w:tr>
      <w:tr w:rsidR="00D67406" w:rsidRPr="00C54EF2" w14:paraId="7171BFA9" w14:textId="77777777" w:rsidTr="00393C96">
        <w:tc>
          <w:tcPr>
            <w:tcW w:w="1435" w:type="dxa"/>
          </w:tcPr>
          <w:p w14:paraId="62D65963" w14:textId="77777777" w:rsidR="00D67406" w:rsidRPr="00C54EF2" w:rsidRDefault="00D67406" w:rsidP="00D67406">
            <w:pPr>
              <w:pStyle w:val="scriptNormal"/>
              <w:rPr>
                <w:color w:val="auto"/>
              </w:rPr>
            </w:pPr>
            <w:r>
              <w:rPr>
                <w:color w:val="auto"/>
              </w:rPr>
              <w:t>FFn:18</w:t>
            </w:r>
          </w:p>
        </w:tc>
        <w:tc>
          <w:tcPr>
            <w:tcW w:w="3240" w:type="dxa"/>
          </w:tcPr>
          <w:p w14:paraId="543020E7" w14:textId="77777777" w:rsidR="00C54EF2" w:rsidRPr="00C54EF2" w:rsidRDefault="00604AF5" w:rsidP="00C54EF2">
            <w:pPr>
              <w:pStyle w:val="scriptNormal"/>
              <w:rPr>
                <w:color w:val="auto"/>
              </w:rPr>
            </w:pPr>
            <w:r>
              <w:rPr>
                <w:noProof/>
              </w:rPr>
              <w:drawing>
                <wp:inline distT="0" distB="0" distL="0" distR="0" wp14:anchorId="02B95BE8" wp14:editId="1C07747A">
                  <wp:extent cx="152400" cy="152400"/>
                  <wp:effectExtent l="0" t="0" r="0" b="0"/>
                  <wp:docPr id="34"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7de504c2d39e78a4ac97eea634ab7603" w:history="1">
              <w:r w:rsidR="008E73AE">
                <w:rPr>
                  <w:rStyle w:val="Hyperlink"/>
                  <w:color w:val="auto"/>
                </w:rPr>
                <w:t>Pause video in USB</w:t>
              </w:r>
            </w:hyperlink>
            <w:r w:rsidR="00BF7800">
              <w:rPr>
                <w:color w:val="auto"/>
              </w:rPr>
              <w:t xml:space="preserve"> &lt;&lt;</w:t>
            </w:r>
            <w:r w:rsidR="001F47AE">
              <w:rPr>
                <w:color w:val="auto"/>
              </w:rPr>
              <w:t>System Function</w:t>
            </w:r>
            <w:r w:rsidR="00BF7800">
              <w:rPr>
                <w:color w:val="auto"/>
              </w:rPr>
              <w:t>&gt;&gt;</w:t>
            </w:r>
          </w:p>
        </w:tc>
        <w:tc>
          <w:tcPr>
            <w:tcW w:w="4770" w:type="dxa"/>
          </w:tcPr>
          <w:p w14:paraId="556B1402" w14:textId="77777777" w:rsidR="00C54EF2" w:rsidRPr="00C54EF2" w:rsidRDefault="00D67406" w:rsidP="00C54EF2">
            <w:pPr>
              <w:pStyle w:val="scriptNormal"/>
              <w:rPr>
                <w:color w:val="auto"/>
              </w:rPr>
            </w:pPr>
            <w:r>
              <w:rPr>
                <w:color w:val="auto"/>
              </w:rPr>
              <w:t>pause video playback for data stored on the jump drive</w:t>
            </w:r>
          </w:p>
        </w:tc>
        <w:tc>
          <w:tcPr>
            <w:tcW w:w="792" w:type="dxa"/>
          </w:tcPr>
          <w:p w14:paraId="07EB859E" w14:textId="77777777" w:rsidR="00E77D14" w:rsidRDefault="00E77D14"/>
        </w:tc>
      </w:tr>
      <w:tr w:rsidR="00D67406" w:rsidRPr="00C54EF2" w14:paraId="3896D892" w14:textId="77777777" w:rsidTr="00393C96">
        <w:tc>
          <w:tcPr>
            <w:tcW w:w="1435" w:type="dxa"/>
          </w:tcPr>
          <w:p w14:paraId="33D29841" w14:textId="77777777" w:rsidR="00D67406" w:rsidRPr="00C54EF2" w:rsidRDefault="00D67406" w:rsidP="00D67406">
            <w:pPr>
              <w:pStyle w:val="scriptNormal"/>
              <w:rPr>
                <w:color w:val="auto"/>
              </w:rPr>
            </w:pPr>
            <w:r>
              <w:rPr>
                <w:color w:val="auto"/>
              </w:rPr>
              <w:t>FFn:19</w:t>
            </w:r>
          </w:p>
        </w:tc>
        <w:tc>
          <w:tcPr>
            <w:tcW w:w="3240" w:type="dxa"/>
          </w:tcPr>
          <w:p w14:paraId="3127B1C8" w14:textId="77777777" w:rsidR="00C54EF2" w:rsidRPr="00C54EF2" w:rsidRDefault="00604AF5" w:rsidP="00C54EF2">
            <w:pPr>
              <w:pStyle w:val="scriptNormal"/>
              <w:rPr>
                <w:color w:val="auto"/>
              </w:rPr>
            </w:pPr>
            <w:r>
              <w:rPr>
                <w:noProof/>
              </w:rPr>
              <w:drawing>
                <wp:inline distT="0" distB="0" distL="0" distR="0" wp14:anchorId="650C31B4" wp14:editId="1FDBBEE1">
                  <wp:extent cx="152400" cy="152400"/>
                  <wp:effectExtent l="0" t="0" r="0" b="0"/>
                  <wp:docPr id="36"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37b2e0240bc958ef8fce5474d8f1eb3a" w:history="1">
              <w:r w:rsidR="008E73AE">
                <w:rPr>
                  <w:rStyle w:val="Hyperlink"/>
                  <w:color w:val="auto"/>
                </w:rPr>
                <w:t>Delete video in USB</w:t>
              </w:r>
            </w:hyperlink>
            <w:r w:rsidR="00BF7800">
              <w:rPr>
                <w:color w:val="auto"/>
              </w:rPr>
              <w:t xml:space="preserve"> &lt;&lt;</w:t>
            </w:r>
            <w:r w:rsidR="001F47AE">
              <w:rPr>
                <w:color w:val="auto"/>
              </w:rPr>
              <w:t>System Function</w:t>
            </w:r>
            <w:r w:rsidR="00BF7800">
              <w:rPr>
                <w:color w:val="auto"/>
              </w:rPr>
              <w:t>&gt;&gt;</w:t>
            </w:r>
          </w:p>
        </w:tc>
        <w:tc>
          <w:tcPr>
            <w:tcW w:w="4770" w:type="dxa"/>
          </w:tcPr>
          <w:p w14:paraId="5ADC1A06" w14:textId="77777777" w:rsidR="00C54EF2" w:rsidRPr="00C54EF2" w:rsidRDefault="00D67406" w:rsidP="00C54EF2">
            <w:pPr>
              <w:pStyle w:val="scriptNormal"/>
              <w:rPr>
                <w:color w:val="auto"/>
              </w:rPr>
            </w:pPr>
            <w:r>
              <w:rPr>
                <w:color w:val="auto"/>
              </w:rPr>
              <w:t>Allow user to delete videos stored on the jump drive</w:t>
            </w:r>
          </w:p>
        </w:tc>
        <w:tc>
          <w:tcPr>
            <w:tcW w:w="792" w:type="dxa"/>
          </w:tcPr>
          <w:p w14:paraId="48DF4640" w14:textId="77777777" w:rsidR="00E77D14" w:rsidRDefault="00E77D14"/>
        </w:tc>
      </w:tr>
      <w:tr w:rsidR="00D67406" w:rsidRPr="00C54EF2" w14:paraId="6ABEA46F" w14:textId="77777777" w:rsidTr="00393C96">
        <w:tc>
          <w:tcPr>
            <w:tcW w:w="1435" w:type="dxa"/>
          </w:tcPr>
          <w:p w14:paraId="0DFF3248" w14:textId="77777777" w:rsidR="00D67406" w:rsidRPr="00C54EF2" w:rsidRDefault="00D67406" w:rsidP="00D67406">
            <w:pPr>
              <w:pStyle w:val="scriptNormal"/>
              <w:rPr>
                <w:color w:val="auto"/>
              </w:rPr>
            </w:pPr>
            <w:r>
              <w:rPr>
                <w:color w:val="auto"/>
              </w:rPr>
              <w:t>FFn:20</w:t>
            </w:r>
          </w:p>
        </w:tc>
        <w:tc>
          <w:tcPr>
            <w:tcW w:w="3240" w:type="dxa"/>
          </w:tcPr>
          <w:p w14:paraId="1238B473" w14:textId="77777777" w:rsidR="00C54EF2" w:rsidRPr="00C54EF2" w:rsidRDefault="00604AF5" w:rsidP="00C54EF2">
            <w:pPr>
              <w:pStyle w:val="scriptNormal"/>
              <w:rPr>
                <w:color w:val="auto"/>
              </w:rPr>
            </w:pPr>
            <w:r>
              <w:rPr>
                <w:noProof/>
              </w:rPr>
              <w:drawing>
                <wp:inline distT="0" distB="0" distL="0" distR="0" wp14:anchorId="4C367436" wp14:editId="6015177A">
                  <wp:extent cx="152400" cy="152400"/>
                  <wp:effectExtent l="0" t="0" r="0" b="0"/>
                  <wp:docPr id="38"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30298bbd5ee28c619494520e94ee18bf" w:history="1">
              <w:r w:rsidR="008E73AE">
                <w:rPr>
                  <w:rStyle w:val="Hyperlink"/>
                  <w:color w:val="auto"/>
                </w:rPr>
                <w:t>Play video in cloud</w:t>
              </w:r>
            </w:hyperlink>
            <w:r w:rsidR="00BF7800">
              <w:rPr>
                <w:color w:val="auto"/>
              </w:rPr>
              <w:t xml:space="preserve"> &lt;&lt;</w:t>
            </w:r>
            <w:r w:rsidR="001F47AE">
              <w:rPr>
                <w:color w:val="auto"/>
              </w:rPr>
              <w:t>System Function</w:t>
            </w:r>
            <w:r w:rsidR="00BF7800">
              <w:rPr>
                <w:color w:val="auto"/>
              </w:rPr>
              <w:t>&gt;&gt;</w:t>
            </w:r>
          </w:p>
        </w:tc>
        <w:tc>
          <w:tcPr>
            <w:tcW w:w="4770" w:type="dxa"/>
          </w:tcPr>
          <w:p w14:paraId="246F4D69" w14:textId="77777777" w:rsidR="00C54EF2" w:rsidRPr="00C54EF2" w:rsidRDefault="00D67406" w:rsidP="00C54EF2">
            <w:pPr>
              <w:pStyle w:val="scriptNormal"/>
              <w:rPr>
                <w:color w:val="auto"/>
              </w:rPr>
            </w:pPr>
            <w:r>
              <w:rPr>
                <w:color w:val="auto"/>
              </w:rPr>
              <w:t>Allow the user to play videos stored on the cloud</w:t>
            </w:r>
          </w:p>
        </w:tc>
        <w:tc>
          <w:tcPr>
            <w:tcW w:w="792" w:type="dxa"/>
          </w:tcPr>
          <w:p w14:paraId="5CF9805F" w14:textId="77777777" w:rsidR="00E77D14" w:rsidRDefault="00E77D14"/>
        </w:tc>
      </w:tr>
      <w:tr w:rsidR="00D67406" w:rsidRPr="00C54EF2" w14:paraId="5C7C60BC" w14:textId="77777777" w:rsidTr="00393C96">
        <w:tc>
          <w:tcPr>
            <w:tcW w:w="1435" w:type="dxa"/>
          </w:tcPr>
          <w:p w14:paraId="2EB7340E" w14:textId="77777777" w:rsidR="00D67406" w:rsidRPr="00C54EF2" w:rsidRDefault="00D67406" w:rsidP="00D67406">
            <w:pPr>
              <w:pStyle w:val="scriptNormal"/>
              <w:rPr>
                <w:color w:val="auto"/>
              </w:rPr>
            </w:pPr>
            <w:r>
              <w:rPr>
                <w:color w:val="auto"/>
              </w:rPr>
              <w:t>FFn:21</w:t>
            </w:r>
          </w:p>
        </w:tc>
        <w:tc>
          <w:tcPr>
            <w:tcW w:w="3240" w:type="dxa"/>
          </w:tcPr>
          <w:p w14:paraId="4554CEFC" w14:textId="77777777" w:rsidR="00C54EF2" w:rsidRPr="00C54EF2" w:rsidRDefault="00604AF5" w:rsidP="00C54EF2">
            <w:pPr>
              <w:pStyle w:val="scriptNormal"/>
              <w:rPr>
                <w:color w:val="auto"/>
              </w:rPr>
            </w:pPr>
            <w:r>
              <w:rPr>
                <w:noProof/>
              </w:rPr>
              <w:drawing>
                <wp:inline distT="0" distB="0" distL="0" distR="0" wp14:anchorId="243297B0" wp14:editId="43F1F1C9">
                  <wp:extent cx="152400" cy="152400"/>
                  <wp:effectExtent l="0" t="0" r="0" b="0"/>
                  <wp:docPr id="40"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0c6ca26846a0bd99a5ce7eee58f1f2a3" w:history="1">
              <w:r w:rsidR="008E73AE">
                <w:rPr>
                  <w:rStyle w:val="Hyperlink"/>
                  <w:color w:val="auto"/>
                </w:rPr>
                <w:t>Stop video in cloud</w:t>
              </w:r>
            </w:hyperlink>
            <w:r w:rsidR="00BF7800">
              <w:rPr>
                <w:color w:val="auto"/>
              </w:rPr>
              <w:t xml:space="preserve"> &lt;&lt;</w:t>
            </w:r>
            <w:r w:rsidR="001F47AE">
              <w:rPr>
                <w:color w:val="auto"/>
              </w:rPr>
              <w:t>System Function</w:t>
            </w:r>
            <w:r w:rsidR="00BF7800">
              <w:rPr>
                <w:color w:val="auto"/>
              </w:rPr>
              <w:t>&gt;&gt;</w:t>
            </w:r>
          </w:p>
        </w:tc>
        <w:tc>
          <w:tcPr>
            <w:tcW w:w="4770" w:type="dxa"/>
          </w:tcPr>
          <w:p w14:paraId="6195617A" w14:textId="77777777" w:rsidR="00C54EF2" w:rsidRPr="00C54EF2" w:rsidRDefault="00D67406" w:rsidP="00C54EF2">
            <w:pPr>
              <w:pStyle w:val="scriptNormal"/>
              <w:rPr>
                <w:color w:val="auto"/>
              </w:rPr>
            </w:pPr>
            <w:r>
              <w:rPr>
                <w:color w:val="auto"/>
              </w:rPr>
              <w:t>Allow the user to stop playing videos stored in the cloud</w:t>
            </w:r>
          </w:p>
        </w:tc>
        <w:tc>
          <w:tcPr>
            <w:tcW w:w="792" w:type="dxa"/>
          </w:tcPr>
          <w:p w14:paraId="3AC96D8C" w14:textId="77777777" w:rsidR="00E77D14" w:rsidRDefault="00E77D14"/>
        </w:tc>
      </w:tr>
      <w:tr w:rsidR="00D67406" w:rsidRPr="00C54EF2" w14:paraId="72ABC10D" w14:textId="77777777" w:rsidTr="00393C96">
        <w:tc>
          <w:tcPr>
            <w:tcW w:w="1435" w:type="dxa"/>
          </w:tcPr>
          <w:p w14:paraId="2A97F413" w14:textId="77777777" w:rsidR="00D67406" w:rsidRPr="00C54EF2" w:rsidRDefault="00D67406" w:rsidP="00D67406">
            <w:pPr>
              <w:pStyle w:val="scriptNormal"/>
              <w:rPr>
                <w:color w:val="auto"/>
              </w:rPr>
            </w:pPr>
            <w:r>
              <w:rPr>
                <w:color w:val="auto"/>
              </w:rPr>
              <w:t>FFn:22</w:t>
            </w:r>
          </w:p>
        </w:tc>
        <w:tc>
          <w:tcPr>
            <w:tcW w:w="3240" w:type="dxa"/>
          </w:tcPr>
          <w:p w14:paraId="227B4656" w14:textId="77777777" w:rsidR="00C54EF2" w:rsidRPr="00C54EF2" w:rsidRDefault="00604AF5" w:rsidP="00C54EF2">
            <w:pPr>
              <w:pStyle w:val="scriptNormal"/>
              <w:rPr>
                <w:color w:val="auto"/>
              </w:rPr>
            </w:pPr>
            <w:r>
              <w:rPr>
                <w:noProof/>
              </w:rPr>
              <w:drawing>
                <wp:inline distT="0" distB="0" distL="0" distR="0" wp14:anchorId="33D5845C" wp14:editId="21439D2F">
                  <wp:extent cx="152400" cy="152400"/>
                  <wp:effectExtent l="0" t="0" r="0" b="0"/>
                  <wp:docPr id="42"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e4246ac77aeb78c343a3a935499933ee" w:history="1">
              <w:r w:rsidR="008E73AE">
                <w:rPr>
                  <w:rStyle w:val="Hyperlink"/>
                  <w:color w:val="auto"/>
                </w:rPr>
                <w:t>Access videos in USB</w:t>
              </w:r>
            </w:hyperlink>
            <w:r w:rsidR="00BF7800">
              <w:rPr>
                <w:color w:val="auto"/>
              </w:rPr>
              <w:t xml:space="preserve"> &lt;&lt;</w:t>
            </w:r>
            <w:r w:rsidR="001F47AE">
              <w:rPr>
                <w:color w:val="auto"/>
              </w:rPr>
              <w:t>System Function</w:t>
            </w:r>
            <w:r w:rsidR="00BF7800">
              <w:rPr>
                <w:color w:val="auto"/>
              </w:rPr>
              <w:t>&gt;&gt;</w:t>
            </w:r>
          </w:p>
        </w:tc>
        <w:tc>
          <w:tcPr>
            <w:tcW w:w="4770" w:type="dxa"/>
          </w:tcPr>
          <w:p w14:paraId="6E460504" w14:textId="77777777" w:rsidR="00C54EF2" w:rsidRPr="00C54EF2" w:rsidRDefault="00D67406" w:rsidP="00C54EF2">
            <w:pPr>
              <w:pStyle w:val="scriptNormal"/>
              <w:rPr>
                <w:color w:val="auto"/>
              </w:rPr>
            </w:pPr>
            <w:r>
              <w:rPr>
                <w:color w:val="auto"/>
              </w:rPr>
              <w:t>Allow the user to access videos stored on the jump drive</w:t>
            </w:r>
          </w:p>
        </w:tc>
        <w:tc>
          <w:tcPr>
            <w:tcW w:w="792" w:type="dxa"/>
          </w:tcPr>
          <w:p w14:paraId="0F3B5800" w14:textId="77777777" w:rsidR="00E77D14" w:rsidRDefault="00E77D14"/>
        </w:tc>
      </w:tr>
      <w:tr w:rsidR="00D67406" w:rsidRPr="00C54EF2" w14:paraId="18CCF23B" w14:textId="77777777" w:rsidTr="00393C96">
        <w:tc>
          <w:tcPr>
            <w:tcW w:w="1435" w:type="dxa"/>
          </w:tcPr>
          <w:p w14:paraId="421A13BF" w14:textId="77777777" w:rsidR="00D67406" w:rsidRPr="00C54EF2" w:rsidRDefault="00D67406" w:rsidP="00D67406">
            <w:pPr>
              <w:pStyle w:val="scriptNormal"/>
              <w:rPr>
                <w:color w:val="auto"/>
              </w:rPr>
            </w:pPr>
            <w:r>
              <w:rPr>
                <w:color w:val="auto"/>
              </w:rPr>
              <w:t>FFn:23</w:t>
            </w:r>
          </w:p>
        </w:tc>
        <w:tc>
          <w:tcPr>
            <w:tcW w:w="3240" w:type="dxa"/>
          </w:tcPr>
          <w:p w14:paraId="7D746252" w14:textId="77777777" w:rsidR="00C54EF2" w:rsidRPr="00C54EF2" w:rsidRDefault="00604AF5" w:rsidP="00C54EF2">
            <w:pPr>
              <w:pStyle w:val="scriptNormal"/>
              <w:rPr>
                <w:color w:val="auto"/>
              </w:rPr>
            </w:pPr>
            <w:r>
              <w:rPr>
                <w:noProof/>
              </w:rPr>
              <w:drawing>
                <wp:inline distT="0" distB="0" distL="0" distR="0" wp14:anchorId="39F1CCCC" wp14:editId="0C4A74D8">
                  <wp:extent cx="152400" cy="152400"/>
                  <wp:effectExtent l="0" t="0" r="0" b="0"/>
                  <wp:docPr id="44"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9d85aa637eb15f7ecf84c165ee6d503c" w:history="1">
              <w:r w:rsidR="008E73AE">
                <w:rPr>
                  <w:rStyle w:val="Hyperlink"/>
                  <w:color w:val="auto"/>
                </w:rPr>
                <w:t>Delete video in cloud</w:t>
              </w:r>
            </w:hyperlink>
            <w:r w:rsidR="00BF7800">
              <w:rPr>
                <w:color w:val="auto"/>
              </w:rPr>
              <w:t xml:space="preserve"> &lt;&lt;</w:t>
            </w:r>
            <w:r w:rsidR="001F47AE">
              <w:rPr>
                <w:color w:val="auto"/>
              </w:rPr>
              <w:t>System Function</w:t>
            </w:r>
            <w:r w:rsidR="00BF7800">
              <w:rPr>
                <w:color w:val="auto"/>
              </w:rPr>
              <w:t>&gt;&gt;</w:t>
            </w:r>
          </w:p>
        </w:tc>
        <w:tc>
          <w:tcPr>
            <w:tcW w:w="4770" w:type="dxa"/>
          </w:tcPr>
          <w:p w14:paraId="74ECDF1E" w14:textId="77777777" w:rsidR="00C54EF2" w:rsidRPr="00C54EF2" w:rsidRDefault="00D67406" w:rsidP="00C54EF2">
            <w:pPr>
              <w:pStyle w:val="scriptNormal"/>
              <w:rPr>
                <w:color w:val="auto"/>
              </w:rPr>
            </w:pPr>
            <w:r>
              <w:rPr>
                <w:color w:val="auto"/>
              </w:rPr>
              <w:t>Allow the user to delete videos stored on the cloud</w:t>
            </w:r>
          </w:p>
        </w:tc>
        <w:tc>
          <w:tcPr>
            <w:tcW w:w="792" w:type="dxa"/>
          </w:tcPr>
          <w:p w14:paraId="3E388180" w14:textId="77777777" w:rsidR="00E77D14" w:rsidRDefault="00E77D14"/>
        </w:tc>
      </w:tr>
      <w:tr w:rsidR="00D67406" w:rsidRPr="00C54EF2" w14:paraId="684F1E74" w14:textId="77777777" w:rsidTr="00393C96">
        <w:tc>
          <w:tcPr>
            <w:tcW w:w="1435" w:type="dxa"/>
          </w:tcPr>
          <w:p w14:paraId="09757609" w14:textId="77777777" w:rsidR="00D67406" w:rsidRPr="00C54EF2" w:rsidRDefault="00D67406" w:rsidP="00D67406">
            <w:pPr>
              <w:pStyle w:val="scriptNormal"/>
              <w:rPr>
                <w:color w:val="auto"/>
              </w:rPr>
            </w:pPr>
            <w:r>
              <w:rPr>
                <w:color w:val="auto"/>
              </w:rPr>
              <w:t>FFn:24</w:t>
            </w:r>
          </w:p>
        </w:tc>
        <w:tc>
          <w:tcPr>
            <w:tcW w:w="3240" w:type="dxa"/>
          </w:tcPr>
          <w:p w14:paraId="7A3DFE60" w14:textId="77777777" w:rsidR="00C54EF2" w:rsidRPr="00C54EF2" w:rsidRDefault="00604AF5" w:rsidP="00C54EF2">
            <w:pPr>
              <w:pStyle w:val="scriptNormal"/>
              <w:rPr>
                <w:color w:val="auto"/>
              </w:rPr>
            </w:pPr>
            <w:r>
              <w:rPr>
                <w:noProof/>
              </w:rPr>
              <w:drawing>
                <wp:inline distT="0" distB="0" distL="0" distR="0" wp14:anchorId="1F7147EE" wp14:editId="57E1378C">
                  <wp:extent cx="152400" cy="152400"/>
                  <wp:effectExtent l="0" t="0" r="0" b="0"/>
                  <wp:docPr id="46"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6d67b786ced8d2479dafbf64098edeb8" w:history="1">
              <w:r w:rsidR="008E73AE">
                <w:rPr>
                  <w:rStyle w:val="Hyperlink"/>
                  <w:color w:val="auto"/>
                </w:rPr>
                <w:t>Pause video in cloud</w:t>
              </w:r>
            </w:hyperlink>
            <w:r w:rsidR="00BF7800">
              <w:rPr>
                <w:color w:val="auto"/>
              </w:rPr>
              <w:t xml:space="preserve"> &lt;&lt;</w:t>
            </w:r>
            <w:r w:rsidR="001F47AE">
              <w:rPr>
                <w:color w:val="auto"/>
              </w:rPr>
              <w:t>System Function</w:t>
            </w:r>
            <w:r w:rsidR="00BF7800">
              <w:rPr>
                <w:color w:val="auto"/>
              </w:rPr>
              <w:t>&gt;&gt;</w:t>
            </w:r>
          </w:p>
        </w:tc>
        <w:tc>
          <w:tcPr>
            <w:tcW w:w="4770" w:type="dxa"/>
          </w:tcPr>
          <w:p w14:paraId="3754912D" w14:textId="77777777" w:rsidR="00C54EF2" w:rsidRPr="00C54EF2" w:rsidRDefault="00D67406" w:rsidP="00C54EF2">
            <w:pPr>
              <w:pStyle w:val="scriptNormal"/>
              <w:rPr>
                <w:color w:val="auto"/>
              </w:rPr>
            </w:pPr>
            <w:r>
              <w:rPr>
                <w:color w:val="auto"/>
              </w:rPr>
              <w:t>Allow the user to pause video playback for videos stored on the cloud</w:t>
            </w:r>
          </w:p>
        </w:tc>
        <w:tc>
          <w:tcPr>
            <w:tcW w:w="792" w:type="dxa"/>
          </w:tcPr>
          <w:p w14:paraId="42523F31" w14:textId="77777777" w:rsidR="00E77D14" w:rsidRDefault="00E77D14"/>
        </w:tc>
      </w:tr>
      <w:tr w:rsidR="00D67406" w:rsidRPr="00C54EF2" w14:paraId="3986BD94" w14:textId="77777777" w:rsidTr="00393C96">
        <w:tc>
          <w:tcPr>
            <w:tcW w:w="1435" w:type="dxa"/>
          </w:tcPr>
          <w:p w14:paraId="3E50384F" w14:textId="77777777" w:rsidR="00D67406" w:rsidRPr="00C54EF2" w:rsidRDefault="00D67406" w:rsidP="00D67406">
            <w:pPr>
              <w:pStyle w:val="scriptNormal"/>
              <w:rPr>
                <w:color w:val="auto"/>
              </w:rPr>
            </w:pPr>
            <w:r>
              <w:rPr>
                <w:color w:val="auto"/>
              </w:rPr>
              <w:t>FFn:25</w:t>
            </w:r>
          </w:p>
        </w:tc>
        <w:tc>
          <w:tcPr>
            <w:tcW w:w="3240" w:type="dxa"/>
          </w:tcPr>
          <w:p w14:paraId="268D0551" w14:textId="77777777" w:rsidR="00C54EF2" w:rsidRPr="00C54EF2" w:rsidRDefault="00604AF5" w:rsidP="00C54EF2">
            <w:pPr>
              <w:pStyle w:val="scriptNormal"/>
              <w:rPr>
                <w:color w:val="auto"/>
              </w:rPr>
            </w:pPr>
            <w:r>
              <w:rPr>
                <w:noProof/>
              </w:rPr>
              <w:drawing>
                <wp:inline distT="0" distB="0" distL="0" distR="0" wp14:anchorId="761CD7A3" wp14:editId="4B8989FE">
                  <wp:extent cx="152400" cy="152400"/>
                  <wp:effectExtent l="0" t="0" r="0" b="0"/>
                  <wp:docPr id="48"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1ab9bfa0d3d9cee5d51ce39de099b13b" w:history="1">
              <w:r w:rsidR="008E73AE">
                <w:rPr>
                  <w:rStyle w:val="Hyperlink"/>
                  <w:color w:val="auto"/>
                </w:rPr>
                <w:t>Filter videos in cloud-time based</w:t>
              </w:r>
            </w:hyperlink>
            <w:r w:rsidR="00BF7800">
              <w:rPr>
                <w:color w:val="auto"/>
              </w:rPr>
              <w:t xml:space="preserve"> &lt;&lt;</w:t>
            </w:r>
            <w:r w:rsidR="001F47AE">
              <w:rPr>
                <w:color w:val="auto"/>
              </w:rPr>
              <w:t>System Function</w:t>
            </w:r>
            <w:r w:rsidR="00BF7800">
              <w:rPr>
                <w:color w:val="auto"/>
              </w:rPr>
              <w:t>&gt;&gt;</w:t>
            </w:r>
          </w:p>
        </w:tc>
        <w:tc>
          <w:tcPr>
            <w:tcW w:w="4770" w:type="dxa"/>
          </w:tcPr>
          <w:p w14:paraId="0B11CD5F" w14:textId="77777777" w:rsidR="00C54EF2" w:rsidRPr="00C54EF2" w:rsidRDefault="00D67406" w:rsidP="00C54EF2">
            <w:pPr>
              <w:pStyle w:val="scriptNormal"/>
              <w:rPr>
                <w:color w:val="auto"/>
              </w:rPr>
            </w:pPr>
            <w:r>
              <w:rPr>
                <w:color w:val="auto"/>
              </w:rPr>
              <w:t>Allow the user to filter videos stored on the cloud by the time of recording</w:t>
            </w:r>
          </w:p>
        </w:tc>
        <w:tc>
          <w:tcPr>
            <w:tcW w:w="792" w:type="dxa"/>
          </w:tcPr>
          <w:p w14:paraId="450059ED" w14:textId="77777777" w:rsidR="00E77D14" w:rsidRDefault="00E77D14"/>
        </w:tc>
      </w:tr>
      <w:tr w:rsidR="00D67406" w:rsidRPr="00C54EF2" w14:paraId="4408C61F" w14:textId="77777777" w:rsidTr="00393C96">
        <w:tc>
          <w:tcPr>
            <w:tcW w:w="1435" w:type="dxa"/>
          </w:tcPr>
          <w:p w14:paraId="0123A080" w14:textId="77777777" w:rsidR="00D67406" w:rsidRPr="00C54EF2" w:rsidRDefault="00D67406" w:rsidP="00D67406">
            <w:pPr>
              <w:pStyle w:val="scriptNormal"/>
              <w:rPr>
                <w:color w:val="auto"/>
              </w:rPr>
            </w:pPr>
            <w:r>
              <w:rPr>
                <w:color w:val="auto"/>
              </w:rPr>
              <w:t>FFn:27</w:t>
            </w:r>
          </w:p>
        </w:tc>
        <w:tc>
          <w:tcPr>
            <w:tcW w:w="3240" w:type="dxa"/>
          </w:tcPr>
          <w:p w14:paraId="4ED0F7C9" w14:textId="77777777" w:rsidR="00C54EF2" w:rsidRPr="00C54EF2" w:rsidRDefault="00604AF5" w:rsidP="00C54EF2">
            <w:pPr>
              <w:pStyle w:val="scriptNormal"/>
              <w:rPr>
                <w:color w:val="auto"/>
              </w:rPr>
            </w:pPr>
            <w:r>
              <w:rPr>
                <w:noProof/>
              </w:rPr>
              <w:drawing>
                <wp:inline distT="0" distB="0" distL="0" distR="0" wp14:anchorId="767F9FD3" wp14:editId="19235798">
                  <wp:extent cx="152400" cy="152400"/>
                  <wp:effectExtent l="0" t="0" r="0" b="0"/>
                  <wp:docPr id="50"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c15e762de6509c56304fb1fc7ea55e21" w:history="1">
              <w:r w:rsidR="008E73AE">
                <w:rPr>
                  <w:rStyle w:val="Hyperlink"/>
                  <w:color w:val="auto"/>
                </w:rPr>
                <w:t>Allow OTA updates</w:t>
              </w:r>
            </w:hyperlink>
            <w:r w:rsidR="00BF7800">
              <w:rPr>
                <w:color w:val="auto"/>
              </w:rPr>
              <w:t xml:space="preserve"> &lt;&lt;</w:t>
            </w:r>
            <w:r w:rsidR="001F47AE">
              <w:rPr>
                <w:color w:val="auto"/>
              </w:rPr>
              <w:t>System Function</w:t>
            </w:r>
            <w:r w:rsidR="00BF7800">
              <w:rPr>
                <w:color w:val="auto"/>
              </w:rPr>
              <w:t>&gt;&gt;</w:t>
            </w:r>
          </w:p>
        </w:tc>
        <w:tc>
          <w:tcPr>
            <w:tcW w:w="4770" w:type="dxa"/>
          </w:tcPr>
          <w:p w14:paraId="41BEB715" w14:textId="77777777" w:rsidR="00C54EF2" w:rsidRPr="00C54EF2" w:rsidRDefault="00D67406" w:rsidP="00C54EF2">
            <w:pPr>
              <w:pStyle w:val="scriptNormal"/>
              <w:rPr>
                <w:color w:val="auto"/>
              </w:rPr>
            </w:pPr>
            <w:r>
              <w:rPr>
                <w:color w:val="auto"/>
              </w:rPr>
              <w:t>Allow the Sentinel software to be updated over-the-air</w:t>
            </w:r>
          </w:p>
        </w:tc>
        <w:tc>
          <w:tcPr>
            <w:tcW w:w="792" w:type="dxa"/>
          </w:tcPr>
          <w:p w14:paraId="4C82767F" w14:textId="77777777" w:rsidR="00E77D14" w:rsidRDefault="00E77D14"/>
        </w:tc>
      </w:tr>
      <w:tr w:rsidR="00D67406" w:rsidRPr="00C54EF2" w14:paraId="6D1EB5C7" w14:textId="77777777" w:rsidTr="00393C96">
        <w:tc>
          <w:tcPr>
            <w:tcW w:w="1435" w:type="dxa"/>
          </w:tcPr>
          <w:p w14:paraId="1FA560E4" w14:textId="77777777" w:rsidR="00D67406" w:rsidRPr="00C54EF2" w:rsidRDefault="00D67406" w:rsidP="00D67406">
            <w:pPr>
              <w:pStyle w:val="scriptNormal"/>
              <w:rPr>
                <w:color w:val="auto"/>
              </w:rPr>
            </w:pPr>
            <w:r>
              <w:rPr>
                <w:color w:val="auto"/>
              </w:rPr>
              <w:lastRenderedPageBreak/>
              <w:t>FFn:28</w:t>
            </w:r>
          </w:p>
        </w:tc>
        <w:tc>
          <w:tcPr>
            <w:tcW w:w="3240" w:type="dxa"/>
          </w:tcPr>
          <w:p w14:paraId="2682C533" w14:textId="77777777" w:rsidR="00C54EF2" w:rsidRPr="00C54EF2" w:rsidRDefault="00604AF5" w:rsidP="00C54EF2">
            <w:pPr>
              <w:pStyle w:val="scriptNormal"/>
              <w:rPr>
                <w:color w:val="auto"/>
              </w:rPr>
            </w:pPr>
            <w:r>
              <w:rPr>
                <w:noProof/>
              </w:rPr>
              <w:drawing>
                <wp:inline distT="0" distB="0" distL="0" distR="0" wp14:anchorId="7BE41218" wp14:editId="7797258A">
                  <wp:extent cx="152400" cy="152400"/>
                  <wp:effectExtent l="0" t="0" r="0" b="0"/>
                  <wp:docPr id="52"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bf08380feaecaeea691fcfe4d9bee905" w:history="1">
              <w:r w:rsidR="008E73AE">
                <w:rPr>
                  <w:rStyle w:val="Hyperlink"/>
                  <w:color w:val="auto"/>
                </w:rPr>
                <w:t>Allow exit from vehicle after requesting Sentinel operation</w:t>
              </w:r>
            </w:hyperlink>
            <w:r w:rsidR="00BF7800">
              <w:rPr>
                <w:color w:val="auto"/>
              </w:rPr>
              <w:t xml:space="preserve"> &lt;&lt;</w:t>
            </w:r>
            <w:r w:rsidR="001F47AE">
              <w:rPr>
                <w:color w:val="auto"/>
              </w:rPr>
              <w:t>System Function</w:t>
            </w:r>
            <w:r w:rsidR="00BF7800">
              <w:rPr>
                <w:color w:val="auto"/>
              </w:rPr>
              <w:t>&gt;&gt;</w:t>
            </w:r>
          </w:p>
        </w:tc>
        <w:tc>
          <w:tcPr>
            <w:tcW w:w="4770" w:type="dxa"/>
          </w:tcPr>
          <w:p w14:paraId="01D3FC1D" w14:textId="77777777" w:rsidR="00C54EF2" w:rsidRPr="00C54EF2" w:rsidRDefault="00D67406" w:rsidP="00C54EF2">
            <w:pPr>
              <w:pStyle w:val="scriptNormal"/>
              <w:rPr>
                <w:color w:val="auto"/>
              </w:rPr>
            </w:pPr>
            <w:r>
              <w:rPr>
                <w:color w:val="auto"/>
              </w:rPr>
              <w:t>Allow the user to exit the vehicle without triggering Sentinel operation</w:t>
            </w:r>
          </w:p>
        </w:tc>
        <w:tc>
          <w:tcPr>
            <w:tcW w:w="792" w:type="dxa"/>
          </w:tcPr>
          <w:p w14:paraId="3C7B9C0F" w14:textId="77777777" w:rsidR="00E77D14" w:rsidRDefault="00E77D14"/>
        </w:tc>
      </w:tr>
      <w:tr w:rsidR="00D67406" w:rsidRPr="00C54EF2" w14:paraId="4CD1BF91" w14:textId="77777777" w:rsidTr="00393C96">
        <w:tc>
          <w:tcPr>
            <w:tcW w:w="1435" w:type="dxa"/>
          </w:tcPr>
          <w:p w14:paraId="4E308B54" w14:textId="77777777" w:rsidR="00D67406" w:rsidRPr="00C54EF2" w:rsidRDefault="00D67406" w:rsidP="00D67406">
            <w:pPr>
              <w:pStyle w:val="scriptNormal"/>
              <w:rPr>
                <w:color w:val="auto"/>
              </w:rPr>
            </w:pPr>
            <w:r>
              <w:rPr>
                <w:color w:val="auto"/>
              </w:rPr>
              <w:t>FFn:29</w:t>
            </w:r>
          </w:p>
        </w:tc>
        <w:tc>
          <w:tcPr>
            <w:tcW w:w="3240" w:type="dxa"/>
          </w:tcPr>
          <w:p w14:paraId="375DEF0E" w14:textId="77777777" w:rsidR="00C54EF2" w:rsidRPr="00C54EF2" w:rsidRDefault="00604AF5" w:rsidP="00C54EF2">
            <w:pPr>
              <w:pStyle w:val="scriptNormal"/>
              <w:rPr>
                <w:color w:val="auto"/>
              </w:rPr>
            </w:pPr>
            <w:r>
              <w:rPr>
                <w:noProof/>
              </w:rPr>
              <w:drawing>
                <wp:inline distT="0" distB="0" distL="0" distR="0" wp14:anchorId="7C882507" wp14:editId="0E016E2A">
                  <wp:extent cx="152400" cy="152400"/>
                  <wp:effectExtent l="0" t="0" r="0" b="0"/>
                  <wp:docPr id="54"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898d38e74ba6866425064d49cfd97a24" w:history="1">
              <w:r w:rsidR="008E73AE">
                <w:rPr>
                  <w:rStyle w:val="Hyperlink"/>
                  <w:color w:val="auto"/>
                </w:rPr>
                <w:t>Perform machine learning</w:t>
              </w:r>
            </w:hyperlink>
            <w:r w:rsidR="00BF7800">
              <w:rPr>
                <w:color w:val="auto"/>
              </w:rPr>
              <w:t xml:space="preserve"> &lt;&lt;</w:t>
            </w:r>
            <w:r w:rsidR="001F47AE">
              <w:rPr>
                <w:color w:val="auto"/>
              </w:rPr>
              <w:t>System Function</w:t>
            </w:r>
            <w:r w:rsidR="00BF7800">
              <w:rPr>
                <w:color w:val="auto"/>
              </w:rPr>
              <w:t>&gt;&gt;</w:t>
            </w:r>
          </w:p>
        </w:tc>
        <w:tc>
          <w:tcPr>
            <w:tcW w:w="4770" w:type="dxa"/>
          </w:tcPr>
          <w:p w14:paraId="29A8C840" w14:textId="77777777" w:rsidR="00C54EF2" w:rsidRPr="00C54EF2" w:rsidRDefault="00D67406" w:rsidP="00C54EF2">
            <w:pPr>
              <w:pStyle w:val="scriptNormal"/>
              <w:rPr>
                <w:color w:val="auto"/>
              </w:rPr>
            </w:pPr>
            <w:r>
              <w:rPr>
                <w:color w:val="auto"/>
              </w:rPr>
              <w:t>Machine Learning (ML) algorithms shall be used to process the data collected by the bed intruder detection system</w:t>
            </w:r>
          </w:p>
        </w:tc>
        <w:tc>
          <w:tcPr>
            <w:tcW w:w="792" w:type="dxa"/>
          </w:tcPr>
          <w:p w14:paraId="4B1702C3" w14:textId="77777777" w:rsidR="00E77D14" w:rsidRDefault="00E77D14"/>
        </w:tc>
      </w:tr>
      <w:tr w:rsidR="00D67406" w:rsidRPr="00C54EF2" w14:paraId="5C427D76" w14:textId="77777777" w:rsidTr="00393C96">
        <w:tc>
          <w:tcPr>
            <w:tcW w:w="1435" w:type="dxa"/>
          </w:tcPr>
          <w:p w14:paraId="25AEF784" w14:textId="77777777" w:rsidR="00D67406" w:rsidRPr="00C54EF2" w:rsidRDefault="00D67406" w:rsidP="00D67406">
            <w:pPr>
              <w:pStyle w:val="scriptNormal"/>
              <w:rPr>
                <w:color w:val="auto"/>
              </w:rPr>
            </w:pPr>
            <w:r>
              <w:rPr>
                <w:color w:val="auto"/>
              </w:rPr>
              <w:t>FFn:31</w:t>
            </w:r>
          </w:p>
        </w:tc>
        <w:tc>
          <w:tcPr>
            <w:tcW w:w="3240" w:type="dxa"/>
          </w:tcPr>
          <w:p w14:paraId="445A54A0" w14:textId="77777777" w:rsidR="00C54EF2" w:rsidRPr="00C54EF2" w:rsidRDefault="00604AF5" w:rsidP="00C54EF2">
            <w:pPr>
              <w:pStyle w:val="scriptNormal"/>
              <w:rPr>
                <w:color w:val="auto"/>
              </w:rPr>
            </w:pPr>
            <w:r>
              <w:rPr>
                <w:noProof/>
              </w:rPr>
              <w:drawing>
                <wp:inline distT="0" distB="0" distL="0" distR="0" wp14:anchorId="67EBF508" wp14:editId="62242173">
                  <wp:extent cx="152400" cy="152400"/>
                  <wp:effectExtent l="0" t="0" r="0" b="0"/>
                  <wp:docPr id="56"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1a0e25516991f5cc1dc290efc9a0e3f7" w:history="1">
              <w:r w:rsidR="008E73AE">
                <w:rPr>
                  <w:rStyle w:val="Hyperlink"/>
                  <w:color w:val="auto"/>
                </w:rPr>
                <w:t>Inform user of low battery SoC</w:t>
              </w:r>
            </w:hyperlink>
            <w:r w:rsidR="00BF7800">
              <w:rPr>
                <w:color w:val="auto"/>
              </w:rPr>
              <w:t xml:space="preserve"> &lt;&lt;</w:t>
            </w:r>
            <w:r w:rsidR="001F47AE">
              <w:rPr>
                <w:color w:val="auto"/>
              </w:rPr>
              <w:t>System Function</w:t>
            </w:r>
            <w:r w:rsidR="00BF7800">
              <w:rPr>
                <w:color w:val="auto"/>
              </w:rPr>
              <w:t>&gt;&gt;</w:t>
            </w:r>
          </w:p>
        </w:tc>
        <w:tc>
          <w:tcPr>
            <w:tcW w:w="4770" w:type="dxa"/>
          </w:tcPr>
          <w:p w14:paraId="586D5783" w14:textId="77777777" w:rsidR="00C54EF2" w:rsidRPr="00C54EF2" w:rsidRDefault="00D67406" w:rsidP="00C54EF2">
            <w:pPr>
              <w:pStyle w:val="scriptNormal"/>
              <w:rPr>
                <w:color w:val="auto"/>
              </w:rPr>
            </w:pPr>
            <w:r>
              <w:rPr>
                <w:color w:val="auto"/>
              </w:rPr>
              <w:t>The user will be informed of a low vehicle battery state of charge (SoC)</w:t>
            </w:r>
          </w:p>
        </w:tc>
        <w:tc>
          <w:tcPr>
            <w:tcW w:w="792" w:type="dxa"/>
          </w:tcPr>
          <w:p w14:paraId="75C3312D" w14:textId="77777777" w:rsidR="00E77D14" w:rsidRDefault="00E77D14"/>
        </w:tc>
      </w:tr>
      <w:tr w:rsidR="00D67406" w:rsidRPr="00C54EF2" w14:paraId="045D3B49" w14:textId="77777777" w:rsidTr="00393C96">
        <w:tc>
          <w:tcPr>
            <w:tcW w:w="1435" w:type="dxa"/>
          </w:tcPr>
          <w:p w14:paraId="7DD40A47" w14:textId="77777777" w:rsidR="00D67406" w:rsidRPr="00C54EF2" w:rsidRDefault="00D67406" w:rsidP="00D67406">
            <w:pPr>
              <w:pStyle w:val="scriptNormal"/>
              <w:rPr>
                <w:color w:val="auto"/>
              </w:rPr>
            </w:pPr>
            <w:r>
              <w:rPr>
                <w:color w:val="auto"/>
              </w:rPr>
              <w:t>FFn:32</w:t>
            </w:r>
          </w:p>
        </w:tc>
        <w:tc>
          <w:tcPr>
            <w:tcW w:w="3240" w:type="dxa"/>
          </w:tcPr>
          <w:p w14:paraId="4A9B5402" w14:textId="77777777" w:rsidR="00C54EF2" w:rsidRPr="00C54EF2" w:rsidRDefault="00604AF5" w:rsidP="00C54EF2">
            <w:pPr>
              <w:pStyle w:val="scriptNormal"/>
              <w:rPr>
                <w:color w:val="auto"/>
              </w:rPr>
            </w:pPr>
            <w:r>
              <w:rPr>
                <w:noProof/>
              </w:rPr>
              <w:drawing>
                <wp:inline distT="0" distB="0" distL="0" distR="0" wp14:anchorId="1F24280C" wp14:editId="49212415">
                  <wp:extent cx="152400" cy="152400"/>
                  <wp:effectExtent l="0" t="0" r="0" b="0"/>
                  <wp:docPr id="58"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483fa8bdc7a37f897d9152333c50b590" w:history="1">
              <w:r w:rsidR="008E73AE">
                <w:rPr>
                  <w:rStyle w:val="Hyperlink"/>
                  <w:color w:val="auto"/>
                </w:rPr>
                <w:t>Set power mode in ignition off</w:t>
              </w:r>
            </w:hyperlink>
            <w:r w:rsidR="00BF7800">
              <w:rPr>
                <w:color w:val="auto"/>
              </w:rPr>
              <w:t xml:space="preserve"> &lt;&lt;</w:t>
            </w:r>
            <w:r w:rsidR="001F47AE">
              <w:rPr>
                <w:color w:val="auto"/>
              </w:rPr>
              <w:t>System Function</w:t>
            </w:r>
            <w:r w:rsidR="00BF7800">
              <w:rPr>
                <w:color w:val="auto"/>
              </w:rPr>
              <w:t>&gt;&gt;</w:t>
            </w:r>
          </w:p>
        </w:tc>
        <w:tc>
          <w:tcPr>
            <w:tcW w:w="4770" w:type="dxa"/>
          </w:tcPr>
          <w:p w14:paraId="43F2A146" w14:textId="77777777" w:rsidR="00C54EF2" w:rsidRPr="00C54EF2" w:rsidRDefault="00D67406" w:rsidP="00C54EF2">
            <w:pPr>
              <w:pStyle w:val="scriptNormal"/>
              <w:rPr>
                <w:color w:val="auto"/>
              </w:rPr>
            </w:pPr>
            <w:r>
              <w:rPr>
                <w:color w:val="auto"/>
              </w:rPr>
              <w:t>Sentinel shall be able to operate with the ignition switched off</w:t>
            </w:r>
          </w:p>
        </w:tc>
        <w:tc>
          <w:tcPr>
            <w:tcW w:w="792" w:type="dxa"/>
          </w:tcPr>
          <w:p w14:paraId="4E21DE62" w14:textId="77777777" w:rsidR="00E77D14" w:rsidRDefault="00E77D14"/>
        </w:tc>
      </w:tr>
      <w:tr w:rsidR="00D67406" w:rsidRPr="00C54EF2" w14:paraId="756327D5" w14:textId="77777777" w:rsidTr="00393C96">
        <w:tc>
          <w:tcPr>
            <w:tcW w:w="1435" w:type="dxa"/>
          </w:tcPr>
          <w:p w14:paraId="07B7FF4B" w14:textId="77777777" w:rsidR="00D67406" w:rsidRPr="00C54EF2" w:rsidRDefault="00D67406" w:rsidP="00D67406">
            <w:pPr>
              <w:pStyle w:val="scriptNormal"/>
              <w:rPr>
                <w:color w:val="auto"/>
              </w:rPr>
            </w:pPr>
            <w:r>
              <w:rPr>
                <w:color w:val="auto"/>
              </w:rPr>
              <w:t>FFn:33</w:t>
            </w:r>
          </w:p>
        </w:tc>
        <w:tc>
          <w:tcPr>
            <w:tcW w:w="3240" w:type="dxa"/>
          </w:tcPr>
          <w:p w14:paraId="38C99452" w14:textId="77777777" w:rsidR="00C54EF2" w:rsidRPr="00C54EF2" w:rsidRDefault="00604AF5" w:rsidP="00C54EF2">
            <w:pPr>
              <w:pStyle w:val="scriptNormal"/>
              <w:rPr>
                <w:color w:val="auto"/>
              </w:rPr>
            </w:pPr>
            <w:r>
              <w:rPr>
                <w:noProof/>
              </w:rPr>
              <w:drawing>
                <wp:inline distT="0" distB="0" distL="0" distR="0" wp14:anchorId="17721DA9" wp14:editId="0FE8A2AE">
                  <wp:extent cx="152400" cy="152400"/>
                  <wp:effectExtent l="0" t="0" r="0" b="0"/>
                  <wp:docPr id="60"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00e61d78038e744b4a5b3d49c51bd4f1" w:history="1">
              <w:r w:rsidR="008E73AE">
                <w:rPr>
                  <w:rStyle w:val="Hyperlink"/>
                  <w:color w:val="auto"/>
                </w:rPr>
                <w:t>Cancel operation with low battery SoC</w:t>
              </w:r>
            </w:hyperlink>
            <w:r w:rsidR="00BF7800">
              <w:rPr>
                <w:color w:val="auto"/>
              </w:rPr>
              <w:t xml:space="preserve"> &lt;&lt;</w:t>
            </w:r>
            <w:r w:rsidR="001F47AE">
              <w:rPr>
                <w:color w:val="auto"/>
              </w:rPr>
              <w:t>System Function</w:t>
            </w:r>
            <w:r w:rsidR="00BF7800">
              <w:rPr>
                <w:color w:val="auto"/>
              </w:rPr>
              <w:t>&gt;&gt;</w:t>
            </w:r>
          </w:p>
        </w:tc>
        <w:tc>
          <w:tcPr>
            <w:tcW w:w="4770" w:type="dxa"/>
          </w:tcPr>
          <w:p w14:paraId="284BF0D9" w14:textId="77777777" w:rsidR="00C54EF2" w:rsidRPr="00C54EF2" w:rsidRDefault="00D67406" w:rsidP="00C54EF2">
            <w:pPr>
              <w:pStyle w:val="scriptNormal"/>
              <w:rPr>
                <w:color w:val="auto"/>
              </w:rPr>
            </w:pPr>
            <w:r>
              <w:rPr>
                <w:color w:val="auto"/>
              </w:rPr>
              <w:t>Sentinel operation shall cease if the battery state of charge (SoC) falls below a predefined threshold.</w:t>
            </w:r>
          </w:p>
        </w:tc>
        <w:tc>
          <w:tcPr>
            <w:tcW w:w="792" w:type="dxa"/>
          </w:tcPr>
          <w:p w14:paraId="04636D42" w14:textId="77777777" w:rsidR="00E77D14" w:rsidRDefault="00E77D14"/>
        </w:tc>
      </w:tr>
      <w:tr w:rsidR="00D67406" w:rsidRPr="00C54EF2" w14:paraId="303FAC40" w14:textId="77777777" w:rsidTr="00393C96">
        <w:tc>
          <w:tcPr>
            <w:tcW w:w="1435" w:type="dxa"/>
          </w:tcPr>
          <w:p w14:paraId="77FC12AF" w14:textId="77777777" w:rsidR="00D67406" w:rsidRPr="00C54EF2" w:rsidRDefault="00D67406" w:rsidP="00D67406">
            <w:pPr>
              <w:pStyle w:val="scriptNormal"/>
              <w:rPr>
                <w:color w:val="auto"/>
              </w:rPr>
            </w:pPr>
            <w:r>
              <w:rPr>
                <w:color w:val="auto"/>
              </w:rPr>
              <w:t>SFn:2</w:t>
            </w:r>
          </w:p>
        </w:tc>
        <w:tc>
          <w:tcPr>
            <w:tcW w:w="3240" w:type="dxa"/>
          </w:tcPr>
          <w:p w14:paraId="1C65AA9A" w14:textId="77777777" w:rsidR="00C54EF2" w:rsidRPr="00C54EF2" w:rsidRDefault="00604AF5" w:rsidP="00C54EF2">
            <w:pPr>
              <w:pStyle w:val="scriptNormal"/>
              <w:rPr>
                <w:color w:val="auto"/>
              </w:rPr>
            </w:pPr>
            <w:r>
              <w:rPr>
                <w:noProof/>
              </w:rPr>
              <w:drawing>
                <wp:inline distT="0" distB="0" distL="0" distR="0" wp14:anchorId="6AB5AF38" wp14:editId="570FF885">
                  <wp:extent cx="152400" cy="152400"/>
                  <wp:effectExtent l="0" t="0" r="0" b="0"/>
                  <wp:docPr id="62"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78358f4954ff3ab082fad20d6486c0ca" w:history="1">
              <w:r w:rsidR="008E73AE">
                <w:rPr>
                  <w:rStyle w:val="Hyperlink"/>
                  <w:color w:val="auto"/>
                </w:rPr>
                <w:t>Display enable-disable sentinel feature status</w:t>
              </w:r>
            </w:hyperlink>
            <w:r w:rsidR="00BF7800">
              <w:rPr>
                <w:color w:val="auto"/>
              </w:rPr>
              <w:t xml:space="preserve"> &lt;&lt;</w:t>
            </w:r>
            <w:r w:rsidR="001F47AE">
              <w:rPr>
                <w:color w:val="auto"/>
              </w:rPr>
              <w:t>System Function</w:t>
            </w:r>
            <w:r w:rsidR="00BF7800">
              <w:rPr>
                <w:color w:val="auto"/>
              </w:rPr>
              <w:t>&gt;&gt;</w:t>
            </w:r>
          </w:p>
        </w:tc>
        <w:tc>
          <w:tcPr>
            <w:tcW w:w="4770" w:type="dxa"/>
          </w:tcPr>
          <w:p w14:paraId="034EA67F" w14:textId="77777777" w:rsidR="00C54EF2" w:rsidRPr="00C54EF2" w:rsidRDefault="00D67406" w:rsidP="00C54EF2">
            <w:pPr>
              <w:pStyle w:val="scriptNormal"/>
              <w:rPr>
                <w:color w:val="auto"/>
              </w:rPr>
            </w:pPr>
            <w:r>
              <w:rPr>
                <w:color w:val="auto"/>
              </w:rPr>
              <w:t>Display enable-disable sentinel feature status( enable status confirmed )</w:t>
            </w:r>
          </w:p>
        </w:tc>
        <w:tc>
          <w:tcPr>
            <w:tcW w:w="792" w:type="dxa"/>
          </w:tcPr>
          <w:p w14:paraId="7B5613B9" w14:textId="77777777" w:rsidR="00E77D14" w:rsidRDefault="00E77D14"/>
        </w:tc>
      </w:tr>
      <w:tr w:rsidR="00D67406" w:rsidRPr="00C54EF2" w14:paraId="14710396" w14:textId="77777777" w:rsidTr="00393C96">
        <w:tc>
          <w:tcPr>
            <w:tcW w:w="1435" w:type="dxa"/>
          </w:tcPr>
          <w:p w14:paraId="15BFF064" w14:textId="77777777" w:rsidR="00D67406" w:rsidRPr="00C54EF2" w:rsidRDefault="00D67406" w:rsidP="00D67406">
            <w:pPr>
              <w:pStyle w:val="scriptNormal"/>
              <w:rPr>
                <w:color w:val="auto"/>
              </w:rPr>
            </w:pPr>
            <w:r>
              <w:rPr>
                <w:color w:val="auto"/>
              </w:rPr>
              <w:t>SFn:4</w:t>
            </w:r>
          </w:p>
        </w:tc>
        <w:tc>
          <w:tcPr>
            <w:tcW w:w="3240" w:type="dxa"/>
          </w:tcPr>
          <w:p w14:paraId="7F75D755" w14:textId="77777777" w:rsidR="00C54EF2" w:rsidRPr="00C54EF2" w:rsidRDefault="00604AF5" w:rsidP="00C54EF2">
            <w:pPr>
              <w:pStyle w:val="scriptNormal"/>
              <w:rPr>
                <w:color w:val="auto"/>
              </w:rPr>
            </w:pPr>
            <w:r>
              <w:rPr>
                <w:noProof/>
              </w:rPr>
              <w:drawing>
                <wp:inline distT="0" distB="0" distL="0" distR="0" wp14:anchorId="1ABDE5DA" wp14:editId="0227A661">
                  <wp:extent cx="152400" cy="152400"/>
                  <wp:effectExtent l="0" t="0" r="0" b="0"/>
                  <wp:docPr id="64"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828432d091f62e70944021d09bbe6d1a" w:history="1">
              <w:r w:rsidR="008E73AE">
                <w:rPr>
                  <w:rStyle w:val="Hyperlink"/>
                  <w:color w:val="auto"/>
                </w:rPr>
                <w:t>Send enable signal</w:t>
              </w:r>
            </w:hyperlink>
            <w:r w:rsidR="00BF7800">
              <w:rPr>
                <w:color w:val="auto"/>
              </w:rPr>
              <w:t xml:space="preserve"> &lt;&lt;</w:t>
            </w:r>
            <w:r w:rsidR="001F47AE">
              <w:rPr>
                <w:color w:val="auto"/>
              </w:rPr>
              <w:t>System Function</w:t>
            </w:r>
            <w:r w:rsidR="00BF7800">
              <w:rPr>
                <w:color w:val="auto"/>
              </w:rPr>
              <w:t>&gt;&gt;</w:t>
            </w:r>
          </w:p>
        </w:tc>
        <w:tc>
          <w:tcPr>
            <w:tcW w:w="4770" w:type="dxa"/>
          </w:tcPr>
          <w:p w14:paraId="66D2E21F" w14:textId="77777777" w:rsidR="00C54EF2" w:rsidRPr="00C54EF2" w:rsidRDefault="00D67406" w:rsidP="00C54EF2">
            <w:pPr>
              <w:pStyle w:val="scriptNormal"/>
              <w:rPr>
                <w:color w:val="auto"/>
              </w:rPr>
            </w:pPr>
            <w:r>
              <w:rPr>
                <w:color w:val="auto"/>
              </w:rPr>
              <w:t>Send enable signal( out enable sentinel feature signal, touch )</w:t>
            </w:r>
          </w:p>
        </w:tc>
        <w:tc>
          <w:tcPr>
            <w:tcW w:w="792" w:type="dxa"/>
          </w:tcPr>
          <w:p w14:paraId="43399E0C" w14:textId="77777777" w:rsidR="00E77D14" w:rsidRDefault="00E77D14"/>
        </w:tc>
      </w:tr>
      <w:tr w:rsidR="00D67406" w:rsidRPr="00C54EF2" w14:paraId="06B3A5FC" w14:textId="77777777" w:rsidTr="00393C96">
        <w:tc>
          <w:tcPr>
            <w:tcW w:w="1435" w:type="dxa"/>
          </w:tcPr>
          <w:p w14:paraId="4EA34112" w14:textId="77777777" w:rsidR="00D67406" w:rsidRPr="00C54EF2" w:rsidRDefault="00D67406" w:rsidP="00D67406">
            <w:pPr>
              <w:pStyle w:val="scriptNormal"/>
              <w:rPr>
                <w:color w:val="auto"/>
              </w:rPr>
            </w:pPr>
            <w:r>
              <w:rPr>
                <w:color w:val="auto"/>
              </w:rPr>
              <w:t>SFn:5</w:t>
            </w:r>
          </w:p>
        </w:tc>
        <w:tc>
          <w:tcPr>
            <w:tcW w:w="3240" w:type="dxa"/>
          </w:tcPr>
          <w:p w14:paraId="6804367D" w14:textId="77777777" w:rsidR="00C54EF2" w:rsidRPr="00C54EF2" w:rsidRDefault="00604AF5" w:rsidP="00C54EF2">
            <w:pPr>
              <w:pStyle w:val="scriptNormal"/>
              <w:rPr>
                <w:color w:val="auto"/>
              </w:rPr>
            </w:pPr>
            <w:r>
              <w:rPr>
                <w:noProof/>
              </w:rPr>
              <w:drawing>
                <wp:inline distT="0" distB="0" distL="0" distR="0" wp14:anchorId="462683F8" wp14:editId="4EA1ABCB">
                  <wp:extent cx="152400" cy="152400"/>
                  <wp:effectExtent l="0" t="0" r="0" b="0"/>
                  <wp:docPr id="66"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8396c0d53cbbb06c9993e560d8594a50" w:history="1">
              <w:r w:rsidR="008E73AE">
                <w:rPr>
                  <w:rStyle w:val="Hyperlink"/>
                  <w:color w:val="auto"/>
                </w:rPr>
                <w:t>Send disable signal</w:t>
              </w:r>
            </w:hyperlink>
            <w:r w:rsidR="00BF7800">
              <w:rPr>
                <w:color w:val="auto"/>
              </w:rPr>
              <w:t xml:space="preserve"> &lt;&lt;</w:t>
            </w:r>
            <w:r w:rsidR="001F47AE">
              <w:rPr>
                <w:color w:val="auto"/>
              </w:rPr>
              <w:t>System Function</w:t>
            </w:r>
            <w:r w:rsidR="00BF7800">
              <w:rPr>
                <w:color w:val="auto"/>
              </w:rPr>
              <w:t>&gt;&gt;</w:t>
            </w:r>
          </w:p>
        </w:tc>
        <w:tc>
          <w:tcPr>
            <w:tcW w:w="4770" w:type="dxa"/>
          </w:tcPr>
          <w:p w14:paraId="04AB4948" w14:textId="77777777" w:rsidR="00C54EF2" w:rsidRPr="00C54EF2" w:rsidRDefault="00D67406" w:rsidP="00C54EF2">
            <w:pPr>
              <w:pStyle w:val="scriptNormal"/>
              <w:rPr>
                <w:color w:val="auto"/>
              </w:rPr>
            </w:pPr>
            <w:r>
              <w:rPr>
                <w:color w:val="auto"/>
              </w:rPr>
              <w:t>Send disable signal( disable sentinel feature signal, out disable sentinel feature signal )</w:t>
            </w:r>
          </w:p>
        </w:tc>
        <w:tc>
          <w:tcPr>
            <w:tcW w:w="792" w:type="dxa"/>
          </w:tcPr>
          <w:p w14:paraId="3A2709E7" w14:textId="77777777" w:rsidR="00E77D14" w:rsidRDefault="00E77D14"/>
        </w:tc>
      </w:tr>
      <w:tr w:rsidR="00D67406" w:rsidRPr="00C54EF2" w14:paraId="24CCB90D" w14:textId="77777777" w:rsidTr="00393C96">
        <w:tc>
          <w:tcPr>
            <w:tcW w:w="1435" w:type="dxa"/>
          </w:tcPr>
          <w:p w14:paraId="34F35777" w14:textId="77777777" w:rsidR="00D67406" w:rsidRPr="00C54EF2" w:rsidRDefault="00D67406" w:rsidP="00D67406">
            <w:pPr>
              <w:pStyle w:val="scriptNormal"/>
              <w:rPr>
                <w:color w:val="auto"/>
              </w:rPr>
            </w:pPr>
            <w:r>
              <w:rPr>
                <w:color w:val="auto"/>
              </w:rPr>
              <w:t>SFn:23</w:t>
            </w:r>
          </w:p>
        </w:tc>
        <w:tc>
          <w:tcPr>
            <w:tcW w:w="3240" w:type="dxa"/>
          </w:tcPr>
          <w:p w14:paraId="766F3C6E" w14:textId="77777777" w:rsidR="00C54EF2" w:rsidRPr="00C54EF2" w:rsidRDefault="00604AF5" w:rsidP="00C54EF2">
            <w:pPr>
              <w:pStyle w:val="scriptNormal"/>
              <w:rPr>
                <w:color w:val="auto"/>
              </w:rPr>
            </w:pPr>
            <w:r>
              <w:rPr>
                <w:noProof/>
              </w:rPr>
              <w:drawing>
                <wp:inline distT="0" distB="0" distL="0" distR="0" wp14:anchorId="2B486E67" wp14:editId="14C02F3A">
                  <wp:extent cx="152400" cy="152400"/>
                  <wp:effectExtent l="0" t="0" r="0" b="0"/>
                  <wp:docPr id="68"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18e440a94f62747624555ea6eedf7f12" w:history="1">
              <w:r w:rsidR="008E73AE">
                <w:rPr>
                  <w:rStyle w:val="Hyperlink"/>
                  <w:color w:val="auto"/>
                </w:rPr>
                <w:t>Send setting or group of settings to be modified</w:t>
              </w:r>
            </w:hyperlink>
            <w:r w:rsidR="00BF7800">
              <w:rPr>
                <w:color w:val="auto"/>
              </w:rPr>
              <w:t xml:space="preserve"> &lt;&lt;</w:t>
            </w:r>
            <w:r w:rsidR="001F47AE">
              <w:rPr>
                <w:color w:val="auto"/>
              </w:rPr>
              <w:t>System Function</w:t>
            </w:r>
            <w:r w:rsidR="00BF7800">
              <w:rPr>
                <w:color w:val="auto"/>
              </w:rPr>
              <w:t>&gt;&gt;</w:t>
            </w:r>
          </w:p>
        </w:tc>
        <w:tc>
          <w:tcPr>
            <w:tcW w:w="4770" w:type="dxa"/>
          </w:tcPr>
          <w:p w14:paraId="246E3DC0" w14:textId="77777777" w:rsidR="00C54EF2" w:rsidRPr="00C54EF2" w:rsidRDefault="00D67406" w:rsidP="00C54EF2">
            <w:pPr>
              <w:pStyle w:val="scriptNormal"/>
              <w:rPr>
                <w:color w:val="auto"/>
              </w:rPr>
            </w:pPr>
            <w:r>
              <w:rPr>
                <w:color w:val="auto"/>
              </w:rPr>
              <w:t>Send setting or group of settings to be modified</w:t>
            </w:r>
          </w:p>
        </w:tc>
        <w:tc>
          <w:tcPr>
            <w:tcW w:w="792" w:type="dxa"/>
          </w:tcPr>
          <w:p w14:paraId="3443B6E8" w14:textId="77777777" w:rsidR="00E77D14" w:rsidRDefault="00E77D14"/>
        </w:tc>
      </w:tr>
      <w:tr w:rsidR="00D67406" w:rsidRPr="00C54EF2" w14:paraId="6CBE2AB0" w14:textId="77777777" w:rsidTr="00393C96">
        <w:tc>
          <w:tcPr>
            <w:tcW w:w="1435" w:type="dxa"/>
          </w:tcPr>
          <w:p w14:paraId="5CE3E83C" w14:textId="77777777" w:rsidR="00D67406" w:rsidRPr="00C54EF2" w:rsidRDefault="00D67406" w:rsidP="00D67406">
            <w:pPr>
              <w:pStyle w:val="scriptNormal"/>
              <w:rPr>
                <w:color w:val="auto"/>
              </w:rPr>
            </w:pPr>
            <w:r>
              <w:rPr>
                <w:color w:val="auto"/>
              </w:rPr>
              <w:t>SFn:24</w:t>
            </w:r>
          </w:p>
        </w:tc>
        <w:tc>
          <w:tcPr>
            <w:tcW w:w="3240" w:type="dxa"/>
          </w:tcPr>
          <w:p w14:paraId="2E512EB3" w14:textId="77777777" w:rsidR="00C54EF2" w:rsidRPr="00C54EF2" w:rsidRDefault="00604AF5" w:rsidP="00C54EF2">
            <w:pPr>
              <w:pStyle w:val="scriptNormal"/>
              <w:rPr>
                <w:color w:val="auto"/>
              </w:rPr>
            </w:pPr>
            <w:r>
              <w:rPr>
                <w:noProof/>
              </w:rPr>
              <w:drawing>
                <wp:inline distT="0" distB="0" distL="0" distR="0" wp14:anchorId="2BE07453" wp14:editId="5CDB6D17">
                  <wp:extent cx="152400" cy="152400"/>
                  <wp:effectExtent l="0" t="0" r="0" b="0"/>
                  <wp:docPr id="70"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380c699bee92e436989d5d155cab62ef" w:history="1">
              <w:r w:rsidR="008E73AE">
                <w:rPr>
                  <w:rStyle w:val="Hyperlink"/>
                  <w:color w:val="auto"/>
                </w:rPr>
                <w:t>Settings changed notification</w:t>
              </w:r>
            </w:hyperlink>
            <w:r w:rsidR="00BF7800">
              <w:rPr>
                <w:color w:val="auto"/>
              </w:rPr>
              <w:t xml:space="preserve"> &lt;&lt;</w:t>
            </w:r>
            <w:r w:rsidR="001F47AE">
              <w:rPr>
                <w:color w:val="auto"/>
              </w:rPr>
              <w:t>System Function</w:t>
            </w:r>
            <w:r w:rsidR="00BF7800">
              <w:rPr>
                <w:color w:val="auto"/>
              </w:rPr>
              <w:t>&gt;&gt;</w:t>
            </w:r>
          </w:p>
        </w:tc>
        <w:tc>
          <w:tcPr>
            <w:tcW w:w="4770" w:type="dxa"/>
          </w:tcPr>
          <w:p w14:paraId="7B7947E4" w14:textId="77777777" w:rsidR="00C54EF2" w:rsidRPr="00C54EF2" w:rsidRDefault="00D67406" w:rsidP="00C54EF2">
            <w:pPr>
              <w:pStyle w:val="scriptNormal"/>
              <w:rPr>
                <w:color w:val="auto"/>
              </w:rPr>
            </w:pPr>
            <w:r>
              <w:rPr>
                <w:color w:val="auto"/>
              </w:rPr>
              <w:t>Settings changed notification</w:t>
            </w:r>
          </w:p>
        </w:tc>
        <w:tc>
          <w:tcPr>
            <w:tcW w:w="792" w:type="dxa"/>
          </w:tcPr>
          <w:p w14:paraId="76C7DEE0" w14:textId="77777777" w:rsidR="00E77D14" w:rsidRDefault="00E77D14"/>
        </w:tc>
      </w:tr>
      <w:tr w:rsidR="00D67406" w:rsidRPr="00C54EF2" w14:paraId="7A164CAE" w14:textId="77777777" w:rsidTr="00393C96">
        <w:tc>
          <w:tcPr>
            <w:tcW w:w="1435" w:type="dxa"/>
          </w:tcPr>
          <w:p w14:paraId="567890C1" w14:textId="77777777" w:rsidR="00D67406" w:rsidRPr="00C54EF2" w:rsidRDefault="00D67406" w:rsidP="00D67406">
            <w:pPr>
              <w:pStyle w:val="scriptNormal"/>
              <w:rPr>
                <w:color w:val="auto"/>
              </w:rPr>
            </w:pPr>
            <w:r>
              <w:rPr>
                <w:color w:val="auto"/>
              </w:rPr>
              <w:t>SFn:25</w:t>
            </w:r>
          </w:p>
        </w:tc>
        <w:tc>
          <w:tcPr>
            <w:tcW w:w="3240" w:type="dxa"/>
          </w:tcPr>
          <w:p w14:paraId="6A562ED4" w14:textId="77777777" w:rsidR="00C54EF2" w:rsidRPr="00C54EF2" w:rsidRDefault="00604AF5" w:rsidP="00C54EF2">
            <w:pPr>
              <w:pStyle w:val="scriptNormal"/>
              <w:rPr>
                <w:color w:val="auto"/>
              </w:rPr>
            </w:pPr>
            <w:r>
              <w:rPr>
                <w:noProof/>
              </w:rPr>
              <w:drawing>
                <wp:inline distT="0" distB="0" distL="0" distR="0" wp14:anchorId="68F4FC7F" wp14:editId="1987789E">
                  <wp:extent cx="152400" cy="152400"/>
                  <wp:effectExtent l="0" t="0" r="0" b="0"/>
                  <wp:docPr id="72"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cf50bb5ac98295082cf1b759a4e24440" w:history="1">
              <w:r w:rsidR="008E73AE">
                <w:rPr>
                  <w:rStyle w:val="Hyperlink"/>
                  <w:color w:val="auto"/>
                </w:rPr>
                <w:t>Set variable value or group of variables value to modify</w:t>
              </w:r>
            </w:hyperlink>
            <w:r w:rsidR="00BF7800">
              <w:rPr>
                <w:color w:val="auto"/>
              </w:rPr>
              <w:t xml:space="preserve"> &lt;&lt;</w:t>
            </w:r>
            <w:r w:rsidR="001F47AE">
              <w:rPr>
                <w:color w:val="auto"/>
              </w:rPr>
              <w:t>System Function</w:t>
            </w:r>
            <w:r w:rsidR="00BF7800">
              <w:rPr>
                <w:color w:val="auto"/>
              </w:rPr>
              <w:t>&gt;&gt;</w:t>
            </w:r>
          </w:p>
        </w:tc>
        <w:tc>
          <w:tcPr>
            <w:tcW w:w="4770" w:type="dxa"/>
          </w:tcPr>
          <w:p w14:paraId="074F5861" w14:textId="77777777" w:rsidR="00C54EF2" w:rsidRPr="00C54EF2" w:rsidRDefault="00D67406" w:rsidP="00C54EF2">
            <w:pPr>
              <w:pStyle w:val="scriptNormal"/>
              <w:rPr>
                <w:color w:val="auto"/>
              </w:rPr>
            </w:pPr>
            <w:r>
              <w:rPr>
                <w:color w:val="auto"/>
              </w:rPr>
              <w:t>Set variable value or group of variables value to modify</w:t>
            </w:r>
          </w:p>
        </w:tc>
        <w:tc>
          <w:tcPr>
            <w:tcW w:w="792" w:type="dxa"/>
          </w:tcPr>
          <w:p w14:paraId="09FE4128" w14:textId="77777777" w:rsidR="00E77D14" w:rsidRDefault="00E77D14"/>
        </w:tc>
      </w:tr>
      <w:tr w:rsidR="00D67406" w:rsidRPr="00C54EF2" w14:paraId="3A4EC809" w14:textId="77777777" w:rsidTr="00393C96">
        <w:tc>
          <w:tcPr>
            <w:tcW w:w="1435" w:type="dxa"/>
          </w:tcPr>
          <w:p w14:paraId="4488B568" w14:textId="77777777" w:rsidR="00D67406" w:rsidRPr="00C54EF2" w:rsidRDefault="00D67406" w:rsidP="00D67406">
            <w:pPr>
              <w:pStyle w:val="scriptNormal"/>
              <w:rPr>
                <w:color w:val="auto"/>
              </w:rPr>
            </w:pPr>
            <w:r>
              <w:rPr>
                <w:color w:val="auto"/>
              </w:rPr>
              <w:t>SFn:35</w:t>
            </w:r>
          </w:p>
        </w:tc>
        <w:tc>
          <w:tcPr>
            <w:tcW w:w="3240" w:type="dxa"/>
          </w:tcPr>
          <w:p w14:paraId="4BA43CE8" w14:textId="77777777" w:rsidR="00C54EF2" w:rsidRPr="00C54EF2" w:rsidRDefault="00604AF5" w:rsidP="00C54EF2">
            <w:pPr>
              <w:pStyle w:val="scriptNormal"/>
              <w:rPr>
                <w:color w:val="auto"/>
              </w:rPr>
            </w:pPr>
            <w:r>
              <w:rPr>
                <w:noProof/>
              </w:rPr>
              <w:drawing>
                <wp:inline distT="0" distB="0" distL="0" distR="0" wp14:anchorId="7D2B0F20" wp14:editId="77F034A2">
                  <wp:extent cx="152400" cy="152400"/>
                  <wp:effectExtent l="0" t="0" r="0" b="0"/>
                  <wp:docPr id="74"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10a3920dad9866d4b69708db14ce2f0a" w:history="1">
              <w:r w:rsidR="008E73AE">
                <w:rPr>
                  <w:rStyle w:val="Hyperlink"/>
                  <w:color w:val="auto"/>
                </w:rPr>
                <w:t>Display notifications</w:t>
              </w:r>
            </w:hyperlink>
            <w:r w:rsidR="00BF7800">
              <w:rPr>
                <w:color w:val="auto"/>
              </w:rPr>
              <w:t xml:space="preserve"> &lt;&lt;</w:t>
            </w:r>
            <w:r w:rsidR="001F47AE">
              <w:rPr>
                <w:color w:val="auto"/>
              </w:rPr>
              <w:t>System Function</w:t>
            </w:r>
            <w:r w:rsidR="00BF7800">
              <w:rPr>
                <w:color w:val="auto"/>
              </w:rPr>
              <w:t>&gt;&gt;</w:t>
            </w:r>
          </w:p>
        </w:tc>
        <w:tc>
          <w:tcPr>
            <w:tcW w:w="4770" w:type="dxa"/>
          </w:tcPr>
          <w:p w14:paraId="76C18039" w14:textId="77777777" w:rsidR="00C54EF2" w:rsidRPr="00C54EF2" w:rsidRDefault="00D67406" w:rsidP="00C54EF2">
            <w:pPr>
              <w:pStyle w:val="scriptNormal"/>
              <w:rPr>
                <w:color w:val="auto"/>
              </w:rPr>
            </w:pPr>
            <w:r>
              <w:rPr>
                <w:color w:val="auto"/>
              </w:rPr>
              <w:t>Display notifications (including intrusion warnings, getting image capturing and starting video recording).</w:t>
            </w:r>
          </w:p>
        </w:tc>
        <w:tc>
          <w:tcPr>
            <w:tcW w:w="792" w:type="dxa"/>
          </w:tcPr>
          <w:p w14:paraId="7860F2C8" w14:textId="77777777" w:rsidR="00E77D14" w:rsidRDefault="00E77D14"/>
        </w:tc>
      </w:tr>
      <w:tr w:rsidR="00D67406" w:rsidRPr="00C54EF2" w14:paraId="1C24D18B" w14:textId="77777777" w:rsidTr="00393C96">
        <w:tc>
          <w:tcPr>
            <w:tcW w:w="1435" w:type="dxa"/>
          </w:tcPr>
          <w:p w14:paraId="7B5CD1F7" w14:textId="77777777" w:rsidR="00D67406" w:rsidRPr="00C54EF2" w:rsidRDefault="00D67406" w:rsidP="00D67406">
            <w:pPr>
              <w:pStyle w:val="scriptNormal"/>
              <w:rPr>
                <w:color w:val="auto"/>
              </w:rPr>
            </w:pPr>
            <w:r>
              <w:rPr>
                <w:color w:val="auto"/>
              </w:rPr>
              <w:t>SFn:36</w:t>
            </w:r>
          </w:p>
        </w:tc>
        <w:tc>
          <w:tcPr>
            <w:tcW w:w="3240" w:type="dxa"/>
          </w:tcPr>
          <w:p w14:paraId="32EFE29F" w14:textId="77777777" w:rsidR="00C54EF2" w:rsidRPr="00C54EF2" w:rsidRDefault="00604AF5" w:rsidP="00C54EF2">
            <w:pPr>
              <w:pStyle w:val="scriptNormal"/>
              <w:rPr>
                <w:color w:val="auto"/>
              </w:rPr>
            </w:pPr>
            <w:r>
              <w:rPr>
                <w:noProof/>
              </w:rPr>
              <w:drawing>
                <wp:inline distT="0" distB="0" distL="0" distR="0" wp14:anchorId="55202E5A" wp14:editId="4E9F0424">
                  <wp:extent cx="152400" cy="152400"/>
                  <wp:effectExtent l="0" t="0" r="0" b="0"/>
                  <wp:docPr id="76"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f8240972c9018934d70502447c2fd9ec" w:history="1">
              <w:r w:rsidR="008E73AE">
                <w:rPr>
                  <w:rStyle w:val="Hyperlink"/>
                  <w:color w:val="auto"/>
                </w:rPr>
                <w:t>Send default selected camera view request</w:t>
              </w:r>
            </w:hyperlink>
            <w:r w:rsidR="00BF7800">
              <w:rPr>
                <w:color w:val="auto"/>
              </w:rPr>
              <w:t xml:space="preserve"> &lt;&lt;</w:t>
            </w:r>
            <w:r w:rsidR="001F47AE">
              <w:rPr>
                <w:color w:val="auto"/>
              </w:rPr>
              <w:t>System Function</w:t>
            </w:r>
            <w:r w:rsidR="00BF7800">
              <w:rPr>
                <w:color w:val="auto"/>
              </w:rPr>
              <w:t>&gt;&gt;</w:t>
            </w:r>
          </w:p>
        </w:tc>
        <w:tc>
          <w:tcPr>
            <w:tcW w:w="4770" w:type="dxa"/>
          </w:tcPr>
          <w:p w14:paraId="37D5CB33" w14:textId="77777777" w:rsidR="00C54EF2" w:rsidRPr="00C54EF2" w:rsidRDefault="00D67406" w:rsidP="00C54EF2">
            <w:pPr>
              <w:pStyle w:val="scriptNormal"/>
              <w:rPr>
                <w:color w:val="auto"/>
              </w:rPr>
            </w:pPr>
            <w:r>
              <w:rPr>
                <w:color w:val="auto"/>
              </w:rPr>
              <w:t>Send default camera id view request</w:t>
            </w:r>
          </w:p>
        </w:tc>
        <w:tc>
          <w:tcPr>
            <w:tcW w:w="792" w:type="dxa"/>
          </w:tcPr>
          <w:p w14:paraId="1FE12A69" w14:textId="77777777" w:rsidR="00E77D14" w:rsidRDefault="00E77D14"/>
        </w:tc>
      </w:tr>
      <w:tr w:rsidR="00D67406" w:rsidRPr="00C54EF2" w14:paraId="71027F58" w14:textId="77777777" w:rsidTr="00393C96">
        <w:tc>
          <w:tcPr>
            <w:tcW w:w="1435" w:type="dxa"/>
          </w:tcPr>
          <w:p w14:paraId="4B877B57" w14:textId="77777777" w:rsidR="00D67406" w:rsidRPr="00C54EF2" w:rsidRDefault="00D67406" w:rsidP="00D67406">
            <w:pPr>
              <w:pStyle w:val="scriptNormal"/>
              <w:rPr>
                <w:color w:val="auto"/>
              </w:rPr>
            </w:pPr>
            <w:r>
              <w:rPr>
                <w:color w:val="auto"/>
              </w:rPr>
              <w:t>SFn:41</w:t>
            </w:r>
          </w:p>
        </w:tc>
        <w:tc>
          <w:tcPr>
            <w:tcW w:w="3240" w:type="dxa"/>
          </w:tcPr>
          <w:p w14:paraId="27939B23" w14:textId="77777777" w:rsidR="00C54EF2" w:rsidRPr="00C54EF2" w:rsidRDefault="00604AF5" w:rsidP="00C54EF2">
            <w:pPr>
              <w:pStyle w:val="scriptNormal"/>
              <w:rPr>
                <w:color w:val="auto"/>
              </w:rPr>
            </w:pPr>
            <w:r>
              <w:rPr>
                <w:noProof/>
              </w:rPr>
              <w:drawing>
                <wp:inline distT="0" distB="0" distL="0" distR="0" wp14:anchorId="456EC3ED" wp14:editId="455F35B0">
                  <wp:extent cx="152400" cy="152400"/>
                  <wp:effectExtent l="0" t="0" r="0" b="0"/>
                  <wp:docPr id="78"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331d61f23c95d4a9e6f76237afcf43e0" w:history="1">
              <w:r w:rsidR="008E73AE">
                <w:rPr>
                  <w:rStyle w:val="Hyperlink"/>
                  <w:color w:val="auto"/>
                </w:rPr>
                <w:t>Show video stream from selected camera</w:t>
              </w:r>
            </w:hyperlink>
            <w:r w:rsidR="00BF7800">
              <w:rPr>
                <w:color w:val="auto"/>
              </w:rPr>
              <w:t xml:space="preserve"> &lt;&lt;</w:t>
            </w:r>
            <w:r w:rsidR="001F47AE">
              <w:rPr>
                <w:color w:val="auto"/>
              </w:rPr>
              <w:t>System Function</w:t>
            </w:r>
            <w:r w:rsidR="00BF7800">
              <w:rPr>
                <w:color w:val="auto"/>
              </w:rPr>
              <w:t>&gt;&gt;</w:t>
            </w:r>
          </w:p>
        </w:tc>
        <w:tc>
          <w:tcPr>
            <w:tcW w:w="4770" w:type="dxa"/>
          </w:tcPr>
          <w:p w14:paraId="64B36215" w14:textId="77777777" w:rsidR="00C54EF2" w:rsidRPr="00C54EF2" w:rsidRDefault="00D67406" w:rsidP="00C54EF2">
            <w:pPr>
              <w:pStyle w:val="scriptNormal"/>
              <w:rPr>
                <w:color w:val="auto"/>
              </w:rPr>
            </w:pPr>
            <w:r>
              <w:rPr>
                <w:color w:val="auto"/>
              </w:rPr>
              <w:t>Show selected camera video stream</w:t>
            </w:r>
          </w:p>
        </w:tc>
        <w:tc>
          <w:tcPr>
            <w:tcW w:w="792" w:type="dxa"/>
          </w:tcPr>
          <w:p w14:paraId="50C6ADB3" w14:textId="77777777" w:rsidR="00E77D14" w:rsidRDefault="00E77D14"/>
        </w:tc>
      </w:tr>
      <w:tr w:rsidR="00D67406" w:rsidRPr="00C54EF2" w14:paraId="1A707EE0" w14:textId="77777777" w:rsidTr="00393C96">
        <w:tc>
          <w:tcPr>
            <w:tcW w:w="1435" w:type="dxa"/>
          </w:tcPr>
          <w:p w14:paraId="07DC5293" w14:textId="77777777" w:rsidR="00D67406" w:rsidRPr="00C54EF2" w:rsidRDefault="00D67406" w:rsidP="00D67406">
            <w:pPr>
              <w:pStyle w:val="scriptNormal"/>
              <w:rPr>
                <w:color w:val="auto"/>
              </w:rPr>
            </w:pPr>
            <w:r>
              <w:rPr>
                <w:color w:val="auto"/>
              </w:rPr>
              <w:t>SFn:43</w:t>
            </w:r>
          </w:p>
        </w:tc>
        <w:tc>
          <w:tcPr>
            <w:tcW w:w="3240" w:type="dxa"/>
          </w:tcPr>
          <w:p w14:paraId="2A5891C4" w14:textId="77777777" w:rsidR="00C54EF2" w:rsidRPr="00C54EF2" w:rsidRDefault="00604AF5" w:rsidP="00C54EF2">
            <w:pPr>
              <w:pStyle w:val="scriptNormal"/>
              <w:rPr>
                <w:color w:val="auto"/>
              </w:rPr>
            </w:pPr>
            <w:r>
              <w:rPr>
                <w:noProof/>
              </w:rPr>
              <w:drawing>
                <wp:inline distT="0" distB="0" distL="0" distR="0" wp14:anchorId="709B6B90" wp14:editId="157A7039">
                  <wp:extent cx="152400" cy="152400"/>
                  <wp:effectExtent l="0" t="0" r="0" b="0"/>
                  <wp:docPr id="80"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dc29f50fc737514b95c6edcd6e2bb42c" w:history="1">
              <w:r w:rsidR="008E73AE">
                <w:rPr>
                  <w:rStyle w:val="Hyperlink"/>
                  <w:color w:val="auto"/>
                </w:rPr>
                <w:t>Selected camera streams video</w:t>
              </w:r>
            </w:hyperlink>
            <w:r w:rsidR="00BF7800">
              <w:rPr>
                <w:color w:val="auto"/>
              </w:rPr>
              <w:t xml:space="preserve"> &lt;&lt;</w:t>
            </w:r>
            <w:r w:rsidR="001F47AE">
              <w:rPr>
                <w:color w:val="auto"/>
              </w:rPr>
              <w:t>System Function</w:t>
            </w:r>
            <w:r w:rsidR="00BF7800">
              <w:rPr>
                <w:color w:val="auto"/>
              </w:rPr>
              <w:t>&gt;&gt;</w:t>
            </w:r>
          </w:p>
        </w:tc>
        <w:tc>
          <w:tcPr>
            <w:tcW w:w="4770" w:type="dxa"/>
          </w:tcPr>
          <w:p w14:paraId="22DCE72B" w14:textId="77777777" w:rsidR="00C54EF2" w:rsidRPr="00C54EF2" w:rsidRDefault="00D67406" w:rsidP="00C54EF2">
            <w:pPr>
              <w:pStyle w:val="scriptNormal"/>
              <w:rPr>
                <w:color w:val="auto"/>
              </w:rPr>
            </w:pPr>
            <w:r>
              <w:rPr>
                <w:color w:val="auto"/>
              </w:rPr>
              <w:t>Selected camera streams video</w:t>
            </w:r>
          </w:p>
        </w:tc>
        <w:tc>
          <w:tcPr>
            <w:tcW w:w="792" w:type="dxa"/>
          </w:tcPr>
          <w:p w14:paraId="0F9D23BB" w14:textId="77777777" w:rsidR="00E77D14" w:rsidRDefault="00E77D14"/>
        </w:tc>
      </w:tr>
      <w:tr w:rsidR="00D67406" w:rsidRPr="00C54EF2" w14:paraId="0F779328" w14:textId="77777777" w:rsidTr="00393C96">
        <w:tc>
          <w:tcPr>
            <w:tcW w:w="1435" w:type="dxa"/>
          </w:tcPr>
          <w:p w14:paraId="68C004DB" w14:textId="77777777" w:rsidR="00D67406" w:rsidRPr="00C54EF2" w:rsidRDefault="00D67406" w:rsidP="00D67406">
            <w:pPr>
              <w:pStyle w:val="scriptNormal"/>
              <w:rPr>
                <w:color w:val="auto"/>
              </w:rPr>
            </w:pPr>
            <w:r>
              <w:rPr>
                <w:color w:val="auto"/>
              </w:rPr>
              <w:t>SFn:45</w:t>
            </w:r>
          </w:p>
        </w:tc>
        <w:tc>
          <w:tcPr>
            <w:tcW w:w="3240" w:type="dxa"/>
          </w:tcPr>
          <w:p w14:paraId="29872937" w14:textId="77777777" w:rsidR="00C54EF2" w:rsidRPr="00C54EF2" w:rsidRDefault="00604AF5" w:rsidP="00C54EF2">
            <w:pPr>
              <w:pStyle w:val="scriptNormal"/>
              <w:rPr>
                <w:color w:val="auto"/>
              </w:rPr>
            </w:pPr>
            <w:r>
              <w:rPr>
                <w:noProof/>
              </w:rPr>
              <w:drawing>
                <wp:inline distT="0" distB="0" distL="0" distR="0" wp14:anchorId="152FE665" wp14:editId="69A66032">
                  <wp:extent cx="152400" cy="152400"/>
                  <wp:effectExtent l="0" t="0" r="0" b="0"/>
                  <wp:docPr id="82"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3aff9924d778d6f93ff818f0cc71b436" w:history="1">
              <w:r w:rsidR="008E73AE">
                <w:rPr>
                  <w:rStyle w:val="Hyperlink"/>
                  <w:color w:val="auto"/>
                </w:rPr>
                <w:t>Send selected camera request</w:t>
              </w:r>
            </w:hyperlink>
            <w:r w:rsidR="00BF7800">
              <w:rPr>
                <w:color w:val="auto"/>
              </w:rPr>
              <w:t xml:space="preserve"> &lt;&lt;</w:t>
            </w:r>
            <w:r w:rsidR="001F47AE">
              <w:rPr>
                <w:color w:val="auto"/>
              </w:rPr>
              <w:t>System Function</w:t>
            </w:r>
            <w:r w:rsidR="00BF7800">
              <w:rPr>
                <w:color w:val="auto"/>
              </w:rPr>
              <w:t>&gt;&gt;</w:t>
            </w:r>
          </w:p>
        </w:tc>
        <w:tc>
          <w:tcPr>
            <w:tcW w:w="4770" w:type="dxa"/>
          </w:tcPr>
          <w:p w14:paraId="4144ECC9" w14:textId="77777777" w:rsidR="00C54EF2" w:rsidRPr="00C54EF2" w:rsidRDefault="00D67406" w:rsidP="00C54EF2">
            <w:pPr>
              <w:pStyle w:val="scriptNormal"/>
              <w:rPr>
                <w:color w:val="auto"/>
              </w:rPr>
            </w:pPr>
            <w:r>
              <w:rPr>
                <w:color w:val="auto"/>
              </w:rPr>
              <w:t>Send camera id request</w:t>
            </w:r>
          </w:p>
        </w:tc>
        <w:tc>
          <w:tcPr>
            <w:tcW w:w="792" w:type="dxa"/>
          </w:tcPr>
          <w:p w14:paraId="0C3CB1A4" w14:textId="77777777" w:rsidR="00E77D14" w:rsidRDefault="00E77D14"/>
        </w:tc>
      </w:tr>
      <w:tr w:rsidR="00D67406" w:rsidRPr="00C54EF2" w14:paraId="38C994FB" w14:textId="77777777" w:rsidTr="00393C96">
        <w:tc>
          <w:tcPr>
            <w:tcW w:w="1435" w:type="dxa"/>
          </w:tcPr>
          <w:p w14:paraId="7955304E" w14:textId="77777777" w:rsidR="00D67406" w:rsidRPr="00C54EF2" w:rsidRDefault="00D67406" w:rsidP="00D67406">
            <w:pPr>
              <w:pStyle w:val="scriptNormal"/>
              <w:rPr>
                <w:color w:val="auto"/>
              </w:rPr>
            </w:pPr>
            <w:r>
              <w:rPr>
                <w:color w:val="auto"/>
              </w:rPr>
              <w:t>SFn:47</w:t>
            </w:r>
          </w:p>
        </w:tc>
        <w:tc>
          <w:tcPr>
            <w:tcW w:w="3240" w:type="dxa"/>
          </w:tcPr>
          <w:p w14:paraId="542B2B2D" w14:textId="77777777" w:rsidR="00C54EF2" w:rsidRPr="00C54EF2" w:rsidRDefault="00604AF5" w:rsidP="00C54EF2">
            <w:pPr>
              <w:pStyle w:val="scriptNormal"/>
              <w:rPr>
                <w:color w:val="auto"/>
              </w:rPr>
            </w:pPr>
            <w:r>
              <w:rPr>
                <w:noProof/>
              </w:rPr>
              <w:drawing>
                <wp:inline distT="0" distB="0" distL="0" distR="0" wp14:anchorId="2EC53E26" wp14:editId="5FEE056E">
                  <wp:extent cx="152400" cy="152400"/>
                  <wp:effectExtent l="0" t="0" r="0" b="0"/>
                  <wp:docPr id="84"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935e6c88fe3a2f23daa05694999957fe" w:history="1">
              <w:r w:rsidR="008E73AE">
                <w:rPr>
                  <w:rStyle w:val="Hyperlink"/>
                  <w:color w:val="auto"/>
                </w:rPr>
                <w:t>Get user request</w:t>
              </w:r>
            </w:hyperlink>
            <w:r w:rsidR="00BF7800">
              <w:rPr>
                <w:color w:val="auto"/>
              </w:rPr>
              <w:t xml:space="preserve"> &lt;&lt;</w:t>
            </w:r>
            <w:r w:rsidR="001F47AE">
              <w:rPr>
                <w:color w:val="auto"/>
              </w:rPr>
              <w:t>System Function</w:t>
            </w:r>
            <w:r w:rsidR="00BF7800">
              <w:rPr>
                <w:color w:val="auto"/>
              </w:rPr>
              <w:t>&gt;&gt;</w:t>
            </w:r>
          </w:p>
        </w:tc>
        <w:tc>
          <w:tcPr>
            <w:tcW w:w="4770" w:type="dxa"/>
          </w:tcPr>
          <w:p w14:paraId="17244D85" w14:textId="77777777" w:rsidR="00C54EF2" w:rsidRPr="00C54EF2" w:rsidRDefault="00D67406" w:rsidP="00C54EF2">
            <w:pPr>
              <w:pStyle w:val="scriptNormal"/>
              <w:rPr>
                <w:color w:val="auto"/>
              </w:rPr>
            </w:pPr>
            <w:r>
              <w:rPr>
                <w:color w:val="auto"/>
              </w:rPr>
              <w:t>Get user request</w:t>
            </w:r>
          </w:p>
        </w:tc>
        <w:tc>
          <w:tcPr>
            <w:tcW w:w="792" w:type="dxa"/>
          </w:tcPr>
          <w:p w14:paraId="66BE9791" w14:textId="77777777" w:rsidR="00E77D14" w:rsidRDefault="00E77D14"/>
        </w:tc>
      </w:tr>
      <w:tr w:rsidR="00D67406" w:rsidRPr="00C54EF2" w14:paraId="152FCF6E" w14:textId="77777777" w:rsidTr="00393C96">
        <w:tc>
          <w:tcPr>
            <w:tcW w:w="1435" w:type="dxa"/>
          </w:tcPr>
          <w:p w14:paraId="28652BF7" w14:textId="77777777" w:rsidR="00D67406" w:rsidRPr="00C54EF2" w:rsidRDefault="00D67406" w:rsidP="00D67406">
            <w:pPr>
              <w:pStyle w:val="scriptNormal"/>
              <w:rPr>
                <w:color w:val="auto"/>
              </w:rPr>
            </w:pPr>
            <w:r>
              <w:rPr>
                <w:color w:val="auto"/>
              </w:rPr>
              <w:t>SFn:48</w:t>
            </w:r>
          </w:p>
        </w:tc>
        <w:tc>
          <w:tcPr>
            <w:tcW w:w="3240" w:type="dxa"/>
          </w:tcPr>
          <w:p w14:paraId="4C5460D8" w14:textId="77777777" w:rsidR="00C54EF2" w:rsidRPr="00C54EF2" w:rsidRDefault="00604AF5" w:rsidP="00C54EF2">
            <w:pPr>
              <w:pStyle w:val="scriptNormal"/>
              <w:rPr>
                <w:color w:val="auto"/>
              </w:rPr>
            </w:pPr>
            <w:r>
              <w:rPr>
                <w:noProof/>
              </w:rPr>
              <w:drawing>
                <wp:inline distT="0" distB="0" distL="0" distR="0" wp14:anchorId="49532DB1" wp14:editId="170CCC40">
                  <wp:extent cx="152400" cy="152400"/>
                  <wp:effectExtent l="0" t="0" r="0" b="0"/>
                  <wp:docPr id="86"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27029603a1ab8d76011823c055b7a827" w:history="1">
              <w:r w:rsidR="008E73AE">
                <w:rPr>
                  <w:rStyle w:val="Hyperlink"/>
                  <w:color w:val="auto"/>
                </w:rPr>
                <w:t>Get selected camera video stream terminated</w:t>
              </w:r>
            </w:hyperlink>
            <w:r w:rsidR="00BF7800">
              <w:rPr>
                <w:color w:val="auto"/>
              </w:rPr>
              <w:t xml:space="preserve"> &lt;&lt;</w:t>
            </w:r>
            <w:r w:rsidR="001F47AE">
              <w:rPr>
                <w:color w:val="auto"/>
              </w:rPr>
              <w:t>System Function</w:t>
            </w:r>
            <w:r w:rsidR="00BF7800">
              <w:rPr>
                <w:color w:val="auto"/>
              </w:rPr>
              <w:t>&gt;&gt;</w:t>
            </w:r>
          </w:p>
        </w:tc>
        <w:tc>
          <w:tcPr>
            <w:tcW w:w="4770" w:type="dxa"/>
          </w:tcPr>
          <w:p w14:paraId="5C142E8F" w14:textId="77777777" w:rsidR="00C54EF2" w:rsidRPr="00C54EF2" w:rsidRDefault="00D67406" w:rsidP="00C54EF2">
            <w:pPr>
              <w:pStyle w:val="scriptNormal"/>
              <w:rPr>
                <w:color w:val="auto"/>
              </w:rPr>
            </w:pPr>
            <w:r>
              <w:rPr>
                <w:color w:val="auto"/>
              </w:rPr>
              <w:t>Get camera id terminated</w:t>
            </w:r>
          </w:p>
        </w:tc>
        <w:tc>
          <w:tcPr>
            <w:tcW w:w="792" w:type="dxa"/>
          </w:tcPr>
          <w:p w14:paraId="0D4B19F7" w14:textId="77777777" w:rsidR="00E77D14" w:rsidRDefault="00E77D14"/>
        </w:tc>
      </w:tr>
      <w:tr w:rsidR="00D67406" w:rsidRPr="00C54EF2" w14:paraId="7EC62B32" w14:textId="77777777" w:rsidTr="00393C96">
        <w:tc>
          <w:tcPr>
            <w:tcW w:w="1435" w:type="dxa"/>
          </w:tcPr>
          <w:p w14:paraId="6635795D" w14:textId="77777777" w:rsidR="00D67406" w:rsidRPr="00C54EF2" w:rsidRDefault="00D67406" w:rsidP="00D67406">
            <w:pPr>
              <w:pStyle w:val="scriptNormal"/>
              <w:rPr>
                <w:color w:val="auto"/>
              </w:rPr>
            </w:pPr>
            <w:r>
              <w:rPr>
                <w:color w:val="auto"/>
              </w:rPr>
              <w:t>SFn:50</w:t>
            </w:r>
          </w:p>
        </w:tc>
        <w:tc>
          <w:tcPr>
            <w:tcW w:w="3240" w:type="dxa"/>
          </w:tcPr>
          <w:p w14:paraId="2C7DCCCA" w14:textId="77777777" w:rsidR="00C54EF2" w:rsidRPr="00C54EF2" w:rsidRDefault="00604AF5" w:rsidP="00C54EF2">
            <w:pPr>
              <w:pStyle w:val="scriptNormal"/>
              <w:rPr>
                <w:color w:val="auto"/>
              </w:rPr>
            </w:pPr>
            <w:r>
              <w:rPr>
                <w:noProof/>
              </w:rPr>
              <w:drawing>
                <wp:inline distT="0" distB="0" distL="0" distR="0" wp14:anchorId="61046AC5" wp14:editId="0180F843">
                  <wp:extent cx="152400" cy="152400"/>
                  <wp:effectExtent l="0" t="0" r="0" b="0"/>
                  <wp:docPr id="88"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d80a5c457bdca4a305077463216c21f0" w:history="1">
              <w:r w:rsidR="008E73AE">
                <w:rPr>
                  <w:rStyle w:val="Hyperlink"/>
                  <w:color w:val="auto"/>
                </w:rPr>
                <w:t>Send command to terminate selected camera video stream</w:t>
              </w:r>
            </w:hyperlink>
            <w:r w:rsidR="00BF7800">
              <w:rPr>
                <w:color w:val="auto"/>
              </w:rPr>
              <w:t xml:space="preserve"> &lt;&lt;</w:t>
            </w:r>
            <w:r w:rsidR="001F47AE">
              <w:rPr>
                <w:color w:val="auto"/>
              </w:rPr>
              <w:t>System Function</w:t>
            </w:r>
            <w:r w:rsidR="00BF7800">
              <w:rPr>
                <w:color w:val="auto"/>
              </w:rPr>
              <w:t>&gt;&gt;</w:t>
            </w:r>
          </w:p>
        </w:tc>
        <w:tc>
          <w:tcPr>
            <w:tcW w:w="4770" w:type="dxa"/>
          </w:tcPr>
          <w:p w14:paraId="7126195A" w14:textId="77777777" w:rsidR="00C54EF2" w:rsidRPr="00C54EF2" w:rsidRDefault="00D67406" w:rsidP="00C54EF2">
            <w:pPr>
              <w:pStyle w:val="scriptNormal"/>
              <w:rPr>
                <w:color w:val="auto"/>
              </w:rPr>
            </w:pPr>
            <w:r>
              <w:rPr>
                <w:color w:val="auto"/>
              </w:rPr>
              <w:t>Send camera id terminate</w:t>
            </w:r>
          </w:p>
        </w:tc>
        <w:tc>
          <w:tcPr>
            <w:tcW w:w="792" w:type="dxa"/>
          </w:tcPr>
          <w:p w14:paraId="5DA785D5" w14:textId="77777777" w:rsidR="00E77D14" w:rsidRDefault="00E77D14"/>
        </w:tc>
      </w:tr>
      <w:tr w:rsidR="00D67406" w:rsidRPr="00C54EF2" w14:paraId="3B91750F" w14:textId="77777777" w:rsidTr="00393C96">
        <w:tc>
          <w:tcPr>
            <w:tcW w:w="1435" w:type="dxa"/>
          </w:tcPr>
          <w:p w14:paraId="13740FCF" w14:textId="77777777" w:rsidR="00D67406" w:rsidRPr="00C54EF2" w:rsidRDefault="00D67406" w:rsidP="00D67406">
            <w:pPr>
              <w:pStyle w:val="scriptNormal"/>
              <w:rPr>
                <w:color w:val="auto"/>
              </w:rPr>
            </w:pPr>
            <w:r>
              <w:rPr>
                <w:color w:val="auto"/>
              </w:rPr>
              <w:t>SFn:51</w:t>
            </w:r>
          </w:p>
        </w:tc>
        <w:tc>
          <w:tcPr>
            <w:tcW w:w="3240" w:type="dxa"/>
          </w:tcPr>
          <w:p w14:paraId="668F2860" w14:textId="77777777" w:rsidR="00C54EF2" w:rsidRPr="00C54EF2" w:rsidRDefault="00604AF5" w:rsidP="00C54EF2">
            <w:pPr>
              <w:pStyle w:val="scriptNormal"/>
              <w:rPr>
                <w:color w:val="auto"/>
              </w:rPr>
            </w:pPr>
            <w:r>
              <w:rPr>
                <w:noProof/>
              </w:rPr>
              <w:drawing>
                <wp:inline distT="0" distB="0" distL="0" distR="0" wp14:anchorId="4BC0DD02" wp14:editId="40EB782F">
                  <wp:extent cx="152400" cy="152400"/>
                  <wp:effectExtent l="0" t="0" r="0" b="0"/>
                  <wp:docPr id="90"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fca15c8ea5d970bf64a98e327d1ec320" w:history="1">
              <w:r w:rsidR="008E73AE">
                <w:rPr>
                  <w:rStyle w:val="Hyperlink"/>
                  <w:color w:val="auto"/>
                </w:rPr>
                <w:t>Terminate selected camera availability</w:t>
              </w:r>
            </w:hyperlink>
            <w:r w:rsidR="00BF7800">
              <w:rPr>
                <w:color w:val="auto"/>
              </w:rPr>
              <w:t xml:space="preserve"> &lt;&lt;</w:t>
            </w:r>
            <w:r w:rsidR="001F47AE">
              <w:rPr>
                <w:color w:val="auto"/>
              </w:rPr>
              <w:t>System Function</w:t>
            </w:r>
            <w:r w:rsidR="00BF7800">
              <w:rPr>
                <w:color w:val="auto"/>
              </w:rPr>
              <w:t>&gt;&gt;</w:t>
            </w:r>
          </w:p>
        </w:tc>
        <w:tc>
          <w:tcPr>
            <w:tcW w:w="4770" w:type="dxa"/>
          </w:tcPr>
          <w:p w14:paraId="1D0CE336" w14:textId="77777777" w:rsidR="00C54EF2" w:rsidRPr="00C54EF2" w:rsidRDefault="00D67406" w:rsidP="00C54EF2">
            <w:pPr>
              <w:pStyle w:val="scriptNormal"/>
              <w:rPr>
                <w:color w:val="auto"/>
              </w:rPr>
            </w:pPr>
            <w:r>
              <w:rPr>
                <w:color w:val="auto"/>
              </w:rPr>
              <w:t>Terminate camera id availability</w:t>
            </w:r>
          </w:p>
        </w:tc>
        <w:tc>
          <w:tcPr>
            <w:tcW w:w="792" w:type="dxa"/>
          </w:tcPr>
          <w:p w14:paraId="12755D85" w14:textId="77777777" w:rsidR="00E77D14" w:rsidRDefault="00E77D14"/>
        </w:tc>
      </w:tr>
      <w:tr w:rsidR="00D67406" w:rsidRPr="00C54EF2" w14:paraId="2D1CB51F" w14:textId="77777777" w:rsidTr="00393C96">
        <w:tc>
          <w:tcPr>
            <w:tcW w:w="1435" w:type="dxa"/>
          </w:tcPr>
          <w:p w14:paraId="56448DB3" w14:textId="77777777" w:rsidR="00D67406" w:rsidRPr="00C54EF2" w:rsidRDefault="00D67406" w:rsidP="00D67406">
            <w:pPr>
              <w:pStyle w:val="scriptNormal"/>
              <w:rPr>
                <w:color w:val="auto"/>
              </w:rPr>
            </w:pPr>
            <w:r>
              <w:rPr>
                <w:color w:val="auto"/>
              </w:rPr>
              <w:t>SFn:53</w:t>
            </w:r>
          </w:p>
        </w:tc>
        <w:tc>
          <w:tcPr>
            <w:tcW w:w="3240" w:type="dxa"/>
          </w:tcPr>
          <w:p w14:paraId="1EFCF049" w14:textId="77777777" w:rsidR="00C54EF2" w:rsidRPr="00C54EF2" w:rsidRDefault="00604AF5" w:rsidP="00C54EF2">
            <w:pPr>
              <w:pStyle w:val="scriptNormal"/>
              <w:rPr>
                <w:color w:val="auto"/>
              </w:rPr>
            </w:pPr>
            <w:r>
              <w:rPr>
                <w:noProof/>
              </w:rPr>
              <w:drawing>
                <wp:inline distT="0" distB="0" distL="0" distR="0" wp14:anchorId="246E7BF1" wp14:editId="3D95905D">
                  <wp:extent cx="152400" cy="152400"/>
                  <wp:effectExtent l="0" t="0" r="0" b="0"/>
                  <wp:docPr id="92"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52e794c5ce79e9dc0d153fe2721686c9" w:history="1">
              <w:r w:rsidR="008E73AE">
                <w:rPr>
                  <w:rStyle w:val="Hyperlink"/>
                  <w:color w:val="auto"/>
                </w:rPr>
                <w:t>Process Intruder Signals</w:t>
              </w:r>
            </w:hyperlink>
            <w:r w:rsidR="00BF7800">
              <w:rPr>
                <w:color w:val="auto"/>
              </w:rPr>
              <w:t xml:space="preserve"> &lt;&lt;</w:t>
            </w:r>
            <w:r w:rsidR="001F47AE">
              <w:rPr>
                <w:color w:val="auto"/>
              </w:rPr>
              <w:t>System Function</w:t>
            </w:r>
            <w:r w:rsidR="00BF7800">
              <w:rPr>
                <w:color w:val="auto"/>
              </w:rPr>
              <w:t>&gt;&gt;</w:t>
            </w:r>
          </w:p>
        </w:tc>
        <w:tc>
          <w:tcPr>
            <w:tcW w:w="4770" w:type="dxa"/>
          </w:tcPr>
          <w:p w14:paraId="689AD558" w14:textId="77777777" w:rsidR="00C54EF2" w:rsidRPr="00C54EF2" w:rsidRDefault="00D67406" w:rsidP="00C54EF2">
            <w:pPr>
              <w:pStyle w:val="scriptNormal"/>
              <w:rPr>
                <w:color w:val="auto"/>
              </w:rPr>
            </w:pPr>
            <w:r>
              <w:rPr>
                <w:color w:val="auto"/>
              </w:rPr>
              <w:t>Process signals( out alarm trigger, alarm trigger )</w:t>
            </w:r>
          </w:p>
        </w:tc>
        <w:tc>
          <w:tcPr>
            <w:tcW w:w="792" w:type="dxa"/>
          </w:tcPr>
          <w:p w14:paraId="16F76CFC" w14:textId="77777777" w:rsidR="00E77D14" w:rsidRDefault="00E77D14"/>
        </w:tc>
      </w:tr>
      <w:tr w:rsidR="00D67406" w:rsidRPr="00C54EF2" w14:paraId="53A96AF0" w14:textId="77777777" w:rsidTr="00393C96">
        <w:tc>
          <w:tcPr>
            <w:tcW w:w="1435" w:type="dxa"/>
          </w:tcPr>
          <w:p w14:paraId="415D3B3B" w14:textId="77777777" w:rsidR="00D67406" w:rsidRPr="00C54EF2" w:rsidRDefault="00D67406" w:rsidP="00D67406">
            <w:pPr>
              <w:pStyle w:val="scriptNormal"/>
              <w:rPr>
                <w:color w:val="auto"/>
              </w:rPr>
            </w:pPr>
            <w:r>
              <w:rPr>
                <w:color w:val="auto"/>
              </w:rPr>
              <w:t>SFn:67</w:t>
            </w:r>
          </w:p>
        </w:tc>
        <w:tc>
          <w:tcPr>
            <w:tcW w:w="3240" w:type="dxa"/>
          </w:tcPr>
          <w:p w14:paraId="30B61F86" w14:textId="77777777" w:rsidR="00C54EF2" w:rsidRPr="00C54EF2" w:rsidRDefault="00604AF5" w:rsidP="00C54EF2">
            <w:pPr>
              <w:pStyle w:val="scriptNormal"/>
              <w:rPr>
                <w:color w:val="auto"/>
              </w:rPr>
            </w:pPr>
            <w:r>
              <w:rPr>
                <w:noProof/>
              </w:rPr>
              <w:drawing>
                <wp:inline distT="0" distB="0" distL="0" distR="0" wp14:anchorId="2DD00206" wp14:editId="1FEA6989">
                  <wp:extent cx="152400" cy="152400"/>
                  <wp:effectExtent l="0" t="0" r="0" b="0"/>
                  <wp:docPr id="94"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6cca3f53571b150f40a85456c9fc6b75" w:history="1">
              <w:r w:rsidR="008E73AE">
                <w:rPr>
                  <w:rStyle w:val="Hyperlink"/>
                  <w:color w:val="auto"/>
                </w:rPr>
                <w:t>DAT_Warn When Recording</w:t>
              </w:r>
            </w:hyperlink>
            <w:r w:rsidR="00BF7800">
              <w:rPr>
                <w:color w:val="auto"/>
              </w:rPr>
              <w:t xml:space="preserve"> &lt;&lt;</w:t>
            </w:r>
            <w:r w:rsidR="001F47AE">
              <w:rPr>
                <w:color w:val="auto"/>
              </w:rPr>
              <w:t>System Function</w:t>
            </w:r>
            <w:r w:rsidR="00BF7800">
              <w:rPr>
                <w:color w:val="auto"/>
              </w:rPr>
              <w:t>&gt;&gt;</w:t>
            </w:r>
          </w:p>
        </w:tc>
        <w:tc>
          <w:tcPr>
            <w:tcW w:w="4770" w:type="dxa"/>
          </w:tcPr>
          <w:p w14:paraId="55E43065" w14:textId="77777777" w:rsidR="00C54EF2" w:rsidRPr="00C54EF2" w:rsidRDefault="00D67406" w:rsidP="00C54EF2">
            <w:pPr>
              <w:pStyle w:val="scriptNormal"/>
              <w:rPr>
                <w:color w:val="auto"/>
              </w:rPr>
            </w:pPr>
            <w:r>
              <w:rPr>
                <w:color w:val="auto"/>
              </w:rPr>
              <w:t>Users/People, must be warned when live recording is taking place (market dependant)</w:t>
            </w:r>
          </w:p>
        </w:tc>
        <w:tc>
          <w:tcPr>
            <w:tcW w:w="792" w:type="dxa"/>
          </w:tcPr>
          <w:p w14:paraId="2E216EEE" w14:textId="77777777" w:rsidR="00E77D14" w:rsidRDefault="00E77D14"/>
        </w:tc>
      </w:tr>
      <w:tr w:rsidR="00D67406" w:rsidRPr="00C54EF2" w14:paraId="7A852677" w14:textId="77777777" w:rsidTr="00393C96">
        <w:tc>
          <w:tcPr>
            <w:tcW w:w="1435" w:type="dxa"/>
          </w:tcPr>
          <w:p w14:paraId="25786829" w14:textId="77777777" w:rsidR="00D67406" w:rsidRPr="00C54EF2" w:rsidRDefault="00D67406" w:rsidP="00D67406">
            <w:pPr>
              <w:pStyle w:val="scriptNormal"/>
              <w:rPr>
                <w:color w:val="auto"/>
              </w:rPr>
            </w:pPr>
            <w:r>
              <w:rPr>
                <w:color w:val="auto"/>
              </w:rPr>
              <w:lastRenderedPageBreak/>
              <w:t>SFn:68</w:t>
            </w:r>
          </w:p>
        </w:tc>
        <w:tc>
          <w:tcPr>
            <w:tcW w:w="3240" w:type="dxa"/>
          </w:tcPr>
          <w:p w14:paraId="1740A0BF" w14:textId="77777777" w:rsidR="00C54EF2" w:rsidRPr="00C54EF2" w:rsidRDefault="00604AF5" w:rsidP="00C54EF2">
            <w:pPr>
              <w:pStyle w:val="scriptNormal"/>
              <w:rPr>
                <w:color w:val="auto"/>
              </w:rPr>
            </w:pPr>
            <w:r>
              <w:rPr>
                <w:noProof/>
              </w:rPr>
              <w:drawing>
                <wp:inline distT="0" distB="0" distL="0" distR="0" wp14:anchorId="7EDF7FF0" wp14:editId="5F3C0BDA">
                  <wp:extent cx="152400" cy="152400"/>
                  <wp:effectExtent l="0" t="0" r="0" b="0"/>
                  <wp:docPr id="96"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be55ed7198656d8f812b6f7720e1100f" w:history="1">
              <w:r w:rsidR="008E73AE">
                <w:rPr>
                  <w:rStyle w:val="Hyperlink"/>
                  <w:color w:val="auto"/>
                </w:rPr>
                <w:t>Provide Door Ajar Data</w:t>
              </w:r>
            </w:hyperlink>
            <w:r w:rsidR="00BF7800">
              <w:rPr>
                <w:color w:val="auto"/>
              </w:rPr>
              <w:t xml:space="preserve"> &lt;&lt;</w:t>
            </w:r>
            <w:r w:rsidR="001F47AE">
              <w:rPr>
                <w:color w:val="auto"/>
              </w:rPr>
              <w:t>System Function</w:t>
            </w:r>
            <w:r w:rsidR="00BF7800">
              <w:rPr>
                <w:color w:val="auto"/>
              </w:rPr>
              <w:t>&gt;&gt;</w:t>
            </w:r>
          </w:p>
        </w:tc>
        <w:tc>
          <w:tcPr>
            <w:tcW w:w="4770" w:type="dxa"/>
          </w:tcPr>
          <w:p w14:paraId="25638D8A" w14:textId="77777777" w:rsidR="00C54EF2" w:rsidRPr="00C54EF2" w:rsidRDefault="00D67406" w:rsidP="00C54EF2">
            <w:pPr>
              <w:pStyle w:val="scriptNormal"/>
              <w:rPr>
                <w:color w:val="auto"/>
              </w:rPr>
            </w:pPr>
            <w:r>
              <w:rPr>
                <w:color w:val="auto"/>
              </w:rPr>
              <w:t>Provide information on doors being ajar or closed</w:t>
            </w:r>
          </w:p>
        </w:tc>
        <w:tc>
          <w:tcPr>
            <w:tcW w:w="792" w:type="dxa"/>
          </w:tcPr>
          <w:p w14:paraId="7739ABEA" w14:textId="77777777" w:rsidR="00E77D14" w:rsidRDefault="00E77D14"/>
        </w:tc>
      </w:tr>
      <w:tr w:rsidR="00D67406" w:rsidRPr="00C54EF2" w14:paraId="5AC46CBB" w14:textId="77777777" w:rsidTr="00393C96">
        <w:tc>
          <w:tcPr>
            <w:tcW w:w="1435" w:type="dxa"/>
          </w:tcPr>
          <w:p w14:paraId="6121AA2D" w14:textId="77777777" w:rsidR="00D67406" w:rsidRPr="00C54EF2" w:rsidRDefault="00D67406" w:rsidP="00D67406">
            <w:pPr>
              <w:pStyle w:val="scriptNormal"/>
              <w:rPr>
                <w:color w:val="auto"/>
              </w:rPr>
            </w:pPr>
            <w:r>
              <w:rPr>
                <w:color w:val="auto"/>
              </w:rPr>
              <w:t>SFn:69</w:t>
            </w:r>
          </w:p>
        </w:tc>
        <w:tc>
          <w:tcPr>
            <w:tcW w:w="3240" w:type="dxa"/>
          </w:tcPr>
          <w:p w14:paraId="638A5F6E" w14:textId="77777777" w:rsidR="00C54EF2" w:rsidRPr="00C54EF2" w:rsidRDefault="00604AF5" w:rsidP="00C54EF2">
            <w:pPr>
              <w:pStyle w:val="scriptNormal"/>
              <w:rPr>
                <w:color w:val="auto"/>
              </w:rPr>
            </w:pPr>
            <w:r>
              <w:rPr>
                <w:noProof/>
              </w:rPr>
              <w:drawing>
                <wp:inline distT="0" distB="0" distL="0" distR="0" wp14:anchorId="1D9F992B" wp14:editId="0EC3BA7A">
                  <wp:extent cx="152400" cy="152400"/>
                  <wp:effectExtent l="0" t="0" r="0" b="0"/>
                  <wp:docPr id="98"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32860b0473e0b12044df32d8a18e194d" w:history="1">
              <w:r w:rsidR="008E73AE">
                <w:rPr>
                  <w:rStyle w:val="Hyperlink"/>
                  <w:color w:val="auto"/>
                </w:rPr>
                <w:t>Check Subscription/Enable</w:t>
              </w:r>
            </w:hyperlink>
            <w:r w:rsidR="00BF7800">
              <w:rPr>
                <w:color w:val="auto"/>
              </w:rPr>
              <w:t xml:space="preserve"> &lt;&lt;</w:t>
            </w:r>
            <w:r w:rsidR="001F47AE">
              <w:rPr>
                <w:color w:val="auto"/>
              </w:rPr>
              <w:t>System Function</w:t>
            </w:r>
            <w:r w:rsidR="00BF7800">
              <w:rPr>
                <w:color w:val="auto"/>
              </w:rPr>
              <w:t>&gt;&gt;</w:t>
            </w:r>
          </w:p>
        </w:tc>
        <w:tc>
          <w:tcPr>
            <w:tcW w:w="4770" w:type="dxa"/>
          </w:tcPr>
          <w:p w14:paraId="4E7BEC0E" w14:textId="77777777" w:rsidR="00C54EF2" w:rsidRPr="00C54EF2" w:rsidRDefault="00D67406" w:rsidP="00C54EF2">
            <w:pPr>
              <w:pStyle w:val="scriptNormal"/>
              <w:rPr>
                <w:color w:val="auto"/>
              </w:rPr>
            </w:pPr>
            <w:r>
              <w:rPr>
                <w:color w:val="auto"/>
              </w:rPr>
              <w:t>A verified subscription must be in place before the feature can be used (at least fully)</w:t>
            </w:r>
          </w:p>
        </w:tc>
        <w:tc>
          <w:tcPr>
            <w:tcW w:w="792" w:type="dxa"/>
          </w:tcPr>
          <w:p w14:paraId="031BC0E9" w14:textId="77777777" w:rsidR="00E77D14" w:rsidRDefault="00E77D14"/>
        </w:tc>
      </w:tr>
      <w:tr w:rsidR="00D67406" w:rsidRPr="00C54EF2" w14:paraId="0CC100B6" w14:textId="77777777" w:rsidTr="00393C96">
        <w:tc>
          <w:tcPr>
            <w:tcW w:w="1435" w:type="dxa"/>
          </w:tcPr>
          <w:p w14:paraId="3C8C23B8" w14:textId="77777777" w:rsidR="00D67406" w:rsidRPr="00C54EF2" w:rsidRDefault="00D67406" w:rsidP="00D67406">
            <w:pPr>
              <w:pStyle w:val="scriptNormal"/>
              <w:rPr>
                <w:color w:val="auto"/>
              </w:rPr>
            </w:pPr>
            <w:r>
              <w:rPr>
                <w:color w:val="auto"/>
              </w:rPr>
              <w:t>SFn:70</w:t>
            </w:r>
          </w:p>
        </w:tc>
        <w:tc>
          <w:tcPr>
            <w:tcW w:w="3240" w:type="dxa"/>
          </w:tcPr>
          <w:p w14:paraId="674315E5" w14:textId="77777777" w:rsidR="00C54EF2" w:rsidRPr="00C54EF2" w:rsidRDefault="00604AF5" w:rsidP="00C54EF2">
            <w:pPr>
              <w:pStyle w:val="scriptNormal"/>
              <w:rPr>
                <w:color w:val="auto"/>
              </w:rPr>
            </w:pPr>
            <w:r>
              <w:rPr>
                <w:noProof/>
              </w:rPr>
              <w:drawing>
                <wp:inline distT="0" distB="0" distL="0" distR="0" wp14:anchorId="05D5821C" wp14:editId="6AED30F4">
                  <wp:extent cx="152400" cy="152400"/>
                  <wp:effectExtent l="0" t="0" r="0" b="0"/>
                  <wp:docPr id="100"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bc072516efb83acd85c0eff8655a7f0a" w:history="1">
              <w:r w:rsidR="008E73AE">
                <w:rPr>
                  <w:rStyle w:val="Hyperlink"/>
                  <w:color w:val="auto"/>
                </w:rPr>
                <w:t>Provide Additioinal Lighting (Infra Red)</w:t>
              </w:r>
            </w:hyperlink>
            <w:r w:rsidR="00BF7800">
              <w:rPr>
                <w:color w:val="auto"/>
              </w:rPr>
              <w:t xml:space="preserve"> &lt;&lt;</w:t>
            </w:r>
            <w:r w:rsidR="001F47AE">
              <w:rPr>
                <w:color w:val="auto"/>
              </w:rPr>
              <w:t>System Function</w:t>
            </w:r>
            <w:r w:rsidR="00BF7800">
              <w:rPr>
                <w:color w:val="auto"/>
              </w:rPr>
              <w:t>&gt;&gt;</w:t>
            </w:r>
          </w:p>
        </w:tc>
        <w:tc>
          <w:tcPr>
            <w:tcW w:w="4770" w:type="dxa"/>
          </w:tcPr>
          <w:p w14:paraId="13ABDA0C" w14:textId="77777777" w:rsidR="00C54EF2" w:rsidRPr="00C54EF2" w:rsidRDefault="00D67406" w:rsidP="00C54EF2">
            <w:pPr>
              <w:pStyle w:val="scriptNormal"/>
              <w:rPr>
                <w:color w:val="auto"/>
              </w:rPr>
            </w:pPr>
            <w:r>
              <w:rPr>
                <w:color w:val="auto"/>
              </w:rPr>
              <w:t>For low ambient light conditions, additional lighting will be required for the interior cameras</w:t>
            </w:r>
          </w:p>
        </w:tc>
        <w:tc>
          <w:tcPr>
            <w:tcW w:w="792" w:type="dxa"/>
          </w:tcPr>
          <w:p w14:paraId="42D8A865" w14:textId="77777777" w:rsidR="00E77D14" w:rsidRDefault="00E77D14"/>
        </w:tc>
      </w:tr>
      <w:tr w:rsidR="00D67406" w:rsidRPr="00C54EF2" w14:paraId="1B74928E" w14:textId="77777777" w:rsidTr="00393C96">
        <w:tc>
          <w:tcPr>
            <w:tcW w:w="1435" w:type="dxa"/>
          </w:tcPr>
          <w:p w14:paraId="63450DAC" w14:textId="77777777" w:rsidR="00D67406" w:rsidRPr="00C54EF2" w:rsidRDefault="00D67406" w:rsidP="00D67406">
            <w:pPr>
              <w:pStyle w:val="scriptNormal"/>
              <w:rPr>
                <w:color w:val="auto"/>
              </w:rPr>
            </w:pPr>
            <w:r>
              <w:rPr>
                <w:color w:val="auto"/>
              </w:rPr>
              <w:t>SFn:71</w:t>
            </w:r>
          </w:p>
        </w:tc>
        <w:tc>
          <w:tcPr>
            <w:tcW w:w="3240" w:type="dxa"/>
          </w:tcPr>
          <w:p w14:paraId="6B2A6B3B" w14:textId="77777777" w:rsidR="00C54EF2" w:rsidRPr="00C54EF2" w:rsidRDefault="00604AF5" w:rsidP="00C54EF2">
            <w:pPr>
              <w:pStyle w:val="scriptNormal"/>
              <w:rPr>
                <w:color w:val="auto"/>
              </w:rPr>
            </w:pPr>
            <w:r>
              <w:rPr>
                <w:noProof/>
              </w:rPr>
              <w:drawing>
                <wp:inline distT="0" distB="0" distL="0" distR="0" wp14:anchorId="287BF71B" wp14:editId="36C38107">
                  <wp:extent cx="152400" cy="152400"/>
                  <wp:effectExtent l="0" t="0" r="0" b="0"/>
                  <wp:docPr id="102"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8e7438d2b3fb7e86c00557b4fcc08972" w:history="1">
              <w:r w:rsidR="008E73AE">
                <w:rPr>
                  <w:rStyle w:val="Hyperlink"/>
                  <w:color w:val="auto"/>
                </w:rPr>
                <w:t>Supply Power to Radar with IGN=OFF</w:t>
              </w:r>
            </w:hyperlink>
            <w:r w:rsidR="00BF7800">
              <w:rPr>
                <w:color w:val="auto"/>
              </w:rPr>
              <w:t xml:space="preserve"> &lt;&lt;</w:t>
            </w:r>
            <w:r w:rsidR="001F47AE">
              <w:rPr>
                <w:color w:val="auto"/>
              </w:rPr>
              <w:t>System Function</w:t>
            </w:r>
            <w:r w:rsidR="00BF7800">
              <w:rPr>
                <w:color w:val="auto"/>
              </w:rPr>
              <w:t>&gt;&gt;</w:t>
            </w:r>
          </w:p>
        </w:tc>
        <w:tc>
          <w:tcPr>
            <w:tcW w:w="4770" w:type="dxa"/>
          </w:tcPr>
          <w:p w14:paraId="556097EA" w14:textId="77777777" w:rsidR="00C54EF2" w:rsidRPr="00C54EF2" w:rsidRDefault="00D67406" w:rsidP="00C54EF2">
            <w:pPr>
              <w:pStyle w:val="scriptNormal"/>
              <w:rPr>
                <w:color w:val="auto"/>
              </w:rPr>
            </w:pPr>
            <w:r>
              <w:rPr>
                <w:color w:val="auto"/>
              </w:rPr>
              <w:t>An additional battery will be required to power the radar system when in IGN=OFF.</w:t>
            </w:r>
          </w:p>
        </w:tc>
        <w:tc>
          <w:tcPr>
            <w:tcW w:w="792" w:type="dxa"/>
          </w:tcPr>
          <w:p w14:paraId="75B0D1FB" w14:textId="77777777" w:rsidR="00E77D14" w:rsidRDefault="00E77D14"/>
        </w:tc>
      </w:tr>
      <w:tr w:rsidR="00D67406" w:rsidRPr="00C54EF2" w14:paraId="63B54375" w14:textId="77777777" w:rsidTr="00393C96">
        <w:tc>
          <w:tcPr>
            <w:tcW w:w="1435" w:type="dxa"/>
          </w:tcPr>
          <w:p w14:paraId="62271B8A" w14:textId="77777777" w:rsidR="00D67406" w:rsidRPr="00C54EF2" w:rsidRDefault="00D67406" w:rsidP="00D67406">
            <w:pPr>
              <w:pStyle w:val="scriptNormal"/>
              <w:rPr>
                <w:color w:val="auto"/>
              </w:rPr>
            </w:pPr>
            <w:r>
              <w:rPr>
                <w:color w:val="auto"/>
              </w:rPr>
              <w:t>SFn:72</w:t>
            </w:r>
          </w:p>
        </w:tc>
        <w:tc>
          <w:tcPr>
            <w:tcW w:w="3240" w:type="dxa"/>
          </w:tcPr>
          <w:p w14:paraId="115861B1" w14:textId="77777777" w:rsidR="00C54EF2" w:rsidRPr="00C54EF2" w:rsidRDefault="00604AF5" w:rsidP="00C54EF2">
            <w:pPr>
              <w:pStyle w:val="scriptNormal"/>
              <w:rPr>
                <w:color w:val="auto"/>
              </w:rPr>
            </w:pPr>
            <w:r>
              <w:rPr>
                <w:noProof/>
              </w:rPr>
              <w:drawing>
                <wp:inline distT="0" distB="0" distL="0" distR="0" wp14:anchorId="0539C88E" wp14:editId="14CFAF5A">
                  <wp:extent cx="152400" cy="152400"/>
                  <wp:effectExtent l="0" t="0" r="0" b="0"/>
                  <wp:docPr id="104"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2bb879bceb38d6f1d4ee3bd0c8f84b11" w:history="1">
              <w:r w:rsidR="008E73AE">
                <w:rPr>
                  <w:rStyle w:val="Hyperlink"/>
                  <w:color w:val="auto"/>
                </w:rPr>
                <w:t>Check to see if USB memory device installed and inform user if not</w:t>
              </w:r>
            </w:hyperlink>
            <w:r w:rsidR="00BF7800">
              <w:rPr>
                <w:color w:val="auto"/>
              </w:rPr>
              <w:t xml:space="preserve"> &lt;&lt;</w:t>
            </w:r>
            <w:r w:rsidR="001F47AE">
              <w:rPr>
                <w:color w:val="auto"/>
              </w:rPr>
              <w:t>System Function</w:t>
            </w:r>
            <w:r w:rsidR="00BF7800">
              <w:rPr>
                <w:color w:val="auto"/>
              </w:rPr>
              <w:t>&gt;&gt;</w:t>
            </w:r>
          </w:p>
        </w:tc>
        <w:tc>
          <w:tcPr>
            <w:tcW w:w="4770" w:type="dxa"/>
          </w:tcPr>
          <w:p w14:paraId="06A86DA4" w14:textId="77777777" w:rsidR="00C54EF2" w:rsidRPr="00C54EF2" w:rsidRDefault="00D67406" w:rsidP="00C54EF2">
            <w:pPr>
              <w:pStyle w:val="scriptNormal"/>
              <w:rPr>
                <w:color w:val="auto"/>
              </w:rPr>
            </w:pPr>
            <w:r>
              <w:rPr>
                <w:color w:val="auto"/>
              </w:rPr>
              <w:t>Check to see if USB memory device installed and inform user if not.</w:t>
            </w:r>
          </w:p>
        </w:tc>
        <w:tc>
          <w:tcPr>
            <w:tcW w:w="792" w:type="dxa"/>
          </w:tcPr>
          <w:p w14:paraId="0682D1BF" w14:textId="77777777" w:rsidR="00E77D14" w:rsidRDefault="00E77D14"/>
        </w:tc>
      </w:tr>
      <w:tr w:rsidR="00D67406" w:rsidRPr="00C54EF2" w14:paraId="5F70EC1C" w14:textId="77777777" w:rsidTr="00393C96">
        <w:tc>
          <w:tcPr>
            <w:tcW w:w="1435" w:type="dxa"/>
          </w:tcPr>
          <w:p w14:paraId="3BE9CCC0" w14:textId="77777777" w:rsidR="00D67406" w:rsidRPr="00C54EF2" w:rsidRDefault="00D67406" w:rsidP="00D67406">
            <w:pPr>
              <w:pStyle w:val="scriptNormal"/>
              <w:rPr>
                <w:color w:val="auto"/>
              </w:rPr>
            </w:pPr>
            <w:r>
              <w:rPr>
                <w:color w:val="auto"/>
              </w:rPr>
              <w:t>SFn:73</w:t>
            </w:r>
          </w:p>
        </w:tc>
        <w:tc>
          <w:tcPr>
            <w:tcW w:w="3240" w:type="dxa"/>
          </w:tcPr>
          <w:p w14:paraId="1360B526" w14:textId="77777777" w:rsidR="00C54EF2" w:rsidRPr="00C54EF2" w:rsidRDefault="00604AF5" w:rsidP="00C54EF2">
            <w:pPr>
              <w:pStyle w:val="scriptNormal"/>
              <w:rPr>
                <w:color w:val="auto"/>
              </w:rPr>
            </w:pPr>
            <w:r>
              <w:rPr>
                <w:noProof/>
              </w:rPr>
              <w:drawing>
                <wp:inline distT="0" distB="0" distL="0" distR="0" wp14:anchorId="7E86D945" wp14:editId="164A3A82">
                  <wp:extent cx="152400" cy="152400"/>
                  <wp:effectExtent l="0" t="0" r="0" b="0"/>
                  <wp:docPr id="106"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90d194463f99eedd567a5be5f710a37d" w:history="1">
              <w:r w:rsidR="008E73AE">
                <w:rPr>
                  <w:rStyle w:val="Hyperlink"/>
                  <w:color w:val="auto"/>
                </w:rPr>
                <w:t>Allow Subscription Management</w:t>
              </w:r>
            </w:hyperlink>
            <w:r w:rsidR="00BF7800">
              <w:rPr>
                <w:color w:val="auto"/>
              </w:rPr>
              <w:t xml:space="preserve"> &lt;&lt;</w:t>
            </w:r>
            <w:r w:rsidR="001F47AE">
              <w:rPr>
                <w:color w:val="auto"/>
              </w:rPr>
              <w:t>System Function</w:t>
            </w:r>
            <w:r w:rsidR="00BF7800">
              <w:rPr>
                <w:color w:val="auto"/>
              </w:rPr>
              <w:t>&gt;&gt;</w:t>
            </w:r>
          </w:p>
        </w:tc>
        <w:tc>
          <w:tcPr>
            <w:tcW w:w="4770" w:type="dxa"/>
          </w:tcPr>
          <w:p w14:paraId="00122CA7" w14:textId="77777777" w:rsidR="00C54EF2" w:rsidRPr="00C54EF2" w:rsidRDefault="00D67406" w:rsidP="00C54EF2">
            <w:pPr>
              <w:pStyle w:val="scriptNormal"/>
              <w:rPr>
                <w:color w:val="auto"/>
              </w:rPr>
            </w:pPr>
            <w:r>
              <w:rPr>
                <w:color w:val="auto"/>
              </w:rPr>
              <w:t>When attempting to use the feature for the first time the user shall be requested to enter subscription information (subsequent subscription management may also be required)</w:t>
            </w:r>
          </w:p>
        </w:tc>
        <w:tc>
          <w:tcPr>
            <w:tcW w:w="792" w:type="dxa"/>
          </w:tcPr>
          <w:p w14:paraId="5447BED6" w14:textId="77777777" w:rsidR="00E77D14" w:rsidRDefault="00E77D14"/>
        </w:tc>
      </w:tr>
      <w:tr w:rsidR="00D67406" w:rsidRPr="00C54EF2" w14:paraId="43CB10EF" w14:textId="77777777" w:rsidTr="00393C96">
        <w:tc>
          <w:tcPr>
            <w:tcW w:w="1435" w:type="dxa"/>
          </w:tcPr>
          <w:p w14:paraId="0A1EE9E2" w14:textId="77777777" w:rsidR="00D67406" w:rsidRPr="00C54EF2" w:rsidRDefault="00D67406" w:rsidP="00D67406">
            <w:pPr>
              <w:pStyle w:val="scriptNormal"/>
              <w:rPr>
                <w:color w:val="auto"/>
              </w:rPr>
            </w:pPr>
            <w:r>
              <w:rPr>
                <w:color w:val="auto"/>
              </w:rPr>
              <w:t>SFn:78</w:t>
            </w:r>
          </w:p>
        </w:tc>
        <w:tc>
          <w:tcPr>
            <w:tcW w:w="3240" w:type="dxa"/>
          </w:tcPr>
          <w:p w14:paraId="5EFF324E" w14:textId="77777777" w:rsidR="00C54EF2" w:rsidRPr="00C54EF2" w:rsidRDefault="00604AF5" w:rsidP="00C54EF2">
            <w:pPr>
              <w:pStyle w:val="scriptNormal"/>
              <w:rPr>
                <w:color w:val="auto"/>
              </w:rPr>
            </w:pPr>
            <w:r>
              <w:rPr>
                <w:noProof/>
              </w:rPr>
              <w:drawing>
                <wp:inline distT="0" distB="0" distL="0" distR="0" wp14:anchorId="38B34C3E" wp14:editId="5180B725">
                  <wp:extent cx="152400" cy="152400"/>
                  <wp:effectExtent l="0" t="0" r="0" b="0"/>
                  <wp:docPr id="108"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2b8691340e92374b0f16ef49f59e42d6" w:history="1">
              <w:r w:rsidR="008E73AE">
                <w:rPr>
                  <w:rStyle w:val="Hyperlink"/>
                  <w:color w:val="auto"/>
                </w:rPr>
                <w:t>Allow USB Video Playback on PC/Computer</w:t>
              </w:r>
            </w:hyperlink>
            <w:r w:rsidR="00BF7800">
              <w:rPr>
                <w:color w:val="auto"/>
              </w:rPr>
              <w:t xml:space="preserve"> &lt;&lt;</w:t>
            </w:r>
            <w:r w:rsidR="001F47AE">
              <w:rPr>
                <w:color w:val="auto"/>
              </w:rPr>
              <w:t>System Function</w:t>
            </w:r>
            <w:r w:rsidR="00BF7800">
              <w:rPr>
                <w:color w:val="auto"/>
              </w:rPr>
              <w:t>&gt;&gt;</w:t>
            </w:r>
          </w:p>
        </w:tc>
        <w:tc>
          <w:tcPr>
            <w:tcW w:w="4770" w:type="dxa"/>
          </w:tcPr>
          <w:p w14:paraId="7F39C4CE" w14:textId="77777777" w:rsidR="00C54EF2" w:rsidRPr="00C54EF2" w:rsidRDefault="00D67406" w:rsidP="00C54EF2">
            <w:pPr>
              <w:pStyle w:val="scriptNormal"/>
              <w:rPr>
                <w:color w:val="auto"/>
              </w:rPr>
            </w:pPr>
            <w:r>
              <w:rPr>
                <w:color w:val="auto"/>
              </w:rPr>
              <w:t>Allow USB Video Playback on PC/Computer (as well as via SYNC/Phoenix)</w:t>
            </w:r>
          </w:p>
        </w:tc>
        <w:tc>
          <w:tcPr>
            <w:tcW w:w="792" w:type="dxa"/>
          </w:tcPr>
          <w:p w14:paraId="6640174F" w14:textId="77777777" w:rsidR="00E77D14" w:rsidRDefault="00E77D14"/>
        </w:tc>
      </w:tr>
      <w:tr w:rsidR="00D67406" w:rsidRPr="00C54EF2" w14:paraId="7B5DCD06" w14:textId="77777777" w:rsidTr="00393C96">
        <w:tc>
          <w:tcPr>
            <w:tcW w:w="1435" w:type="dxa"/>
          </w:tcPr>
          <w:p w14:paraId="6055757E" w14:textId="77777777" w:rsidR="00D67406" w:rsidRPr="00C54EF2" w:rsidRDefault="00D67406" w:rsidP="00D67406">
            <w:pPr>
              <w:pStyle w:val="scriptNormal"/>
              <w:rPr>
                <w:color w:val="auto"/>
              </w:rPr>
            </w:pPr>
            <w:r>
              <w:rPr>
                <w:color w:val="auto"/>
              </w:rPr>
              <w:t>SFn:79</w:t>
            </w:r>
          </w:p>
        </w:tc>
        <w:tc>
          <w:tcPr>
            <w:tcW w:w="3240" w:type="dxa"/>
          </w:tcPr>
          <w:p w14:paraId="4989465A" w14:textId="77777777" w:rsidR="00C54EF2" w:rsidRPr="00C54EF2" w:rsidRDefault="00604AF5" w:rsidP="00C54EF2">
            <w:pPr>
              <w:pStyle w:val="scriptNormal"/>
              <w:rPr>
                <w:color w:val="auto"/>
              </w:rPr>
            </w:pPr>
            <w:r>
              <w:rPr>
                <w:noProof/>
              </w:rPr>
              <w:drawing>
                <wp:inline distT="0" distB="0" distL="0" distR="0" wp14:anchorId="51FEF15D" wp14:editId="3C7E5E58">
                  <wp:extent cx="152400" cy="152400"/>
                  <wp:effectExtent l="0" t="0" r="0" b="0"/>
                  <wp:docPr id="110"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365ca8edca0f02bfb773abe8cb5257a6" w:history="1">
              <w:r w:rsidR="008E73AE">
                <w:rPr>
                  <w:rStyle w:val="Hyperlink"/>
                  <w:color w:val="auto"/>
                </w:rPr>
                <w:t>Allow USB Video Playback on SYNC/Phoenix</w:t>
              </w:r>
            </w:hyperlink>
            <w:r w:rsidR="00BF7800">
              <w:rPr>
                <w:color w:val="auto"/>
              </w:rPr>
              <w:t xml:space="preserve"> &lt;&lt;</w:t>
            </w:r>
            <w:r w:rsidR="001F47AE">
              <w:rPr>
                <w:color w:val="auto"/>
              </w:rPr>
              <w:t>System Function</w:t>
            </w:r>
            <w:r w:rsidR="00BF7800">
              <w:rPr>
                <w:color w:val="auto"/>
              </w:rPr>
              <w:t>&gt;&gt;</w:t>
            </w:r>
          </w:p>
        </w:tc>
        <w:tc>
          <w:tcPr>
            <w:tcW w:w="4770" w:type="dxa"/>
          </w:tcPr>
          <w:p w14:paraId="325CD3E5" w14:textId="77777777" w:rsidR="00C54EF2" w:rsidRPr="00C54EF2" w:rsidRDefault="00D67406" w:rsidP="00C54EF2">
            <w:pPr>
              <w:pStyle w:val="scriptNormal"/>
              <w:rPr>
                <w:color w:val="auto"/>
              </w:rPr>
            </w:pPr>
            <w:r>
              <w:rPr>
                <w:color w:val="auto"/>
              </w:rPr>
              <w:t>Allow USB Video Playback on SYNC/Phoenix.  This will include play, pause, stop, and time based scrolling functionality.</w:t>
            </w:r>
          </w:p>
        </w:tc>
        <w:tc>
          <w:tcPr>
            <w:tcW w:w="792" w:type="dxa"/>
          </w:tcPr>
          <w:p w14:paraId="2E39D2EE" w14:textId="77777777" w:rsidR="00E77D14" w:rsidRDefault="00E77D14"/>
        </w:tc>
      </w:tr>
      <w:tr w:rsidR="00D67406" w:rsidRPr="00C54EF2" w14:paraId="708C5D28" w14:textId="77777777" w:rsidTr="00393C96">
        <w:tc>
          <w:tcPr>
            <w:tcW w:w="1435" w:type="dxa"/>
          </w:tcPr>
          <w:p w14:paraId="588F53D8" w14:textId="77777777" w:rsidR="00D67406" w:rsidRPr="00C54EF2" w:rsidRDefault="00D67406" w:rsidP="00D67406">
            <w:pPr>
              <w:pStyle w:val="scriptNormal"/>
              <w:rPr>
                <w:color w:val="auto"/>
              </w:rPr>
            </w:pPr>
            <w:r>
              <w:rPr>
                <w:color w:val="auto"/>
              </w:rPr>
              <w:t>SFn:80</w:t>
            </w:r>
          </w:p>
        </w:tc>
        <w:tc>
          <w:tcPr>
            <w:tcW w:w="3240" w:type="dxa"/>
          </w:tcPr>
          <w:p w14:paraId="0D905845" w14:textId="77777777" w:rsidR="00C54EF2" w:rsidRPr="00C54EF2" w:rsidRDefault="00604AF5" w:rsidP="00C54EF2">
            <w:pPr>
              <w:pStyle w:val="scriptNormal"/>
              <w:rPr>
                <w:color w:val="auto"/>
              </w:rPr>
            </w:pPr>
            <w:r>
              <w:rPr>
                <w:noProof/>
              </w:rPr>
              <w:drawing>
                <wp:inline distT="0" distB="0" distL="0" distR="0" wp14:anchorId="56F61C7A" wp14:editId="3AAF4B3D">
                  <wp:extent cx="152400" cy="152400"/>
                  <wp:effectExtent l="0" t="0" r="0" b="0"/>
                  <wp:docPr id="112"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85b60b1275f0df67ab0dbd6320d163ea" w:history="1">
              <w:r w:rsidR="008E73AE">
                <w:rPr>
                  <w:rStyle w:val="Hyperlink"/>
                  <w:color w:val="auto"/>
                </w:rPr>
                <w:t>Detect Module Occupied</w:t>
              </w:r>
            </w:hyperlink>
            <w:r w:rsidR="00BF7800">
              <w:rPr>
                <w:color w:val="auto"/>
              </w:rPr>
              <w:t xml:space="preserve"> &lt;&lt;</w:t>
            </w:r>
            <w:r w:rsidR="001F47AE">
              <w:rPr>
                <w:color w:val="auto"/>
              </w:rPr>
              <w:t>System Function</w:t>
            </w:r>
            <w:r w:rsidR="00BF7800">
              <w:rPr>
                <w:color w:val="auto"/>
              </w:rPr>
              <w:t>&gt;&gt;</w:t>
            </w:r>
          </w:p>
        </w:tc>
        <w:tc>
          <w:tcPr>
            <w:tcW w:w="4770" w:type="dxa"/>
          </w:tcPr>
          <w:p w14:paraId="7596F786" w14:textId="77777777" w:rsidR="00C54EF2" w:rsidRPr="00C54EF2" w:rsidRDefault="00D67406" w:rsidP="00C54EF2">
            <w:pPr>
              <w:pStyle w:val="scriptNormal"/>
              <w:rPr>
                <w:color w:val="auto"/>
              </w:rPr>
            </w:pPr>
            <w:r>
              <w:rPr>
                <w:color w:val="auto"/>
              </w:rPr>
              <w:t>Detect Module Occupied</w:t>
            </w:r>
          </w:p>
        </w:tc>
        <w:tc>
          <w:tcPr>
            <w:tcW w:w="792" w:type="dxa"/>
          </w:tcPr>
          <w:p w14:paraId="3BA2D32E" w14:textId="77777777" w:rsidR="00E77D14" w:rsidRDefault="00E77D14"/>
        </w:tc>
      </w:tr>
      <w:tr w:rsidR="00D67406" w:rsidRPr="00C54EF2" w14:paraId="569ADF6C" w14:textId="77777777" w:rsidTr="00393C96">
        <w:tc>
          <w:tcPr>
            <w:tcW w:w="1435" w:type="dxa"/>
          </w:tcPr>
          <w:p w14:paraId="53DEB261" w14:textId="77777777" w:rsidR="00D67406" w:rsidRPr="00C54EF2" w:rsidRDefault="00D67406" w:rsidP="00D67406">
            <w:pPr>
              <w:pStyle w:val="scriptNormal"/>
              <w:rPr>
                <w:color w:val="auto"/>
              </w:rPr>
            </w:pPr>
            <w:r>
              <w:rPr>
                <w:color w:val="auto"/>
              </w:rPr>
              <w:t>SFn:85</w:t>
            </w:r>
          </w:p>
        </w:tc>
        <w:tc>
          <w:tcPr>
            <w:tcW w:w="3240" w:type="dxa"/>
          </w:tcPr>
          <w:p w14:paraId="216E0DFB" w14:textId="77777777" w:rsidR="00C54EF2" w:rsidRPr="00C54EF2" w:rsidRDefault="00604AF5" w:rsidP="00C54EF2">
            <w:pPr>
              <w:pStyle w:val="scriptNormal"/>
              <w:rPr>
                <w:color w:val="auto"/>
              </w:rPr>
            </w:pPr>
            <w:r>
              <w:rPr>
                <w:noProof/>
              </w:rPr>
              <w:drawing>
                <wp:inline distT="0" distB="0" distL="0" distR="0" wp14:anchorId="71E6319B" wp14:editId="270A0E55">
                  <wp:extent cx="152400" cy="152400"/>
                  <wp:effectExtent l="0" t="0" r="0" b="0"/>
                  <wp:docPr id="114"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004e3920e97cfd3cd30fc59503e76ae2" w:history="1">
              <w:r w:rsidR="008E73AE">
                <w:rPr>
                  <w:rStyle w:val="Hyperlink"/>
                  <w:color w:val="auto"/>
                </w:rPr>
                <w:t>Radar System External Audio Detector</w:t>
              </w:r>
            </w:hyperlink>
            <w:r w:rsidR="00BF7800">
              <w:rPr>
                <w:color w:val="auto"/>
              </w:rPr>
              <w:t xml:space="preserve"> &lt;&lt;</w:t>
            </w:r>
            <w:r w:rsidR="001F47AE">
              <w:rPr>
                <w:color w:val="auto"/>
              </w:rPr>
              <w:t>System Function</w:t>
            </w:r>
            <w:r w:rsidR="00BF7800">
              <w:rPr>
                <w:color w:val="auto"/>
              </w:rPr>
              <w:t>&gt;&gt;</w:t>
            </w:r>
          </w:p>
        </w:tc>
        <w:tc>
          <w:tcPr>
            <w:tcW w:w="4770" w:type="dxa"/>
          </w:tcPr>
          <w:p w14:paraId="161B0863" w14:textId="77777777" w:rsidR="00C54EF2" w:rsidRPr="00C54EF2" w:rsidRDefault="00D67406" w:rsidP="00C54EF2">
            <w:pPr>
              <w:pStyle w:val="scriptNormal"/>
              <w:rPr>
                <w:color w:val="auto"/>
              </w:rPr>
            </w:pPr>
            <w:r>
              <w:rPr>
                <w:color w:val="auto"/>
              </w:rPr>
              <w:t>To supply audio information from the bed area of a pick-up truck to help determine if an intruder is present.</w:t>
            </w:r>
          </w:p>
        </w:tc>
        <w:tc>
          <w:tcPr>
            <w:tcW w:w="792" w:type="dxa"/>
          </w:tcPr>
          <w:p w14:paraId="261D8C44" w14:textId="77777777" w:rsidR="00E77D14" w:rsidRDefault="00E77D14"/>
        </w:tc>
      </w:tr>
      <w:tr w:rsidR="00D67406" w:rsidRPr="00C54EF2" w14:paraId="6B9B8372" w14:textId="77777777" w:rsidTr="00393C96">
        <w:tc>
          <w:tcPr>
            <w:tcW w:w="1435" w:type="dxa"/>
          </w:tcPr>
          <w:p w14:paraId="0E7A2075" w14:textId="77777777" w:rsidR="00D67406" w:rsidRPr="00C54EF2" w:rsidRDefault="00D67406" w:rsidP="00D67406">
            <w:pPr>
              <w:pStyle w:val="scriptNormal"/>
              <w:rPr>
                <w:color w:val="auto"/>
              </w:rPr>
            </w:pPr>
            <w:r>
              <w:rPr>
                <w:color w:val="auto"/>
              </w:rPr>
              <w:t>SFn:86</w:t>
            </w:r>
          </w:p>
        </w:tc>
        <w:tc>
          <w:tcPr>
            <w:tcW w:w="3240" w:type="dxa"/>
          </w:tcPr>
          <w:p w14:paraId="7E3BE365" w14:textId="77777777" w:rsidR="00C54EF2" w:rsidRPr="00C54EF2" w:rsidRDefault="00604AF5" w:rsidP="00C54EF2">
            <w:pPr>
              <w:pStyle w:val="scriptNormal"/>
              <w:rPr>
                <w:color w:val="auto"/>
              </w:rPr>
            </w:pPr>
            <w:r>
              <w:rPr>
                <w:noProof/>
              </w:rPr>
              <w:drawing>
                <wp:inline distT="0" distB="0" distL="0" distR="0" wp14:anchorId="47D492A5" wp14:editId="410A8D85">
                  <wp:extent cx="152400" cy="152400"/>
                  <wp:effectExtent l="0" t="0" r="0" b="0"/>
                  <wp:docPr id="116"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518753a809c5b508cfa38c37efa21463" w:history="1">
              <w:r w:rsidR="008E73AE">
                <w:rPr>
                  <w:rStyle w:val="Hyperlink"/>
                  <w:color w:val="auto"/>
                </w:rPr>
                <w:t>Filter locally stored videos-time based</w:t>
              </w:r>
            </w:hyperlink>
            <w:r w:rsidR="00BF7800">
              <w:rPr>
                <w:color w:val="auto"/>
              </w:rPr>
              <w:t xml:space="preserve"> &lt;&lt;</w:t>
            </w:r>
            <w:r w:rsidR="001F47AE">
              <w:rPr>
                <w:color w:val="auto"/>
              </w:rPr>
              <w:t>System Function</w:t>
            </w:r>
            <w:r w:rsidR="00BF7800">
              <w:rPr>
                <w:color w:val="auto"/>
              </w:rPr>
              <w:t>&gt;&gt;</w:t>
            </w:r>
          </w:p>
        </w:tc>
        <w:tc>
          <w:tcPr>
            <w:tcW w:w="4770" w:type="dxa"/>
          </w:tcPr>
          <w:p w14:paraId="5A8F910D" w14:textId="77777777" w:rsidR="00C54EF2" w:rsidRPr="00C54EF2" w:rsidRDefault="00D67406" w:rsidP="00C54EF2">
            <w:pPr>
              <w:pStyle w:val="scriptNormal"/>
              <w:rPr>
                <w:color w:val="auto"/>
              </w:rPr>
            </w:pPr>
            <w:r>
              <w:rPr>
                <w:color w:val="auto"/>
              </w:rPr>
              <w:t>Allow the user to select a locally stored video based on the time/date of the recording</w:t>
            </w:r>
          </w:p>
        </w:tc>
        <w:tc>
          <w:tcPr>
            <w:tcW w:w="792" w:type="dxa"/>
          </w:tcPr>
          <w:p w14:paraId="50BC8733" w14:textId="77777777" w:rsidR="00E77D14" w:rsidRDefault="00E77D14"/>
        </w:tc>
      </w:tr>
      <w:tr w:rsidR="00D67406" w:rsidRPr="00C54EF2" w14:paraId="1CE2935E" w14:textId="77777777" w:rsidTr="00393C96">
        <w:tc>
          <w:tcPr>
            <w:tcW w:w="1435" w:type="dxa"/>
          </w:tcPr>
          <w:p w14:paraId="480E9709" w14:textId="77777777" w:rsidR="00D67406" w:rsidRPr="00C54EF2" w:rsidRDefault="00D67406" w:rsidP="00D67406">
            <w:pPr>
              <w:pStyle w:val="scriptNormal"/>
              <w:rPr>
                <w:color w:val="auto"/>
              </w:rPr>
            </w:pPr>
            <w:r>
              <w:rPr>
                <w:color w:val="auto"/>
              </w:rPr>
              <w:t>SsFn:1</w:t>
            </w:r>
          </w:p>
        </w:tc>
        <w:tc>
          <w:tcPr>
            <w:tcW w:w="3240" w:type="dxa"/>
          </w:tcPr>
          <w:p w14:paraId="72C52063" w14:textId="77777777" w:rsidR="00C54EF2" w:rsidRPr="00C54EF2" w:rsidRDefault="00604AF5" w:rsidP="00C54EF2">
            <w:pPr>
              <w:pStyle w:val="scriptNormal"/>
              <w:rPr>
                <w:color w:val="auto"/>
              </w:rPr>
            </w:pPr>
            <w:r>
              <w:rPr>
                <w:noProof/>
              </w:rPr>
              <w:drawing>
                <wp:inline distT="0" distB="0" distL="0" distR="0" wp14:anchorId="4CE40F64" wp14:editId="642F54A1">
                  <wp:extent cx="152400" cy="152400"/>
                  <wp:effectExtent l="0" t="0" r="0" b="0"/>
                  <wp:docPr id="118"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b543b02fdb566e8f5aec9011a1ad6289" w:history="1">
              <w:r w:rsidR="008E73AE">
                <w:rPr>
                  <w:rStyle w:val="Hyperlink"/>
                  <w:color w:val="auto"/>
                </w:rPr>
                <w:t>Provide Radar Image</w:t>
              </w:r>
            </w:hyperlink>
            <w:r w:rsidR="00BF7800">
              <w:rPr>
                <w:color w:val="auto"/>
              </w:rPr>
              <w:t xml:space="preserve"> &lt;&lt;</w:t>
            </w:r>
            <w:r w:rsidR="001F47AE">
              <w:rPr>
                <w:color w:val="auto"/>
              </w:rPr>
              <w:t>System Function</w:t>
            </w:r>
            <w:r w:rsidR="00BF7800">
              <w:rPr>
                <w:color w:val="auto"/>
              </w:rPr>
              <w:t>&gt;&gt;</w:t>
            </w:r>
          </w:p>
        </w:tc>
        <w:tc>
          <w:tcPr>
            <w:tcW w:w="4770" w:type="dxa"/>
          </w:tcPr>
          <w:p w14:paraId="0F787A4B" w14:textId="77777777" w:rsidR="00C54EF2" w:rsidRPr="00C54EF2" w:rsidRDefault="00D67406" w:rsidP="00C54EF2">
            <w:pPr>
              <w:pStyle w:val="scriptNormal"/>
              <w:rPr>
                <w:color w:val="auto"/>
              </w:rPr>
            </w:pPr>
            <w:r>
              <w:rPr>
                <w:color w:val="auto"/>
              </w:rPr>
              <w:t>A radar transmitter/receiver system is required to detect intruders in the bed area of pick-up trucks</w:t>
            </w:r>
          </w:p>
        </w:tc>
        <w:tc>
          <w:tcPr>
            <w:tcW w:w="792" w:type="dxa"/>
          </w:tcPr>
          <w:p w14:paraId="1BF83A55" w14:textId="77777777" w:rsidR="00E77D14" w:rsidRDefault="00E77D14"/>
        </w:tc>
      </w:tr>
      <w:tr w:rsidR="00D67406" w:rsidRPr="00C54EF2" w14:paraId="5A50CB29" w14:textId="77777777" w:rsidTr="00393C96">
        <w:tc>
          <w:tcPr>
            <w:tcW w:w="1435" w:type="dxa"/>
          </w:tcPr>
          <w:p w14:paraId="3B3C3160" w14:textId="77777777" w:rsidR="00D67406" w:rsidRPr="00C54EF2" w:rsidRDefault="00D67406" w:rsidP="00D67406">
            <w:pPr>
              <w:pStyle w:val="scriptNormal"/>
              <w:rPr>
                <w:color w:val="auto"/>
              </w:rPr>
            </w:pPr>
            <w:r>
              <w:rPr>
                <w:color w:val="auto"/>
              </w:rPr>
              <w:t>SsFn:2</w:t>
            </w:r>
          </w:p>
        </w:tc>
        <w:tc>
          <w:tcPr>
            <w:tcW w:w="3240" w:type="dxa"/>
          </w:tcPr>
          <w:p w14:paraId="0F3EFA82" w14:textId="77777777" w:rsidR="00C54EF2" w:rsidRPr="00C54EF2" w:rsidRDefault="00604AF5" w:rsidP="00C54EF2">
            <w:pPr>
              <w:pStyle w:val="scriptNormal"/>
              <w:rPr>
                <w:color w:val="auto"/>
              </w:rPr>
            </w:pPr>
            <w:r>
              <w:rPr>
                <w:noProof/>
              </w:rPr>
              <w:drawing>
                <wp:inline distT="0" distB="0" distL="0" distR="0" wp14:anchorId="06CE9483" wp14:editId="3E2407E8">
                  <wp:extent cx="152400" cy="152400"/>
                  <wp:effectExtent l="0" t="0" r="0" b="0"/>
                  <wp:docPr id="120"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e6fa254b59910947b8ad0a8a5b5e1db6" w:history="1">
              <w:r w:rsidR="008E73AE">
                <w:rPr>
                  <w:rStyle w:val="Hyperlink"/>
                  <w:color w:val="auto"/>
                </w:rPr>
                <w:t>Manage Overwrite of USB Memory</w:t>
              </w:r>
            </w:hyperlink>
            <w:r w:rsidR="00BF7800">
              <w:rPr>
                <w:color w:val="auto"/>
              </w:rPr>
              <w:t xml:space="preserve"> &lt;&lt;</w:t>
            </w:r>
            <w:r w:rsidR="001F47AE">
              <w:rPr>
                <w:color w:val="auto"/>
              </w:rPr>
              <w:t>System Function</w:t>
            </w:r>
            <w:r w:rsidR="00BF7800">
              <w:rPr>
                <w:color w:val="auto"/>
              </w:rPr>
              <w:t>&gt;&gt;</w:t>
            </w:r>
          </w:p>
        </w:tc>
        <w:tc>
          <w:tcPr>
            <w:tcW w:w="4770" w:type="dxa"/>
          </w:tcPr>
          <w:p w14:paraId="7E1CFD67" w14:textId="77777777" w:rsidR="00C54EF2" w:rsidRPr="00C54EF2" w:rsidRDefault="00D67406" w:rsidP="00C54EF2">
            <w:pPr>
              <w:pStyle w:val="scriptNormal"/>
              <w:rPr>
                <w:color w:val="auto"/>
              </w:rPr>
            </w:pPr>
            <w:r>
              <w:rPr>
                <w:color w:val="auto"/>
              </w:rPr>
              <w:t>Due to the large amount of data that may be collected from the sensors, the storage on the USB memory device must be managed, ie data must be overwritten</w:t>
            </w:r>
          </w:p>
        </w:tc>
        <w:tc>
          <w:tcPr>
            <w:tcW w:w="792" w:type="dxa"/>
          </w:tcPr>
          <w:p w14:paraId="393250C1" w14:textId="77777777" w:rsidR="00E77D14" w:rsidRDefault="00E77D14"/>
        </w:tc>
      </w:tr>
      <w:tr w:rsidR="00D67406" w:rsidRPr="00C54EF2" w14:paraId="7DA3955D" w14:textId="77777777" w:rsidTr="00393C96">
        <w:tc>
          <w:tcPr>
            <w:tcW w:w="1435" w:type="dxa"/>
          </w:tcPr>
          <w:p w14:paraId="688ED5EF" w14:textId="77777777" w:rsidR="00D67406" w:rsidRPr="00C54EF2" w:rsidRDefault="00D67406" w:rsidP="00D67406">
            <w:pPr>
              <w:pStyle w:val="scriptNormal"/>
              <w:rPr>
                <w:color w:val="auto"/>
              </w:rPr>
            </w:pPr>
            <w:r>
              <w:rPr>
                <w:color w:val="auto"/>
              </w:rPr>
              <w:t>SsFn:3</w:t>
            </w:r>
          </w:p>
        </w:tc>
        <w:tc>
          <w:tcPr>
            <w:tcW w:w="3240" w:type="dxa"/>
          </w:tcPr>
          <w:p w14:paraId="4AB21D32" w14:textId="77777777" w:rsidR="00C54EF2" w:rsidRPr="00C54EF2" w:rsidRDefault="00604AF5" w:rsidP="00C54EF2">
            <w:pPr>
              <w:pStyle w:val="scriptNormal"/>
              <w:rPr>
                <w:color w:val="auto"/>
              </w:rPr>
            </w:pPr>
            <w:r>
              <w:rPr>
                <w:noProof/>
              </w:rPr>
              <w:drawing>
                <wp:inline distT="0" distB="0" distL="0" distR="0" wp14:anchorId="07503078" wp14:editId="2A600F43">
                  <wp:extent cx="152400" cy="152400"/>
                  <wp:effectExtent l="0" t="0" r="0" b="0"/>
                  <wp:docPr id="122"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a777324eba887bcb92e7fdb9bfa80a13" w:history="1">
              <w:r w:rsidR="008E73AE">
                <w:rPr>
                  <w:rStyle w:val="Hyperlink"/>
                  <w:color w:val="auto"/>
                </w:rPr>
                <w:t>Manage Overwrite of Data on Cloud</w:t>
              </w:r>
            </w:hyperlink>
            <w:r w:rsidR="00BF7800">
              <w:rPr>
                <w:color w:val="auto"/>
              </w:rPr>
              <w:t xml:space="preserve"> &lt;&lt;</w:t>
            </w:r>
            <w:r w:rsidR="001F47AE">
              <w:rPr>
                <w:color w:val="auto"/>
              </w:rPr>
              <w:t>System Function</w:t>
            </w:r>
            <w:r w:rsidR="00BF7800">
              <w:rPr>
                <w:color w:val="auto"/>
              </w:rPr>
              <w:t>&gt;&gt;</w:t>
            </w:r>
          </w:p>
        </w:tc>
        <w:tc>
          <w:tcPr>
            <w:tcW w:w="4770" w:type="dxa"/>
          </w:tcPr>
          <w:p w14:paraId="2E16EC2B" w14:textId="77777777" w:rsidR="00C54EF2" w:rsidRPr="00C54EF2" w:rsidRDefault="00D67406" w:rsidP="00C54EF2">
            <w:pPr>
              <w:pStyle w:val="scriptNormal"/>
              <w:rPr>
                <w:color w:val="auto"/>
              </w:rPr>
            </w:pPr>
            <w:r>
              <w:rPr>
                <w:color w:val="auto"/>
              </w:rPr>
              <w:t>Manage Overwrite of Data on Cloud</w:t>
            </w:r>
          </w:p>
        </w:tc>
        <w:tc>
          <w:tcPr>
            <w:tcW w:w="792" w:type="dxa"/>
          </w:tcPr>
          <w:p w14:paraId="406F01C4" w14:textId="77777777" w:rsidR="00E77D14" w:rsidRDefault="00E77D14"/>
        </w:tc>
      </w:tr>
      <w:tr w:rsidR="00D67406" w:rsidRPr="00C54EF2" w14:paraId="0E2BE73D" w14:textId="77777777" w:rsidTr="00393C96">
        <w:tc>
          <w:tcPr>
            <w:tcW w:w="1435" w:type="dxa"/>
          </w:tcPr>
          <w:p w14:paraId="07A616D6" w14:textId="77777777" w:rsidR="00D67406" w:rsidRPr="00C54EF2" w:rsidRDefault="00D67406" w:rsidP="00D67406">
            <w:pPr>
              <w:pStyle w:val="scriptNormal"/>
              <w:rPr>
                <w:color w:val="auto"/>
              </w:rPr>
            </w:pPr>
            <w:r>
              <w:rPr>
                <w:color w:val="auto"/>
              </w:rPr>
              <w:t>SsFn:4</w:t>
            </w:r>
          </w:p>
        </w:tc>
        <w:tc>
          <w:tcPr>
            <w:tcW w:w="3240" w:type="dxa"/>
          </w:tcPr>
          <w:p w14:paraId="09C6C193" w14:textId="77777777" w:rsidR="00C54EF2" w:rsidRPr="00C54EF2" w:rsidRDefault="00604AF5" w:rsidP="00C54EF2">
            <w:pPr>
              <w:pStyle w:val="scriptNormal"/>
              <w:rPr>
                <w:color w:val="auto"/>
              </w:rPr>
            </w:pPr>
            <w:r>
              <w:rPr>
                <w:noProof/>
              </w:rPr>
              <w:drawing>
                <wp:inline distT="0" distB="0" distL="0" distR="0" wp14:anchorId="42364280" wp14:editId="36A1F514">
                  <wp:extent cx="152400" cy="152400"/>
                  <wp:effectExtent l="0" t="0" r="0" b="0"/>
                  <wp:docPr id="124"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d7ad1b19a609120d19183a143623bb3a" w:history="1">
              <w:r w:rsidR="008E73AE">
                <w:rPr>
                  <w:rStyle w:val="Hyperlink"/>
                  <w:color w:val="auto"/>
                </w:rPr>
                <w:t>Provide Diagnostics for IR Lights</w:t>
              </w:r>
            </w:hyperlink>
            <w:r w:rsidR="00BF7800">
              <w:rPr>
                <w:color w:val="auto"/>
              </w:rPr>
              <w:t xml:space="preserve"> &lt;&lt;</w:t>
            </w:r>
            <w:r w:rsidR="001F47AE">
              <w:rPr>
                <w:color w:val="auto"/>
              </w:rPr>
              <w:t>System Function</w:t>
            </w:r>
            <w:r w:rsidR="00BF7800">
              <w:rPr>
                <w:color w:val="auto"/>
              </w:rPr>
              <w:t>&gt;&gt;</w:t>
            </w:r>
          </w:p>
        </w:tc>
        <w:tc>
          <w:tcPr>
            <w:tcW w:w="4770" w:type="dxa"/>
          </w:tcPr>
          <w:p w14:paraId="28FCCFDD" w14:textId="77777777" w:rsidR="00C54EF2" w:rsidRPr="00C54EF2" w:rsidRDefault="00D67406" w:rsidP="00C54EF2">
            <w:pPr>
              <w:pStyle w:val="scriptNormal"/>
              <w:rPr>
                <w:color w:val="auto"/>
              </w:rPr>
            </w:pPr>
            <w:r>
              <w:rPr>
                <w:color w:val="auto"/>
              </w:rPr>
              <w:t>Provide Diagnostics for IR Lights for servicing reasons</w:t>
            </w:r>
          </w:p>
        </w:tc>
        <w:tc>
          <w:tcPr>
            <w:tcW w:w="792" w:type="dxa"/>
          </w:tcPr>
          <w:p w14:paraId="05BF1240" w14:textId="77777777" w:rsidR="00E77D14" w:rsidRDefault="00E77D14"/>
        </w:tc>
      </w:tr>
      <w:tr w:rsidR="00D67406" w:rsidRPr="00C54EF2" w14:paraId="573F0B17" w14:textId="77777777" w:rsidTr="00393C96">
        <w:tc>
          <w:tcPr>
            <w:tcW w:w="1435" w:type="dxa"/>
          </w:tcPr>
          <w:p w14:paraId="4552B54C" w14:textId="77777777" w:rsidR="00D67406" w:rsidRPr="00C54EF2" w:rsidRDefault="00D67406" w:rsidP="00D67406">
            <w:pPr>
              <w:pStyle w:val="scriptNormal"/>
              <w:rPr>
                <w:color w:val="auto"/>
              </w:rPr>
            </w:pPr>
            <w:r>
              <w:rPr>
                <w:color w:val="auto"/>
              </w:rPr>
              <w:t>SsFn:5</w:t>
            </w:r>
          </w:p>
        </w:tc>
        <w:tc>
          <w:tcPr>
            <w:tcW w:w="3240" w:type="dxa"/>
          </w:tcPr>
          <w:p w14:paraId="11020FE9" w14:textId="77777777" w:rsidR="00C54EF2" w:rsidRPr="00C54EF2" w:rsidRDefault="00604AF5" w:rsidP="00C54EF2">
            <w:pPr>
              <w:pStyle w:val="scriptNormal"/>
              <w:rPr>
                <w:color w:val="auto"/>
              </w:rPr>
            </w:pPr>
            <w:r>
              <w:rPr>
                <w:noProof/>
              </w:rPr>
              <w:drawing>
                <wp:inline distT="0" distB="0" distL="0" distR="0" wp14:anchorId="7E43CC2A" wp14:editId="09FC678A">
                  <wp:extent cx="152400" cy="152400"/>
                  <wp:effectExtent l="0" t="0" r="0" b="0"/>
                  <wp:docPr id="126"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097630838.jpg"/>
                          <pic:cNvPicPr/>
                        </pic:nvPicPr>
                        <pic:blipFill>
                          <a:blip r:embed="rId24" cstate="print"/>
                          <a:stretch>
                            <a:fillRect/>
                          </a:stretch>
                        </pic:blipFill>
                        <pic:spPr>
                          <a:xfrm>
                            <a:off x="0" y="0"/>
                            <a:ext cx="152400" cy="152400"/>
                          </a:xfrm>
                          <a:prstGeom prst="rect">
                            <a:avLst/>
                          </a:prstGeom>
                        </pic:spPr>
                      </pic:pic>
                    </a:graphicData>
                  </a:graphic>
                </wp:inline>
              </w:drawing>
            </w:r>
            <w:r>
              <w:rPr>
                <w:color w:val="auto"/>
              </w:rPr>
              <w:t xml:space="preserve">  </w:t>
            </w:r>
            <w:hyperlink w:anchor="_9fcef671142a943cdaa46f840107e1a3" w:history="1">
              <w:r w:rsidR="008E73AE">
                <w:rPr>
                  <w:rStyle w:val="Hyperlink"/>
                  <w:color w:val="auto"/>
                </w:rPr>
                <w:t>Allow Sentinel Operation with Remote Start</w:t>
              </w:r>
            </w:hyperlink>
            <w:r w:rsidR="00BF7800">
              <w:rPr>
                <w:color w:val="auto"/>
              </w:rPr>
              <w:t xml:space="preserve"> &lt;&lt;</w:t>
            </w:r>
            <w:r w:rsidR="001F47AE">
              <w:rPr>
                <w:color w:val="auto"/>
              </w:rPr>
              <w:t>System Function</w:t>
            </w:r>
            <w:r w:rsidR="00BF7800">
              <w:rPr>
                <w:color w:val="auto"/>
              </w:rPr>
              <w:t>&gt;&gt;</w:t>
            </w:r>
          </w:p>
        </w:tc>
        <w:tc>
          <w:tcPr>
            <w:tcW w:w="4770" w:type="dxa"/>
          </w:tcPr>
          <w:p w14:paraId="17291552" w14:textId="77777777" w:rsidR="00C54EF2" w:rsidRPr="00C54EF2" w:rsidRDefault="00D67406" w:rsidP="00C54EF2">
            <w:pPr>
              <w:pStyle w:val="scriptNormal"/>
              <w:rPr>
                <w:color w:val="auto"/>
              </w:rPr>
            </w:pPr>
            <w:r>
              <w:rPr>
                <w:color w:val="auto"/>
              </w:rPr>
              <w:t>Allow Sentinel Operation with Remote Start</w:t>
            </w:r>
          </w:p>
        </w:tc>
        <w:tc>
          <w:tcPr>
            <w:tcW w:w="792" w:type="dxa"/>
          </w:tcPr>
          <w:p w14:paraId="1E239CB2" w14:textId="77777777" w:rsidR="00E77D14" w:rsidRDefault="00E77D14"/>
        </w:tc>
      </w:tr>
    </w:tbl>
    <w:p w14:paraId="4B5B4859" w14:textId="067A3BD7" w:rsidR="00AD7649" w:rsidRPr="00C27C3F" w:rsidRDefault="00797407" w:rsidP="00797407">
      <w:pPr>
        <w:pStyle w:val="Caption"/>
        <w:rPr>
          <w:color w:val="000000" w:themeColor="text1"/>
        </w:rPr>
      </w:pPr>
      <w:bookmarkStart w:id="56" w:name="_Toc6466569"/>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3</w:t>
      </w:r>
      <w:r w:rsidR="00F923BF">
        <w:rPr>
          <w:noProof/>
        </w:rPr>
        <w:fldChar w:fldCharType="end"/>
      </w:r>
      <w:r>
        <w:t>: List of Logical Functions</w:t>
      </w:r>
      <w:bookmarkEnd w:id="53"/>
      <w:bookmarkEnd w:id="56"/>
    </w:p>
    <w:p w14:paraId="07F36C41" w14:textId="77777777" w:rsidR="007073F4" w:rsidRDefault="007073F4" w:rsidP="007073F4">
      <w:pPr>
        <w:pStyle w:val="Heading2"/>
      </w:pPr>
      <w:bookmarkStart w:id="57" w:name="_FUNCTION_VIEW"/>
      <w:bookmarkStart w:id="58" w:name="_QUALITY_REQUIREMENTS"/>
      <w:bookmarkStart w:id="59" w:name="_Toc478193541"/>
      <w:bookmarkStart w:id="60" w:name="_Toc478193547"/>
      <w:bookmarkStart w:id="61" w:name="_PHYSICAL_COMPONENTS_VIEW"/>
      <w:bookmarkStart w:id="62" w:name="_Toc6466545"/>
      <w:bookmarkEnd w:id="57"/>
      <w:bookmarkEnd w:id="58"/>
      <w:bookmarkEnd w:id="59"/>
      <w:bookmarkEnd w:id="60"/>
      <w:bookmarkEnd w:id="61"/>
      <w:r>
        <w:t>Signal List</w:t>
      </w:r>
      <w:bookmarkEnd w:id="62"/>
    </w:p>
    <w:p w14:paraId="208CBF00" w14:textId="77777777" w:rsidR="00F65424" w:rsidRDefault="00F65424" w:rsidP="00400BE3"/>
    <w:p w14:paraId="52881E1E" w14:textId="7E0BD5BA" w:rsidR="007073F4" w:rsidRDefault="008E0F40" w:rsidP="00400BE3">
      <w:r>
        <w:t xml:space="preserve">Refer to the </w:t>
      </w:r>
      <w:hyperlink w:anchor="_Data_Dictionary" w:history="1">
        <w:r w:rsidRPr="008E0F40">
          <w:rPr>
            <w:rStyle w:val="Hyperlink"/>
          </w:rPr>
          <w:t>Data Dictionary</w:t>
        </w:r>
      </w:hyperlink>
      <w:r>
        <w:t xml:space="preserve"> - </w:t>
      </w:r>
      <w:hyperlink w:anchor="_Logical_Signals" w:history="1">
        <w:r w:rsidRPr="008E0F40">
          <w:rPr>
            <w:rStyle w:val="Hyperlink"/>
          </w:rPr>
          <w:t>Logical Signals</w:t>
        </w:r>
      </w:hyperlink>
      <w:r>
        <w:t>.</w:t>
      </w:r>
    </w:p>
    <w:p w14:paraId="325A7583" w14:textId="77777777" w:rsidR="00895C28" w:rsidRDefault="00895C28">
      <w:pPr>
        <w:pStyle w:val="Heading1"/>
      </w:pPr>
      <w:bookmarkStart w:id="63" w:name="_Ref521185107"/>
      <w:bookmarkStart w:id="64" w:name="_Toc6466546"/>
      <w:r>
        <w:lastRenderedPageBreak/>
        <w:t>Function</w:t>
      </w:r>
      <w:r w:rsidR="004C091C">
        <w:t xml:space="preserve"> Specifications</w:t>
      </w:r>
      <w:bookmarkEnd w:id="63"/>
      <w:bookmarkEnd w:id="64"/>
    </w:p>
    <w:p w14:paraId="4B1E6A15" w14:textId="77777777" w:rsidR="000D7866" w:rsidRPr="00E47D48" w:rsidRDefault="000D7866" w:rsidP="00E47D48">
      <w:pPr>
        <w:rPr>
          <w:color w:val="FF0000"/>
        </w:rPr>
      </w:pPr>
    </w:p>
    <w:p w14:paraId="62CF8DEF" w14:textId="671C8F27" w:rsidR="009C1EEC" w:rsidRDefault="000D732E" w:rsidP="0061324D">
      <w:pPr>
        <w:pStyle w:val="Heading2"/>
        <w:numPr>
          <w:ilvl w:val="1"/>
          <w:numId w:val="4"/>
        </w:numPr>
      </w:pPr>
      <w:bookmarkStart w:id="65" w:name="_Function_A"/>
      <w:bookmarkStart w:id="66" w:name="_PCL_User_Request"/>
      <w:bookmarkStart w:id="67" w:name="_PCL_Control"/>
      <w:bookmarkStart w:id="68" w:name="_Toc151542239"/>
      <w:bookmarkStart w:id="69" w:name="_Toc156379465"/>
      <w:bookmarkStart w:id="70" w:name="_Toc147810600"/>
      <w:bookmarkStart w:id="71" w:name="_Toc156293228"/>
      <w:bookmarkStart w:id="72" w:name="_Toc147810526"/>
      <w:bookmarkStart w:id="73" w:name="_Toc156293079"/>
      <w:bookmarkStart w:id="74" w:name="_Toc156292312"/>
      <w:bookmarkStart w:id="75" w:name="_Toc153267791"/>
      <w:bookmarkStart w:id="76" w:name="_Toc153183126"/>
      <w:bookmarkStart w:id="77" w:name="_Toc153182176"/>
      <w:bookmarkStart w:id="78" w:name="_Toc152743161"/>
      <w:bookmarkStart w:id="79" w:name="_Toc273517494"/>
      <w:bookmarkStart w:id="80" w:name="_Toc152665350"/>
      <w:bookmarkStart w:id="81" w:name="_Toc157239608"/>
      <w:bookmarkStart w:id="82" w:name="_Toc152475008"/>
      <w:bookmarkStart w:id="83" w:name="_Toc156712169"/>
      <w:bookmarkEnd w:id="65"/>
      <w:bookmarkEnd w:id="66"/>
      <w:bookmarkEnd w:id="67"/>
      <w:r>
        <w:t xml:space="preserve">Logical Function </w:t>
      </w:r>
      <w:r>
        <w:rPr>
          <w:noProof/>
        </w:rPr>
        <w:drawing>
          <wp:inline distT="0" distB="0" distL="0" distR="0" wp14:anchorId="331CCB69" wp14:editId="72B45069">
            <wp:extent cx="152400" cy="152400"/>
            <wp:effectExtent l="0" t="0" r="0" b="0"/>
            <wp:docPr id="128" name="Picture 670418176.jpg" descr="670418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670418176.jpg"/>
                    <pic:cNvPicPr/>
                  </pic:nvPicPr>
                  <pic:blipFill>
                    <a:blip r:embed="rId25"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84" w:name="_1b35c6f2a6dc0529317419222b524907"/>
      <w:r w:rsidR="008E73AE">
        <w:t>See video stream from selected camera</w:t>
      </w:r>
      <w:bookmarkEnd w:id="84"/>
    </w:p>
    <w:p w14:paraId="3D06E9EA" w14:textId="77777777" w:rsidR="0061785D" w:rsidRDefault="0061785D" w:rsidP="00783BCF">
      <w:pPr>
        <w:pStyle w:val="Heading3"/>
      </w:pPr>
      <w:bookmarkStart w:id="85" w:name="_Toc6466548"/>
      <w:r>
        <w:t xml:space="preserve">Function </w:t>
      </w:r>
      <w:r w:rsidR="00283752">
        <w:t>Overview</w:t>
      </w:r>
      <w:bookmarkEnd w:id="85"/>
    </w:p>
    <w:p w14:paraId="4D489192" w14:textId="0AF3790E" w:rsidR="00427220" w:rsidRDefault="000D732E" w:rsidP="00427220">
      <w:pPr>
        <w:pStyle w:val="Heading4"/>
      </w:pPr>
      <w:r>
        <w:t xml:space="preserve">Function </w:t>
      </w:r>
      <w:r w:rsidR="00283752">
        <w:t>Description</w:t>
      </w:r>
    </w:p>
    <w:p w14:paraId="1D54CB8C" w14:textId="77777777" w:rsidR="00794B45" w:rsidRDefault="00794B45" w:rsidP="009C1EEC">
      <w:pPr>
        <w:contextualSpacing/>
      </w:pPr>
    </w:p>
    <w:p w14:paraId="01307A71" w14:textId="5EC09659" w:rsidR="00AC0C92" w:rsidRDefault="00AC0C92" w:rsidP="009C1EEC">
      <w:pPr>
        <w:contextualSpacing/>
      </w:pPr>
      <w:r>
        <w:t>Function is allocated to:</w:t>
      </w:r>
    </w:p>
    <w:p w14:paraId="1AC7C892" w14:textId="5A25FE02" w:rsidR="00AC0C92" w:rsidRDefault="00604AF5" w:rsidP="0061324D">
      <w:pPr>
        <w:pStyle w:val="ListParagraph"/>
        <w:numPr>
          <w:ilvl w:val="0"/>
          <w:numId w:val="13"/>
        </w:numPr>
        <w:contextualSpacing/>
      </w:pPr>
      <w:r>
        <w:rPr>
          <w:noProof/>
        </w:rPr>
        <w:drawing>
          <wp:inline distT="0" distB="0" distL="0" distR="0" wp14:anchorId="0A7DC11C" wp14:editId="1566177B">
            <wp:extent cx="152400" cy="152400"/>
            <wp:effectExtent l="0" t="0" r="0" b="0"/>
            <wp:docPr id="130"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Alert User of Threat Event and Video Recording via App</w:t>
      </w:r>
      <w:r>
        <w:t xml:space="preserve"> &lt;&lt;System Function&gt;&gt;</w:t>
      </w:r>
    </w:p>
    <w:p w14:paraId="28995490" w14:textId="77777777" w:rsidR="00AC0C92" w:rsidRDefault="00604AF5" w:rsidP="0061324D">
      <w:pPr>
        <w:pStyle w:val="ListParagraph"/>
        <w:numPr>
          <w:ilvl w:val="0"/>
          <w:numId w:val="13"/>
        </w:numPr>
        <w:contextualSpacing/>
      </w:pPr>
      <w:r>
        <w:rPr>
          <w:noProof/>
        </w:rPr>
        <w:drawing>
          <wp:inline distT="0" distB="0" distL="0" distR="0" wp14:anchorId="089F8807" wp14:editId="6B322CD0">
            <wp:extent cx="152400" cy="152400"/>
            <wp:effectExtent l="0" t="0" r="0" b="0"/>
            <wp:docPr id="132" name="Picture 2026334225.jpg" descr="2026334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026334225.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t>
      </w:r>
      <w:r w:rsidR="00AC0C92">
        <w:t>User</w:t>
      </w:r>
      <w:r>
        <w:t xml:space="preserve"> &lt;&lt;System Function&gt;&gt;</w:t>
      </w:r>
    </w:p>
    <w:p w14:paraId="1D4DDEAC" w14:textId="77777777" w:rsidR="00AC0C92" w:rsidRDefault="00604AF5" w:rsidP="0061324D">
      <w:pPr>
        <w:pStyle w:val="ListParagraph"/>
        <w:numPr>
          <w:ilvl w:val="0"/>
          <w:numId w:val="13"/>
        </w:numPr>
        <w:contextualSpacing/>
      </w:pPr>
      <w:r>
        <w:rPr>
          <w:noProof/>
        </w:rPr>
        <w:drawing>
          <wp:inline distT="0" distB="0" distL="0" distR="0" wp14:anchorId="7EEE1135" wp14:editId="0E1722F5">
            <wp:extent cx="152400" cy="152400"/>
            <wp:effectExtent l="0" t="0" r="0" b="0"/>
            <wp:docPr id="134" name="Picture -131844027.jpg" descr="-131844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3184402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User</w:t>
      </w:r>
      <w:r>
        <w:t xml:space="preserve"> &lt;&lt;Logical&gt;&gt;</w:t>
      </w:r>
    </w:p>
    <w:p w14:paraId="36688C73" w14:textId="77777777" w:rsidR="00794B45" w:rsidRDefault="00794B45" w:rsidP="009C1EEC">
      <w:pPr>
        <w:contextualSpacing/>
      </w:pPr>
    </w:p>
    <w:p w14:paraId="38C49A9E" w14:textId="5359C85D" w:rsidR="009C1EEC" w:rsidRDefault="009C1EEC" w:rsidP="009C1EEC">
      <w:pPr>
        <w:contextualSpacing/>
      </w:pPr>
      <w:r w:rsidRPr="00A554C4">
        <w:t>See selected camera video stream</w:t>
      </w:r>
    </w:p>
    <w:p w14:paraId="001DDA3A" w14:textId="4D9E8BC8" w:rsidR="00282E2C" w:rsidRDefault="000D732E" w:rsidP="00FD32A2">
      <w:pPr>
        <w:pStyle w:val="Heading4"/>
      </w:pPr>
      <w:r>
        <w:t xml:space="preserve">Function </w:t>
      </w:r>
      <w:r w:rsidR="00282E2C">
        <w:t>Variants</w:t>
      </w:r>
    </w:p>
    <w:p w14:paraId="4F610EE7" w14:textId="77777777" w:rsidR="00282E2C" w:rsidRDefault="00282E2C" w:rsidP="00282E2C"/>
    <w:p w14:paraId="5985861D" w14:textId="38C91DBD"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0EA76E22" w14:textId="77777777" w:rsidTr="00EB7D77">
        <w:trPr>
          <w:trHeight w:val="314"/>
        </w:trPr>
        <w:tc>
          <w:tcPr>
            <w:tcW w:w="2523" w:type="dxa"/>
            <w:shd w:val="clear" w:color="auto" w:fill="D9D9D9" w:themeFill="background1" w:themeFillShade="D9"/>
          </w:tcPr>
          <w:p w14:paraId="7A3EFD58"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D8A2455"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7A0CB64"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097F78FA" w14:textId="77777777" w:rsidTr="00EB7D77">
        <w:trPr>
          <w:trHeight w:val="198"/>
        </w:trPr>
        <w:tc>
          <w:tcPr>
            <w:tcW w:w="2523" w:type="dxa"/>
          </w:tcPr>
          <w:p w14:paraId="4838C7AC" w14:textId="2C02B04E" w:rsidR="000D732E" w:rsidRPr="00C45D3C" w:rsidRDefault="000D732E" w:rsidP="00EB7D77">
            <w:pPr>
              <w:rPr>
                <w:rFonts w:cs="Arial"/>
              </w:rPr>
            </w:pPr>
          </w:p>
        </w:tc>
        <w:tc>
          <w:tcPr>
            <w:tcW w:w="5132" w:type="dxa"/>
          </w:tcPr>
          <w:p w14:paraId="4550E99A" w14:textId="77777777" w:rsidR="000D732E" w:rsidRPr="009E3B7C" w:rsidRDefault="000D732E" w:rsidP="00EB7D77">
            <w:pPr>
              <w:overflowPunct/>
              <w:autoSpaceDE/>
              <w:autoSpaceDN/>
              <w:adjustRightInd/>
              <w:textAlignment w:val="center"/>
              <w:rPr>
                <w:rFonts w:cs="Arial"/>
              </w:rPr>
            </w:pPr>
          </w:p>
        </w:tc>
        <w:tc>
          <w:tcPr>
            <w:tcW w:w="2551" w:type="dxa"/>
          </w:tcPr>
          <w:p w14:paraId="7628778E" w14:textId="5D41450B" w:rsidR="000D732E" w:rsidRPr="005A344A" w:rsidRDefault="000D732E" w:rsidP="00EB7D77">
            <w:pPr>
              <w:rPr>
                <w:rFonts w:cs="Arial"/>
                <w:lang w:val="en-GB"/>
              </w:rPr>
            </w:pPr>
          </w:p>
        </w:tc>
      </w:tr>
    </w:tbl>
    <w:p w14:paraId="1686ABFC" w14:textId="77777777" w:rsidR="000D732E" w:rsidRPr="005067FC" w:rsidRDefault="000D732E" w:rsidP="00282E2C">
      <w:pPr>
        <w:rPr>
          <w:i/>
          <w:color w:val="A6A6A6" w:themeColor="background1" w:themeShade="A6"/>
        </w:rPr>
      </w:pPr>
    </w:p>
    <w:p w14:paraId="7276EA56" w14:textId="4CB98AB5" w:rsidR="00427220" w:rsidRDefault="00427220" w:rsidP="00FD32A2">
      <w:pPr>
        <w:pStyle w:val="Heading4"/>
      </w:pPr>
      <w:r>
        <w:t>Input Requirements</w:t>
      </w:r>
      <w:r w:rsidR="000D732E">
        <w:t>/Documents</w:t>
      </w:r>
    </w:p>
    <w:p w14:paraId="17932851" w14:textId="7A320ABC"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84679FE" w14:textId="77777777" w:rsidTr="00656A21">
        <w:trPr>
          <w:trHeight w:val="20"/>
        </w:trPr>
        <w:tc>
          <w:tcPr>
            <w:tcW w:w="1561" w:type="dxa"/>
            <w:shd w:val="clear" w:color="auto" w:fill="D9D9D9" w:themeFill="background1" w:themeFillShade="D9"/>
          </w:tcPr>
          <w:p w14:paraId="75E9AA71"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03CB24E" w14:textId="77777777" w:rsidR="000D732E" w:rsidRDefault="000D732E" w:rsidP="00EB7D77">
            <w:pPr>
              <w:rPr>
                <w:rFonts w:ascii="Helvetica" w:hAnsi="Helvetica" w:cs="Helvetica"/>
                <w:sz w:val="16"/>
              </w:rPr>
            </w:pPr>
          </w:p>
          <w:p w14:paraId="53911A8C"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00B46041"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22DD469A"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DEA4323" w14:textId="77777777" w:rsidR="000D732E" w:rsidRDefault="000D732E" w:rsidP="00EB7D77">
            <w:pPr>
              <w:rPr>
                <w:rFonts w:ascii="Helvetica" w:hAnsi="Helvetica" w:cs="Helvetica"/>
                <w:b/>
              </w:rPr>
            </w:pPr>
            <w:r>
              <w:rPr>
                <w:rFonts w:ascii="Helvetica" w:hAnsi="Helvetica" w:cs="Helvetica"/>
                <w:b/>
              </w:rPr>
              <w:t>Derived Requirement</w:t>
            </w:r>
          </w:p>
          <w:p w14:paraId="3F1E55BE" w14:textId="77777777" w:rsidR="000D732E" w:rsidRDefault="000D732E" w:rsidP="00EB7D77">
            <w:pPr>
              <w:rPr>
                <w:rFonts w:ascii="Helvetica" w:hAnsi="Helvetica" w:cs="Helvetica"/>
                <w:sz w:val="16"/>
              </w:rPr>
            </w:pPr>
          </w:p>
          <w:p w14:paraId="09CC28D0"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4D3A7C23" w14:textId="77777777" w:rsidTr="00656A21">
        <w:trPr>
          <w:trHeight w:val="20"/>
        </w:trPr>
        <w:tc>
          <w:tcPr>
            <w:tcW w:w="10211" w:type="dxa"/>
            <w:gridSpan w:val="4"/>
            <w:shd w:val="clear" w:color="auto" w:fill="F2F2F2" w:themeFill="background1" w:themeFillShade="F2"/>
          </w:tcPr>
          <w:p w14:paraId="42C2FB96"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109FDCB9" w14:textId="77777777" w:rsidTr="00656A21">
        <w:trPr>
          <w:trHeight w:val="20"/>
        </w:trPr>
        <w:tc>
          <w:tcPr>
            <w:tcW w:w="1561" w:type="dxa"/>
          </w:tcPr>
          <w:p w14:paraId="57B931F7" w14:textId="77777777" w:rsidR="000D732E" w:rsidRPr="00D410AE" w:rsidRDefault="000D732E" w:rsidP="00EB7D77">
            <w:pPr>
              <w:rPr>
                <w:rFonts w:cs="Arial"/>
              </w:rPr>
            </w:pPr>
          </w:p>
        </w:tc>
        <w:tc>
          <w:tcPr>
            <w:tcW w:w="2694" w:type="dxa"/>
          </w:tcPr>
          <w:p w14:paraId="0D5D20CC" w14:textId="7F368C11" w:rsidR="000D732E" w:rsidRPr="00D410AE" w:rsidRDefault="000D732E" w:rsidP="00EB7D77">
            <w:pPr>
              <w:rPr>
                <w:rFonts w:cs="Arial"/>
              </w:rPr>
            </w:pPr>
          </w:p>
        </w:tc>
        <w:tc>
          <w:tcPr>
            <w:tcW w:w="2694" w:type="dxa"/>
          </w:tcPr>
          <w:p w14:paraId="48BFF6AB" w14:textId="54273559" w:rsidR="000D732E" w:rsidRPr="00D410AE" w:rsidRDefault="000D732E" w:rsidP="00EB7D77">
            <w:pPr>
              <w:rPr>
                <w:rFonts w:cs="Arial"/>
              </w:rPr>
            </w:pPr>
          </w:p>
        </w:tc>
        <w:tc>
          <w:tcPr>
            <w:tcW w:w="3262" w:type="dxa"/>
          </w:tcPr>
          <w:p w14:paraId="0766DFAE" w14:textId="4327424C" w:rsidR="000D732E" w:rsidRDefault="000D732E" w:rsidP="00EB7D77">
            <w:pPr>
              <w:rPr>
                <w:rFonts w:cs="Arial"/>
              </w:rPr>
            </w:pPr>
          </w:p>
        </w:tc>
      </w:tr>
      <w:tr w:rsidR="000D732E" w:rsidRPr="007C20FA" w14:paraId="347D4F2E" w14:textId="77777777" w:rsidTr="00656A21">
        <w:trPr>
          <w:trHeight w:val="20"/>
        </w:trPr>
        <w:tc>
          <w:tcPr>
            <w:tcW w:w="1561" w:type="dxa"/>
          </w:tcPr>
          <w:p w14:paraId="5FE355C2" w14:textId="77777777" w:rsidR="000D732E" w:rsidRPr="00D410AE" w:rsidRDefault="000D732E" w:rsidP="00EB7D77">
            <w:pPr>
              <w:rPr>
                <w:rFonts w:cs="Arial"/>
              </w:rPr>
            </w:pPr>
          </w:p>
        </w:tc>
        <w:tc>
          <w:tcPr>
            <w:tcW w:w="2694" w:type="dxa"/>
          </w:tcPr>
          <w:p w14:paraId="2F5DE84B" w14:textId="77777777" w:rsidR="000D732E" w:rsidRDefault="000D732E" w:rsidP="00EB7D77">
            <w:pPr>
              <w:rPr>
                <w:rFonts w:cs="Arial"/>
              </w:rPr>
            </w:pPr>
          </w:p>
        </w:tc>
        <w:tc>
          <w:tcPr>
            <w:tcW w:w="2694" w:type="dxa"/>
          </w:tcPr>
          <w:p w14:paraId="40A53F8A" w14:textId="77777777" w:rsidR="000D732E" w:rsidRDefault="000D732E" w:rsidP="00EB7D77">
            <w:pPr>
              <w:rPr>
                <w:rFonts w:cs="Arial"/>
              </w:rPr>
            </w:pPr>
          </w:p>
        </w:tc>
        <w:tc>
          <w:tcPr>
            <w:tcW w:w="3262" w:type="dxa"/>
          </w:tcPr>
          <w:p w14:paraId="1E83771D" w14:textId="77777777" w:rsidR="000D732E" w:rsidRDefault="000D732E" w:rsidP="00EB7D77">
            <w:pPr>
              <w:rPr>
                <w:rFonts w:cs="Arial"/>
              </w:rPr>
            </w:pPr>
          </w:p>
        </w:tc>
      </w:tr>
      <w:tr w:rsidR="000D732E" w:rsidRPr="007C20FA" w14:paraId="07D69B51" w14:textId="77777777" w:rsidTr="00656A21">
        <w:trPr>
          <w:trHeight w:val="20"/>
        </w:trPr>
        <w:tc>
          <w:tcPr>
            <w:tcW w:w="10211" w:type="dxa"/>
            <w:gridSpan w:val="4"/>
            <w:shd w:val="clear" w:color="auto" w:fill="F2F2F2" w:themeFill="background1" w:themeFillShade="F2"/>
          </w:tcPr>
          <w:p w14:paraId="465361AA"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434D8E45" w14:textId="77777777" w:rsidTr="00656A21">
        <w:trPr>
          <w:trHeight w:val="20"/>
        </w:trPr>
        <w:tc>
          <w:tcPr>
            <w:tcW w:w="1561" w:type="dxa"/>
          </w:tcPr>
          <w:p w14:paraId="4F111CC2" w14:textId="77777777" w:rsidR="000D732E" w:rsidRPr="00D410AE" w:rsidRDefault="000D732E" w:rsidP="00EB7D77">
            <w:pPr>
              <w:rPr>
                <w:rFonts w:cs="Arial"/>
              </w:rPr>
            </w:pPr>
          </w:p>
        </w:tc>
        <w:tc>
          <w:tcPr>
            <w:tcW w:w="2694" w:type="dxa"/>
          </w:tcPr>
          <w:p w14:paraId="5E89305E" w14:textId="6AA8683A" w:rsidR="000D732E" w:rsidRPr="00D410AE" w:rsidRDefault="000D732E" w:rsidP="00EB7D77">
            <w:pPr>
              <w:rPr>
                <w:rFonts w:cs="Arial"/>
              </w:rPr>
            </w:pPr>
          </w:p>
        </w:tc>
        <w:tc>
          <w:tcPr>
            <w:tcW w:w="2694" w:type="dxa"/>
          </w:tcPr>
          <w:p w14:paraId="50116395" w14:textId="77777777" w:rsidR="000D732E" w:rsidRPr="00D410AE" w:rsidRDefault="000D732E" w:rsidP="00EB7D77">
            <w:pPr>
              <w:rPr>
                <w:rFonts w:cs="Arial"/>
              </w:rPr>
            </w:pPr>
          </w:p>
        </w:tc>
        <w:tc>
          <w:tcPr>
            <w:tcW w:w="3262" w:type="dxa"/>
          </w:tcPr>
          <w:p w14:paraId="46263860" w14:textId="77777777" w:rsidR="000D732E" w:rsidRDefault="000D732E" w:rsidP="00EB7D77">
            <w:pPr>
              <w:rPr>
                <w:rFonts w:cs="Arial"/>
              </w:rPr>
            </w:pPr>
          </w:p>
        </w:tc>
      </w:tr>
      <w:tr w:rsidR="000D732E" w:rsidRPr="007C20FA" w14:paraId="5E724C35" w14:textId="77777777" w:rsidTr="00656A21">
        <w:trPr>
          <w:trHeight w:val="20"/>
        </w:trPr>
        <w:tc>
          <w:tcPr>
            <w:tcW w:w="1561" w:type="dxa"/>
          </w:tcPr>
          <w:p w14:paraId="1157CD47" w14:textId="77777777" w:rsidR="000D732E" w:rsidRDefault="000D732E" w:rsidP="00EB7D77">
            <w:pPr>
              <w:rPr>
                <w:rFonts w:cs="Arial"/>
              </w:rPr>
            </w:pPr>
          </w:p>
        </w:tc>
        <w:tc>
          <w:tcPr>
            <w:tcW w:w="2694" w:type="dxa"/>
          </w:tcPr>
          <w:p w14:paraId="706AD8F5" w14:textId="77777777" w:rsidR="000D732E" w:rsidRDefault="000D732E" w:rsidP="00EB7D77">
            <w:pPr>
              <w:rPr>
                <w:rFonts w:cs="Arial"/>
              </w:rPr>
            </w:pPr>
          </w:p>
        </w:tc>
        <w:tc>
          <w:tcPr>
            <w:tcW w:w="2694" w:type="dxa"/>
          </w:tcPr>
          <w:p w14:paraId="4E1229BC" w14:textId="77777777" w:rsidR="000D732E" w:rsidRDefault="000D732E" w:rsidP="00EB7D77">
            <w:pPr>
              <w:rPr>
                <w:rFonts w:cs="Arial"/>
              </w:rPr>
            </w:pPr>
          </w:p>
        </w:tc>
        <w:tc>
          <w:tcPr>
            <w:tcW w:w="3262" w:type="dxa"/>
          </w:tcPr>
          <w:p w14:paraId="29D7FF85" w14:textId="77777777" w:rsidR="000D732E" w:rsidRDefault="000D732E" w:rsidP="00EB7D77">
            <w:pPr>
              <w:rPr>
                <w:rFonts w:cs="Arial"/>
              </w:rPr>
            </w:pPr>
          </w:p>
        </w:tc>
      </w:tr>
      <w:tr w:rsidR="000D732E" w:rsidRPr="007C20FA" w14:paraId="4A066270" w14:textId="77777777" w:rsidTr="00656A21">
        <w:trPr>
          <w:trHeight w:val="20"/>
        </w:trPr>
        <w:tc>
          <w:tcPr>
            <w:tcW w:w="10211" w:type="dxa"/>
            <w:gridSpan w:val="4"/>
            <w:shd w:val="clear" w:color="auto" w:fill="F2F2F2" w:themeFill="background1" w:themeFillShade="F2"/>
          </w:tcPr>
          <w:p w14:paraId="61E2849D"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0E3A02AC" w14:textId="77777777" w:rsidTr="00656A21">
        <w:trPr>
          <w:trHeight w:val="20"/>
        </w:trPr>
        <w:tc>
          <w:tcPr>
            <w:tcW w:w="1561" w:type="dxa"/>
          </w:tcPr>
          <w:p w14:paraId="300BCE7C" w14:textId="77777777" w:rsidR="000D732E" w:rsidRPr="00D410AE" w:rsidRDefault="000D732E" w:rsidP="00EB7D77">
            <w:pPr>
              <w:rPr>
                <w:rFonts w:cs="Arial"/>
              </w:rPr>
            </w:pPr>
          </w:p>
        </w:tc>
        <w:tc>
          <w:tcPr>
            <w:tcW w:w="2694" w:type="dxa"/>
          </w:tcPr>
          <w:p w14:paraId="4FFD359A" w14:textId="77777777" w:rsidR="000D732E" w:rsidRPr="00D410AE" w:rsidRDefault="000D732E" w:rsidP="00EB7D77">
            <w:pPr>
              <w:rPr>
                <w:rFonts w:cs="Arial"/>
              </w:rPr>
            </w:pPr>
          </w:p>
        </w:tc>
        <w:tc>
          <w:tcPr>
            <w:tcW w:w="2694" w:type="dxa"/>
          </w:tcPr>
          <w:p w14:paraId="3FFE2485" w14:textId="77777777" w:rsidR="000D732E" w:rsidRPr="00D410AE" w:rsidRDefault="000D732E" w:rsidP="00EB7D77">
            <w:pPr>
              <w:rPr>
                <w:rFonts w:cs="Arial"/>
              </w:rPr>
            </w:pPr>
          </w:p>
        </w:tc>
        <w:tc>
          <w:tcPr>
            <w:tcW w:w="3262" w:type="dxa"/>
          </w:tcPr>
          <w:p w14:paraId="13CBD869" w14:textId="77777777" w:rsidR="000D732E" w:rsidRPr="00D410AE" w:rsidRDefault="000D732E" w:rsidP="00EB7D77">
            <w:pPr>
              <w:rPr>
                <w:rFonts w:cs="Arial"/>
              </w:rPr>
            </w:pPr>
          </w:p>
        </w:tc>
      </w:tr>
      <w:tr w:rsidR="000D732E" w:rsidRPr="007C20FA" w14:paraId="2D381E3F" w14:textId="77777777" w:rsidTr="00656A21">
        <w:trPr>
          <w:trHeight w:val="20"/>
        </w:trPr>
        <w:tc>
          <w:tcPr>
            <w:tcW w:w="10211" w:type="dxa"/>
            <w:gridSpan w:val="4"/>
            <w:shd w:val="clear" w:color="auto" w:fill="F2F2F2" w:themeFill="background1" w:themeFillShade="F2"/>
          </w:tcPr>
          <w:p w14:paraId="628541BF"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7FE13807" w14:textId="77777777" w:rsidTr="00656A21">
        <w:trPr>
          <w:trHeight w:val="20"/>
        </w:trPr>
        <w:tc>
          <w:tcPr>
            <w:tcW w:w="1561" w:type="dxa"/>
          </w:tcPr>
          <w:p w14:paraId="5E30642D" w14:textId="77777777" w:rsidR="000D732E" w:rsidRPr="00D410AE" w:rsidRDefault="000D732E" w:rsidP="00EB7D77">
            <w:pPr>
              <w:rPr>
                <w:rFonts w:cs="Arial"/>
              </w:rPr>
            </w:pPr>
          </w:p>
        </w:tc>
        <w:tc>
          <w:tcPr>
            <w:tcW w:w="2694" w:type="dxa"/>
          </w:tcPr>
          <w:p w14:paraId="018000B9" w14:textId="77777777" w:rsidR="000D732E" w:rsidRPr="00D410AE" w:rsidRDefault="000D732E" w:rsidP="00EB7D77">
            <w:pPr>
              <w:rPr>
                <w:rFonts w:cs="Arial"/>
              </w:rPr>
            </w:pPr>
          </w:p>
        </w:tc>
        <w:tc>
          <w:tcPr>
            <w:tcW w:w="2694" w:type="dxa"/>
          </w:tcPr>
          <w:p w14:paraId="26A872AE" w14:textId="77777777" w:rsidR="000D732E" w:rsidRPr="00D410AE" w:rsidRDefault="000D732E" w:rsidP="00EB7D77">
            <w:pPr>
              <w:rPr>
                <w:rFonts w:cs="Arial"/>
              </w:rPr>
            </w:pPr>
          </w:p>
        </w:tc>
        <w:tc>
          <w:tcPr>
            <w:tcW w:w="3262" w:type="dxa"/>
          </w:tcPr>
          <w:p w14:paraId="27443CE7" w14:textId="77777777" w:rsidR="000D732E" w:rsidRPr="00D410AE" w:rsidRDefault="000D732E" w:rsidP="00EB7D77">
            <w:pPr>
              <w:rPr>
                <w:rFonts w:cs="Arial"/>
              </w:rPr>
            </w:pPr>
          </w:p>
        </w:tc>
      </w:tr>
      <w:tr w:rsidR="000D732E" w:rsidRPr="007C20FA" w14:paraId="7A6B3E57" w14:textId="77777777" w:rsidTr="00656A21">
        <w:trPr>
          <w:trHeight w:val="20"/>
        </w:trPr>
        <w:tc>
          <w:tcPr>
            <w:tcW w:w="10211" w:type="dxa"/>
            <w:gridSpan w:val="4"/>
            <w:shd w:val="clear" w:color="auto" w:fill="F2F2F2" w:themeFill="background1" w:themeFillShade="F2"/>
          </w:tcPr>
          <w:p w14:paraId="7E2F5F62"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5C509578" w14:textId="77777777" w:rsidTr="00656A21">
        <w:trPr>
          <w:trHeight w:val="20"/>
        </w:trPr>
        <w:tc>
          <w:tcPr>
            <w:tcW w:w="1561" w:type="dxa"/>
          </w:tcPr>
          <w:p w14:paraId="236760A1" w14:textId="77777777" w:rsidR="000D732E" w:rsidRPr="00D410AE" w:rsidRDefault="000D732E" w:rsidP="00EB7D77">
            <w:pPr>
              <w:rPr>
                <w:rFonts w:cs="Arial"/>
              </w:rPr>
            </w:pPr>
          </w:p>
        </w:tc>
        <w:tc>
          <w:tcPr>
            <w:tcW w:w="2694" w:type="dxa"/>
          </w:tcPr>
          <w:p w14:paraId="4FF2CAE4" w14:textId="77777777" w:rsidR="000D732E" w:rsidRDefault="000D732E" w:rsidP="00EB7D77">
            <w:pPr>
              <w:rPr>
                <w:rFonts w:cs="Arial"/>
              </w:rPr>
            </w:pPr>
          </w:p>
        </w:tc>
        <w:tc>
          <w:tcPr>
            <w:tcW w:w="2694" w:type="dxa"/>
          </w:tcPr>
          <w:p w14:paraId="305E74D4" w14:textId="77777777" w:rsidR="000D732E" w:rsidRPr="00D410AE" w:rsidRDefault="000D732E" w:rsidP="00EB7D77">
            <w:pPr>
              <w:rPr>
                <w:rFonts w:cs="Arial"/>
              </w:rPr>
            </w:pPr>
          </w:p>
        </w:tc>
        <w:tc>
          <w:tcPr>
            <w:tcW w:w="3262" w:type="dxa"/>
          </w:tcPr>
          <w:p w14:paraId="32B4C75A" w14:textId="77777777" w:rsidR="000D732E" w:rsidRPr="00D410AE" w:rsidRDefault="000D732E" w:rsidP="00EB7D77">
            <w:pPr>
              <w:rPr>
                <w:rFonts w:cs="Arial"/>
              </w:rPr>
            </w:pPr>
          </w:p>
        </w:tc>
      </w:tr>
      <w:tr w:rsidR="00656A21" w:rsidRPr="007C20FA" w14:paraId="717B428D" w14:textId="77777777" w:rsidTr="00656A21">
        <w:trPr>
          <w:trHeight w:val="20"/>
        </w:trPr>
        <w:tc>
          <w:tcPr>
            <w:tcW w:w="1561" w:type="dxa"/>
          </w:tcPr>
          <w:p w14:paraId="63342F70" w14:textId="77777777" w:rsidR="00656A21" w:rsidRPr="00D410AE" w:rsidRDefault="00656A21" w:rsidP="00EB7D77">
            <w:pPr>
              <w:rPr>
                <w:rFonts w:cs="Arial"/>
              </w:rPr>
            </w:pPr>
          </w:p>
        </w:tc>
        <w:tc>
          <w:tcPr>
            <w:tcW w:w="2694" w:type="dxa"/>
          </w:tcPr>
          <w:p w14:paraId="640CCE67" w14:textId="77777777" w:rsidR="00656A21" w:rsidRDefault="00656A21" w:rsidP="00EB7D77">
            <w:pPr>
              <w:rPr>
                <w:rFonts w:cs="Arial"/>
              </w:rPr>
            </w:pPr>
          </w:p>
        </w:tc>
        <w:tc>
          <w:tcPr>
            <w:tcW w:w="2694" w:type="dxa"/>
          </w:tcPr>
          <w:p w14:paraId="5A5722C7" w14:textId="77777777" w:rsidR="00656A21" w:rsidRPr="00D410AE" w:rsidRDefault="00656A21" w:rsidP="00EB7D77">
            <w:pPr>
              <w:rPr>
                <w:rFonts w:cs="Arial"/>
              </w:rPr>
            </w:pPr>
          </w:p>
        </w:tc>
        <w:tc>
          <w:tcPr>
            <w:tcW w:w="3262" w:type="dxa"/>
          </w:tcPr>
          <w:p w14:paraId="5BDE1292" w14:textId="77777777" w:rsidR="00656A21" w:rsidRPr="00D410AE" w:rsidRDefault="00656A21" w:rsidP="00EB7D77">
            <w:pPr>
              <w:rPr>
                <w:rFonts w:cs="Arial"/>
              </w:rPr>
            </w:pPr>
          </w:p>
        </w:tc>
      </w:tr>
    </w:tbl>
    <w:p w14:paraId="1A830B44" w14:textId="77777777" w:rsidR="000D732E" w:rsidRPr="00C7649D" w:rsidRDefault="000D732E" w:rsidP="000D732E">
      <w:pPr>
        <w:pStyle w:val="Caption"/>
      </w:pPr>
      <w:bookmarkStart w:id="86" w:name="_Toc34668967"/>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bookmarkEnd w:id="86"/>
    </w:p>
    <w:p w14:paraId="70A1453A" w14:textId="77777777" w:rsidR="000D732E" w:rsidRPr="005067FC" w:rsidRDefault="000D732E" w:rsidP="00427220">
      <w:pPr>
        <w:rPr>
          <w:i/>
          <w:color w:val="A6A6A6" w:themeColor="background1" w:themeShade="A6"/>
        </w:rPr>
      </w:pPr>
    </w:p>
    <w:p w14:paraId="23DD40A4" w14:textId="77777777" w:rsidR="00427220" w:rsidRDefault="00427220" w:rsidP="00427220">
      <w:pPr>
        <w:pStyle w:val="Heading4"/>
      </w:pPr>
      <w:r>
        <w:t>Assumptions</w:t>
      </w:r>
    </w:p>
    <w:p w14:paraId="3D83F761" w14:textId="77777777" w:rsidR="00A92B2F" w:rsidRDefault="00A92B2F" w:rsidP="00A92B2F"/>
    <w:p w14:paraId="07E9143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3B99E49" w14:textId="77777777" w:rsidR="00C0442C" w:rsidRDefault="00C0442C" w:rsidP="00A92B2F"/>
    <w:p w14:paraId="0A3BC1EF" w14:textId="77777777" w:rsidR="00F15706" w:rsidRDefault="00E60B64" w:rsidP="00783BCF">
      <w:pPr>
        <w:pStyle w:val="Heading3"/>
      </w:pPr>
      <w:bookmarkStart w:id="87" w:name="_Toc6466549"/>
      <w:r>
        <w:t>Function Scope</w:t>
      </w:r>
      <w:bookmarkEnd w:id="68"/>
      <w:bookmarkEnd w:id="69"/>
      <w:bookmarkEnd w:id="70"/>
      <w:bookmarkEnd w:id="71"/>
      <w:bookmarkEnd w:id="72"/>
      <w:bookmarkEnd w:id="73"/>
      <w:bookmarkEnd w:id="87"/>
      <w:bookmarkEnd w:id="74"/>
      <w:bookmarkEnd w:id="75"/>
      <w:bookmarkEnd w:id="76"/>
      <w:bookmarkEnd w:id="77"/>
      <w:bookmarkEnd w:id="78"/>
      <w:bookmarkEnd w:id="79"/>
      <w:bookmarkEnd w:id="80"/>
      <w:bookmarkEnd w:id="81"/>
      <w:bookmarkEnd w:id="82"/>
      <w:bookmarkEnd w:id="83"/>
    </w:p>
    <w:p w14:paraId="6D4AD42D" w14:textId="77777777" w:rsidR="00055646" w:rsidRPr="00A43B48" w:rsidRDefault="00055646" w:rsidP="00306D37">
      <w:pPr>
        <w:contextualSpacing/>
      </w:pPr>
    </w:p>
    <w:p w14:paraId="49A5D206" w14:textId="77777777" w:rsidR="00306D37" w:rsidRDefault="00306D37" w:rsidP="00306D37">
      <w:pPr>
        <w:contextualSpacing/>
      </w:pPr>
      <w:r>
        <w:lastRenderedPageBreak/>
        <w:t xml:space="preserve">The </w:t>
      </w:r>
      <w:r>
        <w:rPr>
          <w:noProof/>
        </w:rPr>
        <w:drawing>
          <wp:inline distT="0" distB="0" distL="0" distR="0" wp14:anchorId="28A4B87E" wp14:editId="5246890C">
            <wp:extent cx="152400" cy="152400"/>
            <wp:effectExtent l="0" t="0" r="0" b="0"/>
            <wp:docPr id="136" name="Picture 670418176.jpg" descr="670418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670418176.jpg"/>
                    <pic:cNvPicPr/>
                  </pic:nvPicPr>
                  <pic:blipFill>
                    <a:blip r:embed="rId2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See video stream from selected camera</w:t>
      </w:r>
      <w:r w:rsidR="0004480F">
        <w:rPr>
          <w:b/>
        </w:rPr>
        <w:t>”</w:t>
      </w:r>
      <w:r>
        <w:t xml:space="preserve"> f</w:t>
      </w:r>
      <w:r w:rsidR="00294100">
        <w:t>unction is called by</w:t>
      </w:r>
      <w:r>
        <w:t xml:space="preserve"> the following </w:t>
      </w:r>
      <w:r w:rsidR="00294100">
        <w:t>functions</w:t>
      </w:r>
      <w:r>
        <w:t>:</w:t>
      </w:r>
    </w:p>
    <w:p w14:paraId="658EE195" w14:textId="783DDEBF" w:rsidR="00306D37" w:rsidRPr="00953D23" w:rsidRDefault="00306D37" w:rsidP="0061324D">
      <w:pPr>
        <w:pStyle w:val="ListParagraph"/>
        <w:numPr>
          <w:ilvl w:val="0"/>
          <w:numId w:val="12"/>
        </w:numPr>
        <w:contextualSpacing/>
      </w:pPr>
      <w:r>
        <w:rPr>
          <w:noProof/>
        </w:rPr>
        <w:drawing>
          <wp:inline distT="0" distB="0" distL="0" distR="0" wp14:anchorId="770471F0" wp14:editId="00940990">
            <wp:extent cx="152400" cy="152400"/>
            <wp:effectExtent l="0" t="0" r="0" b="0"/>
            <wp:docPr id="13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5a10e3b722d9915708d6bb5bbb85c4a" w:history="1">
        <w:r w:rsidR="00B66881">
          <w:rPr>
            <w:rStyle w:val="Hyperlink"/>
          </w:rPr>
          <w:t>Be notified of intrusion1</w:t>
        </w:r>
      </w:hyperlink>
      <w:r w:rsidR="0004480F">
        <w:t>”</w:t>
      </w:r>
    </w:p>
    <w:p w14:paraId="4F643577" w14:textId="77777777" w:rsidR="00306D37" w:rsidRPr="00953D23" w:rsidRDefault="00306D37" w:rsidP="0061324D">
      <w:pPr>
        <w:pStyle w:val="ListParagraph"/>
        <w:numPr>
          <w:ilvl w:val="0"/>
          <w:numId w:val="12"/>
        </w:numPr>
        <w:contextualSpacing/>
      </w:pPr>
      <w:r>
        <w:rPr>
          <w:noProof/>
        </w:rPr>
        <w:drawing>
          <wp:inline distT="0" distB="0" distL="0" distR="0" wp14:anchorId="4A3F9914" wp14:editId="04E05DDA">
            <wp:extent cx="152400" cy="152400"/>
            <wp:effectExtent l="0" t="0" r="0" b="0"/>
            <wp:docPr id="14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cd7cfe2dba1c8d9d733e9419b91e324" w:history="1">
        <w:r w:rsidR="00B66881">
          <w:rPr>
            <w:rStyle w:val="Hyperlink"/>
          </w:rPr>
          <w:t>Obtain vehicle camera video feed</w:t>
        </w:r>
      </w:hyperlink>
      <w:r w:rsidR="0004480F">
        <w:t>”</w:t>
      </w:r>
    </w:p>
    <w:p w14:paraId="0013BB0A" w14:textId="77777777" w:rsidR="00393C96" w:rsidRPr="00393C96" w:rsidRDefault="00393C96" w:rsidP="00306D37">
      <w:pPr>
        <w:contextualSpacing/>
      </w:pPr>
    </w:p>
    <w:p w14:paraId="15160BF2" w14:textId="77777777" w:rsidR="001A755C" w:rsidRDefault="001A755C" w:rsidP="00306D37"/>
    <w:p w14:paraId="09D5048E" w14:textId="77777777" w:rsidR="00294100" w:rsidRDefault="00294100" w:rsidP="00294100">
      <w:pPr>
        <w:jc w:val="center"/>
      </w:pPr>
      <w:r>
        <w:rPr>
          <w:noProof/>
        </w:rPr>
        <w:drawing>
          <wp:inline distT="0" distB="0" distL="0" distR="0" wp14:anchorId="2E7D1B02" wp14:editId="1081F904">
            <wp:extent cx="6466205" cy="4515305"/>
            <wp:effectExtent l="0" t="0" r="0" b="0"/>
            <wp:docPr id="142" name="Picture 1161884485.jpg" descr="1161884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161884485.jpg"/>
                    <pic:cNvPicPr/>
                  </pic:nvPicPr>
                  <pic:blipFill>
                    <a:blip r:embed="rId30" cstate="print"/>
                    <a:stretch>
                      <a:fillRect/>
                    </a:stretch>
                  </pic:blipFill>
                  <pic:spPr>
                    <a:xfrm>
                      <a:off x="0" y="0"/>
                      <a:ext cx="6466205" cy="4515305"/>
                    </a:xfrm>
                    <a:prstGeom prst="rect">
                      <a:avLst/>
                    </a:prstGeom>
                  </pic:spPr>
                </pic:pic>
              </a:graphicData>
            </a:graphic>
          </wp:inline>
        </w:drawing>
      </w:r>
    </w:p>
    <w:p w14:paraId="4C1C738F" w14:textId="554C75E4" w:rsidR="00306D37" w:rsidRPr="00294100" w:rsidRDefault="00306D37" w:rsidP="00294100">
      <w:pPr>
        <w:pStyle w:val="Caption"/>
      </w:pPr>
      <w:bookmarkStart w:id="88" w:name="_Toc6466565"/>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53AC766" wp14:editId="1B006FB2">
            <wp:extent cx="152400" cy="152400"/>
            <wp:effectExtent l="0" t="0" r="0" b="0"/>
            <wp:docPr id="14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Be notified of intrusion1</w:t>
      </w:r>
      <w:r w:rsidR="0004480F">
        <w:t>”</w:t>
      </w:r>
      <w:r w:rsidRPr="00294100">
        <w:t xml:space="preserve"> calling </w:t>
      </w:r>
      <w:r>
        <w:rPr>
          <w:noProof/>
        </w:rPr>
        <w:drawing>
          <wp:inline distT="0" distB="0" distL="0" distR="0" wp14:anchorId="7AC9B8C2" wp14:editId="27C1D40D">
            <wp:extent cx="152400" cy="152400"/>
            <wp:effectExtent l="0" t="0" r="0" b="0"/>
            <wp:docPr id="146" name="Picture 670418176.jpg" descr="670418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670418176.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See video stream from selected camera</w:t>
      </w:r>
      <w:r w:rsidR="0004480F">
        <w:t>”</w:t>
      </w:r>
      <w:bookmarkEnd w:id="88"/>
    </w:p>
    <w:p w14:paraId="7A8A02B9" w14:textId="77777777" w:rsidR="00306D37" w:rsidRDefault="00306D37" w:rsidP="00306D37">
      <w:pPr>
        <w:contextualSpacing/>
      </w:pPr>
    </w:p>
    <w:p w14:paraId="5263ECEC" w14:textId="77777777" w:rsidR="001A755C" w:rsidRDefault="001A755C" w:rsidP="00306D37"/>
    <w:p w14:paraId="5E84F9A4" w14:textId="77777777" w:rsidR="00294100" w:rsidRDefault="00294100" w:rsidP="00294100">
      <w:pPr>
        <w:jc w:val="center"/>
      </w:pPr>
      <w:r>
        <w:rPr>
          <w:noProof/>
        </w:rPr>
        <w:drawing>
          <wp:inline distT="0" distB="0" distL="0" distR="0" wp14:anchorId="51F0CE03" wp14:editId="1E1C3A62">
            <wp:extent cx="6466205" cy="2450351"/>
            <wp:effectExtent l="0" t="0" r="0" b="0"/>
            <wp:docPr id="148" name="Picture 935465947.jpg" descr="935465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935465947.jpg"/>
                    <pic:cNvPicPr/>
                  </pic:nvPicPr>
                  <pic:blipFill>
                    <a:blip r:embed="rId31" cstate="print"/>
                    <a:stretch>
                      <a:fillRect/>
                    </a:stretch>
                  </pic:blipFill>
                  <pic:spPr>
                    <a:xfrm>
                      <a:off x="0" y="0"/>
                      <a:ext cx="6466205" cy="2450351"/>
                    </a:xfrm>
                    <a:prstGeom prst="rect">
                      <a:avLst/>
                    </a:prstGeom>
                  </pic:spPr>
                </pic:pic>
              </a:graphicData>
            </a:graphic>
          </wp:inline>
        </w:drawing>
      </w:r>
    </w:p>
    <w:p w14:paraId="2E69F59A" w14:textId="77777777" w:rsidR="00306D37" w:rsidRPr="00294100" w:rsidRDefault="00306D37" w:rsidP="00294100">
      <w:pPr>
        <w:pStyle w:val="Caption"/>
      </w:pPr>
      <w:r w:rsidRPr="00294100">
        <w:lastRenderedPageBreak/>
        <w:t xml:space="preserve">Figure </w:t>
      </w:r>
      <w:fldSimple w:instr=" SEQ Figure \* ARABIC ">
        <w:r w:rsidR="00171070">
          <w:rPr>
            <w:noProof/>
          </w:rPr>
          <w:t>2</w:t>
        </w:r>
      </w:fldSimple>
      <w:r w:rsidRPr="00294100">
        <w:t xml:space="preserve">: Activity Diagram of </w:t>
      </w:r>
      <w:r>
        <w:rPr>
          <w:noProof/>
        </w:rPr>
        <w:drawing>
          <wp:inline distT="0" distB="0" distL="0" distR="0" wp14:anchorId="3BF88DA8" wp14:editId="495F2785">
            <wp:extent cx="152400" cy="152400"/>
            <wp:effectExtent l="0" t="0" r="0" b="0"/>
            <wp:docPr id="15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Obtain vehicle camera video feed</w:t>
      </w:r>
      <w:r w:rsidR="0004480F">
        <w:t>”</w:t>
      </w:r>
      <w:r w:rsidRPr="00294100">
        <w:t xml:space="preserve"> calling </w:t>
      </w:r>
      <w:r>
        <w:rPr>
          <w:noProof/>
        </w:rPr>
        <w:drawing>
          <wp:inline distT="0" distB="0" distL="0" distR="0" wp14:anchorId="627BE9B6" wp14:editId="46C1E780">
            <wp:extent cx="152400" cy="152400"/>
            <wp:effectExtent l="0" t="0" r="0" b="0"/>
            <wp:docPr id="152" name="Picture 670418176.jpg" descr="670418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670418176.jpg"/>
                    <pic:cNvPicPr/>
                  </pic:nvPicPr>
                  <pic:blipFill>
                    <a:blip r:embed="rId2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See video stream from selected camera</w:t>
      </w:r>
      <w:r w:rsidR="0004480F">
        <w:t>”</w:t>
      </w:r>
    </w:p>
    <w:p w14:paraId="31FFD370" w14:textId="77777777" w:rsidR="00306D37" w:rsidRDefault="00306D37" w:rsidP="00306D37">
      <w:pPr>
        <w:contextualSpacing/>
      </w:pPr>
    </w:p>
    <w:p w14:paraId="285C9F19" w14:textId="77777777" w:rsidR="00F15706" w:rsidRDefault="00E60B64" w:rsidP="00783BCF">
      <w:pPr>
        <w:pStyle w:val="Heading3"/>
      </w:pPr>
      <w:bookmarkStart w:id="89" w:name="_Goal_G4:_Have"/>
      <w:bookmarkStart w:id="90" w:name="_Toc6466550"/>
      <w:bookmarkEnd w:id="89"/>
      <w:r>
        <w:t>Function Interfaces</w:t>
      </w:r>
      <w:bookmarkEnd w:id="90"/>
    </w:p>
    <w:p w14:paraId="6068859C"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40B63DC" w14:textId="77777777" w:rsidTr="0082668D">
        <w:trPr>
          <w:trHeight w:val="260"/>
        </w:trPr>
        <w:tc>
          <w:tcPr>
            <w:tcW w:w="2547" w:type="dxa"/>
            <w:shd w:val="clear" w:color="auto" w:fill="D9D9D9" w:themeFill="background1" w:themeFillShade="D9"/>
            <w:noWrap/>
            <w:hideMark/>
          </w:tcPr>
          <w:p w14:paraId="1A95B01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B9090A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0F12DEC2" w14:textId="77777777" w:rsidTr="0082668D">
        <w:trPr>
          <w:trHeight w:val="410"/>
        </w:trPr>
        <w:tc>
          <w:tcPr>
            <w:tcW w:w="2547" w:type="dxa"/>
            <w:noWrap/>
          </w:tcPr>
          <w:p w14:paraId="046A7965" w14:textId="77777777" w:rsidR="0082668D" w:rsidRDefault="0082668D" w:rsidP="00BC57B1">
            <w:pPr>
              <w:contextualSpacing/>
              <w:rPr>
                <w:rFonts w:cs="Arial"/>
              </w:rPr>
            </w:pPr>
            <w:r w:rsidRPr="00275823">
              <w:rPr>
                <w:rFonts w:cs="Arial"/>
              </w:rPr>
              <w:t>Visual Video Information</w:t>
            </w:r>
          </w:p>
          <w:p w14:paraId="63987DF9" w14:textId="77777777" w:rsidR="0082668D" w:rsidRDefault="0082668D" w:rsidP="00BC57B1">
            <w:pPr>
              <w:contextualSpacing/>
              <w:rPr>
                <w:rFonts w:cs="Arial"/>
              </w:rPr>
            </w:pPr>
            <w:r>
              <w:rPr>
                <w:rFonts w:cs="Arial"/>
              </w:rPr>
              <w:t>Type:</w:t>
            </w:r>
          </w:p>
          <w:p w14:paraId="6C25B310"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7DAE10F" wp14:editId="42F8C1D5">
                  <wp:extent cx="152400" cy="152400"/>
                  <wp:effectExtent l="0" t="0" r="0" b="0"/>
                  <wp:docPr id="154" name="Picture -1898410002.jpg" descr="-18984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898410002.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3c6c3f7f022092005619096ef0c96114" w:history="1">
              <w:r>
                <w:rPr>
                  <w:rStyle w:val="Hyperlink"/>
                  <w:rFonts w:cs="Arial"/>
                </w:rPr>
                <w:t>Video and Threat Alert Data</w:t>
              </w:r>
            </w:hyperlink>
          </w:p>
        </w:tc>
        <w:tc>
          <w:tcPr>
            <w:tcW w:w="7654" w:type="dxa"/>
          </w:tcPr>
          <w:p w14:paraId="5C36FCFD" w14:textId="77777777" w:rsidR="0082668D" w:rsidRDefault="0082668D" w:rsidP="00BC57B1">
            <w:pPr>
              <w:rPr>
                <w:rFonts w:cs="Arial"/>
              </w:rPr>
            </w:pPr>
            <w:r>
              <w:rPr>
                <w:rFonts w:cs="Arial"/>
              </w:rPr>
              <w:t>Signal Description:</w:t>
            </w:r>
          </w:p>
          <w:p w14:paraId="44946B19" w14:textId="77777777" w:rsidR="0082668D" w:rsidRDefault="0082668D" w:rsidP="00BC57B1">
            <w:pPr>
              <w:rPr>
                <w:rFonts w:cs="Arial"/>
              </w:rPr>
            </w:pPr>
            <w:r w:rsidRPr="00275823">
              <w:rPr>
                <w:rFonts w:cs="Arial"/>
              </w:rPr>
              <w:t>Video data collecetd from cameras along with threat data collected from other sensors such as door open, intruder event detected via ultrasonics, inclination sensor, accelerometer,  etc.</w:t>
            </w:r>
          </w:p>
          <w:p w14:paraId="27CCE4B8" w14:textId="77777777" w:rsidR="0082668D" w:rsidRDefault="0082668D" w:rsidP="00BC57B1">
            <w:pPr>
              <w:rPr>
                <w:rFonts w:cs="Arial"/>
              </w:rPr>
            </w:pPr>
          </w:p>
          <w:p w14:paraId="43EB039A" w14:textId="77777777" w:rsidR="0082668D" w:rsidRPr="0046598F" w:rsidRDefault="0082668D" w:rsidP="00BC57B1">
            <w:pPr>
              <w:rPr>
                <w:rFonts w:cs="Arial"/>
                <w:color w:val="000000"/>
              </w:rPr>
            </w:pPr>
            <w:r>
              <w:rPr>
                <w:rFonts w:cs="Arial"/>
                <w:color w:val="000000"/>
              </w:rPr>
              <w:t>Received from:</w:t>
            </w:r>
          </w:p>
          <w:p w14:paraId="5C3507F7" w14:textId="77777777" w:rsidR="0082668D" w:rsidRPr="00C8319B" w:rsidRDefault="0082668D" w:rsidP="00BC57B1">
            <w:pPr>
              <w:pStyle w:val="ListParagraph"/>
              <w:numPr>
                <w:ilvl w:val="0"/>
                <w:numId w:val="12"/>
              </w:numPr>
              <w:rPr>
                <w:rFonts w:cs="Arial"/>
              </w:rPr>
            </w:pPr>
            <w:r>
              <w:rPr>
                <w:noProof/>
              </w:rPr>
              <w:drawing>
                <wp:inline distT="0" distB="0" distL="0" distR="0" wp14:anchorId="5C30E9DC" wp14:editId="5B8882D3">
                  <wp:extent cx="152400" cy="152400"/>
                  <wp:effectExtent l="0" t="0" r="0" b="0"/>
                  <wp:docPr id="156"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31d61f23c95d4a9e6f76237afcf43e0" w:history="1">
              <w:r>
                <w:rPr>
                  <w:rStyle w:val="Hyperlink"/>
                  <w:rFonts w:cs="Arial"/>
                </w:rPr>
                <w:t>Show video stream from selected camera</w:t>
              </w:r>
            </w:hyperlink>
          </w:p>
        </w:tc>
      </w:tr>
    </w:tbl>
    <w:p w14:paraId="22F1FCB0" w14:textId="77777777" w:rsidR="0082668D" w:rsidRDefault="0082668D" w:rsidP="00A7465B">
      <w:pPr>
        <w:contextualSpacing/>
        <w:rPr>
          <w:rFonts w:cs="Arial"/>
        </w:rPr>
      </w:pPr>
    </w:p>
    <w:p w14:paraId="353FDC19" w14:textId="77777777" w:rsidR="00A72B37" w:rsidRDefault="00A72B37" w:rsidP="00A72B37">
      <w:pPr>
        <w:pStyle w:val="Heading4"/>
      </w:pPr>
      <w:r>
        <w:t>Logical Outputs</w:t>
      </w:r>
    </w:p>
    <w:p w14:paraId="5118340B" w14:textId="77777777" w:rsidR="00FF5F72" w:rsidRDefault="00FF5F72" w:rsidP="00A7465B">
      <w:pPr>
        <w:contextualSpacing/>
      </w:pPr>
    </w:p>
    <w:p w14:paraId="7B075510" w14:textId="474BE195"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4519DD7B" w14:textId="77777777" w:rsidR="0036202F" w:rsidRPr="00FF5F72" w:rsidRDefault="0036202F" w:rsidP="00A7465B">
      <w:pPr>
        <w:contextualSpacing/>
        <w:rPr>
          <w:color w:val="A6A6A6" w:themeColor="background1" w:themeShade="A6"/>
        </w:rPr>
      </w:pPr>
    </w:p>
    <w:p w14:paraId="04F44E0F" w14:textId="77777777" w:rsidR="00A72B37" w:rsidRDefault="00A72B37" w:rsidP="00A72B37">
      <w:pPr>
        <w:pStyle w:val="Heading4"/>
      </w:pPr>
      <w:r>
        <w:t>Logical</w:t>
      </w:r>
      <w:r w:rsidRPr="00F15706">
        <w:t xml:space="preserve"> Parameters</w:t>
      </w:r>
    </w:p>
    <w:p w14:paraId="1B19BBF6" w14:textId="77777777" w:rsidR="00A72B37" w:rsidRDefault="00A72B37" w:rsidP="00A72B37"/>
    <w:p w14:paraId="2597170C" w14:textId="61DFE4F1"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29AEE8B" w14:textId="77777777" w:rsidTr="00EB7D77">
        <w:trPr>
          <w:trHeight w:val="211"/>
        </w:trPr>
        <w:tc>
          <w:tcPr>
            <w:tcW w:w="2689" w:type="dxa"/>
            <w:shd w:val="clear" w:color="auto" w:fill="D9D9D9" w:themeFill="background1" w:themeFillShade="D9"/>
            <w:noWrap/>
            <w:hideMark/>
          </w:tcPr>
          <w:p w14:paraId="03E3A804"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4FB15F1E"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7378D12F" w14:textId="77777777" w:rsidTr="00EB7D77">
        <w:trPr>
          <w:trHeight w:val="410"/>
        </w:trPr>
        <w:tc>
          <w:tcPr>
            <w:tcW w:w="2689" w:type="dxa"/>
            <w:noWrap/>
          </w:tcPr>
          <w:p w14:paraId="6CBE32DE" w14:textId="51F32A1F"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7B26FD3" w14:textId="59B3633E" w:rsidR="009649F4" w:rsidRPr="003F473D" w:rsidRDefault="009649F4" w:rsidP="00EB7D77">
            <w:pPr>
              <w:rPr>
                <w:rFonts w:cs="Arial"/>
                <w:color w:val="000000"/>
                <w:sz w:val="18"/>
                <w:szCs w:val="18"/>
              </w:rPr>
            </w:pPr>
          </w:p>
        </w:tc>
      </w:tr>
      <w:tr w:rsidR="009649F4" w:rsidRPr="003F473D" w14:paraId="120B344A" w14:textId="77777777" w:rsidTr="00EB7D77">
        <w:trPr>
          <w:trHeight w:val="410"/>
        </w:trPr>
        <w:tc>
          <w:tcPr>
            <w:tcW w:w="2689" w:type="dxa"/>
            <w:noWrap/>
          </w:tcPr>
          <w:p w14:paraId="7CFDE89D"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33D1C8A5" w14:textId="77777777" w:rsidR="009649F4" w:rsidRPr="003F473D" w:rsidRDefault="009649F4" w:rsidP="00EB7D77">
            <w:pPr>
              <w:rPr>
                <w:rFonts w:cs="Arial"/>
                <w:color w:val="000000"/>
                <w:sz w:val="18"/>
                <w:szCs w:val="18"/>
              </w:rPr>
            </w:pPr>
          </w:p>
        </w:tc>
      </w:tr>
    </w:tbl>
    <w:p w14:paraId="655EE0D1" w14:textId="77777777" w:rsidR="009649F4" w:rsidRDefault="009649F4" w:rsidP="00A72B37"/>
    <w:p w14:paraId="305BFBF4" w14:textId="77777777" w:rsidR="00822913" w:rsidRDefault="00822913" w:rsidP="00822913">
      <w:pPr>
        <w:pStyle w:val="Heading3"/>
      </w:pPr>
      <w:bookmarkStart w:id="91" w:name="_Toc6466551"/>
      <w:r>
        <w:t>Function Modeling</w:t>
      </w:r>
      <w:bookmarkEnd w:id="91"/>
    </w:p>
    <w:p w14:paraId="57D1EAA7" w14:textId="77777777" w:rsidR="00EF5443" w:rsidRPr="00C75AE5" w:rsidRDefault="00EF5443" w:rsidP="00EF5443"/>
    <w:p w14:paraId="2B23F983" w14:textId="77777777" w:rsidR="002D15F6" w:rsidRDefault="002D15F6" w:rsidP="0061324D">
      <w:pPr>
        <w:pStyle w:val="Heading4"/>
        <w:numPr>
          <w:ilvl w:val="3"/>
          <w:numId w:val="4"/>
        </w:numPr>
      </w:pPr>
      <w:r>
        <w:t>Use Cases</w:t>
      </w:r>
    </w:p>
    <w:p w14:paraId="7CE4CF2F" w14:textId="77777777" w:rsidR="002D15F6" w:rsidRDefault="002D15F6" w:rsidP="002D15F6"/>
    <w:p w14:paraId="70ED3B9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1891B77" w14:textId="77777777" w:rsidR="009649F4" w:rsidRDefault="009649F4" w:rsidP="009649F4">
      <w:pPr>
        <w:pStyle w:val="Heading4"/>
        <w:numPr>
          <w:ilvl w:val="3"/>
          <w:numId w:val="4"/>
        </w:numPr>
      </w:pPr>
      <w:r>
        <w:t>State Charts</w:t>
      </w:r>
    </w:p>
    <w:p w14:paraId="7FBB1DD1" w14:textId="77777777" w:rsidR="00195B38" w:rsidRDefault="00195B38" w:rsidP="00A76553">
      <w:pPr>
        <w:contextualSpacing/>
        <w:rPr>
          <w:color w:val="A6A6A6" w:themeColor="background1" w:themeShade="A6"/>
        </w:rPr>
      </w:pPr>
    </w:p>
    <w:p w14:paraId="2ABA26AE" w14:textId="258F2640"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71F3D5B0" w14:textId="77777777" w:rsidR="00A76553" w:rsidRPr="00FF5F72" w:rsidRDefault="00A76553" w:rsidP="00A76553">
      <w:pPr>
        <w:contextualSpacing/>
        <w:rPr>
          <w:color w:val="A6A6A6" w:themeColor="background1" w:themeShade="A6"/>
        </w:rPr>
      </w:pPr>
    </w:p>
    <w:p w14:paraId="232E8A5D" w14:textId="77777777" w:rsidR="00A76553" w:rsidRPr="00004083" w:rsidRDefault="00A76553" w:rsidP="00A76553">
      <w:pPr>
        <w:contextualSpacing/>
        <w:rPr>
          <w:rFonts w:cs="Arial"/>
        </w:rPr>
      </w:pPr>
    </w:p>
    <w:p w14:paraId="69903928" w14:textId="77777777" w:rsidR="009649F4" w:rsidRDefault="009649F4" w:rsidP="009649F4">
      <w:pPr>
        <w:pStyle w:val="Heading4"/>
        <w:numPr>
          <w:ilvl w:val="3"/>
          <w:numId w:val="4"/>
        </w:numPr>
      </w:pPr>
      <w:r>
        <w:t>Activity Diagrams</w:t>
      </w:r>
    </w:p>
    <w:p w14:paraId="338DACD6" w14:textId="1772C271" w:rsidR="009649F4" w:rsidRDefault="009649F4" w:rsidP="009649F4"/>
    <w:p w14:paraId="33F40B86" w14:textId="125CDE4D"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1E7A84BD" w14:textId="77777777" w:rsidR="009649F4" w:rsidRPr="00FF5F72" w:rsidRDefault="009649F4" w:rsidP="009649F4">
      <w:pPr>
        <w:contextualSpacing/>
        <w:rPr>
          <w:color w:val="A6A6A6" w:themeColor="background1" w:themeShade="A6"/>
        </w:rPr>
      </w:pPr>
    </w:p>
    <w:p w14:paraId="16A2D872" w14:textId="77777777" w:rsidR="009649F4" w:rsidRDefault="009649F4" w:rsidP="009649F4">
      <w:pPr>
        <w:pStyle w:val="Heading4"/>
        <w:numPr>
          <w:ilvl w:val="3"/>
          <w:numId w:val="4"/>
        </w:numPr>
      </w:pPr>
      <w:r>
        <w:t>Sequence Diagrams</w:t>
      </w:r>
    </w:p>
    <w:p w14:paraId="38A51A1E" w14:textId="77777777" w:rsidR="00987D84" w:rsidRPr="00EB7D77" w:rsidRDefault="00987D84" w:rsidP="00EB7D77">
      <w:pPr>
        <w:rPr>
          <w:rStyle w:val="SubtleEmphasis"/>
          <w:i w:val="0"/>
          <w:iCs w:val="0"/>
          <w:color w:val="auto"/>
          <w:highlight w:val="green"/>
        </w:rPr>
      </w:pPr>
    </w:p>
    <w:p w14:paraId="0FC8E121" w14:textId="4D21394B"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314C8B62" w14:textId="0E9FCE30" w:rsidR="00987D84" w:rsidRDefault="00987D84" w:rsidP="00987D84"/>
    <w:p w14:paraId="57ED0B5A" w14:textId="77777777" w:rsidR="009649F4" w:rsidRDefault="009649F4" w:rsidP="009649F4"/>
    <w:p w14:paraId="3BD96545" w14:textId="77777777" w:rsidR="009649F4" w:rsidRDefault="009649F4" w:rsidP="009649F4">
      <w:pPr>
        <w:pStyle w:val="Heading4"/>
        <w:numPr>
          <w:ilvl w:val="3"/>
          <w:numId w:val="4"/>
        </w:numPr>
      </w:pPr>
      <w:r>
        <w:lastRenderedPageBreak/>
        <w:t>Decision Tables</w:t>
      </w:r>
    </w:p>
    <w:p w14:paraId="6CC3B9DB" w14:textId="77777777" w:rsidR="009649F4" w:rsidRDefault="009649F4" w:rsidP="009649F4"/>
    <w:p w14:paraId="32198543" w14:textId="77777777" w:rsidR="00F15706" w:rsidRDefault="00DA0800" w:rsidP="00822913">
      <w:pPr>
        <w:pStyle w:val="Heading3"/>
      </w:pPr>
      <w:bookmarkStart w:id="92" w:name="_Toc6466552"/>
      <w:r>
        <w:t>Function Requirements</w:t>
      </w:r>
      <w:bookmarkEnd w:id="92"/>
    </w:p>
    <w:p w14:paraId="1E245216" w14:textId="77777777" w:rsidR="00F15706" w:rsidRDefault="00F15706" w:rsidP="00783BCF">
      <w:pPr>
        <w:pStyle w:val="Heading4"/>
      </w:pPr>
      <w:bookmarkStart w:id="93" w:name="_Toc417661290"/>
      <w:r>
        <w:t>Functional Requirements</w:t>
      </w:r>
      <w:bookmarkEnd w:id="93"/>
    </w:p>
    <w:p w14:paraId="7C604986" w14:textId="77777777" w:rsidR="006E54B3" w:rsidRDefault="00F15706" w:rsidP="006E54B3">
      <w:pPr>
        <w:pStyle w:val="Heading5"/>
      </w:pPr>
      <w:r>
        <w:t>Normal Operation</w:t>
      </w:r>
    </w:p>
    <w:p w14:paraId="54C4A3E5" w14:textId="42E49B80" w:rsidR="005961D3" w:rsidRDefault="005961D3" w:rsidP="00BB6A63"/>
    <w:p w14:paraId="4C2B55BD" w14:textId="4EEF1CDC" w:rsidR="005961D3" w:rsidRDefault="005961D3" w:rsidP="005961D3">
      <w:pPr>
        <w:rPr>
          <w:color w:val="A6A6A6" w:themeColor="background1" w:themeShade="A6"/>
        </w:rPr>
      </w:pPr>
      <w:r>
        <w:rPr>
          <w:color w:val="A6A6A6" w:themeColor="background1" w:themeShade="A6"/>
        </w:rPr>
        <w:t>No Normal Operation Requirements specified.</w:t>
      </w:r>
    </w:p>
    <w:p w14:paraId="14897AC4" w14:textId="77777777" w:rsidR="00F15706" w:rsidRDefault="00F15706" w:rsidP="00783BCF">
      <w:pPr>
        <w:pStyle w:val="Heading5"/>
      </w:pPr>
      <w:bookmarkStart w:id="94" w:name="_Toc417661294"/>
      <w:r>
        <w:t>Error Handling</w:t>
      </w:r>
      <w:bookmarkEnd w:id="94"/>
    </w:p>
    <w:p w14:paraId="7E1BA3FE" w14:textId="1460B2BA" w:rsidR="005961D3" w:rsidRDefault="005961D3" w:rsidP="00BB6A63"/>
    <w:p w14:paraId="3A8CC824" w14:textId="57432C5B" w:rsidR="005961D3" w:rsidRDefault="005961D3" w:rsidP="005961D3">
      <w:pPr>
        <w:rPr>
          <w:color w:val="A6A6A6" w:themeColor="background1" w:themeShade="A6"/>
        </w:rPr>
      </w:pPr>
      <w:r>
        <w:rPr>
          <w:color w:val="A6A6A6" w:themeColor="background1" w:themeShade="A6"/>
        </w:rPr>
        <w:t>No Error Handling Requirements specified.</w:t>
      </w:r>
    </w:p>
    <w:p w14:paraId="540ACD44" w14:textId="77777777" w:rsidR="00DD7D94" w:rsidRDefault="00DD7D94" w:rsidP="00DD7D94">
      <w:pPr>
        <w:pStyle w:val="Heading4"/>
      </w:pPr>
      <w:r>
        <w:t>Non-Functional Requirements</w:t>
      </w:r>
    </w:p>
    <w:p w14:paraId="2893459A" w14:textId="78848CE7" w:rsidR="005961D3" w:rsidRDefault="005961D3" w:rsidP="00BB6A63"/>
    <w:p w14:paraId="66E51484" w14:textId="1D163785" w:rsidR="005961D3" w:rsidRDefault="005961D3" w:rsidP="005961D3">
      <w:pPr>
        <w:rPr>
          <w:color w:val="A6A6A6" w:themeColor="background1" w:themeShade="A6"/>
        </w:rPr>
      </w:pPr>
      <w:r>
        <w:rPr>
          <w:color w:val="A6A6A6" w:themeColor="background1" w:themeShade="A6"/>
        </w:rPr>
        <w:t>No Non-Functional Requirements specified.</w:t>
      </w:r>
    </w:p>
    <w:p w14:paraId="20664B4E" w14:textId="77777777" w:rsidR="00DF462B" w:rsidRDefault="00427220" w:rsidP="00DF462B">
      <w:pPr>
        <w:pStyle w:val="Heading4"/>
      </w:pPr>
      <w:r>
        <w:t>Functional</w:t>
      </w:r>
      <w:r w:rsidR="00DF462B">
        <w:t xml:space="preserve"> Safety Requirements</w:t>
      </w:r>
    </w:p>
    <w:p w14:paraId="549E463D" w14:textId="1DB5EE81" w:rsidR="00DF462B" w:rsidRDefault="00DF462B" w:rsidP="00DF462B">
      <w:pPr>
        <w:rPr>
          <w:highlight w:val="yellow"/>
        </w:rPr>
      </w:pPr>
    </w:p>
    <w:p w14:paraId="40E9BD7C" w14:textId="50004E0A" w:rsidR="005961D3" w:rsidRDefault="005961D3" w:rsidP="005961D3">
      <w:pPr>
        <w:rPr>
          <w:color w:val="A6A6A6" w:themeColor="background1" w:themeShade="A6"/>
        </w:rPr>
      </w:pPr>
      <w:r>
        <w:rPr>
          <w:color w:val="A6A6A6" w:themeColor="background1" w:themeShade="A6"/>
        </w:rPr>
        <w:t>No Functional Safety Requirements specified.</w:t>
      </w:r>
    </w:p>
    <w:p w14:paraId="75753390" w14:textId="77777777" w:rsidR="00DD7D94" w:rsidRDefault="00DD7D94" w:rsidP="00DD7D94">
      <w:pPr>
        <w:pStyle w:val="Heading4"/>
      </w:pPr>
      <w:bookmarkStart w:id="95" w:name="_PCL_Status_Monitor"/>
      <w:bookmarkStart w:id="96" w:name="_Power_Locks_Arbitrator"/>
      <w:bookmarkStart w:id="97" w:name="_PCL_Latch_Status"/>
      <w:bookmarkStart w:id="98" w:name="_Child_Lock_State"/>
      <w:bookmarkEnd w:id="95"/>
      <w:bookmarkEnd w:id="96"/>
      <w:bookmarkEnd w:id="97"/>
      <w:bookmarkEnd w:id="98"/>
      <w:r>
        <w:t>Other Requirements</w:t>
      </w:r>
    </w:p>
    <w:p w14:paraId="2C4800FE" w14:textId="77777777" w:rsidR="00DD7D94" w:rsidRDefault="00DD7D94" w:rsidP="00DD7D94">
      <w:pPr>
        <w:pStyle w:val="Heading5"/>
      </w:pPr>
      <w:r>
        <w:t>Design Requirements</w:t>
      </w:r>
    </w:p>
    <w:p w14:paraId="41FDE998" w14:textId="77777777" w:rsidR="005961D3" w:rsidRDefault="005961D3" w:rsidP="00CA4A62"/>
    <w:p w14:paraId="22BB249E" w14:textId="031976BC" w:rsidR="005961D3" w:rsidRDefault="005961D3" w:rsidP="005961D3">
      <w:pPr>
        <w:rPr>
          <w:color w:val="A6A6A6" w:themeColor="background1" w:themeShade="A6"/>
        </w:rPr>
      </w:pPr>
      <w:r>
        <w:rPr>
          <w:color w:val="A6A6A6" w:themeColor="background1" w:themeShade="A6"/>
        </w:rPr>
        <w:t>No Design Requirements specified.</w:t>
      </w:r>
    </w:p>
    <w:p w14:paraId="2E30DE71" w14:textId="089D7445" w:rsidR="00CA4A62" w:rsidRDefault="00CA4A62" w:rsidP="00CA4A62">
      <w:pPr>
        <w:pStyle w:val="Heading4"/>
      </w:pPr>
      <w:r>
        <w:t>Uncategorized Requirements</w:t>
      </w:r>
    </w:p>
    <w:p w14:paraId="4488682B" w14:textId="77777777" w:rsidR="005961D3" w:rsidRDefault="005961D3" w:rsidP="00CA4A62"/>
    <w:p w14:paraId="0C62F0F4" w14:textId="7FE87795" w:rsidR="001F5E54" w:rsidRPr="0017445F" w:rsidRDefault="006E25A5" w:rsidP="001F5E54">
      <w:pPr>
        <w:pStyle w:val="RERequirement"/>
        <w:shd w:val="clear" w:color="auto" w:fill="F2F2F2" w:themeFill="background1" w:themeFillShade="F2"/>
      </w:pPr>
      <w:bookmarkStart w:id="99" w:name="_916a85797202fc5f1a6e30d6a22d55b7"/>
      <w:r>
        <w:t>R_Sent_App_8</w:t>
      </w:r>
      <w:bookmarkEnd w:id="99"/>
      <w:r w:rsidR="00AE04B0">
        <w:t xml:space="preserve"> Stream - Select View</w:t>
      </w:r>
    </w:p>
    <w:p w14:paraId="4AC26D13" w14:textId="12693699" w:rsidR="001F5E54" w:rsidRDefault="00AE04B0" w:rsidP="001F5E54">
      <w:pPr>
        <w:rPr>
          <w:rFonts w:cs="Arial"/>
        </w:rPr>
      </w:pPr>
      <w:r>
        <w:rPr>
          <w:rFonts w:cs="Arial"/>
        </w:rPr>
        <w:t>At anytime, the Ford Pass Application shall allow user to request video streaming from an available vehicle camera views.</w:t>
      </w:r>
    </w:p>
    <w:p w14:paraId="1FDF40B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657D2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C2FCB5" w14:textId="422F1BD1"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R_Sent_App_8</w:t>
            </w:r>
          </w:p>
        </w:tc>
      </w:tr>
      <w:tr w:rsidR="001F5E54" w:rsidRPr="00FD127C" w14:paraId="012030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E188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296B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allows user to select a view to watch the video</w:t>
            </w:r>
          </w:p>
        </w:tc>
      </w:tr>
      <w:tr w:rsidR="001F5E54" w:rsidRPr="00FD127C" w14:paraId="3B17CE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F7771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76AE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C217D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A82C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5F35E5" w14:textId="77777777" w:rsidR="00E77D14" w:rsidRDefault="00E77D14"/>
        </w:tc>
      </w:tr>
      <w:tr w:rsidR="001F5E54" w:rsidRPr="00FD127C" w14:paraId="04801B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CCBF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A3739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FD37B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969384" w14:textId="77777777" w:rsidR="00E77D14" w:rsidRDefault="00E77D14"/>
        </w:tc>
      </w:tr>
      <w:tr w:rsidR="001F5E54" w:rsidRPr="00FD127C" w14:paraId="1BD6C7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7874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573DB" w14:textId="7A942FD5"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F0FB3B1" wp14:editId="386D5B60">
                  <wp:extent cx="152400" cy="152400"/>
                  <wp:effectExtent l="0" t="0" r="0" b="0"/>
                  <wp:docPr id="158"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R_F_Sentinel_00021 Live Video Stream - Select View</w:t>
            </w:r>
          </w:p>
          <w:p w14:paraId="0DA60E1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657560E" wp14:editId="6F8D2B4E">
                  <wp:extent cx="152400" cy="152400"/>
                  <wp:effectExtent l="0" t="0" r="0" b="0"/>
                  <wp:docPr id="160" name="Picture 313863185.jpg" descr="313863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313863185.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R_F_Sentinel_00022 Stream - Select View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BBF04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783C3D" w14:textId="77777777" w:rsidR="00E77D14" w:rsidRDefault="00E77D14"/>
        </w:tc>
      </w:tr>
      <w:tr w:rsidR="001F5E54" w:rsidRPr="00FD127C" w14:paraId="3035B62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32A2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ABB180"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A7A9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C53DF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90D0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E6E4A0" w14:textId="77777777" w:rsidR="00E77D14" w:rsidRDefault="00E77D14"/>
        </w:tc>
      </w:tr>
      <w:tr w:rsidR="001F5E54" w:rsidRPr="00FD127C" w14:paraId="54933CD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98C664" w14:textId="376E57A6" w:rsidR="001F5E54" w:rsidRPr="00FD127C" w:rsidRDefault="0052661D" w:rsidP="00A84EEF">
            <w:pPr>
              <w:rPr>
                <w:rFonts w:cs="Arial"/>
                <w:bCs/>
                <w:color w:val="808080" w:themeColor="background1" w:themeShade="80"/>
                <w:sz w:val="16"/>
                <w:szCs w:val="14"/>
              </w:rPr>
            </w:pPr>
            <w:hyperlink r:id="rId3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FF98DB" w14:textId="697D6B7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98020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7DDBB73" w14:textId="77777777" w:rsidR="001F5E54" w:rsidRPr="0017445F" w:rsidRDefault="006E25A5" w:rsidP="001F5E54">
      <w:pPr>
        <w:pStyle w:val="RERequirement"/>
        <w:shd w:val="clear" w:color="auto" w:fill="F2F2F2" w:themeFill="background1" w:themeFillShade="F2"/>
      </w:pPr>
      <w:bookmarkStart w:id="100" w:name="_ffb887cc24580987164d8c8663a00b29"/>
      <w:r>
        <w:t>R_Sent_App_13</w:t>
      </w:r>
      <w:bookmarkEnd w:id="100"/>
      <w:r w:rsidR="00AE04B0">
        <w:t xml:space="preserve"> Live Stream - Resume</w:t>
      </w:r>
    </w:p>
    <w:p w14:paraId="606CDEDA" w14:textId="77777777" w:rsidR="001F5E54" w:rsidRDefault="00AE04B0" w:rsidP="001F5E54">
      <w:pPr>
        <w:rPr>
          <w:rFonts w:cs="Arial"/>
        </w:rPr>
      </w:pPr>
      <w:r>
        <w:rPr>
          <w:rFonts w:cs="Arial"/>
        </w:rPr>
        <w:t>Upon user request, the Ford Pass Application shall allow user to resume live video streaming.</w:t>
      </w:r>
    </w:p>
    <w:p w14:paraId="4BAE344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BE5DC7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175A0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R_Sent_App_13</w:t>
            </w:r>
          </w:p>
        </w:tc>
      </w:tr>
      <w:tr w:rsidR="001F5E54" w:rsidRPr="00FD127C" w14:paraId="27748D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48A3B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BD8A6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user may want to pause the stream, then restart viewing/streaming.</w:t>
            </w:r>
          </w:p>
        </w:tc>
      </w:tr>
      <w:tr w:rsidR="001F5E54" w:rsidRPr="00FD127C" w14:paraId="3CA6D6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71DF2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8991A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ADEF8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74EE8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F04049" w14:textId="77777777" w:rsidR="00E77D14" w:rsidRDefault="00E77D14"/>
        </w:tc>
      </w:tr>
      <w:tr w:rsidR="001F5E54" w:rsidRPr="00FD127C" w14:paraId="1FFFB8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F6DB9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53FCE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1A5F9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D31CAB" w14:textId="77777777" w:rsidR="00E77D14" w:rsidRDefault="00E77D14"/>
        </w:tc>
      </w:tr>
      <w:tr w:rsidR="001F5E54" w:rsidRPr="00FD127C" w14:paraId="6EC881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4640BE"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2E929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5C32F79" wp14:editId="7C00EA3A">
                  <wp:extent cx="152400" cy="152400"/>
                  <wp:effectExtent l="0" t="0" r="0" b="0"/>
                  <wp:docPr id="162"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R_F_Sentinel_00075 Live Stream - Resume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B97A7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9C5DD5" w14:textId="77777777" w:rsidR="00E77D14" w:rsidRDefault="00E77D14"/>
        </w:tc>
      </w:tr>
      <w:tr w:rsidR="001F5E54" w:rsidRPr="00FD127C" w14:paraId="60F62D5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0DC2A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F12C0D"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33CF1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9C22B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ED526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7FE80D" w14:textId="77777777" w:rsidR="00E77D14" w:rsidRDefault="00E77D14"/>
        </w:tc>
      </w:tr>
      <w:tr w:rsidR="001F5E54" w:rsidRPr="00FD127C" w14:paraId="37777F6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371F2D" w14:textId="77777777" w:rsidR="001F5E54" w:rsidRPr="00FD127C" w:rsidRDefault="0052661D" w:rsidP="00A84EEF">
            <w:pPr>
              <w:rPr>
                <w:rFonts w:cs="Arial"/>
                <w:bCs/>
                <w:color w:val="808080" w:themeColor="background1" w:themeShade="80"/>
                <w:sz w:val="16"/>
                <w:szCs w:val="14"/>
              </w:rPr>
            </w:pPr>
            <w:hyperlink r:id="rId3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B3EBB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67D58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E5F407F" w14:textId="77777777" w:rsidR="001F5E54" w:rsidRPr="0017445F" w:rsidRDefault="006E25A5" w:rsidP="001F5E54">
      <w:pPr>
        <w:pStyle w:val="RERequirement"/>
        <w:shd w:val="clear" w:color="auto" w:fill="F2F2F2" w:themeFill="background1" w:themeFillShade="F2"/>
      </w:pPr>
      <w:bookmarkStart w:id="101" w:name="_223b59ad60ce869bf632c833f067ebbe"/>
      <w:r>
        <w:t>R_Sent_App_32</w:t>
      </w:r>
      <w:bookmarkEnd w:id="101"/>
      <w:r w:rsidR="00AE04B0">
        <w:t xml:space="preserve"> Cloud Stored Video Stream - Select View</w:t>
      </w:r>
    </w:p>
    <w:p w14:paraId="273A3D2D" w14:textId="77777777" w:rsidR="001F5E54" w:rsidRDefault="00AE04B0" w:rsidP="001F5E54">
      <w:pPr>
        <w:rPr>
          <w:rFonts w:cs="Arial"/>
        </w:rPr>
      </w:pPr>
      <w:r>
        <w:rPr>
          <w:rFonts w:cs="Arial"/>
        </w:rPr>
        <w:t>After terminating video streaming, the Ford Pass Application shall allow user to change camera view on the Ford Pass application.</w:t>
      </w:r>
    </w:p>
    <w:p w14:paraId="0049B6B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7ABC2D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F2B23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R_Sent_App_32</w:t>
            </w:r>
          </w:p>
        </w:tc>
      </w:tr>
      <w:tr w:rsidR="001F5E54" w:rsidRPr="00FD127C" w14:paraId="6705E2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5FB38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77766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allows user to change vehicle camera to watch the video</w:t>
            </w:r>
          </w:p>
        </w:tc>
      </w:tr>
      <w:tr w:rsidR="001F5E54" w:rsidRPr="00FD127C" w14:paraId="4B0245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D0F73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A9CBF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74830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42743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711BE6" w14:textId="77777777" w:rsidR="00E77D14" w:rsidRDefault="00E77D14"/>
        </w:tc>
      </w:tr>
      <w:tr w:rsidR="001F5E54" w:rsidRPr="00FD127C" w14:paraId="680EBD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68595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380053"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713FF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AF3847" w14:textId="77777777" w:rsidR="00E77D14" w:rsidRDefault="00E77D14"/>
        </w:tc>
      </w:tr>
      <w:tr w:rsidR="001F5E54" w:rsidRPr="00FD127C" w14:paraId="0FDC1D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9A226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262D9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A26B8E4" wp14:editId="4A8FEC8D">
                  <wp:extent cx="152400" cy="152400"/>
                  <wp:effectExtent l="0" t="0" r="0" b="0"/>
                  <wp:docPr id="164"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R_F_Sentinel_00025 Video Stored on Cloud - Select View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B0F7B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1B0D5B" w14:textId="77777777" w:rsidR="00E77D14" w:rsidRDefault="00E77D14"/>
        </w:tc>
      </w:tr>
      <w:tr w:rsidR="001F5E54" w:rsidRPr="00FD127C" w14:paraId="19BC224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66544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BB3DFF"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46273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5A6E8D"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4FD25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453983" w14:textId="77777777" w:rsidR="00E77D14" w:rsidRDefault="00E77D14"/>
        </w:tc>
      </w:tr>
      <w:tr w:rsidR="001F5E54" w:rsidRPr="00FD127C" w14:paraId="0A7519C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7B7613" w14:textId="77777777" w:rsidR="001F5E54" w:rsidRPr="00FD127C" w:rsidRDefault="0052661D" w:rsidP="00A84EEF">
            <w:pPr>
              <w:rPr>
                <w:rFonts w:cs="Arial"/>
                <w:bCs/>
                <w:color w:val="808080" w:themeColor="background1" w:themeShade="80"/>
                <w:sz w:val="16"/>
                <w:szCs w:val="14"/>
              </w:rPr>
            </w:pPr>
            <w:hyperlink r:id="rId3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6D9BE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02E76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96A2D86" w14:textId="77777777" w:rsidR="001F5E54" w:rsidRPr="0017445F" w:rsidRDefault="006E25A5" w:rsidP="001F5E54">
      <w:pPr>
        <w:pStyle w:val="RERequirement"/>
        <w:shd w:val="clear" w:color="auto" w:fill="F2F2F2" w:themeFill="background1" w:themeFillShade="F2"/>
      </w:pPr>
      <w:bookmarkStart w:id="102" w:name="_cb47e24b3560874805b3015af1e60b8e"/>
      <w:r>
        <w:t>R_Sent_Camera_1</w:t>
      </w:r>
      <w:bookmarkEnd w:id="102"/>
      <w:r w:rsidR="00AE04B0">
        <w:t xml:space="preserve"> Video Stream Stitching - 360 Degree External Cameras</w:t>
      </w:r>
    </w:p>
    <w:p w14:paraId="096153A2" w14:textId="77777777" w:rsidR="001F5E54" w:rsidRDefault="00AE04B0" w:rsidP="001F5E54">
      <w:pPr>
        <w:rPr>
          <w:rFonts w:cs="Arial"/>
        </w:rPr>
      </w:pPr>
      <w:r>
        <w:rPr>
          <w:rFonts w:cs="Arial"/>
        </w:rPr>
        <w:t>When triggered, the Sentinel feature shall allow streaming of the external 360-degree camera signals  into a single video feed.</w:t>
      </w:r>
    </w:p>
    <w:p w14:paraId="75D2221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AD7DEB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7223E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R_Sent_Camera_1</w:t>
            </w:r>
          </w:p>
        </w:tc>
      </w:tr>
      <w:tr w:rsidR="001F5E54" w:rsidRPr="00FD127C" w14:paraId="10751C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88A44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12B9F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specifies the process of getting two camera video streams</w:t>
            </w:r>
          </w:p>
        </w:tc>
      </w:tr>
      <w:tr w:rsidR="001F5E54" w:rsidRPr="00FD127C" w14:paraId="092594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E00AF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12968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8E5EE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BA373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E40021" w14:textId="77777777" w:rsidR="00E77D14" w:rsidRDefault="00E77D14"/>
        </w:tc>
      </w:tr>
      <w:tr w:rsidR="001F5E54" w:rsidRPr="00FD127C" w14:paraId="2B510E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EB119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0E9AA8"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4FFFD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16A8A8" w14:textId="77777777" w:rsidR="00E77D14" w:rsidRDefault="00E77D14"/>
        </w:tc>
      </w:tr>
      <w:tr w:rsidR="001F5E54" w:rsidRPr="00FD127C" w14:paraId="707E3A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B172D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8E731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E72C261" wp14:editId="6397BEF4">
                  <wp:extent cx="152400" cy="152400"/>
                  <wp:effectExtent l="0" t="0" r="0" b="0"/>
                  <wp:docPr id="166"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R_F_Sentinel_00028 Video Stream Stitching - 360 Degree External Cameras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E16DC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3C5463" w14:textId="77777777" w:rsidR="00E77D14" w:rsidRDefault="00E77D14"/>
        </w:tc>
      </w:tr>
      <w:tr w:rsidR="001F5E54" w:rsidRPr="00FD127C" w14:paraId="4EC9CA6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98EBD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9D89C7"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BB60E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80331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34B84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8F0544" w14:textId="77777777" w:rsidR="00E77D14" w:rsidRDefault="00E77D14"/>
        </w:tc>
      </w:tr>
      <w:tr w:rsidR="001F5E54" w:rsidRPr="00FD127C" w14:paraId="7B74D0A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65F2C9" w14:textId="77777777" w:rsidR="001F5E54" w:rsidRPr="00FD127C" w:rsidRDefault="0052661D" w:rsidP="00A84EEF">
            <w:pPr>
              <w:rPr>
                <w:rFonts w:cs="Arial"/>
                <w:bCs/>
                <w:color w:val="808080" w:themeColor="background1" w:themeShade="80"/>
                <w:sz w:val="16"/>
                <w:szCs w:val="14"/>
              </w:rPr>
            </w:pPr>
            <w:hyperlink r:id="rId3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1FD30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F05EE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B766F1D" w14:textId="77777777" w:rsidR="001F5E54" w:rsidRPr="0017445F" w:rsidRDefault="006E25A5" w:rsidP="001F5E54">
      <w:pPr>
        <w:pStyle w:val="RERequirement"/>
        <w:shd w:val="clear" w:color="auto" w:fill="F2F2F2" w:themeFill="background1" w:themeFillShade="F2"/>
      </w:pPr>
      <w:bookmarkStart w:id="103" w:name="_7b67501afc5a3b8b9eccc6ee25ae420a"/>
      <w:r>
        <w:t>R_Sent_Camera_2</w:t>
      </w:r>
      <w:bookmarkEnd w:id="103"/>
      <w:r w:rsidR="00AE04B0">
        <w:t xml:space="preserve"> Video Stream Buffering</w:t>
      </w:r>
    </w:p>
    <w:p w14:paraId="19918587" w14:textId="77777777" w:rsidR="001F5E54" w:rsidRDefault="00AE04B0" w:rsidP="001F5E54">
      <w:pPr>
        <w:rPr>
          <w:rFonts w:cs="Arial"/>
        </w:rPr>
      </w:pPr>
      <w:r>
        <w:rPr>
          <w:rFonts w:cs="Arial"/>
        </w:rPr>
        <w:t>When triggered, the video recording system shall allow video storage of at least 35 seconds of digitalized video.</w:t>
      </w:r>
    </w:p>
    <w:p w14:paraId="7EBC454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AF076F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BAF90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R_Sent_Camera_2</w:t>
            </w:r>
          </w:p>
        </w:tc>
      </w:tr>
      <w:tr w:rsidR="001F5E54" w:rsidRPr="00FD127C" w14:paraId="2BC29E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1060A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59DEB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specifies the minimum duration of videos that can be buffered</w:t>
            </w:r>
          </w:p>
        </w:tc>
      </w:tr>
      <w:tr w:rsidR="001F5E54" w:rsidRPr="00FD127C" w14:paraId="761E36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58A33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7A9E7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A036F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1D2B8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1BDD3D" w14:textId="77777777" w:rsidR="00E77D14" w:rsidRDefault="00E77D14"/>
        </w:tc>
      </w:tr>
      <w:tr w:rsidR="001F5E54" w:rsidRPr="00FD127C" w14:paraId="047915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D5055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3B261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31E6E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73E084" w14:textId="77777777" w:rsidR="00E77D14" w:rsidRDefault="00E77D14"/>
        </w:tc>
      </w:tr>
      <w:tr w:rsidR="001F5E54" w:rsidRPr="00FD127C" w14:paraId="40F702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37B89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B2137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F858DED" wp14:editId="51A29D88">
                  <wp:extent cx="152400" cy="152400"/>
                  <wp:effectExtent l="0" t="0" r="0" b="0"/>
                  <wp:docPr id="168"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R_F_Sentinel_00027 Video Stream Buffering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A25B9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A02D4E" w14:textId="77777777" w:rsidR="00E77D14" w:rsidRDefault="00E77D14"/>
        </w:tc>
      </w:tr>
      <w:tr w:rsidR="001F5E54" w:rsidRPr="00FD127C" w14:paraId="65A2C0B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33107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0AB211"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5E090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8DE728"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E99C2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1988D2" w14:textId="77777777" w:rsidR="00E77D14" w:rsidRDefault="00E77D14"/>
        </w:tc>
      </w:tr>
      <w:tr w:rsidR="001F5E54" w:rsidRPr="00FD127C" w14:paraId="46FB931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C84A48" w14:textId="77777777" w:rsidR="001F5E54" w:rsidRPr="00FD127C" w:rsidRDefault="0052661D" w:rsidP="00A84EEF">
            <w:pPr>
              <w:rPr>
                <w:rFonts w:cs="Arial"/>
                <w:bCs/>
                <w:color w:val="808080" w:themeColor="background1" w:themeShade="80"/>
                <w:sz w:val="16"/>
                <w:szCs w:val="14"/>
              </w:rPr>
            </w:pPr>
            <w:hyperlink r:id="rId3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D6742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33381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C478153" w14:textId="77777777" w:rsidR="001F5E54" w:rsidRPr="0017445F" w:rsidRDefault="006E25A5" w:rsidP="001F5E54">
      <w:pPr>
        <w:pStyle w:val="RERequirement"/>
        <w:shd w:val="clear" w:color="auto" w:fill="F2F2F2" w:themeFill="background1" w:themeFillShade="F2"/>
      </w:pPr>
      <w:bookmarkStart w:id="104" w:name="_e8a69954f813529a91a54ae4853283d7"/>
      <w:r>
        <w:t>R_Sent_Camera_3</w:t>
      </w:r>
      <w:bookmarkEnd w:id="104"/>
      <w:r w:rsidR="00AE04B0">
        <w:t xml:space="preserve"> Low Light Capability</w:t>
      </w:r>
    </w:p>
    <w:p w14:paraId="1E391310" w14:textId="77777777" w:rsidR="001F5E54" w:rsidRDefault="00AE04B0" w:rsidP="001F5E54">
      <w:pPr>
        <w:rPr>
          <w:rFonts w:cs="Arial"/>
        </w:rPr>
      </w:pPr>
      <w:r>
        <w:rPr>
          <w:rFonts w:cs="Arial"/>
        </w:rPr>
        <w:t xml:space="preserve">When the video internal (in cabin) camera(s) are streaming, then IR (Infra-red) lights shall illuminate the viewing area. </w:t>
      </w:r>
    </w:p>
    <w:p w14:paraId="0E9D125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1D018A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D5A96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R_Sent_Camera_3</w:t>
            </w:r>
          </w:p>
        </w:tc>
      </w:tr>
      <w:tr w:rsidR="001F5E54" w:rsidRPr="00FD127C" w14:paraId="557C8D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4D8DE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4A110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the internal (in cabin) camera(s) are streaming, the IR (Infra-red) lights shall be always illuminated.</w:t>
            </w:r>
          </w:p>
        </w:tc>
      </w:tr>
      <w:tr w:rsidR="001F5E54" w:rsidRPr="00FD127C" w14:paraId="1634B8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5F14B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A9D3F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0F3689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8CE76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9571AB" w14:textId="77777777" w:rsidR="00E77D14" w:rsidRDefault="00E77D14"/>
        </w:tc>
      </w:tr>
      <w:tr w:rsidR="001F5E54" w:rsidRPr="00FD127C" w14:paraId="5D88F7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4BD86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B9061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2B55B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83C0D1" w14:textId="77777777" w:rsidR="00E77D14" w:rsidRDefault="00E77D14"/>
        </w:tc>
      </w:tr>
      <w:tr w:rsidR="001F5E54" w:rsidRPr="00FD127C" w14:paraId="23CAEE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89FBB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9E4B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6823B7A" wp14:editId="2D30A5B1">
                  <wp:extent cx="152400" cy="152400"/>
                  <wp:effectExtent l="0" t="0" r="0" b="0"/>
                  <wp:docPr id="170"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R_F_Sentinel_00026 Low Light Capability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17D61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7BE347" w14:textId="77777777" w:rsidR="00E77D14" w:rsidRDefault="00E77D14"/>
        </w:tc>
      </w:tr>
      <w:tr w:rsidR="001F5E54" w:rsidRPr="00FD127C" w14:paraId="1A5D399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3A667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7A607D"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D4732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526D8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41473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54C02C" w14:textId="77777777" w:rsidR="00E77D14" w:rsidRDefault="00E77D14"/>
        </w:tc>
      </w:tr>
      <w:tr w:rsidR="001F5E54" w:rsidRPr="00FD127C" w14:paraId="42AD5F5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782FE1" w14:textId="77777777" w:rsidR="001F5E54" w:rsidRPr="00FD127C" w:rsidRDefault="0052661D" w:rsidP="00A84EEF">
            <w:pPr>
              <w:rPr>
                <w:rFonts w:cs="Arial"/>
                <w:bCs/>
                <w:color w:val="808080" w:themeColor="background1" w:themeShade="80"/>
                <w:sz w:val="16"/>
                <w:szCs w:val="14"/>
              </w:rPr>
            </w:pPr>
            <w:hyperlink r:id="rId3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D1772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D5A1C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2F37B1" w14:textId="77777777" w:rsidR="000D7866" w:rsidRPr="00E47D48" w:rsidRDefault="000D7866" w:rsidP="00E47D48">
      <w:pPr>
        <w:rPr>
          <w:color w:val="FF0000"/>
        </w:rPr>
      </w:pPr>
    </w:p>
    <w:p w14:paraId="7E7845C8" w14:textId="77777777" w:rsidR="009C1EEC" w:rsidRDefault="000D732E" w:rsidP="0061324D">
      <w:pPr>
        <w:pStyle w:val="Heading2"/>
        <w:numPr>
          <w:ilvl w:val="1"/>
          <w:numId w:val="4"/>
        </w:numPr>
      </w:pPr>
      <w:r>
        <w:lastRenderedPageBreak/>
        <w:t xml:space="preserve">Logical Function </w:t>
      </w:r>
      <w:r>
        <w:rPr>
          <w:noProof/>
        </w:rPr>
        <w:drawing>
          <wp:inline distT="0" distB="0" distL="0" distR="0" wp14:anchorId="3E514022" wp14:editId="4E16211B">
            <wp:extent cx="152400" cy="152400"/>
            <wp:effectExtent l="0" t="0" r="0" b="0"/>
            <wp:docPr id="172"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05" w:name="_b48a3e07af157dbd22c22752a113d414"/>
      <w:r w:rsidR="008E73AE">
        <w:t>Request default selected camera view</w:t>
      </w:r>
      <w:bookmarkEnd w:id="105"/>
    </w:p>
    <w:p w14:paraId="671A0A9B" w14:textId="77777777" w:rsidR="0061785D" w:rsidRDefault="0061785D" w:rsidP="00783BCF">
      <w:pPr>
        <w:pStyle w:val="Heading3"/>
      </w:pPr>
      <w:r>
        <w:t xml:space="preserve">Function </w:t>
      </w:r>
      <w:r w:rsidR="00283752">
        <w:t>Overview</w:t>
      </w:r>
    </w:p>
    <w:p w14:paraId="6D15CD5F" w14:textId="77777777" w:rsidR="00427220" w:rsidRDefault="000D732E" w:rsidP="00427220">
      <w:pPr>
        <w:pStyle w:val="Heading4"/>
      </w:pPr>
      <w:r>
        <w:t xml:space="preserve">Function </w:t>
      </w:r>
      <w:r w:rsidR="00283752">
        <w:t>Description</w:t>
      </w:r>
    </w:p>
    <w:p w14:paraId="7874B962" w14:textId="77777777" w:rsidR="00794B45" w:rsidRDefault="00794B45" w:rsidP="009C1EEC">
      <w:pPr>
        <w:contextualSpacing/>
      </w:pPr>
    </w:p>
    <w:p w14:paraId="30F8D8D1" w14:textId="77777777" w:rsidR="00AC0C92" w:rsidRDefault="00AC0C92" w:rsidP="009C1EEC">
      <w:pPr>
        <w:contextualSpacing/>
      </w:pPr>
      <w:r>
        <w:t>Function is allocated to:</w:t>
      </w:r>
    </w:p>
    <w:p w14:paraId="55A29946" w14:textId="77777777" w:rsidR="00AC0C92" w:rsidRDefault="00604AF5" w:rsidP="0061324D">
      <w:pPr>
        <w:pStyle w:val="ListParagraph"/>
        <w:numPr>
          <w:ilvl w:val="0"/>
          <w:numId w:val="13"/>
        </w:numPr>
        <w:contextualSpacing/>
      </w:pPr>
      <w:r>
        <w:rPr>
          <w:noProof/>
        </w:rPr>
        <w:drawing>
          <wp:inline distT="0" distB="0" distL="0" distR="0" wp14:anchorId="4200F0F6" wp14:editId="3928D347">
            <wp:extent cx="152400" cy="152400"/>
            <wp:effectExtent l="0" t="0" r="0" b="0"/>
            <wp:docPr id="174"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Selection of Default Camera on App</w:t>
      </w:r>
      <w:r>
        <w:t xml:space="preserve"> &lt;&lt;Logical&gt;&gt;</w:t>
      </w:r>
    </w:p>
    <w:p w14:paraId="59DEF9FB" w14:textId="77777777" w:rsidR="00AC0C92" w:rsidRDefault="00604AF5" w:rsidP="0061324D">
      <w:pPr>
        <w:pStyle w:val="ListParagraph"/>
        <w:numPr>
          <w:ilvl w:val="0"/>
          <w:numId w:val="13"/>
        </w:numPr>
        <w:contextualSpacing/>
      </w:pPr>
      <w:r>
        <w:rPr>
          <w:noProof/>
        </w:rPr>
        <w:drawing>
          <wp:inline distT="0" distB="0" distL="0" distR="0" wp14:anchorId="6E3E1053" wp14:editId="5E052F92">
            <wp:extent cx="152400" cy="152400"/>
            <wp:effectExtent l="0" t="0" r="0" b="0"/>
            <wp:docPr id="176" name="Picture -131844027.jpg" descr="-131844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3184402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Feature Sentinel Logical</w:t>
      </w:r>
      <w:r>
        <w:t xml:space="preserve"> &lt;&lt;Logical&gt;&gt;</w:t>
      </w:r>
    </w:p>
    <w:p w14:paraId="5A28ED12" w14:textId="77777777" w:rsidR="00AC0C92" w:rsidRDefault="00604AF5" w:rsidP="0061324D">
      <w:pPr>
        <w:pStyle w:val="ListParagraph"/>
        <w:numPr>
          <w:ilvl w:val="0"/>
          <w:numId w:val="13"/>
        </w:numPr>
        <w:contextualSpacing/>
      </w:pPr>
      <w:r>
        <w:rPr>
          <w:noProof/>
        </w:rPr>
        <w:drawing>
          <wp:inline distT="0" distB="0" distL="0" distR="0" wp14:anchorId="07FED1C7" wp14:editId="55C27BAF">
            <wp:extent cx="152400" cy="152400"/>
            <wp:effectExtent l="0" t="0" r="0" b="0"/>
            <wp:docPr id="178" name="Picture 769738726.jpg" descr="769738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769738726.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w:t>
      </w:r>
      <w:r w:rsidR="00AC0C92">
        <w:t>Sentinel</w:t>
      </w:r>
      <w:r>
        <w:t xml:space="preserve"> &lt;&lt;Feature&gt;&gt;</w:t>
      </w:r>
    </w:p>
    <w:p w14:paraId="6F1BB20A" w14:textId="77777777" w:rsidR="00794B45" w:rsidRDefault="00794B45" w:rsidP="009C1EEC">
      <w:pPr>
        <w:contextualSpacing/>
      </w:pPr>
    </w:p>
    <w:p w14:paraId="148A160F" w14:textId="77777777" w:rsidR="009C1EEC" w:rsidRDefault="009C1EEC" w:rsidP="009C1EEC">
      <w:pPr>
        <w:contextualSpacing/>
      </w:pPr>
      <w:r w:rsidRPr="00A554C4">
        <w:t>Request default camera view</w:t>
      </w:r>
    </w:p>
    <w:p w14:paraId="107CEAA2" w14:textId="77777777" w:rsidR="00282E2C" w:rsidRDefault="000D732E" w:rsidP="00FD32A2">
      <w:pPr>
        <w:pStyle w:val="Heading4"/>
      </w:pPr>
      <w:r>
        <w:t xml:space="preserve">Function </w:t>
      </w:r>
      <w:r w:rsidR="00282E2C">
        <w:t>Variants</w:t>
      </w:r>
    </w:p>
    <w:p w14:paraId="234210A3" w14:textId="77777777" w:rsidR="00282E2C" w:rsidRDefault="00282E2C" w:rsidP="00282E2C"/>
    <w:p w14:paraId="3884F124"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70191290" w14:textId="77777777" w:rsidTr="00EB7D77">
        <w:trPr>
          <w:trHeight w:val="314"/>
        </w:trPr>
        <w:tc>
          <w:tcPr>
            <w:tcW w:w="2523" w:type="dxa"/>
            <w:shd w:val="clear" w:color="auto" w:fill="D9D9D9" w:themeFill="background1" w:themeFillShade="D9"/>
          </w:tcPr>
          <w:p w14:paraId="5F23C732"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7A9DB030"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0E7D1847"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1A5C2B64" w14:textId="77777777" w:rsidTr="00EB7D77">
        <w:trPr>
          <w:trHeight w:val="198"/>
        </w:trPr>
        <w:tc>
          <w:tcPr>
            <w:tcW w:w="2523" w:type="dxa"/>
          </w:tcPr>
          <w:p w14:paraId="0CEA160D" w14:textId="407B2E5B" w:rsidR="000D732E" w:rsidRPr="00C45D3C" w:rsidRDefault="000D732E" w:rsidP="00EB7D77">
            <w:pPr>
              <w:rPr>
                <w:rFonts w:cs="Arial"/>
              </w:rPr>
            </w:pPr>
          </w:p>
        </w:tc>
        <w:tc>
          <w:tcPr>
            <w:tcW w:w="5132" w:type="dxa"/>
          </w:tcPr>
          <w:p w14:paraId="0B5CAE64" w14:textId="77777777" w:rsidR="000D732E" w:rsidRPr="009E3B7C" w:rsidRDefault="000D732E" w:rsidP="00EB7D77">
            <w:pPr>
              <w:overflowPunct/>
              <w:autoSpaceDE/>
              <w:autoSpaceDN/>
              <w:adjustRightInd/>
              <w:textAlignment w:val="center"/>
              <w:rPr>
                <w:rFonts w:cs="Arial"/>
              </w:rPr>
            </w:pPr>
          </w:p>
        </w:tc>
        <w:tc>
          <w:tcPr>
            <w:tcW w:w="2551" w:type="dxa"/>
          </w:tcPr>
          <w:p w14:paraId="69D7E43F" w14:textId="78A3D6FA" w:rsidR="000D732E" w:rsidRPr="005A344A" w:rsidRDefault="000D732E" w:rsidP="00EB7D77">
            <w:pPr>
              <w:rPr>
                <w:rFonts w:cs="Arial"/>
                <w:lang w:val="en-GB"/>
              </w:rPr>
            </w:pPr>
          </w:p>
        </w:tc>
      </w:tr>
    </w:tbl>
    <w:p w14:paraId="5CF96162" w14:textId="77777777" w:rsidR="000D732E" w:rsidRPr="005067FC" w:rsidRDefault="000D732E" w:rsidP="00282E2C">
      <w:pPr>
        <w:rPr>
          <w:i/>
          <w:color w:val="A6A6A6" w:themeColor="background1" w:themeShade="A6"/>
        </w:rPr>
      </w:pPr>
    </w:p>
    <w:p w14:paraId="6619E66F" w14:textId="77777777" w:rsidR="00427220" w:rsidRDefault="00427220" w:rsidP="00FD32A2">
      <w:pPr>
        <w:pStyle w:val="Heading4"/>
      </w:pPr>
      <w:r>
        <w:t>Input Requirements</w:t>
      </w:r>
      <w:r w:rsidR="000D732E">
        <w:t>/Documents</w:t>
      </w:r>
    </w:p>
    <w:p w14:paraId="0AAA1781"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315067CF" w14:textId="77777777" w:rsidTr="00656A21">
        <w:trPr>
          <w:trHeight w:val="20"/>
        </w:trPr>
        <w:tc>
          <w:tcPr>
            <w:tcW w:w="1561" w:type="dxa"/>
            <w:shd w:val="clear" w:color="auto" w:fill="D9D9D9" w:themeFill="background1" w:themeFillShade="D9"/>
          </w:tcPr>
          <w:p w14:paraId="3A5467E9"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53232A63" w14:textId="77777777" w:rsidR="000D732E" w:rsidRDefault="000D732E" w:rsidP="00EB7D77">
            <w:pPr>
              <w:rPr>
                <w:rFonts w:ascii="Helvetica" w:hAnsi="Helvetica" w:cs="Helvetica"/>
                <w:sz w:val="16"/>
              </w:rPr>
            </w:pPr>
          </w:p>
          <w:p w14:paraId="071E0284"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255340AC"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05E4BB3D"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2EFC1D7" w14:textId="77777777" w:rsidR="000D732E" w:rsidRDefault="000D732E" w:rsidP="00EB7D77">
            <w:pPr>
              <w:rPr>
                <w:rFonts w:ascii="Helvetica" w:hAnsi="Helvetica" w:cs="Helvetica"/>
                <w:b/>
              </w:rPr>
            </w:pPr>
            <w:r>
              <w:rPr>
                <w:rFonts w:ascii="Helvetica" w:hAnsi="Helvetica" w:cs="Helvetica"/>
                <w:b/>
              </w:rPr>
              <w:t>Derived Requirement</w:t>
            </w:r>
          </w:p>
          <w:p w14:paraId="32EC352A" w14:textId="77777777" w:rsidR="000D732E" w:rsidRDefault="000D732E" w:rsidP="00EB7D77">
            <w:pPr>
              <w:rPr>
                <w:rFonts w:ascii="Helvetica" w:hAnsi="Helvetica" w:cs="Helvetica"/>
                <w:sz w:val="16"/>
              </w:rPr>
            </w:pPr>
          </w:p>
          <w:p w14:paraId="2AC060DA"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676FD3E5" w14:textId="77777777" w:rsidTr="00656A21">
        <w:trPr>
          <w:trHeight w:val="20"/>
        </w:trPr>
        <w:tc>
          <w:tcPr>
            <w:tcW w:w="10211" w:type="dxa"/>
            <w:gridSpan w:val="4"/>
            <w:shd w:val="clear" w:color="auto" w:fill="F2F2F2" w:themeFill="background1" w:themeFillShade="F2"/>
          </w:tcPr>
          <w:p w14:paraId="74AB3727"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1434A36C" w14:textId="77777777" w:rsidTr="00656A21">
        <w:trPr>
          <w:trHeight w:val="20"/>
        </w:trPr>
        <w:tc>
          <w:tcPr>
            <w:tcW w:w="1561" w:type="dxa"/>
          </w:tcPr>
          <w:p w14:paraId="4820D46E" w14:textId="77777777" w:rsidR="000D732E" w:rsidRPr="00D410AE" w:rsidRDefault="000D732E" w:rsidP="00EB7D77">
            <w:pPr>
              <w:rPr>
                <w:rFonts w:cs="Arial"/>
              </w:rPr>
            </w:pPr>
          </w:p>
        </w:tc>
        <w:tc>
          <w:tcPr>
            <w:tcW w:w="2694" w:type="dxa"/>
          </w:tcPr>
          <w:p w14:paraId="576E99A8" w14:textId="0CF8E675" w:rsidR="000D732E" w:rsidRPr="00D410AE" w:rsidRDefault="000D732E" w:rsidP="00EB7D77">
            <w:pPr>
              <w:rPr>
                <w:rFonts w:cs="Arial"/>
              </w:rPr>
            </w:pPr>
          </w:p>
        </w:tc>
        <w:tc>
          <w:tcPr>
            <w:tcW w:w="2694" w:type="dxa"/>
          </w:tcPr>
          <w:p w14:paraId="49099C3F" w14:textId="43BB8C0F" w:rsidR="000D732E" w:rsidRPr="00D410AE" w:rsidRDefault="000D732E" w:rsidP="00EB7D77">
            <w:pPr>
              <w:rPr>
                <w:rFonts w:cs="Arial"/>
              </w:rPr>
            </w:pPr>
          </w:p>
        </w:tc>
        <w:tc>
          <w:tcPr>
            <w:tcW w:w="3262" w:type="dxa"/>
          </w:tcPr>
          <w:p w14:paraId="10BBEB0A" w14:textId="50AE2483" w:rsidR="000D732E" w:rsidRDefault="000D732E" w:rsidP="00EB7D77">
            <w:pPr>
              <w:rPr>
                <w:rFonts w:cs="Arial"/>
              </w:rPr>
            </w:pPr>
          </w:p>
        </w:tc>
      </w:tr>
      <w:tr w:rsidR="000D732E" w:rsidRPr="007C20FA" w14:paraId="6CA22850" w14:textId="77777777" w:rsidTr="00656A21">
        <w:trPr>
          <w:trHeight w:val="20"/>
        </w:trPr>
        <w:tc>
          <w:tcPr>
            <w:tcW w:w="1561" w:type="dxa"/>
          </w:tcPr>
          <w:p w14:paraId="426E0FF8" w14:textId="77777777" w:rsidR="000D732E" w:rsidRPr="00D410AE" w:rsidRDefault="000D732E" w:rsidP="00EB7D77">
            <w:pPr>
              <w:rPr>
                <w:rFonts w:cs="Arial"/>
              </w:rPr>
            </w:pPr>
          </w:p>
        </w:tc>
        <w:tc>
          <w:tcPr>
            <w:tcW w:w="2694" w:type="dxa"/>
          </w:tcPr>
          <w:p w14:paraId="13677D9B" w14:textId="77777777" w:rsidR="000D732E" w:rsidRDefault="000D732E" w:rsidP="00EB7D77">
            <w:pPr>
              <w:rPr>
                <w:rFonts w:cs="Arial"/>
              </w:rPr>
            </w:pPr>
          </w:p>
        </w:tc>
        <w:tc>
          <w:tcPr>
            <w:tcW w:w="2694" w:type="dxa"/>
          </w:tcPr>
          <w:p w14:paraId="044A54FD" w14:textId="77777777" w:rsidR="000D732E" w:rsidRDefault="000D732E" w:rsidP="00EB7D77">
            <w:pPr>
              <w:rPr>
                <w:rFonts w:cs="Arial"/>
              </w:rPr>
            </w:pPr>
          </w:p>
        </w:tc>
        <w:tc>
          <w:tcPr>
            <w:tcW w:w="3262" w:type="dxa"/>
          </w:tcPr>
          <w:p w14:paraId="32AB31CC" w14:textId="77777777" w:rsidR="000D732E" w:rsidRDefault="000D732E" w:rsidP="00EB7D77">
            <w:pPr>
              <w:rPr>
                <w:rFonts w:cs="Arial"/>
              </w:rPr>
            </w:pPr>
          </w:p>
        </w:tc>
      </w:tr>
      <w:tr w:rsidR="000D732E" w:rsidRPr="007C20FA" w14:paraId="007BD6F2" w14:textId="77777777" w:rsidTr="00656A21">
        <w:trPr>
          <w:trHeight w:val="20"/>
        </w:trPr>
        <w:tc>
          <w:tcPr>
            <w:tcW w:w="10211" w:type="dxa"/>
            <w:gridSpan w:val="4"/>
            <w:shd w:val="clear" w:color="auto" w:fill="F2F2F2" w:themeFill="background1" w:themeFillShade="F2"/>
          </w:tcPr>
          <w:p w14:paraId="23F170A9"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3EF0EFB1" w14:textId="77777777" w:rsidTr="00656A21">
        <w:trPr>
          <w:trHeight w:val="20"/>
        </w:trPr>
        <w:tc>
          <w:tcPr>
            <w:tcW w:w="1561" w:type="dxa"/>
          </w:tcPr>
          <w:p w14:paraId="29F1A355" w14:textId="77777777" w:rsidR="000D732E" w:rsidRPr="00D410AE" w:rsidRDefault="000D732E" w:rsidP="00EB7D77">
            <w:pPr>
              <w:rPr>
                <w:rFonts w:cs="Arial"/>
              </w:rPr>
            </w:pPr>
          </w:p>
        </w:tc>
        <w:tc>
          <w:tcPr>
            <w:tcW w:w="2694" w:type="dxa"/>
          </w:tcPr>
          <w:p w14:paraId="3613CE2B" w14:textId="43ADC329" w:rsidR="000D732E" w:rsidRPr="00D410AE" w:rsidRDefault="000D732E" w:rsidP="00EB7D77">
            <w:pPr>
              <w:rPr>
                <w:rFonts w:cs="Arial"/>
              </w:rPr>
            </w:pPr>
          </w:p>
        </w:tc>
        <w:tc>
          <w:tcPr>
            <w:tcW w:w="2694" w:type="dxa"/>
          </w:tcPr>
          <w:p w14:paraId="30D9283E" w14:textId="77777777" w:rsidR="000D732E" w:rsidRPr="00D410AE" w:rsidRDefault="000D732E" w:rsidP="00EB7D77">
            <w:pPr>
              <w:rPr>
                <w:rFonts w:cs="Arial"/>
              </w:rPr>
            </w:pPr>
          </w:p>
        </w:tc>
        <w:tc>
          <w:tcPr>
            <w:tcW w:w="3262" w:type="dxa"/>
          </w:tcPr>
          <w:p w14:paraId="15E9A1CD" w14:textId="77777777" w:rsidR="000D732E" w:rsidRDefault="000D732E" w:rsidP="00EB7D77">
            <w:pPr>
              <w:rPr>
                <w:rFonts w:cs="Arial"/>
              </w:rPr>
            </w:pPr>
          </w:p>
        </w:tc>
      </w:tr>
      <w:tr w:rsidR="000D732E" w:rsidRPr="007C20FA" w14:paraId="0999574B" w14:textId="77777777" w:rsidTr="00656A21">
        <w:trPr>
          <w:trHeight w:val="20"/>
        </w:trPr>
        <w:tc>
          <w:tcPr>
            <w:tcW w:w="1561" w:type="dxa"/>
          </w:tcPr>
          <w:p w14:paraId="3C28384F" w14:textId="77777777" w:rsidR="000D732E" w:rsidRDefault="000D732E" w:rsidP="00EB7D77">
            <w:pPr>
              <w:rPr>
                <w:rFonts w:cs="Arial"/>
              </w:rPr>
            </w:pPr>
          </w:p>
        </w:tc>
        <w:tc>
          <w:tcPr>
            <w:tcW w:w="2694" w:type="dxa"/>
          </w:tcPr>
          <w:p w14:paraId="6E0514D3" w14:textId="77777777" w:rsidR="000D732E" w:rsidRDefault="000D732E" w:rsidP="00EB7D77">
            <w:pPr>
              <w:rPr>
                <w:rFonts w:cs="Arial"/>
              </w:rPr>
            </w:pPr>
          </w:p>
        </w:tc>
        <w:tc>
          <w:tcPr>
            <w:tcW w:w="2694" w:type="dxa"/>
          </w:tcPr>
          <w:p w14:paraId="53FCD298" w14:textId="77777777" w:rsidR="000D732E" w:rsidRDefault="000D732E" w:rsidP="00EB7D77">
            <w:pPr>
              <w:rPr>
                <w:rFonts w:cs="Arial"/>
              </w:rPr>
            </w:pPr>
          </w:p>
        </w:tc>
        <w:tc>
          <w:tcPr>
            <w:tcW w:w="3262" w:type="dxa"/>
          </w:tcPr>
          <w:p w14:paraId="2527F972" w14:textId="77777777" w:rsidR="000D732E" w:rsidRDefault="000D732E" w:rsidP="00EB7D77">
            <w:pPr>
              <w:rPr>
                <w:rFonts w:cs="Arial"/>
              </w:rPr>
            </w:pPr>
          </w:p>
        </w:tc>
      </w:tr>
      <w:tr w:rsidR="000D732E" w:rsidRPr="007C20FA" w14:paraId="2A31B1D3" w14:textId="77777777" w:rsidTr="00656A21">
        <w:trPr>
          <w:trHeight w:val="20"/>
        </w:trPr>
        <w:tc>
          <w:tcPr>
            <w:tcW w:w="10211" w:type="dxa"/>
            <w:gridSpan w:val="4"/>
            <w:shd w:val="clear" w:color="auto" w:fill="F2F2F2" w:themeFill="background1" w:themeFillShade="F2"/>
          </w:tcPr>
          <w:p w14:paraId="5AB699A8"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496079E9" w14:textId="77777777" w:rsidTr="00656A21">
        <w:trPr>
          <w:trHeight w:val="20"/>
        </w:trPr>
        <w:tc>
          <w:tcPr>
            <w:tcW w:w="1561" w:type="dxa"/>
          </w:tcPr>
          <w:p w14:paraId="4F7FC5CA" w14:textId="77777777" w:rsidR="000D732E" w:rsidRPr="00D410AE" w:rsidRDefault="000D732E" w:rsidP="00EB7D77">
            <w:pPr>
              <w:rPr>
                <w:rFonts w:cs="Arial"/>
              </w:rPr>
            </w:pPr>
          </w:p>
        </w:tc>
        <w:tc>
          <w:tcPr>
            <w:tcW w:w="2694" w:type="dxa"/>
          </w:tcPr>
          <w:p w14:paraId="73D3C3ED" w14:textId="77777777" w:rsidR="000D732E" w:rsidRPr="00D410AE" w:rsidRDefault="000D732E" w:rsidP="00EB7D77">
            <w:pPr>
              <w:rPr>
                <w:rFonts w:cs="Arial"/>
              </w:rPr>
            </w:pPr>
          </w:p>
        </w:tc>
        <w:tc>
          <w:tcPr>
            <w:tcW w:w="2694" w:type="dxa"/>
          </w:tcPr>
          <w:p w14:paraId="1E104A5E" w14:textId="77777777" w:rsidR="000D732E" w:rsidRPr="00D410AE" w:rsidRDefault="000D732E" w:rsidP="00EB7D77">
            <w:pPr>
              <w:rPr>
                <w:rFonts w:cs="Arial"/>
              </w:rPr>
            </w:pPr>
          </w:p>
        </w:tc>
        <w:tc>
          <w:tcPr>
            <w:tcW w:w="3262" w:type="dxa"/>
          </w:tcPr>
          <w:p w14:paraId="7201C7F2" w14:textId="77777777" w:rsidR="000D732E" w:rsidRPr="00D410AE" w:rsidRDefault="000D732E" w:rsidP="00EB7D77">
            <w:pPr>
              <w:rPr>
                <w:rFonts w:cs="Arial"/>
              </w:rPr>
            </w:pPr>
          </w:p>
        </w:tc>
      </w:tr>
      <w:tr w:rsidR="000D732E" w:rsidRPr="007C20FA" w14:paraId="31D9025F" w14:textId="77777777" w:rsidTr="00656A21">
        <w:trPr>
          <w:trHeight w:val="20"/>
        </w:trPr>
        <w:tc>
          <w:tcPr>
            <w:tcW w:w="10211" w:type="dxa"/>
            <w:gridSpan w:val="4"/>
            <w:shd w:val="clear" w:color="auto" w:fill="F2F2F2" w:themeFill="background1" w:themeFillShade="F2"/>
          </w:tcPr>
          <w:p w14:paraId="1531C82C"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0DB203A2" w14:textId="77777777" w:rsidTr="00656A21">
        <w:trPr>
          <w:trHeight w:val="20"/>
        </w:trPr>
        <w:tc>
          <w:tcPr>
            <w:tcW w:w="1561" w:type="dxa"/>
          </w:tcPr>
          <w:p w14:paraId="6D3CCDCD" w14:textId="77777777" w:rsidR="000D732E" w:rsidRPr="00D410AE" w:rsidRDefault="000D732E" w:rsidP="00EB7D77">
            <w:pPr>
              <w:rPr>
                <w:rFonts w:cs="Arial"/>
              </w:rPr>
            </w:pPr>
          </w:p>
        </w:tc>
        <w:tc>
          <w:tcPr>
            <w:tcW w:w="2694" w:type="dxa"/>
          </w:tcPr>
          <w:p w14:paraId="50B022C3" w14:textId="77777777" w:rsidR="000D732E" w:rsidRPr="00D410AE" w:rsidRDefault="000D732E" w:rsidP="00EB7D77">
            <w:pPr>
              <w:rPr>
                <w:rFonts w:cs="Arial"/>
              </w:rPr>
            </w:pPr>
          </w:p>
        </w:tc>
        <w:tc>
          <w:tcPr>
            <w:tcW w:w="2694" w:type="dxa"/>
          </w:tcPr>
          <w:p w14:paraId="10328542" w14:textId="77777777" w:rsidR="000D732E" w:rsidRPr="00D410AE" w:rsidRDefault="000D732E" w:rsidP="00EB7D77">
            <w:pPr>
              <w:rPr>
                <w:rFonts w:cs="Arial"/>
              </w:rPr>
            </w:pPr>
          </w:p>
        </w:tc>
        <w:tc>
          <w:tcPr>
            <w:tcW w:w="3262" w:type="dxa"/>
          </w:tcPr>
          <w:p w14:paraId="7D2EF676" w14:textId="77777777" w:rsidR="000D732E" w:rsidRPr="00D410AE" w:rsidRDefault="000D732E" w:rsidP="00EB7D77">
            <w:pPr>
              <w:rPr>
                <w:rFonts w:cs="Arial"/>
              </w:rPr>
            </w:pPr>
          </w:p>
        </w:tc>
      </w:tr>
      <w:tr w:rsidR="000D732E" w:rsidRPr="007C20FA" w14:paraId="5E0FDBA7" w14:textId="77777777" w:rsidTr="00656A21">
        <w:trPr>
          <w:trHeight w:val="20"/>
        </w:trPr>
        <w:tc>
          <w:tcPr>
            <w:tcW w:w="10211" w:type="dxa"/>
            <w:gridSpan w:val="4"/>
            <w:shd w:val="clear" w:color="auto" w:fill="F2F2F2" w:themeFill="background1" w:themeFillShade="F2"/>
          </w:tcPr>
          <w:p w14:paraId="01420D96"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588D60BF" w14:textId="77777777" w:rsidTr="00656A21">
        <w:trPr>
          <w:trHeight w:val="20"/>
        </w:trPr>
        <w:tc>
          <w:tcPr>
            <w:tcW w:w="1561" w:type="dxa"/>
          </w:tcPr>
          <w:p w14:paraId="216A7D4C" w14:textId="77777777" w:rsidR="000D732E" w:rsidRPr="00D410AE" w:rsidRDefault="000D732E" w:rsidP="00EB7D77">
            <w:pPr>
              <w:rPr>
                <w:rFonts w:cs="Arial"/>
              </w:rPr>
            </w:pPr>
          </w:p>
        </w:tc>
        <w:tc>
          <w:tcPr>
            <w:tcW w:w="2694" w:type="dxa"/>
          </w:tcPr>
          <w:p w14:paraId="0D559392" w14:textId="77777777" w:rsidR="000D732E" w:rsidRDefault="000D732E" w:rsidP="00EB7D77">
            <w:pPr>
              <w:rPr>
                <w:rFonts w:cs="Arial"/>
              </w:rPr>
            </w:pPr>
          </w:p>
        </w:tc>
        <w:tc>
          <w:tcPr>
            <w:tcW w:w="2694" w:type="dxa"/>
          </w:tcPr>
          <w:p w14:paraId="270AFC0B" w14:textId="77777777" w:rsidR="000D732E" w:rsidRPr="00D410AE" w:rsidRDefault="000D732E" w:rsidP="00EB7D77">
            <w:pPr>
              <w:rPr>
                <w:rFonts w:cs="Arial"/>
              </w:rPr>
            </w:pPr>
          </w:p>
        </w:tc>
        <w:tc>
          <w:tcPr>
            <w:tcW w:w="3262" w:type="dxa"/>
          </w:tcPr>
          <w:p w14:paraId="6B73E7B8" w14:textId="77777777" w:rsidR="000D732E" w:rsidRPr="00D410AE" w:rsidRDefault="000D732E" w:rsidP="00EB7D77">
            <w:pPr>
              <w:rPr>
                <w:rFonts w:cs="Arial"/>
              </w:rPr>
            </w:pPr>
          </w:p>
        </w:tc>
      </w:tr>
      <w:tr w:rsidR="00656A21" w:rsidRPr="007C20FA" w14:paraId="64E245B2" w14:textId="77777777" w:rsidTr="00656A21">
        <w:trPr>
          <w:trHeight w:val="20"/>
        </w:trPr>
        <w:tc>
          <w:tcPr>
            <w:tcW w:w="1561" w:type="dxa"/>
          </w:tcPr>
          <w:p w14:paraId="42C57699" w14:textId="77777777" w:rsidR="00656A21" w:rsidRPr="00D410AE" w:rsidRDefault="00656A21" w:rsidP="00EB7D77">
            <w:pPr>
              <w:rPr>
                <w:rFonts w:cs="Arial"/>
              </w:rPr>
            </w:pPr>
          </w:p>
        </w:tc>
        <w:tc>
          <w:tcPr>
            <w:tcW w:w="2694" w:type="dxa"/>
          </w:tcPr>
          <w:p w14:paraId="2C63A50C" w14:textId="77777777" w:rsidR="00656A21" w:rsidRDefault="00656A21" w:rsidP="00EB7D77">
            <w:pPr>
              <w:rPr>
                <w:rFonts w:cs="Arial"/>
              </w:rPr>
            </w:pPr>
          </w:p>
        </w:tc>
        <w:tc>
          <w:tcPr>
            <w:tcW w:w="2694" w:type="dxa"/>
          </w:tcPr>
          <w:p w14:paraId="05BF928F" w14:textId="77777777" w:rsidR="00656A21" w:rsidRPr="00D410AE" w:rsidRDefault="00656A21" w:rsidP="00EB7D77">
            <w:pPr>
              <w:rPr>
                <w:rFonts w:cs="Arial"/>
              </w:rPr>
            </w:pPr>
          </w:p>
        </w:tc>
        <w:tc>
          <w:tcPr>
            <w:tcW w:w="3262" w:type="dxa"/>
          </w:tcPr>
          <w:p w14:paraId="21661938" w14:textId="77777777" w:rsidR="00656A21" w:rsidRPr="00D410AE" w:rsidRDefault="00656A21" w:rsidP="00EB7D77">
            <w:pPr>
              <w:rPr>
                <w:rFonts w:cs="Arial"/>
              </w:rPr>
            </w:pPr>
          </w:p>
        </w:tc>
      </w:tr>
    </w:tbl>
    <w:p w14:paraId="57989B06"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14801B76" w14:textId="77777777" w:rsidR="000D732E" w:rsidRPr="005067FC" w:rsidRDefault="000D732E" w:rsidP="00427220">
      <w:pPr>
        <w:rPr>
          <w:i/>
          <w:color w:val="A6A6A6" w:themeColor="background1" w:themeShade="A6"/>
        </w:rPr>
      </w:pPr>
    </w:p>
    <w:p w14:paraId="11AA2F06" w14:textId="77777777" w:rsidR="00427220" w:rsidRDefault="00427220" w:rsidP="00427220">
      <w:pPr>
        <w:pStyle w:val="Heading4"/>
      </w:pPr>
      <w:r>
        <w:t>Assumptions</w:t>
      </w:r>
    </w:p>
    <w:p w14:paraId="48DAB2A6" w14:textId="77777777" w:rsidR="00A92B2F" w:rsidRDefault="00A92B2F" w:rsidP="00A92B2F"/>
    <w:p w14:paraId="0904705C"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A573C09" w14:textId="77777777" w:rsidR="00C0442C" w:rsidRDefault="00C0442C" w:rsidP="00A92B2F"/>
    <w:p w14:paraId="4FA6EB1A" w14:textId="77777777" w:rsidR="00F15706" w:rsidRDefault="00E60B64" w:rsidP="00783BCF">
      <w:pPr>
        <w:pStyle w:val="Heading3"/>
      </w:pPr>
      <w:r>
        <w:t>Function Scope</w:t>
      </w:r>
    </w:p>
    <w:p w14:paraId="5196295F" w14:textId="77777777" w:rsidR="00055646" w:rsidRPr="00A43B48" w:rsidRDefault="00055646" w:rsidP="00306D37">
      <w:pPr>
        <w:contextualSpacing/>
      </w:pPr>
    </w:p>
    <w:p w14:paraId="08BE150E" w14:textId="77777777" w:rsidR="00306D37" w:rsidRDefault="00306D37" w:rsidP="00306D37">
      <w:pPr>
        <w:contextualSpacing/>
      </w:pPr>
      <w:r>
        <w:t xml:space="preserve">The </w:t>
      </w:r>
      <w:r>
        <w:rPr>
          <w:noProof/>
        </w:rPr>
        <w:drawing>
          <wp:inline distT="0" distB="0" distL="0" distR="0" wp14:anchorId="210FD1DA" wp14:editId="76F25389">
            <wp:extent cx="152400" cy="152400"/>
            <wp:effectExtent l="0" t="0" r="0" b="0"/>
            <wp:docPr id="180"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default selected camera view</w:t>
      </w:r>
      <w:r w:rsidR="0004480F">
        <w:rPr>
          <w:b/>
        </w:rPr>
        <w:t>”</w:t>
      </w:r>
      <w:r>
        <w:t xml:space="preserve"> f</w:t>
      </w:r>
      <w:r w:rsidR="00294100">
        <w:t>unction is called by</w:t>
      </w:r>
      <w:r>
        <w:t xml:space="preserve"> the following </w:t>
      </w:r>
      <w:r w:rsidR="00294100">
        <w:t>functions</w:t>
      </w:r>
      <w:r>
        <w:t>:</w:t>
      </w:r>
    </w:p>
    <w:p w14:paraId="7F3A7101" w14:textId="77777777" w:rsidR="00306D37" w:rsidRPr="00953D23" w:rsidRDefault="00306D37" w:rsidP="0061324D">
      <w:pPr>
        <w:pStyle w:val="ListParagraph"/>
        <w:numPr>
          <w:ilvl w:val="0"/>
          <w:numId w:val="12"/>
        </w:numPr>
        <w:contextualSpacing/>
      </w:pPr>
      <w:r>
        <w:rPr>
          <w:noProof/>
        </w:rPr>
        <w:drawing>
          <wp:inline distT="0" distB="0" distL="0" distR="0" wp14:anchorId="497BA994" wp14:editId="28256184">
            <wp:extent cx="152400" cy="152400"/>
            <wp:effectExtent l="0" t="0" r="0" b="0"/>
            <wp:docPr id="18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5a10e3b722d9915708d6bb5bbb85c4a" w:history="1">
        <w:r w:rsidR="00B66881">
          <w:rPr>
            <w:rStyle w:val="Hyperlink"/>
          </w:rPr>
          <w:t>Be notified of intrusion1</w:t>
        </w:r>
      </w:hyperlink>
      <w:r w:rsidR="0004480F">
        <w:t>”</w:t>
      </w:r>
    </w:p>
    <w:p w14:paraId="000E390A" w14:textId="77777777" w:rsidR="00393C96" w:rsidRPr="00393C96" w:rsidRDefault="00393C96" w:rsidP="00306D37">
      <w:pPr>
        <w:contextualSpacing/>
      </w:pPr>
    </w:p>
    <w:p w14:paraId="3CAEE9E8" w14:textId="77777777" w:rsidR="001A755C" w:rsidRDefault="001A755C" w:rsidP="00306D37"/>
    <w:p w14:paraId="1D5048BE" w14:textId="77777777" w:rsidR="00294100" w:rsidRDefault="00294100" w:rsidP="00294100">
      <w:pPr>
        <w:jc w:val="center"/>
      </w:pPr>
      <w:r>
        <w:rPr>
          <w:noProof/>
        </w:rPr>
        <w:lastRenderedPageBreak/>
        <w:drawing>
          <wp:inline distT="0" distB="0" distL="0" distR="0" wp14:anchorId="3D1ADB1F" wp14:editId="4A5509C1">
            <wp:extent cx="6466205" cy="4515305"/>
            <wp:effectExtent l="0" t="0" r="0" b="0"/>
            <wp:docPr id="184" name="Picture 1161884485.jpg" descr="1161884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161884485.jpg"/>
                    <pic:cNvPicPr/>
                  </pic:nvPicPr>
                  <pic:blipFill>
                    <a:blip r:embed="rId30" cstate="print"/>
                    <a:stretch>
                      <a:fillRect/>
                    </a:stretch>
                  </pic:blipFill>
                  <pic:spPr>
                    <a:xfrm>
                      <a:off x="0" y="0"/>
                      <a:ext cx="6466205" cy="4515305"/>
                    </a:xfrm>
                    <a:prstGeom prst="rect">
                      <a:avLst/>
                    </a:prstGeom>
                  </pic:spPr>
                </pic:pic>
              </a:graphicData>
            </a:graphic>
          </wp:inline>
        </w:drawing>
      </w:r>
    </w:p>
    <w:p w14:paraId="2C0371DF"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B64149E" wp14:editId="0977D3A2">
            <wp:extent cx="152400" cy="152400"/>
            <wp:effectExtent l="0" t="0" r="0" b="0"/>
            <wp:docPr id="18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Be notified of intrusion1</w:t>
      </w:r>
      <w:r w:rsidR="0004480F">
        <w:t>”</w:t>
      </w:r>
      <w:r w:rsidRPr="00294100">
        <w:t xml:space="preserve"> calling </w:t>
      </w:r>
      <w:r>
        <w:rPr>
          <w:noProof/>
        </w:rPr>
        <w:drawing>
          <wp:inline distT="0" distB="0" distL="0" distR="0" wp14:anchorId="54FEA659" wp14:editId="48407C86">
            <wp:extent cx="152400" cy="152400"/>
            <wp:effectExtent l="0" t="0" r="0" b="0"/>
            <wp:docPr id="188"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default selected camera view</w:t>
      </w:r>
      <w:r w:rsidR="0004480F">
        <w:t>”</w:t>
      </w:r>
    </w:p>
    <w:p w14:paraId="1B34517B" w14:textId="77777777" w:rsidR="00306D37" w:rsidRDefault="00306D37" w:rsidP="00306D37">
      <w:pPr>
        <w:contextualSpacing/>
      </w:pPr>
    </w:p>
    <w:p w14:paraId="41268A84" w14:textId="77777777" w:rsidR="00F15706" w:rsidRDefault="00E60B64" w:rsidP="00783BCF">
      <w:pPr>
        <w:pStyle w:val="Heading3"/>
      </w:pPr>
      <w:r>
        <w:t>Function Interfaces</w:t>
      </w:r>
    </w:p>
    <w:p w14:paraId="7E9CB195"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0B17652B" w14:textId="77777777" w:rsidTr="0082668D">
        <w:trPr>
          <w:trHeight w:val="260"/>
        </w:trPr>
        <w:tc>
          <w:tcPr>
            <w:tcW w:w="2547" w:type="dxa"/>
            <w:shd w:val="clear" w:color="auto" w:fill="D9D9D9" w:themeFill="background1" w:themeFillShade="D9"/>
            <w:noWrap/>
            <w:hideMark/>
          </w:tcPr>
          <w:p w14:paraId="5C5593D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A15A2E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0E3D00A7" w14:textId="77777777" w:rsidTr="0082668D">
        <w:trPr>
          <w:trHeight w:val="410"/>
        </w:trPr>
        <w:tc>
          <w:tcPr>
            <w:tcW w:w="2547" w:type="dxa"/>
            <w:noWrap/>
          </w:tcPr>
          <w:p w14:paraId="1B90CFA8" w14:textId="77777777" w:rsidR="0082668D" w:rsidRDefault="0082668D" w:rsidP="00BC57B1">
            <w:pPr>
              <w:contextualSpacing/>
              <w:rPr>
                <w:rFonts w:cs="Arial"/>
              </w:rPr>
            </w:pPr>
            <w:r w:rsidRPr="00275823">
              <w:rPr>
                <w:rFonts w:cs="Arial"/>
              </w:rPr>
              <w:t>default camera id</w:t>
            </w:r>
          </w:p>
        </w:tc>
        <w:tc>
          <w:tcPr>
            <w:tcW w:w="7654" w:type="dxa"/>
          </w:tcPr>
          <w:p w14:paraId="1D7B19E1" w14:textId="77777777" w:rsidR="0082668D" w:rsidRPr="0046598F" w:rsidRDefault="0082668D" w:rsidP="00BC57B1">
            <w:pPr>
              <w:rPr>
                <w:rFonts w:cs="Arial"/>
                <w:color w:val="000000"/>
              </w:rPr>
            </w:pPr>
            <w:r>
              <w:rPr>
                <w:rFonts w:cs="Arial"/>
                <w:color w:val="000000"/>
              </w:rPr>
              <w:t>Received from:</w:t>
            </w:r>
          </w:p>
          <w:p w14:paraId="169C88E9" w14:textId="77777777" w:rsidR="0082668D" w:rsidRPr="00C8319B" w:rsidRDefault="0082668D" w:rsidP="00BC57B1">
            <w:pPr>
              <w:pStyle w:val="ListParagraph"/>
              <w:numPr>
                <w:ilvl w:val="0"/>
                <w:numId w:val="12"/>
              </w:numPr>
              <w:rPr>
                <w:rFonts w:cs="Arial"/>
              </w:rPr>
            </w:pPr>
            <w:r>
              <w:rPr>
                <w:noProof/>
              </w:rPr>
              <w:drawing>
                <wp:inline distT="0" distB="0" distL="0" distR="0" wp14:anchorId="6CF5F280" wp14:editId="3264FFD4">
                  <wp:extent cx="152400" cy="152400"/>
                  <wp:effectExtent l="0" t="0" r="0" b="0"/>
                  <wp:docPr id="190"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8240972c9018934d70502447c2fd9ec" w:history="1">
              <w:r>
                <w:rPr>
                  <w:rStyle w:val="Hyperlink"/>
                  <w:rFonts w:cs="Arial"/>
                </w:rPr>
                <w:t>Send default selected camera view request</w:t>
              </w:r>
            </w:hyperlink>
          </w:p>
        </w:tc>
      </w:tr>
    </w:tbl>
    <w:p w14:paraId="554ECE60" w14:textId="77777777" w:rsidR="0082668D" w:rsidRDefault="0082668D" w:rsidP="00A7465B">
      <w:pPr>
        <w:contextualSpacing/>
        <w:rPr>
          <w:rFonts w:cs="Arial"/>
        </w:rPr>
      </w:pPr>
    </w:p>
    <w:p w14:paraId="4B500C32"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5E601B7" w14:textId="77777777" w:rsidTr="00CD7DFE">
        <w:trPr>
          <w:trHeight w:val="260"/>
        </w:trPr>
        <w:tc>
          <w:tcPr>
            <w:tcW w:w="2689" w:type="dxa"/>
            <w:shd w:val="clear" w:color="auto" w:fill="D9D9D9" w:themeFill="background1" w:themeFillShade="D9"/>
            <w:noWrap/>
            <w:hideMark/>
          </w:tcPr>
          <w:p w14:paraId="27B0A62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EE36D5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2BD67B78" w14:textId="77777777" w:rsidTr="00CD7DFE">
        <w:trPr>
          <w:trHeight w:val="410"/>
        </w:trPr>
        <w:tc>
          <w:tcPr>
            <w:tcW w:w="2689" w:type="dxa"/>
            <w:noWrap/>
          </w:tcPr>
          <w:p w14:paraId="788596A0" w14:textId="77777777" w:rsidR="00CD7DFE" w:rsidRDefault="00CD7DFE" w:rsidP="00BC57B1">
            <w:pPr>
              <w:contextualSpacing/>
              <w:rPr>
                <w:rFonts w:cs="Arial"/>
              </w:rPr>
            </w:pPr>
            <w:r>
              <w:rPr>
                <w:rFonts w:cs="Arial"/>
              </w:rPr>
              <w:t>camera id</w:t>
            </w:r>
          </w:p>
          <w:p w14:paraId="4B8B9DB3" w14:textId="77777777" w:rsidR="00CD7DFE" w:rsidRDefault="00CD7DFE" w:rsidP="00BC57B1">
            <w:pPr>
              <w:contextualSpacing/>
              <w:rPr>
                <w:rFonts w:cs="Arial"/>
              </w:rPr>
            </w:pPr>
            <w:r>
              <w:rPr>
                <w:rFonts w:cs="Arial"/>
              </w:rPr>
              <w:t>Signal:</w:t>
            </w:r>
          </w:p>
          <w:p w14:paraId="6B0EEB38" w14:textId="77777777" w:rsidR="00CD7DFE" w:rsidRDefault="00CD7DFE" w:rsidP="00BC57B1">
            <w:pPr>
              <w:contextualSpacing/>
              <w:rPr>
                <w:rFonts w:cs="Arial"/>
              </w:rPr>
            </w:pPr>
            <w:r>
              <w:rPr>
                <w:noProof/>
              </w:rPr>
              <w:drawing>
                <wp:inline distT="0" distB="0" distL="0" distR="0" wp14:anchorId="67B72E12" wp14:editId="796F625F">
                  <wp:extent cx="152400" cy="152400"/>
                  <wp:effectExtent l="0" t="0" r="0" b="0"/>
                  <wp:docPr id="192"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3eae0887247a7a3f7139e9ded31c1bef" w:history="1">
              <w:r>
                <w:rPr>
                  <w:rStyle w:val="Hyperlink"/>
                  <w:rFonts w:cs="Arial"/>
                </w:rPr>
                <w:t>Selected Camera ID</w:t>
              </w:r>
            </w:hyperlink>
          </w:p>
        </w:tc>
        <w:tc>
          <w:tcPr>
            <w:tcW w:w="7512" w:type="dxa"/>
            <w:noWrap/>
          </w:tcPr>
          <w:p w14:paraId="5BB6631B" w14:textId="77777777" w:rsidR="00CD7DFE" w:rsidRDefault="00CD7DFE" w:rsidP="00BC57B1">
            <w:pPr>
              <w:rPr>
                <w:rFonts w:cs="Arial"/>
              </w:rPr>
            </w:pPr>
            <w:r>
              <w:rPr>
                <w:rFonts w:cs="Arial"/>
              </w:rPr>
              <w:t>Signal Description:</w:t>
            </w:r>
          </w:p>
          <w:p w14:paraId="7F04DF57" w14:textId="77777777" w:rsidR="00CD7DFE" w:rsidRDefault="00CD7DFE" w:rsidP="00BC57B1">
            <w:pPr>
              <w:rPr>
                <w:rFonts w:cs="Arial"/>
              </w:rPr>
            </w:pPr>
            <w:r>
              <w:rPr>
                <w:rFonts w:cs="Arial"/>
              </w:rPr>
              <w:t>Signal to select a particular camera by its ID (identification) number.</w:t>
            </w:r>
          </w:p>
          <w:p w14:paraId="074D3D6D" w14:textId="77777777" w:rsidR="00CD7DFE" w:rsidRDefault="00CD7DFE" w:rsidP="00BC57B1">
            <w:pPr>
              <w:rPr>
                <w:rFonts w:cs="Arial"/>
              </w:rPr>
            </w:pPr>
          </w:p>
          <w:p w14:paraId="59D792EE" w14:textId="77777777" w:rsidR="00CD7DFE" w:rsidRPr="00275823" w:rsidRDefault="00CD7DFE" w:rsidP="00BC57B1">
            <w:pPr>
              <w:rPr>
                <w:rFonts w:cs="Arial"/>
                <w:color w:val="000000"/>
              </w:rPr>
            </w:pPr>
            <w:r>
              <w:rPr>
                <w:rFonts w:cs="Arial"/>
                <w:color w:val="000000"/>
              </w:rPr>
              <w:t>Sent to:</w:t>
            </w:r>
          </w:p>
          <w:p w14:paraId="60859E02"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11DBDB0" wp14:editId="2D02E76C">
                  <wp:extent cx="152400" cy="152400"/>
                  <wp:effectExtent l="0" t="0" r="0" b="0"/>
                  <wp:docPr id="194"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c29f50fc737514b95c6edcd6e2bb42c" w:history="1">
              <w:r>
                <w:rPr>
                  <w:rStyle w:val="Hyperlink"/>
                  <w:rFonts w:cs="Arial"/>
                  <w:color w:val="000000"/>
                </w:rPr>
                <w:t>Selected camera streams video</w:t>
              </w:r>
            </w:hyperlink>
          </w:p>
          <w:p w14:paraId="58F0B367"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374F5F2" wp14:editId="190C2B58">
                  <wp:extent cx="152400" cy="152400"/>
                  <wp:effectExtent l="0" t="0" r="0" b="0"/>
                  <wp:docPr id="196"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cca3f53571b150f40a85456c9fc6b75" w:history="1">
              <w:r>
                <w:rPr>
                  <w:rStyle w:val="Hyperlink"/>
                  <w:rFonts w:cs="Arial"/>
                  <w:color w:val="000000"/>
                </w:rPr>
                <w:t>DAT_Warn When Recording</w:t>
              </w:r>
            </w:hyperlink>
          </w:p>
        </w:tc>
      </w:tr>
    </w:tbl>
    <w:p w14:paraId="42A1BF57" w14:textId="77777777" w:rsidR="00CD7DFE" w:rsidRDefault="00CD7DFE" w:rsidP="00A72B37"/>
    <w:p w14:paraId="251F5D12" w14:textId="77777777" w:rsidR="00A72B37" w:rsidRDefault="00A72B37" w:rsidP="00A72B37">
      <w:pPr>
        <w:pStyle w:val="Heading4"/>
      </w:pPr>
      <w:r>
        <w:t>Logical</w:t>
      </w:r>
      <w:r w:rsidRPr="00F15706">
        <w:t xml:space="preserve"> Parameters</w:t>
      </w:r>
    </w:p>
    <w:p w14:paraId="3F424F89" w14:textId="77777777" w:rsidR="00A72B37" w:rsidRDefault="00A72B37" w:rsidP="00A72B37"/>
    <w:p w14:paraId="6DF205FF"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5774B0D" w14:textId="77777777" w:rsidTr="00EB7D77">
        <w:trPr>
          <w:trHeight w:val="211"/>
        </w:trPr>
        <w:tc>
          <w:tcPr>
            <w:tcW w:w="2689" w:type="dxa"/>
            <w:shd w:val="clear" w:color="auto" w:fill="D9D9D9" w:themeFill="background1" w:themeFillShade="D9"/>
            <w:noWrap/>
            <w:hideMark/>
          </w:tcPr>
          <w:p w14:paraId="78DCEF8F"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4EDF3EC1"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76094EE" w14:textId="77777777" w:rsidTr="00EB7D77">
        <w:trPr>
          <w:trHeight w:val="410"/>
        </w:trPr>
        <w:tc>
          <w:tcPr>
            <w:tcW w:w="2689" w:type="dxa"/>
            <w:noWrap/>
          </w:tcPr>
          <w:p w14:paraId="2C8722DE" w14:textId="2DA3CDE6"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7515CC3" w14:textId="7C24DF9F" w:rsidR="009649F4" w:rsidRPr="003F473D" w:rsidRDefault="009649F4" w:rsidP="00EB7D77">
            <w:pPr>
              <w:rPr>
                <w:rFonts w:cs="Arial"/>
                <w:color w:val="000000"/>
                <w:sz w:val="18"/>
                <w:szCs w:val="18"/>
              </w:rPr>
            </w:pPr>
          </w:p>
        </w:tc>
      </w:tr>
      <w:tr w:rsidR="009649F4" w:rsidRPr="003F473D" w14:paraId="22FAB15F" w14:textId="77777777" w:rsidTr="00EB7D77">
        <w:trPr>
          <w:trHeight w:val="410"/>
        </w:trPr>
        <w:tc>
          <w:tcPr>
            <w:tcW w:w="2689" w:type="dxa"/>
            <w:noWrap/>
          </w:tcPr>
          <w:p w14:paraId="7F3E6478"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7A15305" w14:textId="77777777" w:rsidR="009649F4" w:rsidRPr="003F473D" w:rsidRDefault="009649F4" w:rsidP="00EB7D77">
            <w:pPr>
              <w:rPr>
                <w:rFonts w:cs="Arial"/>
                <w:color w:val="000000"/>
                <w:sz w:val="18"/>
                <w:szCs w:val="18"/>
              </w:rPr>
            </w:pPr>
          </w:p>
        </w:tc>
      </w:tr>
    </w:tbl>
    <w:p w14:paraId="06735917" w14:textId="77777777" w:rsidR="009649F4" w:rsidRDefault="009649F4" w:rsidP="00A72B37"/>
    <w:p w14:paraId="122D7717" w14:textId="77777777" w:rsidR="00822913" w:rsidRDefault="00822913" w:rsidP="00822913">
      <w:pPr>
        <w:pStyle w:val="Heading3"/>
      </w:pPr>
      <w:r>
        <w:t>Function Modeling</w:t>
      </w:r>
    </w:p>
    <w:p w14:paraId="753E5584" w14:textId="77777777" w:rsidR="00EF5443" w:rsidRPr="00C75AE5" w:rsidRDefault="00EF5443" w:rsidP="00EF5443"/>
    <w:p w14:paraId="73639093" w14:textId="77777777" w:rsidR="002D15F6" w:rsidRDefault="002D15F6" w:rsidP="0061324D">
      <w:pPr>
        <w:pStyle w:val="Heading4"/>
        <w:numPr>
          <w:ilvl w:val="3"/>
          <w:numId w:val="4"/>
        </w:numPr>
      </w:pPr>
      <w:r>
        <w:t>Use Cases</w:t>
      </w:r>
    </w:p>
    <w:p w14:paraId="4DAE5FB2" w14:textId="77777777" w:rsidR="002D15F6" w:rsidRDefault="002D15F6" w:rsidP="002D15F6"/>
    <w:p w14:paraId="359A1917"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3C150A2" w14:textId="77777777" w:rsidR="009649F4" w:rsidRDefault="009649F4" w:rsidP="009649F4">
      <w:pPr>
        <w:pStyle w:val="Heading4"/>
        <w:numPr>
          <w:ilvl w:val="3"/>
          <w:numId w:val="4"/>
        </w:numPr>
      </w:pPr>
      <w:r>
        <w:t>State Charts</w:t>
      </w:r>
    </w:p>
    <w:p w14:paraId="5A3F496A" w14:textId="77777777" w:rsidR="00195B38" w:rsidRDefault="00195B38" w:rsidP="00A76553">
      <w:pPr>
        <w:contextualSpacing/>
        <w:rPr>
          <w:color w:val="A6A6A6" w:themeColor="background1" w:themeShade="A6"/>
        </w:rPr>
      </w:pPr>
    </w:p>
    <w:p w14:paraId="48F05D5F"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483AD4A3" w14:textId="77777777" w:rsidR="00A76553" w:rsidRPr="00FF5F72" w:rsidRDefault="00A76553" w:rsidP="00A76553">
      <w:pPr>
        <w:contextualSpacing/>
        <w:rPr>
          <w:color w:val="A6A6A6" w:themeColor="background1" w:themeShade="A6"/>
        </w:rPr>
      </w:pPr>
    </w:p>
    <w:p w14:paraId="13FC43DD" w14:textId="77777777" w:rsidR="00A76553" w:rsidRPr="00004083" w:rsidRDefault="00A76553" w:rsidP="00A76553">
      <w:pPr>
        <w:contextualSpacing/>
        <w:rPr>
          <w:rFonts w:cs="Arial"/>
        </w:rPr>
      </w:pPr>
    </w:p>
    <w:p w14:paraId="4FC4362C" w14:textId="77777777" w:rsidR="009649F4" w:rsidRDefault="009649F4" w:rsidP="009649F4">
      <w:pPr>
        <w:pStyle w:val="Heading4"/>
        <w:numPr>
          <w:ilvl w:val="3"/>
          <w:numId w:val="4"/>
        </w:numPr>
      </w:pPr>
      <w:r>
        <w:t>Activity Diagrams</w:t>
      </w:r>
    </w:p>
    <w:p w14:paraId="355F1B5D" w14:textId="77777777" w:rsidR="009649F4" w:rsidRDefault="009649F4" w:rsidP="009649F4"/>
    <w:p w14:paraId="1CA98F69"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2FEF73B5" w14:textId="77777777" w:rsidR="009649F4" w:rsidRPr="00FF5F72" w:rsidRDefault="009649F4" w:rsidP="009649F4">
      <w:pPr>
        <w:contextualSpacing/>
        <w:rPr>
          <w:color w:val="A6A6A6" w:themeColor="background1" w:themeShade="A6"/>
        </w:rPr>
      </w:pPr>
    </w:p>
    <w:p w14:paraId="1036A1F3" w14:textId="77777777" w:rsidR="009649F4" w:rsidRDefault="009649F4" w:rsidP="009649F4">
      <w:pPr>
        <w:pStyle w:val="Heading4"/>
        <w:numPr>
          <w:ilvl w:val="3"/>
          <w:numId w:val="4"/>
        </w:numPr>
      </w:pPr>
      <w:r>
        <w:t>Sequence Diagrams</w:t>
      </w:r>
    </w:p>
    <w:p w14:paraId="1AEFADCA" w14:textId="77777777" w:rsidR="00987D84" w:rsidRPr="00EB7D77" w:rsidRDefault="00987D84" w:rsidP="00EB7D77">
      <w:pPr>
        <w:rPr>
          <w:rStyle w:val="SubtleEmphasis"/>
          <w:i w:val="0"/>
          <w:iCs w:val="0"/>
          <w:color w:val="auto"/>
          <w:highlight w:val="green"/>
        </w:rPr>
      </w:pPr>
    </w:p>
    <w:p w14:paraId="77EACEEF"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06119BA4" w14:textId="77777777" w:rsidR="00987D84" w:rsidRDefault="00987D84" w:rsidP="00987D84"/>
    <w:p w14:paraId="6C8C9CF2" w14:textId="77777777" w:rsidR="009649F4" w:rsidRDefault="009649F4" w:rsidP="009649F4"/>
    <w:p w14:paraId="696DDCDC" w14:textId="77777777" w:rsidR="009649F4" w:rsidRDefault="009649F4" w:rsidP="009649F4">
      <w:pPr>
        <w:pStyle w:val="Heading4"/>
        <w:numPr>
          <w:ilvl w:val="3"/>
          <w:numId w:val="4"/>
        </w:numPr>
      </w:pPr>
      <w:r>
        <w:t>Decision Tables</w:t>
      </w:r>
    </w:p>
    <w:p w14:paraId="36BEC1F5" w14:textId="77777777" w:rsidR="009649F4" w:rsidRDefault="009649F4" w:rsidP="009649F4"/>
    <w:p w14:paraId="4F23AC45" w14:textId="77777777" w:rsidR="00F15706" w:rsidRDefault="00DA0800" w:rsidP="00822913">
      <w:pPr>
        <w:pStyle w:val="Heading3"/>
      </w:pPr>
      <w:r>
        <w:t>Function Requirements</w:t>
      </w:r>
    </w:p>
    <w:p w14:paraId="2694ABDC" w14:textId="77777777" w:rsidR="00F15706" w:rsidRDefault="00F15706" w:rsidP="00783BCF">
      <w:pPr>
        <w:pStyle w:val="Heading4"/>
      </w:pPr>
      <w:r>
        <w:t>Functional Requirements</w:t>
      </w:r>
    </w:p>
    <w:p w14:paraId="3091D3C4" w14:textId="77777777" w:rsidR="006E54B3" w:rsidRDefault="00F15706" w:rsidP="006E54B3">
      <w:pPr>
        <w:pStyle w:val="Heading5"/>
      </w:pPr>
      <w:r>
        <w:t>Normal Operation</w:t>
      </w:r>
    </w:p>
    <w:p w14:paraId="6575CC8F" w14:textId="77777777" w:rsidR="005961D3" w:rsidRDefault="005961D3" w:rsidP="00BB6A63"/>
    <w:p w14:paraId="7335794A" w14:textId="77777777" w:rsidR="005961D3" w:rsidRDefault="005961D3" w:rsidP="005961D3">
      <w:pPr>
        <w:rPr>
          <w:color w:val="A6A6A6" w:themeColor="background1" w:themeShade="A6"/>
        </w:rPr>
      </w:pPr>
      <w:r>
        <w:rPr>
          <w:color w:val="A6A6A6" w:themeColor="background1" w:themeShade="A6"/>
        </w:rPr>
        <w:t>No Normal Operation Requirements specified.</w:t>
      </w:r>
    </w:p>
    <w:p w14:paraId="657B08F0" w14:textId="77777777" w:rsidR="00F15706" w:rsidRDefault="00F15706" w:rsidP="00783BCF">
      <w:pPr>
        <w:pStyle w:val="Heading5"/>
      </w:pPr>
      <w:r>
        <w:t>Error Handling</w:t>
      </w:r>
    </w:p>
    <w:p w14:paraId="3C12BF2C" w14:textId="77777777" w:rsidR="005961D3" w:rsidRDefault="005961D3" w:rsidP="00BB6A63"/>
    <w:p w14:paraId="363CC89C" w14:textId="77777777" w:rsidR="005961D3" w:rsidRDefault="005961D3" w:rsidP="005961D3">
      <w:pPr>
        <w:rPr>
          <w:color w:val="A6A6A6" w:themeColor="background1" w:themeShade="A6"/>
        </w:rPr>
      </w:pPr>
      <w:r>
        <w:rPr>
          <w:color w:val="A6A6A6" w:themeColor="background1" w:themeShade="A6"/>
        </w:rPr>
        <w:t>No Error Handling Requirements specified.</w:t>
      </w:r>
    </w:p>
    <w:p w14:paraId="54E8E967" w14:textId="77777777" w:rsidR="00DD7D94" w:rsidRDefault="00DD7D94" w:rsidP="00DD7D94">
      <w:pPr>
        <w:pStyle w:val="Heading4"/>
      </w:pPr>
      <w:r>
        <w:t>Non-Functional Requirements</w:t>
      </w:r>
    </w:p>
    <w:p w14:paraId="064F015E" w14:textId="77777777" w:rsidR="005961D3" w:rsidRDefault="005961D3" w:rsidP="00BB6A63"/>
    <w:p w14:paraId="1FF42AAC" w14:textId="77777777" w:rsidR="005961D3" w:rsidRDefault="005961D3" w:rsidP="005961D3">
      <w:pPr>
        <w:rPr>
          <w:color w:val="A6A6A6" w:themeColor="background1" w:themeShade="A6"/>
        </w:rPr>
      </w:pPr>
      <w:r>
        <w:rPr>
          <w:color w:val="A6A6A6" w:themeColor="background1" w:themeShade="A6"/>
        </w:rPr>
        <w:t>No Non-Functional Requirements specified.</w:t>
      </w:r>
    </w:p>
    <w:p w14:paraId="7515D2CF" w14:textId="77777777" w:rsidR="00DF462B" w:rsidRDefault="00427220" w:rsidP="00DF462B">
      <w:pPr>
        <w:pStyle w:val="Heading4"/>
      </w:pPr>
      <w:r>
        <w:t>Functional</w:t>
      </w:r>
      <w:r w:rsidR="00DF462B">
        <w:t xml:space="preserve"> Safety Requirements</w:t>
      </w:r>
    </w:p>
    <w:p w14:paraId="61455698" w14:textId="77777777" w:rsidR="00DF462B" w:rsidRDefault="00DF462B" w:rsidP="00DF462B">
      <w:pPr>
        <w:rPr>
          <w:highlight w:val="yellow"/>
        </w:rPr>
      </w:pPr>
    </w:p>
    <w:p w14:paraId="3C17E7C0"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C22851E" w14:textId="77777777" w:rsidR="00DD7D94" w:rsidRDefault="00DD7D94" w:rsidP="00DD7D94">
      <w:pPr>
        <w:pStyle w:val="Heading4"/>
      </w:pPr>
      <w:r>
        <w:lastRenderedPageBreak/>
        <w:t>Other Requirements</w:t>
      </w:r>
    </w:p>
    <w:p w14:paraId="5359BDF8" w14:textId="77777777" w:rsidR="00DD7D94" w:rsidRDefault="00DD7D94" w:rsidP="00DD7D94">
      <w:pPr>
        <w:pStyle w:val="Heading5"/>
      </w:pPr>
      <w:r>
        <w:t>Design Requirements</w:t>
      </w:r>
    </w:p>
    <w:p w14:paraId="34D9A67D" w14:textId="77777777" w:rsidR="005961D3" w:rsidRDefault="005961D3" w:rsidP="00CA4A62"/>
    <w:p w14:paraId="1CD4E99F" w14:textId="77777777" w:rsidR="005961D3" w:rsidRDefault="005961D3" w:rsidP="005961D3">
      <w:pPr>
        <w:rPr>
          <w:color w:val="A6A6A6" w:themeColor="background1" w:themeShade="A6"/>
        </w:rPr>
      </w:pPr>
      <w:r>
        <w:rPr>
          <w:color w:val="A6A6A6" w:themeColor="background1" w:themeShade="A6"/>
        </w:rPr>
        <w:t>No Design Requirements specified.</w:t>
      </w:r>
    </w:p>
    <w:p w14:paraId="2F1334EE" w14:textId="77777777" w:rsidR="00CA4A62" w:rsidRDefault="00CA4A62" w:rsidP="00CA4A62">
      <w:pPr>
        <w:pStyle w:val="Heading4"/>
      </w:pPr>
      <w:r>
        <w:t>Uncategorized Requirements</w:t>
      </w:r>
    </w:p>
    <w:p w14:paraId="0EE262D5" w14:textId="77777777" w:rsidR="005961D3" w:rsidRDefault="005961D3" w:rsidP="00CA4A62"/>
    <w:p w14:paraId="1DF64D16" w14:textId="77777777" w:rsidR="001F5E54" w:rsidRPr="0017445F" w:rsidRDefault="006E25A5" w:rsidP="001F5E54">
      <w:pPr>
        <w:pStyle w:val="RERequirement"/>
        <w:shd w:val="clear" w:color="auto" w:fill="F2F2F2" w:themeFill="background1" w:themeFillShade="F2"/>
      </w:pPr>
      <w:r>
        <w:t>R_Sent_App_8</w:t>
      </w:r>
      <w:r w:rsidR="00AE04B0">
        <w:t xml:space="preserve"> Stream - Select View</w:t>
      </w:r>
    </w:p>
    <w:p w14:paraId="0CF81851" w14:textId="77777777" w:rsidR="001F5E54" w:rsidRDefault="00AE04B0" w:rsidP="001F5E54">
      <w:pPr>
        <w:rPr>
          <w:rFonts w:cs="Arial"/>
        </w:rPr>
      </w:pPr>
      <w:r>
        <w:rPr>
          <w:rFonts w:cs="Arial"/>
        </w:rPr>
        <w:t>At anytime, the Ford Pass Application shall allow user to request video streaming from an available vehicle camera views.</w:t>
      </w:r>
    </w:p>
    <w:p w14:paraId="24C98E4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5BBFC1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65069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R_Sent_App_8</w:t>
            </w:r>
          </w:p>
        </w:tc>
      </w:tr>
      <w:tr w:rsidR="001F5E54" w:rsidRPr="00FD127C" w14:paraId="75B6CD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C3FC7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BA2F5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allows user to select a view to watch the video</w:t>
            </w:r>
          </w:p>
        </w:tc>
      </w:tr>
      <w:tr w:rsidR="001F5E54" w:rsidRPr="00FD127C" w14:paraId="05CB3D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FAAB9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94C80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2D3FA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F7550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86F0E3" w14:textId="77777777" w:rsidR="00E77D14" w:rsidRDefault="00E77D14"/>
        </w:tc>
      </w:tr>
      <w:tr w:rsidR="001F5E54" w:rsidRPr="00FD127C" w14:paraId="7CF044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4759C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4B68A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FAAE3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F9CB13" w14:textId="77777777" w:rsidR="00E77D14" w:rsidRDefault="00E77D14"/>
        </w:tc>
      </w:tr>
      <w:tr w:rsidR="001F5E54" w:rsidRPr="00FD127C" w14:paraId="4CA2A6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5E58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C41EE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2E78E10" wp14:editId="0841AD0B">
                  <wp:extent cx="152400" cy="152400"/>
                  <wp:effectExtent l="0" t="0" r="0" b="0"/>
                  <wp:docPr id="198"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R_F_Sentinel_00021 Live Video Stream - Select View</w:t>
            </w:r>
          </w:p>
          <w:p w14:paraId="05E14A4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A983F6F" wp14:editId="1DC67E40">
                  <wp:extent cx="152400" cy="152400"/>
                  <wp:effectExtent l="0" t="0" r="0" b="0"/>
                  <wp:docPr id="200" name="Picture 313863185.jpg" descr="313863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313863185.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R_F_Sentinel_00022 Stream - Select View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EA28A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277439" w14:textId="77777777" w:rsidR="00E77D14" w:rsidRDefault="00E77D14"/>
        </w:tc>
      </w:tr>
      <w:tr w:rsidR="001F5E54" w:rsidRPr="00FD127C" w14:paraId="722590D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E6804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D43AA0"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D9D84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49FE13"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A4C4D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1F5C51" w14:textId="77777777" w:rsidR="00E77D14" w:rsidRDefault="00E77D14"/>
        </w:tc>
      </w:tr>
      <w:tr w:rsidR="001F5E54" w:rsidRPr="00FD127C" w14:paraId="2608882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31E32B" w14:textId="77777777" w:rsidR="001F5E54" w:rsidRPr="00FD127C" w:rsidRDefault="0052661D" w:rsidP="00A84EEF">
            <w:pPr>
              <w:rPr>
                <w:rFonts w:cs="Arial"/>
                <w:bCs/>
                <w:color w:val="808080" w:themeColor="background1" w:themeShade="80"/>
                <w:sz w:val="16"/>
                <w:szCs w:val="14"/>
              </w:rPr>
            </w:pPr>
            <w:hyperlink r:id="rId4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E4AD7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E01EB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05B7F35" w14:textId="77777777" w:rsidR="000D7866" w:rsidRPr="00E47D48" w:rsidRDefault="000D7866" w:rsidP="00E47D48">
      <w:pPr>
        <w:rPr>
          <w:color w:val="FF0000"/>
        </w:rPr>
      </w:pPr>
    </w:p>
    <w:p w14:paraId="412BDB96" w14:textId="77777777" w:rsidR="009C1EEC" w:rsidRDefault="000D732E" w:rsidP="0061324D">
      <w:pPr>
        <w:pStyle w:val="Heading2"/>
        <w:numPr>
          <w:ilvl w:val="1"/>
          <w:numId w:val="4"/>
        </w:numPr>
      </w:pPr>
      <w:r>
        <w:t xml:space="preserve">Logical Function </w:t>
      </w:r>
      <w:r>
        <w:rPr>
          <w:noProof/>
        </w:rPr>
        <w:drawing>
          <wp:inline distT="0" distB="0" distL="0" distR="0" wp14:anchorId="62E62E3F" wp14:editId="33890E4A">
            <wp:extent cx="152400" cy="152400"/>
            <wp:effectExtent l="0" t="0" r="0" b="0"/>
            <wp:docPr id="202"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06" w:name="_fa0581e58387f7d84cf830f611348d8f"/>
      <w:r w:rsidR="008E73AE">
        <w:t>Send notifications, send video screen capture and records video</w:t>
      </w:r>
      <w:bookmarkEnd w:id="106"/>
    </w:p>
    <w:p w14:paraId="4A93E055" w14:textId="77777777" w:rsidR="0061785D" w:rsidRDefault="0061785D" w:rsidP="00783BCF">
      <w:pPr>
        <w:pStyle w:val="Heading3"/>
      </w:pPr>
      <w:r>
        <w:t xml:space="preserve">Function </w:t>
      </w:r>
      <w:r w:rsidR="00283752">
        <w:t>Overview</w:t>
      </w:r>
    </w:p>
    <w:p w14:paraId="26120ABA" w14:textId="77777777" w:rsidR="00427220" w:rsidRDefault="000D732E" w:rsidP="00427220">
      <w:pPr>
        <w:pStyle w:val="Heading4"/>
      </w:pPr>
      <w:r>
        <w:t xml:space="preserve">Function </w:t>
      </w:r>
      <w:r w:rsidR="00283752">
        <w:t>Description</w:t>
      </w:r>
    </w:p>
    <w:p w14:paraId="1D323FFD" w14:textId="77777777" w:rsidR="00794B45" w:rsidRDefault="00794B45" w:rsidP="009C1EEC">
      <w:pPr>
        <w:contextualSpacing/>
      </w:pPr>
    </w:p>
    <w:p w14:paraId="2BCD8C27" w14:textId="77777777" w:rsidR="00AC0C92" w:rsidRDefault="00AC0C92" w:rsidP="009C1EEC">
      <w:pPr>
        <w:contextualSpacing/>
      </w:pPr>
      <w:r>
        <w:t>Function is allocated to:</w:t>
      </w:r>
    </w:p>
    <w:p w14:paraId="07867356" w14:textId="77777777" w:rsidR="00AC0C92" w:rsidRDefault="00604AF5" w:rsidP="0061324D">
      <w:pPr>
        <w:pStyle w:val="ListParagraph"/>
        <w:numPr>
          <w:ilvl w:val="0"/>
          <w:numId w:val="13"/>
        </w:numPr>
        <w:contextualSpacing/>
      </w:pPr>
      <w:r>
        <w:rPr>
          <w:noProof/>
        </w:rPr>
        <w:drawing>
          <wp:inline distT="0" distB="0" distL="0" distR="0" wp14:anchorId="2BF5F9D6" wp14:editId="167E4F20">
            <wp:extent cx="152400" cy="152400"/>
            <wp:effectExtent l="0" t="0" r="0" b="0"/>
            <wp:docPr id="204"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Alert User of Threat Event and Video Recording via App</w:t>
      </w:r>
      <w:r>
        <w:t xml:space="preserve"> &lt;&lt;Feature&gt;&gt;</w:t>
      </w:r>
    </w:p>
    <w:p w14:paraId="4C036270" w14:textId="77777777" w:rsidR="00AC0C92" w:rsidRDefault="00604AF5" w:rsidP="0061324D">
      <w:pPr>
        <w:pStyle w:val="ListParagraph"/>
        <w:numPr>
          <w:ilvl w:val="0"/>
          <w:numId w:val="13"/>
        </w:numPr>
        <w:contextualSpacing/>
      </w:pPr>
      <w:r>
        <w:rPr>
          <w:noProof/>
        </w:rPr>
        <w:drawing>
          <wp:inline distT="0" distB="0" distL="0" distR="0" wp14:anchorId="06AE43F0" wp14:editId="66710256">
            <wp:extent cx="152400" cy="152400"/>
            <wp:effectExtent l="0" t="0" r="0" b="0"/>
            <wp:docPr id="206"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Enable/Disable of Threat Event Notifications on App</w:t>
      </w:r>
      <w:r>
        <w:t xml:space="preserve"> &lt;&lt;Feature&gt;&gt;</w:t>
      </w:r>
    </w:p>
    <w:p w14:paraId="38E4455E" w14:textId="77777777" w:rsidR="00AC0C92" w:rsidRDefault="00604AF5" w:rsidP="0061324D">
      <w:pPr>
        <w:pStyle w:val="ListParagraph"/>
        <w:numPr>
          <w:ilvl w:val="0"/>
          <w:numId w:val="13"/>
        </w:numPr>
        <w:contextualSpacing/>
      </w:pPr>
      <w:r>
        <w:rPr>
          <w:noProof/>
        </w:rPr>
        <w:drawing>
          <wp:inline distT="0" distB="0" distL="0" distR="0" wp14:anchorId="18738745" wp14:editId="2319165E">
            <wp:extent cx="152400" cy="152400"/>
            <wp:effectExtent l="0" t="0" r="0" b="0"/>
            <wp:docPr id="208"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Arm Sentinel Monitoring and Decide if Notification Required</w:t>
      </w:r>
      <w:r>
        <w:t xml:space="preserve"> &lt;&lt;Feature&gt;&gt;</w:t>
      </w:r>
    </w:p>
    <w:p w14:paraId="28460975" w14:textId="77777777" w:rsidR="00AC0C92" w:rsidRDefault="00604AF5" w:rsidP="0061324D">
      <w:pPr>
        <w:pStyle w:val="ListParagraph"/>
        <w:numPr>
          <w:ilvl w:val="0"/>
          <w:numId w:val="13"/>
        </w:numPr>
        <w:contextualSpacing/>
      </w:pPr>
      <w:r>
        <w:rPr>
          <w:noProof/>
        </w:rPr>
        <w:drawing>
          <wp:inline distT="0" distB="0" distL="0" distR="0" wp14:anchorId="147BE5C0" wp14:editId="7029A2CE">
            <wp:extent cx="152400" cy="152400"/>
            <wp:effectExtent l="0" t="0" r="0" b="0"/>
            <wp:docPr id="210"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Check if USB is usable for Sentinel recording</w:t>
      </w:r>
      <w:r>
        <w:t xml:space="preserve"> &lt;&lt;Feature&gt;&gt;</w:t>
      </w:r>
    </w:p>
    <w:p w14:paraId="21E58CF8" w14:textId="77777777" w:rsidR="00AC0C92" w:rsidRDefault="00604AF5" w:rsidP="0061324D">
      <w:pPr>
        <w:pStyle w:val="ListParagraph"/>
        <w:numPr>
          <w:ilvl w:val="0"/>
          <w:numId w:val="13"/>
        </w:numPr>
        <w:contextualSpacing/>
      </w:pPr>
      <w:r>
        <w:rPr>
          <w:noProof/>
        </w:rPr>
        <w:drawing>
          <wp:inline distT="0" distB="0" distL="0" distR="0" wp14:anchorId="0857B18D" wp14:editId="27431350">
            <wp:extent cx="152400" cy="152400"/>
            <wp:effectExtent l="0" t="0" r="0" b="0"/>
            <wp:docPr id="212"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Control Internal Camera(s) View</w:t>
      </w:r>
      <w:r>
        <w:t xml:space="preserve"> &lt;&lt;Feature&gt;&gt;</w:t>
      </w:r>
    </w:p>
    <w:p w14:paraId="7E5DDA29" w14:textId="77777777" w:rsidR="00AC0C92" w:rsidRDefault="00604AF5" w:rsidP="0061324D">
      <w:pPr>
        <w:pStyle w:val="ListParagraph"/>
        <w:numPr>
          <w:ilvl w:val="0"/>
          <w:numId w:val="13"/>
        </w:numPr>
        <w:contextualSpacing/>
      </w:pPr>
      <w:r>
        <w:rPr>
          <w:noProof/>
        </w:rPr>
        <w:drawing>
          <wp:inline distT="0" distB="0" distL="0" distR="0" wp14:anchorId="5348BA87" wp14:editId="2828BE69">
            <wp:extent cx="152400" cy="152400"/>
            <wp:effectExtent l="0" t="0" r="0" b="0"/>
            <wp:docPr id="214"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Create and Send door ajar signal</w:t>
      </w:r>
      <w:r>
        <w:t xml:space="preserve"> &lt;&lt;Feature&gt;&gt;</w:t>
      </w:r>
    </w:p>
    <w:p w14:paraId="71874F74" w14:textId="77777777" w:rsidR="00AC0C92" w:rsidRDefault="00604AF5" w:rsidP="0061324D">
      <w:pPr>
        <w:pStyle w:val="ListParagraph"/>
        <w:numPr>
          <w:ilvl w:val="0"/>
          <w:numId w:val="13"/>
        </w:numPr>
        <w:contextualSpacing/>
      </w:pPr>
      <w:r>
        <w:rPr>
          <w:noProof/>
        </w:rPr>
        <w:drawing>
          <wp:inline distT="0" distB="0" distL="0" distR="0" wp14:anchorId="3E1D952A" wp14:editId="0FF04FFE">
            <wp:extent cx="152400" cy="152400"/>
            <wp:effectExtent l="0" t="0" r="0" b="0"/>
            <wp:docPr id="216"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Create Intruder Warning signal</w:t>
      </w:r>
      <w:r>
        <w:t xml:space="preserve"> &lt;&lt;Feature&gt;&gt;</w:t>
      </w:r>
    </w:p>
    <w:p w14:paraId="6EFFF904" w14:textId="77777777" w:rsidR="00AC0C92" w:rsidRDefault="00604AF5" w:rsidP="0061324D">
      <w:pPr>
        <w:pStyle w:val="ListParagraph"/>
        <w:numPr>
          <w:ilvl w:val="0"/>
          <w:numId w:val="13"/>
        </w:numPr>
        <w:contextualSpacing/>
      </w:pPr>
      <w:r>
        <w:rPr>
          <w:noProof/>
        </w:rPr>
        <w:drawing>
          <wp:inline distT="0" distB="0" distL="0" distR="0" wp14:anchorId="11396DB0" wp14:editId="6331A512">
            <wp:extent cx="152400" cy="152400"/>
            <wp:effectExtent l="0" t="0" r="0" b="0"/>
            <wp:docPr id="218"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Distortion Correction - Dewarping for Digital Camera</w:t>
      </w:r>
      <w:r>
        <w:t xml:space="preserve"> &lt;&lt;Feature&gt;&gt;</w:t>
      </w:r>
    </w:p>
    <w:p w14:paraId="6D011399" w14:textId="77777777" w:rsidR="00AC0C92" w:rsidRDefault="00604AF5" w:rsidP="0061324D">
      <w:pPr>
        <w:pStyle w:val="ListParagraph"/>
        <w:numPr>
          <w:ilvl w:val="0"/>
          <w:numId w:val="13"/>
        </w:numPr>
        <w:contextualSpacing/>
      </w:pPr>
      <w:r>
        <w:rPr>
          <w:noProof/>
        </w:rPr>
        <w:drawing>
          <wp:inline distT="0" distB="0" distL="0" distR="0" wp14:anchorId="02967CDC" wp14:editId="6240A4D0">
            <wp:extent cx="152400" cy="152400"/>
            <wp:effectExtent l="0" t="0" r="0" b="0"/>
            <wp:docPr id="220"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Distortion Correction - Dewarping for Internal (Analogue Output) Cameras: Cabin</w:t>
      </w:r>
      <w:r>
        <w:t xml:space="preserve"> &lt;&lt;Feature&gt;&gt;</w:t>
      </w:r>
    </w:p>
    <w:p w14:paraId="5D59CC3E" w14:textId="77777777" w:rsidR="00AC0C92" w:rsidRDefault="00604AF5" w:rsidP="0061324D">
      <w:pPr>
        <w:pStyle w:val="ListParagraph"/>
        <w:numPr>
          <w:ilvl w:val="0"/>
          <w:numId w:val="13"/>
        </w:numPr>
        <w:contextualSpacing/>
      </w:pPr>
      <w:r>
        <w:rPr>
          <w:noProof/>
        </w:rPr>
        <w:drawing>
          <wp:inline distT="0" distB="0" distL="0" distR="0" wp14:anchorId="64FFB5CD" wp14:editId="40EE5C14">
            <wp:extent cx="152400" cy="152400"/>
            <wp:effectExtent l="0" t="0" r="0" b="0"/>
            <wp:docPr id="222"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Distortion Correction - Dewarping for Internal (Analogue Output) Cameras: Cargo</w:t>
      </w:r>
      <w:r>
        <w:t xml:space="preserve"> &lt;&lt;Feature&gt;&gt;</w:t>
      </w:r>
    </w:p>
    <w:p w14:paraId="58FD4382" w14:textId="77777777" w:rsidR="00AC0C92" w:rsidRDefault="00604AF5" w:rsidP="0061324D">
      <w:pPr>
        <w:pStyle w:val="ListParagraph"/>
        <w:numPr>
          <w:ilvl w:val="0"/>
          <w:numId w:val="13"/>
        </w:numPr>
        <w:contextualSpacing/>
      </w:pPr>
      <w:r>
        <w:rPr>
          <w:noProof/>
        </w:rPr>
        <w:drawing>
          <wp:inline distT="0" distB="0" distL="0" distR="0" wp14:anchorId="134F469B" wp14:editId="63546BE4">
            <wp:extent cx="152400" cy="152400"/>
            <wp:effectExtent l="0" t="0" r="0" b="0"/>
            <wp:docPr id="224"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Enable Activation of  ECG Module</w:t>
      </w:r>
      <w:r>
        <w:t xml:space="preserve"> &lt;&lt;Feature&gt;&gt;</w:t>
      </w:r>
    </w:p>
    <w:p w14:paraId="0713BC07" w14:textId="77777777" w:rsidR="00AC0C92" w:rsidRDefault="00604AF5" w:rsidP="0061324D">
      <w:pPr>
        <w:pStyle w:val="ListParagraph"/>
        <w:numPr>
          <w:ilvl w:val="0"/>
          <w:numId w:val="13"/>
        </w:numPr>
        <w:contextualSpacing/>
      </w:pPr>
      <w:r>
        <w:rPr>
          <w:noProof/>
        </w:rPr>
        <w:drawing>
          <wp:inline distT="0" distB="0" distL="0" distR="0" wp14:anchorId="38BC03E3" wp14:editId="1FEDF12F">
            <wp:extent cx="152400" cy="152400"/>
            <wp:effectExtent l="0" t="0" r="0" b="0"/>
            <wp:docPr id="226"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Enable ADAS-DAT via iPDB Power Relay when Perimeter Alarm Status = Activated</w:t>
      </w:r>
      <w:r>
        <w:t xml:space="preserve"> &lt;&lt;Feature&gt;&gt;</w:t>
      </w:r>
    </w:p>
    <w:p w14:paraId="1B211E4E" w14:textId="77777777" w:rsidR="00AC0C92" w:rsidRDefault="00604AF5" w:rsidP="0061324D">
      <w:pPr>
        <w:pStyle w:val="ListParagraph"/>
        <w:numPr>
          <w:ilvl w:val="0"/>
          <w:numId w:val="13"/>
        </w:numPr>
        <w:contextualSpacing/>
      </w:pPr>
      <w:r>
        <w:rPr>
          <w:noProof/>
        </w:rPr>
        <w:drawing>
          <wp:inline distT="0" distB="0" distL="0" distR="0" wp14:anchorId="064A6A20" wp14:editId="6FD5FD20">
            <wp:extent cx="152400" cy="152400"/>
            <wp:effectExtent l="0" t="0" r="0" b="0"/>
            <wp:docPr id="228" name="Picture -131844027.jpg" descr="-131844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3184402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Feature Sentinel Logical</w:t>
      </w:r>
      <w:r>
        <w:t xml:space="preserve"> &lt;&lt;Logical&gt;&gt;</w:t>
      </w:r>
    </w:p>
    <w:p w14:paraId="60944DEE" w14:textId="77777777" w:rsidR="00AC0C92" w:rsidRDefault="00604AF5" w:rsidP="0061324D">
      <w:pPr>
        <w:pStyle w:val="ListParagraph"/>
        <w:numPr>
          <w:ilvl w:val="0"/>
          <w:numId w:val="13"/>
        </w:numPr>
        <w:contextualSpacing/>
      </w:pPr>
      <w:r>
        <w:rPr>
          <w:noProof/>
        </w:rPr>
        <w:drawing>
          <wp:inline distT="0" distB="0" distL="0" distR="0" wp14:anchorId="7F5CBAF8" wp14:editId="237DB029">
            <wp:extent cx="152400" cy="152400"/>
            <wp:effectExtent l="0" t="0" r="0" b="0"/>
            <wp:docPr id="230"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Pass Video to TCU (WebRTC or Kinesis format)</w:t>
      </w:r>
      <w:r>
        <w:t xml:space="preserve"> &lt;&lt;Logical&gt;&gt;</w:t>
      </w:r>
    </w:p>
    <w:p w14:paraId="347E9B1F" w14:textId="77777777" w:rsidR="00AC0C92" w:rsidRDefault="00604AF5" w:rsidP="0061324D">
      <w:pPr>
        <w:pStyle w:val="ListParagraph"/>
        <w:numPr>
          <w:ilvl w:val="0"/>
          <w:numId w:val="13"/>
        </w:numPr>
        <w:contextualSpacing/>
      </w:pPr>
      <w:r>
        <w:rPr>
          <w:noProof/>
        </w:rPr>
        <w:drawing>
          <wp:inline distT="0" distB="0" distL="0" distR="0" wp14:anchorId="27DBD64F" wp14:editId="37B95E21">
            <wp:extent cx="152400" cy="152400"/>
            <wp:effectExtent l="0" t="0" r="0" b="0"/>
            <wp:docPr id="232"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 xml:space="preserve">PDB to Provide Power to ADAS/DAT </w:t>
      </w:r>
      <w:r>
        <w:t xml:space="preserve"> &lt;&lt;Logical&gt;&gt;</w:t>
      </w:r>
    </w:p>
    <w:p w14:paraId="7811D12B" w14:textId="77777777" w:rsidR="00AC0C92" w:rsidRDefault="00604AF5" w:rsidP="0061324D">
      <w:pPr>
        <w:pStyle w:val="ListParagraph"/>
        <w:numPr>
          <w:ilvl w:val="0"/>
          <w:numId w:val="13"/>
        </w:numPr>
        <w:contextualSpacing/>
      </w:pPr>
      <w:r>
        <w:rPr>
          <w:noProof/>
        </w:rPr>
        <w:drawing>
          <wp:inline distT="0" distB="0" distL="0" distR="0" wp14:anchorId="5D5CF220" wp14:editId="51C1A32B">
            <wp:extent cx="152400" cy="152400"/>
            <wp:effectExtent l="0" t="0" r="0" b="0"/>
            <wp:docPr id="234" name="Picture -131844027.jpg" descr="-131844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3184402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5E9267D0" w14:textId="77777777" w:rsidR="00AC0C92" w:rsidRDefault="00604AF5" w:rsidP="0061324D">
      <w:pPr>
        <w:pStyle w:val="ListParagraph"/>
        <w:numPr>
          <w:ilvl w:val="0"/>
          <w:numId w:val="13"/>
        </w:numPr>
        <w:contextualSpacing/>
      </w:pPr>
      <w:r>
        <w:rPr>
          <w:noProof/>
        </w:rPr>
        <w:drawing>
          <wp:inline distT="0" distB="0" distL="0" distR="0" wp14:anchorId="0C9D97E5" wp14:editId="14D8D58E">
            <wp:extent cx="152400" cy="152400"/>
            <wp:effectExtent l="0" t="0" r="0" b="0"/>
            <wp:docPr id="236"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Provide IR Lighting and Indicate Recording: Cabin</w:t>
      </w:r>
      <w:r>
        <w:t xml:space="preserve"> &lt;&lt;Logical&gt;&gt;</w:t>
      </w:r>
    </w:p>
    <w:p w14:paraId="31A586E2" w14:textId="77777777" w:rsidR="00AC0C92" w:rsidRDefault="00604AF5" w:rsidP="0061324D">
      <w:pPr>
        <w:pStyle w:val="ListParagraph"/>
        <w:numPr>
          <w:ilvl w:val="0"/>
          <w:numId w:val="13"/>
        </w:numPr>
        <w:contextualSpacing/>
      </w:pPr>
      <w:r>
        <w:rPr>
          <w:noProof/>
        </w:rPr>
        <w:drawing>
          <wp:inline distT="0" distB="0" distL="0" distR="0" wp14:anchorId="5D856640" wp14:editId="61B091E5">
            <wp:extent cx="152400" cy="152400"/>
            <wp:effectExtent l="0" t="0" r="0" b="0"/>
            <wp:docPr id="238"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Provide IR Lighting and Indicate Recording: Cargo</w:t>
      </w:r>
      <w:r>
        <w:t xml:space="preserve"> &lt;&lt;Logical&gt;&gt;</w:t>
      </w:r>
    </w:p>
    <w:p w14:paraId="36344A4B" w14:textId="77777777" w:rsidR="00AC0C92" w:rsidRDefault="00604AF5" w:rsidP="0061324D">
      <w:pPr>
        <w:pStyle w:val="ListParagraph"/>
        <w:numPr>
          <w:ilvl w:val="0"/>
          <w:numId w:val="13"/>
        </w:numPr>
        <w:contextualSpacing/>
      </w:pPr>
      <w:r>
        <w:rPr>
          <w:noProof/>
        </w:rPr>
        <w:drawing>
          <wp:inline distT="0" distB="0" distL="0" distR="0" wp14:anchorId="4DD9E691" wp14:editId="3B6F237D">
            <wp:extent cx="152400" cy="152400"/>
            <wp:effectExtent l="0" t="0" r="0" b="0"/>
            <wp:docPr id="240"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 xml:space="preserve">Provide Perimeter/CSM Alarm </w:t>
      </w:r>
      <w:r>
        <w:t xml:space="preserve"> &lt;&lt;Logical&gt;&gt;</w:t>
      </w:r>
    </w:p>
    <w:p w14:paraId="0F12EFF2" w14:textId="77777777" w:rsidR="00AC0C92" w:rsidRDefault="00604AF5" w:rsidP="0061324D">
      <w:pPr>
        <w:pStyle w:val="ListParagraph"/>
        <w:numPr>
          <w:ilvl w:val="0"/>
          <w:numId w:val="13"/>
        </w:numPr>
        <w:contextualSpacing/>
      </w:pPr>
      <w:r>
        <w:rPr>
          <w:noProof/>
        </w:rPr>
        <w:drawing>
          <wp:inline distT="0" distB="0" distL="0" distR="0" wp14:anchorId="31B151F2" wp14:editId="7AA17B17">
            <wp:extent cx="152400" cy="152400"/>
            <wp:effectExtent l="0" t="0" r="0" b="0"/>
            <wp:docPr id="242"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Provide Suitable Video Image Over Specified Viewing Area: Cabin</w:t>
      </w:r>
      <w:r>
        <w:t xml:space="preserve"> &lt;&lt;Logical&gt;&gt;</w:t>
      </w:r>
    </w:p>
    <w:p w14:paraId="648BE271" w14:textId="77777777" w:rsidR="00AC0C92" w:rsidRDefault="00604AF5" w:rsidP="0061324D">
      <w:pPr>
        <w:pStyle w:val="ListParagraph"/>
        <w:numPr>
          <w:ilvl w:val="0"/>
          <w:numId w:val="13"/>
        </w:numPr>
        <w:contextualSpacing/>
      </w:pPr>
      <w:r>
        <w:rPr>
          <w:noProof/>
        </w:rPr>
        <w:lastRenderedPageBreak/>
        <w:drawing>
          <wp:inline distT="0" distB="0" distL="0" distR="0" wp14:anchorId="1FFC1AD1" wp14:editId="259D8856">
            <wp:extent cx="152400" cy="152400"/>
            <wp:effectExtent l="0" t="0" r="0" b="0"/>
            <wp:docPr id="244"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Provide Suitable Video Image Over Specified Viewing Area: Cargo</w:t>
      </w:r>
      <w:r>
        <w:t xml:space="preserve"> &lt;&lt;Logical&gt;&gt;</w:t>
      </w:r>
    </w:p>
    <w:p w14:paraId="657AE67C" w14:textId="77777777" w:rsidR="00AC0C92" w:rsidRDefault="00604AF5" w:rsidP="0061324D">
      <w:pPr>
        <w:pStyle w:val="ListParagraph"/>
        <w:numPr>
          <w:ilvl w:val="0"/>
          <w:numId w:val="13"/>
        </w:numPr>
        <w:contextualSpacing/>
      </w:pPr>
      <w:r>
        <w:rPr>
          <w:noProof/>
        </w:rPr>
        <w:drawing>
          <wp:inline distT="0" distB="0" distL="0" distR="0" wp14:anchorId="27841EDD" wp14:editId="12A0D30A">
            <wp:extent cx="152400" cy="152400"/>
            <wp:effectExtent l="0" t="0" r="0" b="0"/>
            <wp:docPr id="246"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Provide Suitable Video Image over Specified Viewing Area: External 360 Degree Cameras</w:t>
      </w:r>
      <w:r>
        <w:t xml:space="preserve"> &lt;&lt;Logical&gt;&gt;</w:t>
      </w:r>
    </w:p>
    <w:p w14:paraId="36E9104B" w14:textId="77777777" w:rsidR="00AC0C92" w:rsidRDefault="00604AF5" w:rsidP="0061324D">
      <w:pPr>
        <w:pStyle w:val="ListParagraph"/>
        <w:numPr>
          <w:ilvl w:val="0"/>
          <w:numId w:val="13"/>
        </w:numPr>
        <w:contextualSpacing/>
      </w:pPr>
      <w:r>
        <w:rPr>
          <w:noProof/>
        </w:rPr>
        <w:drawing>
          <wp:inline distT="0" distB="0" distL="0" distR="0" wp14:anchorId="3ECCD670" wp14:editId="534B5C2E">
            <wp:extent cx="152400" cy="152400"/>
            <wp:effectExtent l="0" t="0" r="0" b="0"/>
            <wp:docPr id="248"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Request Camera Stream</w:t>
      </w:r>
      <w:r>
        <w:t xml:space="preserve"> &lt;&lt;Logical&gt;&gt;</w:t>
      </w:r>
    </w:p>
    <w:p w14:paraId="2622E0A5" w14:textId="77777777" w:rsidR="00AC0C92" w:rsidRDefault="00604AF5" w:rsidP="0061324D">
      <w:pPr>
        <w:pStyle w:val="ListParagraph"/>
        <w:numPr>
          <w:ilvl w:val="0"/>
          <w:numId w:val="13"/>
        </w:numPr>
        <w:contextualSpacing/>
      </w:pPr>
      <w:r>
        <w:rPr>
          <w:noProof/>
        </w:rPr>
        <w:drawing>
          <wp:inline distT="0" distB="0" distL="0" distR="0" wp14:anchorId="0D1C3438" wp14:editId="0E0C0437">
            <wp:extent cx="152400" cy="152400"/>
            <wp:effectExtent l="0" t="0" r="0" b="0"/>
            <wp:docPr id="250"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Send Perimeter Alarm Status to ECUs</w:t>
      </w:r>
      <w:r>
        <w:t xml:space="preserve"> &lt;&lt;Logical&gt;&gt;</w:t>
      </w:r>
    </w:p>
    <w:p w14:paraId="2310D3CA" w14:textId="77777777" w:rsidR="00AC0C92" w:rsidRDefault="00604AF5" w:rsidP="0061324D">
      <w:pPr>
        <w:pStyle w:val="ListParagraph"/>
        <w:numPr>
          <w:ilvl w:val="0"/>
          <w:numId w:val="13"/>
        </w:numPr>
        <w:contextualSpacing/>
      </w:pPr>
      <w:r>
        <w:rPr>
          <w:noProof/>
        </w:rPr>
        <w:drawing>
          <wp:inline distT="0" distB="0" distL="0" distR="0" wp14:anchorId="7E0A6A79" wp14:editId="70A3A282">
            <wp:extent cx="152400" cy="152400"/>
            <wp:effectExtent l="0" t="0" r="0" b="0"/>
            <wp:docPr id="252"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Send Video,Threat,Date/Time Data and Phoenix Only Audio to USB</w:t>
      </w:r>
      <w:r>
        <w:t xml:space="preserve"> &lt;&lt;Logical&gt;&gt;</w:t>
      </w:r>
    </w:p>
    <w:p w14:paraId="5799A88D" w14:textId="77777777" w:rsidR="00AC0C92" w:rsidRDefault="00604AF5" w:rsidP="0061324D">
      <w:pPr>
        <w:pStyle w:val="ListParagraph"/>
        <w:numPr>
          <w:ilvl w:val="0"/>
          <w:numId w:val="13"/>
        </w:numPr>
        <w:contextualSpacing/>
      </w:pPr>
      <w:r>
        <w:rPr>
          <w:noProof/>
        </w:rPr>
        <w:drawing>
          <wp:inline distT="0" distB="0" distL="0" distR="0" wp14:anchorId="509E4D7C" wp14:editId="640F7C6A">
            <wp:extent cx="152400" cy="152400"/>
            <wp:effectExtent l="0" t="0" r="0" b="0"/>
            <wp:docPr id="254" name="Picture 769738726.jpg" descr="769738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769738726.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w:t>
      </w:r>
      <w:r w:rsidR="00AC0C92">
        <w:t>Sentinel</w:t>
      </w:r>
      <w:r>
        <w:t xml:space="preserve"> &lt;&lt;Feature&gt;&gt;</w:t>
      </w:r>
    </w:p>
    <w:p w14:paraId="3CE3FD98" w14:textId="77777777" w:rsidR="00AC0C92" w:rsidRDefault="00604AF5" w:rsidP="0061324D">
      <w:pPr>
        <w:pStyle w:val="ListParagraph"/>
        <w:numPr>
          <w:ilvl w:val="0"/>
          <w:numId w:val="13"/>
        </w:numPr>
        <w:contextualSpacing/>
      </w:pPr>
      <w:r>
        <w:rPr>
          <w:noProof/>
        </w:rPr>
        <w:drawing>
          <wp:inline distT="0" distB="0" distL="0" distR="0" wp14:anchorId="4124DDB4" wp14:editId="3E5A0B25">
            <wp:extent cx="152400" cy="152400"/>
            <wp:effectExtent l="0" t="0" r="0" b="0"/>
            <wp:docPr id="256"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Signal Transmitter Receiver - To Sentinal Cloud</w:t>
      </w:r>
      <w:r>
        <w:t xml:space="preserve"> &lt;&lt;Feature&gt;&gt;</w:t>
      </w:r>
    </w:p>
    <w:p w14:paraId="118477EE" w14:textId="77777777" w:rsidR="00AC0C92" w:rsidRDefault="00604AF5" w:rsidP="0061324D">
      <w:pPr>
        <w:pStyle w:val="ListParagraph"/>
        <w:numPr>
          <w:ilvl w:val="0"/>
          <w:numId w:val="13"/>
        </w:numPr>
        <w:contextualSpacing/>
      </w:pPr>
      <w:r>
        <w:rPr>
          <w:noProof/>
        </w:rPr>
        <w:drawing>
          <wp:inline distT="0" distB="0" distL="0" distR="0" wp14:anchorId="1F6A7298" wp14:editId="51BAF720">
            <wp:extent cx="152400" cy="152400"/>
            <wp:effectExtent l="0" t="0" r="0" b="0"/>
            <wp:docPr id="258"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Switch on IR Lights for Interior Cameras: Cabin</w:t>
      </w:r>
      <w:r>
        <w:t xml:space="preserve"> &lt;&lt;Feature&gt;&gt;</w:t>
      </w:r>
    </w:p>
    <w:p w14:paraId="21F9926C" w14:textId="77777777" w:rsidR="00AC0C92" w:rsidRDefault="00604AF5" w:rsidP="0061324D">
      <w:pPr>
        <w:pStyle w:val="ListParagraph"/>
        <w:numPr>
          <w:ilvl w:val="0"/>
          <w:numId w:val="13"/>
        </w:numPr>
        <w:contextualSpacing/>
      </w:pPr>
      <w:r>
        <w:rPr>
          <w:noProof/>
        </w:rPr>
        <w:drawing>
          <wp:inline distT="0" distB="0" distL="0" distR="0" wp14:anchorId="0CA77286" wp14:editId="0EE147BD">
            <wp:extent cx="152400" cy="152400"/>
            <wp:effectExtent l="0" t="0" r="0" b="0"/>
            <wp:docPr id="260"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Switch on IR Lights for Interior Cameras: Cargo</w:t>
      </w:r>
      <w:r>
        <w:t xml:space="preserve"> &lt;&lt;Feature&gt;&gt;</w:t>
      </w:r>
    </w:p>
    <w:p w14:paraId="7E72EC1B" w14:textId="77777777" w:rsidR="00AC0C92" w:rsidRDefault="00604AF5" w:rsidP="0061324D">
      <w:pPr>
        <w:pStyle w:val="ListParagraph"/>
        <w:numPr>
          <w:ilvl w:val="0"/>
          <w:numId w:val="13"/>
        </w:numPr>
        <w:contextualSpacing/>
      </w:pPr>
      <w:r>
        <w:rPr>
          <w:noProof/>
        </w:rPr>
        <w:drawing>
          <wp:inline distT="0" distB="0" distL="0" distR="0" wp14:anchorId="7389D4F4" wp14:editId="09BB96CB">
            <wp:extent cx="152400" cy="152400"/>
            <wp:effectExtent l="0" t="0" r="0" b="0"/>
            <wp:docPr id="262"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TCU Accelerometer Analysis</w:t>
      </w:r>
      <w:r>
        <w:t xml:space="preserve"> &lt;&lt;Feature&gt;&gt;</w:t>
      </w:r>
    </w:p>
    <w:p w14:paraId="19D8D4D4" w14:textId="77777777" w:rsidR="00AC0C92" w:rsidRDefault="00604AF5" w:rsidP="0061324D">
      <w:pPr>
        <w:pStyle w:val="ListParagraph"/>
        <w:numPr>
          <w:ilvl w:val="0"/>
          <w:numId w:val="13"/>
        </w:numPr>
        <w:contextualSpacing/>
      </w:pPr>
      <w:r>
        <w:rPr>
          <w:noProof/>
        </w:rPr>
        <w:drawing>
          <wp:inline distT="0" distB="0" distL="0" distR="0" wp14:anchorId="7C94B0DA" wp14:editId="6F51837E">
            <wp:extent cx="152400" cy="152400"/>
            <wp:effectExtent l="0" t="0" r="0" b="0"/>
            <wp:docPr id="264"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Wake up required ECUs</w:t>
      </w:r>
      <w:r>
        <w:t xml:space="preserve"> &lt;&lt;Feature&gt;&gt;</w:t>
      </w:r>
    </w:p>
    <w:p w14:paraId="2E6976CC" w14:textId="77777777" w:rsidR="00AC0C92" w:rsidRDefault="00604AF5" w:rsidP="0061324D">
      <w:pPr>
        <w:pStyle w:val="ListParagraph"/>
        <w:numPr>
          <w:ilvl w:val="0"/>
          <w:numId w:val="13"/>
        </w:numPr>
        <w:contextualSpacing/>
      </w:pPr>
      <w:r>
        <w:rPr>
          <w:noProof/>
        </w:rPr>
        <w:drawing>
          <wp:inline distT="0" distB="0" distL="0" distR="0" wp14:anchorId="252E72FC" wp14:editId="01FDEAEB">
            <wp:extent cx="152400" cy="152400"/>
            <wp:effectExtent l="0" t="0" r="0" b="0"/>
            <wp:docPr id="266"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Wake up SYNC</w:t>
      </w:r>
      <w:r>
        <w:t xml:space="preserve"> &lt;&lt;Feature&gt;&gt;</w:t>
      </w:r>
    </w:p>
    <w:p w14:paraId="1EFF4947" w14:textId="77777777" w:rsidR="00794B45" w:rsidRDefault="00794B45" w:rsidP="009C1EEC">
      <w:pPr>
        <w:contextualSpacing/>
      </w:pPr>
    </w:p>
    <w:p w14:paraId="42AAE21D" w14:textId="77777777" w:rsidR="009C1EEC" w:rsidRDefault="009C1EEC" w:rsidP="009C1EEC">
      <w:pPr>
        <w:contextualSpacing/>
      </w:pPr>
      <w:r w:rsidRPr="00A554C4">
        <w:t>Send notifications, send video screen capture and records video</w:t>
      </w:r>
    </w:p>
    <w:p w14:paraId="30B14AA7" w14:textId="77777777" w:rsidR="00282E2C" w:rsidRDefault="000D732E" w:rsidP="00FD32A2">
      <w:pPr>
        <w:pStyle w:val="Heading4"/>
      </w:pPr>
      <w:r>
        <w:t xml:space="preserve">Function </w:t>
      </w:r>
      <w:r w:rsidR="00282E2C">
        <w:t>Variants</w:t>
      </w:r>
    </w:p>
    <w:p w14:paraId="1C89B386" w14:textId="77777777" w:rsidR="00282E2C" w:rsidRDefault="00282E2C" w:rsidP="00282E2C"/>
    <w:p w14:paraId="69B8E0C3"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1A343A12" w14:textId="77777777" w:rsidTr="00EB7D77">
        <w:trPr>
          <w:trHeight w:val="314"/>
        </w:trPr>
        <w:tc>
          <w:tcPr>
            <w:tcW w:w="2523" w:type="dxa"/>
            <w:shd w:val="clear" w:color="auto" w:fill="D9D9D9" w:themeFill="background1" w:themeFillShade="D9"/>
          </w:tcPr>
          <w:p w14:paraId="749384CF"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A5AEF96"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6DA62707"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AC27480" w14:textId="77777777" w:rsidTr="00EB7D77">
        <w:trPr>
          <w:trHeight w:val="198"/>
        </w:trPr>
        <w:tc>
          <w:tcPr>
            <w:tcW w:w="2523" w:type="dxa"/>
          </w:tcPr>
          <w:p w14:paraId="60A48833" w14:textId="373362C8" w:rsidR="000D732E" w:rsidRPr="00C45D3C" w:rsidRDefault="000D732E" w:rsidP="00EB7D77">
            <w:pPr>
              <w:rPr>
                <w:rFonts w:cs="Arial"/>
              </w:rPr>
            </w:pPr>
          </w:p>
        </w:tc>
        <w:tc>
          <w:tcPr>
            <w:tcW w:w="5132" w:type="dxa"/>
          </w:tcPr>
          <w:p w14:paraId="2309E731" w14:textId="77777777" w:rsidR="000D732E" w:rsidRPr="009E3B7C" w:rsidRDefault="000D732E" w:rsidP="00EB7D77">
            <w:pPr>
              <w:overflowPunct/>
              <w:autoSpaceDE/>
              <w:autoSpaceDN/>
              <w:adjustRightInd/>
              <w:textAlignment w:val="center"/>
              <w:rPr>
                <w:rFonts w:cs="Arial"/>
              </w:rPr>
            </w:pPr>
          </w:p>
        </w:tc>
        <w:tc>
          <w:tcPr>
            <w:tcW w:w="2551" w:type="dxa"/>
          </w:tcPr>
          <w:p w14:paraId="2D199DAB" w14:textId="001EC334" w:rsidR="000D732E" w:rsidRPr="005A344A" w:rsidRDefault="000D732E" w:rsidP="00EB7D77">
            <w:pPr>
              <w:rPr>
                <w:rFonts w:cs="Arial"/>
                <w:lang w:val="en-GB"/>
              </w:rPr>
            </w:pPr>
          </w:p>
        </w:tc>
      </w:tr>
    </w:tbl>
    <w:p w14:paraId="20FC2200" w14:textId="77777777" w:rsidR="000D732E" w:rsidRPr="005067FC" w:rsidRDefault="000D732E" w:rsidP="00282E2C">
      <w:pPr>
        <w:rPr>
          <w:i/>
          <w:color w:val="A6A6A6" w:themeColor="background1" w:themeShade="A6"/>
        </w:rPr>
      </w:pPr>
    </w:p>
    <w:p w14:paraId="03B12921" w14:textId="77777777" w:rsidR="00427220" w:rsidRDefault="00427220" w:rsidP="00FD32A2">
      <w:pPr>
        <w:pStyle w:val="Heading4"/>
      </w:pPr>
      <w:r>
        <w:t>Input Requirements</w:t>
      </w:r>
      <w:r w:rsidR="000D732E">
        <w:t>/Documents</w:t>
      </w:r>
    </w:p>
    <w:p w14:paraId="3E838345"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277FEB25" w14:textId="77777777" w:rsidTr="00656A21">
        <w:trPr>
          <w:trHeight w:val="20"/>
        </w:trPr>
        <w:tc>
          <w:tcPr>
            <w:tcW w:w="1561" w:type="dxa"/>
            <w:shd w:val="clear" w:color="auto" w:fill="D9D9D9" w:themeFill="background1" w:themeFillShade="D9"/>
          </w:tcPr>
          <w:p w14:paraId="564FD551"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FB769CE" w14:textId="77777777" w:rsidR="000D732E" w:rsidRDefault="000D732E" w:rsidP="00EB7D77">
            <w:pPr>
              <w:rPr>
                <w:rFonts w:ascii="Helvetica" w:hAnsi="Helvetica" w:cs="Helvetica"/>
                <w:sz w:val="16"/>
              </w:rPr>
            </w:pPr>
          </w:p>
          <w:p w14:paraId="4A62D475"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4C7D776D"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045B7229"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43372F0A" w14:textId="77777777" w:rsidR="000D732E" w:rsidRDefault="000D732E" w:rsidP="00EB7D77">
            <w:pPr>
              <w:rPr>
                <w:rFonts w:ascii="Helvetica" w:hAnsi="Helvetica" w:cs="Helvetica"/>
                <w:b/>
              </w:rPr>
            </w:pPr>
            <w:r>
              <w:rPr>
                <w:rFonts w:ascii="Helvetica" w:hAnsi="Helvetica" w:cs="Helvetica"/>
                <w:b/>
              </w:rPr>
              <w:t>Derived Requirement</w:t>
            </w:r>
          </w:p>
          <w:p w14:paraId="3714698D" w14:textId="77777777" w:rsidR="000D732E" w:rsidRDefault="000D732E" w:rsidP="00EB7D77">
            <w:pPr>
              <w:rPr>
                <w:rFonts w:ascii="Helvetica" w:hAnsi="Helvetica" w:cs="Helvetica"/>
                <w:sz w:val="16"/>
              </w:rPr>
            </w:pPr>
          </w:p>
          <w:p w14:paraId="252214AD"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70C4BD17" w14:textId="77777777" w:rsidTr="00656A21">
        <w:trPr>
          <w:trHeight w:val="20"/>
        </w:trPr>
        <w:tc>
          <w:tcPr>
            <w:tcW w:w="10211" w:type="dxa"/>
            <w:gridSpan w:val="4"/>
            <w:shd w:val="clear" w:color="auto" w:fill="F2F2F2" w:themeFill="background1" w:themeFillShade="F2"/>
          </w:tcPr>
          <w:p w14:paraId="716CAA0E"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4BA0EB98" w14:textId="77777777" w:rsidTr="00656A21">
        <w:trPr>
          <w:trHeight w:val="20"/>
        </w:trPr>
        <w:tc>
          <w:tcPr>
            <w:tcW w:w="1561" w:type="dxa"/>
          </w:tcPr>
          <w:p w14:paraId="46970BAC" w14:textId="77777777" w:rsidR="000D732E" w:rsidRPr="00D410AE" w:rsidRDefault="000D732E" w:rsidP="00EB7D77">
            <w:pPr>
              <w:rPr>
                <w:rFonts w:cs="Arial"/>
              </w:rPr>
            </w:pPr>
          </w:p>
        </w:tc>
        <w:tc>
          <w:tcPr>
            <w:tcW w:w="2694" w:type="dxa"/>
          </w:tcPr>
          <w:p w14:paraId="5A35F233" w14:textId="19DD51E7" w:rsidR="000D732E" w:rsidRPr="00D410AE" w:rsidRDefault="000D732E" w:rsidP="00EB7D77">
            <w:pPr>
              <w:rPr>
                <w:rFonts w:cs="Arial"/>
              </w:rPr>
            </w:pPr>
          </w:p>
        </w:tc>
        <w:tc>
          <w:tcPr>
            <w:tcW w:w="2694" w:type="dxa"/>
          </w:tcPr>
          <w:p w14:paraId="62997C4C" w14:textId="3587127F" w:rsidR="000D732E" w:rsidRPr="00D410AE" w:rsidRDefault="000D732E" w:rsidP="00EB7D77">
            <w:pPr>
              <w:rPr>
                <w:rFonts w:cs="Arial"/>
              </w:rPr>
            </w:pPr>
          </w:p>
        </w:tc>
        <w:tc>
          <w:tcPr>
            <w:tcW w:w="3262" w:type="dxa"/>
          </w:tcPr>
          <w:p w14:paraId="35424D6C" w14:textId="496151AC" w:rsidR="000D732E" w:rsidRDefault="000D732E" w:rsidP="00EB7D77">
            <w:pPr>
              <w:rPr>
                <w:rFonts w:cs="Arial"/>
              </w:rPr>
            </w:pPr>
          </w:p>
        </w:tc>
      </w:tr>
      <w:tr w:rsidR="000D732E" w:rsidRPr="007C20FA" w14:paraId="714AD68D" w14:textId="77777777" w:rsidTr="00656A21">
        <w:trPr>
          <w:trHeight w:val="20"/>
        </w:trPr>
        <w:tc>
          <w:tcPr>
            <w:tcW w:w="1561" w:type="dxa"/>
          </w:tcPr>
          <w:p w14:paraId="777B0B5E" w14:textId="77777777" w:rsidR="000D732E" w:rsidRPr="00D410AE" w:rsidRDefault="000D732E" w:rsidP="00EB7D77">
            <w:pPr>
              <w:rPr>
                <w:rFonts w:cs="Arial"/>
              </w:rPr>
            </w:pPr>
          </w:p>
        </w:tc>
        <w:tc>
          <w:tcPr>
            <w:tcW w:w="2694" w:type="dxa"/>
          </w:tcPr>
          <w:p w14:paraId="46701D98" w14:textId="77777777" w:rsidR="000D732E" w:rsidRDefault="000D732E" w:rsidP="00EB7D77">
            <w:pPr>
              <w:rPr>
                <w:rFonts w:cs="Arial"/>
              </w:rPr>
            </w:pPr>
          </w:p>
        </w:tc>
        <w:tc>
          <w:tcPr>
            <w:tcW w:w="2694" w:type="dxa"/>
          </w:tcPr>
          <w:p w14:paraId="562C2137" w14:textId="77777777" w:rsidR="000D732E" w:rsidRDefault="000D732E" w:rsidP="00EB7D77">
            <w:pPr>
              <w:rPr>
                <w:rFonts w:cs="Arial"/>
              </w:rPr>
            </w:pPr>
          </w:p>
        </w:tc>
        <w:tc>
          <w:tcPr>
            <w:tcW w:w="3262" w:type="dxa"/>
          </w:tcPr>
          <w:p w14:paraId="76032261" w14:textId="77777777" w:rsidR="000D732E" w:rsidRDefault="000D732E" w:rsidP="00EB7D77">
            <w:pPr>
              <w:rPr>
                <w:rFonts w:cs="Arial"/>
              </w:rPr>
            </w:pPr>
          </w:p>
        </w:tc>
      </w:tr>
      <w:tr w:rsidR="000D732E" w:rsidRPr="007C20FA" w14:paraId="628E4859" w14:textId="77777777" w:rsidTr="00656A21">
        <w:trPr>
          <w:trHeight w:val="20"/>
        </w:trPr>
        <w:tc>
          <w:tcPr>
            <w:tcW w:w="10211" w:type="dxa"/>
            <w:gridSpan w:val="4"/>
            <w:shd w:val="clear" w:color="auto" w:fill="F2F2F2" w:themeFill="background1" w:themeFillShade="F2"/>
          </w:tcPr>
          <w:p w14:paraId="5F15CE0A"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7B78909" w14:textId="77777777" w:rsidTr="00656A21">
        <w:trPr>
          <w:trHeight w:val="20"/>
        </w:trPr>
        <w:tc>
          <w:tcPr>
            <w:tcW w:w="1561" w:type="dxa"/>
          </w:tcPr>
          <w:p w14:paraId="077A5BB2" w14:textId="77777777" w:rsidR="000D732E" w:rsidRPr="00D410AE" w:rsidRDefault="000D732E" w:rsidP="00EB7D77">
            <w:pPr>
              <w:rPr>
                <w:rFonts w:cs="Arial"/>
              </w:rPr>
            </w:pPr>
          </w:p>
        </w:tc>
        <w:tc>
          <w:tcPr>
            <w:tcW w:w="2694" w:type="dxa"/>
          </w:tcPr>
          <w:p w14:paraId="7C1C7B93" w14:textId="5A9BD47F" w:rsidR="000D732E" w:rsidRPr="00D410AE" w:rsidRDefault="000D732E" w:rsidP="00EB7D77">
            <w:pPr>
              <w:rPr>
                <w:rFonts w:cs="Arial"/>
              </w:rPr>
            </w:pPr>
          </w:p>
        </w:tc>
        <w:tc>
          <w:tcPr>
            <w:tcW w:w="2694" w:type="dxa"/>
          </w:tcPr>
          <w:p w14:paraId="6BBDB448" w14:textId="77777777" w:rsidR="000D732E" w:rsidRPr="00D410AE" w:rsidRDefault="000D732E" w:rsidP="00EB7D77">
            <w:pPr>
              <w:rPr>
                <w:rFonts w:cs="Arial"/>
              </w:rPr>
            </w:pPr>
          </w:p>
        </w:tc>
        <w:tc>
          <w:tcPr>
            <w:tcW w:w="3262" w:type="dxa"/>
          </w:tcPr>
          <w:p w14:paraId="67BA0DFD" w14:textId="77777777" w:rsidR="000D732E" w:rsidRDefault="000D732E" w:rsidP="00EB7D77">
            <w:pPr>
              <w:rPr>
                <w:rFonts w:cs="Arial"/>
              </w:rPr>
            </w:pPr>
          </w:p>
        </w:tc>
      </w:tr>
      <w:tr w:rsidR="000D732E" w:rsidRPr="007C20FA" w14:paraId="0DDA4F6A" w14:textId="77777777" w:rsidTr="00656A21">
        <w:trPr>
          <w:trHeight w:val="20"/>
        </w:trPr>
        <w:tc>
          <w:tcPr>
            <w:tcW w:w="1561" w:type="dxa"/>
          </w:tcPr>
          <w:p w14:paraId="07110E37" w14:textId="77777777" w:rsidR="000D732E" w:rsidRDefault="000D732E" w:rsidP="00EB7D77">
            <w:pPr>
              <w:rPr>
                <w:rFonts w:cs="Arial"/>
              </w:rPr>
            </w:pPr>
          </w:p>
        </w:tc>
        <w:tc>
          <w:tcPr>
            <w:tcW w:w="2694" w:type="dxa"/>
          </w:tcPr>
          <w:p w14:paraId="345B15B2" w14:textId="77777777" w:rsidR="000D732E" w:rsidRDefault="000D732E" w:rsidP="00EB7D77">
            <w:pPr>
              <w:rPr>
                <w:rFonts w:cs="Arial"/>
              </w:rPr>
            </w:pPr>
          </w:p>
        </w:tc>
        <w:tc>
          <w:tcPr>
            <w:tcW w:w="2694" w:type="dxa"/>
          </w:tcPr>
          <w:p w14:paraId="255C0C9B" w14:textId="77777777" w:rsidR="000D732E" w:rsidRDefault="000D732E" w:rsidP="00EB7D77">
            <w:pPr>
              <w:rPr>
                <w:rFonts w:cs="Arial"/>
              </w:rPr>
            </w:pPr>
          </w:p>
        </w:tc>
        <w:tc>
          <w:tcPr>
            <w:tcW w:w="3262" w:type="dxa"/>
          </w:tcPr>
          <w:p w14:paraId="575C5FF6" w14:textId="77777777" w:rsidR="000D732E" w:rsidRDefault="000D732E" w:rsidP="00EB7D77">
            <w:pPr>
              <w:rPr>
                <w:rFonts w:cs="Arial"/>
              </w:rPr>
            </w:pPr>
          </w:p>
        </w:tc>
      </w:tr>
      <w:tr w:rsidR="000D732E" w:rsidRPr="007C20FA" w14:paraId="3187708C" w14:textId="77777777" w:rsidTr="00656A21">
        <w:trPr>
          <w:trHeight w:val="20"/>
        </w:trPr>
        <w:tc>
          <w:tcPr>
            <w:tcW w:w="10211" w:type="dxa"/>
            <w:gridSpan w:val="4"/>
            <w:shd w:val="clear" w:color="auto" w:fill="F2F2F2" w:themeFill="background1" w:themeFillShade="F2"/>
          </w:tcPr>
          <w:p w14:paraId="0B255054"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66A177FE" w14:textId="77777777" w:rsidTr="00656A21">
        <w:trPr>
          <w:trHeight w:val="20"/>
        </w:trPr>
        <w:tc>
          <w:tcPr>
            <w:tcW w:w="1561" w:type="dxa"/>
          </w:tcPr>
          <w:p w14:paraId="33F57005" w14:textId="77777777" w:rsidR="000D732E" w:rsidRPr="00D410AE" w:rsidRDefault="000D732E" w:rsidP="00EB7D77">
            <w:pPr>
              <w:rPr>
                <w:rFonts w:cs="Arial"/>
              </w:rPr>
            </w:pPr>
          </w:p>
        </w:tc>
        <w:tc>
          <w:tcPr>
            <w:tcW w:w="2694" w:type="dxa"/>
          </w:tcPr>
          <w:p w14:paraId="69D73C64" w14:textId="77777777" w:rsidR="000D732E" w:rsidRPr="00D410AE" w:rsidRDefault="000D732E" w:rsidP="00EB7D77">
            <w:pPr>
              <w:rPr>
                <w:rFonts w:cs="Arial"/>
              </w:rPr>
            </w:pPr>
          </w:p>
        </w:tc>
        <w:tc>
          <w:tcPr>
            <w:tcW w:w="2694" w:type="dxa"/>
          </w:tcPr>
          <w:p w14:paraId="0134BA99" w14:textId="77777777" w:rsidR="000D732E" w:rsidRPr="00D410AE" w:rsidRDefault="000D732E" w:rsidP="00EB7D77">
            <w:pPr>
              <w:rPr>
                <w:rFonts w:cs="Arial"/>
              </w:rPr>
            </w:pPr>
          </w:p>
        </w:tc>
        <w:tc>
          <w:tcPr>
            <w:tcW w:w="3262" w:type="dxa"/>
          </w:tcPr>
          <w:p w14:paraId="5EE73322" w14:textId="77777777" w:rsidR="000D732E" w:rsidRPr="00D410AE" w:rsidRDefault="000D732E" w:rsidP="00EB7D77">
            <w:pPr>
              <w:rPr>
                <w:rFonts w:cs="Arial"/>
              </w:rPr>
            </w:pPr>
          </w:p>
        </w:tc>
      </w:tr>
      <w:tr w:rsidR="000D732E" w:rsidRPr="007C20FA" w14:paraId="1EF60F50" w14:textId="77777777" w:rsidTr="00656A21">
        <w:trPr>
          <w:trHeight w:val="20"/>
        </w:trPr>
        <w:tc>
          <w:tcPr>
            <w:tcW w:w="10211" w:type="dxa"/>
            <w:gridSpan w:val="4"/>
            <w:shd w:val="clear" w:color="auto" w:fill="F2F2F2" w:themeFill="background1" w:themeFillShade="F2"/>
          </w:tcPr>
          <w:p w14:paraId="5B852C01"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69814649" w14:textId="77777777" w:rsidTr="00656A21">
        <w:trPr>
          <w:trHeight w:val="20"/>
        </w:trPr>
        <w:tc>
          <w:tcPr>
            <w:tcW w:w="1561" w:type="dxa"/>
          </w:tcPr>
          <w:p w14:paraId="60B62795" w14:textId="77777777" w:rsidR="000D732E" w:rsidRPr="00D410AE" w:rsidRDefault="000D732E" w:rsidP="00EB7D77">
            <w:pPr>
              <w:rPr>
                <w:rFonts w:cs="Arial"/>
              </w:rPr>
            </w:pPr>
          </w:p>
        </w:tc>
        <w:tc>
          <w:tcPr>
            <w:tcW w:w="2694" w:type="dxa"/>
          </w:tcPr>
          <w:p w14:paraId="47196FD2" w14:textId="77777777" w:rsidR="000D732E" w:rsidRPr="00D410AE" w:rsidRDefault="000D732E" w:rsidP="00EB7D77">
            <w:pPr>
              <w:rPr>
                <w:rFonts w:cs="Arial"/>
              </w:rPr>
            </w:pPr>
          </w:p>
        </w:tc>
        <w:tc>
          <w:tcPr>
            <w:tcW w:w="2694" w:type="dxa"/>
          </w:tcPr>
          <w:p w14:paraId="35E3AC52" w14:textId="77777777" w:rsidR="000D732E" w:rsidRPr="00D410AE" w:rsidRDefault="000D732E" w:rsidP="00EB7D77">
            <w:pPr>
              <w:rPr>
                <w:rFonts w:cs="Arial"/>
              </w:rPr>
            </w:pPr>
          </w:p>
        </w:tc>
        <w:tc>
          <w:tcPr>
            <w:tcW w:w="3262" w:type="dxa"/>
          </w:tcPr>
          <w:p w14:paraId="7A56A83E" w14:textId="77777777" w:rsidR="000D732E" w:rsidRPr="00D410AE" w:rsidRDefault="000D732E" w:rsidP="00EB7D77">
            <w:pPr>
              <w:rPr>
                <w:rFonts w:cs="Arial"/>
              </w:rPr>
            </w:pPr>
          </w:p>
        </w:tc>
      </w:tr>
      <w:tr w:rsidR="000D732E" w:rsidRPr="007C20FA" w14:paraId="7F9208EE" w14:textId="77777777" w:rsidTr="00656A21">
        <w:trPr>
          <w:trHeight w:val="20"/>
        </w:trPr>
        <w:tc>
          <w:tcPr>
            <w:tcW w:w="10211" w:type="dxa"/>
            <w:gridSpan w:val="4"/>
            <w:shd w:val="clear" w:color="auto" w:fill="F2F2F2" w:themeFill="background1" w:themeFillShade="F2"/>
          </w:tcPr>
          <w:p w14:paraId="1F7250CA"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634A4BC9" w14:textId="77777777" w:rsidTr="00656A21">
        <w:trPr>
          <w:trHeight w:val="20"/>
        </w:trPr>
        <w:tc>
          <w:tcPr>
            <w:tcW w:w="1561" w:type="dxa"/>
          </w:tcPr>
          <w:p w14:paraId="206D9177" w14:textId="77777777" w:rsidR="000D732E" w:rsidRPr="00D410AE" w:rsidRDefault="000D732E" w:rsidP="00EB7D77">
            <w:pPr>
              <w:rPr>
                <w:rFonts w:cs="Arial"/>
              </w:rPr>
            </w:pPr>
          </w:p>
        </w:tc>
        <w:tc>
          <w:tcPr>
            <w:tcW w:w="2694" w:type="dxa"/>
          </w:tcPr>
          <w:p w14:paraId="26725793" w14:textId="77777777" w:rsidR="000D732E" w:rsidRDefault="000D732E" w:rsidP="00EB7D77">
            <w:pPr>
              <w:rPr>
                <w:rFonts w:cs="Arial"/>
              </w:rPr>
            </w:pPr>
          </w:p>
        </w:tc>
        <w:tc>
          <w:tcPr>
            <w:tcW w:w="2694" w:type="dxa"/>
          </w:tcPr>
          <w:p w14:paraId="0B9677F9" w14:textId="77777777" w:rsidR="000D732E" w:rsidRPr="00D410AE" w:rsidRDefault="000D732E" w:rsidP="00EB7D77">
            <w:pPr>
              <w:rPr>
                <w:rFonts w:cs="Arial"/>
              </w:rPr>
            </w:pPr>
          </w:p>
        </w:tc>
        <w:tc>
          <w:tcPr>
            <w:tcW w:w="3262" w:type="dxa"/>
          </w:tcPr>
          <w:p w14:paraId="26854F92" w14:textId="77777777" w:rsidR="000D732E" w:rsidRPr="00D410AE" w:rsidRDefault="000D732E" w:rsidP="00EB7D77">
            <w:pPr>
              <w:rPr>
                <w:rFonts w:cs="Arial"/>
              </w:rPr>
            </w:pPr>
          </w:p>
        </w:tc>
      </w:tr>
      <w:tr w:rsidR="00656A21" w:rsidRPr="007C20FA" w14:paraId="1421FFE1" w14:textId="77777777" w:rsidTr="00656A21">
        <w:trPr>
          <w:trHeight w:val="20"/>
        </w:trPr>
        <w:tc>
          <w:tcPr>
            <w:tcW w:w="1561" w:type="dxa"/>
          </w:tcPr>
          <w:p w14:paraId="344A3D41" w14:textId="77777777" w:rsidR="00656A21" w:rsidRPr="00D410AE" w:rsidRDefault="00656A21" w:rsidP="00EB7D77">
            <w:pPr>
              <w:rPr>
                <w:rFonts w:cs="Arial"/>
              </w:rPr>
            </w:pPr>
          </w:p>
        </w:tc>
        <w:tc>
          <w:tcPr>
            <w:tcW w:w="2694" w:type="dxa"/>
          </w:tcPr>
          <w:p w14:paraId="1F1CBB49" w14:textId="77777777" w:rsidR="00656A21" w:rsidRDefault="00656A21" w:rsidP="00EB7D77">
            <w:pPr>
              <w:rPr>
                <w:rFonts w:cs="Arial"/>
              </w:rPr>
            </w:pPr>
          </w:p>
        </w:tc>
        <w:tc>
          <w:tcPr>
            <w:tcW w:w="2694" w:type="dxa"/>
          </w:tcPr>
          <w:p w14:paraId="2C499CBD" w14:textId="77777777" w:rsidR="00656A21" w:rsidRPr="00D410AE" w:rsidRDefault="00656A21" w:rsidP="00EB7D77">
            <w:pPr>
              <w:rPr>
                <w:rFonts w:cs="Arial"/>
              </w:rPr>
            </w:pPr>
          </w:p>
        </w:tc>
        <w:tc>
          <w:tcPr>
            <w:tcW w:w="3262" w:type="dxa"/>
          </w:tcPr>
          <w:p w14:paraId="1F0EC180" w14:textId="77777777" w:rsidR="00656A21" w:rsidRPr="00D410AE" w:rsidRDefault="00656A21" w:rsidP="00EB7D77">
            <w:pPr>
              <w:rPr>
                <w:rFonts w:cs="Arial"/>
              </w:rPr>
            </w:pPr>
          </w:p>
        </w:tc>
      </w:tr>
    </w:tbl>
    <w:p w14:paraId="77620CF0"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079747DB" w14:textId="77777777" w:rsidR="000D732E" w:rsidRPr="005067FC" w:rsidRDefault="000D732E" w:rsidP="00427220">
      <w:pPr>
        <w:rPr>
          <w:i/>
          <w:color w:val="A6A6A6" w:themeColor="background1" w:themeShade="A6"/>
        </w:rPr>
      </w:pPr>
    </w:p>
    <w:p w14:paraId="51AC48FE" w14:textId="77777777" w:rsidR="00427220" w:rsidRDefault="00427220" w:rsidP="00427220">
      <w:pPr>
        <w:pStyle w:val="Heading4"/>
      </w:pPr>
      <w:r>
        <w:t>Assumptions</w:t>
      </w:r>
    </w:p>
    <w:p w14:paraId="59790719" w14:textId="77777777" w:rsidR="00A92B2F" w:rsidRDefault="00A92B2F" w:rsidP="00A92B2F"/>
    <w:p w14:paraId="13122739"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A7760B7" w14:textId="77777777" w:rsidR="00C0442C" w:rsidRDefault="00C0442C" w:rsidP="00A92B2F"/>
    <w:p w14:paraId="10C6305D" w14:textId="77777777" w:rsidR="00F15706" w:rsidRDefault="00E60B64" w:rsidP="00783BCF">
      <w:pPr>
        <w:pStyle w:val="Heading3"/>
      </w:pPr>
      <w:r>
        <w:t>Function Scope</w:t>
      </w:r>
    </w:p>
    <w:p w14:paraId="1E3A1822" w14:textId="77777777" w:rsidR="00055646" w:rsidRPr="00A43B48" w:rsidRDefault="00055646" w:rsidP="00306D37">
      <w:pPr>
        <w:contextualSpacing/>
      </w:pPr>
    </w:p>
    <w:p w14:paraId="35BC9A9B" w14:textId="77777777" w:rsidR="00306D37" w:rsidRDefault="00306D37" w:rsidP="00306D37">
      <w:pPr>
        <w:contextualSpacing/>
      </w:pPr>
      <w:r>
        <w:lastRenderedPageBreak/>
        <w:t xml:space="preserve">The </w:t>
      </w:r>
      <w:r>
        <w:rPr>
          <w:noProof/>
        </w:rPr>
        <w:drawing>
          <wp:inline distT="0" distB="0" distL="0" distR="0" wp14:anchorId="0529E3C9" wp14:editId="33144228">
            <wp:extent cx="152400" cy="152400"/>
            <wp:effectExtent l="0" t="0" r="0" b="0"/>
            <wp:docPr id="268"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Send notifications, send video screen capture and records video</w:t>
      </w:r>
      <w:r w:rsidR="0004480F">
        <w:rPr>
          <w:b/>
        </w:rPr>
        <w:t>”</w:t>
      </w:r>
      <w:r>
        <w:t xml:space="preserve"> f</w:t>
      </w:r>
      <w:r w:rsidR="00294100">
        <w:t>unction is called by</w:t>
      </w:r>
      <w:r>
        <w:t xml:space="preserve"> the following </w:t>
      </w:r>
      <w:r w:rsidR="00294100">
        <w:t>functions</w:t>
      </w:r>
      <w:r>
        <w:t>:</w:t>
      </w:r>
    </w:p>
    <w:p w14:paraId="1F840660" w14:textId="77777777" w:rsidR="00306D37" w:rsidRPr="00953D23" w:rsidRDefault="00306D37" w:rsidP="0061324D">
      <w:pPr>
        <w:pStyle w:val="ListParagraph"/>
        <w:numPr>
          <w:ilvl w:val="0"/>
          <w:numId w:val="12"/>
        </w:numPr>
        <w:contextualSpacing/>
      </w:pPr>
      <w:r>
        <w:rPr>
          <w:noProof/>
        </w:rPr>
        <w:drawing>
          <wp:inline distT="0" distB="0" distL="0" distR="0" wp14:anchorId="2B3AC27A" wp14:editId="084397A1">
            <wp:extent cx="152400" cy="152400"/>
            <wp:effectExtent l="0" t="0" r="0" b="0"/>
            <wp:docPr id="27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5a10e3b722d9915708d6bb5bbb85c4a" w:history="1">
        <w:r w:rsidR="00B66881">
          <w:rPr>
            <w:rStyle w:val="Hyperlink"/>
          </w:rPr>
          <w:t>Be notified of intrusion1</w:t>
        </w:r>
      </w:hyperlink>
      <w:r w:rsidR="0004480F">
        <w:t>”</w:t>
      </w:r>
    </w:p>
    <w:p w14:paraId="26F55117" w14:textId="77777777" w:rsidR="00393C96" w:rsidRPr="00393C96" w:rsidRDefault="00393C96" w:rsidP="00306D37">
      <w:pPr>
        <w:contextualSpacing/>
      </w:pPr>
    </w:p>
    <w:p w14:paraId="2C34AC62" w14:textId="77777777" w:rsidR="001A755C" w:rsidRDefault="001A755C" w:rsidP="00306D37"/>
    <w:p w14:paraId="7BC5FAF3" w14:textId="77777777" w:rsidR="00294100" w:rsidRDefault="00294100" w:rsidP="00294100">
      <w:pPr>
        <w:jc w:val="center"/>
      </w:pPr>
      <w:r>
        <w:rPr>
          <w:noProof/>
        </w:rPr>
        <w:drawing>
          <wp:inline distT="0" distB="0" distL="0" distR="0" wp14:anchorId="241CBA65" wp14:editId="7D2767AD">
            <wp:extent cx="6466205" cy="4515305"/>
            <wp:effectExtent l="0" t="0" r="0" b="0"/>
            <wp:docPr id="272" name="Picture 1161884485.jpg" descr="1161884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161884485.jpg"/>
                    <pic:cNvPicPr/>
                  </pic:nvPicPr>
                  <pic:blipFill>
                    <a:blip r:embed="rId30" cstate="print"/>
                    <a:stretch>
                      <a:fillRect/>
                    </a:stretch>
                  </pic:blipFill>
                  <pic:spPr>
                    <a:xfrm>
                      <a:off x="0" y="0"/>
                      <a:ext cx="6466205" cy="4515305"/>
                    </a:xfrm>
                    <a:prstGeom prst="rect">
                      <a:avLst/>
                    </a:prstGeom>
                  </pic:spPr>
                </pic:pic>
              </a:graphicData>
            </a:graphic>
          </wp:inline>
        </w:drawing>
      </w:r>
    </w:p>
    <w:p w14:paraId="753923D3"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BC15C22" wp14:editId="73F86562">
            <wp:extent cx="152400" cy="152400"/>
            <wp:effectExtent l="0" t="0" r="0" b="0"/>
            <wp:docPr id="27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Be notified of intrusion1</w:t>
      </w:r>
      <w:r w:rsidR="0004480F">
        <w:t>”</w:t>
      </w:r>
      <w:r w:rsidRPr="00294100">
        <w:t xml:space="preserve"> calling </w:t>
      </w:r>
      <w:r>
        <w:rPr>
          <w:noProof/>
        </w:rPr>
        <w:drawing>
          <wp:inline distT="0" distB="0" distL="0" distR="0" wp14:anchorId="1B564323" wp14:editId="575A43CB">
            <wp:extent cx="152400" cy="152400"/>
            <wp:effectExtent l="0" t="0" r="0" b="0"/>
            <wp:docPr id="276"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Send notifications, send video screen capture and records video</w:t>
      </w:r>
      <w:r w:rsidR="0004480F">
        <w:t>”</w:t>
      </w:r>
    </w:p>
    <w:p w14:paraId="2C20570E" w14:textId="77777777" w:rsidR="00306D37" w:rsidRDefault="00306D37" w:rsidP="00306D37">
      <w:pPr>
        <w:contextualSpacing/>
      </w:pPr>
    </w:p>
    <w:p w14:paraId="6FB8823C" w14:textId="77777777" w:rsidR="00F15706" w:rsidRDefault="00E60B64" w:rsidP="00783BCF">
      <w:pPr>
        <w:pStyle w:val="Heading3"/>
      </w:pPr>
      <w:r>
        <w:t>Function Interfaces</w:t>
      </w:r>
    </w:p>
    <w:p w14:paraId="146922F3"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55C41E67" w14:textId="77777777" w:rsidTr="0082668D">
        <w:trPr>
          <w:trHeight w:val="260"/>
        </w:trPr>
        <w:tc>
          <w:tcPr>
            <w:tcW w:w="2547" w:type="dxa"/>
            <w:shd w:val="clear" w:color="auto" w:fill="D9D9D9" w:themeFill="background1" w:themeFillShade="D9"/>
            <w:noWrap/>
            <w:hideMark/>
          </w:tcPr>
          <w:p w14:paraId="206E6E2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785095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3642BCA3" w14:textId="77777777" w:rsidTr="0082668D">
        <w:trPr>
          <w:trHeight w:val="410"/>
        </w:trPr>
        <w:tc>
          <w:tcPr>
            <w:tcW w:w="2547" w:type="dxa"/>
            <w:noWrap/>
          </w:tcPr>
          <w:p w14:paraId="5FCF406A" w14:textId="77777777" w:rsidR="0082668D" w:rsidRDefault="0082668D" w:rsidP="00BC57B1">
            <w:pPr>
              <w:contextualSpacing/>
              <w:rPr>
                <w:rFonts w:cs="Arial"/>
              </w:rPr>
            </w:pPr>
            <w:r w:rsidRPr="00275823">
              <w:rPr>
                <w:rFonts w:cs="Arial"/>
              </w:rPr>
              <w:t>Decision_variable</w:t>
            </w:r>
          </w:p>
          <w:p w14:paraId="2CE70B09" w14:textId="77777777" w:rsidR="0082668D" w:rsidRDefault="0082668D" w:rsidP="00BC57B1">
            <w:pPr>
              <w:contextualSpacing/>
              <w:rPr>
                <w:rFonts w:cs="Arial"/>
              </w:rPr>
            </w:pPr>
            <w:r>
              <w:rPr>
                <w:rFonts w:cs="Arial"/>
              </w:rPr>
              <w:t>Type:</w:t>
            </w:r>
          </w:p>
          <w:p w14:paraId="369F1AA8"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3CE7B7C9" wp14:editId="20826939">
                  <wp:extent cx="152400" cy="152400"/>
                  <wp:effectExtent l="0" t="0" r="0" b="0"/>
                  <wp:docPr id="278" name="Picture -1898410002.jpg" descr="-18984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898410002.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3c6c3f7f022092005619096ef0c96114" w:history="1">
              <w:r>
                <w:rPr>
                  <w:rStyle w:val="Hyperlink"/>
                  <w:rFonts w:cs="Arial"/>
                </w:rPr>
                <w:t>Video and Threat Alert Data</w:t>
              </w:r>
            </w:hyperlink>
          </w:p>
        </w:tc>
        <w:tc>
          <w:tcPr>
            <w:tcW w:w="7654" w:type="dxa"/>
          </w:tcPr>
          <w:p w14:paraId="10CE7653" w14:textId="77777777" w:rsidR="0082668D" w:rsidRDefault="0082668D" w:rsidP="00BC57B1">
            <w:pPr>
              <w:rPr>
                <w:rFonts w:cs="Arial"/>
              </w:rPr>
            </w:pPr>
            <w:r>
              <w:rPr>
                <w:rFonts w:cs="Arial"/>
              </w:rPr>
              <w:t>Signal Description:</w:t>
            </w:r>
          </w:p>
          <w:p w14:paraId="5B9E1914" w14:textId="77777777" w:rsidR="0082668D" w:rsidRDefault="0082668D" w:rsidP="00BC57B1">
            <w:pPr>
              <w:rPr>
                <w:rFonts w:cs="Arial"/>
              </w:rPr>
            </w:pPr>
            <w:r w:rsidRPr="00275823">
              <w:rPr>
                <w:rFonts w:cs="Arial"/>
              </w:rPr>
              <w:t>Video data collecetd from cameras along with threat data collected from other sensors such as door open, intruder event detected via ultrasonics, inclination sensor, accelerometer,  etc.</w:t>
            </w:r>
          </w:p>
          <w:p w14:paraId="5B3506AE" w14:textId="77777777" w:rsidR="0082668D" w:rsidRDefault="0082668D" w:rsidP="00BC57B1">
            <w:pPr>
              <w:rPr>
                <w:rFonts w:cs="Arial"/>
              </w:rPr>
            </w:pPr>
          </w:p>
          <w:p w14:paraId="1C4E2910" w14:textId="77777777" w:rsidR="0082668D" w:rsidRPr="0046598F" w:rsidRDefault="0082668D" w:rsidP="00BC57B1">
            <w:pPr>
              <w:rPr>
                <w:rFonts w:cs="Arial"/>
                <w:color w:val="000000"/>
              </w:rPr>
            </w:pPr>
            <w:r>
              <w:rPr>
                <w:rFonts w:cs="Arial"/>
                <w:color w:val="000000"/>
              </w:rPr>
              <w:t>Received from:</w:t>
            </w:r>
          </w:p>
          <w:p w14:paraId="7D8A1B35" w14:textId="77777777" w:rsidR="0082668D" w:rsidRPr="00C8319B" w:rsidRDefault="0082668D" w:rsidP="00BC57B1">
            <w:pPr>
              <w:pStyle w:val="ListParagraph"/>
              <w:numPr>
                <w:ilvl w:val="0"/>
                <w:numId w:val="12"/>
              </w:numPr>
              <w:rPr>
                <w:rFonts w:cs="Arial"/>
              </w:rPr>
            </w:pPr>
            <w:r>
              <w:rPr>
                <w:noProof/>
              </w:rPr>
              <w:drawing>
                <wp:inline distT="0" distB="0" distL="0" distR="0" wp14:anchorId="460B62F5" wp14:editId="3DE03422">
                  <wp:extent cx="152400" cy="152400"/>
                  <wp:effectExtent l="0" t="0" r="0" b="0"/>
                  <wp:docPr id="280"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2e794c5ce79e9dc0d153fe2721686c9" w:history="1">
              <w:r>
                <w:rPr>
                  <w:rStyle w:val="Hyperlink"/>
                  <w:rFonts w:cs="Arial"/>
                </w:rPr>
                <w:t>Process Intruder Signals</w:t>
              </w:r>
            </w:hyperlink>
          </w:p>
        </w:tc>
      </w:tr>
    </w:tbl>
    <w:p w14:paraId="394B80C6" w14:textId="77777777" w:rsidR="0082668D" w:rsidRDefault="0082668D" w:rsidP="00A7465B">
      <w:pPr>
        <w:contextualSpacing/>
        <w:rPr>
          <w:rFonts w:cs="Arial"/>
        </w:rPr>
      </w:pPr>
    </w:p>
    <w:p w14:paraId="2097F151"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6A4B918" w14:textId="77777777" w:rsidTr="00CD7DFE">
        <w:trPr>
          <w:trHeight w:val="260"/>
        </w:trPr>
        <w:tc>
          <w:tcPr>
            <w:tcW w:w="2689" w:type="dxa"/>
            <w:shd w:val="clear" w:color="auto" w:fill="D9D9D9" w:themeFill="background1" w:themeFillShade="D9"/>
            <w:noWrap/>
            <w:hideMark/>
          </w:tcPr>
          <w:p w14:paraId="00116B8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7579966"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20889B7D" w14:textId="77777777" w:rsidTr="00CD7DFE">
        <w:trPr>
          <w:trHeight w:val="410"/>
        </w:trPr>
        <w:tc>
          <w:tcPr>
            <w:tcW w:w="2689" w:type="dxa"/>
            <w:noWrap/>
          </w:tcPr>
          <w:p w14:paraId="685DA96E" w14:textId="77777777" w:rsidR="00CD7DFE" w:rsidRDefault="00CD7DFE" w:rsidP="00BC57B1">
            <w:pPr>
              <w:contextualSpacing/>
              <w:rPr>
                <w:rFonts w:cs="Arial"/>
              </w:rPr>
            </w:pPr>
            <w:r>
              <w:rPr>
                <w:rFonts w:cs="Arial"/>
              </w:rPr>
              <w:t>Send_notifications</w:t>
            </w:r>
          </w:p>
          <w:p w14:paraId="6C39C763" w14:textId="77777777" w:rsidR="00CD7DFE" w:rsidRDefault="00CD7DFE" w:rsidP="00BC57B1">
            <w:pPr>
              <w:contextualSpacing/>
              <w:rPr>
                <w:rFonts w:cs="Arial"/>
              </w:rPr>
            </w:pPr>
            <w:r>
              <w:rPr>
                <w:rFonts w:cs="Arial"/>
              </w:rPr>
              <w:t>Signal:</w:t>
            </w:r>
          </w:p>
          <w:p w14:paraId="7FA3066A" w14:textId="77777777" w:rsidR="00CD7DFE" w:rsidRDefault="00CD7DFE" w:rsidP="00BC57B1">
            <w:pPr>
              <w:contextualSpacing/>
              <w:rPr>
                <w:rFonts w:cs="Arial"/>
              </w:rPr>
            </w:pPr>
            <w:r>
              <w:rPr>
                <w:noProof/>
              </w:rPr>
              <w:lastRenderedPageBreak/>
              <w:drawing>
                <wp:inline distT="0" distB="0" distL="0" distR="0" wp14:anchorId="5D3CE21A" wp14:editId="03BAF2EA">
                  <wp:extent cx="152400" cy="152400"/>
                  <wp:effectExtent l="0" t="0" r="0" b="0"/>
                  <wp:docPr id="282"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eb04b9d1d672ed178359fbb479a263b3" w:history="1">
              <w:r>
                <w:rPr>
                  <w:rStyle w:val="Hyperlink"/>
                  <w:rFonts w:cs="Arial"/>
                </w:rPr>
                <w:t>Notification of Event</w:t>
              </w:r>
            </w:hyperlink>
          </w:p>
        </w:tc>
        <w:tc>
          <w:tcPr>
            <w:tcW w:w="7512" w:type="dxa"/>
            <w:noWrap/>
          </w:tcPr>
          <w:p w14:paraId="2C3A0E9D" w14:textId="77777777" w:rsidR="00CD7DFE" w:rsidRDefault="00CD7DFE" w:rsidP="00BC57B1">
            <w:pPr>
              <w:rPr>
                <w:rFonts w:cs="Arial"/>
              </w:rPr>
            </w:pPr>
            <w:r>
              <w:rPr>
                <w:rFonts w:cs="Arial"/>
              </w:rPr>
              <w:lastRenderedPageBreak/>
              <w:t>Signal Description:</w:t>
            </w:r>
          </w:p>
          <w:p w14:paraId="4A4F6B7C" w14:textId="77777777" w:rsidR="00CD7DFE" w:rsidRDefault="00CD7DFE" w:rsidP="00BC57B1">
            <w:pPr>
              <w:rPr>
                <w:rFonts w:cs="Arial"/>
              </w:rPr>
            </w:pPr>
            <w:r>
              <w:rPr>
                <w:rFonts w:cs="Arial"/>
              </w:rPr>
              <w:lastRenderedPageBreak/>
              <w:t>A message send to the user and displayed on their mobile device informing of an event being detected at their vehicle</w:t>
            </w:r>
          </w:p>
          <w:p w14:paraId="63DB54B4" w14:textId="77777777" w:rsidR="00CD7DFE" w:rsidRDefault="00CD7DFE" w:rsidP="00BC57B1">
            <w:pPr>
              <w:rPr>
                <w:rFonts w:cs="Arial"/>
              </w:rPr>
            </w:pPr>
          </w:p>
          <w:p w14:paraId="704D635E" w14:textId="77777777" w:rsidR="00CD7DFE" w:rsidRPr="00275823" w:rsidRDefault="00CD7DFE" w:rsidP="00BC57B1">
            <w:pPr>
              <w:rPr>
                <w:rFonts w:cs="Arial"/>
                <w:color w:val="000000"/>
              </w:rPr>
            </w:pPr>
            <w:r>
              <w:rPr>
                <w:rFonts w:cs="Arial"/>
                <w:color w:val="000000"/>
              </w:rPr>
              <w:t>Sent to:</w:t>
            </w:r>
          </w:p>
          <w:p w14:paraId="63E9EF27"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3605AAF6" wp14:editId="127C82CD">
                  <wp:extent cx="152400" cy="152400"/>
                  <wp:effectExtent l="0" t="0" r="0" b="0"/>
                  <wp:docPr id="284"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0a3920dad9866d4b69708db14ce2f0a" w:history="1">
              <w:r>
                <w:rPr>
                  <w:rStyle w:val="Hyperlink"/>
                  <w:rFonts w:cs="Arial"/>
                  <w:color w:val="000000"/>
                </w:rPr>
                <w:t>Display notifications</w:t>
              </w:r>
            </w:hyperlink>
          </w:p>
        </w:tc>
      </w:tr>
      <w:tr w:rsidR="00CD7DFE" w:rsidRPr="003F473D" w14:paraId="7E307F2A" w14:textId="77777777" w:rsidTr="00CD7DFE">
        <w:trPr>
          <w:trHeight w:val="410"/>
        </w:trPr>
        <w:tc>
          <w:tcPr>
            <w:tcW w:w="2689" w:type="dxa"/>
            <w:noWrap/>
          </w:tcPr>
          <w:p w14:paraId="33C1C89A" w14:textId="77777777" w:rsidR="00CD7DFE" w:rsidRDefault="00CD7DFE" w:rsidP="00BC57B1">
            <w:pPr>
              <w:contextualSpacing/>
              <w:rPr>
                <w:rFonts w:cs="Arial"/>
              </w:rPr>
            </w:pPr>
            <w:r>
              <w:rPr>
                <w:rFonts w:cs="Arial"/>
              </w:rPr>
              <w:lastRenderedPageBreak/>
              <w:t>event</w:t>
            </w:r>
          </w:p>
          <w:p w14:paraId="656FB73F" w14:textId="77777777" w:rsidR="00CD7DFE" w:rsidRDefault="00CD7DFE" w:rsidP="00BC57B1">
            <w:pPr>
              <w:contextualSpacing/>
              <w:rPr>
                <w:rFonts w:cs="Arial"/>
              </w:rPr>
            </w:pPr>
            <w:r>
              <w:rPr>
                <w:rFonts w:cs="Arial"/>
              </w:rPr>
              <w:t>Type:</w:t>
            </w:r>
          </w:p>
          <w:p w14:paraId="2C398CA5" w14:textId="77777777" w:rsidR="00CD7DFE" w:rsidRDefault="00CD7DFE" w:rsidP="00BC57B1">
            <w:pPr>
              <w:contextualSpacing/>
              <w:rPr>
                <w:rFonts w:cs="Arial"/>
              </w:rPr>
            </w:pPr>
            <w:r>
              <w:rPr>
                <w:noProof/>
              </w:rPr>
              <w:drawing>
                <wp:inline distT="0" distB="0" distL="0" distR="0" wp14:anchorId="4DB2A75F" wp14:editId="59CBCA7E">
                  <wp:extent cx="152400" cy="152400"/>
                  <wp:effectExtent l="0" t="0" r="0" b="0"/>
                  <wp:docPr id="286" name="Picture -1898410002.jpg" descr="-18984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898410002.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3c6c3f7f022092005619096ef0c96114" w:history="1">
              <w:r>
                <w:rPr>
                  <w:rStyle w:val="Hyperlink"/>
                  <w:rFonts w:cs="Arial"/>
                </w:rPr>
                <w:t>Video and Threat Alert Data</w:t>
              </w:r>
            </w:hyperlink>
          </w:p>
        </w:tc>
        <w:tc>
          <w:tcPr>
            <w:tcW w:w="7512" w:type="dxa"/>
            <w:noWrap/>
          </w:tcPr>
          <w:p w14:paraId="36D56178" w14:textId="77777777" w:rsidR="00CD7DFE" w:rsidRDefault="00CD7DFE" w:rsidP="00BC57B1">
            <w:pPr>
              <w:rPr>
                <w:rFonts w:cs="Arial"/>
              </w:rPr>
            </w:pPr>
            <w:r>
              <w:rPr>
                <w:rFonts w:cs="Arial"/>
              </w:rPr>
              <w:t>Signal Description:</w:t>
            </w:r>
          </w:p>
          <w:p w14:paraId="33091608" w14:textId="77777777" w:rsidR="00CD7DFE" w:rsidRDefault="00CD7DFE" w:rsidP="00BC57B1">
            <w:pPr>
              <w:rPr>
                <w:rFonts w:cs="Arial"/>
              </w:rPr>
            </w:pPr>
            <w:r>
              <w:rPr>
                <w:rFonts w:cs="Arial"/>
              </w:rPr>
              <w:t>Video data collecetd from cameras along with threat data collected from other sensors such as door open, intruder event detected via ultrasonics, inclination sensor, accelerometer,  etc.</w:t>
            </w:r>
          </w:p>
          <w:p w14:paraId="7E9EF7C9" w14:textId="77777777" w:rsidR="00CD7DFE" w:rsidRDefault="00CD7DFE" w:rsidP="00BC57B1">
            <w:pPr>
              <w:rPr>
                <w:rFonts w:cs="Arial"/>
              </w:rPr>
            </w:pPr>
          </w:p>
          <w:p w14:paraId="3394D3C7" w14:textId="77777777" w:rsidR="00CD7DFE" w:rsidRPr="00275823" w:rsidRDefault="00CD7DFE" w:rsidP="00BC57B1">
            <w:pPr>
              <w:rPr>
                <w:rFonts w:cs="Arial"/>
                <w:color w:val="000000"/>
              </w:rPr>
            </w:pPr>
            <w:r>
              <w:rPr>
                <w:rFonts w:cs="Arial"/>
                <w:color w:val="000000"/>
              </w:rPr>
              <w:t>Sent to:</w:t>
            </w:r>
          </w:p>
          <w:p w14:paraId="6F8D5993"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7A241B96" wp14:editId="56434533">
                  <wp:extent cx="152400" cy="152400"/>
                  <wp:effectExtent l="0" t="0" r="0" b="0"/>
                  <wp:docPr id="288"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7f7e62c55929e1d21ec1c9be336477f" w:history="1">
              <w:r>
                <w:rPr>
                  <w:rStyle w:val="Hyperlink"/>
                  <w:rFonts w:cs="Arial"/>
                  <w:color w:val="000000"/>
                </w:rPr>
                <w:t>Store video into memory via local VRS</w:t>
              </w:r>
            </w:hyperlink>
          </w:p>
          <w:p w14:paraId="1CB245E7"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DC28B2B" wp14:editId="5B61E210">
                  <wp:extent cx="152400" cy="152400"/>
                  <wp:effectExtent l="0" t="0" r="0" b="0"/>
                  <wp:docPr id="290"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29c299c1c2bca88f903e644278df6e6" w:history="1">
              <w:r>
                <w:rPr>
                  <w:rStyle w:val="Hyperlink"/>
                  <w:rFonts w:cs="Arial"/>
                  <w:color w:val="000000"/>
                </w:rPr>
                <w:t>Store video in cloud</w:t>
              </w:r>
            </w:hyperlink>
          </w:p>
        </w:tc>
      </w:tr>
    </w:tbl>
    <w:p w14:paraId="258B5CB4" w14:textId="77777777" w:rsidR="00CD7DFE" w:rsidRDefault="00CD7DFE" w:rsidP="00A72B37"/>
    <w:p w14:paraId="6E703556" w14:textId="77777777" w:rsidR="00A72B37" w:rsidRDefault="00A72B37" w:rsidP="00A72B37">
      <w:pPr>
        <w:pStyle w:val="Heading4"/>
      </w:pPr>
      <w:r>
        <w:t>Logical</w:t>
      </w:r>
      <w:r w:rsidRPr="00F15706">
        <w:t xml:space="preserve"> Parameters</w:t>
      </w:r>
    </w:p>
    <w:p w14:paraId="61BB1D2D" w14:textId="77777777" w:rsidR="00A72B37" w:rsidRDefault="00A72B37" w:rsidP="00A72B37"/>
    <w:p w14:paraId="625B27C7"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30ADF362" w14:textId="77777777" w:rsidTr="00EB7D77">
        <w:trPr>
          <w:trHeight w:val="211"/>
        </w:trPr>
        <w:tc>
          <w:tcPr>
            <w:tcW w:w="2689" w:type="dxa"/>
            <w:shd w:val="clear" w:color="auto" w:fill="D9D9D9" w:themeFill="background1" w:themeFillShade="D9"/>
            <w:noWrap/>
            <w:hideMark/>
          </w:tcPr>
          <w:p w14:paraId="5E11F4BA"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71E671F0"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1EC25387" w14:textId="77777777" w:rsidTr="00EB7D77">
        <w:trPr>
          <w:trHeight w:val="410"/>
        </w:trPr>
        <w:tc>
          <w:tcPr>
            <w:tcW w:w="2689" w:type="dxa"/>
            <w:noWrap/>
          </w:tcPr>
          <w:p w14:paraId="1C5EBF5C"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79DFEE35"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1336BCD8" w14:textId="77777777" w:rsidTr="00EB7D77">
        <w:trPr>
          <w:trHeight w:val="410"/>
        </w:trPr>
        <w:tc>
          <w:tcPr>
            <w:tcW w:w="2689" w:type="dxa"/>
            <w:noWrap/>
          </w:tcPr>
          <w:p w14:paraId="200B27A7"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66FD01B0" w14:textId="77777777" w:rsidR="009649F4" w:rsidRPr="003F473D" w:rsidRDefault="009649F4" w:rsidP="00EB7D77">
            <w:pPr>
              <w:rPr>
                <w:rFonts w:cs="Arial"/>
                <w:color w:val="000000"/>
                <w:sz w:val="18"/>
                <w:szCs w:val="18"/>
              </w:rPr>
            </w:pPr>
          </w:p>
        </w:tc>
      </w:tr>
    </w:tbl>
    <w:p w14:paraId="35F76045" w14:textId="77777777" w:rsidR="009649F4" w:rsidRDefault="009649F4" w:rsidP="00A72B37"/>
    <w:p w14:paraId="6E34FA93" w14:textId="77777777" w:rsidR="00822913" w:rsidRDefault="00822913" w:rsidP="00822913">
      <w:pPr>
        <w:pStyle w:val="Heading3"/>
      </w:pPr>
      <w:r>
        <w:t>Function Modeling</w:t>
      </w:r>
    </w:p>
    <w:p w14:paraId="017DCC7F" w14:textId="77777777" w:rsidR="00EF5443" w:rsidRPr="00C75AE5" w:rsidRDefault="00EF5443" w:rsidP="00EF5443"/>
    <w:p w14:paraId="521AD79D" w14:textId="77777777" w:rsidR="002D15F6" w:rsidRDefault="002D15F6" w:rsidP="0061324D">
      <w:pPr>
        <w:pStyle w:val="Heading4"/>
        <w:numPr>
          <w:ilvl w:val="3"/>
          <w:numId w:val="4"/>
        </w:numPr>
      </w:pPr>
      <w:r>
        <w:t>Use Cases</w:t>
      </w:r>
    </w:p>
    <w:p w14:paraId="6ACE73B5" w14:textId="77777777" w:rsidR="002D15F6" w:rsidRDefault="002D15F6" w:rsidP="002D15F6"/>
    <w:p w14:paraId="0D39CB9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D44E607" w14:textId="77777777" w:rsidR="009649F4" w:rsidRDefault="009649F4" w:rsidP="009649F4">
      <w:pPr>
        <w:pStyle w:val="Heading4"/>
        <w:numPr>
          <w:ilvl w:val="3"/>
          <w:numId w:val="4"/>
        </w:numPr>
      </w:pPr>
      <w:r>
        <w:t>State Charts</w:t>
      </w:r>
    </w:p>
    <w:p w14:paraId="573989E3" w14:textId="77777777" w:rsidR="00195B38" w:rsidRDefault="00195B38" w:rsidP="00A76553">
      <w:pPr>
        <w:contextualSpacing/>
        <w:rPr>
          <w:color w:val="A6A6A6" w:themeColor="background1" w:themeShade="A6"/>
        </w:rPr>
      </w:pPr>
    </w:p>
    <w:p w14:paraId="556BA04E"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1CF1BE2F" w14:textId="77777777" w:rsidR="00A76553" w:rsidRPr="00FF5F72" w:rsidRDefault="00A76553" w:rsidP="00A76553">
      <w:pPr>
        <w:contextualSpacing/>
        <w:rPr>
          <w:color w:val="A6A6A6" w:themeColor="background1" w:themeShade="A6"/>
        </w:rPr>
      </w:pPr>
    </w:p>
    <w:p w14:paraId="0119CF7E" w14:textId="77777777" w:rsidR="00A76553" w:rsidRPr="00004083" w:rsidRDefault="00A76553" w:rsidP="00A76553">
      <w:pPr>
        <w:contextualSpacing/>
        <w:rPr>
          <w:rFonts w:cs="Arial"/>
        </w:rPr>
      </w:pPr>
    </w:p>
    <w:p w14:paraId="5639D403" w14:textId="77777777" w:rsidR="009649F4" w:rsidRDefault="009649F4" w:rsidP="009649F4">
      <w:pPr>
        <w:pStyle w:val="Heading4"/>
        <w:numPr>
          <w:ilvl w:val="3"/>
          <w:numId w:val="4"/>
        </w:numPr>
      </w:pPr>
      <w:r>
        <w:t>Activity Diagrams</w:t>
      </w:r>
    </w:p>
    <w:p w14:paraId="03875C9F" w14:textId="77777777" w:rsidR="009649F4" w:rsidRDefault="009649F4" w:rsidP="009649F4"/>
    <w:p w14:paraId="7AF9036B"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3E0520E6" w14:textId="77777777" w:rsidR="009649F4" w:rsidRPr="00FF5F72" w:rsidRDefault="009649F4" w:rsidP="009649F4">
      <w:pPr>
        <w:contextualSpacing/>
        <w:rPr>
          <w:color w:val="A6A6A6" w:themeColor="background1" w:themeShade="A6"/>
        </w:rPr>
      </w:pPr>
    </w:p>
    <w:p w14:paraId="65CBE94D" w14:textId="77777777" w:rsidR="009649F4" w:rsidRDefault="009649F4" w:rsidP="009649F4">
      <w:pPr>
        <w:pStyle w:val="Heading4"/>
        <w:numPr>
          <w:ilvl w:val="3"/>
          <w:numId w:val="4"/>
        </w:numPr>
      </w:pPr>
      <w:r>
        <w:t>Sequence Diagrams</w:t>
      </w:r>
    </w:p>
    <w:p w14:paraId="5AC20F54" w14:textId="77777777" w:rsidR="00987D84" w:rsidRPr="00EB7D77" w:rsidRDefault="00987D84" w:rsidP="00EB7D77">
      <w:pPr>
        <w:rPr>
          <w:rStyle w:val="SubtleEmphasis"/>
          <w:i w:val="0"/>
          <w:iCs w:val="0"/>
          <w:color w:val="auto"/>
          <w:highlight w:val="green"/>
        </w:rPr>
      </w:pPr>
    </w:p>
    <w:p w14:paraId="61D2F9FB"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75CD04AC" w14:textId="77777777" w:rsidR="00987D84" w:rsidRDefault="00987D84" w:rsidP="00987D84"/>
    <w:p w14:paraId="5539294D" w14:textId="77777777" w:rsidR="009649F4" w:rsidRDefault="009649F4" w:rsidP="009649F4"/>
    <w:p w14:paraId="0CF261B1" w14:textId="77777777" w:rsidR="009649F4" w:rsidRDefault="009649F4" w:rsidP="009649F4">
      <w:pPr>
        <w:pStyle w:val="Heading4"/>
        <w:numPr>
          <w:ilvl w:val="3"/>
          <w:numId w:val="4"/>
        </w:numPr>
      </w:pPr>
      <w:r>
        <w:t>Decision Tables</w:t>
      </w:r>
    </w:p>
    <w:p w14:paraId="499A7A4C" w14:textId="77777777" w:rsidR="009649F4" w:rsidRDefault="009649F4" w:rsidP="009649F4"/>
    <w:p w14:paraId="46529BE3" w14:textId="77777777" w:rsidR="00F15706" w:rsidRDefault="00DA0800" w:rsidP="00822913">
      <w:pPr>
        <w:pStyle w:val="Heading3"/>
      </w:pPr>
      <w:r>
        <w:lastRenderedPageBreak/>
        <w:t>Function Requirements</w:t>
      </w:r>
    </w:p>
    <w:p w14:paraId="6A332AFB" w14:textId="77777777" w:rsidR="00F15706" w:rsidRDefault="00F15706" w:rsidP="00783BCF">
      <w:pPr>
        <w:pStyle w:val="Heading4"/>
      </w:pPr>
      <w:r>
        <w:t>Functional Requirements</w:t>
      </w:r>
    </w:p>
    <w:p w14:paraId="4804BF04" w14:textId="77777777" w:rsidR="006E54B3" w:rsidRDefault="00F15706" w:rsidP="006E54B3">
      <w:pPr>
        <w:pStyle w:val="Heading5"/>
      </w:pPr>
      <w:r>
        <w:t>Normal Operation</w:t>
      </w:r>
    </w:p>
    <w:p w14:paraId="7920E281" w14:textId="77777777" w:rsidR="005961D3" w:rsidRDefault="005961D3" w:rsidP="00BB6A63"/>
    <w:p w14:paraId="7D9E57D6" w14:textId="77777777" w:rsidR="005961D3" w:rsidRDefault="005961D3" w:rsidP="005961D3">
      <w:pPr>
        <w:rPr>
          <w:color w:val="A6A6A6" w:themeColor="background1" w:themeShade="A6"/>
        </w:rPr>
      </w:pPr>
      <w:r>
        <w:rPr>
          <w:color w:val="A6A6A6" w:themeColor="background1" w:themeShade="A6"/>
        </w:rPr>
        <w:t>No Normal Operation Requirements specified.</w:t>
      </w:r>
    </w:p>
    <w:p w14:paraId="3E9C9904" w14:textId="77777777" w:rsidR="00F15706" w:rsidRDefault="00F15706" w:rsidP="00783BCF">
      <w:pPr>
        <w:pStyle w:val="Heading5"/>
      </w:pPr>
      <w:r>
        <w:t>Error Handling</w:t>
      </w:r>
    </w:p>
    <w:p w14:paraId="18A6F410" w14:textId="77777777" w:rsidR="005961D3" w:rsidRDefault="005961D3" w:rsidP="00BB6A63"/>
    <w:p w14:paraId="57EDD9D6" w14:textId="77777777" w:rsidR="005961D3" w:rsidRDefault="005961D3" w:rsidP="005961D3">
      <w:pPr>
        <w:rPr>
          <w:color w:val="A6A6A6" w:themeColor="background1" w:themeShade="A6"/>
        </w:rPr>
      </w:pPr>
      <w:r>
        <w:rPr>
          <w:color w:val="A6A6A6" w:themeColor="background1" w:themeShade="A6"/>
        </w:rPr>
        <w:t>No Error Handling Requirements specified.</w:t>
      </w:r>
    </w:p>
    <w:p w14:paraId="5ACAC048" w14:textId="77777777" w:rsidR="00DD7D94" w:rsidRDefault="00DD7D94" w:rsidP="00DD7D94">
      <w:pPr>
        <w:pStyle w:val="Heading4"/>
      </w:pPr>
      <w:r>
        <w:t>Non-Functional Requirements</w:t>
      </w:r>
    </w:p>
    <w:p w14:paraId="2F3F6652" w14:textId="77777777" w:rsidR="005961D3" w:rsidRDefault="005961D3" w:rsidP="00BB6A63"/>
    <w:p w14:paraId="2E451B4D" w14:textId="77777777" w:rsidR="005961D3" w:rsidRDefault="005961D3" w:rsidP="005961D3">
      <w:pPr>
        <w:rPr>
          <w:color w:val="A6A6A6" w:themeColor="background1" w:themeShade="A6"/>
        </w:rPr>
      </w:pPr>
      <w:r>
        <w:rPr>
          <w:color w:val="A6A6A6" w:themeColor="background1" w:themeShade="A6"/>
        </w:rPr>
        <w:t>No Non-Functional Requirements specified.</w:t>
      </w:r>
    </w:p>
    <w:p w14:paraId="2C3525B3" w14:textId="77777777" w:rsidR="00DF462B" w:rsidRDefault="00427220" w:rsidP="00DF462B">
      <w:pPr>
        <w:pStyle w:val="Heading4"/>
      </w:pPr>
      <w:r>
        <w:t>Functional</w:t>
      </w:r>
      <w:r w:rsidR="00DF462B">
        <w:t xml:space="preserve"> Safety Requirements</w:t>
      </w:r>
    </w:p>
    <w:p w14:paraId="0DF41DDF" w14:textId="77777777" w:rsidR="00DF462B" w:rsidRDefault="00DF462B" w:rsidP="00DF462B">
      <w:pPr>
        <w:rPr>
          <w:highlight w:val="yellow"/>
        </w:rPr>
      </w:pPr>
    </w:p>
    <w:p w14:paraId="692A9F51"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32EE62E" w14:textId="77777777" w:rsidR="00DD7D94" w:rsidRDefault="00DD7D94" w:rsidP="00DD7D94">
      <w:pPr>
        <w:pStyle w:val="Heading4"/>
      </w:pPr>
      <w:r>
        <w:t>Other Requirements</w:t>
      </w:r>
    </w:p>
    <w:p w14:paraId="594140EF" w14:textId="77777777" w:rsidR="00DD7D94" w:rsidRDefault="00DD7D94" w:rsidP="00DD7D94">
      <w:pPr>
        <w:pStyle w:val="Heading5"/>
      </w:pPr>
      <w:r>
        <w:t>Design Requirements</w:t>
      </w:r>
    </w:p>
    <w:p w14:paraId="376502F1" w14:textId="77777777" w:rsidR="005961D3" w:rsidRDefault="005961D3" w:rsidP="00CA4A62"/>
    <w:p w14:paraId="392EA387" w14:textId="77777777" w:rsidR="005961D3" w:rsidRDefault="005961D3" w:rsidP="005961D3">
      <w:pPr>
        <w:rPr>
          <w:color w:val="A6A6A6" w:themeColor="background1" w:themeShade="A6"/>
        </w:rPr>
      </w:pPr>
      <w:r>
        <w:rPr>
          <w:color w:val="A6A6A6" w:themeColor="background1" w:themeShade="A6"/>
        </w:rPr>
        <w:t>No Design Requirements specified.</w:t>
      </w:r>
    </w:p>
    <w:p w14:paraId="4D4452ED" w14:textId="77777777" w:rsidR="00CA4A62" w:rsidRDefault="00CA4A62" w:rsidP="00CA4A62">
      <w:pPr>
        <w:pStyle w:val="Heading4"/>
      </w:pPr>
      <w:r>
        <w:t>Uncategorized Requirements</w:t>
      </w:r>
    </w:p>
    <w:p w14:paraId="512E229E" w14:textId="77777777" w:rsidR="005961D3" w:rsidRDefault="005961D3" w:rsidP="00CA4A62"/>
    <w:p w14:paraId="71F2DD0A" w14:textId="77777777" w:rsidR="001F5E54" w:rsidRPr="0017445F" w:rsidRDefault="006E25A5" w:rsidP="001F5E54">
      <w:pPr>
        <w:pStyle w:val="RERequirement"/>
        <w:shd w:val="clear" w:color="auto" w:fill="F2F2F2" w:themeFill="background1" w:themeFillShade="F2"/>
      </w:pPr>
      <w:bookmarkStart w:id="107" w:name="_7cb07565391e73a5bf967bebeacd3898"/>
      <w:r>
        <w:t>R_Sent_App_21</w:t>
      </w:r>
      <w:bookmarkEnd w:id="107"/>
      <w:r w:rsidR="00AE04B0">
        <w:t xml:space="preserve"> Notifications</w:t>
      </w:r>
    </w:p>
    <w:p w14:paraId="0D16BA14" w14:textId="77777777" w:rsidR="001F5E54" w:rsidRDefault="00AE04B0" w:rsidP="001F5E54">
      <w:pPr>
        <w:rPr>
          <w:rFonts w:cs="Arial"/>
        </w:rPr>
      </w:pPr>
      <w:r>
        <w:rPr>
          <w:rFonts w:cs="Arial"/>
        </w:rPr>
        <w:t>When user requests via mobile device app,  the Ford Pass Application shall be able to receive notifications in the Ford pass application.</w:t>
      </w:r>
    </w:p>
    <w:p w14:paraId="3BED450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7BB739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7E7E2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R_Sent_App_21</w:t>
            </w:r>
          </w:p>
        </w:tc>
      </w:tr>
      <w:tr w:rsidR="001F5E54" w:rsidRPr="00FD127C" w14:paraId="2F3D2C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4F441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F53D4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user needs to know if the feature is inoperative.</w:t>
            </w:r>
          </w:p>
        </w:tc>
      </w:tr>
      <w:tr w:rsidR="001F5E54" w:rsidRPr="00FD127C" w14:paraId="1D1137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E4FF4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22909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F3B02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83BEB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387DB3" w14:textId="77777777" w:rsidR="00E77D14" w:rsidRDefault="00E77D14"/>
        </w:tc>
      </w:tr>
      <w:tr w:rsidR="001F5E54" w:rsidRPr="00FD127C" w14:paraId="7BA02B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D1993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EF3ED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4A03E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83F022" w14:textId="77777777" w:rsidR="00E77D14" w:rsidRDefault="00E77D14"/>
        </w:tc>
      </w:tr>
      <w:tr w:rsidR="001F5E54" w:rsidRPr="00FD127C" w14:paraId="5BF392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C232A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1E582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52A59F3" wp14:editId="54C9ACD2">
                  <wp:extent cx="152400" cy="152400"/>
                  <wp:effectExtent l="0" t="0" r="0" b="0"/>
                  <wp:docPr id="292"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R_F_Sentinel_00003 Notifications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27E8E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1F4DAC" w14:textId="77777777" w:rsidR="00E77D14" w:rsidRDefault="00E77D14"/>
        </w:tc>
      </w:tr>
      <w:tr w:rsidR="001F5E54" w:rsidRPr="00FD127C" w14:paraId="44CDA1F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3CDA1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8862B9"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404B6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9922A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D34D0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3E5EF5" w14:textId="77777777" w:rsidR="00E77D14" w:rsidRDefault="00E77D14"/>
        </w:tc>
      </w:tr>
      <w:tr w:rsidR="001F5E54" w:rsidRPr="00FD127C" w14:paraId="5E8CC51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CA523A" w14:textId="77777777" w:rsidR="001F5E54" w:rsidRPr="00FD127C" w:rsidRDefault="0052661D" w:rsidP="00A84EEF">
            <w:pPr>
              <w:rPr>
                <w:rFonts w:cs="Arial"/>
                <w:bCs/>
                <w:color w:val="808080" w:themeColor="background1" w:themeShade="80"/>
                <w:sz w:val="16"/>
                <w:szCs w:val="14"/>
              </w:rPr>
            </w:pPr>
            <w:hyperlink r:id="rId4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C12CF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E7254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971F013" w14:textId="77777777" w:rsidR="001F5E54" w:rsidRPr="0017445F" w:rsidRDefault="006E25A5" w:rsidP="001F5E54">
      <w:pPr>
        <w:pStyle w:val="RERequirement"/>
        <w:shd w:val="clear" w:color="auto" w:fill="F2F2F2" w:themeFill="background1" w:themeFillShade="F2"/>
      </w:pPr>
      <w:r>
        <w:t>R_Sent_Camera_3</w:t>
      </w:r>
      <w:r w:rsidR="00AE04B0">
        <w:t xml:space="preserve"> Low Light Capability</w:t>
      </w:r>
    </w:p>
    <w:p w14:paraId="0313F840" w14:textId="77777777" w:rsidR="001F5E54" w:rsidRDefault="00AE04B0" w:rsidP="001F5E54">
      <w:pPr>
        <w:rPr>
          <w:rFonts w:cs="Arial"/>
        </w:rPr>
      </w:pPr>
      <w:r>
        <w:rPr>
          <w:rFonts w:cs="Arial"/>
        </w:rPr>
        <w:t xml:space="preserve">When the video internal (in cabin) camera(s) are streaming, then IR (Infra-red) lights shall illuminate the viewing area. </w:t>
      </w:r>
    </w:p>
    <w:p w14:paraId="30275F9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BDD1A8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8A90A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R_Sent_Camera_3</w:t>
            </w:r>
          </w:p>
        </w:tc>
      </w:tr>
      <w:tr w:rsidR="001F5E54" w:rsidRPr="00FD127C" w14:paraId="230BDB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4EC92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88254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the internal (in cabin) camera(s) are streaming, the IR (Infra-red) lights shall be always illuminated.</w:t>
            </w:r>
          </w:p>
        </w:tc>
      </w:tr>
      <w:tr w:rsidR="001F5E54" w:rsidRPr="00FD127C" w14:paraId="7CD8E4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DE968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40891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6CB3DD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C2902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206AF3" w14:textId="77777777" w:rsidR="00E77D14" w:rsidRDefault="00E77D14"/>
        </w:tc>
      </w:tr>
      <w:tr w:rsidR="001F5E54" w:rsidRPr="00FD127C" w14:paraId="2EDCA2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36B70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17FCA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456C1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506FC5" w14:textId="77777777" w:rsidR="00E77D14" w:rsidRDefault="00E77D14"/>
        </w:tc>
      </w:tr>
      <w:tr w:rsidR="001F5E54" w:rsidRPr="00FD127C" w14:paraId="564C85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426DA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753C5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7F7E38E" wp14:editId="5BE1B4AC">
                  <wp:extent cx="152400" cy="152400"/>
                  <wp:effectExtent l="0" t="0" r="0" b="0"/>
                  <wp:docPr id="294"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R_F_Sentinel_00026 Low Light Capability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99AB6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52672A" w14:textId="77777777" w:rsidR="00E77D14" w:rsidRDefault="00E77D14"/>
        </w:tc>
      </w:tr>
      <w:tr w:rsidR="001F5E54" w:rsidRPr="00FD127C" w14:paraId="5AACD24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B152B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BFA6B3"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6B07E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1B11D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87642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1A1538" w14:textId="77777777" w:rsidR="00E77D14" w:rsidRDefault="00E77D14"/>
        </w:tc>
      </w:tr>
      <w:tr w:rsidR="001F5E54" w:rsidRPr="00FD127C" w14:paraId="2691B99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0C75FE" w14:textId="77777777" w:rsidR="001F5E54" w:rsidRPr="00FD127C" w:rsidRDefault="0052661D" w:rsidP="00A84EEF">
            <w:pPr>
              <w:rPr>
                <w:rFonts w:cs="Arial"/>
                <w:bCs/>
                <w:color w:val="808080" w:themeColor="background1" w:themeShade="80"/>
                <w:sz w:val="16"/>
                <w:szCs w:val="14"/>
              </w:rPr>
            </w:pPr>
            <w:hyperlink r:id="rId4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17569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616CA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F8A3144" w14:textId="77777777" w:rsidR="001F5E54" w:rsidRPr="0017445F" w:rsidRDefault="006E25A5" w:rsidP="001F5E54">
      <w:pPr>
        <w:pStyle w:val="RERequirement"/>
        <w:shd w:val="clear" w:color="auto" w:fill="F2F2F2" w:themeFill="background1" w:themeFillShade="F2"/>
      </w:pPr>
      <w:bookmarkStart w:id="108" w:name="_fe65322ce6ad98ab70bceaa74beed7db"/>
      <w:r>
        <w:t>R_Sent_Core_1</w:t>
      </w:r>
      <w:bookmarkEnd w:id="108"/>
      <w:r w:rsidR="00AE04B0">
        <w:t xml:space="preserve"> Notify User in Under 1s</w:t>
      </w:r>
    </w:p>
    <w:p w14:paraId="3390C9AE" w14:textId="77777777" w:rsidR="001F5E54" w:rsidRDefault="00AE04B0" w:rsidP="001F5E54">
      <w:pPr>
        <w:rPr>
          <w:rFonts w:cs="Arial"/>
        </w:rPr>
      </w:pPr>
      <w:r>
        <w:rPr>
          <w:rFonts w:cs="Arial"/>
        </w:rPr>
        <w:t>If intrusion is detected, the Ford Pass Application shall notify user in less than 1 second.</w:t>
      </w:r>
    </w:p>
    <w:p w14:paraId="5495F91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9D113C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81E23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w:t>
            </w:r>
          </w:p>
        </w:tc>
      </w:tr>
      <w:tr w:rsidR="001F5E54" w:rsidRPr="00FD127C" w14:paraId="315128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F190E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513AF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notify the user of any type of intrusion</w:t>
            </w:r>
          </w:p>
        </w:tc>
      </w:tr>
      <w:tr w:rsidR="001F5E54" w:rsidRPr="00FD127C" w14:paraId="41C711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84A9F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79D40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2DD55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FE794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7FB206" w14:textId="77777777" w:rsidR="00E77D14" w:rsidRDefault="00E77D14"/>
        </w:tc>
      </w:tr>
      <w:tr w:rsidR="001F5E54" w:rsidRPr="00FD127C" w14:paraId="1B25DC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17179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F0144E"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47CD1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9527D4" w14:textId="77777777" w:rsidR="00E77D14" w:rsidRDefault="00E77D14"/>
        </w:tc>
      </w:tr>
      <w:tr w:rsidR="001F5E54" w:rsidRPr="00FD127C" w14:paraId="521885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9207A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3BF54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CDD0E83" wp14:editId="4782A43C">
                  <wp:extent cx="152400" cy="152400"/>
                  <wp:effectExtent l="0" t="0" r="0" b="0"/>
                  <wp:docPr id="296"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R_F_Sentinel_00014 Notify User in Under 1s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3D37F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99387B" w14:textId="77777777" w:rsidR="00E77D14" w:rsidRDefault="00E77D14"/>
        </w:tc>
      </w:tr>
      <w:tr w:rsidR="001F5E54" w:rsidRPr="00FD127C" w14:paraId="6328055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9D58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4289FF"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B4B43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72346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51943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AF9D07" w14:textId="77777777" w:rsidR="00E77D14" w:rsidRDefault="00E77D14"/>
        </w:tc>
      </w:tr>
      <w:tr w:rsidR="001F5E54" w:rsidRPr="00FD127C" w14:paraId="0895AAD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618E62" w14:textId="77777777" w:rsidR="001F5E54" w:rsidRPr="00FD127C" w:rsidRDefault="0052661D" w:rsidP="00A84EEF">
            <w:pPr>
              <w:rPr>
                <w:rFonts w:cs="Arial"/>
                <w:bCs/>
                <w:color w:val="808080" w:themeColor="background1" w:themeShade="80"/>
                <w:sz w:val="16"/>
                <w:szCs w:val="14"/>
              </w:rPr>
            </w:pPr>
            <w:hyperlink r:id="rId4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A00CC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1743E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0C71E51" w14:textId="77777777" w:rsidR="001F5E54" w:rsidRPr="0017445F" w:rsidRDefault="006E25A5" w:rsidP="001F5E54">
      <w:pPr>
        <w:pStyle w:val="RERequirement"/>
        <w:shd w:val="clear" w:color="auto" w:fill="F2F2F2" w:themeFill="background1" w:themeFillShade="F2"/>
      </w:pPr>
      <w:bookmarkStart w:id="109" w:name="_88ff9f97df8ec37cec8d9a0ecb4dabf5"/>
      <w:r>
        <w:t>R_Sent_Core_5</w:t>
      </w:r>
      <w:bookmarkEnd w:id="109"/>
      <w:r w:rsidR="00AE04B0">
        <w:t xml:space="preserve"> Record Alarm Trigger</w:t>
      </w:r>
    </w:p>
    <w:p w14:paraId="21E2F613" w14:textId="77777777" w:rsidR="001F5E54" w:rsidRDefault="00AE04B0" w:rsidP="001F5E54">
      <w:pPr>
        <w:rPr>
          <w:rFonts w:cs="Arial"/>
        </w:rPr>
      </w:pPr>
      <w:r>
        <w:rPr>
          <w:rFonts w:cs="Arial"/>
        </w:rPr>
        <w:t>Upon a detected intrusion, the Sentinel software in the vehicle shall record the alarm sensor status (eg door ajar status).</w:t>
      </w:r>
    </w:p>
    <w:p w14:paraId="1B06F91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A94429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8DC38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R_Sent_Core_5</w:t>
            </w:r>
          </w:p>
        </w:tc>
      </w:tr>
      <w:tr w:rsidR="001F5E54" w:rsidRPr="00FD127C" w14:paraId="4261D0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CBFF5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0E731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may help determine the type of intruder event.</w:t>
            </w:r>
          </w:p>
        </w:tc>
      </w:tr>
      <w:tr w:rsidR="001F5E54" w:rsidRPr="00FD127C" w14:paraId="6D6536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832A3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F692A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BAEDE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F0AB5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EB51D3" w14:textId="77777777" w:rsidR="00E77D14" w:rsidRDefault="00E77D14"/>
        </w:tc>
      </w:tr>
      <w:tr w:rsidR="001F5E54" w:rsidRPr="00FD127C" w14:paraId="69B398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9010F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E8A36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D1C36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41C1C7" w14:textId="77777777" w:rsidR="00E77D14" w:rsidRDefault="00E77D14"/>
        </w:tc>
      </w:tr>
      <w:tr w:rsidR="001F5E54" w:rsidRPr="00FD127C" w14:paraId="121A68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F7029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2A5D3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9E37A52" wp14:editId="26D8848A">
                  <wp:extent cx="152400" cy="152400"/>
                  <wp:effectExtent l="0" t="0" r="0" b="0"/>
                  <wp:docPr id="298"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R_F_Sentinel_00062 Record Perimeter Alarm Trigger</w:t>
            </w:r>
          </w:p>
          <w:p w14:paraId="6846564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B617993" wp14:editId="4581D544">
                  <wp:extent cx="152400" cy="152400"/>
                  <wp:effectExtent l="0" t="0" r="0" b="0"/>
                  <wp:docPr id="300"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R_F_Sentinel_00063 Record Data - Radar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68B91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914BEB" w14:textId="77777777" w:rsidR="00E77D14" w:rsidRDefault="00E77D14"/>
        </w:tc>
      </w:tr>
      <w:tr w:rsidR="001F5E54" w:rsidRPr="00FD127C" w14:paraId="61EEFAB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32CED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371169"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A3BF2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E975D1"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59984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34F02F" w14:textId="77777777" w:rsidR="00E77D14" w:rsidRDefault="00E77D14"/>
        </w:tc>
      </w:tr>
      <w:tr w:rsidR="001F5E54" w:rsidRPr="00FD127C" w14:paraId="3848149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1413F2" w14:textId="77777777" w:rsidR="001F5E54" w:rsidRPr="00FD127C" w:rsidRDefault="0052661D" w:rsidP="00A84EEF">
            <w:pPr>
              <w:rPr>
                <w:rFonts w:cs="Arial"/>
                <w:bCs/>
                <w:color w:val="808080" w:themeColor="background1" w:themeShade="80"/>
                <w:sz w:val="16"/>
                <w:szCs w:val="14"/>
              </w:rPr>
            </w:pPr>
            <w:hyperlink r:id="rId4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4DF4D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B7CD3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04AB062" w14:textId="77777777" w:rsidR="001F5E54" w:rsidRPr="0017445F" w:rsidRDefault="006E25A5" w:rsidP="001F5E54">
      <w:pPr>
        <w:pStyle w:val="RERequirement"/>
        <w:shd w:val="clear" w:color="auto" w:fill="F2F2F2" w:themeFill="background1" w:themeFillShade="F2"/>
      </w:pPr>
      <w:bookmarkStart w:id="110" w:name="_2108836c43c126b6f926da422b0a6f90"/>
      <w:r>
        <w:t>R_Sent_Core_6</w:t>
      </w:r>
      <w:bookmarkEnd w:id="110"/>
      <w:r w:rsidR="00AE04B0">
        <w:t xml:space="preserve"> Record Data - Time</w:t>
      </w:r>
    </w:p>
    <w:p w14:paraId="0C5D7D0A" w14:textId="77777777" w:rsidR="001F5E54" w:rsidRDefault="00AE04B0" w:rsidP="001F5E54">
      <w:pPr>
        <w:rPr>
          <w:rFonts w:cs="Arial"/>
        </w:rPr>
      </w:pPr>
      <w:r>
        <w:rPr>
          <w:rFonts w:cs="Arial"/>
        </w:rPr>
        <w:t>Upon a detected intrusion, the Sentinel software in the vehicle shall record time.</w:t>
      </w:r>
    </w:p>
    <w:p w14:paraId="7992AF8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52EC9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642E5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R_Sent_Core_6</w:t>
            </w:r>
          </w:p>
        </w:tc>
      </w:tr>
      <w:tr w:rsidR="001F5E54" w:rsidRPr="00FD127C" w14:paraId="0E850B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4C2C8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55540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may help determine the time of an intruder event</w:t>
            </w:r>
          </w:p>
        </w:tc>
      </w:tr>
      <w:tr w:rsidR="001F5E54" w:rsidRPr="00FD127C" w14:paraId="61C3CF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26465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65D5B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4FD89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08BA6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E3D8B5" w14:textId="77777777" w:rsidR="00E77D14" w:rsidRDefault="00E77D14"/>
        </w:tc>
      </w:tr>
      <w:tr w:rsidR="001F5E54" w:rsidRPr="00FD127C" w14:paraId="3DC46C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7F5D6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2F6CFE"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75430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99865D" w14:textId="77777777" w:rsidR="00E77D14" w:rsidRDefault="00E77D14"/>
        </w:tc>
      </w:tr>
      <w:tr w:rsidR="001F5E54" w:rsidRPr="00FD127C" w14:paraId="62175F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7BFA5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3F240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0DF7BE1" wp14:editId="38A028FA">
                  <wp:extent cx="152400" cy="152400"/>
                  <wp:effectExtent l="0" t="0" r="0" b="0"/>
                  <wp:docPr id="302"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R_F_Sentinel_00061 Record Data - Time</w:t>
            </w:r>
          </w:p>
          <w:p w14:paraId="2F55431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350C82C" wp14:editId="7D1C3984">
                  <wp:extent cx="152400" cy="152400"/>
                  <wp:effectExtent l="0" t="0" r="0" b="0"/>
                  <wp:docPr id="304"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R_F_Sentinel_00080 Record and Store Date/Time of Video Recordings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FC4F9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86BD43" w14:textId="77777777" w:rsidR="00E77D14" w:rsidRDefault="00E77D14"/>
        </w:tc>
      </w:tr>
      <w:tr w:rsidR="001F5E54" w:rsidRPr="00FD127C" w14:paraId="5A3B02A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BC3E0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A3DE79"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9A723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1C92E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3C897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72D3FB" w14:textId="77777777" w:rsidR="00E77D14" w:rsidRDefault="00E77D14"/>
        </w:tc>
      </w:tr>
      <w:tr w:rsidR="001F5E54" w:rsidRPr="00FD127C" w14:paraId="741929E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E26D0F" w14:textId="77777777" w:rsidR="001F5E54" w:rsidRPr="00FD127C" w:rsidRDefault="0052661D" w:rsidP="00A84EEF">
            <w:pPr>
              <w:rPr>
                <w:rFonts w:cs="Arial"/>
                <w:bCs/>
                <w:color w:val="808080" w:themeColor="background1" w:themeShade="80"/>
                <w:sz w:val="16"/>
                <w:szCs w:val="14"/>
              </w:rPr>
            </w:pPr>
            <w:hyperlink r:id="rId4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7E937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ED27B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469C3B6" w14:textId="77777777" w:rsidR="001F5E54" w:rsidRPr="0017445F" w:rsidRDefault="006E25A5" w:rsidP="001F5E54">
      <w:pPr>
        <w:pStyle w:val="RERequirement"/>
        <w:shd w:val="clear" w:color="auto" w:fill="F2F2F2" w:themeFill="background1" w:themeFillShade="F2"/>
      </w:pPr>
      <w:bookmarkStart w:id="111" w:name="_f8891371b18cfb43430c65f7c9db6c81"/>
      <w:r>
        <w:t>R_Sent_Core_9</w:t>
      </w:r>
      <w:bookmarkEnd w:id="111"/>
      <w:r w:rsidR="00AE04B0">
        <w:t xml:space="preserve"> Record Data - Date</w:t>
      </w:r>
    </w:p>
    <w:p w14:paraId="6885DE87" w14:textId="77777777" w:rsidR="001F5E54" w:rsidRDefault="00AE04B0" w:rsidP="001F5E54">
      <w:pPr>
        <w:rPr>
          <w:rFonts w:cs="Arial"/>
        </w:rPr>
      </w:pPr>
      <w:r>
        <w:rPr>
          <w:rFonts w:cs="Arial"/>
        </w:rPr>
        <w:t>Upon a detected intrusion, the Sentinel software in the vehicle shall record date information.</w:t>
      </w:r>
    </w:p>
    <w:p w14:paraId="72B6D0D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E7B545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767BE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R_Sent_Core_9</w:t>
            </w:r>
          </w:p>
        </w:tc>
      </w:tr>
      <w:tr w:rsidR="001F5E54" w:rsidRPr="00FD127C" w14:paraId="09B7D4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601D4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50B83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may help determine the date of an intruder event</w:t>
            </w:r>
          </w:p>
        </w:tc>
      </w:tr>
      <w:tr w:rsidR="001F5E54" w:rsidRPr="00FD127C" w14:paraId="749EBF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4DACF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F06D5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78D84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2A391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DBEFDB" w14:textId="77777777" w:rsidR="00E77D14" w:rsidRDefault="00E77D14"/>
        </w:tc>
      </w:tr>
      <w:tr w:rsidR="001F5E54" w:rsidRPr="00FD127C" w14:paraId="5CA892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2575F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2C6DE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80646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995D98" w14:textId="77777777" w:rsidR="00E77D14" w:rsidRDefault="00E77D14"/>
        </w:tc>
      </w:tr>
      <w:tr w:rsidR="001F5E54" w:rsidRPr="00FD127C" w14:paraId="077DA7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0F8D1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A4F64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ED76EC5" wp14:editId="69C1521B">
                  <wp:extent cx="152400" cy="152400"/>
                  <wp:effectExtent l="0" t="0" r="0" b="0"/>
                  <wp:docPr id="306"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R_F_Sentinel_00060 Record Data - Date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883DA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B33824" w14:textId="77777777" w:rsidR="00E77D14" w:rsidRDefault="00E77D14"/>
        </w:tc>
      </w:tr>
      <w:tr w:rsidR="001F5E54" w:rsidRPr="00FD127C" w14:paraId="6F88DFF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91AA5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405E1D"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67534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F2B55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23AFA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17A7B0" w14:textId="77777777" w:rsidR="00E77D14" w:rsidRDefault="00E77D14"/>
        </w:tc>
      </w:tr>
      <w:tr w:rsidR="001F5E54" w:rsidRPr="00FD127C" w14:paraId="1BDD024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05803D" w14:textId="77777777" w:rsidR="001F5E54" w:rsidRPr="00FD127C" w:rsidRDefault="0052661D" w:rsidP="00A84EEF">
            <w:pPr>
              <w:rPr>
                <w:rFonts w:cs="Arial"/>
                <w:bCs/>
                <w:color w:val="808080" w:themeColor="background1" w:themeShade="80"/>
                <w:sz w:val="16"/>
                <w:szCs w:val="14"/>
              </w:rPr>
            </w:pPr>
            <w:hyperlink r:id="rId4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159F4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8BDE5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8AD1565" w14:textId="77777777" w:rsidR="001F5E54" w:rsidRPr="0017445F" w:rsidRDefault="006E25A5" w:rsidP="001F5E54">
      <w:pPr>
        <w:pStyle w:val="RERequirement"/>
        <w:shd w:val="clear" w:color="auto" w:fill="F2F2F2" w:themeFill="background1" w:themeFillShade="F2"/>
      </w:pPr>
      <w:bookmarkStart w:id="112" w:name="_dca461fc6e4ed18324e36067d3748c4c"/>
      <w:r>
        <w:t>R_Sent_Core_11</w:t>
      </w:r>
      <w:bookmarkEnd w:id="112"/>
      <w:r w:rsidR="00AE04B0">
        <w:t xml:space="preserve"> Sentinel Disabled - Module Occupied</w:t>
      </w:r>
    </w:p>
    <w:p w14:paraId="731A6E9F" w14:textId="77777777" w:rsidR="001F5E54" w:rsidRDefault="00AE04B0" w:rsidP="001F5E54">
      <w:pPr>
        <w:rPr>
          <w:rFonts w:cs="Arial"/>
        </w:rPr>
      </w:pPr>
      <w:r>
        <w:rPr>
          <w:rFonts w:cs="Arial"/>
        </w:rPr>
        <w:t>If vehicle modules (related to sentinel feature functionality) are not available, the Sentinel software in the vehicle shall disable itself.</w:t>
      </w:r>
    </w:p>
    <w:p w14:paraId="5812CD0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740705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50B51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R_Sent_Core_11</w:t>
            </w:r>
          </w:p>
        </w:tc>
      </w:tr>
      <w:tr w:rsidR="001F5E54" w:rsidRPr="00FD127C" w14:paraId="485509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21FDB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10107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correct modules are required for the feature.</w:t>
            </w:r>
          </w:p>
        </w:tc>
      </w:tr>
      <w:tr w:rsidR="001F5E54" w:rsidRPr="00FD127C" w14:paraId="3303FE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6737B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D0A98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0025E2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46655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A9837C" w14:textId="77777777" w:rsidR="00E77D14" w:rsidRDefault="00E77D14"/>
        </w:tc>
      </w:tr>
      <w:tr w:rsidR="001F5E54" w:rsidRPr="00FD127C" w14:paraId="26D71F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6464B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77DF2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B89EE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B4E58D" w14:textId="77777777" w:rsidR="00E77D14" w:rsidRDefault="00E77D14"/>
        </w:tc>
      </w:tr>
      <w:tr w:rsidR="001F5E54" w:rsidRPr="00FD127C" w14:paraId="2FE260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E7E8D3"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DBB57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877CE25" wp14:editId="672C3057">
                  <wp:extent cx="152400" cy="152400"/>
                  <wp:effectExtent l="0" t="0" r="0" b="0"/>
                  <wp:docPr id="308"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R_F_Sentinel_00050 Sentinel Disabled - Module Occupied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CDE67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0EE7E1" w14:textId="77777777" w:rsidR="00E77D14" w:rsidRDefault="00E77D14"/>
        </w:tc>
      </w:tr>
      <w:tr w:rsidR="001F5E54" w:rsidRPr="00FD127C" w14:paraId="4317268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937C5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154668"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3ADDD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D8E0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1F2F7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6C982F" w14:textId="77777777" w:rsidR="00E77D14" w:rsidRDefault="00E77D14"/>
        </w:tc>
      </w:tr>
      <w:tr w:rsidR="001F5E54" w:rsidRPr="00FD127C" w14:paraId="0580BEF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2CFE20" w14:textId="77777777" w:rsidR="001F5E54" w:rsidRPr="00FD127C" w:rsidRDefault="0052661D" w:rsidP="00A84EEF">
            <w:pPr>
              <w:rPr>
                <w:rFonts w:cs="Arial"/>
                <w:bCs/>
                <w:color w:val="808080" w:themeColor="background1" w:themeShade="80"/>
                <w:sz w:val="16"/>
                <w:szCs w:val="14"/>
              </w:rPr>
            </w:pPr>
            <w:hyperlink r:id="rId4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1DF49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3DB62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72B05AA" w14:textId="77777777" w:rsidR="001F5E54" w:rsidRPr="0017445F" w:rsidRDefault="006E25A5" w:rsidP="001F5E54">
      <w:pPr>
        <w:pStyle w:val="RERequirement"/>
        <w:shd w:val="clear" w:color="auto" w:fill="F2F2F2" w:themeFill="background1" w:themeFillShade="F2"/>
      </w:pPr>
      <w:bookmarkStart w:id="113" w:name="_25da570c61c2c7d023ae40f4a764d7c1"/>
      <w:r>
        <w:t>R_Sent_Core_13</w:t>
      </w:r>
      <w:bookmarkEnd w:id="113"/>
      <w:r w:rsidR="00AE04B0">
        <w:t xml:space="preserve"> Sentinel Disabled - If an OTA software update is in progress.</w:t>
      </w:r>
    </w:p>
    <w:p w14:paraId="08850EDF" w14:textId="77777777" w:rsidR="001F5E54" w:rsidRDefault="00AE04B0" w:rsidP="001F5E54">
      <w:pPr>
        <w:rPr>
          <w:rFonts w:cs="Arial"/>
        </w:rPr>
      </w:pPr>
      <w:r>
        <w:rPr>
          <w:rFonts w:cs="Arial"/>
        </w:rPr>
        <w:t>If OTA situation/event is happening, the Sentinel software in the vehicle shall disable itself.</w:t>
      </w:r>
    </w:p>
    <w:p w14:paraId="739838C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F069FD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C649B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R_Sent_Core_13</w:t>
            </w:r>
          </w:p>
        </w:tc>
      </w:tr>
      <w:tr w:rsidR="001F5E54" w:rsidRPr="00FD127C" w14:paraId="33D78E9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2FA57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EBD1A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feature cannot operate in parallel with the softweare being updated.</w:t>
            </w:r>
          </w:p>
        </w:tc>
      </w:tr>
      <w:tr w:rsidR="001F5E54" w:rsidRPr="00FD127C" w14:paraId="574629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8658A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02D23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1CBA8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BF217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740408" w14:textId="77777777" w:rsidR="00E77D14" w:rsidRDefault="00E77D14"/>
        </w:tc>
      </w:tr>
      <w:tr w:rsidR="001F5E54" w:rsidRPr="00FD127C" w14:paraId="3570AB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078CA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AB760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DAB29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024DD5" w14:textId="77777777" w:rsidR="00E77D14" w:rsidRDefault="00E77D14"/>
        </w:tc>
      </w:tr>
      <w:tr w:rsidR="001F5E54" w:rsidRPr="00FD127C" w14:paraId="5FD352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69DC9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41026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5475DB6" wp14:editId="3DE2DC5E">
                  <wp:extent cx="152400" cy="152400"/>
                  <wp:effectExtent l="0" t="0" r="0" b="0"/>
                  <wp:docPr id="310"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R_F_Sentinel_00052 Sentinel Disabled - If an OTA software update is in progress.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05BF9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94216E" w14:textId="77777777" w:rsidR="00E77D14" w:rsidRDefault="00E77D14"/>
        </w:tc>
      </w:tr>
      <w:tr w:rsidR="001F5E54" w:rsidRPr="00FD127C" w14:paraId="3104DA9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0DF4C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74D761"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77709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272E38"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24DA4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D5ED7E" w14:textId="77777777" w:rsidR="00E77D14" w:rsidRDefault="00E77D14"/>
        </w:tc>
      </w:tr>
      <w:tr w:rsidR="001F5E54" w:rsidRPr="00FD127C" w14:paraId="43345B6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43525D" w14:textId="77777777" w:rsidR="001F5E54" w:rsidRPr="00FD127C" w:rsidRDefault="0052661D" w:rsidP="00A84EEF">
            <w:pPr>
              <w:rPr>
                <w:rFonts w:cs="Arial"/>
                <w:bCs/>
                <w:color w:val="808080" w:themeColor="background1" w:themeShade="80"/>
                <w:sz w:val="16"/>
                <w:szCs w:val="14"/>
              </w:rPr>
            </w:pPr>
            <w:hyperlink r:id="rId4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BB7C6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A01AE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AA2FEDE" w14:textId="77777777" w:rsidR="001F5E54" w:rsidRPr="0017445F" w:rsidRDefault="006E25A5" w:rsidP="001F5E54">
      <w:pPr>
        <w:pStyle w:val="RERequirement"/>
        <w:shd w:val="clear" w:color="auto" w:fill="F2F2F2" w:themeFill="background1" w:themeFillShade="F2"/>
      </w:pPr>
      <w:bookmarkStart w:id="114" w:name="_e3c48113bdbea7cbc0d2fbeb0c4fbff8"/>
      <w:r>
        <w:t>R_Sent_Core_15</w:t>
      </w:r>
      <w:bookmarkEnd w:id="114"/>
      <w:r w:rsidR="00AE04B0">
        <w:t xml:space="preserve"> Sentinel Disabled - No Sentinel Plan</w:t>
      </w:r>
    </w:p>
    <w:p w14:paraId="6A1867EF" w14:textId="77777777" w:rsidR="001F5E54" w:rsidRDefault="00AE04B0" w:rsidP="001F5E54">
      <w:pPr>
        <w:rPr>
          <w:rFonts w:cs="Arial"/>
        </w:rPr>
      </w:pPr>
      <w:r>
        <w:rPr>
          <w:rFonts w:cs="Arial"/>
        </w:rPr>
        <w:t>If no sentinel plan is purchased/available, the Ford Pass Application shall disable itself.</w:t>
      </w:r>
    </w:p>
    <w:p w14:paraId="45581B2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DE6435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15C2F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R_Sent_Core_15</w:t>
            </w:r>
          </w:p>
        </w:tc>
      </w:tr>
      <w:tr w:rsidR="001F5E54" w:rsidRPr="00FD127C" w14:paraId="4885EF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B356B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12CE6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A payment plan is required to access the feature.</w:t>
            </w:r>
          </w:p>
        </w:tc>
      </w:tr>
      <w:tr w:rsidR="001F5E54" w:rsidRPr="00FD127C" w14:paraId="6D4F5B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44111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51B9B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4DC42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79276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E8ED15" w14:textId="77777777" w:rsidR="00E77D14" w:rsidRDefault="00E77D14"/>
        </w:tc>
      </w:tr>
      <w:tr w:rsidR="001F5E54" w:rsidRPr="00FD127C" w14:paraId="10669A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015C1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6A2D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11ECB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B2334B" w14:textId="77777777" w:rsidR="00E77D14" w:rsidRDefault="00E77D14"/>
        </w:tc>
      </w:tr>
      <w:tr w:rsidR="001F5E54" w:rsidRPr="00FD127C" w14:paraId="7FD4F7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4D095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6CB6F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32CE667" wp14:editId="2C8FD89B">
                  <wp:extent cx="152400" cy="152400"/>
                  <wp:effectExtent l="0" t="0" r="0" b="0"/>
                  <wp:docPr id="312"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R_F_Sentinel_00053 Sentinel Disabled - No Sentinel Plan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B3B91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D1346D" w14:textId="77777777" w:rsidR="00E77D14" w:rsidRDefault="00E77D14"/>
        </w:tc>
      </w:tr>
      <w:tr w:rsidR="001F5E54" w:rsidRPr="00FD127C" w14:paraId="29F9A42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27519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7236AC"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A8210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7DA6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5207C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01CBF0" w14:textId="77777777" w:rsidR="00E77D14" w:rsidRDefault="00E77D14"/>
        </w:tc>
      </w:tr>
      <w:tr w:rsidR="001F5E54" w:rsidRPr="00FD127C" w14:paraId="716803A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1C6B6D" w14:textId="77777777" w:rsidR="001F5E54" w:rsidRPr="00FD127C" w:rsidRDefault="0052661D" w:rsidP="00A84EEF">
            <w:pPr>
              <w:rPr>
                <w:rFonts w:cs="Arial"/>
                <w:bCs/>
                <w:color w:val="808080" w:themeColor="background1" w:themeShade="80"/>
                <w:sz w:val="16"/>
                <w:szCs w:val="14"/>
              </w:rPr>
            </w:pPr>
            <w:hyperlink r:id="rId5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5211F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87CA4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E61D452" w14:textId="77777777" w:rsidR="001F5E54" w:rsidRPr="0017445F" w:rsidRDefault="006E25A5" w:rsidP="001F5E54">
      <w:pPr>
        <w:pStyle w:val="RERequirement"/>
        <w:shd w:val="clear" w:color="auto" w:fill="F2F2F2" w:themeFill="background1" w:themeFillShade="F2"/>
      </w:pPr>
      <w:bookmarkStart w:id="115" w:name="_963994eefb840c4bdd48a1420a752546"/>
      <w:r>
        <w:t>R_Sent_Core_16</w:t>
      </w:r>
      <w:bookmarkEnd w:id="115"/>
      <w:r w:rsidR="00AE04B0">
        <w:t xml:space="preserve"> Sentinel Disabled - Low Battery</w:t>
      </w:r>
    </w:p>
    <w:p w14:paraId="4A1B2AED" w14:textId="77777777" w:rsidR="001F5E54" w:rsidRDefault="00AE04B0" w:rsidP="001F5E54">
      <w:pPr>
        <w:rPr>
          <w:rFonts w:cs="Arial"/>
        </w:rPr>
      </w:pPr>
      <w:r>
        <w:rPr>
          <w:rFonts w:cs="Arial"/>
        </w:rPr>
        <w:t>If vehicle battery state of charge is low, the Sentinel software in the vehicle shall disable itself and inform driver via Ford Pass App</w:t>
      </w:r>
    </w:p>
    <w:p w14:paraId="0F4A977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67B92A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A1BA7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R_Sent_Core_16</w:t>
            </w:r>
          </w:p>
        </w:tc>
      </w:tr>
      <w:tr w:rsidR="001F5E54" w:rsidRPr="00FD127C" w14:paraId="02E2BDC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B6746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9B60F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feature functions in key OFF and battery SOC doesn’t drop to a critical level</w:t>
            </w:r>
          </w:p>
        </w:tc>
      </w:tr>
      <w:tr w:rsidR="001F5E54" w:rsidRPr="00FD127C" w14:paraId="6C5A82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96D53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7F07C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60BACA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42237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566703" w14:textId="77777777" w:rsidR="00E77D14" w:rsidRDefault="00E77D14"/>
        </w:tc>
      </w:tr>
      <w:tr w:rsidR="001F5E54" w:rsidRPr="00FD127C" w14:paraId="3F8814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F4F75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C1977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DCF94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53664A" w14:textId="77777777" w:rsidR="00E77D14" w:rsidRDefault="00E77D14"/>
        </w:tc>
      </w:tr>
      <w:tr w:rsidR="001F5E54" w:rsidRPr="00FD127C" w14:paraId="4D8738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90EAD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8EBCF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5758E53" wp14:editId="29E1BBBA">
                  <wp:extent cx="152400" cy="152400"/>
                  <wp:effectExtent l="0" t="0" r="0" b="0"/>
                  <wp:docPr id="314"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R_F_Sentinel_00049 Sentinel Disabled - Low Battery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F4D8D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2F095E" w14:textId="77777777" w:rsidR="00E77D14" w:rsidRDefault="00E77D14"/>
        </w:tc>
      </w:tr>
      <w:tr w:rsidR="001F5E54" w:rsidRPr="00FD127C" w14:paraId="3AC2588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8FB98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CC6161"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C0A61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AFE69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2E17D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550C36" w14:textId="77777777" w:rsidR="00E77D14" w:rsidRDefault="00E77D14"/>
        </w:tc>
      </w:tr>
      <w:tr w:rsidR="001F5E54" w:rsidRPr="00FD127C" w14:paraId="7C3C20D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CBC009" w14:textId="77777777" w:rsidR="001F5E54" w:rsidRPr="00FD127C" w:rsidRDefault="0052661D" w:rsidP="00A84EEF">
            <w:pPr>
              <w:rPr>
                <w:rFonts w:cs="Arial"/>
                <w:bCs/>
                <w:color w:val="808080" w:themeColor="background1" w:themeShade="80"/>
                <w:sz w:val="16"/>
                <w:szCs w:val="14"/>
              </w:rPr>
            </w:pPr>
            <w:hyperlink r:id="rId5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92F68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0984E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9C4447A" w14:textId="77777777" w:rsidR="001F5E54" w:rsidRPr="0017445F" w:rsidRDefault="006E25A5" w:rsidP="001F5E54">
      <w:pPr>
        <w:pStyle w:val="RERequirement"/>
        <w:shd w:val="clear" w:color="auto" w:fill="F2F2F2" w:themeFill="background1" w:themeFillShade="F2"/>
      </w:pPr>
      <w:bookmarkStart w:id="116" w:name="_18750f76b3ee75e2ec4c54966b518b4e"/>
      <w:r>
        <w:t>R_Sent_Core_17</w:t>
      </w:r>
      <w:bookmarkEnd w:id="116"/>
      <w:r w:rsidR="00AE04B0">
        <w:t xml:space="preserve"> Allow Remote Start</w:t>
      </w:r>
    </w:p>
    <w:p w14:paraId="6983BFAE" w14:textId="77777777" w:rsidR="001F5E54" w:rsidRDefault="00AE04B0" w:rsidP="001F5E54">
      <w:pPr>
        <w:rPr>
          <w:rFonts w:cs="Arial"/>
        </w:rPr>
      </w:pPr>
      <w:r>
        <w:rPr>
          <w:rFonts w:cs="Arial"/>
        </w:rPr>
        <w:t>When Sentinel is active and the user requests a remote start via the FordPass App Sentinel shall remain active</w:t>
      </w:r>
    </w:p>
    <w:p w14:paraId="7E5D5B5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76D75A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86E0D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R_Sent_Core_17</w:t>
            </w:r>
          </w:p>
        </w:tc>
      </w:tr>
      <w:tr w:rsidR="001F5E54" w:rsidRPr="00FD127C" w14:paraId="4DFC64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47225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FD56E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Users may need to keep Sentinel armed whilst using the remote start functiionality</w:t>
            </w:r>
          </w:p>
        </w:tc>
      </w:tr>
      <w:tr w:rsidR="001F5E54" w:rsidRPr="00FD127C" w14:paraId="403734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99985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76C38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B858B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D30C2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AAC15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Sentinel shall be able to continue operation after a remote powertrain start request from the user via FordPass App</w:t>
            </w:r>
          </w:p>
        </w:tc>
      </w:tr>
      <w:tr w:rsidR="001F5E54" w:rsidRPr="00FD127C" w14:paraId="7B0DA3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4A956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534CB1"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B1F0D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70B648" w14:textId="77777777" w:rsidR="00E77D14" w:rsidRDefault="00E77D14"/>
        </w:tc>
      </w:tr>
      <w:tr w:rsidR="001F5E54" w:rsidRPr="00FD127C" w14:paraId="776649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4BF9A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B69B7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3EBA38A" wp14:editId="11EDBE3A">
                  <wp:extent cx="152400" cy="152400"/>
                  <wp:effectExtent l="0" t="0" r="0" b="0"/>
                  <wp:docPr id="316"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R_F_Sentinel_00015 Allow Remote Start with Sentinel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763B5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CEFA54" w14:textId="77777777" w:rsidR="00E77D14" w:rsidRDefault="00E77D14"/>
        </w:tc>
      </w:tr>
      <w:tr w:rsidR="001F5E54" w:rsidRPr="00FD127C" w14:paraId="6B466ED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1202F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087974"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2801B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D6107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424FF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01988F" w14:textId="77777777" w:rsidR="00E77D14" w:rsidRDefault="00E77D14"/>
        </w:tc>
      </w:tr>
      <w:tr w:rsidR="001F5E54" w:rsidRPr="00FD127C" w14:paraId="068EC73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179749" w14:textId="77777777" w:rsidR="001F5E54" w:rsidRPr="00FD127C" w:rsidRDefault="0052661D" w:rsidP="00A84EEF">
            <w:pPr>
              <w:rPr>
                <w:rFonts w:cs="Arial"/>
                <w:bCs/>
                <w:color w:val="808080" w:themeColor="background1" w:themeShade="80"/>
                <w:sz w:val="16"/>
                <w:szCs w:val="14"/>
              </w:rPr>
            </w:pPr>
            <w:hyperlink r:id="rId5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13893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82BCB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E7D8A29" w14:textId="77777777" w:rsidR="001F5E54" w:rsidRPr="0017445F" w:rsidRDefault="006E25A5" w:rsidP="001F5E54">
      <w:pPr>
        <w:pStyle w:val="RERequirement"/>
        <w:shd w:val="clear" w:color="auto" w:fill="F2F2F2" w:themeFill="background1" w:themeFillShade="F2"/>
      </w:pPr>
      <w:bookmarkStart w:id="117" w:name="_228614ad58be2d28ee4166bbc67d5bb9"/>
      <w:r>
        <w:t>R_Sent_Det_1</w:t>
      </w:r>
      <w:bookmarkEnd w:id="117"/>
      <w:r w:rsidR="00AE04B0">
        <w:t xml:space="preserve"> Intrusion Detection - Inclination Change</w:t>
      </w:r>
    </w:p>
    <w:p w14:paraId="212A0011" w14:textId="77777777" w:rsidR="001F5E54" w:rsidRDefault="00AE04B0" w:rsidP="001F5E54">
      <w:pPr>
        <w:rPr>
          <w:rFonts w:cs="Arial"/>
        </w:rPr>
      </w:pPr>
      <w:r>
        <w:rPr>
          <w:rFonts w:cs="Arial"/>
        </w:rPr>
        <w:t>If an inclination vehicle event occurs and sentinel feature is armed, the inclination detector shall detect intrusion.</w:t>
      </w:r>
    </w:p>
    <w:p w14:paraId="6351565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28E26D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6AB42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R_Sent_Det_1</w:t>
            </w:r>
          </w:p>
        </w:tc>
      </w:tr>
      <w:tr w:rsidR="001F5E54" w:rsidRPr="00FD127C" w14:paraId="55DDB76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75DF4C"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045FD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Sentinel feature receives information from the CSM including the cause of the trigger.</w:t>
            </w:r>
          </w:p>
        </w:tc>
      </w:tr>
      <w:tr w:rsidR="001F5E54" w:rsidRPr="00FD127C" w14:paraId="287451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D21E1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D96E9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A7E7A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6B440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1CCA01" w14:textId="77777777" w:rsidR="00E77D14" w:rsidRDefault="00E77D14"/>
        </w:tc>
      </w:tr>
      <w:tr w:rsidR="001F5E54" w:rsidRPr="00FD127C" w14:paraId="5BA54E4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ECBE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08B9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99298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DB06EB" w14:textId="77777777" w:rsidR="00E77D14" w:rsidRDefault="00E77D14"/>
        </w:tc>
      </w:tr>
      <w:tr w:rsidR="001F5E54" w:rsidRPr="00FD127C" w14:paraId="714E7E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B8924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D1304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8A7696C" wp14:editId="79843078">
                  <wp:extent cx="152400" cy="152400"/>
                  <wp:effectExtent l="0" t="0" r="0" b="0"/>
                  <wp:docPr id="318"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R_F_Sentinel_00009 Intrusion Detection - Inclination/Acceleration Sensor CSM Based (accelerometer)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36A08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BA7CB2" w14:textId="77777777" w:rsidR="00E77D14" w:rsidRDefault="00E77D14"/>
        </w:tc>
      </w:tr>
      <w:tr w:rsidR="001F5E54" w:rsidRPr="00FD127C" w14:paraId="2829F34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4953B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1D4F0C"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6E68C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B6B06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99260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5565AA" w14:textId="77777777" w:rsidR="00E77D14" w:rsidRDefault="00E77D14"/>
        </w:tc>
      </w:tr>
      <w:tr w:rsidR="001F5E54" w:rsidRPr="00FD127C" w14:paraId="0EFF081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673120" w14:textId="77777777" w:rsidR="001F5E54" w:rsidRPr="00FD127C" w:rsidRDefault="0052661D" w:rsidP="00A84EEF">
            <w:pPr>
              <w:rPr>
                <w:rFonts w:cs="Arial"/>
                <w:bCs/>
                <w:color w:val="808080" w:themeColor="background1" w:themeShade="80"/>
                <w:sz w:val="16"/>
                <w:szCs w:val="14"/>
              </w:rPr>
            </w:pPr>
            <w:hyperlink r:id="rId5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D4914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D57BE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8E70731" w14:textId="77777777" w:rsidR="001F5E54" w:rsidRPr="0017445F" w:rsidRDefault="006E25A5" w:rsidP="001F5E54">
      <w:pPr>
        <w:pStyle w:val="RERequirement"/>
        <w:shd w:val="clear" w:color="auto" w:fill="F2F2F2" w:themeFill="background1" w:themeFillShade="F2"/>
      </w:pPr>
      <w:bookmarkStart w:id="118" w:name="_a62c4f6188fdacc4e80a8f34d53adb4e"/>
      <w:r>
        <w:t>R_Sent_Det_2</w:t>
      </w:r>
      <w:bookmarkEnd w:id="118"/>
      <w:r w:rsidR="00AE04B0">
        <w:t xml:space="preserve"> Intrusion Detection - Perimeter Alarm</w:t>
      </w:r>
    </w:p>
    <w:p w14:paraId="020BC7A9" w14:textId="77777777" w:rsidR="001F5E54" w:rsidRDefault="00AE04B0" w:rsidP="001F5E54">
      <w:pPr>
        <w:rPr>
          <w:rFonts w:cs="Arial"/>
        </w:rPr>
      </w:pPr>
      <w:r>
        <w:rPr>
          <w:rFonts w:cs="Arial"/>
        </w:rPr>
        <w:t>If perimeter is breached, the perimeter alarm system shall detect intrusion.</w:t>
      </w:r>
    </w:p>
    <w:p w14:paraId="18F73E3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BC62F9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1B8B9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R_Sent_Det_2</w:t>
            </w:r>
          </w:p>
        </w:tc>
      </w:tr>
      <w:tr w:rsidR="001F5E54" w:rsidRPr="00FD127C" w14:paraId="3AE039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1D702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63708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Sentinel feature receives information from the Door Ajar Modules including the cause of the trigger.</w:t>
            </w:r>
          </w:p>
        </w:tc>
      </w:tr>
      <w:tr w:rsidR="001F5E54" w:rsidRPr="00FD127C" w14:paraId="70FFAA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FFD4D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94F81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E13A2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2BD16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0D08B3" w14:textId="77777777" w:rsidR="00E77D14" w:rsidRDefault="00E77D14"/>
        </w:tc>
      </w:tr>
      <w:tr w:rsidR="001F5E54" w:rsidRPr="00FD127C" w14:paraId="707645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45635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001F5A"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BF7C0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056166" w14:textId="77777777" w:rsidR="00E77D14" w:rsidRDefault="00E77D14"/>
        </w:tc>
      </w:tr>
      <w:tr w:rsidR="001F5E54" w:rsidRPr="00FD127C" w14:paraId="360749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55D36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9B4F4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F445C6F" wp14:editId="5C9AFD71">
                  <wp:extent cx="152400" cy="152400"/>
                  <wp:effectExtent l="0" t="0" r="0" b="0"/>
                  <wp:docPr id="320"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R_F_Sentinel_00006 Intrusion Detection - Perimeter Alarm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3E7B7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126DB3" w14:textId="77777777" w:rsidR="00E77D14" w:rsidRDefault="00E77D14"/>
        </w:tc>
      </w:tr>
      <w:tr w:rsidR="001F5E54" w:rsidRPr="00FD127C" w14:paraId="1FBA765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8BC1C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95177B"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281A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4D7C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77E88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1F8191" w14:textId="77777777" w:rsidR="00E77D14" w:rsidRDefault="00E77D14"/>
        </w:tc>
      </w:tr>
      <w:tr w:rsidR="001F5E54" w:rsidRPr="00FD127C" w14:paraId="05ECEF1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599E59" w14:textId="77777777" w:rsidR="001F5E54" w:rsidRPr="00FD127C" w:rsidRDefault="0052661D" w:rsidP="00A84EEF">
            <w:pPr>
              <w:rPr>
                <w:rFonts w:cs="Arial"/>
                <w:bCs/>
                <w:color w:val="808080" w:themeColor="background1" w:themeShade="80"/>
                <w:sz w:val="16"/>
                <w:szCs w:val="14"/>
              </w:rPr>
            </w:pPr>
            <w:hyperlink r:id="rId5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1C9A8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60A02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D9CB638" w14:textId="77777777" w:rsidR="001F5E54" w:rsidRPr="0017445F" w:rsidRDefault="006E25A5" w:rsidP="001F5E54">
      <w:pPr>
        <w:pStyle w:val="RERequirement"/>
        <w:shd w:val="clear" w:color="auto" w:fill="F2F2F2" w:themeFill="background1" w:themeFillShade="F2"/>
      </w:pPr>
      <w:bookmarkStart w:id="119" w:name="_fdbcfb9c2cb64c87854b471b35a16b72"/>
      <w:r>
        <w:t>R_Sent_Det_3</w:t>
      </w:r>
      <w:bookmarkEnd w:id="119"/>
      <w:r w:rsidR="00AE04B0">
        <w:t xml:space="preserve"> Intrusion Detection - Radar (Bed Area)</w:t>
      </w:r>
    </w:p>
    <w:p w14:paraId="30076806" w14:textId="77777777" w:rsidR="001F5E54" w:rsidRDefault="00AE04B0" w:rsidP="001F5E54">
      <w:pPr>
        <w:rPr>
          <w:rFonts w:cs="Arial"/>
        </w:rPr>
      </w:pPr>
      <w:r>
        <w:rPr>
          <w:rFonts w:cs="Arial"/>
        </w:rPr>
        <w:t>If an object is detected in truck bed area, the bed intruder detection system shall detect intrusion.</w:t>
      </w:r>
    </w:p>
    <w:p w14:paraId="272E746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C73AA7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33DB5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R_Sent_Det_3</w:t>
            </w:r>
          </w:p>
        </w:tc>
      </w:tr>
      <w:tr w:rsidR="001F5E54" w:rsidRPr="00FD127C" w14:paraId="6F1114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5EB69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8EF31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Sentinel feature receives information from the Radar including the cause of the trigger.</w:t>
            </w:r>
          </w:p>
        </w:tc>
      </w:tr>
      <w:tr w:rsidR="001F5E54" w:rsidRPr="00FD127C" w14:paraId="4E08A8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41982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7650D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9E4E2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4129C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ED6914" w14:textId="77777777" w:rsidR="00E77D14" w:rsidRDefault="00E77D14"/>
        </w:tc>
      </w:tr>
      <w:tr w:rsidR="001F5E54" w:rsidRPr="00FD127C" w14:paraId="461E11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CAB37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5389A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D40EE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4C81D8" w14:textId="77777777" w:rsidR="00E77D14" w:rsidRDefault="00E77D14"/>
        </w:tc>
      </w:tr>
      <w:tr w:rsidR="001F5E54" w:rsidRPr="00FD127C" w14:paraId="566127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9A4F9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EBC02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0F9C034" wp14:editId="484F50CC">
                  <wp:extent cx="152400" cy="152400"/>
                  <wp:effectExtent l="0" t="0" r="0" b="0"/>
                  <wp:docPr id="322"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R_F_Sentinel_00007 Intrusion Detection - Radar (Bed Area)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37546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AE1B7B" w14:textId="77777777" w:rsidR="00E77D14" w:rsidRDefault="00E77D14"/>
        </w:tc>
      </w:tr>
      <w:tr w:rsidR="001F5E54" w:rsidRPr="00FD127C" w14:paraId="1F7D302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3A45B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90A152"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89909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7CEDD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BD03B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431B5A" w14:textId="77777777" w:rsidR="00E77D14" w:rsidRDefault="00E77D14"/>
        </w:tc>
      </w:tr>
      <w:tr w:rsidR="001F5E54" w:rsidRPr="00FD127C" w14:paraId="29A6186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AE03B1" w14:textId="77777777" w:rsidR="001F5E54" w:rsidRPr="00FD127C" w:rsidRDefault="0052661D" w:rsidP="00A84EEF">
            <w:pPr>
              <w:rPr>
                <w:rFonts w:cs="Arial"/>
                <w:bCs/>
                <w:color w:val="808080" w:themeColor="background1" w:themeShade="80"/>
                <w:sz w:val="16"/>
                <w:szCs w:val="14"/>
              </w:rPr>
            </w:pPr>
            <w:hyperlink r:id="rId5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D072D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D3991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401D3BE" w14:textId="77777777" w:rsidR="001F5E54" w:rsidRPr="0017445F" w:rsidRDefault="006E25A5" w:rsidP="001F5E54">
      <w:pPr>
        <w:pStyle w:val="RERequirement"/>
        <w:shd w:val="clear" w:color="auto" w:fill="F2F2F2" w:themeFill="background1" w:themeFillShade="F2"/>
      </w:pPr>
      <w:bookmarkStart w:id="120" w:name="_62d6fd10c59700651724d8983412760e"/>
      <w:r>
        <w:t>R_Sent_Det_4</w:t>
      </w:r>
      <w:bookmarkEnd w:id="120"/>
      <w:r w:rsidR="00AE04B0">
        <w:t xml:space="preserve"> Intrusion Detection - Vibration Sensor (accelerometer)</w:t>
      </w:r>
    </w:p>
    <w:p w14:paraId="35251B0F" w14:textId="77777777" w:rsidR="001F5E54" w:rsidRDefault="00AE04B0" w:rsidP="001F5E54">
      <w:pPr>
        <w:rPr>
          <w:rFonts w:cs="Arial"/>
        </w:rPr>
      </w:pPr>
      <w:r>
        <w:rPr>
          <w:rFonts w:cs="Arial"/>
        </w:rPr>
        <w:t>If a vehicle collision is detected, by the collision detector, it shall notify user of intrusion.</w:t>
      </w:r>
    </w:p>
    <w:p w14:paraId="6B8BCBA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5508EB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1121F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R_Sent_Det_4</w:t>
            </w:r>
          </w:p>
        </w:tc>
      </w:tr>
      <w:tr w:rsidR="001F5E54" w:rsidRPr="00FD127C" w14:paraId="3E72ED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80E7A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443A0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detect intrusion if vehicle inclination is changed</w:t>
            </w:r>
          </w:p>
        </w:tc>
      </w:tr>
      <w:tr w:rsidR="001F5E54" w:rsidRPr="00FD127C" w14:paraId="30CE10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006CB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58C01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C0495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6EA38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858322" w14:textId="77777777" w:rsidR="00E77D14" w:rsidRDefault="00E77D14"/>
        </w:tc>
      </w:tr>
      <w:tr w:rsidR="001F5E54" w:rsidRPr="00FD127C" w14:paraId="2ED97D6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ED191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E7FB2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9A7CF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B9680C" w14:textId="77777777" w:rsidR="00E77D14" w:rsidRDefault="00E77D14"/>
        </w:tc>
      </w:tr>
      <w:tr w:rsidR="001F5E54" w:rsidRPr="00FD127C" w14:paraId="2C557C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ACF1F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CAB1B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5DB8E02" wp14:editId="72E3ABC7">
                  <wp:extent cx="152400" cy="152400"/>
                  <wp:effectExtent l="0" t="0" r="0" b="0"/>
                  <wp:docPr id="324"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R_F_Sentinel_00009 Intrusion Detection - Inclination/Acceleration Sensor CSM Based (accelerometer)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10D3C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98933E" w14:textId="77777777" w:rsidR="00E77D14" w:rsidRDefault="00E77D14"/>
        </w:tc>
      </w:tr>
      <w:tr w:rsidR="001F5E54" w:rsidRPr="00FD127C" w14:paraId="5237366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915A5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42E7C2"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C1F3D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B53ED3"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3800D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84156F" w14:textId="77777777" w:rsidR="00E77D14" w:rsidRDefault="00E77D14"/>
        </w:tc>
      </w:tr>
      <w:tr w:rsidR="001F5E54" w:rsidRPr="00FD127C" w14:paraId="48A6765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2F65D0" w14:textId="77777777" w:rsidR="001F5E54" w:rsidRPr="00FD127C" w:rsidRDefault="0052661D" w:rsidP="00A84EEF">
            <w:pPr>
              <w:rPr>
                <w:rFonts w:cs="Arial"/>
                <w:bCs/>
                <w:color w:val="808080" w:themeColor="background1" w:themeShade="80"/>
                <w:sz w:val="16"/>
                <w:szCs w:val="14"/>
              </w:rPr>
            </w:pPr>
            <w:hyperlink r:id="rId5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61A63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327B0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51797D1" w14:textId="77777777" w:rsidR="001F5E54" w:rsidRPr="0017445F" w:rsidRDefault="006E25A5" w:rsidP="001F5E54">
      <w:pPr>
        <w:pStyle w:val="RERequirement"/>
        <w:shd w:val="clear" w:color="auto" w:fill="F2F2F2" w:themeFill="background1" w:themeFillShade="F2"/>
      </w:pPr>
      <w:bookmarkStart w:id="121" w:name="_3361f9d660f9dfa3bbb9165a1d245dcc"/>
      <w:r>
        <w:t>R_Sent_Det_5</w:t>
      </w:r>
      <w:bookmarkEnd w:id="121"/>
      <w:r w:rsidR="00AE04B0">
        <w:t xml:space="preserve"> Intrusion Detection Confirmed - Object in Bed Area</w:t>
      </w:r>
    </w:p>
    <w:p w14:paraId="6527F215" w14:textId="77777777" w:rsidR="001F5E54" w:rsidRDefault="00AE04B0" w:rsidP="001F5E54">
      <w:pPr>
        <w:rPr>
          <w:rFonts w:cs="Arial"/>
        </w:rPr>
      </w:pPr>
      <w:r>
        <w:rPr>
          <w:rFonts w:cs="Arial"/>
        </w:rPr>
        <w:t>If motion is detected in cargo area, the bed motion detection system shall detect intrusion.</w:t>
      </w:r>
    </w:p>
    <w:p w14:paraId="487F029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A84057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9266F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R_Sent_Det_5</w:t>
            </w:r>
          </w:p>
        </w:tc>
      </w:tr>
      <w:tr w:rsidR="001F5E54" w:rsidRPr="00FD127C" w14:paraId="13AFC6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D27ED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5A064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detect/confirm real threat and reduce false alert</w:t>
            </w:r>
          </w:p>
        </w:tc>
      </w:tr>
      <w:tr w:rsidR="001F5E54" w:rsidRPr="00FD127C" w14:paraId="2F218F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68C8B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E8A57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1F022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7E278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BF6E1D" w14:textId="77777777" w:rsidR="00E77D14" w:rsidRDefault="00E77D14"/>
        </w:tc>
      </w:tr>
      <w:tr w:rsidR="001F5E54" w:rsidRPr="00FD127C" w14:paraId="1AD504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7AC5D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05581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1276D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675281" w14:textId="77777777" w:rsidR="00E77D14" w:rsidRDefault="00E77D14"/>
        </w:tc>
      </w:tr>
      <w:tr w:rsidR="001F5E54" w:rsidRPr="00FD127C" w14:paraId="07B29E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21CE5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F6E4B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341F552" wp14:editId="346D005D">
                  <wp:extent cx="152400" cy="152400"/>
                  <wp:effectExtent l="0" t="0" r="0" b="0"/>
                  <wp:docPr id="326"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R_F_Sentinel_00008 Intrusion Detection Confirmed - Object in Bed Area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B0D7A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4D4090" w14:textId="77777777" w:rsidR="00E77D14" w:rsidRDefault="00E77D14"/>
        </w:tc>
      </w:tr>
      <w:tr w:rsidR="001F5E54" w:rsidRPr="00FD127C" w14:paraId="751FBF5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79FAB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950B3C"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DCF03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F730C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17769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2C9A14" w14:textId="77777777" w:rsidR="00E77D14" w:rsidRDefault="00E77D14"/>
        </w:tc>
      </w:tr>
      <w:tr w:rsidR="001F5E54" w:rsidRPr="00FD127C" w14:paraId="608351B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FC50C8" w14:textId="77777777" w:rsidR="001F5E54" w:rsidRPr="00FD127C" w:rsidRDefault="0052661D" w:rsidP="00A84EEF">
            <w:pPr>
              <w:rPr>
                <w:rFonts w:cs="Arial"/>
                <w:bCs/>
                <w:color w:val="808080" w:themeColor="background1" w:themeShade="80"/>
                <w:sz w:val="16"/>
                <w:szCs w:val="14"/>
              </w:rPr>
            </w:pPr>
            <w:hyperlink r:id="rId5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B4035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EFFB2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8E218E5" w14:textId="77777777" w:rsidR="001F5E54" w:rsidRPr="0017445F" w:rsidRDefault="006E25A5" w:rsidP="001F5E54">
      <w:pPr>
        <w:pStyle w:val="RERequirement"/>
        <w:shd w:val="clear" w:color="auto" w:fill="F2F2F2" w:themeFill="background1" w:themeFillShade="F2"/>
      </w:pPr>
      <w:bookmarkStart w:id="122" w:name="_1ab604af0ffaa21dfe936e3425b6f90a"/>
      <w:r>
        <w:lastRenderedPageBreak/>
        <w:t>R_Sent_Det_6</w:t>
      </w:r>
      <w:bookmarkEnd w:id="122"/>
      <w:r w:rsidR="00AE04B0">
        <w:t xml:space="preserve"> Intrusion Detection - Collision Detected (accelerometer)</w:t>
      </w:r>
    </w:p>
    <w:p w14:paraId="04E1CD01" w14:textId="77777777" w:rsidR="001F5E54" w:rsidRDefault="00AE04B0" w:rsidP="001F5E54">
      <w:pPr>
        <w:rPr>
          <w:rFonts w:cs="Arial"/>
        </w:rPr>
      </w:pPr>
      <w:r>
        <w:rPr>
          <w:rFonts w:cs="Arial"/>
        </w:rPr>
        <w:t>If a vehicle collision is detected (eg via an accelerometer), sentinel feature shall notify user of intrusion.</w:t>
      </w:r>
    </w:p>
    <w:p w14:paraId="6582619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E8CF2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E71A4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R_Sent_Det_6</w:t>
            </w:r>
          </w:p>
        </w:tc>
      </w:tr>
      <w:tr w:rsidR="001F5E54" w:rsidRPr="00FD127C" w14:paraId="27AC06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5F89C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42CE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detect if the vehicle has experienced any collision</w:t>
            </w:r>
          </w:p>
        </w:tc>
      </w:tr>
      <w:tr w:rsidR="001F5E54" w:rsidRPr="00FD127C" w14:paraId="3E6885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86ADB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C443C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820E0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DE198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85C69A" w14:textId="77777777" w:rsidR="00E77D14" w:rsidRDefault="00E77D14"/>
        </w:tc>
      </w:tr>
      <w:tr w:rsidR="001F5E54" w:rsidRPr="00FD127C" w14:paraId="47F832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43383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F805A"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7BBA4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A66832" w14:textId="77777777" w:rsidR="00E77D14" w:rsidRDefault="00E77D14"/>
        </w:tc>
      </w:tr>
      <w:tr w:rsidR="001F5E54" w:rsidRPr="00FD127C" w14:paraId="6B1DA8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BF37B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C8D35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5FF65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7928C3" w14:textId="77777777" w:rsidR="00E77D14" w:rsidRDefault="00E77D14"/>
        </w:tc>
      </w:tr>
      <w:tr w:rsidR="001F5E54" w:rsidRPr="00FD127C" w14:paraId="0874A0B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D79EF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F9FB57"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2C067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0085C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1903E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B68763" w14:textId="77777777" w:rsidR="00E77D14" w:rsidRDefault="00E77D14"/>
        </w:tc>
      </w:tr>
      <w:tr w:rsidR="001F5E54" w:rsidRPr="00FD127C" w14:paraId="0CE7CE5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46EF82" w14:textId="77777777" w:rsidR="001F5E54" w:rsidRPr="00FD127C" w:rsidRDefault="0052661D" w:rsidP="00A84EEF">
            <w:pPr>
              <w:rPr>
                <w:rFonts w:cs="Arial"/>
                <w:bCs/>
                <w:color w:val="808080" w:themeColor="background1" w:themeShade="80"/>
                <w:sz w:val="16"/>
                <w:szCs w:val="14"/>
              </w:rPr>
            </w:pPr>
            <w:hyperlink r:id="rId5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5F5CA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72CB2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3E3A42A" w14:textId="77777777" w:rsidR="001F5E54" w:rsidRPr="0017445F" w:rsidRDefault="006E25A5" w:rsidP="001F5E54">
      <w:pPr>
        <w:pStyle w:val="RERequirement"/>
        <w:shd w:val="clear" w:color="auto" w:fill="F2F2F2" w:themeFill="background1" w:themeFillShade="F2"/>
      </w:pPr>
      <w:bookmarkStart w:id="123" w:name="_c9131125fee26c3935300145ddb7d162"/>
      <w:r>
        <w:t>R_Sent_SYNC_4</w:t>
      </w:r>
      <w:bookmarkEnd w:id="123"/>
      <w:r w:rsidR="00AE04B0">
        <w:t xml:space="preserve"> Alert Poor Network Signal at Park</w:t>
      </w:r>
    </w:p>
    <w:p w14:paraId="3F1DC0D1" w14:textId="77777777" w:rsidR="001F5E54" w:rsidRDefault="00AE04B0" w:rsidP="001F5E54">
      <w:pPr>
        <w:rPr>
          <w:rFonts w:cs="Arial"/>
        </w:rPr>
      </w:pPr>
      <w:r>
        <w:rPr>
          <w:rFonts w:cs="Arial"/>
        </w:rPr>
        <w:t>When the vehicle is parked, the vehicle HMI (SYNC) shall inform the user if the network connection is poor - so USB device needed.  Check to see if USB memory device installed and inform user.</w:t>
      </w:r>
    </w:p>
    <w:p w14:paraId="737AD86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9ACA5F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CDF13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R_Sent_SYNC_4</w:t>
            </w:r>
          </w:p>
        </w:tc>
      </w:tr>
      <w:tr w:rsidR="001F5E54" w:rsidRPr="00FD127C" w14:paraId="1774BB9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68221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F1988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feature should warn the user that the nework connection may be poor, so that they can either drive to another location or ensure that a USB memroy device is in the vehicle.  A USB memory device is reagded as being less secure than storing data to the cloud, as the USB memory device may be stolen from the vehicle.</w:t>
            </w:r>
          </w:p>
        </w:tc>
      </w:tr>
      <w:tr w:rsidR="001F5E54" w:rsidRPr="00FD127C" w14:paraId="6ACAD2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4DA68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FABA5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69C1E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0D807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062A93" w14:textId="77777777" w:rsidR="00E77D14" w:rsidRDefault="00E77D14"/>
        </w:tc>
      </w:tr>
      <w:tr w:rsidR="001F5E54" w:rsidRPr="00FD127C" w14:paraId="6A51E7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5D119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77E31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4F7CC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722067" w14:textId="77777777" w:rsidR="00E77D14" w:rsidRDefault="00E77D14"/>
        </w:tc>
      </w:tr>
      <w:tr w:rsidR="001F5E54" w:rsidRPr="00FD127C" w14:paraId="2828AA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3A9CF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A4F9A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4B3C4C1" wp14:editId="0F8FF935">
                  <wp:extent cx="152400" cy="152400"/>
                  <wp:effectExtent l="0" t="0" r="0" b="0"/>
                  <wp:docPr id="328" name="Picture 313863185.jpg" descr="313863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313863185.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R_F_Sentinel_00078 Alert Poor Signal at Park</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0AB63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FE26F0" w14:textId="77777777" w:rsidR="00E77D14" w:rsidRDefault="00E77D14"/>
        </w:tc>
      </w:tr>
      <w:tr w:rsidR="001F5E54" w:rsidRPr="00FD127C" w14:paraId="59756EE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2CECE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898534"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C7FE9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7E0958"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395AC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5D182E" w14:textId="77777777" w:rsidR="00E77D14" w:rsidRDefault="00E77D14"/>
        </w:tc>
      </w:tr>
      <w:tr w:rsidR="001F5E54" w:rsidRPr="00FD127C" w14:paraId="17F7032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2C9E17" w14:textId="77777777" w:rsidR="001F5E54" w:rsidRPr="00FD127C" w:rsidRDefault="0052661D" w:rsidP="00A84EEF">
            <w:pPr>
              <w:rPr>
                <w:rFonts w:cs="Arial"/>
                <w:bCs/>
                <w:color w:val="808080" w:themeColor="background1" w:themeShade="80"/>
                <w:sz w:val="16"/>
                <w:szCs w:val="14"/>
              </w:rPr>
            </w:pPr>
            <w:hyperlink r:id="rId5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B989B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E5BFA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A419914" w14:textId="77777777" w:rsidR="001F5E54" w:rsidRPr="0017445F" w:rsidRDefault="006E25A5" w:rsidP="001F5E54">
      <w:pPr>
        <w:pStyle w:val="RERequirement"/>
        <w:shd w:val="clear" w:color="auto" w:fill="F2F2F2" w:themeFill="background1" w:themeFillShade="F2"/>
      </w:pPr>
      <w:bookmarkStart w:id="124" w:name="_ed34856b8bdb3513f0e0526c0c082b59"/>
      <w:r>
        <w:t>R_Sent_Str_1</w:t>
      </w:r>
      <w:bookmarkEnd w:id="124"/>
      <w:r w:rsidR="00AE04B0">
        <w:t xml:space="preserve"> Cloud Storage -Overwrite</w:t>
      </w:r>
    </w:p>
    <w:p w14:paraId="419A9C43" w14:textId="77777777" w:rsidR="001F5E54" w:rsidRDefault="00AE04B0" w:rsidP="001F5E54">
      <w:pPr>
        <w:rPr>
          <w:rFonts w:cs="Arial"/>
        </w:rPr>
      </w:pPr>
      <w:r>
        <w:rPr>
          <w:rFonts w:cs="Arial"/>
        </w:rPr>
        <w:t>When cloud storage is full, the Sentinel software in the vehicle shall automatically overwrite old videos (based on storage capacity limit reached, date of recording).</w:t>
      </w:r>
    </w:p>
    <w:p w14:paraId="636983E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65EE0E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F59B9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R_Sent_Str_1</w:t>
            </w:r>
          </w:p>
        </w:tc>
      </w:tr>
      <w:tr w:rsidR="001F5E54" w:rsidRPr="00FD127C" w14:paraId="37B95A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E79B3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3B8DB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amount of data collected may exceed the available storage capacity.</w:t>
            </w:r>
          </w:p>
        </w:tc>
      </w:tr>
      <w:tr w:rsidR="001F5E54" w:rsidRPr="00FD127C" w14:paraId="781CDE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E2638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122B8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F8DEB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88ADA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AA161" w14:textId="77777777" w:rsidR="00E77D14" w:rsidRDefault="00E77D14"/>
        </w:tc>
      </w:tr>
      <w:tr w:rsidR="001F5E54" w:rsidRPr="00FD127C" w14:paraId="1785E7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91FD2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A989D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1A2B2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F6C239" w14:textId="77777777" w:rsidR="00E77D14" w:rsidRDefault="00E77D14"/>
        </w:tc>
      </w:tr>
      <w:tr w:rsidR="001F5E54" w:rsidRPr="00FD127C" w14:paraId="6BD792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21A25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5CA2E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158189C" wp14:editId="4BB4CE8C">
                  <wp:extent cx="152400" cy="152400"/>
                  <wp:effectExtent l="0" t="0" r="0" b="0"/>
                  <wp:docPr id="330"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R_F_Sentinel_00073 Cloud Storage -Overwrite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E1D7C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1FA3B1" w14:textId="77777777" w:rsidR="00E77D14" w:rsidRDefault="00E77D14"/>
        </w:tc>
      </w:tr>
      <w:tr w:rsidR="001F5E54" w:rsidRPr="00FD127C" w14:paraId="5D24FA1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161A0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F1534A"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15021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FD2B4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7137B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73AF9D" w14:textId="77777777" w:rsidR="00E77D14" w:rsidRDefault="00E77D14"/>
        </w:tc>
      </w:tr>
      <w:tr w:rsidR="001F5E54" w:rsidRPr="00FD127C" w14:paraId="1BC45C3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9B3F4F" w14:textId="77777777" w:rsidR="001F5E54" w:rsidRPr="00FD127C" w:rsidRDefault="0052661D" w:rsidP="00A84EEF">
            <w:pPr>
              <w:rPr>
                <w:rFonts w:cs="Arial"/>
                <w:bCs/>
                <w:color w:val="808080" w:themeColor="background1" w:themeShade="80"/>
                <w:sz w:val="16"/>
                <w:szCs w:val="14"/>
              </w:rPr>
            </w:pPr>
            <w:hyperlink r:id="rId6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D8BCA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CAFFC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711EC9D" w14:textId="77777777" w:rsidR="001F5E54" w:rsidRPr="0017445F" w:rsidRDefault="006E25A5" w:rsidP="001F5E54">
      <w:pPr>
        <w:pStyle w:val="RERequirement"/>
        <w:shd w:val="clear" w:color="auto" w:fill="F2F2F2" w:themeFill="background1" w:themeFillShade="F2"/>
      </w:pPr>
      <w:bookmarkStart w:id="125" w:name="_cf882a61b154c917a1cff7c0620af68c"/>
      <w:r>
        <w:t>R_Sent_Str_2</w:t>
      </w:r>
      <w:bookmarkEnd w:id="125"/>
      <w:r w:rsidR="00AE04B0">
        <w:t xml:space="preserve"> Store Video - Cloud</w:t>
      </w:r>
    </w:p>
    <w:p w14:paraId="65AF25F0" w14:textId="77777777" w:rsidR="001F5E54" w:rsidRDefault="00AE04B0" w:rsidP="001F5E54">
      <w:pPr>
        <w:rPr>
          <w:rFonts w:cs="Arial"/>
        </w:rPr>
      </w:pPr>
      <w:r>
        <w:rPr>
          <w:rFonts w:cs="Arial"/>
        </w:rPr>
        <w:t>When recording,  the video recording system  shall store videos to cloud storage.</w:t>
      </w:r>
    </w:p>
    <w:p w14:paraId="0B4F5F6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CD9B48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0BA58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R_Sent_Str_2</w:t>
            </w:r>
          </w:p>
        </w:tc>
      </w:tr>
      <w:tr w:rsidR="001F5E54" w:rsidRPr="00FD127C" w14:paraId="7CDAF6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EECD4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46B00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implement video storage in cloud storage space</w:t>
            </w:r>
          </w:p>
        </w:tc>
      </w:tr>
      <w:tr w:rsidR="001F5E54" w:rsidRPr="00FD127C" w14:paraId="55520D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32219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3EB27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6333B2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E8214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51764A" w14:textId="77777777" w:rsidR="00E77D14" w:rsidRDefault="00E77D14"/>
        </w:tc>
      </w:tr>
      <w:tr w:rsidR="001F5E54" w:rsidRPr="00FD127C" w14:paraId="69E219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41726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CF0501"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FFCF8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CA4C69" w14:textId="77777777" w:rsidR="00E77D14" w:rsidRDefault="00E77D14"/>
        </w:tc>
      </w:tr>
      <w:tr w:rsidR="001F5E54" w:rsidRPr="00FD127C" w14:paraId="748976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EA0D2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07840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2649B56" wp14:editId="18A82137">
                  <wp:extent cx="152400" cy="152400"/>
                  <wp:effectExtent l="0" t="0" r="0" b="0"/>
                  <wp:docPr id="332"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R_F_Sentinel_00012 Store Video - Cloud</w:t>
            </w:r>
          </w:p>
          <w:p w14:paraId="5A61123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50EEEE9" wp14:editId="28F00F67">
                  <wp:extent cx="152400" cy="152400"/>
                  <wp:effectExtent l="0" t="0" r="0" b="0"/>
                  <wp:docPr id="334"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R_F_Sentinel_00085 Cloud Storage - Days/GB</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0432E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22865E" w14:textId="77777777" w:rsidR="00E77D14" w:rsidRDefault="00E77D14"/>
        </w:tc>
      </w:tr>
      <w:tr w:rsidR="001F5E54" w:rsidRPr="00FD127C" w14:paraId="188F325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96C89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9ACF08"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052EE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E4912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A18B8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7214A8" w14:textId="77777777" w:rsidR="00E77D14" w:rsidRDefault="00E77D14"/>
        </w:tc>
      </w:tr>
      <w:tr w:rsidR="001F5E54" w:rsidRPr="00FD127C" w14:paraId="105D0E1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8C28F9" w14:textId="77777777" w:rsidR="001F5E54" w:rsidRPr="00FD127C" w:rsidRDefault="0052661D" w:rsidP="00A84EEF">
            <w:pPr>
              <w:rPr>
                <w:rFonts w:cs="Arial"/>
                <w:bCs/>
                <w:color w:val="808080" w:themeColor="background1" w:themeShade="80"/>
                <w:sz w:val="16"/>
                <w:szCs w:val="14"/>
              </w:rPr>
            </w:pPr>
            <w:hyperlink r:id="rId6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0CB6B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CA77A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CF2930C" w14:textId="77777777" w:rsidR="001F5E54" w:rsidRPr="0017445F" w:rsidRDefault="006E25A5" w:rsidP="001F5E54">
      <w:pPr>
        <w:pStyle w:val="RERequirement"/>
        <w:shd w:val="clear" w:color="auto" w:fill="F2F2F2" w:themeFill="background1" w:themeFillShade="F2"/>
      </w:pPr>
      <w:bookmarkStart w:id="126" w:name="_4b4f3dc7e55285bdc6fd52546f6edb58"/>
      <w:r>
        <w:t>R_Sent_Str_3</w:t>
      </w:r>
      <w:bookmarkEnd w:id="126"/>
      <w:r w:rsidR="00AE04B0">
        <w:t xml:space="preserve"> Record Video</w:t>
      </w:r>
    </w:p>
    <w:p w14:paraId="61001584" w14:textId="77777777" w:rsidR="001F5E54" w:rsidRDefault="00AE04B0" w:rsidP="001F5E54">
      <w:pPr>
        <w:rPr>
          <w:rFonts w:cs="Arial"/>
        </w:rPr>
      </w:pPr>
      <w:r>
        <w:rPr>
          <w:rFonts w:cs="Arial"/>
        </w:rPr>
        <w:t>If triggered, the video recording system shall start recording video in less than 2.5 seconds.</w:t>
      </w:r>
    </w:p>
    <w:p w14:paraId="5B4640D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89D1C1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327AC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R_Sent_Str_3</w:t>
            </w:r>
          </w:p>
        </w:tc>
      </w:tr>
      <w:tr w:rsidR="001F5E54" w:rsidRPr="00FD127C" w14:paraId="0D11D3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4BFC4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1AA3F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implement video recording</w:t>
            </w:r>
          </w:p>
        </w:tc>
      </w:tr>
      <w:tr w:rsidR="001F5E54" w:rsidRPr="00FD127C" w14:paraId="7EFB66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DCCDD5"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D15D7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E3533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883B4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55D766" w14:textId="77777777" w:rsidR="00E77D14" w:rsidRDefault="00E77D14"/>
        </w:tc>
      </w:tr>
      <w:tr w:rsidR="001F5E54" w:rsidRPr="00FD127C" w14:paraId="0620D8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F37E9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4D3C9A"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1ACB8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FF670A" w14:textId="77777777" w:rsidR="00E77D14" w:rsidRDefault="00E77D14"/>
        </w:tc>
      </w:tr>
      <w:tr w:rsidR="001F5E54" w:rsidRPr="00FD127C" w14:paraId="017988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29249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6D3D4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C8BA315" wp14:editId="33FC2D1A">
                  <wp:extent cx="152400" cy="152400"/>
                  <wp:effectExtent l="0" t="0" r="0" b="0"/>
                  <wp:docPr id="336" name="Picture -1836861541.jpg" descr="-1836861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836861541.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R_F_Sentinel_00011 Record Video</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D380E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05617A" w14:textId="77777777" w:rsidR="00E77D14" w:rsidRDefault="00E77D14"/>
        </w:tc>
      </w:tr>
      <w:tr w:rsidR="001F5E54" w:rsidRPr="00FD127C" w14:paraId="77362D6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7CF1F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5C905E"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1B252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6C1CF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9F49B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DBD2E3" w14:textId="77777777" w:rsidR="00E77D14" w:rsidRDefault="00E77D14"/>
        </w:tc>
      </w:tr>
      <w:tr w:rsidR="001F5E54" w:rsidRPr="00FD127C" w14:paraId="5DCB811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788136" w14:textId="77777777" w:rsidR="001F5E54" w:rsidRPr="00FD127C" w:rsidRDefault="0052661D" w:rsidP="00A84EEF">
            <w:pPr>
              <w:rPr>
                <w:rFonts w:cs="Arial"/>
                <w:bCs/>
                <w:color w:val="808080" w:themeColor="background1" w:themeShade="80"/>
                <w:sz w:val="16"/>
                <w:szCs w:val="14"/>
              </w:rPr>
            </w:pPr>
            <w:hyperlink r:id="rId6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01E8D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4E02B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3255D26" w14:textId="77777777" w:rsidR="000D7866" w:rsidRPr="00E47D48" w:rsidRDefault="000D7866" w:rsidP="00E47D48">
      <w:pPr>
        <w:rPr>
          <w:color w:val="FF0000"/>
        </w:rPr>
      </w:pPr>
    </w:p>
    <w:p w14:paraId="2B73614F" w14:textId="77777777" w:rsidR="009C1EEC" w:rsidRDefault="000D732E" w:rsidP="0061324D">
      <w:pPr>
        <w:pStyle w:val="Heading2"/>
        <w:numPr>
          <w:ilvl w:val="1"/>
          <w:numId w:val="4"/>
        </w:numPr>
      </w:pPr>
      <w:r>
        <w:t xml:space="preserve">Logical Function </w:t>
      </w:r>
      <w:r>
        <w:rPr>
          <w:noProof/>
        </w:rPr>
        <w:drawing>
          <wp:inline distT="0" distB="0" distL="0" distR="0" wp14:anchorId="6C5B1B6E" wp14:editId="7E3834C2">
            <wp:extent cx="152400" cy="152400"/>
            <wp:effectExtent l="0" t="0" r="0" b="0"/>
            <wp:docPr id="338"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27" w:name="_629c299c1c2bca88f903e644278df6e6"/>
      <w:r w:rsidR="008E73AE">
        <w:t>Store video in cloud</w:t>
      </w:r>
      <w:bookmarkEnd w:id="127"/>
    </w:p>
    <w:p w14:paraId="0468D9C3" w14:textId="77777777" w:rsidR="0061785D" w:rsidRDefault="0061785D" w:rsidP="00783BCF">
      <w:pPr>
        <w:pStyle w:val="Heading3"/>
      </w:pPr>
      <w:r>
        <w:t xml:space="preserve">Function </w:t>
      </w:r>
      <w:r w:rsidR="00283752">
        <w:t>Overview</w:t>
      </w:r>
    </w:p>
    <w:p w14:paraId="4576BAF2" w14:textId="77777777" w:rsidR="00427220" w:rsidRDefault="000D732E" w:rsidP="00427220">
      <w:pPr>
        <w:pStyle w:val="Heading4"/>
      </w:pPr>
      <w:r>
        <w:t xml:space="preserve">Function </w:t>
      </w:r>
      <w:r w:rsidR="00283752">
        <w:t>Description</w:t>
      </w:r>
    </w:p>
    <w:p w14:paraId="76EEBD16" w14:textId="77777777" w:rsidR="00794B45" w:rsidRDefault="00794B45" w:rsidP="009C1EEC">
      <w:pPr>
        <w:contextualSpacing/>
      </w:pPr>
    </w:p>
    <w:p w14:paraId="3FD8F9C4" w14:textId="77777777" w:rsidR="00AC0C92" w:rsidRDefault="00AC0C92" w:rsidP="009C1EEC">
      <w:pPr>
        <w:contextualSpacing/>
      </w:pPr>
      <w:r>
        <w:t>Function is allocated to:</w:t>
      </w:r>
    </w:p>
    <w:p w14:paraId="01F2A8F3" w14:textId="77777777" w:rsidR="00AC0C92" w:rsidRDefault="00604AF5" w:rsidP="0061324D">
      <w:pPr>
        <w:pStyle w:val="ListParagraph"/>
        <w:numPr>
          <w:ilvl w:val="0"/>
          <w:numId w:val="13"/>
        </w:numPr>
        <w:contextualSpacing/>
      </w:pPr>
      <w:r>
        <w:rPr>
          <w:noProof/>
        </w:rPr>
        <w:drawing>
          <wp:inline distT="0" distB="0" distL="0" distR="0" wp14:anchorId="4D4CE299" wp14:editId="199DE59F">
            <wp:extent cx="152400" cy="152400"/>
            <wp:effectExtent l="0" t="0" r="0" b="0"/>
            <wp:docPr id="340" name="Picture -131844027.jpg" descr="-131844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3184402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Cloud access and service provider</w:t>
      </w:r>
      <w:r>
        <w:t xml:space="preserve"> &lt;&lt;Logical&gt;&gt;</w:t>
      </w:r>
    </w:p>
    <w:p w14:paraId="55483676" w14:textId="77777777" w:rsidR="00AC0C92" w:rsidRDefault="00604AF5" w:rsidP="0061324D">
      <w:pPr>
        <w:pStyle w:val="ListParagraph"/>
        <w:numPr>
          <w:ilvl w:val="0"/>
          <w:numId w:val="13"/>
        </w:numPr>
        <w:contextualSpacing/>
      </w:pPr>
      <w:r>
        <w:rPr>
          <w:noProof/>
        </w:rPr>
        <w:drawing>
          <wp:inline distT="0" distB="0" distL="0" distR="0" wp14:anchorId="597EB6AA" wp14:editId="6D32708C">
            <wp:extent cx="152400" cy="152400"/>
            <wp:effectExtent l="0" t="0" r="0" b="0"/>
            <wp:docPr id="342" name="Picture -131844027.jpg" descr="-131844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3184402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Feature Sentinel Logical</w:t>
      </w:r>
      <w:r>
        <w:t xml:space="preserve"> &lt;&lt;Logical&gt;&gt;</w:t>
      </w:r>
    </w:p>
    <w:p w14:paraId="4E5E31F2" w14:textId="77777777" w:rsidR="00AC0C92" w:rsidRDefault="00604AF5" w:rsidP="0061324D">
      <w:pPr>
        <w:pStyle w:val="ListParagraph"/>
        <w:numPr>
          <w:ilvl w:val="0"/>
          <w:numId w:val="13"/>
        </w:numPr>
        <w:contextualSpacing/>
      </w:pPr>
      <w:r>
        <w:rPr>
          <w:noProof/>
        </w:rPr>
        <w:drawing>
          <wp:inline distT="0" distB="0" distL="0" distR="0" wp14:anchorId="43148E11" wp14:editId="069AE88A">
            <wp:extent cx="152400" cy="152400"/>
            <wp:effectExtent l="0" t="0" r="0" b="0"/>
            <wp:docPr id="344"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Manage Video Buffering_Packets and Send to Ethernet</w:t>
      </w:r>
      <w:r>
        <w:t xml:space="preserve"> &lt;&lt;Logical&gt;&gt;</w:t>
      </w:r>
    </w:p>
    <w:p w14:paraId="0EAF0308" w14:textId="77777777" w:rsidR="00AC0C92" w:rsidRDefault="00604AF5" w:rsidP="0061324D">
      <w:pPr>
        <w:pStyle w:val="ListParagraph"/>
        <w:numPr>
          <w:ilvl w:val="0"/>
          <w:numId w:val="13"/>
        </w:numPr>
        <w:contextualSpacing/>
      </w:pPr>
      <w:r>
        <w:rPr>
          <w:noProof/>
        </w:rPr>
        <w:drawing>
          <wp:inline distT="0" distB="0" distL="0" distR="0" wp14:anchorId="7FD798BF" wp14:editId="0D0BD472">
            <wp:extent cx="152400" cy="152400"/>
            <wp:effectExtent l="0" t="0" r="0" b="0"/>
            <wp:docPr id="346"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Record audio data from the bed area (pick-up truck applications)</w:t>
      </w:r>
      <w:r>
        <w:t xml:space="preserve"> &lt;&lt;Logical&gt;&gt;</w:t>
      </w:r>
    </w:p>
    <w:p w14:paraId="6B1415E2" w14:textId="77777777" w:rsidR="00AC0C92" w:rsidRDefault="00604AF5" w:rsidP="0061324D">
      <w:pPr>
        <w:pStyle w:val="ListParagraph"/>
        <w:numPr>
          <w:ilvl w:val="0"/>
          <w:numId w:val="13"/>
        </w:numPr>
        <w:contextualSpacing/>
      </w:pPr>
      <w:r>
        <w:rPr>
          <w:noProof/>
        </w:rPr>
        <w:drawing>
          <wp:inline distT="0" distB="0" distL="0" distR="0" wp14:anchorId="19E1D309" wp14:editId="0769CDE6">
            <wp:extent cx="152400" cy="152400"/>
            <wp:effectExtent l="0" t="0" r="0" b="0"/>
            <wp:docPr id="348" name="Picture 769738726.jpg" descr="769738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769738726.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w:t>
      </w:r>
      <w:r w:rsidR="00AC0C92">
        <w:t>Sentinel</w:t>
      </w:r>
      <w:r>
        <w:t xml:space="preserve"> &lt;&lt;Feature&gt;&gt;</w:t>
      </w:r>
    </w:p>
    <w:p w14:paraId="7C985FFB" w14:textId="77777777" w:rsidR="00AC0C92" w:rsidRDefault="00604AF5" w:rsidP="0061324D">
      <w:pPr>
        <w:pStyle w:val="ListParagraph"/>
        <w:numPr>
          <w:ilvl w:val="0"/>
          <w:numId w:val="13"/>
        </w:numPr>
        <w:contextualSpacing/>
      </w:pPr>
      <w:r>
        <w:rPr>
          <w:noProof/>
        </w:rPr>
        <w:drawing>
          <wp:inline distT="0" distB="0" distL="0" distR="0" wp14:anchorId="010CAAEE" wp14:editId="5E060CAE">
            <wp:extent cx="152400" cy="152400"/>
            <wp:effectExtent l="0" t="0" r="0" b="0"/>
            <wp:docPr id="350"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Stitch 4 x 360 Cameras into Single Video Stream</w:t>
      </w:r>
      <w:r>
        <w:t xml:space="preserve"> &lt;&lt;Feature&gt;&gt;</w:t>
      </w:r>
    </w:p>
    <w:p w14:paraId="7CA71B23" w14:textId="77777777" w:rsidR="00AC0C92" w:rsidRDefault="00604AF5" w:rsidP="0061324D">
      <w:pPr>
        <w:pStyle w:val="ListParagraph"/>
        <w:numPr>
          <w:ilvl w:val="0"/>
          <w:numId w:val="13"/>
        </w:numPr>
        <w:contextualSpacing/>
      </w:pPr>
      <w:r>
        <w:rPr>
          <w:noProof/>
        </w:rPr>
        <w:drawing>
          <wp:inline distT="0" distB="0" distL="0" distR="0" wp14:anchorId="29214D19" wp14:editId="7D978DDF">
            <wp:extent cx="152400" cy="152400"/>
            <wp:effectExtent l="0" t="0" r="0" b="0"/>
            <wp:docPr id="352"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Store/Delete Video, Audio, Threat &amp; Date/Time Data on the Sentinel Cloud</w:t>
      </w:r>
      <w:r>
        <w:t xml:space="preserve"> &lt;&lt;Feature&gt;&gt;</w:t>
      </w:r>
    </w:p>
    <w:p w14:paraId="31C910C4" w14:textId="77777777" w:rsidR="00794B45" w:rsidRDefault="00794B45" w:rsidP="009C1EEC">
      <w:pPr>
        <w:contextualSpacing/>
      </w:pPr>
    </w:p>
    <w:p w14:paraId="0994FD35" w14:textId="77777777" w:rsidR="009C1EEC" w:rsidRDefault="009C1EEC" w:rsidP="009C1EEC">
      <w:pPr>
        <w:contextualSpacing/>
      </w:pPr>
      <w:r w:rsidRPr="00A554C4">
        <w:t>Store video in cloud</w:t>
      </w:r>
    </w:p>
    <w:p w14:paraId="33C2911A" w14:textId="77777777" w:rsidR="00282E2C" w:rsidRDefault="000D732E" w:rsidP="00FD32A2">
      <w:pPr>
        <w:pStyle w:val="Heading4"/>
      </w:pPr>
      <w:r>
        <w:t xml:space="preserve">Function </w:t>
      </w:r>
      <w:r w:rsidR="00282E2C">
        <w:t>Variants</w:t>
      </w:r>
    </w:p>
    <w:p w14:paraId="4A456AC9" w14:textId="77777777" w:rsidR="00282E2C" w:rsidRDefault="00282E2C" w:rsidP="00282E2C"/>
    <w:p w14:paraId="641E80C7"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15C7A213" w14:textId="77777777" w:rsidTr="00EB7D77">
        <w:trPr>
          <w:trHeight w:val="314"/>
        </w:trPr>
        <w:tc>
          <w:tcPr>
            <w:tcW w:w="2523" w:type="dxa"/>
            <w:shd w:val="clear" w:color="auto" w:fill="D9D9D9" w:themeFill="background1" w:themeFillShade="D9"/>
          </w:tcPr>
          <w:p w14:paraId="013F3162"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70561CF8"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2A241EB"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30CB5280" w14:textId="77777777" w:rsidTr="00EB7D77">
        <w:trPr>
          <w:trHeight w:val="198"/>
        </w:trPr>
        <w:tc>
          <w:tcPr>
            <w:tcW w:w="2523" w:type="dxa"/>
          </w:tcPr>
          <w:p w14:paraId="26A1743E" w14:textId="0F2CA0EC" w:rsidR="000D732E" w:rsidRPr="00C45D3C" w:rsidRDefault="000D732E" w:rsidP="00EB7D77">
            <w:pPr>
              <w:rPr>
                <w:rFonts w:cs="Arial"/>
              </w:rPr>
            </w:pPr>
          </w:p>
        </w:tc>
        <w:tc>
          <w:tcPr>
            <w:tcW w:w="5132" w:type="dxa"/>
          </w:tcPr>
          <w:p w14:paraId="1AF530FD" w14:textId="77777777" w:rsidR="000D732E" w:rsidRPr="009E3B7C" w:rsidRDefault="000D732E" w:rsidP="00EB7D77">
            <w:pPr>
              <w:overflowPunct/>
              <w:autoSpaceDE/>
              <w:autoSpaceDN/>
              <w:adjustRightInd/>
              <w:textAlignment w:val="center"/>
              <w:rPr>
                <w:rFonts w:cs="Arial"/>
              </w:rPr>
            </w:pPr>
          </w:p>
        </w:tc>
        <w:tc>
          <w:tcPr>
            <w:tcW w:w="2551" w:type="dxa"/>
          </w:tcPr>
          <w:p w14:paraId="79258E26" w14:textId="2733F437" w:rsidR="000D732E" w:rsidRPr="005A344A" w:rsidRDefault="000D732E" w:rsidP="00EB7D77">
            <w:pPr>
              <w:rPr>
                <w:rFonts w:cs="Arial"/>
                <w:lang w:val="en-GB"/>
              </w:rPr>
            </w:pPr>
          </w:p>
        </w:tc>
      </w:tr>
    </w:tbl>
    <w:p w14:paraId="0328B45F" w14:textId="77777777" w:rsidR="000D732E" w:rsidRPr="005067FC" w:rsidRDefault="000D732E" w:rsidP="00282E2C">
      <w:pPr>
        <w:rPr>
          <w:i/>
          <w:color w:val="A6A6A6" w:themeColor="background1" w:themeShade="A6"/>
        </w:rPr>
      </w:pPr>
    </w:p>
    <w:p w14:paraId="4B9C5902" w14:textId="77777777" w:rsidR="00427220" w:rsidRDefault="00427220" w:rsidP="00FD32A2">
      <w:pPr>
        <w:pStyle w:val="Heading4"/>
      </w:pPr>
      <w:r>
        <w:t>Input Requirements</w:t>
      </w:r>
      <w:r w:rsidR="000D732E">
        <w:t>/Documents</w:t>
      </w:r>
    </w:p>
    <w:p w14:paraId="480F79EB"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531797BB" w14:textId="77777777" w:rsidTr="00656A21">
        <w:trPr>
          <w:trHeight w:val="20"/>
        </w:trPr>
        <w:tc>
          <w:tcPr>
            <w:tcW w:w="1561" w:type="dxa"/>
            <w:shd w:val="clear" w:color="auto" w:fill="D9D9D9" w:themeFill="background1" w:themeFillShade="D9"/>
          </w:tcPr>
          <w:p w14:paraId="14C51533"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67CAFD6C" w14:textId="77777777" w:rsidR="000D732E" w:rsidRDefault="000D732E" w:rsidP="00EB7D77">
            <w:pPr>
              <w:rPr>
                <w:rFonts w:ascii="Helvetica" w:hAnsi="Helvetica" w:cs="Helvetica"/>
                <w:sz w:val="16"/>
              </w:rPr>
            </w:pPr>
          </w:p>
          <w:p w14:paraId="71690567"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65013335"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7A165C94"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46EAA249" w14:textId="77777777" w:rsidR="000D732E" w:rsidRDefault="000D732E" w:rsidP="00EB7D77">
            <w:pPr>
              <w:rPr>
                <w:rFonts w:ascii="Helvetica" w:hAnsi="Helvetica" w:cs="Helvetica"/>
                <w:b/>
              </w:rPr>
            </w:pPr>
            <w:r>
              <w:rPr>
                <w:rFonts w:ascii="Helvetica" w:hAnsi="Helvetica" w:cs="Helvetica"/>
                <w:b/>
              </w:rPr>
              <w:t>Derived Requirement</w:t>
            </w:r>
          </w:p>
          <w:p w14:paraId="3260A290" w14:textId="77777777" w:rsidR="000D732E" w:rsidRDefault="000D732E" w:rsidP="00EB7D77">
            <w:pPr>
              <w:rPr>
                <w:rFonts w:ascii="Helvetica" w:hAnsi="Helvetica" w:cs="Helvetica"/>
                <w:sz w:val="16"/>
              </w:rPr>
            </w:pPr>
          </w:p>
          <w:p w14:paraId="40493233"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5DC750F3" w14:textId="77777777" w:rsidTr="00656A21">
        <w:trPr>
          <w:trHeight w:val="20"/>
        </w:trPr>
        <w:tc>
          <w:tcPr>
            <w:tcW w:w="10211" w:type="dxa"/>
            <w:gridSpan w:val="4"/>
            <w:shd w:val="clear" w:color="auto" w:fill="F2F2F2" w:themeFill="background1" w:themeFillShade="F2"/>
          </w:tcPr>
          <w:p w14:paraId="4B24CC88"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019B06C" w14:textId="77777777" w:rsidTr="00656A21">
        <w:trPr>
          <w:trHeight w:val="20"/>
        </w:trPr>
        <w:tc>
          <w:tcPr>
            <w:tcW w:w="1561" w:type="dxa"/>
          </w:tcPr>
          <w:p w14:paraId="4279686C" w14:textId="77777777" w:rsidR="000D732E" w:rsidRPr="00D410AE" w:rsidRDefault="000D732E" w:rsidP="00EB7D77">
            <w:pPr>
              <w:rPr>
                <w:rFonts w:cs="Arial"/>
              </w:rPr>
            </w:pPr>
          </w:p>
        </w:tc>
        <w:tc>
          <w:tcPr>
            <w:tcW w:w="2694" w:type="dxa"/>
          </w:tcPr>
          <w:p w14:paraId="2F1DD6CD" w14:textId="1ADA7DE9" w:rsidR="000D732E" w:rsidRPr="00D410AE" w:rsidRDefault="000D732E" w:rsidP="00EB7D77">
            <w:pPr>
              <w:rPr>
                <w:rFonts w:cs="Arial"/>
              </w:rPr>
            </w:pPr>
          </w:p>
        </w:tc>
        <w:tc>
          <w:tcPr>
            <w:tcW w:w="2694" w:type="dxa"/>
          </w:tcPr>
          <w:p w14:paraId="26C63723" w14:textId="5D8D9002" w:rsidR="000D732E" w:rsidRPr="00D410AE" w:rsidRDefault="000D732E" w:rsidP="00EB7D77">
            <w:pPr>
              <w:rPr>
                <w:rFonts w:cs="Arial"/>
              </w:rPr>
            </w:pPr>
          </w:p>
        </w:tc>
        <w:tc>
          <w:tcPr>
            <w:tcW w:w="3262" w:type="dxa"/>
          </w:tcPr>
          <w:p w14:paraId="1D3E0A31" w14:textId="3E264764" w:rsidR="000D732E" w:rsidRDefault="000D732E" w:rsidP="00EB7D77">
            <w:pPr>
              <w:rPr>
                <w:rFonts w:cs="Arial"/>
              </w:rPr>
            </w:pPr>
          </w:p>
        </w:tc>
      </w:tr>
      <w:tr w:rsidR="000D732E" w:rsidRPr="007C20FA" w14:paraId="2E6A7DCF" w14:textId="77777777" w:rsidTr="00656A21">
        <w:trPr>
          <w:trHeight w:val="20"/>
        </w:trPr>
        <w:tc>
          <w:tcPr>
            <w:tcW w:w="1561" w:type="dxa"/>
          </w:tcPr>
          <w:p w14:paraId="24920909" w14:textId="77777777" w:rsidR="000D732E" w:rsidRPr="00D410AE" w:rsidRDefault="000D732E" w:rsidP="00EB7D77">
            <w:pPr>
              <w:rPr>
                <w:rFonts w:cs="Arial"/>
              </w:rPr>
            </w:pPr>
          </w:p>
        </w:tc>
        <w:tc>
          <w:tcPr>
            <w:tcW w:w="2694" w:type="dxa"/>
          </w:tcPr>
          <w:p w14:paraId="11716408" w14:textId="77777777" w:rsidR="000D732E" w:rsidRDefault="000D732E" w:rsidP="00EB7D77">
            <w:pPr>
              <w:rPr>
                <w:rFonts w:cs="Arial"/>
              </w:rPr>
            </w:pPr>
          </w:p>
        </w:tc>
        <w:tc>
          <w:tcPr>
            <w:tcW w:w="2694" w:type="dxa"/>
          </w:tcPr>
          <w:p w14:paraId="46173E81" w14:textId="77777777" w:rsidR="000D732E" w:rsidRDefault="000D732E" w:rsidP="00EB7D77">
            <w:pPr>
              <w:rPr>
                <w:rFonts w:cs="Arial"/>
              </w:rPr>
            </w:pPr>
          </w:p>
        </w:tc>
        <w:tc>
          <w:tcPr>
            <w:tcW w:w="3262" w:type="dxa"/>
          </w:tcPr>
          <w:p w14:paraId="04C5AC2A" w14:textId="77777777" w:rsidR="000D732E" w:rsidRDefault="000D732E" w:rsidP="00EB7D77">
            <w:pPr>
              <w:rPr>
                <w:rFonts w:cs="Arial"/>
              </w:rPr>
            </w:pPr>
          </w:p>
        </w:tc>
      </w:tr>
      <w:tr w:rsidR="000D732E" w:rsidRPr="007C20FA" w14:paraId="4B96AC00" w14:textId="77777777" w:rsidTr="00656A21">
        <w:trPr>
          <w:trHeight w:val="20"/>
        </w:trPr>
        <w:tc>
          <w:tcPr>
            <w:tcW w:w="10211" w:type="dxa"/>
            <w:gridSpan w:val="4"/>
            <w:shd w:val="clear" w:color="auto" w:fill="F2F2F2" w:themeFill="background1" w:themeFillShade="F2"/>
          </w:tcPr>
          <w:p w14:paraId="46692AAB"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040EF4AE" w14:textId="77777777" w:rsidTr="00656A21">
        <w:trPr>
          <w:trHeight w:val="20"/>
        </w:trPr>
        <w:tc>
          <w:tcPr>
            <w:tcW w:w="1561" w:type="dxa"/>
          </w:tcPr>
          <w:p w14:paraId="6E515995" w14:textId="77777777" w:rsidR="000D732E" w:rsidRPr="00D410AE" w:rsidRDefault="000D732E" w:rsidP="00EB7D77">
            <w:pPr>
              <w:rPr>
                <w:rFonts w:cs="Arial"/>
              </w:rPr>
            </w:pPr>
          </w:p>
        </w:tc>
        <w:tc>
          <w:tcPr>
            <w:tcW w:w="2694" w:type="dxa"/>
          </w:tcPr>
          <w:p w14:paraId="41E6A450" w14:textId="4B1D1DAC" w:rsidR="000D732E" w:rsidRPr="00D410AE" w:rsidRDefault="000D732E" w:rsidP="00EB7D77">
            <w:pPr>
              <w:rPr>
                <w:rFonts w:cs="Arial"/>
              </w:rPr>
            </w:pPr>
          </w:p>
        </w:tc>
        <w:tc>
          <w:tcPr>
            <w:tcW w:w="2694" w:type="dxa"/>
          </w:tcPr>
          <w:p w14:paraId="483A5C37" w14:textId="77777777" w:rsidR="000D732E" w:rsidRPr="00D410AE" w:rsidRDefault="000D732E" w:rsidP="00EB7D77">
            <w:pPr>
              <w:rPr>
                <w:rFonts w:cs="Arial"/>
              </w:rPr>
            </w:pPr>
          </w:p>
        </w:tc>
        <w:tc>
          <w:tcPr>
            <w:tcW w:w="3262" w:type="dxa"/>
          </w:tcPr>
          <w:p w14:paraId="01F08AF1" w14:textId="77777777" w:rsidR="000D732E" w:rsidRDefault="000D732E" w:rsidP="00EB7D77">
            <w:pPr>
              <w:rPr>
                <w:rFonts w:cs="Arial"/>
              </w:rPr>
            </w:pPr>
          </w:p>
        </w:tc>
      </w:tr>
      <w:tr w:rsidR="000D732E" w:rsidRPr="007C20FA" w14:paraId="42FAF2D0" w14:textId="77777777" w:rsidTr="00656A21">
        <w:trPr>
          <w:trHeight w:val="20"/>
        </w:trPr>
        <w:tc>
          <w:tcPr>
            <w:tcW w:w="1561" w:type="dxa"/>
          </w:tcPr>
          <w:p w14:paraId="4CCD625F" w14:textId="77777777" w:rsidR="000D732E" w:rsidRDefault="000D732E" w:rsidP="00EB7D77">
            <w:pPr>
              <w:rPr>
                <w:rFonts w:cs="Arial"/>
              </w:rPr>
            </w:pPr>
          </w:p>
        </w:tc>
        <w:tc>
          <w:tcPr>
            <w:tcW w:w="2694" w:type="dxa"/>
          </w:tcPr>
          <w:p w14:paraId="7E43B8F4" w14:textId="77777777" w:rsidR="000D732E" w:rsidRDefault="000D732E" w:rsidP="00EB7D77">
            <w:pPr>
              <w:rPr>
                <w:rFonts w:cs="Arial"/>
              </w:rPr>
            </w:pPr>
          </w:p>
        </w:tc>
        <w:tc>
          <w:tcPr>
            <w:tcW w:w="2694" w:type="dxa"/>
          </w:tcPr>
          <w:p w14:paraId="071B737D" w14:textId="77777777" w:rsidR="000D732E" w:rsidRDefault="000D732E" w:rsidP="00EB7D77">
            <w:pPr>
              <w:rPr>
                <w:rFonts w:cs="Arial"/>
              </w:rPr>
            </w:pPr>
          </w:p>
        </w:tc>
        <w:tc>
          <w:tcPr>
            <w:tcW w:w="3262" w:type="dxa"/>
          </w:tcPr>
          <w:p w14:paraId="432A25DA" w14:textId="77777777" w:rsidR="000D732E" w:rsidRDefault="000D732E" w:rsidP="00EB7D77">
            <w:pPr>
              <w:rPr>
                <w:rFonts w:cs="Arial"/>
              </w:rPr>
            </w:pPr>
          </w:p>
        </w:tc>
      </w:tr>
      <w:tr w:rsidR="000D732E" w:rsidRPr="007C20FA" w14:paraId="6C6795A4" w14:textId="77777777" w:rsidTr="00656A21">
        <w:trPr>
          <w:trHeight w:val="20"/>
        </w:trPr>
        <w:tc>
          <w:tcPr>
            <w:tcW w:w="10211" w:type="dxa"/>
            <w:gridSpan w:val="4"/>
            <w:shd w:val="clear" w:color="auto" w:fill="F2F2F2" w:themeFill="background1" w:themeFillShade="F2"/>
          </w:tcPr>
          <w:p w14:paraId="3041EE81"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279D67A8" w14:textId="77777777" w:rsidTr="00656A21">
        <w:trPr>
          <w:trHeight w:val="20"/>
        </w:trPr>
        <w:tc>
          <w:tcPr>
            <w:tcW w:w="1561" w:type="dxa"/>
          </w:tcPr>
          <w:p w14:paraId="5CE4990E" w14:textId="77777777" w:rsidR="000D732E" w:rsidRPr="00D410AE" w:rsidRDefault="000D732E" w:rsidP="00EB7D77">
            <w:pPr>
              <w:rPr>
                <w:rFonts w:cs="Arial"/>
              </w:rPr>
            </w:pPr>
          </w:p>
        </w:tc>
        <w:tc>
          <w:tcPr>
            <w:tcW w:w="2694" w:type="dxa"/>
          </w:tcPr>
          <w:p w14:paraId="48D09E41" w14:textId="77777777" w:rsidR="000D732E" w:rsidRPr="00D410AE" w:rsidRDefault="000D732E" w:rsidP="00EB7D77">
            <w:pPr>
              <w:rPr>
                <w:rFonts w:cs="Arial"/>
              </w:rPr>
            </w:pPr>
          </w:p>
        </w:tc>
        <w:tc>
          <w:tcPr>
            <w:tcW w:w="2694" w:type="dxa"/>
          </w:tcPr>
          <w:p w14:paraId="0653FA3C" w14:textId="77777777" w:rsidR="000D732E" w:rsidRPr="00D410AE" w:rsidRDefault="000D732E" w:rsidP="00EB7D77">
            <w:pPr>
              <w:rPr>
                <w:rFonts w:cs="Arial"/>
              </w:rPr>
            </w:pPr>
          </w:p>
        </w:tc>
        <w:tc>
          <w:tcPr>
            <w:tcW w:w="3262" w:type="dxa"/>
          </w:tcPr>
          <w:p w14:paraId="5EB3825F" w14:textId="77777777" w:rsidR="000D732E" w:rsidRPr="00D410AE" w:rsidRDefault="000D732E" w:rsidP="00EB7D77">
            <w:pPr>
              <w:rPr>
                <w:rFonts w:cs="Arial"/>
              </w:rPr>
            </w:pPr>
          </w:p>
        </w:tc>
      </w:tr>
      <w:tr w:rsidR="000D732E" w:rsidRPr="007C20FA" w14:paraId="415BB989" w14:textId="77777777" w:rsidTr="00656A21">
        <w:trPr>
          <w:trHeight w:val="20"/>
        </w:trPr>
        <w:tc>
          <w:tcPr>
            <w:tcW w:w="10211" w:type="dxa"/>
            <w:gridSpan w:val="4"/>
            <w:shd w:val="clear" w:color="auto" w:fill="F2F2F2" w:themeFill="background1" w:themeFillShade="F2"/>
          </w:tcPr>
          <w:p w14:paraId="5C9E5625"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493E519A" w14:textId="77777777" w:rsidTr="00656A21">
        <w:trPr>
          <w:trHeight w:val="20"/>
        </w:trPr>
        <w:tc>
          <w:tcPr>
            <w:tcW w:w="1561" w:type="dxa"/>
          </w:tcPr>
          <w:p w14:paraId="76E98C6A" w14:textId="77777777" w:rsidR="000D732E" w:rsidRPr="00D410AE" w:rsidRDefault="000D732E" w:rsidP="00EB7D77">
            <w:pPr>
              <w:rPr>
                <w:rFonts w:cs="Arial"/>
              </w:rPr>
            </w:pPr>
          </w:p>
        </w:tc>
        <w:tc>
          <w:tcPr>
            <w:tcW w:w="2694" w:type="dxa"/>
          </w:tcPr>
          <w:p w14:paraId="78BCC1EE" w14:textId="77777777" w:rsidR="000D732E" w:rsidRPr="00D410AE" w:rsidRDefault="000D732E" w:rsidP="00EB7D77">
            <w:pPr>
              <w:rPr>
                <w:rFonts w:cs="Arial"/>
              </w:rPr>
            </w:pPr>
          </w:p>
        </w:tc>
        <w:tc>
          <w:tcPr>
            <w:tcW w:w="2694" w:type="dxa"/>
          </w:tcPr>
          <w:p w14:paraId="7C68B860" w14:textId="77777777" w:rsidR="000D732E" w:rsidRPr="00D410AE" w:rsidRDefault="000D732E" w:rsidP="00EB7D77">
            <w:pPr>
              <w:rPr>
                <w:rFonts w:cs="Arial"/>
              </w:rPr>
            </w:pPr>
          </w:p>
        </w:tc>
        <w:tc>
          <w:tcPr>
            <w:tcW w:w="3262" w:type="dxa"/>
          </w:tcPr>
          <w:p w14:paraId="587630E3" w14:textId="77777777" w:rsidR="000D732E" w:rsidRPr="00D410AE" w:rsidRDefault="000D732E" w:rsidP="00EB7D77">
            <w:pPr>
              <w:rPr>
                <w:rFonts w:cs="Arial"/>
              </w:rPr>
            </w:pPr>
          </w:p>
        </w:tc>
      </w:tr>
      <w:tr w:rsidR="000D732E" w:rsidRPr="007C20FA" w14:paraId="3DDBD14E" w14:textId="77777777" w:rsidTr="00656A21">
        <w:trPr>
          <w:trHeight w:val="20"/>
        </w:trPr>
        <w:tc>
          <w:tcPr>
            <w:tcW w:w="10211" w:type="dxa"/>
            <w:gridSpan w:val="4"/>
            <w:shd w:val="clear" w:color="auto" w:fill="F2F2F2" w:themeFill="background1" w:themeFillShade="F2"/>
          </w:tcPr>
          <w:p w14:paraId="76CD5250"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28893BCB" w14:textId="77777777" w:rsidTr="00656A21">
        <w:trPr>
          <w:trHeight w:val="20"/>
        </w:trPr>
        <w:tc>
          <w:tcPr>
            <w:tcW w:w="1561" w:type="dxa"/>
          </w:tcPr>
          <w:p w14:paraId="34F97C1F" w14:textId="77777777" w:rsidR="000D732E" w:rsidRPr="00D410AE" w:rsidRDefault="000D732E" w:rsidP="00EB7D77">
            <w:pPr>
              <w:rPr>
                <w:rFonts w:cs="Arial"/>
              </w:rPr>
            </w:pPr>
          </w:p>
        </w:tc>
        <w:tc>
          <w:tcPr>
            <w:tcW w:w="2694" w:type="dxa"/>
          </w:tcPr>
          <w:p w14:paraId="621B827B" w14:textId="77777777" w:rsidR="000D732E" w:rsidRDefault="000D732E" w:rsidP="00EB7D77">
            <w:pPr>
              <w:rPr>
                <w:rFonts w:cs="Arial"/>
              </w:rPr>
            </w:pPr>
          </w:p>
        </w:tc>
        <w:tc>
          <w:tcPr>
            <w:tcW w:w="2694" w:type="dxa"/>
          </w:tcPr>
          <w:p w14:paraId="5469A4FD" w14:textId="77777777" w:rsidR="000D732E" w:rsidRPr="00D410AE" w:rsidRDefault="000D732E" w:rsidP="00EB7D77">
            <w:pPr>
              <w:rPr>
                <w:rFonts w:cs="Arial"/>
              </w:rPr>
            </w:pPr>
          </w:p>
        </w:tc>
        <w:tc>
          <w:tcPr>
            <w:tcW w:w="3262" w:type="dxa"/>
          </w:tcPr>
          <w:p w14:paraId="73EB64DC" w14:textId="77777777" w:rsidR="000D732E" w:rsidRPr="00D410AE" w:rsidRDefault="000D732E" w:rsidP="00EB7D77">
            <w:pPr>
              <w:rPr>
                <w:rFonts w:cs="Arial"/>
              </w:rPr>
            </w:pPr>
          </w:p>
        </w:tc>
      </w:tr>
      <w:tr w:rsidR="00656A21" w:rsidRPr="007C20FA" w14:paraId="75AACC64" w14:textId="77777777" w:rsidTr="00656A21">
        <w:trPr>
          <w:trHeight w:val="20"/>
        </w:trPr>
        <w:tc>
          <w:tcPr>
            <w:tcW w:w="1561" w:type="dxa"/>
          </w:tcPr>
          <w:p w14:paraId="33C79591" w14:textId="77777777" w:rsidR="00656A21" w:rsidRPr="00D410AE" w:rsidRDefault="00656A21" w:rsidP="00EB7D77">
            <w:pPr>
              <w:rPr>
                <w:rFonts w:cs="Arial"/>
              </w:rPr>
            </w:pPr>
          </w:p>
        </w:tc>
        <w:tc>
          <w:tcPr>
            <w:tcW w:w="2694" w:type="dxa"/>
          </w:tcPr>
          <w:p w14:paraId="0AC1A5B5" w14:textId="77777777" w:rsidR="00656A21" w:rsidRDefault="00656A21" w:rsidP="00EB7D77">
            <w:pPr>
              <w:rPr>
                <w:rFonts w:cs="Arial"/>
              </w:rPr>
            </w:pPr>
          </w:p>
        </w:tc>
        <w:tc>
          <w:tcPr>
            <w:tcW w:w="2694" w:type="dxa"/>
          </w:tcPr>
          <w:p w14:paraId="41FED5EA" w14:textId="77777777" w:rsidR="00656A21" w:rsidRPr="00D410AE" w:rsidRDefault="00656A21" w:rsidP="00EB7D77">
            <w:pPr>
              <w:rPr>
                <w:rFonts w:cs="Arial"/>
              </w:rPr>
            </w:pPr>
          </w:p>
        </w:tc>
        <w:tc>
          <w:tcPr>
            <w:tcW w:w="3262" w:type="dxa"/>
          </w:tcPr>
          <w:p w14:paraId="68613E95" w14:textId="77777777" w:rsidR="00656A21" w:rsidRPr="00D410AE" w:rsidRDefault="00656A21" w:rsidP="00EB7D77">
            <w:pPr>
              <w:rPr>
                <w:rFonts w:cs="Arial"/>
              </w:rPr>
            </w:pPr>
          </w:p>
        </w:tc>
      </w:tr>
    </w:tbl>
    <w:p w14:paraId="3470189B"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4B6CCAF3" w14:textId="77777777" w:rsidR="000D732E" w:rsidRPr="005067FC" w:rsidRDefault="000D732E" w:rsidP="00427220">
      <w:pPr>
        <w:rPr>
          <w:i/>
          <w:color w:val="A6A6A6" w:themeColor="background1" w:themeShade="A6"/>
        </w:rPr>
      </w:pPr>
    </w:p>
    <w:p w14:paraId="27B2A18C" w14:textId="77777777" w:rsidR="00427220" w:rsidRDefault="00427220" w:rsidP="00427220">
      <w:pPr>
        <w:pStyle w:val="Heading4"/>
      </w:pPr>
      <w:r>
        <w:lastRenderedPageBreak/>
        <w:t>Assumptions</w:t>
      </w:r>
    </w:p>
    <w:p w14:paraId="0AEC4676" w14:textId="77777777" w:rsidR="00A92B2F" w:rsidRDefault="00A92B2F" w:rsidP="00A92B2F"/>
    <w:p w14:paraId="2557E51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7FCCDD1" w14:textId="77777777" w:rsidR="00C0442C" w:rsidRDefault="00C0442C" w:rsidP="00A92B2F"/>
    <w:p w14:paraId="7870ADAE" w14:textId="77777777" w:rsidR="00F15706" w:rsidRDefault="00E60B64" w:rsidP="00783BCF">
      <w:pPr>
        <w:pStyle w:val="Heading3"/>
      </w:pPr>
      <w:r>
        <w:t>Function Scope</w:t>
      </w:r>
    </w:p>
    <w:p w14:paraId="15C3D57D" w14:textId="77777777" w:rsidR="00055646" w:rsidRPr="00A43B48" w:rsidRDefault="00055646" w:rsidP="00306D37">
      <w:pPr>
        <w:contextualSpacing/>
      </w:pPr>
    </w:p>
    <w:p w14:paraId="14E1D7D5" w14:textId="77777777" w:rsidR="00306D37" w:rsidRDefault="00306D37" w:rsidP="00306D37">
      <w:pPr>
        <w:contextualSpacing/>
      </w:pPr>
      <w:r>
        <w:t xml:space="preserve">The </w:t>
      </w:r>
      <w:r>
        <w:rPr>
          <w:noProof/>
        </w:rPr>
        <w:drawing>
          <wp:inline distT="0" distB="0" distL="0" distR="0" wp14:anchorId="3A2AA364" wp14:editId="10CB0514">
            <wp:extent cx="152400" cy="152400"/>
            <wp:effectExtent l="0" t="0" r="0" b="0"/>
            <wp:docPr id="354"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Store video in cloud</w:t>
      </w:r>
      <w:r w:rsidR="0004480F">
        <w:rPr>
          <w:b/>
        </w:rPr>
        <w:t>”</w:t>
      </w:r>
      <w:r>
        <w:t xml:space="preserve"> f</w:t>
      </w:r>
      <w:r w:rsidR="00294100">
        <w:t>unction is called by</w:t>
      </w:r>
      <w:r>
        <w:t xml:space="preserve"> the following </w:t>
      </w:r>
      <w:r w:rsidR="00294100">
        <w:t>functions</w:t>
      </w:r>
      <w:r>
        <w:t>:</w:t>
      </w:r>
    </w:p>
    <w:p w14:paraId="3721BB6E" w14:textId="77777777" w:rsidR="00306D37" w:rsidRPr="00953D23" w:rsidRDefault="00306D37" w:rsidP="0061324D">
      <w:pPr>
        <w:pStyle w:val="ListParagraph"/>
        <w:numPr>
          <w:ilvl w:val="0"/>
          <w:numId w:val="12"/>
        </w:numPr>
        <w:contextualSpacing/>
      </w:pPr>
      <w:r>
        <w:rPr>
          <w:noProof/>
        </w:rPr>
        <w:drawing>
          <wp:inline distT="0" distB="0" distL="0" distR="0" wp14:anchorId="578E8A42" wp14:editId="125AF672">
            <wp:extent cx="152400" cy="152400"/>
            <wp:effectExtent l="0" t="0" r="0" b="0"/>
            <wp:docPr id="35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5a10e3b722d9915708d6bb5bbb85c4a" w:history="1">
        <w:r w:rsidR="00B66881">
          <w:rPr>
            <w:rStyle w:val="Hyperlink"/>
          </w:rPr>
          <w:t>Be notified of intrusion1</w:t>
        </w:r>
      </w:hyperlink>
      <w:r w:rsidR="0004480F">
        <w:t>”</w:t>
      </w:r>
    </w:p>
    <w:p w14:paraId="24203584" w14:textId="77777777" w:rsidR="00306D37" w:rsidRPr="00953D23" w:rsidRDefault="00306D37" w:rsidP="0061324D">
      <w:pPr>
        <w:pStyle w:val="ListParagraph"/>
        <w:numPr>
          <w:ilvl w:val="0"/>
          <w:numId w:val="12"/>
        </w:numPr>
        <w:contextualSpacing/>
      </w:pPr>
      <w:r>
        <w:rPr>
          <w:noProof/>
        </w:rPr>
        <w:drawing>
          <wp:inline distT="0" distB="0" distL="0" distR="0" wp14:anchorId="46AD3F8B" wp14:editId="7F6B7FF3">
            <wp:extent cx="152400" cy="152400"/>
            <wp:effectExtent l="0" t="0" r="0" b="0"/>
            <wp:docPr id="358" name="Picture -1123587776.jpg" descr="-112358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1123587776.jpg"/>
                    <pic:cNvPicPr/>
                  </pic:nvPicPr>
                  <pic:blipFill>
                    <a:blip r:embed="rId6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b09b14a94f8a0894c84bedabb0f3025" w:history="1">
        <w:r w:rsidR="00B66881">
          <w:rPr>
            <w:rStyle w:val="Hyperlink"/>
          </w:rPr>
          <w:t>Store video in cloud</w:t>
        </w:r>
      </w:hyperlink>
      <w:r w:rsidR="0004480F">
        <w:t>”</w:t>
      </w:r>
    </w:p>
    <w:p w14:paraId="02B1D888" w14:textId="77777777" w:rsidR="00393C96" w:rsidRPr="00393C96" w:rsidRDefault="00393C96" w:rsidP="00306D37">
      <w:pPr>
        <w:contextualSpacing/>
      </w:pPr>
    </w:p>
    <w:p w14:paraId="7BCC8922" w14:textId="77777777" w:rsidR="001A755C" w:rsidRDefault="001A755C" w:rsidP="00306D37"/>
    <w:p w14:paraId="70B5D23D" w14:textId="77777777" w:rsidR="00294100" w:rsidRDefault="00294100" w:rsidP="00294100">
      <w:pPr>
        <w:jc w:val="center"/>
      </w:pPr>
      <w:r>
        <w:rPr>
          <w:noProof/>
        </w:rPr>
        <w:drawing>
          <wp:inline distT="0" distB="0" distL="0" distR="0" wp14:anchorId="5A187FEB" wp14:editId="78F030E9">
            <wp:extent cx="6466205" cy="4515305"/>
            <wp:effectExtent l="0" t="0" r="0" b="0"/>
            <wp:docPr id="360" name="Picture 1161884485.jpg" descr="1161884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161884485.jpg"/>
                    <pic:cNvPicPr/>
                  </pic:nvPicPr>
                  <pic:blipFill>
                    <a:blip r:embed="rId30" cstate="print"/>
                    <a:stretch>
                      <a:fillRect/>
                    </a:stretch>
                  </pic:blipFill>
                  <pic:spPr>
                    <a:xfrm>
                      <a:off x="0" y="0"/>
                      <a:ext cx="6466205" cy="4515305"/>
                    </a:xfrm>
                    <a:prstGeom prst="rect">
                      <a:avLst/>
                    </a:prstGeom>
                  </pic:spPr>
                </pic:pic>
              </a:graphicData>
            </a:graphic>
          </wp:inline>
        </w:drawing>
      </w:r>
    </w:p>
    <w:p w14:paraId="0A4F6CDE"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19152FB" wp14:editId="2F29363C">
            <wp:extent cx="152400" cy="152400"/>
            <wp:effectExtent l="0" t="0" r="0" b="0"/>
            <wp:docPr id="36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Be notified of intrusion1</w:t>
      </w:r>
      <w:r w:rsidR="0004480F">
        <w:t>”</w:t>
      </w:r>
      <w:r w:rsidRPr="00294100">
        <w:t xml:space="preserve"> calling </w:t>
      </w:r>
      <w:r>
        <w:rPr>
          <w:noProof/>
        </w:rPr>
        <w:drawing>
          <wp:inline distT="0" distB="0" distL="0" distR="0" wp14:anchorId="5B126779" wp14:editId="6C187854">
            <wp:extent cx="152400" cy="152400"/>
            <wp:effectExtent l="0" t="0" r="0" b="0"/>
            <wp:docPr id="364"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video in cloud</w:t>
      </w:r>
      <w:r w:rsidR="0004480F">
        <w:t>”</w:t>
      </w:r>
    </w:p>
    <w:p w14:paraId="24103A1F" w14:textId="77777777" w:rsidR="00306D37" w:rsidRDefault="00306D37" w:rsidP="00306D37">
      <w:pPr>
        <w:contextualSpacing/>
      </w:pPr>
    </w:p>
    <w:p w14:paraId="1D9276F4" w14:textId="77777777" w:rsidR="001A755C" w:rsidRDefault="001A755C" w:rsidP="00306D37"/>
    <w:p w14:paraId="16EA3141" w14:textId="77777777" w:rsidR="00294100" w:rsidRDefault="00294100" w:rsidP="00294100">
      <w:pPr>
        <w:jc w:val="center"/>
      </w:pPr>
      <w:r>
        <w:rPr>
          <w:noProof/>
        </w:rPr>
        <w:lastRenderedPageBreak/>
        <w:drawing>
          <wp:inline distT="0" distB="0" distL="0" distR="0" wp14:anchorId="01CD1386" wp14:editId="3372A976">
            <wp:extent cx="4048125" cy="3248025"/>
            <wp:effectExtent l="0" t="0" r="0" b="0"/>
            <wp:docPr id="366" name="Picture 1108015807.jpg" descr="1108015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108015807.jpg"/>
                    <pic:cNvPicPr/>
                  </pic:nvPicPr>
                  <pic:blipFill>
                    <a:blip r:embed="rId64" cstate="print"/>
                    <a:stretch>
                      <a:fillRect/>
                    </a:stretch>
                  </pic:blipFill>
                  <pic:spPr>
                    <a:xfrm>
                      <a:off x="0" y="0"/>
                      <a:ext cx="4048125" cy="3248025"/>
                    </a:xfrm>
                    <a:prstGeom prst="rect">
                      <a:avLst/>
                    </a:prstGeom>
                  </pic:spPr>
                </pic:pic>
              </a:graphicData>
            </a:graphic>
          </wp:inline>
        </w:drawing>
      </w:r>
    </w:p>
    <w:p w14:paraId="31705073"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0DBED09" wp14:editId="20214298">
            <wp:extent cx="152400" cy="152400"/>
            <wp:effectExtent l="0" t="0" r="0" b="0"/>
            <wp:docPr id="368" name="Picture -1123587776.jpg" descr="-1123587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123587776.jpg"/>
                    <pic:cNvPicPr/>
                  </pic:nvPicPr>
                  <pic:blipFill>
                    <a:blip r:embed="rId6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video in cloud</w:t>
      </w:r>
      <w:r w:rsidR="0004480F">
        <w:t>”</w:t>
      </w:r>
      <w:r w:rsidRPr="00294100">
        <w:t xml:space="preserve"> calling </w:t>
      </w:r>
      <w:r>
        <w:rPr>
          <w:noProof/>
        </w:rPr>
        <w:drawing>
          <wp:inline distT="0" distB="0" distL="0" distR="0" wp14:anchorId="37049045" wp14:editId="451F72BE">
            <wp:extent cx="152400" cy="152400"/>
            <wp:effectExtent l="0" t="0" r="0" b="0"/>
            <wp:docPr id="370"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video in cloud</w:t>
      </w:r>
      <w:r w:rsidR="0004480F">
        <w:t>”</w:t>
      </w:r>
    </w:p>
    <w:p w14:paraId="3CCB0A58" w14:textId="77777777" w:rsidR="00306D37" w:rsidRDefault="00306D37" w:rsidP="00306D37">
      <w:pPr>
        <w:contextualSpacing/>
      </w:pPr>
    </w:p>
    <w:p w14:paraId="54589F25" w14:textId="77777777" w:rsidR="00F15706" w:rsidRDefault="00E60B64" w:rsidP="00783BCF">
      <w:pPr>
        <w:pStyle w:val="Heading3"/>
      </w:pPr>
      <w:r>
        <w:t>Function Interfaces</w:t>
      </w:r>
    </w:p>
    <w:p w14:paraId="66DE2BBA"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130AAE69" w14:textId="77777777" w:rsidTr="0082668D">
        <w:trPr>
          <w:trHeight w:val="260"/>
        </w:trPr>
        <w:tc>
          <w:tcPr>
            <w:tcW w:w="2547" w:type="dxa"/>
            <w:shd w:val="clear" w:color="auto" w:fill="D9D9D9" w:themeFill="background1" w:themeFillShade="D9"/>
            <w:noWrap/>
            <w:hideMark/>
          </w:tcPr>
          <w:p w14:paraId="74405DE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645E5C60"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724F6004" w14:textId="77777777" w:rsidTr="0082668D">
        <w:trPr>
          <w:trHeight w:val="410"/>
        </w:trPr>
        <w:tc>
          <w:tcPr>
            <w:tcW w:w="2547" w:type="dxa"/>
            <w:noWrap/>
          </w:tcPr>
          <w:p w14:paraId="1BD1BC53" w14:textId="77777777" w:rsidR="0082668D" w:rsidRDefault="0082668D" w:rsidP="00BC57B1">
            <w:pPr>
              <w:contextualSpacing/>
              <w:rPr>
                <w:rFonts w:cs="Arial"/>
              </w:rPr>
            </w:pPr>
            <w:r w:rsidRPr="00275823">
              <w:rPr>
                <w:rFonts w:cs="Arial"/>
              </w:rPr>
              <w:t>record event</w:t>
            </w:r>
          </w:p>
          <w:p w14:paraId="3892F33C" w14:textId="77777777" w:rsidR="0082668D" w:rsidRDefault="0082668D" w:rsidP="00BC57B1">
            <w:pPr>
              <w:contextualSpacing/>
              <w:rPr>
                <w:rFonts w:cs="Arial"/>
              </w:rPr>
            </w:pPr>
            <w:r>
              <w:rPr>
                <w:rFonts w:cs="Arial"/>
              </w:rPr>
              <w:t>Signal:</w:t>
            </w:r>
          </w:p>
          <w:p w14:paraId="58328F3F"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6281CE65" wp14:editId="28D7DDB2">
                  <wp:extent cx="152400" cy="152400"/>
                  <wp:effectExtent l="0" t="0" r="0" b="0"/>
                  <wp:docPr id="372"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ce2a5d2682ad13cb187523eca6fab4e8" w:history="1">
              <w:r>
                <w:rPr>
                  <w:rStyle w:val="Hyperlink"/>
                  <w:rFonts w:cs="Arial"/>
                </w:rPr>
                <w:t>Cloud Available</w:t>
              </w:r>
            </w:hyperlink>
          </w:p>
        </w:tc>
        <w:tc>
          <w:tcPr>
            <w:tcW w:w="7654" w:type="dxa"/>
          </w:tcPr>
          <w:p w14:paraId="26AE4E96" w14:textId="77777777" w:rsidR="0082668D" w:rsidRDefault="0082668D" w:rsidP="00BC57B1">
            <w:pPr>
              <w:rPr>
                <w:rFonts w:cs="Arial"/>
              </w:rPr>
            </w:pPr>
            <w:r>
              <w:rPr>
                <w:rFonts w:cs="Arial"/>
              </w:rPr>
              <w:t>Signal Description:</w:t>
            </w:r>
          </w:p>
          <w:p w14:paraId="08099D26" w14:textId="77777777" w:rsidR="0082668D" w:rsidRDefault="0082668D" w:rsidP="00BC57B1">
            <w:pPr>
              <w:rPr>
                <w:rFonts w:cs="Arial"/>
              </w:rPr>
            </w:pPr>
            <w:r w:rsidRPr="00275823">
              <w:rPr>
                <w:rFonts w:cs="Arial"/>
              </w:rPr>
              <w:t>Signal to define that a connection to Ford Cloud Services is available</w:t>
            </w:r>
          </w:p>
          <w:p w14:paraId="73DE674F" w14:textId="77777777" w:rsidR="0082668D" w:rsidRDefault="0082668D" w:rsidP="00BC57B1">
            <w:pPr>
              <w:rPr>
                <w:rFonts w:cs="Arial"/>
              </w:rPr>
            </w:pPr>
          </w:p>
          <w:p w14:paraId="362E3DDB" w14:textId="77777777" w:rsidR="0082668D" w:rsidRPr="0046598F" w:rsidRDefault="0082668D" w:rsidP="00BC57B1">
            <w:pPr>
              <w:rPr>
                <w:rFonts w:cs="Arial"/>
                <w:color w:val="000000"/>
              </w:rPr>
            </w:pPr>
            <w:r>
              <w:rPr>
                <w:rFonts w:cs="Arial"/>
                <w:color w:val="000000"/>
              </w:rPr>
              <w:t>Received from:</w:t>
            </w:r>
          </w:p>
          <w:p w14:paraId="2707D3A6" w14:textId="77777777" w:rsidR="0082668D" w:rsidRPr="00C8319B" w:rsidRDefault="0082668D" w:rsidP="00BC57B1">
            <w:pPr>
              <w:pStyle w:val="ListParagraph"/>
              <w:numPr>
                <w:ilvl w:val="0"/>
                <w:numId w:val="12"/>
              </w:numPr>
              <w:rPr>
                <w:rFonts w:cs="Arial"/>
              </w:rPr>
            </w:pPr>
            <w:r>
              <w:rPr>
                <w:noProof/>
              </w:rPr>
              <w:drawing>
                <wp:inline distT="0" distB="0" distL="0" distR="0" wp14:anchorId="7C60C9CE" wp14:editId="282AE35E">
                  <wp:extent cx="152400" cy="152400"/>
                  <wp:effectExtent l="0" t="0" r="0" b="0"/>
                  <wp:docPr id="374"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a0581e58387f7d84cf830f611348d8f" w:history="1">
              <w:r>
                <w:rPr>
                  <w:rStyle w:val="Hyperlink"/>
                  <w:rFonts w:cs="Arial"/>
                </w:rPr>
                <w:t>Send notifications, send video screen capture and records video</w:t>
              </w:r>
            </w:hyperlink>
          </w:p>
        </w:tc>
      </w:tr>
    </w:tbl>
    <w:p w14:paraId="6A237C0D" w14:textId="77777777" w:rsidR="0082668D" w:rsidRDefault="0082668D" w:rsidP="00A7465B">
      <w:pPr>
        <w:contextualSpacing/>
        <w:rPr>
          <w:rFonts w:cs="Arial"/>
        </w:rPr>
      </w:pPr>
    </w:p>
    <w:p w14:paraId="6E5AEFA3"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2DAA349C" w14:textId="77777777" w:rsidTr="00CD7DFE">
        <w:trPr>
          <w:trHeight w:val="260"/>
        </w:trPr>
        <w:tc>
          <w:tcPr>
            <w:tcW w:w="2689" w:type="dxa"/>
            <w:shd w:val="clear" w:color="auto" w:fill="D9D9D9" w:themeFill="background1" w:themeFillShade="D9"/>
            <w:noWrap/>
            <w:hideMark/>
          </w:tcPr>
          <w:p w14:paraId="31A8362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D324C6A"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2DC7515D" w14:textId="77777777" w:rsidTr="00CD7DFE">
        <w:trPr>
          <w:trHeight w:val="410"/>
        </w:trPr>
        <w:tc>
          <w:tcPr>
            <w:tcW w:w="2689" w:type="dxa"/>
            <w:noWrap/>
          </w:tcPr>
          <w:p w14:paraId="75B0FDB0" w14:textId="77777777" w:rsidR="00CD7DFE" w:rsidRDefault="00CD7DFE" w:rsidP="00BC57B1">
            <w:pPr>
              <w:contextualSpacing/>
              <w:rPr>
                <w:rFonts w:cs="Arial"/>
              </w:rPr>
            </w:pPr>
            <w:r>
              <w:rPr>
                <w:rFonts w:cs="Arial"/>
              </w:rPr>
              <w:t>event recorded</w:t>
            </w:r>
          </w:p>
          <w:p w14:paraId="220151E9" w14:textId="77777777" w:rsidR="00CD7DFE" w:rsidRDefault="00CD7DFE" w:rsidP="00BC57B1">
            <w:pPr>
              <w:contextualSpacing/>
              <w:rPr>
                <w:rFonts w:cs="Arial"/>
              </w:rPr>
            </w:pPr>
            <w:r>
              <w:rPr>
                <w:rFonts w:cs="Arial"/>
              </w:rPr>
              <w:t>Signal:</w:t>
            </w:r>
          </w:p>
          <w:p w14:paraId="27B00C9F" w14:textId="77777777" w:rsidR="00CD7DFE" w:rsidRDefault="00CD7DFE" w:rsidP="00BC57B1">
            <w:pPr>
              <w:contextualSpacing/>
              <w:rPr>
                <w:rFonts w:cs="Arial"/>
              </w:rPr>
            </w:pPr>
            <w:r>
              <w:rPr>
                <w:noProof/>
              </w:rPr>
              <w:drawing>
                <wp:inline distT="0" distB="0" distL="0" distR="0" wp14:anchorId="1061469F" wp14:editId="7EDF0172">
                  <wp:extent cx="152400" cy="152400"/>
                  <wp:effectExtent l="0" t="0" r="0" b="0"/>
                  <wp:docPr id="376"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273d4d5d846bda59f2572e37fcaf53f8" w:history="1">
              <w:r>
                <w:rPr>
                  <w:rStyle w:val="Hyperlink"/>
                  <w:rFonts w:cs="Arial"/>
                </w:rPr>
                <w:t>Video Stream - from Cloud</w:t>
              </w:r>
            </w:hyperlink>
          </w:p>
        </w:tc>
        <w:tc>
          <w:tcPr>
            <w:tcW w:w="7512" w:type="dxa"/>
            <w:noWrap/>
          </w:tcPr>
          <w:p w14:paraId="27E0F359" w14:textId="77777777" w:rsidR="00CD7DFE" w:rsidRDefault="00CD7DFE" w:rsidP="00BC57B1">
            <w:pPr>
              <w:rPr>
                <w:rFonts w:cs="Arial"/>
              </w:rPr>
            </w:pPr>
            <w:r>
              <w:rPr>
                <w:rFonts w:cs="Arial"/>
              </w:rPr>
              <w:t>Signal Description:</w:t>
            </w:r>
          </w:p>
          <w:p w14:paraId="7BE47106" w14:textId="77777777" w:rsidR="00CD7DFE" w:rsidRDefault="00CD7DFE" w:rsidP="00BC57B1">
            <w:pPr>
              <w:rPr>
                <w:rFonts w:cs="Arial"/>
              </w:rPr>
            </w:pPr>
            <w:r>
              <w:rPr>
                <w:rFonts w:cs="Arial"/>
              </w:rPr>
              <w:t>Video stream from data stored on the cloud</w:t>
            </w:r>
          </w:p>
          <w:p w14:paraId="05D0EF44" w14:textId="77777777" w:rsidR="00CD7DFE" w:rsidRDefault="00CD7DFE" w:rsidP="00BC57B1">
            <w:pPr>
              <w:rPr>
                <w:rFonts w:cs="Arial"/>
              </w:rPr>
            </w:pPr>
          </w:p>
          <w:p w14:paraId="3B77AF63" w14:textId="77777777" w:rsidR="00CD7DFE" w:rsidRPr="00275823" w:rsidRDefault="00CD7DFE" w:rsidP="00BC57B1">
            <w:pPr>
              <w:rPr>
                <w:rFonts w:cs="Arial"/>
                <w:color w:val="000000"/>
              </w:rPr>
            </w:pPr>
            <w:r>
              <w:rPr>
                <w:rFonts w:cs="Arial"/>
                <w:color w:val="000000"/>
              </w:rPr>
              <w:t>Sent to:</w:t>
            </w:r>
          </w:p>
          <w:p w14:paraId="79903ED4"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C4781C0" wp14:editId="6E498F05">
                  <wp:extent cx="152400" cy="152400"/>
                  <wp:effectExtent l="0" t="0" r="0" b="0"/>
                  <wp:docPr id="378"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0a3920dad9866d4b69708db14ce2f0a" w:history="1">
              <w:r>
                <w:rPr>
                  <w:rStyle w:val="Hyperlink"/>
                  <w:rFonts w:cs="Arial"/>
                  <w:color w:val="000000"/>
                </w:rPr>
                <w:t>Display notifications</w:t>
              </w:r>
            </w:hyperlink>
          </w:p>
        </w:tc>
      </w:tr>
    </w:tbl>
    <w:p w14:paraId="52892A7C" w14:textId="77777777" w:rsidR="00CD7DFE" w:rsidRDefault="00CD7DFE" w:rsidP="00A72B37"/>
    <w:p w14:paraId="732FBEBF" w14:textId="77777777" w:rsidR="00A72B37" w:rsidRDefault="00A72B37" w:rsidP="00A72B37">
      <w:pPr>
        <w:pStyle w:val="Heading4"/>
      </w:pPr>
      <w:r>
        <w:t>Logical</w:t>
      </w:r>
      <w:r w:rsidRPr="00F15706">
        <w:t xml:space="preserve"> Parameters</w:t>
      </w:r>
    </w:p>
    <w:p w14:paraId="09B58E37" w14:textId="77777777" w:rsidR="00A72B37" w:rsidRDefault="00A72B37" w:rsidP="00A72B37"/>
    <w:p w14:paraId="151D8BF4"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38E6150D" w14:textId="77777777" w:rsidTr="00EB7D77">
        <w:trPr>
          <w:trHeight w:val="211"/>
        </w:trPr>
        <w:tc>
          <w:tcPr>
            <w:tcW w:w="2689" w:type="dxa"/>
            <w:shd w:val="clear" w:color="auto" w:fill="D9D9D9" w:themeFill="background1" w:themeFillShade="D9"/>
            <w:noWrap/>
            <w:hideMark/>
          </w:tcPr>
          <w:p w14:paraId="298EDD6B"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68D11A2D"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2E6A5C17" w14:textId="77777777" w:rsidTr="00EB7D77">
        <w:trPr>
          <w:trHeight w:val="410"/>
        </w:trPr>
        <w:tc>
          <w:tcPr>
            <w:tcW w:w="2689" w:type="dxa"/>
            <w:noWrap/>
          </w:tcPr>
          <w:p w14:paraId="6DC2725B"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57A9F6B5"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6ADA7DBC" w14:textId="77777777" w:rsidTr="00EB7D77">
        <w:trPr>
          <w:trHeight w:val="410"/>
        </w:trPr>
        <w:tc>
          <w:tcPr>
            <w:tcW w:w="2689" w:type="dxa"/>
            <w:noWrap/>
          </w:tcPr>
          <w:p w14:paraId="415BAC22"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74E75CA8" w14:textId="77777777" w:rsidR="009649F4" w:rsidRPr="003F473D" w:rsidRDefault="009649F4" w:rsidP="00EB7D77">
            <w:pPr>
              <w:rPr>
                <w:rFonts w:cs="Arial"/>
                <w:color w:val="000000"/>
                <w:sz w:val="18"/>
                <w:szCs w:val="18"/>
              </w:rPr>
            </w:pPr>
          </w:p>
        </w:tc>
      </w:tr>
    </w:tbl>
    <w:p w14:paraId="5B1673EE" w14:textId="77777777" w:rsidR="009649F4" w:rsidRDefault="009649F4" w:rsidP="00A72B37"/>
    <w:p w14:paraId="076A5B30" w14:textId="77777777" w:rsidR="00822913" w:rsidRDefault="00822913" w:rsidP="00822913">
      <w:pPr>
        <w:pStyle w:val="Heading3"/>
      </w:pPr>
      <w:r>
        <w:lastRenderedPageBreak/>
        <w:t>Function Modeling</w:t>
      </w:r>
    </w:p>
    <w:p w14:paraId="1638FF3B" w14:textId="77777777" w:rsidR="00EF5443" w:rsidRPr="00C75AE5" w:rsidRDefault="00EF5443" w:rsidP="00EF5443"/>
    <w:p w14:paraId="23A43627" w14:textId="77777777" w:rsidR="002D15F6" w:rsidRDefault="002D15F6" w:rsidP="0061324D">
      <w:pPr>
        <w:pStyle w:val="Heading4"/>
        <w:numPr>
          <w:ilvl w:val="3"/>
          <w:numId w:val="4"/>
        </w:numPr>
      </w:pPr>
      <w:r>
        <w:t>Use Cases</w:t>
      </w:r>
    </w:p>
    <w:p w14:paraId="6DBE4717" w14:textId="77777777" w:rsidR="002D15F6" w:rsidRDefault="002D15F6" w:rsidP="002D15F6"/>
    <w:p w14:paraId="37BA1DC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A159F87" w14:textId="77777777" w:rsidR="009649F4" w:rsidRDefault="009649F4" w:rsidP="009649F4">
      <w:pPr>
        <w:pStyle w:val="Heading4"/>
        <w:numPr>
          <w:ilvl w:val="3"/>
          <w:numId w:val="4"/>
        </w:numPr>
      </w:pPr>
      <w:r>
        <w:t>State Charts</w:t>
      </w:r>
    </w:p>
    <w:p w14:paraId="2A95F362" w14:textId="77777777" w:rsidR="00195B38" w:rsidRDefault="00195B38" w:rsidP="00A76553">
      <w:pPr>
        <w:contextualSpacing/>
        <w:rPr>
          <w:color w:val="A6A6A6" w:themeColor="background1" w:themeShade="A6"/>
        </w:rPr>
      </w:pPr>
    </w:p>
    <w:p w14:paraId="55A6BB76"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787274EE" w14:textId="77777777" w:rsidR="00A76553" w:rsidRPr="00FF5F72" w:rsidRDefault="00A76553" w:rsidP="00A76553">
      <w:pPr>
        <w:contextualSpacing/>
        <w:rPr>
          <w:color w:val="A6A6A6" w:themeColor="background1" w:themeShade="A6"/>
        </w:rPr>
      </w:pPr>
    </w:p>
    <w:p w14:paraId="59FCD136" w14:textId="77777777" w:rsidR="00A76553" w:rsidRPr="00004083" w:rsidRDefault="00A76553" w:rsidP="00A76553">
      <w:pPr>
        <w:contextualSpacing/>
        <w:rPr>
          <w:rFonts w:cs="Arial"/>
        </w:rPr>
      </w:pPr>
    </w:p>
    <w:p w14:paraId="52F2DD1B" w14:textId="77777777" w:rsidR="009649F4" w:rsidRDefault="009649F4" w:rsidP="009649F4">
      <w:pPr>
        <w:pStyle w:val="Heading4"/>
        <w:numPr>
          <w:ilvl w:val="3"/>
          <w:numId w:val="4"/>
        </w:numPr>
      </w:pPr>
      <w:r>
        <w:t>Activity Diagrams</w:t>
      </w:r>
    </w:p>
    <w:p w14:paraId="4A194281" w14:textId="77777777" w:rsidR="009649F4" w:rsidRDefault="009649F4" w:rsidP="009649F4"/>
    <w:p w14:paraId="461925B5"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4DC8583C" w14:textId="77777777" w:rsidR="009649F4" w:rsidRPr="00FF5F72" w:rsidRDefault="009649F4" w:rsidP="009649F4">
      <w:pPr>
        <w:contextualSpacing/>
        <w:rPr>
          <w:color w:val="A6A6A6" w:themeColor="background1" w:themeShade="A6"/>
        </w:rPr>
      </w:pPr>
    </w:p>
    <w:p w14:paraId="19EDDA94" w14:textId="77777777" w:rsidR="009649F4" w:rsidRDefault="009649F4" w:rsidP="009649F4">
      <w:pPr>
        <w:pStyle w:val="Heading4"/>
        <w:numPr>
          <w:ilvl w:val="3"/>
          <w:numId w:val="4"/>
        </w:numPr>
      </w:pPr>
      <w:r>
        <w:t>Sequence Diagrams</w:t>
      </w:r>
    </w:p>
    <w:p w14:paraId="54E71F01" w14:textId="77777777" w:rsidR="00987D84" w:rsidRPr="00EB7D77" w:rsidRDefault="00987D84" w:rsidP="00EB7D77">
      <w:pPr>
        <w:rPr>
          <w:rStyle w:val="SubtleEmphasis"/>
          <w:i w:val="0"/>
          <w:iCs w:val="0"/>
          <w:color w:val="auto"/>
          <w:highlight w:val="green"/>
        </w:rPr>
      </w:pPr>
    </w:p>
    <w:p w14:paraId="419D4EE4"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4AE85F63" w14:textId="77777777" w:rsidR="00987D84" w:rsidRDefault="00987D84" w:rsidP="00987D84"/>
    <w:p w14:paraId="4FA03BA5" w14:textId="77777777" w:rsidR="009649F4" w:rsidRDefault="009649F4" w:rsidP="009649F4"/>
    <w:p w14:paraId="511D0B3F" w14:textId="77777777" w:rsidR="009649F4" w:rsidRDefault="009649F4" w:rsidP="009649F4">
      <w:pPr>
        <w:pStyle w:val="Heading4"/>
        <w:numPr>
          <w:ilvl w:val="3"/>
          <w:numId w:val="4"/>
        </w:numPr>
      </w:pPr>
      <w:r>
        <w:t>Decision Tables</w:t>
      </w:r>
    </w:p>
    <w:p w14:paraId="624555B6" w14:textId="77777777" w:rsidR="009649F4" w:rsidRDefault="009649F4" w:rsidP="009649F4"/>
    <w:p w14:paraId="18F6218D" w14:textId="77777777" w:rsidR="00F15706" w:rsidRDefault="00DA0800" w:rsidP="00822913">
      <w:pPr>
        <w:pStyle w:val="Heading3"/>
      </w:pPr>
      <w:r>
        <w:t>Function Requirements</w:t>
      </w:r>
    </w:p>
    <w:p w14:paraId="3571F06C" w14:textId="77777777" w:rsidR="00F15706" w:rsidRDefault="00F15706" w:rsidP="00783BCF">
      <w:pPr>
        <w:pStyle w:val="Heading4"/>
      </w:pPr>
      <w:r>
        <w:t>Functional Requirements</w:t>
      </w:r>
    </w:p>
    <w:p w14:paraId="6F211CAC" w14:textId="77777777" w:rsidR="006E54B3" w:rsidRDefault="00F15706" w:rsidP="006E54B3">
      <w:pPr>
        <w:pStyle w:val="Heading5"/>
      </w:pPr>
      <w:r>
        <w:t>Normal Operation</w:t>
      </w:r>
    </w:p>
    <w:p w14:paraId="6455F096" w14:textId="77777777" w:rsidR="005961D3" w:rsidRDefault="005961D3" w:rsidP="00BB6A63"/>
    <w:p w14:paraId="4FFB9F4E" w14:textId="77777777" w:rsidR="005961D3" w:rsidRDefault="005961D3" w:rsidP="005961D3">
      <w:pPr>
        <w:rPr>
          <w:color w:val="A6A6A6" w:themeColor="background1" w:themeShade="A6"/>
        </w:rPr>
      </w:pPr>
      <w:r>
        <w:rPr>
          <w:color w:val="A6A6A6" w:themeColor="background1" w:themeShade="A6"/>
        </w:rPr>
        <w:t>No Normal Operation Requirements specified.</w:t>
      </w:r>
    </w:p>
    <w:p w14:paraId="031B53FF" w14:textId="77777777" w:rsidR="00F15706" w:rsidRDefault="00F15706" w:rsidP="00783BCF">
      <w:pPr>
        <w:pStyle w:val="Heading5"/>
      </w:pPr>
      <w:r>
        <w:t>Error Handling</w:t>
      </w:r>
    </w:p>
    <w:p w14:paraId="4A721D40" w14:textId="77777777" w:rsidR="005961D3" w:rsidRDefault="005961D3" w:rsidP="00BB6A63"/>
    <w:p w14:paraId="16D90243" w14:textId="77777777" w:rsidR="005961D3" w:rsidRDefault="005961D3" w:rsidP="005961D3">
      <w:pPr>
        <w:rPr>
          <w:color w:val="A6A6A6" w:themeColor="background1" w:themeShade="A6"/>
        </w:rPr>
      </w:pPr>
      <w:r>
        <w:rPr>
          <w:color w:val="A6A6A6" w:themeColor="background1" w:themeShade="A6"/>
        </w:rPr>
        <w:t>No Error Handling Requirements specified.</w:t>
      </w:r>
    </w:p>
    <w:p w14:paraId="1E387EF0" w14:textId="77777777" w:rsidR="00DD7D94" w:rsidRDefault="00DD7D94" w:rsidP="00DD7D94">
      <w:pPr>
        <w:pStyle w:val="Heading4"/>
      </w:pPr>
      <w:r>
        <w:t>Non-Functional Requirements</w:t>
      </w:r>
    </w:p>
    <w:p w14:paraId="786A724F" w14:textId="77777777" w:rsidR="005961D3" w:rsidRDefault="005961D3" w:rsidP="00BB6A63"/>
    <w:p w14:paraId="26B03896" w14:textId="77777777" w:rsidR="005961D3" w:rsidRDefault="005961D3" w:rsidP="005961D3">
      <w:pPr>
        <w:rPr>
          <w:color w:val="A6A6A6" w:themeColor="background1" w:themeShade="A6"/>
        </w:rPr>
      </w:pPr>
      <w:r>
        <w:rPr>
          <w:color w:val="A6A6A6" w:themeColor="background1" w:themeShade="A6"/>
        </w:rPr>
        <w:t>No Non-Functional Requirements specified.</w:t>
      </w:r>
    </w:p>
    <w:p w14:paraId="51779DF2" w14:textId="77777777" w:rsidR="00DF462B" w:rsidRDefault="00427220" w:rsidP="00DF462B">
      <w:pPr>
        <w:pStyle w:val="Heading4"/>
      </w:pPr>
      <w:r>
        <w:t>Functional</w:t>
      </w:r>
      <w:r w:rsidR="00DF462B">
        <w:t xml:space="preserve"> Safety Requirements</w:t>
      </w:r>
    </w:p>
    <w:p w14:paraId="74F32361" w14:textId="77777777" w:rsidR="00DF462B" w:rsidRDefault="00DF462B" w:rsidP="00DF462B">
      <w:pPr>
        <w:rPr>
          <w:highlight w:val="yellow"/>
        </w:rPr>
      </w:pPr>
    </w:p>
    <w:p w14:paraId="2EA1319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8F8DA67" w14:textId="77777777" w:rsidR="00DD7D94" w:rsidRDefault="00DD7D94" w:rsidP="00DD7D94">
      <w:pPr>
        <w:pStyle w:val="Heading4"/>
      </w:pPr>
      <w:r>
        <w:t>Other Requirements</w:t>
      </w:r>
    </w:p>
    <w:p w14:paraId="7DDF8C1D" w14:textId="77777777" w:rsidR="00DD7D94" w:rsidRDefault="00DD7D94" w:rsidP="00DD7D94">
      <w:pPr>
        <w:pStyle w:val="Heading5"/>
      </w:pPr>
      <w:r>
        <w:t>Design Requirements</w:t>
      </w:r>
    </w:p>
    <w:p w14:paraId="040F278E" w14:textId="77777777" w:rsidR="005961D3" w:rsidRDefault="005961D3" w:rsidP="00CA4A62"/>
    <w:p w14:paraId="546D1F2B" w14:textId="77777777" w:rsidR="005961D3" w:rsidRDefault="005961D3" w:rsidP="005961D3">
      <w:pPr>
        <w:rPr>
          <w:color w:val="A6A6A6" w:themeColor="background1" w:themeShade="A6"/>
        </w:rPr>
      </w:pPr>
      <w:r>
        <w:rPr>
          <w:color w:val="A6A6A6" w:themeColor="background1" w:themeShade="A6"/>
        </w:rPr>
        <w:t>No Design Requirements specified.</w:t>
      </w:r>
    </w:p>
    <w:p w14:paraId="79519161" w14:textId="77777777" w:rsidR="00CA4A62" w:rsidRDefault="00CA4A62" w:rsidP="00CA4A62">
      <w:pPr>
        <w:pStyle w:val="Heading4"/>
      </w:pPr>
      <w:r>
        <w:lastRenderedPageBreak/>
        <w:t>Uncategorized Requirements</w:t>
      </w:r>
    </w:p>
    <w:p w14:paraId="4943317F" w14:textId="77777777" w:rsidR="005961D3" w:rsidRDefault="005961D3" w:rsidP="00CA4A62"/>
    <w:p w14:paraId="31CEA756" w14:textId="77777777" w:rsidR="001F5E54" w:rsidRPr="0017445F" w:rsidRDefault="006E25A5" w:rsidP="001F5E54">
      <w:pPr>
        <w:pStyle w:val="RERequirement"/>
        <w:shd w:val="clear" w:color="auto" w:fill="F2F2F2" w:themeFill="background1" w:themeFillShade="F2"/>
      </w:pPr>
      <w:r>
        <w:t>R_Sent_Core_6</w:t>
      </w:r>
      <w:r w:rsidR="00AE04B0">
        <w:t xml:space="preserve"> Record Data - Time</w:t>
      </w:r>
    </w:p>
    <w:p w14:paraId="5FF64BAF" w14:textId="77777777" w:rsidR="001F5E54" w:rsidRDefault="00AE04B0" w:rsidP="001F5E54">
      <w:pPr>
        <w:rPr>
          <w:rFonts w:cs="Arial"/>
        </w:rPr>
      </w:pPr>
      <w:r>
        <w:rPr>
          <w:rFonts w:cs="Arial"/>
        </w:rPr>
        <w:t>Upon a detected intrusion, the Sentinel software in the vehicle shall record time.</w:t>
      </w:r>
    </w:p>
    <w:p w14:paraId="06C2505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AA1EF2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9001C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R_Sent_Core_6</w:t>
            </w:r>
          </w:p>
        </w:tc>
      </w:tr>
      <w:tr w:rsidR="001F5E54" w:rsidRPr="00FD127C" w14:paraId="56A4C7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60E1F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CAAEE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may help determine the time of an intruder event</w:t>
            </w:r>
          </w:p>
        </w:tc>
      </w:tr>
      <w:tr w:rsidR="001F5E54" w:rsidRPr="00FD127C" w14:paraId="767AE6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90304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98BC4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205D5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F3251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E3FA4C" w14:textId="77777777" w:rsidR="00E77D14" w:rsidRDefault="00E77D14"/>
        </w:tc>
      </w:tr>
      <w:tr w:rsidR="001F5E54" w:rsidRPr="00FD127C" w14:paraId="5B36DE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DD846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2DEEB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2AAC6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24DCCA" w14:textId="77777777" w:rsidR="00E77D14" w:rsidRDefault="00E77D14"/>
        </w:tc>
      </w:tr>
      <w:tr w:rsidR="001F5E54" w:rsidRPr="00FD127C" w14:paraId="16F019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F1095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011C8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7009EB7" wp14:editId="0DD59B8A">
                  <wp:extent cx="152400" cy="152400"/>
                  <wp:effectExtent l="0" t="0" r="0" b="0"/>
                  <wp:docPr id="380" name="Picture 313863185.jpg" descr="313863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313863185.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R_F_Sentinel_00061 Record Data - Time</w:t>
            </w:r>
          </w:p>
          <w:p w14:paraId="49B189B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6BCB46E" wp14:editId="2062BBC0">
                  <wp:extent cx="152400" cy="152400"/>
                  <wp:effectExtent l="0" t="0" r="0" b="0"/>
                  <wp:docPr id="382" name="Picture 313863185.jpg" descr="313863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313863185.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R_F_Sentinel_00080 Record and Store Date/Time of Video Recordings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FE182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F1CA71" w14:textId="77777777" w:rsidR="00E77D14" w:rsidRDefault="00E77D14"/>
        </w:tc>
      </w:tr>
      <w:tr w:rsidR="001F5E54" w:rsidRPr="00FD127C" w14:paraId="0B09657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209BB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03129A"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ED643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2AED7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E4093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42D59A" w14:textId="77777777" w:rsidR="00E77D14" w:rsidRDefault="00E77D14"/>
        </w:tc>
      </w:tr>
      <w:tr w:rsidR="001F5E54" w:rsidRPr="00FD127C" w14:paraId="4F9F7F9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873F82" w14:textId="77777777" w:rsidR="001F5E54" w:rsidRPr="00FD127C" w:rsidRDefault="0052661D" w:rsidP="00A84EEF">
            <w:pPr>
              <w:rPr>
                <w:rFonts w:cs="Arial"/>
                <w:bCs/>
                <w:color w:val="808080" w:themeColor="background1" w:themeShade="80"/>
                <w:sz w:val="16"/>
                <w:szCs w:val="14"/>
              </w:rPr>
            </w:pPr>
            <w:hyperlink r:id="rId6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9C229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E6BAF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EF2A09" w14:textId="77777777" w:rsidR="001F5E54" w:rsidRPr="0017445F" w:rsidRDefault="006E25A5" w:rsidP="001F5E54">
      <w:pPr>
        <w:pStyle w:val="RERequirement"/>
        <w:shd w:val="clear" w:color="auto" w:fill="F2F2F2" w:themeFill="background1" w:themeFillShade="F2"/>
      </w:pPr>
      <w:r>
        <w:t>R_Sent_Core_9</w:t>
      </w:r>
      <w:r w:rsidR="00AE04B0">
        <w:t xml:space="preserve"> Record Data - Date</w:t>
      </w:r>
    </w:p>
    <w:p w14:paraId="562C751C" w14:textId="77777777" w:rsidR="001F5E54" w:rsidRDefault="00AE04B0" w:rsidP="001F5E54">
      <w:pPr>
        <w:rPr>
          <w:rFonts w:cs="Arial"/>
        </w:rPr>
      </w:pPr>
      <w:r>
        <w:rPr>
          <w:rFonts w:cs="Arial"/>
        </w:rPr>
        <w:t>Upon a detected intrusion, the Sentinel software in the vehicle shall record date information.</w:t>
      </w:r>
    </w:p>
    <w:p w14:paraId="029584D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69D652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162BD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R_Sent_Core_9</w:t>
            </w:r>
          </w:p>
        </w:tc>
      </w:tr>
      <w:tr w:rsidR="001F5E54" w:rsidRPr="00FD127C" w14:paraId="1B4E34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3E459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FF683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may help determine the date of an intruder event</w:t>
            </w:r>
          </w:p>
        </w:tc>
      </w:tr>
      <w:tr w:rsidR="001F5E54" w:rsidRPr="00FD127C" w14:paraId="16A4D7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3D9AF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6E685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DC838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FC532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0FA20B" w14:textId="77777777" w:rsidR="00E77D14" w:rsidRDefault="00E77D14"/>
        </w:tc>
      </w:tr>
      <w:tr w:rsidR="001F5E54" w:rsidRPr="00FD127C" w14:paraId="351BB7D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29321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7398AA"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B4725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9389D7" w14:textId="77777777" w:rsidR="00E77D14" w:rsidRDefault="00E77D14"/>
        </w:tc>
      </w:tr>
      <w:tr w:rsidR="001F5E54" w:rsidRPr="00FD127C" w14:paraId="26B414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68E94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C9524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6C97BC9" wp14:editId="7A9E88FC">
                  <wp:extent cx="152400" cy="152400"/>
                  <wp:effectExtent l="0" t="0" r="0" b="0"/>
                  <wp:docPr id="384" name="Picture 313863185.jpg" descr="313863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313863185.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R_F_Sentinel_00060 Record Data - Date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657A2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0D0635" w14:textId="77777777" w:rsidR="00E77D14" w:rsidRDefault="00E77D14"/>
        </w:tc>
      </w:tr>
      <w:tr w:rsidR="001F5E54" w:rsidRPr="00FD127C" w14:paraId="262A450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8C8FA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707A5F"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1373E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51C27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9DA0B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2AD496" w14:textId="77777777" w:rsidR="00E77D14" w:rsidRDefault="00E77D14"/>
        </w:tc>
      </w:tr>
      <w:tr w:rsidR="001F5E54" w:rsidRPr="00FD127C" w14:paraId="5177920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A5E7EB" w14:textId="77777777" w:rsidR="001F5E54" w:rsidRPr="00FD127C" w:rsidRDefault="0052661D" w:rsidP="00A84EEF">
            <w:pPr>
              <w:rPr>
                <w:rFonts w:cs="Arial"/>
                <w:bCs/>
                <w:color w:val="808080" w:themeColor="background1" w:themeShade="80"/>
                <w:sz w:val="16"/>
                <w:szCs w:val="14"/>
              </w:rPr>
            </w:pPr>
            <w:hyperlink r:id="rId6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BEF0D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2988F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32A7993" w14:textId="77777777" w:rsidR="001F5E54" w:rsidRPr="0017445F" w:rsidRDefault="006E25A5" w:rsidP="001F5E54">
      <w:pPr>
        <w:pStyle w:val="RERequirement"/>
        <w:shd w:val="clear" w:color="auto" w:fill="F2F2F2" w:themeFill="background1" w:themeFillShade="F2"/>
      </w:pPr>
      <w:r>
        <w:t>R_Sent_Str_1</w:t>
      </w:r>
      <w:r w:rsidR="00AE04B0">
        <w:t xml:space="preserve"> Cloud Storage -Overwrite</w:t>
      </w:r>
    </w:p>
    <w:p w14:paraId="3F86E47A" w14:textId="77777777" w:rsidR="001F5E54" w:rsidRDefault="00AE04B0" w:rsidP="001F5E54">
      <w:pPr>
        <w:rPr>
          <w:rFonts w:cs="Arial"/>
        </w:rPr>
      </w:pPr>
      <w:r>
        <w:rPr>
          <w:rFonts w:cs="Arial"/>
        </w:rPr>
        <w:t>When cloud storage is full, the Sentinel software in the vehicle shall automatically overwrite old videos (based on storage capacity limit reached, date of recording).</w:t>
      </w:r>
    </w:p>
    <w:p w14:paraId="34F801B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933CB3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6600A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R_Sent_Str_1</w:t>
            </w:r>
          </w:p>
        </w:tc>
      </w:tr>
      <w:tr w:rsidR="001F5E54" w:rsidRPr="00FD127C" w14:paraId="461334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0851A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3053F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amount of data collected may exceed the available storage capacity.</w:t>
            </w:r>
          </w:p>
        </w:tc>
      </w:tr>
      <w:tr w:rsidR="001F5E54" w:rsidRPr="00FD127C" w14:paraId="28D269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D3FA0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2C0BE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6AFF4D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15DFE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3BB79A" w14:textId="77777777" w:rsidR="00E77D14" w:rsidRDefault="00E77D14"/>
        </w:tc>
      </w:tr>
      <w:tr w:rsidR="001F5E54" w:rsidRPr="00FD127C" w14:paraId="622FB2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3F086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32A1A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7040A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6D67B0" w14:textId="77777777" w:rsidR="00E77D14" w:rsidRDefault="00E77D14"/>
        </w:tc>
      </w:tr>
      <w:tr w:rsidR="001F5E54" w:rsidRPr="00FD127C" w14:paraId="4B909F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CE0C8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C3DAF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EFA29E1" wp14:editId="4E2559CE">
                  <wp:extent cx="152400" cy="152400"/>
                  <wp:effectExtent l="0" t="0" r="0" b="0"/>
                  <wp:docPr id="386" name="Picture 313863185.jpg" descr="313863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313863185.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R_F_Sentinel_00073 Cloud Storage -Overwrite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B4A8A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B6BD80" w14:textId="77777777" w:rsidR="00E77D14" w:rsidRDefault="00E77D14"/>
        </w:tc>
      </w:tr>
      <w:tr w:rsidR="001F5E54" w:rsidRPr="00FD127C" w14:paraId="0E276E6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35A7B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6F81C0"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D1890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82A90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9C844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8BA436" w14:textId="77777777" w:rsidR="00E77D14" w:rsidRDefault="00E77D14"/>
        </w:tc>
      </w:tr>
      <w:tr w:rsidR="001F5E54" w:rsidRPr="00FD127C" w14:paraId="7CE7389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C25303" w14:textId="77777777" w:rsidR="001F5E54" w:rsidRPr="00FD127C" w:rsidRDefault="0052661D" w:rsidP="00A84EEF">
            <w:pPr>
              <w:rPr>
                <w:rFonts w:cs="Arial"/>
                <w:bCs/>
                <w:color w:val="808080" w:themeColor="background1" w:themeShade="80"/>
                <w:sz w:val="16"/>
                <w:szCs w:val="14"/>
              </w:rPr>
            </w:pPr>
            <w:hyperlink r:id="rId6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F7506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D4C07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D71EF23" w14:textId="77777777" w:rsidR="001F5E54" w:rsidRPr="0017445F" w:rsidRDefault="006E25A5" w:rsidP="001F5E54">
      <w:pPr>
        <w:pStyle w:val="RERequirement"/>
        <w:shd w:val="clear" w:color="auto" w:fill="F2F2F2" w:themeFill="background1" w:themeFillShade="F2"/>
      </w:pPr>
      <w:r>
        <w:t>R_Sent_Str_2</w:t>
      </w:r>
      <w:r w:rsidR="00AE04B0">
        <w:t xml:space="preserve"> Store Video - Cloud</w:t>
      </w:r>
    </w:p>
    <w:p w14:paraId="26EFFCA4" w14:textId="77777777" w:rsidR="001F5E54" w:rsidRDefault="00AE04B0" w:rsidP="001F5E54">
      <w:pPr>
        <w:rPr>
          <w:rFonts w:cs="Arial"/>
        </w:rPr>
      </w:pPr>
      <w:r>
        <w:rPr>
          <w:rFonts w:cs="Arial"/>
        </w:rPr>
        <w:t>When recording,  the video recording system  shall store videos to cloud storage.</w:t>
      </w:r>
    </w:p>
    <w:p w14:paraId="5FBBDAC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6E5339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C4A47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R_Sent_Str_2</w:t>
            </w:r>
          </w:p>
        </w:tc>
      </w:tr>
      <w:tr w:rsidR="001F5E54" w:rsidRPr="00FD127C" w14:paraId="0FE58C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F98FC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0CE62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implement video storage in cloud storage space</w:t>
            </w:r>
          </w:p>
        </w:tc>
      </w:tr>
      <w:tr w:rsidR="001F5E54" w:rsidRPr="00FD127C" w14:paraId="7C7CC5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45548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C862A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D4D05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B0D75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425F40" w14:textId="77777777" w:rsidR="00E77D14" w:rsidRDefault="00E77D14"/>
        </w:tc>
      </w:tr>
      <w:tr w:rsidR="001F5E54" w:rsidRPr="00FD127C" w14:paraId="0436F7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EBE94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60C98B"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20AC4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7E8813" w14:textId="77777777" w:rsidR="00E77D14" w:rsidRDefault="00E77D14"/>
        </w:tc>
      </w:tr>
      <w:tr w:rsidR="001F5E54" w:rsidRPr="00FD127C" w14:paraId="25B5BC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C8793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DF3D3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9F30F1A" wp14:editId="4C971510">
                  <wp:extent cx="152400" cy="152400"/>
                  <wp:effectExtent l="0" t="0" r="0" b="0"/>
                  <wp:docPr id="388" name="Picture 313863185.jpg" descr="313863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313863185.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R_F_Sentinel_00012 Store Video - Cloud</w:t>
            </w:r>
          </w:p>
          <w:p w14:paraId="633C926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B0FDEA1" wp14:editId="0ADC9BD6">
                  <wp:extent cx="152400" cy="152400"/>
                  <wp:effectExtent l="0" t="0" r="0" b="0"/>
                  <wp:docPr id="390" name="Picture 313863185.jpg" descr="313863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313863185.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R_F_Sentinel_00085 Cloud Storage - Days/GB</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C9DD2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34EEB0" w14:textId="77777777" w:rsidR="00E77D14" w:rsidRDefault="00E77D14"/>
        </w:tc>
      </w:tr>
      <w:tr w:rsidR="001F5E54" w:rsidRPr="00FD127C" w14:paraId="1DFED6A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0DE0F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7CCC88"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BF64F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90E5E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D0425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8D7CF0" w14:textId="77777777" w:rsidR="00E77D14" w:rsidRDefault="00E77D14"/>
        </w:tc>
      </w:tr>
      <w:tr w:rsidR="001F5E54" w:rsidRPr="00FD127C" w14:paraId="414D102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7DD235" w14:textId="77777777" w:rsidR="001F5E54" w:rsidRPr="00FD127C" w:rsidRDefault="0052661D" w:rsidP="00A84EEF">
            <w:pPr>
              <w:rPr>
                <w:rFonts w:cs="Arial"/>
                <w:bCs/>
                <w:color w:val="808080" w:themeColor="background1" w:themeShade="80"/>
                <w:sz w:val="16"/>
                <w:szCs w:val="14"/>
              </w:rPr>
            </w:pPr>
            <w:hyperlink r:id="rId6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F619A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43638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706162" w14:textId="77777777" w:rsidR="001F5E54" w:rsidRPr="0017445F" w:rsidRDefault="006E25A5" w:rsidP="001F5E54">
      <w:pPr>
        <w:pStyle w:val="RERequirement"/>
        <w:shd w:val="clear" w:color="auto" w:fill="F2F2F2" w:themeFill="background1" w:themeFillShade="F2"/>
      </w:pPr>
      <w:r>
        <w:t>R_Sent_Str_3</w:t>
      </w:r>
      <w:r w:rsidR="00AE04B0">
        <w:t xml:space="preserve"> Record Video</w:t>
      </w:r>
    </w:p>
    <w:p w14:paraId="2654CA90" w14:textId="77777777" w:rsidR="001F5E54" w:rsidRDefault="00AE04B0" w:rsidP="001F5E54">
      <w:pPr>
        <w:rPr>
          <w:rFonts w:cs="Arial"/>
        </w:rPr>
      </w:pPr>
      <w:r>
        <w:rPr>
          <w:rFonts w:cs="Arial"/>
        </w:rPr>
        <w:t>If triggered, the video recording system shall start recording video in less than 2.5 seconds.</w:t>
      </w:r>
    </w:p>
    <w:p w14:paraId="1DEBC79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1659EF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55889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R_Sent_Str_3</w:t>
            </w:r>
          </w:p>
        </w:tc>
      </w:tr>
      <w:tr w:rsidR="001F5E54" w:rsidRPr="00FD127C" w14:paraId="4FC6EB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900D53"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5BE75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implement video recording</w:t>
            </w:r>
          </w:p>
        </w:tc>
      </w:tr>
      <w:tr w:rsidR="001F5E54" w:rsidRPr="00FD127C" w14:paraId="3C9082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4BCAA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AA1FB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55D61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FAD1D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5079CC" w14:textId="77777777" w:rsidR="00E77D14" w:rsidRDefault="00E77D14"/>
        </w:tc>
      </w:tr>
      <w:tr w:rsidR="001F5E54" w:rsidRPr="00FD127C" w14:paraId="6290BB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6E5B2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AC8E03"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D0D98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37464D" w14:textId="77777777" w:rsidR="00E77D14" w:rsidRDefault="00E77D14"/>
        </w:tc>
      </w:tr>
      <w:tr w:rsidR="001F5E54" w:rsidRPr="00FD127C" w14:paraId="1BD910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7550C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A895C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C530FF2" wp14:editId="2997A164">
                  <wp:extent cx="152400" cy="152400"/>
                  <wp:effectExtent l="0" t="0" r="0" b="0"/>
                  <wp:docPr id="392" name="Picture 313863185.jpg" descr="313863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313863185.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R_F_Sentinel_00011 Record Video</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86783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BF958D" w14:textId="77777777" w:rsidR="00E77D14" w:rsidRDefault="00E77D14"/>
        </w:tc>
      </w:tr>
      <w:tr w:rsidR="001F5E54" w:rsidRPr="00FD127C" w14:paraId="5878B69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58D78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514861"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52B8A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2016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7BE0F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72782B" w14:textId="77777777" w:rsidR="00E77D14" w:rsidRDefault="00E77D14"/>
        </w:tc>
      </w:tr>
      <w:tr w:rsidR="001F5E54" w:rsidRPr="00FD127C" w14:paraId="35F28E0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012502" w14:textId="77777777" w:rsidR="001F5E54" w:rsidRPr="00FD127C" w:rsidRDefault="0052661D" w:rsidP="00A84EEF">
            <w:pPr>
              <w:rPr>
                <w:rFonts w:cs="Arial"/>
                <w:bCs/>
                <w:color w:val="808080" w:themeColor="background1" w:themeShade="80"/>
                <w:sz w:val="16"/>
                <w:szCs w:val="14"/>
              </w:rPr>
            </w:pPr>
            <w:hyperlink r:id="rId6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F57E0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F0337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53EA44A" w14:textId="77777777" w:rsidR="001F5E54" w:rsidRPr="0017445F" w:rsidRDefault="006E25A5" w:rsidP="001F5E54">
      <w:pPr>
        <w:pStyle w:val="RERequirement"/>
        <w:shd w:val="clear" w:color="auto" w:fill="F2F2F2" w:themeFill="background1" w:themeFillShade="F2"/>
      </w:pPr>
      <w:bookmarkStart w:id="128" w:name="_7450d207b4d4c448f167d257277036da"/>
      <w:r>
        <w:t>R_Sent_Str_6</w:t>
      </w:r>
      <w:bookmarkEnd w:id="128"/>
      <w:r w:rsidR="00AE04B0">
        <w:t xml:space="preserve"> Cloud Storage - Days/GB</w:t>
      </w:r>
    </w:p>
    <w:p w14:paraId="3F318240" w14:textId="77777777" w:rsidR="001F5E54" w:rsidRDefault="00AE04B0" w:rsidP="001F5E54">
      <w:pPr>
        <w:rPr>
          <w:rFonts w:cs="Arial"/>
        </w:rPr>
      </w:pPr>
      <w:r>
        <w:rPr>
          <w:rFonts w:cs="Arial"/>
        </w:rPr>
        <w:t>The cloud storage shall have a capacity of:  TBE days/ TBE GB</w:t>
      </w:r>
    </w:p>
    <w:p w14:paraId="695EA32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57A048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A5B0B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R_Sent_Str_6</w:t>
            </w:r>
          </w:p>
        </w:tc>
      </w:tr>
      <w:tr w:rsidR="001F5E54" w:rsidRPr="00FD127C" w14:paraId="0435F3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0C55A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3DF03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identify when the threat event occurred</w:t>
            </w:r>
          </w:p>
        </w:tc>
      </w:tr>
      <w:tr w:rsidR="001F5E54" w:rsidRPr="00FD127C" w14:paraId="08DDE2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BC2D5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238CD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AC78C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3C9CA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531E8C" w14:textId="77777777" w:rsidR="00E77D14" w:rsidRDefault="00E77D14"/>
        </w:tc>
      </w:tr>
      <w:tr w:rsidR="001F5E54" w:rsidRPr="00FD127C" w14:paraId="07DA97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7305D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B4255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08FD1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E1C1F4" w14:textId="77777777" w:rsidR="00E77D14" w:rsidRDefault="00E77D14"/>
        </w:tc>
      </w:tr>
      <w:tr w:rsidR="001F5E54" w:rsidRPr="00FD127C" w14:paraId="4D726C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FC0F4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E37DB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9173113" wp14:editId="49C28523">
                  <wp:extent cx="152400" cy="152400"/>
                  <wp:effectExtent l="0" t="0" r="0" b="0"/>
                  <wp:docPr id="394" name="Picture 313863185.jpg" descr="313863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313863185.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R_F_Sentinel_00012 Store Video - Cloud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5AF50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75F630" w14:textId="77777777" w:rsidR="00E77D14" w:rsidRDefault="00E77D14"/>
        </w:tc>
      </w:tr>
      <w:tr w:rsidR="001F5E54" w:rsidRPr="00FD127C" w14:paraId="6C07319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BC14C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75D3CE"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4B8AE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1CD6E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6D0F9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FD0721" w14:textId="77777777" w:rsidR="00E77D14" w:rsidRDefault="00E77D14"/>
        </w:tc>
      </w:tr>
      <w:tr w:rsidR="001F5E54" w:rsidRPr="00FD127C" w14:paraId="7AC8A92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0634F6" w14:textId="77777777" w:rsidR="001F5E54" w:rsidRPr="00FD127C" w:rsidRDefault="0052661D" w:rsidP="00A84EEF">
            <w:pPr>
              <w:rPr>
                <w:rFonts w:cs="Arial"/>
                <w:bCs/>
                <w:color w:val="808080" w:themeColor="background1" w:themeShade="80"/>
                <w:sz w:val="16"/>
                <w:szCs w:val="14"/>
              </w:rPr>
            </w:pPr>
            <w:hyperlink r:id="rId7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2AA9B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BEB8E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F0DDCDC" w14:textId="77777777" w:rsidR="000D7866" w:rsidRPr="00E47D48" w:rsidRDefault="000D7866" w:rsidP="00E47D48">
      <w:pPr>
        <w:rPr>
          <w:color w:val="FF0000"/>
        </w:rPr>
      </w:pPr>
    </w:p>
    <w:p w14:paraId="51DEDDD4" w14:textId="77777777" w:rsidR="009C1EEC" w:rsidRDefault="000D732E" w:rsidP="0061324D">
      <w:pPr>
        <w:pStyle w:val="Heading2"/>
        <w:numPr>
          <w:ilvl w:val="1"/>
          <w:numId w:val="4"/>
        </w:numPr>
      </w:pPr>
      <w:r>
        <w:t xml:space="preserve">Logical Function </w:t>
      </w:r>
      <w:r>
        <w:rPr>
          <w:noProof/>
        </w:rPr>
        <w:drawing>
          <wp:inline distT="0" distB="0" distL="0" distR="0" wp14:anchorId="467A6462" wp14:editId="6069E72E">
            <wp:extent cx="152400" cy="152400"/>
            <wp:effectExtent l="0" t="0" r="0" b="0"/>
            <wp:docPr id="396"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29" w:name="_a7f7e62c55929e1d21ec1c9be336477f"/>
      <w:r w:rsidR="008E73AE">
        <w:t>Store video into memory via local VRS</w:t>
      </w:r>
      <w:bookmarkEnd w:id="129"/>
    </w:p>
    <w:p w14:paraId="6DF0FC3C" w14:textId="77777777" w:rsidR="0061785D" w:rsidRDefault="0061785D" w:rsidP="00783BCF">
      <w:pPr>
        <w:pStyle w:val="Heading3"/>
      </w:pPr>
      <w:r>
        <w:t xml:space="preserve">Function </w:t>
      </w:r>
      <w:r w:rsidR="00283752">
        <w:t>Overview</w:t>
      </w:r>
    </w:p>
    <w:p w14:paraId="51096B0E" w14:textId="77777777" w:rsidR="00427220" w:rsidRDefault="000D732E" w:rsidP="00427220">
      <w:pPr>
        <w:pStyle w:val="Heading4"/>
      </w:pPr>
      <w:r>
        <w:t xml:space="preserve">Function </w:t>
      </w:r>
      <w:r w:rsidR="00283752">
        <w:t>Description</w:t>
      </w:r>
    </w:p>
    <w:p w14:paraId="715CC93B" w14:textId="77777777" w:rsidR="00794B45" w:rsidRDefault="00794B45" w:rsidP="009C1EEC">
      <w:pPr>
        <w:contextualSpacing/>
      </w:pPr>
    </w:p>
    <w:p w14:paraId="0FA0D1C6" w14:textId="77777777" w:rsidR="00AC0C92" w:rsidRDefault="00AC0C92" w:rsidP="009C1EEC">
      <w:pPr>
        <w:contextualSpacing/>
      </w:pPr>
      <w:r>
        <w:t>Function is allocated to:</w:t>
      </w:r>
    </w:p>
    <w:p w14:paraId="279C5DCA" w14:textId="77777777" w:rsidR="00AC0C92" w:rsidRDefault="00604AF5" w:rsidP="0061324D">
      <w:pPr>
        <w:pStyle w:val="ListParagraph"/>
        <w:numPr>
          <w:ilvl w:val="0"/>
          <w:numId w:val="13"/>
        </w:numPr>
        <w:contextualSpacing/>
      </w:pPr>
      <w:r>
        <w:rPr>
          <w:noProof/>
        </w:rPr>
        <w:drawing>
          <wp:inline distT="0" distB="0" distL="0" distR="0" wp14:anchorId="59D6B8E9" wp14:editId="1D809D63">
            <wp:extent cx="152400" cy="152400"/>
            <wp:effectExtent l="0" t="0" r="0" b="0"/>
            <wp:docPr id="398"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Encrypt Local Video (USB)</w:t>
      </w:r>
      <w:r>
        <w:t xml:space="preserve"> &lt;&lt;Feature&gt;&gt;</w:t>
      </w:r>
    </w:p>
    <w:p w14:paraId="34C6E573" w14:textId="77777777" w:rsidR="00AC0C92" w:rsidRDefault="00604AF5" w:rsidP="0061324D">
      <w:pPr>
        <w:pStyle w:val="ListParagraph"/>
        <w:numPr>
          <w:ilvl w:val="0"/>
          <w:numId w:val="13"/>
        </w:numPr>
        <w:contextualSpacing/>
      </w:pPr>
      <w:r>
        <w:rPr>
          <w:noProof/>
        </w:rPr>
        <w:drawing>
          <wp:inline distT="0" distB="0" distL="0" distR="0" wp14:anchorId="6A22912A" wp14:editId="4B27ECEC">
            <wp:extent cx="152400" cy="152400"/>
            <wp:effectExtent l="0" t="0" r="0" b="0"/>
            <wp:docPr id="400" name="Picture -131844027.jpg" descr="-131844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3184402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Feature Sentinel Logical</w:t>
      </w:r>
      <w:r>
        <w:t xml:space="preserve"> &lt;&lt;Logical&gt;&gt;</w:t>
      </w:r>
    </w:p>
    <w:p w14:paraId="4D5D492A" w14:textId="77777777" w:rsidR="00AC0C92" w:rsidRDefault="00604AF5" w:rsidP="0061324D">
      <w:pPr>
        <w:pStyle w:val="ListParagraph"/>
        <w:numPr>
          <w:ilvl w:val="0"/>
          <w:numId w:val="13"/>
        </w:numPr>
        <w:contextualSpacing/>
      </w:pPr>
      <w:r>
        <w:rPr>
          <w:noProof/>
        </w:rPr>
        <w:drawing>
          <wp:inline distT="0" distB="0" distL="0" distR="0" wp14:anchorId="55B8EC74" wp14:editId="32540C5C">
            <wp:extent cx="152400" cy="152400"/>
            <wp:effectExtent l="0" t="0" r="0" b="0"/>
            <wp:docPr id="402" name="Picture -131844027.jpg" descr="-131844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3184402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HMI provider</w:t>
      </w:r>
      <w:r>
        <w:t xml:space="preserve"> &lt;&lt;Logical&gt;&gt;</w:t>
      </w:r>
    </w:p>
    <w:p w14:paraId="0ECCA8AD" w14:textId="77777777" w:rsidR="00AC0C92" w:rsidRDefault="00604AF5" w:rsidP="0061324D">
      <w:pPr>
        <w:pStyle w:val="ListParagraph"/>
        <w:numPr>
          <w:ilvl w:val="0"/>
          <w:numId w:val="13"/>
        </w:numPr>
        <w:contextualSpacing/>
      </w:pPr>
      <w:r>
        <w:rPr>
          <w:noProof/>
        </w:rPr>
        <w:drawing>
          <wp:inline distT="0" distB="0" distL="0" distR="0" wp14:anchorId="5D6B06AD" wp14:editId="6DEC1235">
            <wp:extent cx="152400" cy="152400"/>
            <wp:effectExtent l="0" t="0" r="0" b="0"/>
            <wp:docPr id="404"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Manage Video Buffering_Packets and Send to Ethernet</w:t>
      </w:r>
      <w:r>
        <w:t xml:space="preserve"> &lt;&lt;Logical&gt;&gt;</w:t>
      </w:r>
    </w:p>
    <w:p w14:paraId="5C6FB536" w14:textId="77777777" w:rsidR="00AC0C92" w:rsidRDefault="00604AF5" w:rsidP="0061324D">
      <w:pPr>
        <w:pStyle w:val="ListParagraph"/>
        <w:numPr>
          <w:ilvl w:val="0"/>
          <w:numId w:val="13"/>
        </w:numPr>
        <w:contextualSpacing/>
      </w:pPr>
      <w:r>
        <w:rPr>
          <w:noProof/>
        </w:rPr>
        <w:drawing>
          <wp:inline distT="0" distB="0" distL="0" distR="0" wp14:anchorId="148362A8" wp14:editId="0F6C93FC">
            <wp:extent cx="152400" cy="152400"/>
            <wp:effectExtent l="0" t="0" r="0" b="0"/>
            <wp:docPr id="406" name="Picture -131844027.jpg" descr="-131844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13184402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Removable Data Storage</w:t>
      </w:r>
      <w:r>
        <w:t xml:space="preserve"> &lt;&lt;Logical&gt;&gt;</w:t>
      </w:r>
    </w:p>
    <w:p w14:paraId="4487B395" w14:textId="77777777" w:rsidR="00AC0C92" w:rsidRDefault="00604AF5" w:rsidP="0061324D">
      <w:pPr>
        <w:pStyle w:val="ListParagraph"/>
        <w:numPr>
          <w:ilvl w:val="0"/>
          <w:numId w:val="13"/>
        </w:numPr>
        <w:contextualSpacing/>
      </w:pPr>
      <w:r>
        <w:rPr>
          <w:noProof/>
        </w:rPr>
        <w:drawing>
          <wp:inline distT="0" distB="0" distL="0" distR="0" wp14:anchorId="5375F2ED" wp14:editId="6EF559C4">
            <wp:extent cx="152400" cy="152400"/>
            <wp:effectExtent l="0" t="0" r="0" b="0"/>
            <wp:docPr id="408" name="Picture 769738726.jpg" descr="769738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769738726.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w:t>
      </w:r>
      <w:r w:rsidR="00AC0C92">
        <w:t>Sentinel</w:t>
      </w:r>
      <w:r>
        <w:t xml:space="preserve"> &lt;&lt;Feature&gt;&gt;</w:t>
      </w:r>
    </w:p>
    <w:p w14:paraId="2501223D" w14:textId="77777777" w:rsidR="00AC0C92" w:rsidRDefault="00604AF5" w:rsidP="0061324D">
      <w:pPr>
        <w:pStyle w:val="ListParagraph"/>
        <w:numPr>
          <w:ilvl w:val="0"/>
          <w:numId w:val="13"/>
        </w:numPr>
        <w:contextualSpacing/>
      </w:pPr>
      <w:r>
        <w:rPr>
          <w:noProof/>
        </w:rPr>
        <w:drawing>
          <wp:inline distT="0" distB="0" distL="0" distR="0" wp14:anchorId="5581B514" wp14:editId="6C0CAA49">
            <wp:extent cx="152400" cy="152400"/>
            <wp:effectExtent l="0" t="0" r="0" b="0"/>
            <wp:docPr id="410"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Stitch 4 x 360 Cameras into Single Video Stream</w:t>
      </w:r>
      <w:r>
        <w:t xml:space="preserve"> &lt;&lt;Feature&gt;&gt;</w:t>
      </w:r>
    </w:p>
    <w:p w14:paraId="378B4019" w14:textId="77777777" w:rsidR="00AC0C92" w:rsidRDefault="00604AF5" w:rsidP="0061324D">
      <w:pPr>
        <w:pStyle w:val="ListParagraph"/>
        <w:numPr>
          <w:ilvl w:val="0"/>
          <w:numId w:val="13"/>
        </w:numPr>
        <w:contextualSpacing/>
      </w:pPr>
      <w:r>
        <w:rPr>
          <w:noProof/>
        </w:rPr>
        <w:drawing>
          <wp:inline distT="0" distB="0" distL="0" distR="0" wp14:anchorId="3CEDB38C" wp14:editId="060DD39C">
            <wp:extent cx="152400" cy="152400"/>
            <wp:effectExtent l="0" t="0" r="0" b="0"/>
            <wp:docPr id="412" name="Picture -501008562.jpg" descr="-501008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50100856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Store video, Audio and Threat &amp; Date/Time alert data vis SYNC to USB memory device</w:t>
      </w:r>
      <w:r>
        <w:t xml:space="preserve"> &lt;&lt;Feature&gt;&gt;</w:t>
      </w:r>
    </w:p>
    <w:p w14:paraId="7426D2ED" w14:textId="77777777" w:rsidR="00794B45" w:rsidRDefault="00794B45" w:rsidP="009C1EEC">
      <w:pPr>
        <w:contextualSpacing/>
      </w:pPr>
    </w:p>
    <w:p w14:paraId="1076B1C1" w14:textId="77777777" w:rsidR="009C1EEC" w:rsidRDefault="009C1EEC" w:rsidP="009C1EEC">
      <w:pPr>
        <w:contextualSpacing/>
      </w:pPr>
      <w:r w:rsidRPr="00A554C4">
        <w:t>Store video into memory (local VRS)</w:t>
      </w:r>
    </w:p>
    <w:p w14:paraId="348E0312" w14:textId="77777777" w:rsidR="00282E2C" w:rsidRDefault="000D732E" w:rsidP="00FD32A2">
      <w:pPr>
        <w:pStyle w:val="Heading4"/>
      </w:pPr>
      <w:r>
        <w:t xml:space="preserve">Function </w:t>
      </w:r>
      <w:r w:rsidR="00282E2C">
        <w:t>Variants</w:t>
      </w:r>
    </w:p>
    <w:p w14:paraId="471887BB" w14:textId="77777777" w:rsidR="00282E2C" w:rsidRDefault="00282E2C" w:rsidP="00282E2C"/>
    <w:p w14:paraId="131BE1A2"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18AE017B" w14:textId="77777777" w:rsidTr="00EB7D77">
        <w:trPr>
          <w:trHeight w:val="314"/>
        </w:trPr>
        <w:tc>
          <w:tcPr>
            <w:tcW w:w="2523" w:type="dxa"/>
            <w:shd w:val="clear" w:color="auto" w:fill="D9D9D9" w:themeFill="background1" w:themeFillShade="D9"/>
          </w:tcPr>
          <w:p w14:paraId="2FABCF61"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6D3F99AC"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BF748BB"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6A319D9B" w14:textId="77777777" w:rsidTr="00EB7D77">
        <w:trPr>
          <w:trHeight w:val="198"/>
        </w:trPr>
        <w:tc>
          <w:tcPr>
            <w:tcW w:w="2523" w:type="dxa"/>
          </w:tcPr>
          <w:p w14:paraId="667B9376" w14:textId="51CC884D" w:rsidR="000D732E" w:rsidRPr="00C45D3C" w:rsidRDefault="000D732E" w:rsidP="00EB7D77">
            <w:pPr>
              <w:rPr>
                <w:rFonts w:cs="Arial"/>
              </w:rPr>
            </w:pPr>
          </w:p>
        </w:tc>
        <w:tc>
          <w:tcPr>
            <w:tcW w:w="5132" w:type="dxa"/>
          </w:tcPr>
          <w:p w14:paraId="2DD51685" w14:textId="77777777" w:rsidR="000D732E" w:rsidRPr="009E3B7C" w:rsidRDefault="000D732E" w:rsidP="00EB7D77">
            <w:pPr>
              <w:overflowPunct/>
              <w:autoSpaceDE/>
              <w:autoSpaceDN/>
              <w:adjustRightInd/>
              <w:textAlignment w:val="center"/>
              <w:rPr>
                <w:rFonts w:cs="Arial"/>
              </w:rPr>
            </w:pPr>
          </w:p>
        </w:tc>
        <w:tc>
          <w:tcPr>
            <w:tcW w:w="2551" w:type="dxa"/>
          </w:tcPr>
          <w:p w14:paraId="51349B2B" w14:textId="37083B02" w:rsidR="000D732E" w:rsidRPr="005A344A" w:rsidRDefault="000D732E" w:rsidP="00EB7D77">
            <w:pPr>
              <w:rPr>
                <w:rFonts w:cs="Arial"/>
                <w:lang w:val="en-GB"/>
              </w:rPr>
            </w:pPr>
          </w:p>
        </w:tc>
      </w:tr>
    </w:tbl>
    <w:p w14:paraId="0C782D1C" w14:textId="77777777" w:rsidR="000D732E" w:rsidRPr="005067FC" w:rsidRDefault="000D732E" w:rsidP="00282E2C">
      <w:pPr>
        <w:rPr>
          <w:i/>
          <w:color w:val="A6A6A6" w:themeColor="background1" w:themeShade="A6"/>
        </w:rPr>
      </w:pPr>
    </w:p>
    <w:p w14:paraId="796750ED" w14:textId="77777777" w:rsidR="00427220" w:rsidRDefault="00427220" w:rsidP="00FD32A2">
      <w:pPr>
        <w:pStyle w:val="Heading4"/>
      </w:pPr>
      <w:r>
        <w:t>Input Requirements</w:t>
      </w:r>
      <w:r w:rsidR="000D732E">
        <w:t>/Documents</w:t>
      </w:r>
    </w:p>
    <w:p w14:paraId="0B98986D"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3F845D20" w14:textId="77777777" w:rsidTr="00656A21">
        <w:trPr>
          <w:trHeight w:val="20"/>
        </w:trPr>
        <w:tc>
          <w:tcPr>
            <w:tcW w:w="1561" w:type="dxa"/>
            <w:shd w:val="clear" w:color="auto" w:fill="D9D9D9" w:themeFill="background1" w:themeFillShade="D9"/>
          </w:tcPr>
          <w:p w14:paraId="781C38AE"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6DB7560E" w14:textId="77777777" w:rsidR="000D732E" w:rsidRDefault="000D732E" w:rsidP="00EB7D77">
            <w:pPr>
              <w:rPr>
                <w:rFonts w:ascii="Helvetica" w:hAnsi="Helvetica" w:cs="Helvetica"/>
                <w:sz w:val="16"/>
              </w:rPr>
            </w:pPr>
          </w:p>
          <w:p w14:paraId="2D6D5830"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6DD0214"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77A58E88"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2559EC5F" w14:textId="77777777" w:rsidR="000D732E" w:rsidRDefault="000D732E" w:rsidP="00EB7D77">
            <w:pPr>
              <w:rPr>
                <w:rFonts w:ascii="Helvetica" w:hAnsi="Helvetica" w:cs="Helvetica"/>
                <w:b/>
              </w:rPr>
            </w:pPr>
            <w:r>
              <w:rPr>
                <w:rFonts w:ascii="Helvetica" w:hAnsi="Helvetica" w:cs="Helvetica"/>
                <w:b/>
              </w:rPr>
              <w:t>Derived Requirement</w:t>
            </w:r>
          </w:p>
          <w:p w14:paraId="05CDC0D2" w14:textId="77777777" w:rsidR="000D732E" w:rsidRDefault="000D732E" w:rsidP="00EB7D77">
            <w:pPr>
              <w:rPr>
                <w:rFonts w:ascii="Helvetica" w:hAnsi="Helvetica" w:cs="Helvetica"/>
                <w:sz w:val="16"/>
              </w:rPr>
            </w:pPr>
          </w:p>
          <w:p w14:paraId="416AF6A1"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063A63D5" w14:textId="77777777" w:rsidTr="00656A21">
        <w:trPr>
          <w:trHeight w:val="20"/>
        </w:trPr>
        <w:tc>
          <w:tcPr>
            <w:tcW w:w="10211" w:type="dxa"/>
            <w:gridSpan w:val="4"/>
            <w:shd w:val="clear" w:color="auto" w:fill="F2F2F2" w:themeFill="background1" w:themeFillShade="F2"/>
          </w:tcPr>
          <w:p w14:paraId="53F557E9"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FC77818" w14:textId="77777777" w:rsidTr="00656A21">
        <w:trPr>
          <w:trHeight w:val="20"/>
        </w:trPr>
        <w:tc>
          <w:tcPr>
            <w:tcW w:w="1561" w:type="dxa"/>
          </w:tcPr>
          <w:p w14:paraId="0914A239" w14:textId="77777777" w:rsidR="000D732E" w:rsidRPr="00D410AE" w:rsidRDefault="000D732E" w:rsidP="00EB7D77">
            <w:pPr>
              <w:rPr>
                <w:rFonts w:cs="Arial"/>
              </w:rPr>
            </w:pPr>
          </w:p>
        </w:tc>
        <w:tc>
          <w:tcPr>
            <w:tcW w:w="2694" w:type="dxa"/>
          </w:tcPr>
          <w:p w14:paraId="526824C8" w14:textId="0EC4FB8C" w:rsidR="000D732E" w:rsidRPr="00D410AE" w:rsidRDefault="000D732E" w:rsidP="00EB7D77">
            <w:pPr>
              <w:rPr>
                <w:rFonts w:cs="Arial"/>
              </w:rPr>
            </w:pPr>
          </w:p>
        </w:tc>
        <w:tc>
          <w:tcPr>
            <w:tcW w:w="2694" w:type="dxa"/>
          </w:tcPr>
          <w:p w14:paraId="0057F27D" w14:textId="4761D213" w:rsidR="000D732E" w:rsidRPr="00D410AE" w:rsidRDefault="000D732E" w:rsidP="00EB7D77">
            <w:pPr>
              <w:rPr>
                <w:rFonts w:cs="Arial"/>
              </w:rPr>
            </w:pPr>
          </w:p>
        </w:tc>
        <w:tc>
          <w:tcPr>
            <w:tcW w:w="3262" w:type="dxa"/>
          </w:tcPr>
          <w:p w14:paraId="48FE531E" w14:textId="2E95E43D" w:rsidR="000D732E" w:rsidRDefault="000D732E" w:rsidP="00EB7D77">
            <w:pPr>
              <w:rPr>
                <w:rFonts w:cs="Arial"/>
              </w:rPr>
            </w:pPr>
          </w:p>
        </w:tc>
      </w:tr>
      <w:tr w:rsidR="000D732E" w:rsidRPr="007C20FA" w14:paraId="7DA759A9" w14:textId="77777777" w:rsidTr="00656A21">
        <w:trPr>
          <w:trHeight w:val="20"/>
        </w:trPr>
        <w:tc>
          <w:tcPr>
            <w:tcW w:w="1561" w:type="dxa"/>
          </w:tcPr>
          <w:p w14:paraId="025722EA" w14:textId="77777777" w:rsidR="000D732E" w:rsidRPr="00D410AE" w:rsidRDefault="000D732E" w:rsidP="00EB7D77">
            <w:pPr>
              <w:rPr>
                <w:rFonts w:cs="Arial"/>
              </w:rPr>
            </w:pPr>
          </w:p>
        </w:tc>
        <w:tc>
          <w:tcPr>
            <w:tcW w:w="2694" w:type="dxa"/>
          </w:tcPr>
          <w:p w14:paraId="63E31797" w14:textId="77777777" w:rsidR="000D732E" w:rsidRDefault="000D732E" w:rsidP="00EB7D77">
            <w:pPr>
              <w:rPr>
                <w:rFonts w:cs="Arial"/>
              </w:rPr>
            </w:pPr>
          </w:p>
        </w:tc>
        <w:tc>
          <w:tcPr>
            <w:tcW w:w="2694" w:type="dxa"/>
          </w:tcPr>
          <w:p w14:paraId="1A0CD89F" w14:textId="77777777" w:rsidR="000D732E" w:rsidRDefault="000D732E" w:rsidP="00EB7D77">
            <w:pPr>
              <w:rPr>
                <w:rFonts w:cs="Arial"/>
              </w:rPr>
            </w:pPr>
          </w:p>
        </w:tc>
        <w:tc>
          <w:tcPr>
            <w:tcW w:w="3262" w:type="dxa"/>
          </w:tcPr>
          <w:p w14:paraId="79DF114B" w14:textId="77777777" w:rsidR="000D732E" w:rsidRDefault="000D732E" w:rsidP="00EB7D77">
            <w:pPr>
              <w:rPr>
                <w:rFonts w:cs="Arial"/>
              </w:rPr>
            </w:pPr>
          </w:p>
        </w:tc>
      </w:tr>
      <w:tr w:rsidR="000D732E" w:rsidRPr="007C20FA" w14:paraId="4511409B" w14:textId="77777777" w:rsidTr="00656A21">
        <w:trPr>
          <w:trHeight w:val="20"/>
        </w:trPr>
        <w:tc>
          <w:tcPr>
            <w:tcW w:w="10211" w:type="dxa"/>
            <w:gridSpan w:val="4"/>
            <w:shd w:val="clear" w:color="auto" w:fill="F2F2F2" w:themeFill="background1" w:themeFillShade="F2"/>
          </w:tcPr>
          <w:p w14:paraId="1827AC7F" w14:textId="77777777" w:rsidR="000D732E" w:rsidRDefault="000D732E" w:rsidP="00EB7D77">
            <w:pPr>
              <w:rPr>
                <w:rFonts w:ascii="Helvetica" w:hAnsi="Helvetica" w:cs="Helvetica"/>
                <w:b/>
              </w:rPr>
            </w:pPr>
            <w:r>
              <w:rPr>
                <w:rFonts w:ascii="Helvetica" w:hAnsi="Helvetica" w:cs="Helvetica"/>
                <w:b/>
              </w:rPr>
              <w:lastRenderedPageBreak/>
              <w:t>Ford Engineering Standards</w:t>
            </w:r>
          </w:p>
        </w:tc>
      </w:tr>
      <w:tr w:rsidR="000D732E" w:rsidRPr="007C20FA" w14:paraId="0CC91A21" w14:textId="77777777" w:rsidTr="00656A21">
        <w:trPr>
          <w:trHeight w:val="20"/>
        </w:trPr>
        <w:tc>
          <w:tcPr>
            <w:tcW w:w="1561" w:type="dxa"/>
          </w:tcPr>
          <w:p w14:paraId="41E84430" w14:textId="77777777" w:rsidR="000D732E" w:rsidRPr="00D410AE" w:rsidRDefault="000D732E" w:rsidP="00EB7D77">
            <w:pPr>
              <w:rPr>
                <w:rFonts w:cs="Arial"/>
              </w:rPr>
            </w:pPr>
          </w:p>
        </w:tc>
        <w:tc>
          <w:tcPr>
            <w:tcW w:w="2694" w:type="dxa"/>
          </w:tcPr>
          <w:p w14:paraId="068CC307" w14:textId="35F2D8C4" w:rsidR="000D732E" w:rsidRPr="00D410AE" w:rsidRDefault="000D732E" w:rsidP="00EB7D77">
            <w:pPr>
              <w:rPr>
                <w:rFonts w:cs="Arial"/>
              </w:rPr>
            </w:pPr>
          </w:p>
        </w:tc>
        <w:tc>
          <w:tcPr>
            <w:tcW w:w="2694" w:type="dxa"/>
          </w:tcPr>
          <w:p w14:paraId="612291FF" w14:textId="77777777" w:rsidR="000D732E" w:rsidRPr="00D410AE" w:rsidRDefault="000D732E" w:rsidP="00EB7D77">
            <w:pPr>
              <w:rPr>
                <w:rFonts w:cs="Arial"/>
              </w:rPr>
            </w:pPr>
          </w:p>
        </w:tc>
        <w:tc>
          <w:tcPr>
            <w:tcW w:w="3262" w:type="dxa"/>
          </w:tcPr>
          <w:p w14:paraId="0647D528" w14:textId="77777777" w:rsidR="000D732E" w:rsidRDefault="000D732E" w:rsidP="00EB7D77">
            <w:pPr>
              <w:rPr>
                <w:rFonts w:cs="Arial"/>
              </w:rPr>
            </w:pPr>
          </w:p>
        </w:tc>
      </w:tr>
      <w:tr w:rsidR="000D732E" w:rsidRPr="007C20FA" w14:paraId="28C9B9D7" w14:textId="77777777" w:rsidTr="00656A21">
        <w:trPr>
          <w:trHeight w:val="20"/>
        </w:trPr>
        <w:tc>
          <w:tcPr>
            <w:tcW w:w="1561" w:type="dxa"/>
          </w:tcPr>
          <w:p w14:paraId="19FC191D" w14:textId="77777777" w:rsidR="000D732E" w:rsidRDefault="000D732E" w:rsidP="00EB7D77">
            <w:pPr>
              <w:rPr>
                <w:rFonts w:cs="Arial"/>
              </w:rPr>
            </w:pPr>
          </w:p>
        </w:tc>
        <w:tc>
          <w:tcPr>
            <w:tcW w:w="2694" w:type="dxa"/>
          </w:tcPr>
          <w:p w14:paraId="775C3F0E" w14:textId="77777777" w:rsidR="000D732E" w:rsidRDefault="000D732E" w:rsidP="00EB7D77">
            <w:pPr>
              <w:rPr>
                <w:rFonts w:cs="Arial"/>
              </w:rPr>
            </w:pPr>
          </w:p>
        </w:tc>
        <w:tc>
          <w:tcPr>
            <w:tcW w:w="2694" w:type="dxa"/>
          </w:tcPr>
          <w:p w14:paraId="28EBEDE7" w14:textId="77777777" w:rsidR="000D732E" w:rsidRDefault="000D732E" w:rsidP="00EB7D77">
            <w:pPr>
              <w:rPr>
                <w:rFonts w:cs="Arial"/>
              </w:rPr>
            </w:pPr>
          </w:p>
        </w:tc>
        <w:tc>
          <w:tcPr>
            <w:tcW w:w="3262" w:type="dxa"/>
          </w:tcPr>
          <w:p w14:paraId="7E128D75" w14:textId="77777777" w:rsidR="000D732E" w:rsidRDefault="000D732E" w:rsidP="00EB7D77">
            <w:pPr>
              <w:rPr>
                <w:rFonts w:cs="Arial"/>
              </w:rPr>
            </w:pPr>
          </w:p>
        </w:tc>
      </w:tr>
      <w:tr w:rsidR="000D732E" w:rsidRPr="007C20FA" w14:paraId="246F9636" w14:textId="77777777" w:rsidTr="00656A21">
        <w:trPr>
          <w:trHeight w:val="20"/>
        </w:trPr>
        <w:tc>
          <w:tcPr>
            <w:tcW w:w="10211" w:type="dxa"/>
            <w:gridSpan w:val="4"/>
            <w:shd w:val="clear" w:color="auto" w:fill="F2F2F2" w:themeFill="background1" w:themeFillShade="F2"/>
          </w:tcPr>
          <w:p w14:paraId="5DEB3C27"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79825F81" w14:textId="77777777" w:rsidTr="00656A21">
        <w:trPr>
          <w:trHeight w:val="20"/>
        </w:trPr>
        <w:tc>
          <w:tcPr>
            <w:tcW w:w="1561" w:type="dxa"/>
          </w:tcPr>
          <w:p w14:paraId="67E25AA0" w14:textId="77777777" w:rsidR="000D732E" w:rsidRPr="00D410AE" w:rsidRDefault="000D732E" w:rsidP="00EB7D77">
            <w:pPr>
              <w:rPr>
                <w:rFonts w:cs="Arial"/>
              </w:rPr>
            </w:pPr>
          </w:p>
        </w:tc>
        <w:tc>
          <w:tcPr>
            <w:tcW w:w="2694" w:type="dxa"/>
          </w:tcPr>
          <w:p w14:paraId="71BB9120" w14:textId="77777777" w:rsidR="000D732E" w:rsidRPr="00D410AE" w:rsidRDefault="000D732E" w:rsidP="00EB7D77">
            <w:pPr>
              <w:rPr>
                <w:rFonts w:cs="Arial"/>
              </w:rPr>
            </w:pPr>
          </w:p>
        </w:tc>
        <w:tc>
          <w:tcPr>
            <w:tcW w:w="2694" w:type="dxa"/>
          </w:tcPr>
          <w:p w14:paraId="43BB7322" w14:textId="77777777" w:rsidR="000D732E" w:rsidRPr="00D410AE" w:rsidRDefault="000D732E" w:rsidP="00EB7D77">
            <w:pPr>
              <w:rPr>
                <w:rFonts w:cs="Arial"/>
              </w:rPr>
            </w:pPr>
          </w:p>
        </w:tc>
        <w:tc>
          <w:tcPr>
            <w:tcW w:w="3262" w:type="dxa"/>
          </w:tcPr>
          <w:p w14:paraId="093CB898" w14:textId="77777777" w:rsidR="000D732E" w:rsidRPr="00D410AE" w:rsidRDefault="000D732E" w:rsidP="00EB7D77">
            <w:pPr>
              <w:rPr>
                <w:rFonts w:cs="Arial"/>
              </w:rPr>
            </w:pPr>
          </w:p>
        </w:tc>
      </w:tr>
      <w:tr w:rsidR="000D732E" w:rsidRPr="007C20FA" w14:paraId="4A0BA002" w14:textId="77777777" w:rsidTr="00656A21">
        <w:trPr>
          <w:trHeight w:val="20"/>
        </w:trPr>
        <w:tc>
          <w:tcPr>
            <w:tcW w:w="10211" w:type="dxa"/>
            <w:gridSpan w:val="4"/>
            <w:shd w:val="clear" w:color="auto" w:fill="F2F2F2" w:themeFill="background1" w:themeFillShade="F2"/>
          </w:tcPr>
          <w:p w14:paraId="1996D239"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500A6881" w14:textId="77777777" w:rsidTr="00656A21">
        <w:trPr>
          <w:trHeight w:val="20"/>
        </w:trPr>
        <w:tc>
          <w:tcPr>
            <w:tcW w:w="1561" w:type="dxa"/>
          </w:tcPr>
          <w:p w14:paraId="3B065B9F" w14:textId="77777777" w:rsidR="000D732E" w:rsidRPr="00D410AE" w:rsidRDefault="000D732E" w:rsidP="00EB7D77">
            <w:pPr>
              <w:rPr>
                <w:rFonts w:cs="Arial"/>
              </w:rPr>
            </w:pPr>
          </w:p>
        </w:tc>
        <w:tc>
          <w:tcPr>
            <w:tcW w:w="2694" w:type="dxa"/>
          </w:tcPr>
          <w:p w14:paraId="7DF5B601" w14:textId="77777777" w:rsidR="000D732E" w:rsidRPr="00D410AE" w:rsidRDefault="000D732E" w:rsidP="00EB7D77">
            <w:pPr>
              <w:rPr>
                <w:rFonts w:cs="Arial"/>
              </w:rPr>
            </w:pPr>
          </w:p>
        </w:tc>
        <w:tc>
          <w:tcPr>
            <w:tcW w:w="2694" w:type="dxa"/>
          </w:tcPr>
          <w:p w14:paraId="56543CFF" w14:textId="77777777" w:rsidR="000D732E" w:rsidRPr="00D410AE" w:rsidRDefault="000D732E" w:rsidP="00EB7D77">
            <w:pPr>
              <w:rPr>
                <w:rFonts w:cs="Arial"/>
              </w:rPr>
            </w:pPr>
          </w:p>
        </w:tc>
        <w:tc>
          <w:tcPr>
            <w:tcW w:w="3262" w:type="dxa"/>
          </w:tcPr>
          <w:p w14:paraId="78B4ED8E" w14:textId="77777777" w:rsidR="000D732E" w:rsidRPr="00D410AE" w:rsidRDefault="000D732E" w:rsidP="00EB7D77">
            <w:pPr>
              <w:rPr>
                <w:rFonts w:cs="Arial"/>
              </w:rPr>
            </w:pPr>
          </w:p>
        </w:tc>
      </w:tr>
      <w:tr w:rsidR="000D732E" w:rsidRPr="007C20FA" w14:paraId="5E8007F4" w14:textId="77777777" w:rsidTr="00656A21">
        <w:trPr>
          <w:trHeight w:val="20"/>
        </w:trPr>
        <w:tc>
          <w:tcPr>
            <w:tcW w:w="10211" w:type="dxa"/>
            <w:gridSpan w:val="4"/>
            <w:shd w:val="clear" w:color="auto" w:fill="F2F2F2" w:themeFill="background1" w:themeFillShade="F2"/>
          </w:tcPr>
          <w:p w14:paraId="3A5809E2"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0720875E" w14:textId="77777777" w:rsidTr="00656A21">
        <w:trPr>
          <w:trHeight w:val="20"/>
        </w:trPr>
        <w:tc>
          <w:tcPr>
            <w:tcW w:w="1561" w:type="dxa"/>
          </w:tcPr>
          <w:p w14:paraId="70BE0836" w14:textId="77777777" w:rsidR="000D732E" w:rsidRPr="00D410AE" w:rsidRDefault="000D732E" w:rsidP="00EB7D77">
            <w:pPr>
              <w:rPr>
                <w:rFonts w:cs="Arial"/>
              </w:rPr>
            </w:pPr>
          </w:p>
        </w:tc>
        <w:tc>
          <w:tcPr>
            <w:tcW w:w="2694" w:type="dxa"/>
          </w:tcPr>
          <w:p w14:paraId="454DE106" w14:textId="77777777" w:rsidR="000D732E" w:rsidRDefault="000D732E" w:rsidP="00EB7D77">
            <w:pPr>
              <w:rPr>
                <w:rFonts w:cs="Arial"/>
              </w:rPr>
            </w:pPr>
          </w:p>
        </w:tc>
        <w:tc>
          <w:tcPr>
            <w:tcW w:w="2694" w:type="dxa"/>
          </w:tcPr>
          <w:p w14:paraId="57BE821D" w14:textId="77777777" w:rsidR="000D732E" w:rsidRPr="00D410AE" w:rsidRDefault="000D732E" w:rsidP="00EB7D77">
            <w:pPr>
              <w:rPr>
                <w:rFonts w:cs="Arial"/>
              </w:rPr>
            </w:pPr>
          </w:p>
        </w:tc>
        <w:tc>
          <w:tcPr>
            <w:tcW w:w="3262" w:type="dxa"/>
          </w:tcPr>
          <w:p w14:paraId="429271B2" w14:textId="77777777" w:rsidR="000D732E" w:rsidRPr="00D410AE" w:rsidRDefault="000D732E" w:rsidP="00EB7D77">
            <w:pPr>
              <w:rPr>
                <w:rFonts w:cs="Arial"/>
              </w:rPr>
            </w:pPr>
          </w:p>
        </w:tc>
      </w:tr>
      <w:tr w:rsidR="00656A21" w:rsidRPr="007C20FA" w14:paraId="14CEE8AA" w14:textId="77777777" w:rsidTr="00656A21">
        <w:trPr>
          <w:trHeight w:val="20"/>
        </w:trPr>
        <w:tc>
          <w:tcPr>
            <w:tcW w:w="1561" w:type="dxa"/>
          </w:tcPr>
          <w:p w14:paraId="05F5E27D" w14:textId="77777777" w:rsidR="00656A21" w:rsidRPr="00D410AE" w:rsidRDefault="00656A21" w:rsidP="00EB7D77">
            <w:pPr>
              <w:rPr>
                <w:rFonts w:cs="Arial"/>
              </w:rPr>
            </w:pPr>
          </w:p>
        </w:tc>
        <w:tc>
          <w:tcPr>
            <w:tcW w:w="2694" w:type="dxa"/>
          </w:tcPr>
          <w:p w14:paraId="44FE97DF" w14:textId="77777777" w:rsidR="00656A21" w:rsidRDefault="00656A21" w:rsidP="00EB7D77">
            <w:pPr>
              <w:rPr>
                <w:rFonts w:cs="Arial"/>
              </w:rPr>
            </w:pPr>
          </w:p>
        </w:tc>
        <w:tc>
          <w:tcPr>
            <w:tcW w:w="2694" w:type="dxa"/>
          </w:tcPr>
          <w:p w14:paraId="76152445" w14:textId="77777777" w:rsidR="00656A21" w:rsidRPr="00D410AE" w:rsidRDefault="00656A21" w:rsidP="00EB7D77">
            <w:pPr>
              <w:rPr>
                <w:rFonts w:cs="Arial"/>
              </w:rPr>
            </w:pPr>
          </w:p>
        </w:tc>
        <w:tc>
          <w:tcPr>
            <w:tcW w:w="3262" w:type="dxa"/>
          </w:tcPr>
          <w:p w14:paraId="241D583D" w14:textId="77777777" w:rsidR="00656A21" w:rsidRPr="00D410AE" w:rsidRDefault="00656A21" w:rsidP="00EB7D77">
            <w:pPr>
              <w:rPr>
                <w:rFonts w:cs="Arial"/>
              </w:rPr>
            </w:pPr>
          </w:p>
        </w:tc>
      </w:tr>
    </w:tbl>
    <w:p w14:paraId="60C086B1"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54FC1256" w14:textId="77777777" w:rsidR="000D732E" w:rsidRPr="005067FC" w:rsidRDefault="000D732E" w:rsidP="00427220">
      <w:pPr>
        <w:rPr>
          <w:i/>
          <w:color w:val="A6A6A6" w:themeColor="background1" w:themeShade="A6"/>
        </w:rPr>
      </w:pPr>
    </w:p>
    <w:p w14:paraId="65584581" w14:textId="77777777" w:rsidR="00427220" w:rsidRDefault="00427220" w:rsidP="00427220">
      <w:pPr>
        <w:pStyle w:val="Heading4"/>
      </w:pPr>
      <w:r>
        <w:t>Assumptions</w:t>
      </w:r>
    </w:p>
    <w:p w14:paraId="066F6505" w14:textId="77777777" w:rsidR="00A92B2F" w:rsidRDefault="00A92B2F" w:rsidP="00A92B2F"/>
    <w:p w14:paraId="7A832DA8"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57B72C1" w14:textId="77777777" w:rsidR="00C0442C" w:rsidRDefault="00C0442C" w:rsidP="00A92B2F"/>
    <w:p w14:paraId="3BEE1F2B" w14:textId="77777777" w:rsidR="00F15706" w:rsidRDefault="00E60B64" w:rsidP="00783BCF">
      <w:pPr>
        <w:pStyle w:val="Heading3"/>
      </w:pPr>
      <w:r>
        <w:t>Function Scope</w:t>
      </w:r>
    </w:p>
    <w:p w14:paraId="392E9248" w14:textId="77777777" w:rsidR="00055646" w:rsidRPr="00A43B48" w:rsidRDefault="00055646" w:rsidP="00306D37">
      <w:pPr>
        <w:contextualSpacing/>
      </w:pPr>
    </w:p>
    <w:p w14:paraId="4AAEAFF1" w14:textId="77777777" w:rsidR="00306D37" w:rsidRDefault="00306D37" w:rsidP="00306D37">
      <w:pPr>
        <w:contextualSpacing/>
      </w:pPr>
      <w:r>
        <w:t xml:space="preserve">The </w:t>
      </w:r>
      <w:r>
        <w:rPr>
          <w:noProof/>
        </w:rPr>
        <w:drawing>
          <wp:inline distT="0" distB="0" distL="0" distR="0" wp14:anchorId="5B7BC1AA" wp14:editId="35C1873A">
            <wp:extent cx="152400" cy="152400"/>
            <wp:effectExtent l="0" t="0" r="0" b="0"/>
            <wp:docPr id="414"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Store video into memory via local VRS</w:t>
      </w:r>
      <w:r w:rsidR="0004480F">
        <w:rPr>
          <w:b/>
        </w:rPr>
        <w:t>”</w:t>
      </w:r>
      <w:r>
        <w:t xml:space="preserve"> f</w:t>
      </w:r>
      <w:r w:rsidR="00294100">
        <w:t>unction is called by</w:t>
      </w:r>
      <w:r>
        <w:t xml:space="preserve"> the following </w:t>
      </w:r>
      <w:r w:rsidR="00294100">
        <w:t>functions</w:t>
      </w:r>
      <w:r>
        <w:t>:</w:t>
      </w:r>
    </w:p>
    <w:p w14:paraId="2AA09DF3" w14:textId="77777777" w:rsidR="00306D37" w:rsidRPr="00953D23" w:rsidRDefault="00306D37" w:rsidP="0061324D">
      <w:pPr>
        <w:pStyle w:val="ListParagraph"/>
        <w:numPr>
          <w:ilvl w:val="0"/>
          <w:numId w:val="12"/>
        </w:numPr>
        <w:contextualSpacing/>
      </w:pPr>
      <w:r>
        <w:rPr>
          <w:noProof/>
        </w:rPr>
        <w:drawing>
          <wp:inline distT="0" distB="0" distL="0" distR="0" wp14:anchorId="5C6D8832" wp14:editId="710ED4FB">
            <wp:extent cx="152400" cy="152400"/>
            <wp:effectExtent l="0" t="0" r="0" b="0"/>
            <wp:docPr id="41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5a10e3b722d9915708d6bb5bbb85c4a" w:history="1">
        <w:r w:rsidR="00B66881">
          <w:rPr>
            <w:rStyle w:val="Hyperlink"/>
          </w:rPr>
          <w:t>Be notified of intrusion1</w:t>
        </w:r>
      </w:hyperlink>
      <w:r w:rsidR="0004480F">
        <w:t>”</w:t>
      </w:r>
    </w:p>
    <w:p w14:paraId="6ED82E3E" w14:textId="77777777" w:rsidR="00393C96" w:rsidRPr="00393C96" w:rsidRDefault="00393C96" w:rsidP="00306D37">
      <w:pPr>
        <w:contextualSpacing/>
      </w:pPr>
    </w:p>
    <w:p w14:paraId="7672FED9" w14:textId="77777777" w:rsidR="001A755C" w:rsidRDefault="001A755C" w:rsidP="00306D37"/>
    <w:p w14:paraId="34A7D4A0" w14:textId="77777777" w:rsidR="00294100" w:rsidRDefault="00294100" w:rsidP="00294100">
      <w:pPr>
        <w:jc w:val="center"/>
      </w:pPr>
      <w:r>
        <w:rPr>
          <w:noProof/>
        </w:rPr>
        <w:drawing>
          <wp:inline distT="0" distB="0" distL="0" distR="0" wp14:anchorId="610D93D2" wp14:editId="60ECDC31">
            <wp:extent cx="6466205" cy="4515305"/>
            <wp:effectExtent l="0" t="0" r="0" b="0"/>
            <wp:docPr id="418" name="Picture 1161884485.jpg" descr="1161884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161884485.jpg"/>
                    <pic:cNvPicPr/>
                  </pic:nvPicPr>
                  <pic:blipFill>
                    <a:blip r:embed="rId30" cstate="print"/>
                    <a:stretch>
                      <a:fillRect/>
                    </a:stretch>
                  </pic:blipFill>
                  <pic:spPr>
                    <a:xfrm>
                      <a:off x="0" y="0"/>
                      <a:ext cx="6466205" cy="4515305"/>
                    </a:xfrm>
                    <a:prstGeom prst="rect">
                      <a:avLst/>
                    </a:prstGeom>
                  </pic:spPr>
                </pic:pic>
              </a:graphicData>
            </a:graphic>
          </wp:inline>
        </w:drawing>
      </w:r>
    </w:p>
    <w:p w14:paraId="2594D977" w14:textId="77777777" w:rsidR="00306D37" w:rsidRPr="00294100" w:rsidRDefault="00306D37" w:rsidP="00294100">
      <w:pPr>
        <w:pStyle w:val="Caption"/>
      </w:pPr>
      <w:r w:rsidRPr="00294100">
        <w:lastRenderedPageBreak/>
        <w:t xml:space="preserve">Figure </w:t>
      </w:r>
      <w:fldSimple w:instr=" SEQ Figure \* ARABIC ">
        <w:r w:rsidR="00171070">
          <w:rPr>
            <w:noProof/>
          </w:rPr>
          <w:t>2</w:t>
        </w:r>
      </w:fldSimple>
      <w:r w:rsidRPr="00294100">
        <w:t xml:space="preserve">: Activity Diagram of </w:t>
      </w:r>
      <w:r>
        <w:rPr>
          <w:noProof/>
        </w:rPr>
        <w:drawing>
          <wp:inline distT="0" distB="0" distL="0" distR="0" wp14:anchorId="79C83C22" wp14:editId="11B7D99E">
            <wp:extent cx="152400" cy="152400"/>
            <wp:effectExtent l="0" t="0" r="0" b="0"/>
            <wp:docPr id="42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Be notified of intrusion1</w:t>
      </w:r>
      <w:r w:rsidR="0004480F">
        <w:t>”</w:t>
      </w:r>
      <w:r w:rsidRPr="00294100">
        <w:t xml:space="preserve"> calling </w:t>
      </w:r>
      <w:r>
        <w:rPr>
          <w:noProof/>
        </w:rPr>
        <w:drawing>
          <wp:inline distT="0" distB="0" distL="0" distR="0" wp14:anchorId="55244037" wp14:editId="6AC05233">
            <wp:extent cx="152400" cy="152400"/>
            <wp:effectExtent l="0" t="0" r="0" b="0"/>
            <wp:docPr id="422"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video into memory via local VRS</w:t>
      </w:r>
      <w:r w:rsidR="0004480F">
        <w:t>”</w:t>
      </w:r>
    </w:p>
    <w:p w14:paraId="5A676DD1" w14:textId="77777777" w:rsidR="00306D37" w:rsidRDefault="00306D37" w:rsidP="00306D37">
      <w:pPr>
        <w:contextualSpacing/>
      </w:pPr>
    </w:p>
    <w:p w14:paraId="4CECBE9F" w14:textId="77777777" w:rsidR="00F15706" w:rsidRDefault="00E60B64" w:rsidP="00783BCF">
      <w:pPr>
        <w:pStyle w:val="Heading3"/>
      </w:pPr>
      <w:r>
        <w:t>Function Interfaces</w:t>
      </w:r>
    </w:p>
    <w:p w14:paraId="3159AF7B"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BC6D274" w14:textId="77777777" w:rsidTr="0082668D">
        <w:trPr>
          <w:trHeight w:val="260"/>
        </w:trPr>
        <w:tc>
          <w:tcPr>
            <w:tcW w:w="2547" w:type="dxa"/>
            <w:shd w:val="clear" w:color="auto" w:fill="D9D9D9" w:themeFill="background1" w:themeFillShade="D9"/>
            <w:noWrap/>
            <w:hideMark/>
          </w:tcPr>
          <w:p w14:paraId="58ADD3B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FA082C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32FD7A8E" w14:textId="77777777" w:rsidTr="0082668D">
        <w:trPr>
          <w:trHeight w:val="410"/>
        </w:trPr>
        <w:tc>
          <w:tcPr>
            <w:tcW w:w="2547" w:type="dxa"/>
            <w:noWrap/>
          </w:tcPr>
          <w:p w14:paraId="4584A021" w14:textId="77777777" w:rsidR="0082668D" w:rsidRDefault="0082668D" w:rsidP="00BC57B1">
            <w:pPr>
              <w:contextualSpacing/>
              <w:rPr>
                <w:rFonts w:cs="Arial"/>
              </w:rPr>
            </w:pPr>
            <w:r w:rsidRPr="00275823">
              <w:rPr>
                <w:rFonts w:cs="Arial"/>
              </w:rPr>
              <w:t>Decision_variable</w:t>
            </w:r>
          </w:p>
          <w:p w14:paraId="0BFFF2B9" w14:textId="77777777" w:rsidR="0082668D" w:rsidRDefault="0082668D" w:rsidP="00BC57B1">
            <w:pPr>
              <w:contextualSpacing/>
              <w:rPr>
                <w:rFonts w:cs="Arial"/>
              </w:rPr>
            </w:pPr>
            <w:r>
              <w:rPr>
                <w:rFonts w:cs="Arial"/>
              </w:rPr>
              <w:t>Signal:</w:t>
            </w:r>
          </w:p>
          <w:p w14:paraId="750F69C9"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6F1E4EA8" wp14:editId="78BC84F4">
                  <wp:extent cx="152400" cy="152400"/>
                  <wp:effectExtent l="0" t="0" r="0" b="0"/>
                  <wp:docPr id="424"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4a30839adb9476f0b09546b9366dd9c2" w:history="1">
              <w:r>
                <w:rPr>
                  <w:rStyle w:val="Hyperlink"/>
                  <w:rFonts w:cs="Arial"/>
                </w:rPr>
                <w:t>Cloud NOT Available</w:t>
              </w:r>
            </w:hyperlink>
          </w:p>
        </w:tc>
        <w:tc>
          <w:tcPr>
            <w:tcW w:w="7654" w:type="dxa"/>
          </w:tcPr>
          <w:p w14:paraId="6B5A4844" w14:textId="77777777" w:rsidR="0082668D" w:rsidRDefault="0082668D" w:rsidP="00BC57B1">
            <w:pPr>
              <w:rPr>
                <w:rFonts w:cs="Arial"/>
              </w:rPr>
            </w:pPr>
            <w:r>
              <w:rPr>
                <w:rFonts w:cs="Arial"/>
              </w:rPr>
              <w:t>Signal Description:</w:t>
            </w:r>
          </w:p>
          <w:p w14:paraId="01934979" w14:textId="77777777" w:rsidR="0082668D" w:rsidRDefault="0082668D" w:rsidP="00BC57B1">
            <w:pPr>
              <w:rPr>
                <w:rFonts w:cs="Arial"/>
              </w:rPr>
            </w:pPr>
            <w:r w:rsidRPr="00275823">
              <w:rPr>
                <w:rFonts w:cs="Arial"/>
              </w:rPr>
              <w:t>Signal to define that a connection to Ford Cloud Services is not available</w:t>
            </w:r>
          </w:p>
          <w:p w14:paraId="0A7668AC" w14:textId="77777777" w:rsidR="0082668D" w:rsidRDefault="0082668D" w:rsidP="00BC57B1">
            <w:pPr>
              <w:rPr>
                <w:rFonts w:cs="Arial"/>
              </w:rPr>
            </w:pPr>
          </w:p>
          <w:p w14:paraId="7B9A4D6C" w14:textId="77777777" w:rsidR="0082668D" w:rsidRPr="0046598F" w:rsidRDefault="0082668D" w:rsidP="00BC57B1">
            <w:pPr>
              <w:rPr>
                <w:rFonts w:cs="Arial"/>
                <w:color w:val="000000"/>
              </w:rPr>
            </w:pPr>
            <w:r>
              <w:rPr>
                <w:rFonts w:cs="Arial"/>
                <w:color w:val="000000"/>
              </w:rPr>
              <w:t>Received from:</w:t>
            </w:r>
          </w:p>
          <w:p w14:paraId="699923C0" w14:textId="77777777" w:rsidR="0082668D" w:rsidRPr="00C8319B" w:rsidRDefault="0082668D" w:rsidP="00BC57B1">
            <w:pPr>
              <w:pStyle w:val="ListParagraph"/>
              <w:numPr>
                <w:ilvl w:val="0"/>
                <w:numId w:val="12"/>
              </w:numPr>
              <w:rPr>
                <w:rFonts w:cs="Arial"/>
              </w:rPr>
            </w:pPr>
            <w:r>
              <w:rPr>
                <w:noProof/>
              </w:rPr>
              <w:drawing>
                <wp:inline distT="0" distB="0" distL="0" distR="0" wp14:anchorId="734583A4" wp14:editId="4CD82649">
                  <wp:extent cx="152400" cy="152400"/>
                  <wp:effectExtent l="0" t="0" r="0" b="0"/>
                  <wp:docPr id="426"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a0581e58387f7d84cf830f611348d8f" w:history="1">
              <w:r>
                <w:rPr>
                  <w:rStyle w:val="Hyperlink"/>
                  <w:rFonts w:cs="Arial"/>
                </w:rPr>
                <w:t>Send notifications, send video screen capture and records video</w:t>
              </w:r>
            </w:hyperlink>
          </w:p>
        </w:tc>
      </w:tr>
    </w:tbl>
    <w:p w14:paraId="41537273" w14:textId="77777777" w:rsidR="0082668D" w:rsidRDefault="0082668D" w:rsidP="00A7465B">
      <w:pPr>
        <w:contextualSpacing/>
        <w:rPr>
          <w:rFonts w:cs="Arial"/>
        </w:rPr>
      </w:pPr>
    </w:p>
    <w:p w14:paraId="395A8FF4"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EDB75E4" w14:textId="77777777" w:rsidTr="00CD7DFE">
        <w:trPr>
          <w:trHeight w:val="260"/>
        </w:trPr>
        <w:tc>
          <w:tcPr>
            <w:tcW w:w="2689" w:type="dxa"/>
            <w:shd w:val="clear" w:color="auto" w:fill="D9D9D9" w:themeFill="background1" w:themeFillShade="D9"/>
            <w:noWrap/>
            <w:hideMark/>
          </w:tcPr>
          <w:p w14:paraId="625145E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2F29217"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2EA03B19" w14:textId="77777777" w:rsidTr="00CD7DFE">
        <w:trPr>
          <w:trHeight w:val="410"/>
        </w:trPr>
        <w:tc>
          <w:tcPr>
            <w:tcW w:w="2689" w:type="dxa"/>
            <w:noWrap/>
          </w:tcPr>
          <w:p w14:paraId="14467722" w14:textId="77777777" w:rsidR="00CD7DFE" w:rsidRDefault="00CD7DFE" w:rsidP="00BC57B1">
            <w:pPr>
              <w:contextualSpacing/>
              <w:rPr>
                <w:rFonts w:cs="Arial"/>
              </w:rPr>
            </w:pPr>
            <w:r>
              <w:rPr>
                <w:rFonts w:cs="Arial"/>
              </w:rPr>
              <w:t>event recorded</w:t>
            </w:r>
          </w:p>
          <w:p w14:paraId="6E551BE1" w14:textId="77777777" w:rsidR="00CD7DFE" w:rsidRDefault="00CD7DFE" w:rsidP="00BC57B1">
            <w:pPr>
              <w:contextualSpacing/>
              <w:rPr>
                <w:rFonts w:cs="Arial"/>
              </w:rPr>
            </w:pPr>
            <w:r>
              <w:rPr>
                <w:rFonts w:cs="Arial"/>
              </w:rPr>
              <w:t>Signal:</w:t>
            </w:r>
          </w:p>
          <w:p w14:paraId="521B8059" w14:textId="77777777" w:rsidR="00CD7DFE" w:rsidRDefault="00CD7DFE" w:rsidP="00BC57B1">
            <w:pPr>
              <w:contextualSpacing/>
              <w:rPr>
                <w:rFonts w:cs="Arial"/>
              </w:rPr>
            </w:pPr>
            <w:r>
              <w:rPr>
                <w:noProof/>
              </w:rPr>
              <w:drawing>
                <wp:inline distT="0" distB="0" distL="0" distR="0" wp14:anchorId="1B41942A" wp14:editId="3DDDDA56">
                  <wp:extent cx="152400" cy="152400"/>
                  <wp:effectExtent l="0" t="0" r="0" b="0"/>
                  <wp:docPr id="428"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18fd8386db9aa92bc7dc82959d526673" w:history="1">
              <w:r>
                <w:rPr>
                  <w:rStyle w:val="Hyperlink"/>
                  <w:rFonts w:cs="Arial"/>
                </w:rPr>
                <w:t>Video Stream - from USB</w:t>
              </w:r>
            </w:hyperlink>
          </w:p>
        </w:tc>
        <w:tc>
          <w:tcPr>
            <w:tcW w:w="7512" w:type="dxa"/>
            <w:noWrap/>
          </w:tcPr>
          <w:p w14:paraId="0417A8AF" w14:textId="77777777" w:rsidR="00CD7DFE" w:rsidRDefault="00CD7DFE" w:rsidP="00BC57B1">
            <w:pPr>
              <w:rPr>
                <w:rFonts w:cs="Arial"/>
              </w:rPr>
            </w:pPr>
            <w:r>
              <w:rPr>
                <w:rFonts w:cs="Arial"/>
              </w:rPr>
              <w:t>Signal Description:</w:t>
            </w:r>
          </w:p>
          <w:p w14:paraId="1AAEE697" w14:textId="77777777" w:rsidR="00CD7DFE" w:rsidRDefault="00CD7DFE" w:rsidP="00BC57B1">
            <w:pPr>
              <w:rPr>
                <w:rFonts w:cs="Arial"/>
              </w:rPr>
            </w:pPr>
            <w:r>
              <w:rPr>
                <w:rFonts w:cs="Arial"/>
              </w:rPr>
              <w:t>Video stream from data stored on a  USB memory device such as a pen drive</w:t>
            </w:r>
          </w:p>
          <w:p w14:paraId="42D0FE5B" w14:textId="77777777" w:rsidR="00CD7DFE" w:rsidRDefault="00CD7DFE" w:rsidP="00BC57B1">
            <w:pPr>
              <w:rPr>
                <w:rFonts w:cs="Arial"/>
              </w:rPr>
            </w:pPr>
          </w:p>
          <w:p w14:paraId="66BAB82E" w14:textId="77777777" w:rsidR="00CD7DFE" w:rsidRPr="00275823" w:rsidRDefault="00CD7DFE" w:rsidP="00BC57B1">
            <w:pPr>
              <w:rPr>
                <w:rFonts w:cs="Arial"/>
                <w:color w:val="000000"/>
              </w:rPr>
            </w:pPr>
            <w:r>
              <w:rPr>
                <w:rFonts w:cs="Arial"/>
                <w:color w:val="000000"/>
              </w:rPr>
              <w:t>Sent to:</w:t>
            </w:r>
          </w:p>
          <w:p w14:paraId="2438B5B9"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030DEF3C" wp14:editId="489F8A0B">
                  <wp:extent cx="152400" cy="152400"/>
                  <wp:effectExtent l="0" t="0" r="0" b="0"/>
                  <wp:docPr id="430" name="Picture 2097630838.jpg" descr="209763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2097630838.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0a3920dad9866d4b69708db14ce2f0a" w:history="1">
              <w:r>
                <w:rPr>
                  <w:rStyle w:val="Hyperlink"/>
                  <w:rFonts w:cs="Arial"/>
                  <w:color w:val="000000"/>
                </w:rPr>
                <w:t>Display notifications</w:t>
              </w:r>
            </w:hyperlink>
          </w:p>
        </w:tc>
      </w:tr>
    </w:tbl>
    <w:p w14:paraId="5407ED19" w14:textId="77777777" w:rsidR="00CD7DFE" w:rsidRDefault="00CD7DFE" w:rsidP="00A72B37"/>
    <w:p w14:paraId="4F1FA8B4" w14:textId="77777777" w:rsidR="00A72B37" w:rsidRDefault="00A72B37" w:rsidP="00A72B37">
      <w:pPr>
        <w:pStyle w:val="Heading4"/>
      </w:pPr>
      <w:r>
        <w:t>Logical</w:t>
      </w:r>
      <w:r w:rsidRPr="00F15706">
        <w:t xml:space="preserve"> Parameters</w:t>
      </w:r>
    </w:p>
    <w:p w14:paraId="0C97EC51" w14:textId="77777777" w:rsidR="00A72B37" w:rsidRDefault="00A72B37" w:rsidP="00A72B37"/>
    <w:p w14:paraId="3B519A9F"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75A2D6FE" w14:textId="77777777" w:rsidTr="00EB7D77">
        <w:trPr>
          <w:trHeight w:val="211"/>
        </w:trPr>
        <w:tc>
          <w:tcPr>
            <w:tcW w:w="2689" w:type="dxa"/>
            <w:shd w:val="clear" w:color="auto" w:fill="D9D9D9" w:themeFill="background1" w:themeFillShade="D9"/>
            <w:noWrap/>
            <w:hideMark/>
          </w:tcPr>
          <w:p w14:paraId="44A58C45"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1E0309FC"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29882075" w14:textId="77777777" w:rsidTr="00EB7D77">
        <w:trPr>
          <w:trHeight w:val="410"/>
        </w:trPr>
        <w:tc>
          <w:tcPr>
            <w:tcW w:w="2689" w:type="dxa"/>
            <w:noWrap/>
          </w:tcPr>
          <w:p w14:paraId="031ED54C"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50E9845F"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397B279C" w14:textId="77777777" w:rsidTr="00EB7D77">
        <w:trPr>
          <w:trHeight w:val="410"/>
        </w:trPr>
        <w:tc>
          <w:tcPr>
            <w:tcW w:w="2689" w:type="dxa"/>
            <w:noWrap/>
          </w:tcPr>
          <w:p w14:paraId="66520138"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73059D94" w14:textId="77777777" w:rsidR="009649F4" w:rsidRPr="003F473D" w:rsidRDefault="009649F4" w:rsidP="00EB7D77">
            <w:pPr>
              <w:rPr>
                <w:rFonts w:cs="Arial"/>
                <w:color w:val="000000"/>
                <w:sz w:val="18"/>
                <w:szCs w:val="18"/>
              </w:rPr>
            </w:pPr>
          </w:p>
        </w:tc>
      </w:tr>
    </w:tbl>
    <w:p w14:paraId="44AB546D" w14:textId="77777777" w:rsidR="009649F4" w:rsidRDefault="009649F4" w:rsidP="00A72B37"/>
    <w:p w14:paraId="7BD2C1BF" w14:textId="77777777" w:rsidR="00822913" w:rsidRDefault="00822913" w:rsidP="00822913">
      <w:pPr>
        <w:pStyle w:val="Heading3"/>
      </w:pPr>
      <w:r>
        <w:t>Function Modeling</w:t>
      </w:r>
    </w:p>
    <w:p w14:paraId="5F5FA8A8" w14:textId="77777777" w:rsidR="00EF5443" w:rsidRPr="00C75AE5" w:rsidRDefault="00EF5443" w:rsidP="00EF5443"/>
    <w:p w14:paraId="73D62100" w14:textId="77777777" w:rsidR="002D15F6" w:rsidRDefault="002D15F6" w:rsidP="0061324D">
      <w:pPr>
        <w:pStyle w:val="Heading4"/>
        <w:numPr>
          <w:ilvl w:val="3"/>
          <w:numId w:val="4"/>
        </w:numPr>
      </w:pPr>
      <w:r>
        <w:t>Use Cases</w:t>
      </w:r>
    </w:p>
    <w:p w14:paraId="78BCF362" w14:textId="77777777" w:rsidR="002D15F6" w:rsidRDefault="002D15F6" w:rsidP="002D15F6"/>
    <w:p w14:paraId="03D1F68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8EA8F1A" w14:textId="77777777" w:rsidR="009649F4" w:rsidRDefault="009649F4" w:rsidP="009649F4">
      <w:pPr>
        <w:pStyle w:val="Heading4"/>
        <w:numPr>
          <w:ilvl w:val="3"/>
          <w:numId w:val="4"/>
        </w:numPr>
      </w:pPr>
      <w:r>
        <w:t>State Charts</w:t>
      </w:r>
    </w:p>
    <w:p w14:paraId="4980A2EC" w14:textId="77777777" w:rsidR="00195B38" w:rsidRDefault="00195B38" w:rsidP="00A76553">
      <w:pPr>
        <w:contextualSpacing/>
        <w:rPr>
          <w:color w:val="A6A6A6" w:themeColor="background1" w:themeShade="A6"/>
        </w:rPr>
      </w:pPr>
    </w:p>
    <w:p w14:paraId="66F726B3"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3294A19B" w14:textId="77777777" w:rsidR="00A76553" w:rsidRPr="00FF5F72" w:rsidRDefault="00A76553" w:rsidP="00A76553">
      <w:pPr>
        <w:contextualSpacing/>
        <w:rPr>
          <w:color w:val="A6A6A6" w:themeColor="background1" w:themeShade="A6"/>
        </w:rPr>
      </w:pPr>
    </w:p>
    <w:p w14:paraId="0B088576" w14:textId="77777777" w:rsidR="00A76553" w:rsidRPr="00004083" w:rsidRDefault="00A76553" w:rsidP="00A76553">
      <w:pPr>
        <w:contextualSpacing/>
        <w:rPr>
          <w:rFonts w:cs="Arial"/>
        </w:rPr>
      </w:pPr>
    </w:p>
    <w:p w14:paraId="60F4C4A6" w14:textId="77777777" w:rsidR="009649F4" w:rsidRDefault="009649F4" w:rsidP="009649F4">
      <w:pPr>
        <w:pStyle w:val="Heading4"/>
        <w:numPr>
          <w:ilvl w:val="3"/>
          <w:numId w:val="4"/>
        </w:numPr>
      </w:pPr>
      <w:r>
        <w:t>Activity Diagrams</w:t>
      </w:r>
    </w:p>
    <w:p w14:paraId="29290AC5" w14:textId="77777777" w:rsidR="009649F4" w:rsidRDefault="009649F4" w:rsidP="009649F4"/>
    <w:p w14:paraId="268EE1B6"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5275DB28" w14:textId="77777777" w:rsidR="009649F4" w:rsidRPr="00FF5F72" w:rsidRDefault="009649F4" w:rsidP="009649F4">
      <w:pPr>
        <w:contextualSpacing/>
        <w:rPr>
          <w:color w:val="A6A6A6" w:themeColor="background1" w:themeShade="A6"/>
        </w:rPr>
      </w:pPr>
    </w:p>
    <w:p w14:paraId="0E6577C8" w14:textId="77777777" w:rsidR="009649F4" w:rsidRDefault="009649F4" w:rsidP="009649F4">
      <w:pPr>
        <w:pStyle w:val="Heading4"/>
        <w:numPr>
          <w:ilvl w:val="3"/>
          <w:numId w:val="4"/>
        </w:numPr>
      </w:pPr>
      <w:r>
        <w:lastRenderedPageBreak/>
        <w:t>Sequence Diagrams</w:t>
      </w:r>
    </w:p>
    <w:p w14:paraId="65B0FCDC" w14:textId="77777777" w:rsidR="00987D84" w:rsidRPr="00EB7D77" w:rsidRDefault="00987D84" w:rsidP="00EB7D77">
      <w:pPr>
        <w:rPr>
          <w:rStyle w:val="SubtleEmphasis"/>
          <w:i w:val="0"/>
          <w:iCs w:val="0"/>
          <w:color w:val="auto"/>
          <w:highlight w:val="green"/>
        </w:rPr>
      </w:pPr>
    </w:p>
    <w:p w14:paraId="51E16F85"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508014DC" w14:textId="77777777" w:rsidR="00987D84" w:rsidRDefault="00987D84" w:rsidP="00987D84"/>
    <w:p w14:paraId="5CAD2A11" w14:textId="77777777" w:rsidR="009649F4" w:rsidRDefault="009649F4" w:rsidP="009649F4"/>
    <w:p w14:paraId="7A33A876" w14:textId="77777777" w:rsidR="009649F4" w:rsidRDefault="009649F4" w:rsidP="009649F4">
      <w:pPr>
        <w:pStyle w:val="Heading4"/>
        <w:numPr>
          <w:ilvl w:val="3"/>
          <w:numId w:val="4"/>
        </w:numPr>
      </w:pPr>
      <w:r>
        <w:t>Decision Tables</w:t>
      </w:r>
    </w:p>
    <w:p w14:paraId="2AD2B25A" w14:textId="77777777" w:rsidR="009649F4" w:rsidRDefault="009649F4" w:rsidP="009649F4"/>
    <w:p w14:paraId="7010E75B" w14:textId="77777777" w:rsidR="00F15706" w:rsidRDefault="00DA0800" w:rsidP="00822913">
      <w:pPr>
        <w:pStyle w:val="Heading3"/>
      </w:pPr>
      <w:r>
        <w:t>Function Requirements</w:t>
      </w:r>
    </w:p>
    <w:p w14:paraId="538884E5" w14:textId="77777777" w:rsidR="00F15706" w:rsidRDefault="00F15706" w:rsidP="00783BCF">
      <w:pPr>
        <w:pStyle w:val="Heading4"/>
      </w:pPr>
      <w:r>
        <w:t>Functional Requirements</w:t>
      </w:r>
    </w:p>
    <w:p w14:paraId="375F2254" w14:textId="77777777" w:rsidR="006E54B3" w:rsidRDefault="00F15706" w:rsidP="006E54B3">
      <w:pPr>
        <w:pStyle w:val="Heading5"/>
      </w:pPr>
      <w:r>
        <w:t>Normal Operation</w:t>
      </w:r>
    </w:p>
    <w:p w14:paraId="57B4C1E3" w14:textId="77777777" w:rsidR="005961D3" w:rsidRDefault="005961D3" w:rsidP="00BB6A63"/>
    <w:p w14:paraId="4C7F0558" w14:textId="77777777" w:rsidR="005961D3" w:rsidRDefault="005961D3" w:rsidP="005961D3">
      <w:pPr>
        <w:rPr>
          <w:color w:val="A6A6A6" w:themeColor="background1" w:themeShade="A6"/>
        </w:rPr>
      </w:pPr>
      <w:r>
        <w:rPr>
          <w:color w:val="A6A6A6" w:themeColor="background1" w:themeShade="A6"/>
        </w:rPr>
        <w:t>No Normal Operation Requirements specified.</w:t>
      </w:r>
    </w:p>
    <w:p w14:paraId="3FFCDFAE" w14:textId="77777777" w:rsidR="00F15706" w:rsidRDefault="00F15706" w:rsidP="00783BCF">
      <w:pPr>
        <w:pStyle w:val="Heading5"/>
      </w:pPr>
      <w:r>
        <w:t>Error Handling</w:t>
      </w:r>
    </w:p>
    <w:p w14:paraId="631DE077" w14:textId="77777777" w:rsidR="005961D3" w:rsidRDefault="005961D3" w:rsidP="00BB6A63"/>
    <w:p w14:paraId="0C390F4C" w14:textId="77777777" w:rsidR="005961D3" w:rsidRDefault="005961D3" w:rsidP="005961D3">
      <w:pPr>
        <w:rPr>
          <w:color w:val="A6A6A6" w:themeColor="background1" w:themeShade="A6"/>
        </w:rPr>
      </w:pPr>
      <w:r>
        <w:rPr>
          <w:color w:val="A6A6A6" w:themeColor="background1" w:themeShade="A6"/>
        </w:rPr>
        <w:t>No Error Handling Requirements specified.</w:t>
      </w:r>
    </w:p>
    <w:p w14:paraId="040C96D4" w14:textId="77777777" w:rsidR="00DD7D94" w:rsidRDefault="00DD7D94" w:rsidP="00DD7D94">
      <w:pPr>
        <w:pStyle w:val="Heading4"/>
      </w:pPr>
      <w:r>
        <w:t>Non-Functional Requirements</w:t>
      </w:r>
    </w:p>
    <w:p w14:paraId="7202E9AD" w14:textId="77777777" w:rsidR="005961D3" w:rsidRDefault="005961D3" w:rsidP="00BB6A63"/>
    <w:p w14:paraId="74CB878F" w14:textId="77777777" w:rsidR="005961D3" w:rsidRDefault="005961D3" w:rsidP="005961D3">
      <w:pPr>
        <w:rPr>
          <w:color w:val="A6A6A6" w:themeColor="background1" w:themeShade="A6"/>
        </w:rPr>
      </w:pPr>
      <w:r>
        <w:rPr>
          <w:color w:val="A6A6A6" w:themeColor="background1" w:themeShade="A6"/>
        </w:rPr>
        <w:t>No Non-Functional Requirements specified.</w:t>
      </w:r>
    </w:p>
    <w:p w14:paraId="3F1C6093" w14:textId="77777777" w:rsidR="00DF462B" w:rsidRDefault="00427220" w:rsidP="00DF462B">
      <w:pPr>
        <w:pStyle w:val="Heading4"/>
      </w:pPr>
      <w:r>
        <w:t>Functional</w:t>
      </w:r>
      <w:r w:rsidR="00DF462B">
        <w:t xml:space="preserve"> Safety Requirements</w:t>
      </w:r>
    </w:p>
    <w:p w14:paraId="3EB1C956" w14:textId="77777777" w:rsidR="00DF462B" w:rsidRDefault="00DF462B" w:rsidP="00DF462B">
      <w:pPr>
        <w:rPr>
          <w:highlight w:val="yellow"/>
        </w:rPr>
      </w:pPr>
    </w:p>
    <w:p w14:paraId="4585AB3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406B8BF" w14:textId="77777777" w:rsidR="00DD7D94" w:rsidRDefault="00DD7D94" w:rsidP="00DD7D94">
      <w:pPr>
        <w:pStyle w:val="Heading4"/>
      </w:pPr>
      <w:r>
        <w:t>Other Requirements</w:t>
      </w:r>
    </w:p>
    <w:p w14:paraId="00EA47B7" w14:textId="77777777" w:rsidR="00DD7D94" w:rsidRDefault="00DD7D94" w:rsidP="00DD7D94">
      <w:pPr>
        <w:pStyle w:val="Heading5"/>
      </w:pPr>
      <w:r>
        <w:t>Design Requirements</w:t>
      </w:r>
    </w:p>
    <w:p w14:paraId="36CDE02B" w14:textId="77777777" w:rsidR="005961D3" w:rsidRDefault="005961D3" w:rsidP="00CA4A62"/>
    <w:p w14:paraId="131D9D4E" w14:textId="77777777" w:rsidR="005961D3" w:rsidRDefault="005961D3" w:rsidP="005961D3">
      <w:pPr>
        <w:rPr>
          <w:color w:val="A6A6A6" w:themeColor="background1" w:themeShade="A6"/>
        </w:rPr>
      </w:pPr>
      <w:r>
        <w:rPr>
          <w:color w:val="A6A6A6" w:themeColor="background1" w:themeShade="A6"/>
        </w:rPr>
        <w:t>No Design Requirements specified.</w:t>
      </w:r>
    </w:p>
    <w:p w14:paraId="72286371" w14:textId="77777777" w:rsidR="00CA4A62" w:rsidRDefault="00CA4A62" w:rsidP="00CA4A62">
      <w:pPr>
        <w:pStyle w:val="Heading4"/>
      </w:pPr>
      <w:r>
        <w:t>Uncategorized Requirements</w:t>
      </w:r>
    </w:p>
    <w:p w14:paraId="127BE967" w14:textId="77777777" w:rsidR="005961D3" w:rsidRDefault="005961D3" w:rsidP="00CA4A62"/>
    <w:p w14:paraId="36B5D7EE" w14:textId="77777777" w:rsidR="001F5E54" w:rsidRPr="0017445F" w:rsidRDefault="006E25A5" w:rsidP="001F5E54">
      <w:pPr>
        <w:pStyle w:val="RERequirement"/>
        <w:shd w:val="clear" w:color="auto" w:fill="F2F2F2" w:themeFill="background1" w:themeFillShade="F2"/>
      </w:pPr>
      <w:r>
        <w:t>R_Sent_Camera_3</w:t>
      </w:r>
      <w:r w:rsidR="00AE04B0">
        <w:t xml:space="preserve"> Low Light Capability</w:t>
      </w:r>
    </w:p>
    <w:p w14:paraId="7929922F" w14:textId="77777777" w:rsidR="001F5E54" w:rsidRDefault="00AE04B0" w:rsidP="001F5E54">
      <w:pPr>
        <w:rPr>
          <w:rFonts w:cs="Arial"/>
        </w:rPr>
      </w:pPr>
      <w:r>
        <w:rPr>
          <w:rFonts w:cs="Arial"/>
        </w:rPr>
        <w:t xml:space="preserve">When the video internal (in cabin) camera(s) are streaming, then IR (Infra-red) lights shall illuminate the viewing area. </w:t>
      </w:r>
    </w:p>
    <w:p w14:paraId="4ADA154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FC08C7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6F168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R_Sent_Camera_3</w:t>
            </w:r>
          </w:p>
        </w:tc>
      </w:tr>
      <w:tr w:rsidR="001F5E54" w:rsidRPr="00FD127C" w14:paraId="54C4A3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DA87E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9B8ED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the internal (in cabin) camera(s) are streaming, the IR (Infra-red) lights shall be always illuminated.</w:t>
            </w:r>
          </w:p>
        </w:tc>
      </w:tr>
      <w:tr w:rsidR="001F5E54" w:rsidRPr="00FD127C" w14:paraId="3B2B24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B20F2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FC754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643757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33165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ED0DCE" w14:textId="77777777" w:rsidR="00E77D14" w:rsidRDefault="00E77D14"/>
        </w:tc>
      </w:tr>
      <w:tr w:rsidR="001F5E54" w:rsidRPr="00FD127C" w14:paraId="146F53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25A42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17670D"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D9335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946839" w14:textId="77777777" w:rsidR="00E77D14" w:rsidRDefault="00E77D14"/>
        </w:tc>
      </w:tr>
      <w:tr w:rsidR="001F5E54" w:rsidRPr="00FD127C" w14:paraId="241A30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D2462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D95E7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B7F9926" wp14:editId="5923066B">
                  <wp:extent cx="152400" cy="152400"/>
                  <wp:effectExtent l="0" t="0" r="0" b="0"/>
                  <wp:docPr id="43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R_F_Sentinel_00026 Low Light Capability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09EC7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C0BCDC" w14:textId="77777777" w:rsidR="00E77D14" w:rsidRDefault="00E77D14"/>
        </w:tc>
      </w:tr>
      <w:tr w:rsidR="001F5E54" w:rsidRPr="00FD127C" w14:paraId="06B49CA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B1F3F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E8CF4E"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6599E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CD55EE"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667BB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A485FB" w14:textId="77777777" w:rsidR="00E77D14" w:rsidRDefault="00E77D14"/>
        </w:tc>
      </w:tr>
      <w:tr w:rsidR="001F5E54" w:rsidRPr="00FD127C" w14:paraId="6C5EEAF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EA0ABB" w14:textId="77777777" w:rsidR="001F5E54" w:rsidRPr="00FD127C" w:rsidRDefault="0052661D" w:rsidP="00A84EEF">
            <w:pPr>
              <w:rPr>
                <w:rFonts w:cs="Arial"/>
                <w:bCs/>
                <w:color w:val="808080" w:themeColor="background1" w:themeShade="80"/>
                <w:sz w:val="16"/>
                <w:szCs w:val="14"/>
              </w:rPr>
            </w:pPr>
            <w:hyperlink r:id="rId7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AA88E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526E5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684EBD" w14:textId="77777777" w:rsidR="001F5E54" w:rsidRPr="0017445F" w:rsidRDefault="006E25A5" w:rsidP="001F5E54">
      <w:pPr>
        <w:pStyle w:val="RERequirement"/>
        <w:shd w:val="clear" w:color="auto" w:fill="F2F2F2" w:themeFill="background1" w:themeFillShade="F2"/>
      </w:pPr>
      <w:r>
        <w:t>R_Sent_Core_6</w:t>
      </w:r>
      <w:r w:rsidR="00AE04B0">
        <w:t xml:space="preserve"> Record Data - Time</w:t>
      </w:r>
    </w:p>
    <w:p w14:paraId="0CA14FDA" w14:textId="77777777" w:rsidR="001F5E54" w:rsidRDefault="00AE04B0" w:rsidP="001F5E54">
      <w:pPr>
        <w:rPr>
          <w:rFonts w:cs="Arial"/>
        </w:rPr>
      </w:pPr>
      <w:r>
        <w:rPr>
          <w:rFonts w:cs="Arial"/>
        </w:rPr>
        <w:t>Upon a detected intrusion, the Sentinel software in the vehicle shall record time.</w:t>
      </w:r>
    </w:p>
    <w:p w14:paraId="2381119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44FF0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8CE54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R_Sent_Core_6</w:t>
            </w:r>
          </w:p>
        </w:tc>
      </w:tr>
      <w:tr w:rsidR="001F5E54" w:rsidRPr="00FD127C" w14:paraId="6B555E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F8A3C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AF18C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may help determine the time of an intruder event</w:t>
            </w:r>
          </w:p>
        </w:tc>
      </w:tr>
      <w:tr w:rsidR="001F5E54" w:rsidRPr="00FD127C" w14:paraId="102D7B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1681A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77DB8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C7D02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F8CBB4" w14:textId="77777777" w:rsidR="001F5E54" w:rsidRPr="00FD127C" w:rsidRDefault="001F5E54" w:rsidP="00A84EEF">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AB9B98" w14:textId="77777777" w:rsidR="00E77D14" w:rsidRDefault="00E77D14"/>
        </w:tc>
      </w:tr>
      <w:tr w:rsidR="001F5E54" w:rsidRPr="00FD127C" w14:paraId="3E9F8B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E6A08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A9581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A596F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9E6BF0" w14:textId="77777777" w:rsidR="00E77D14" w:rsidRDefault="00E77D14"/>
        </w:tc>
      </w:tr>
      <w:tr w:rsidR="001F5E54" w:rsidRPr="00FD127C" w14:paraId="66B1FD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BBCD1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B6E68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FBA18E1" wp14:editId="115939B2">
                  <wp:extent cx="152400" cy="152400"/>
                  <wp:effectExtent l="0" t="0" r="0" b="0"/>
                  <wp:docPr id="434" name="Picture 313863185.jpg" descr="313863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313863185.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R_F_Sentinel_00061 Record Data - Time</w:t>
            </w:r>
          </w:p>
          <w:p w14:paraId="77B5E13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7071FDB" wp14:editId="575DE541">
                  <wp:extent cx="152400" cy="152400"/>
                  <wp:effectExtent l="0" t="0" r="0" b="0"/>
                  <wp:docPr id="436" name="Picture 313863185.jpg" descr="313863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313863185.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R_F_Sentinel_00080 Record and Store Date/Time of Video Recordings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8CF81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160B08" w14:textId="77777777" w:rsidR="00E77D14" w:rsidRDefault="00E77D14"/>
        </w:tc>
      </w:tr>
      <w:tr w:rsidR="001F5E54" w:rsidRPr="00FD127C" w14:paraId="5A37DB7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5FE83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5D6F49"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83186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4C6CA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F0395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D40104" w14:textId="77777777" w:rsidR="00E77D14" w:rsidRDefault="00E77D14"/>
        </w:tc>
      </w:tr>
      <w:tr w:rsidR="001F5E54" w:rsidRPr="00FD127C" w14:paraId="4F30E2F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EAEBA6" w14:textId="77777777" w:rsidR="001F5E54" w:rsidRPr="00FD127C" w:rsidRDefault="0052661D" w:rsidP="00A84EEF">
            <w:pPr>
              <w:rPr>
                <w:rFonts w:cs="Arial"/>
                <w:bCs/>
                <w:color w:val="808080" w:themeColor="background1" w:themeShade="80"/>
                <w:sz w:val="16"/>
                <w:szCs w:val="14"/>
              </w:rPr>
            </w:pPr>
            <w:hyperlink r:id="rId7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5F187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3A934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180AF5F" w14:textId="77777777" w:rsidR="001F5E54" w:rsidRPr="0017445F" w:rsidRDefault="006E25A5" w:rsidP="001F5E54">
      <w:pPr>
        <w:pStyle w:val="RERequirement"/>
        <w:shd w:val="clear" w:color="auto" w:fill="F2F2F2" w:themeFill="background1" w:themeFillShade="F2"/>
      </w:pPr>
      <w:r>
        <w:t>R_Sent_Core_9</w:t>
      </w:r>
      <w:r w:rsidR="00AE04B0">
        <w:t xml:space="preserve"> Record Data - Date</w:t>
      </w:r>
    </w:p>
    <w:p w14:paraId="60D49079" w14:textId="77777777" w:rsidR="001F5E54" w:rsidRDefault="00AE04B0" w:rsidP="001F5E54">
      <w:pPr>
        <w:rPr>
          <w:rFonts w:cs="Arial"/>
        </w:rPr>
      </w:pPr>
      <w:r>
        <w:rPr>
          <w:rFonts w:cs="Arial"/>
        </w:rPr>
        <w:t>Upon a detected intrusion, the Sentinel software in the vehicle shall record date information.</w:t>
      </w:r>
    </w:p>
    <w:p w14:paraId="55B75E4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4D8D70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A9A2D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R_Sent_Core_9</w:t>
            </w:r>
          </w:p>
        </w:tc>
      </w:tr>
      <w:tr w:rsidR="001F5E54" w:rsidRPr="00FD127C" w14:paraId="7F097E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BE78A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28106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may help determine the date of an intruder event</w:t>
            </w:r>
          </w:p>
        </w:tc>
      </w:tr>
      <w:tr w:rsidR="001F5E54" w:rsidRPr="00FD127C" w14:paraId="1471A7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56551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0A051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1E6904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44433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D40C3E" w14:textId="77777777" w:rsidR="00E77D14" w:rsidRDefault="00E77D14"/>
        </w:tc>
      </w:tr>
      <w:tr w:rsidR="001F5E54" w:rsidRPr="00FD127C" w14:paraId="56EA7F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38A60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46AFB8"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CFD06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7ADFD9" w14:textId="77777777" w:rsidR="00E77D14" w:rsidRDefault="00E77D14"/>
        </w:tc>
      </w:tr>
      <w:tr w:rsidR="001F5E54" w:rsidRPr="00FD127C" w14:paraId="645ABB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24220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39E57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830E081" wp14:editId="1621924D">
                  <wp:extent cx="152400" cy="152400"/>
                  <wp:effectExtent l="0" t="0" r="0" b="0"/>
                  <wp:docPr id="438" name="Picture 313863185.jpg" descr="313863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313863185.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R_F_Sentinel_00060 Record Data - Date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25FE4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997643" w14:textId="77777777" w:rsidR="00E77D14" w:rsidRDefault="00E77D14"/>
        </w:tc>
      </w:tr>
      <w:tr w:rsidR="001F5E54" w:rsidRPr="00FD127C" w14:paraId="479C7B5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CCDC6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308128"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D7D3A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DF1AE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19334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D19060" w14:textId="77777777" w:rsidR="00E77D14" w:rsidRDefault="00E77D14"/>
        </w:tc>
      </w:tr>
      <w:tr w:rsidR="001F5E54" w:rsidRPr="00FD127C" w14:paraId="2C5DA37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343828" w14:textId="77777777" w:rsidR="001F5E54" w:rsidRPr="00FD127C" w:rsidRDefault="0052661D" w:rsidP="00A84EEF">
            <w:pPr>
              <w:rPr>
                <w:rFonts w:cs="Arial"/>
                <w:bCs/>
                <w:color w:val="808080" w:themeColor="background1" w:themeShade="80"/>
                <w:sz w:val="16"/>
                <w:szCs w:val="14"/>
              </w:rPr>
            </w:pPr>
            <w:hyperlink r:id="rId7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5B2CE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D7442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F55FC21" w14:textId="77777777" w:rsidR="001F5E54" w:rsidRPr="0017445F" w:rsidRDefault="006E25A5" w:rsidP="001F5E54">
      <w:pPr>
        <w:pStyle w:val="RERequirement"/>
        <w:shd w:val="clear" w:color="auto" w:fill="F2F2F2" w:themeFill="background1" w:themeFillShade="F2"/>
      </w:pPr>
      <w:r>
        <w:t>R_Sent_Core_11</w:t>
      </w:r>
      <w:r w:rsidR="00AE04B0">
        <w:t xml:space="preserve"> Sentinel Disabled - Module Occupied</w:t>
      </w:r>
    </w:p>
    <w:p w14:paraId="40B65248" w14:textId="77777777" w:rsidR="001F5E54" w:rsidRDefault="00AE04B0" w:rsidP="001F5E54">
      <w:pPr>
        <w:rPr>
          <w:rFonts w:cs="Arial"/>
        </w:rPr>
      </w:pPr>
      <w:r>
        <w:rPr>
          <w:rFonts w:cs="Arial"/>
        </w:rPr>
        <w:t>If vehicle modules (related to sentinel feature functionality) are not available, the Sentinel software in the vehicle shall disable itself.</w:t>
      </w:r>
    </w:p>
    <w:p w14:paraId="2D7F7B4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E0763B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A86A6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R_Sent_Core_11</w:t>
            </w:r>
          </w:p>
        </w:tc>
      </w:tr>
      <w:tr w:rsidR="001F5E54" w:rsidRPr="00FD127C" w14:paraId="222530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8A0D7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39D4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correct modules are required for the feature.</w:t>
            </w:r>
          </w:p>
        </w:tc>
      </w:tr>
      <w:tr w:rsidR="001F5E54" w:rsidRPr="00FD127C" w14:paraId="0D80D3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BE3B6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F8C3E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6BEDC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3A153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4DBFAB" w14:textId="77777777" w:rsidR="00E77D14" w:rsidRDefault="00E77D14"/>
        </w:tc>
      </w:tr>
      <w:tr w:rsidR="001F5E54" w:rsidRPr="00FD127C" w14:paraId="03614A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15BC3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E1EF01"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9AEA9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263236" w14:textId="77777777" w:rsidR="00E77D14" w:rsidRDefault="00E77D14"/>
        </w:tc>
      </w:tr>
      <w:tr w:rsidR="001F5E54" w:rsidRPr="00FD127C" w14:paraId="31CDBC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82B75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BF518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0F65ADB" wp14:editId="260856F5">
                  <wp:extent cx="152400" cy="152400"/>
                  <wp:effectExtent l="0" t="0" r="0" b="0"/>
                  <wp:docPr id="44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R_F_Sentinel_00050 Sentinel Disabled - Module Occupied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A77D3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7C54CA" w14:textId="77777777" w:rsidR="00E77D14" w:rsidRDefault="00E77D14"/>
        </w:tc>
      </w:tr>
      <w:tr w:rsidR="001F5E54" w:rsidRPr="00FD127C" w14:paraId="76190A9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B5E88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A5FD33"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EF60E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661DF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97891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72BF13" w14:textId="77777777" w:rsidR="00E77D14" w:rsidRDefault="00E77D14"/>
        </w:tc>
      </w:tr>
      <w:tr w:rsidR="001F5E54" w:rsidRPr="00FD127C" w14:paraId="1BF790B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B79EF7" w14:textId="77777777" w:rsidR="001F5E54" w:rsidRPr="00FD127C" w:rsidRDefault="0052661D" w:rsidP="00A84EEF">
            <w:pPr>
              <w:rPr>
                <w:rFonts w:cs="Arial"/>
                <w:bCs/>
                <w:color w:val="808080" w:themeColor="background1" w:themeShade="80"/>
                <w:sz w:val="16"/>
                <w:szCs w:val="14"/>
              </w:rPr>
            </w:pPr>
            <w:hyperlink r:id="rId7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5A436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D949F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377FD0D" w14:textId="77777777" w:rsidR="001F5E54" w:rsidRPr="0017445F" w:rsidRDefault="006E25A5" w:rsidP="001F5E54">
      <w:pPr>
        <w:pStyle w:val="RERequirement"/>
        <w:shd w:val="clear" w:color="auto" w:fill="F2F2F2" w:themeFill="background1" w:themeFillShade="F2"/>
      </w:pPr>
      <w:r>
        <w:t>R_Sent_Core_13</w:t>
      </w:r>
      <w:r w:rsidR="00AE04B0">
        <w:t xml:space="preserve"> Sentinel Disabled - If an OTA software update is in progress.</w:t>
      </w:r>
    </w:p>
    <w:p w14:paraId="2D338828" w14:textId="77777777" w:rsidR="001F5E54" w:rsidRDefault="00AE04B0" w:rsidP="001F5E54">
      <w:pPr>
        <w:rPr>
          <w:rFonts w:cs="Arial"/>
        </w:rPr>
      </w:pPr>
      <w:r>
        <w:rPr>
          <w:rFonts w:cs="Arial"/>
        </w:rPr>
        <w:t>If OTA situation/event is happening, the Sentinel software in the vehicle shall disable itself.</w:t>
      </w:r>
    </w:p>
    <w:p w14:paraId="2CFB355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5126C8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3AC13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R_Sent_Core_13</w:t>
            </w:r>
          </w:p>
        </w:tc>
      </w:tr>
      <w:tr w:rsidR="001F5E54" w:rsidRPr="00FD127C" w14:paraId="5215E5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DAA7A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5E6A0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feature cannot operate in parallel with the softweare being updated.</w:t>
            </w:r>
          </w:p>
        </w:tc>
      </w:tr>
      <w:tr w:rsidR="001F5E54" w:rsidRPr="00FD127C" w14:paraId="1B0D73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1A2AD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E97A8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A5FCC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3C12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6C2E5" w14:textId="77777777" w:rsidR="00E77D14" w:rsidRDefault="00E77D14"/>
        </w:tc>
      </w:tr>
      <w:tr w:rsidR="001F5E54" w:rsidRPr="00FD127C" w14:paraId="32148A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38B15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F94E4D"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3D89B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D8C543" w14:textId="77777777" w:rsidR="00E77D14" w:rsidRDefault="00E77D14"/>
        </w:tc>
      </w:tr>
      <w:tr w:rsidR="001F5E54" w:rsidRPr="00FD127C" w14:paraId="1CAD0E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0DB2C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90930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8FCAEDA" wp14:editId="00CC9D5E">
                  <wp:extent cx="152400" cy="152400"/>
                  <wp:effectExtent l="0" t="0" r="0" b="0"/>
                  <wp:docPr id="44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R_F_Sentinel_00052 Sentinel Disabled - If an OTA software update is in progress.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661EE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BB90C1" w14:textId="77777777" w:rsidR="00E77D14" w:rsidRDefault="00E77D14"/>
        </w:tc>
      </w:tr>
      <w:tr w:rsidR="001F5E54" w:rsidRPr="00FD127C" w14:paraId="43C4485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24AF5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67759F"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18268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8A299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6A29C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D05E73" w14:textId="77777777" w:rsidR="00E77D14" w:rsidRDefault="00E77D14"/>
        </w:tc>
      </w:tr>
      <w:tr w:rsidR="001F5E54" w:rsidRPr="00FD127C" w14:paraId="6114916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189815" w14:textId="77777777" w:rsidR="001F5E54" w:rsidRPr="00FD127C" w:rsidRDefault="0052661D" w:rsidP="00A84EEF">
            <w:pPr>
              <w:rPr>
                <w:rFonts w:cs="Arial"/>
                <w:bCs/>
                <w:color w:val="808080" w:themeColor="background1" w:themeShade="80"/>
                <w:sz w:val="16"/>
                <w:szCs w:val="14"/>
              </w:rPr>
            </w:pPr>
            <w:hyperlink r:id="rId7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8F535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7D182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D1B9C5F" w14:textId="77777777" w:rsidR="001F5E54" w:rsidRPr="0017445F" w:rsidRDefault="006E25A5" w:rsidP="001F5E54">
      <w:pPr>
        <w:pStyle w:val="RERequirement"/>
        <w:shd w:val="clear" w:color="auto" w:fill="F2F2F2" w:themeFill="background1" w:themeFillShade="F2"/>
      </w:pPr>
      <w:r>
        <w:t>R_Sent_Core_16</w:t>
      </w:r>
      <w:r w:rsidR="00AE04B0">
        <w:t xml:space="preserve"> Sentinel Disabled - Low Battery</w:t>
      </w:r>
    </w:p>
    <w:p w14:paraId="574AD4EF" w14:textId="77777777" w:rsidR="001F5E54" w:rsidRDefault="00AE04B0" w:rsidP="001F5E54">
      <w:pPr>
        <w:rPr>
          <w:rFonts w:cs="Arial"/>
        </w:rPr>
      </w:pPr>
      <w:r>
        <w:rPr>
          <w:rFonts w:cs="Arial"/>
        </w:rPr>
        <w:t>If vehicle battery state of charge is low, the Sentinel software in the vehicle shall disable itself and inform driver via Ford Pass App</w:t>
      </w:r>
    </w:p>
    <w:p w14:paraId="6CD7A85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ADB73A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630C4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R_Sent_Core_16</w:t>
            </w:r>
          </w:p>
        </w:tc>
      </w:tr>
      <w:tr w:rsidR="001F5E54" w:rsidRPr="00FD127C" w14:paraId="2BE9EC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F1E3A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B6766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feature functions in key OFF and battery SOC doesn’t drop to a critical level</w:t>
            </w:r>
          </w:p>
        </w:tc>
      </w:tr>
      <w:tr w:rsidR="001F5E54" w:rsidRPr="00FD127C" w14:paraId="3118D5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1EAC6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C8600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50A54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BE556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DF63F4" w14:textId="77777777" w:rsidR="00E77D14" w:rsidRDefault="00E77D14"/>
        </w:tc>
      </w:tr>
      <w:tr w:rsidR="001F5E54" w:rsidRPr="00FD127C" w14:paraId="14A7BF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47F48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7BDB0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8E26B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6FCA12" w14:textId="77777777" w:rsidR="00E77D14" w:rsidRDefault="00E77D14"/>
        </w:tc>
      </w:tr>
      <w:tr w:rsidR="001F5E54" w:rsidRPr="00FD127C" w14:paraId="010323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6F219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69384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4BDCD28" wp14:editId="40743F3D">
                  <wp:extent cx="152400" cy="152400"/>
                  <wp:effectExtent l="0" t="0" r="0" b="0"/>
                  <wp:docPr id="44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R_F_Sentinel_00049 Sentinel Disabled - Low Battery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A02CF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EA13B6" w14:textId="77777777" w:rsidR="00E77D14" w:rsidRDefault="00E77D14"/>
        </w:tc>
      </w:tr>
      <w:tr w:rsidR="001F5E54" w:rsidRPr="00FD127C" w14:paraId="78F0584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73059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AAF291"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2848D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803C3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932CC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2A8300" w14:textId="77777777" w:rsidR="00E77D14" w:rsidRDefault="00E77D14"/>
        </w:tc>
      </w:tr>
      <w:tr w:rsidR="001F5E54" w:rsidRPr="00FD127C" w14:paraId="26DFD1F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76E432" w14:textId="77777777" w:rsidR="001F5E54" w:rsidRPr="00FD127C" w:rsidRDefault="0052661D" w:rsidP="00A84EEF">
            <w:pPr>
              <w:rPr>
                <w:rFonts w:cs="Arial"/>
                <w:bCs/>
                <w:color w:val="808080" w:themeColor="background1" w:themeShade="80"/>
                <w:sz w:val="16"/>
                <w:szCs w:val="14"/>
              </w:rPr>
            </w:pPr>
            <w:hyperlink r:id="rId7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1D34B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7B650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3873723" w14:textId="77777777" w:rsidR="001F5E54" w:rsidRPr="0017445F" w:rsidRDefault="006E25A5" w:rsidP="001F5E54">
      <w:pPr>
        <w:pStyle w:val="RERequirement"/>
        <w:shd w:val="clear" w:color="auto" w:fill="F2F2F2" w:themeFill="background1" w:themeFillShade="F2"/>
      </w:pPr>
      <w:r>
        <w:t>R_Sent_Det_1</w:t>
      </w:r>
      <w:r w:rsidR="00AE04B0">
        <w:t xml:space="preserve"> Intrusion Detection - Inclination Change</w:t>
      </w:r>
    </w:p>
    <w:p w14:paraId="255B3952" w14:textId="77777777" w:rsidR="001F5E54" w:rsidRDefault="00AE04B0" w:rsidP="001F5E54">
      <w:pPr>
        <w:rPr>
          <w:rFonts w:cs="Arial"/>
        </w:rPr>
      </w:pPr>
      <w:r>
        <w:rPr>
          <w:rFonts w:cs="Arial"/>
        </w:rPr>
        <w:lastRenderedPageBreak/>
        <w:t>If an inclination vehicle event occurs and sentinel feature is armed, the inclination detector shall detect intrusion.</w:t>
      </w:r>
    </w:p>
    <w:p w14:paraId="37B2BF2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AC9DD7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5C162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R_Sent_Det_1</w:t>
            </w:r>
          </w:p>
        </w:tc>
      </w:tr>
      <w:tr w:rsidR="001F5E54" w:rsidRPr="00FD127C" w14:paraId="3BA1E1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41B9C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1E7A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Sentinel feature receives information from the CSM including the cause of the trigger.</w:t>
            </w:r>
          </w:p>
        </w:tc>
      </w:tr>
      <w:tr w:rsidR="001F5E54" w:rsidRPr="00FD127C" w14:paraId="4FE4A6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62CB7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23F7C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48B05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D121A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04C1C9" w14:textId="77777777" w:rsidR="00E77D14" w:rsidRDefault="00E77D14"/>
        </w:tc>
      </w:tr>
      <w:tr w:rsidR="001F5E54" w:rsidRPr="00FD127C" w14:paraId="6FD290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68666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2D341E"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352D4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17CAFA" w14:textId="77777777" w:rsidR="00E77D14" w:rsidRDefault="00E77D14"/>
        </w:tc>
      </w:tr>
      <w:tr w:rsidR="001F5E54" w:rsidRPr="00FD127C" w14:paraId="16CE60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09898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EDA22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6AAE5F2" wp14:editId="25444623">
                  <wp:extent cx="152400" cy="152400"/>
                  <wp:effectExtent l="0" t="0" r="0" b="0"/>
                  <wp:docPr id="44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R_F_Sentinel_00009 Intrusion Detection - Inclination/Acceleration Sensor CSM Based (accelerometer)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71E51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6D9A89" w14:textId="77777777" w:rsidR="00E77D14" w:rsidRDefault="00E77D14"/>
        </w:tc>
      </w:tr>
      <w:tr w:rsidR="001F5E54" w:rsidRPr="00FD127C" w14:paraId="70F9681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4D439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27DBFD"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2F5FB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77AB0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E9D4B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920C95" w14:textId="77777777" w:rsidR="00E77D14" w:rsidRDefault="00E77D14"/>
        </w:tc>
      </w:tr>
      <w:tr w:rsidR="001F5E54" w:rsidRPr="00FD127C" w14:paraId="66214B2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1B7B39" w14:textId="77777777" w:rsidR="001F5E54" w:rsidRPr="00FD127C" w:rsidRDefault="0052661D" w:rsidP="00A84EEF">
            <w:pPr>
              <w:rPr>
                <w:rFonts w:cs="Arial"/>
                <w:bCs/>
                <w:color w:val="808080" w:themeColor="background1" w:themeShade="80"/>
                <w:sz w:val="16"/>
                <w:szCs w:val="14"/>
              </w:rPr>
            </w:pPr>
            <w:hyperlink r:id="rId7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53022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86D18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64D4E4B" w14:textId="77777777" w:rsidR="001F5E54" w:rsidRPr="0017445F" w:rsidRDefault="006E25A5" w:rsidP="001F5E54">
      <w:pPr>
        <w:pStyle w:val="RERequirement"/>
        <w:shd w:val="clear" w:color="auto" w:fill="F2F2F2" w:themeFill="background1" w:themeFillShade="F2"/>
      </w:pPr>
      <w:r>
        <w:t>R_Sent_Det_2</w:t>
      </w:r>
      <w:r w:rsidR="00AE04B0">
        <w:t xml:space="preserve"> Intrusion Detection - Perimeter Alarm</w:t>
      </w:r>
    </w:p>
    <w:p w14:paraId="7EC16A62" w14:textId="77777777" w:rsidR="001F5E54" w:rsidRDefault="00AE04B0" w:rsidP="001F5E54">
      <w:pPr>
        <w:rPr>
          <w:rFonts w:cs="Arial"/>
        </w:rPr>
      </w:pPr>
      <w:r>
        <w:rPr>
          <w:rFonts w:cs="Arial"/>
        </w:rPr>
        <w:t>If perimeter is breached, the perimeter alarm system shall detect intrusion.</w:t>
      </w:r>
    </w:p>
    <w:p w14:paraId="5D1B3B5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79A057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BF8D3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R_Sent_Det_2</w:t>
            </w:r>
          </w:p>
        </w:tc>
      </w:tr>
      <w:tr w:rsidR="001F5E54" w:rsidRPr="00FD127C" w14:paraId="04AA0C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D0C24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BB11E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Sentinel feature receives information from the Door Ajar Modules including the cause of the trigger.</w:t>
            </w:r>
          </w:p>
        </w:tc>
      </w:tr>
      <w:tr w:rsidR="001F5E54" w:rsidRPr="00FD127C" w14:paraId="6DCAC6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A8BF3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BBCD9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0C48E4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3FB28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B15CFC" w14:textId="77777777" w:rsidR="00E77D14" w:rsidRDefault="00E77D14"/>
        </w:tc>
      </w:tr>
      <w:tr w:rsidR="001F5E54" w:rsidRPr="00FD127C" w14:paraId="245F4E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20B9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04A8D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CE4C1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493411" w14:textId="77777777" w:rsidR="00E77D14" w:rsidRDefault="00E77D14"/>
        </w:tc>
      </w:tr>
      <w:tr w:rsidR="001F5E54" w:rsidRPr="00FD127C" w14:paraId="27D0E1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5C64F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9AAD2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74382A8" wp14:editId="03F84DFD">
                  <wp:extent cx="152400" cy="152400"/>
                  <wp:effectExtent l="0" t="0" r="0" b="0"/>
                  <wp:docPr id="448"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R_F_Sentinel_00006 Intrusion Detection - Perimeter Alarm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F08A7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FC5835" w14:textId="77777777" w:rsidR="00E77D14" w:rsidRDefault="00E77D14"/>
        </w:tc>
      </w:tr>
      <w:tr w:rsidR="001F5E54" w:rsidRPr="00FD127C" w14:paraId="369682B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798C3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03BD8B"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8B487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69298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6AB70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FD1836" w14:textId="77777777" w:rsidR="00E77D14" w:rsidRDefault="00E77D14"/>
        </w:tc>
      </w:tr>
      <w:tr w:rsidR="001F5E54" w:rsidRPr="00FD127C" w14:paraId="4DCFC88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21A209" w14:textId="77777777" w:rsidR="001F5E54" w:rsidRPr="00FD127C" w:rsidRDefault="0052661D" w:rsidP="00A84EEF">
            <w:pPr>
              <w:rPr>
                <w:rFonts w:cs="Arial"/>
                <w:bCs/>
                <w:color w:val="808080" w:themeColor="background1" w:themeShade="80"/>
                <w:sz w:val="16"/>
                <w:szCs w:val="14"/>
              </w:rPr>
            </w:pPr>
            <w:hyperlink r:id="rId7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52214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D2FA0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74C8390" w14:textId="77777777" w:rsidR="001F5E54" w:rsidRPr="0017445F" w:rsidRDefault="006E25A5" w:rsidP="001F5E54">
      <w:pPr>
        <w:pStyle w:val="RERequirement"/>
        <w:shd w:val="clear" w:color="auto" w:fill="F2F2F2" w:themeFill="background1" w:themeFillShade="F2"/>
      </w:pPr>
      <w:r>
        <w:t>R_Sent_Det_3</w:t>
      </w:r>
      <w:r w:rsidR="00AE04B0">
        <w:t xml:space="preserve"> Intrusion Detection - Radar (Bed Area)</w:t>
      </w:r>
    </w:p>
    <w:p w14:paraId="0D5FFEB6" w14:textId="77777777" w:rsidR="001F5E54" w:rsidRDefault="00AE04B0" w:rsidP="001F5E54">
      <w:pPr>
        <w:rPr>
          <w:rFonts w:cs="Arial"/>
        </w:rPr>
      </w:pPr>
      <w:r>
        <w:rPr>
          <w:rFonts w:cs="Arial"/>
        </w:rPr>
        <w:t>If an object is detected in truck bed area, the bed intruder detection system shall detect intrusion.</w:t>
      </w:r>
    </w:p>
    <w:p w14:paraId="36BB45F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495DBE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77D0E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R_Sent_Det_3</w:t>
            </w:r>
          </w:p>
        </w:tc>
      </w:tr>
      <w:tr w:rsidR="001F5E54" w:rsidRPr="00FD127C" w14:paraId="66ADABC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22DAC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30E42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Sentinel feature receives information from the Radar including the cause of the trigger.</w:t>
            </w:r>
          </w:p>
        </w:tc>
      </w:tr>
      <w:tr w:rsidR="001F5E54" w:rsidRPr="00FD127C" w14:paraId="72264F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A38B3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20B75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78DEC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D1864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1A35C6" w14:textId="77777777" w:rsidR="00E77D14" w:rsidRDefault="00E77D14"/>
        </w:tc>
      </w:tr>
      <w:tr w:rsidR="001F5E54" w:rsidRPr="00FD127C" w14:paraId="3511BE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A9A4D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2635B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E82E6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494611" w14:textId="77777777" w:rsidR="00E77D14" w:rsidRDefault="00E77D14"/>
        </w:tc>
      </w:tr>
      <w:tr w:rsidR="001F5E54" w:rsidRPr="00FD127C" w14:paraId="423CE7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C3946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1FD78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7D4860D" wp14:editId="5F2781D4">
                  <wp:extent cx="152400" cy="152400"/>
                  <wp:effectExtent l="0" t="0" r="0" b="0"/>
                  <wp:docPr id="45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R_F_Sentinel_00007 Intrusion Detection - Radar (Bed Area)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9B454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BDB7B2" w14:textId="77777777" w:rsidR="00E77D14" w:rsidRDefault="00E77D14"/>
        </w:tc>
      </w:tr>
      <w:tr w:rsidR="001F5E54" w:rsidRPr="00FD127C" w14:paraId="5DC8118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8FD02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3143E1"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05F52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9B31B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CEEAB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0F088E" w14:textId="77777777" w:rsidR="00E77D14" w:rsidRDefault="00E77D14"/>
        </w:tc>
      </w:tr>
      <w:tr w:rsidR="001F5E54" w:rsidRPr="00FD127C" w14:paraId="1469B78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54DE4D" w14:textId="77777777" w:rsidR="001F5E54" w:rsidRPr="00FD127C" w:rsidRDefault="0052661D" w:rsidP="00A84EEF">
            <w:pPr>
              <w:rPr>
                <w:rFonts w:cs="Arial"/>
                <w:bCs/>
                <w:color w:val="808080" w:themeColor="background1" w:themeShade="80"/>
                <w:sz w:val="16"/>
                <w:szCs w:val="14"/>
              </w:rPr>
            </w:pPr>
            <w:hyperlink r:id="rId7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E118A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7B68A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B2F4D0" w14:textId="77777777" w:rsidR="001F5E54" w:rsidRPr="0017445F" w:rsidRDefault="006E25A5" w:rsidP="001F5E54">
      <w:pPr>
        <w:pStyle w:val="RERequirement"/>
        <w:shd w:val="clear" w:color="auto" w:fill="F2F2F2" w:themeFill="background1" w:themeFillShade="F2"/>
      </w:pPr>
      <w:r>
        <w:t>R_Sent_Det_4</w:t>
      </w:r>
      <w:r w:rsidR="00AE04B0">
        <w:t xml:space="preserve"> Intrusion Detection - Vibration Sensor (accelerometer)</w:t>
      </w:r>
    </w:p>
    <w:p w14:paraId="0A669493" w14:textId="77777777" w:rsidR="001F5E54" w:rsidRDefault="00AE04B0" w:rsidP="001F5E54">
      <w:pPr>
        <w:rPr>
          <w:rFonts w:cs="Arial"/>
        </w:rPr>
      </w:pPr>
      <w:r>
        <w:rPr>
          <w:rFonts w:cs="Arial"/>
        </w:rPr>
        <w:t>If a vehicle collision is detected, by the collision detector, it shall notify user of intrusion.</w:t>
      </w:r>
    </w:p>
    <w:p w14:paraId="1C5E8A0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8CEA3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E29C2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R_Sent_Det_4</w:t>
            </w:r>
          </w:p>
        </w:tc>
      </w:tr>
      <w:tr w:rsidR="001F5E54" w:rsidRPr="00FD127C" w14:paraId="64046C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032C5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C9851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detect intrusion if vehicle inclination is changed</w:t>
            </w:r>
          </w:p>
        </w:tc>
      </w:tr>
      <w:tr w:rsidR="001F5E54" w:rsidRPr="00FD127C" w14:paraId="1A9DAD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B5B3A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B9592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0C12C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1A63B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6F0FE2" w14:textId="77777777" w:rsidR="00E77D14" w:rsidRDefault="00E77D14"/>
        </w:tc>
      </w:tr>
      <w:tr w:rsidR="001F5E54" w:rsidRPr="00FD127C" w14:paraId="261DF7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DE2E1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9C1E78"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49DF2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03854F" w14:textId="77777777" w:rsidR="00E77D14" w:rsidRDefault="00E77D14"/>
        </w:tc>
      </w:tr>
      <w:tr w:rsidR="001F5E54" w:rsidRPr="00FD127C" w14:paraId="4A8902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BB0D7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01485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9AC8B72" wp14:editId="3B6E3755">
                  <wp:extent cx="152400" cy="152400"/>
                  <wp:effectExtent l="0" t="0" r="0" b="0"/>
                  <wp:docPr id="45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R_F_Sentinel_00009 Intrusion Detection - Inclination/Acceleration Sensor CSM Based (accelerometer)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40A92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A58FC3" w14:textId="77777777" w:rsidR="00E77D14" w:rsidRDefault="00E77D14"/>
        </w:tc>
      </w:tr>
      <w:tr w:rsidR="001F5E54" w:rsidRPr="00FD127C" w14:paraId="509AAB9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E7AC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F9C0A5"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60604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5AFBBA"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7810A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23705F" w14:textId="77777777" w:rsidR="00E77D14" w:rsidRDefault="00E77D14"/>
        </w:tc>
      </w:tr>
      <w:tr w:rsidR="001F5E54" w:rsidRPr="00FD127C" w14:paraId="5E721D7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B60A89" w14:textId="77777777" w:rsidR="001F5E54" w:rsidRPr="00FD127C" w:rsidRDefault="0052661D" w:rsidP="00A84EEF">
            <w:pPr>
              <w:rPr>
                <w:rFonts w:cs="Arial"/>
                <w:bCs/>
                <w:color w:val="808080" w:themeColor="background1" w:themeShade="80"/>
                <w:sz w:val="16"/>
                <w:szCs w:val="14"/>
              </w:rPr>
            </w:pPr>
            <w:hyperlink r:id="rId8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BF109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EB92F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AE060E0" w14:textId="77777777" w:rsidR="001F5E54" w:rsidRPr="0017445F" w:rsidRDefault="006E25A5" w:rsidP="001F5E54">
      <w:pPr>
        <w:pStyle w:val="RERequirement"/>
        <w:shd w:val="clear" w:color="auto" w:fill="F2F2F2" w:themeFill="background1" w:themeFillShade="F2"/>
      </w:pPr>
      <w:r>
        <w:t>R_Sent_Det_5</w:t>
      </w:r>
      <w:r w:rsidR="00AE04B0">
        <w:t xml:space="preserve"> Intrusion Detection Confirmed - Object in Bed Area</w:t>
      </w:r>
    </w:p>
    <w:p w14:paraId="6CF14FA2" w14:textId="77777777" w:rsidR="001F5E54" w:rsidRDefault="00AE04B0" w:rsidP="001F5E54">
      <w:pPr>
        <w:rPr>
          <w:rFonts w:cs="Arial"/>
        </w:rPr>
      </w:pPr>
      <w:r>
        <w:rPr>
          <w:rFonts w:cs="Arial"/>
        </w:rPr>
        <w:t>If motion is detected in cargo area, the bed motion detection system shall detect intrusion.</w:t>
      </w:r>
    </w:p>
    <w:p w14:paraId="0088E70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E95078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139DA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R_Sent_Det_5</w:t>
            </w:r>
          </w:p>
        </w:tc>
      </w:tr>
      <w:tr w:rsidR="001F5E54" w:rsidRPr="00FD127C" w14:paraId="47B61F4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4DEFC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F3F2C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detect/confirm real threat and reduce false alert</w:t>
            </w:r>
          </w:p>
        </w:tc>
      </w:tr>
      <w:tr w:rsidR="001F5E54" w:rsidRPr="00FD127C" w14:paraId="038F0D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D9BB5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F57B7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489EC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FF1BB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D73144" w14:textId="77777777" w:rsidR="00E77D14" w:rsidRDefault="00E77D14"/>
        </w:tc>
      </w:tr>
      <w:tr w:rsidR="001F5E54" w:rsidRPr="00FD127C" w14:paraId="44FCB6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381D7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CF91D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1A814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DE6605" w14:textId="77777777" w:rsidR="00E77D14" w:rsidRDefault="00E77D14"/>
        </w:tc>
      </w:tr>
      <w:tr w:rsidR="001F5E54" w:rsidRPr="00FD127C" w14:paraId="140FDC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030F5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6F997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E4D8416" wp14:editId="4ED0E90D">
                  <wp:extent cx="152400" cy="152400"/>
                  <wp:effectExtent l="0" t="0" r="0" b="0"/>
                  <wp:docPr id="45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R_F_Sentinel_00008 Intrusion Detection Confirmed - Object in Bed Area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5FAB3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396620" w14:textId="77777777" w:rsidR="00E77D14" w:rsidRDefault="00E77D14"/>
        </w:tc>
      </w:tr>
      <w:tr w:rsidR="001F5E54" w:rsidRPr="00FD127C" w14:paraId="7AC39C6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890750"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EA523F"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61E79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FF8318"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5522B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22592C" w14:textId="77777777" w:rsidR="00E77D14" w:rsidRDefault="00E77D14"/>
        </w:tc>
      </w:tr>
      <w:tr w:rsidR="001F5E54" w:rsidRPr="00FD127C" w14:paraId="3023C16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546787" w14:textId="77777777" w:rsidR="001F5E54" w:rsidRPr="00FD127C" w:rsidRDefault="0052661D" w:rsidP="00A84EEF">
            <w:pPr>
              <w:rPr>
                <w:rFonts w:cs="Arial"/>
                <w:bCs/>
                <w:color w:val="808080" w:themeColor="background1" w:themeShade="80"/>
                <w:sz w:val="16"/>
                <w:szCs w:val="14"/>
              </w:rPr>
            </w:pPr>
            <w:hyperlink r:id="rId8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14688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F9FB2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6C08BC0" w14:textId="77777777" w:rsidR="001F5E54" w:rsidRPr="0017445F" w:rsidRDefault="006E25A5" w:rsidP="001F5E54">
      <w:pPr>
        <w:pStyle w:val="RERequirement"/>
        <w:shd w:val="clear" w:color="auto" w:fill="F2F2F2" w:themeFill="background1" w:themeFillShade="F2"/>
      </w:pPr>
      <w:r>
        <w:t>R_Sent_Det_6</w:t>
      </w:r>
      <w:r w:rsidR="00AE04B0">
        <w:t xml:space="preserve"> Intrusion Detection - Collision Detected (accelerometer)</w:t>
      </w:r>
    </w:p>
    <w:p w14:paraId="03BE2915" w14:textId="77777777" w:rsidR="001F5E54" w:rsidRDefault="00AE04B0" w:rsidP="001F5E54">
      <w:pPr>
        <w:rPr>
          <w:rFonts w:cs="Arial"/>
        </w:rPr>
      </w:pPr>
      <w:r>
        <w:rPr>
          <w:rFonts w:cs="Arial"/>
        </w:rPr>
        <w:t>If a vehicle collision is detected (eg via an accelerometer), sentinel feature shall notify user of intrusion.</w:t>
      </w:r>
    </w:p>
    <w:p w14:paraId="313AC66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8FAA8F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DAF52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R_Sent_Det_6</w:t>
            </w:r>
          </w:p>
        </w:tc>
      </w:tr>
      <w:tr w:rsidR="001F5E54" w:rsidRPr="00FD127C" w14:paraId="0A0ACA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2FD0A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63C1B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detect if the vehicle has experienced any collision</w:t>
            </w:r>
          </w:p>
        </w:tc>
      </w:tr>
      <w:tr w:rsidR="001F5E54" w:rsidRPr="00FD127C" w14:paraId="610DBE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0BDA0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B8151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E97744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63D8C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803C55" w14:textId="77777777" w:rsidR="00E77D14" w:rsidRDefault="00E77D14"/>
        </w:tc>
      </w:tr>
      <w:tr w:rsidR="001F5E54" w:rsidRPr="00FD127C" w14:paraId="212B78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53A05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3A91A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F1A28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F51B77" w14:textId="77777777" w:rsidR="00E77D14" w:rsidRDefault="00E77D14"/>
        </w:tc>
      </w:tr>
      <w:tr w:rsidR="001F5E54" w:rsidRPr="00FD127C" w14:paraId="797A98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C7134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3ADEA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7CD3C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D49590" w14:textId="77777777" w:rsidR="00E77D14" w:rsidRDefault="00E77D14"/>
        </w:tc>
      </w:tr>
      <w:tr w:rsidR="001F5E54" w:rsidRPr="00FD127C" w14:paraId="3F1ACA9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2E6D3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1FCA57"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A247D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AAF3F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5D79E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19AD51" w14:textId="77777777" w:rsidR="00E77D14" w:rsidRDefault="00E77D14"/>
        </w:tc>
      </w:tr>
      <w:tr w:rsidR="001F5E54" w:rsidRPr="00FD127C" w14:paraId="31EF71A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DA548E" w14:textId="77777777" w:rsidR="001F5E54" w:rsidRPr="00FD127C" w:rsidRDefault="0052661D" w:rsidP="00A84EEF">
            <w:pPr>
              <w:rPr>
                <w:rFonts w:cs="Arial"/>
                <w:bCs/>
                <w:color w:val="808080" w:themeColor="background1" w:themeShade="80"/>
                <w:sz w:val="16"/>
                <w:szCs w:val="14"/>
              </w:rPr>
            </w:pPr>
            <w:hyperlink r:id="rId8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EA755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A3AB4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9E7F4DA" w14:textId="77777777" w:rsidR="001F5E54" w:rsidRPr="0017445F" w:rsidRDefault="006E25A5" w:rsidP="001F5E54">
      <w:pPr>
        <w:pStyle w:val="RERequirement"/>
        <w:shd w:val="clear" w:color="auto" w:fill="F2F2F2" w:themeFill="background1" w:themeFillShade="F2"/>
      </w:pPr>
      <w:bookmarkStart w:id="130" w:name="_395294884498cd0a0156f52c77962efa"/>
      <w:r>
        <w:t>R_Sent_SYNC_1</w:t>
      </w:r>
      <w:bookmarkEnd w:id="130"/>
      <w:r w:rsidR="00AE04B0">
        <w:t xml:space="preserve"> Store Video - Local</w:t>
      </w:r>
    </w:p>
    <w:p w14:paraId="62A91939" w14:textId="77777777" w:rsidR="001F5E54" w:rsidRDefault="00AE04B0" w:rsidP="001F5E54">
      <w:pPr>
        <w:rPr>
          <w:rFonts w:cs="Arial"/>
        </w:rPr>
      </w:pPr>
      <w:r>
        <w:rPr>
          <w:rFonts w:cs="Arial"/>
        </w:rPr>
        <w:t>When recording, the video recording system shall store videos to local storage (as long as a suitable memory device is installed).</w:t>
      </w:r>
    </w:p>
    <w:p w14:paraId="0C398B3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20EF5F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9F230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R_Sent_SYNC_1</w:t>
            </w:r>
          </w:p>
        </w:tc>
      </w:tr>
      <w:tr w:rsidR="001F5E54" w:rsidRPr="00FD127C" w14:paraId="4B41F9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FFEB3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E691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implement a contingency video storage option if cloud is unaccessible</w:t>
            </w:r>
          </w:p>
        </w:tc>
      </w:tr>
      <w:tr w:rsidR="001F5E54" w:rsidRPr="00FD127C" w14:paraId="249B01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0ECB8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A2837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6E2EF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96EEB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50A551" w14:textId="77777777" w:rsidR="00E77D14" w:rsidRDefault="00E77D14"/>
        </w:tc>
      </w:tr>
      <w:tr w:rsidR="001F5E54" w:rsidRPr="00FD127C" w14:paraId="0F6F9C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FDF6D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F2CAF3"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60C55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8048A3" w14:textId="77777777" w:rsidR="00E77D14" w:rsidRDefault="00E77D14"/>
        </w:tc>
      </w:tr>
      <w:tr w:rsidR="001F5E54" w:rsidRPr="00FD127C" w14:paraId="658964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E08EE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D68FC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F89863E" wp14:editId="19EFCF4B">
                  <wp:extent cx="152400" cy="152400"/>
                  <wp:effectExtent l="0" t="0" r="0" b="0"/>
                  <wp:docPr id="45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R_F_Sentinel_00013 Store Video - Local</w:t>
            </w:r>
          </w:p>
          <w:p w14:paraId="1E57968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FF030C3" wp14:editId="5C8B6B60">
                  <wp:extent cx="152400" cy="152400"/>
                  <wp:effectExtent l="0" t="0" r="0" b="0"/>
                  <wp:docPr id="458"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R_F_Sentinel_00083 Local Storage - GB</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3741F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EB6B8A" w14:textId="77777777" w:rsidR="00E77D14" w:rsidRDefault="00E77D14"/>
        </w:tc>
      </w:tr>
      <w:tr w:rsidR="001F5E54" w:rsidRPr="00FD127C" w14:paraId="71B5E00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ECD3E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893C8D"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E4B09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572948"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D7913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EBA215" w14:textId="77777777" w:rsidR="00E77D14" w:rsidRDefault="00E77D14"/>
        </w:tc>
      </w:tr>
      <w:tr w:rsidR="001F5E54" w:rsidRPr="00FD127C" w14:paraId="6F20FDE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6196E2" w14:textId="77777777" w:rsidR="001F5E54" w:rsidRPr="00FD127C" w:rsidRDefault="0052661D" w:rsidP="00A84EEF">
            <w:pPr>
              <w:rPr>
                <w:rFonts w:cs="Arial"/>
                <w:bCs/>
                <w:color w:val="808080" w:themeColor="background1" w:themeShade="80"/>
                <w:sz w:val="16"/>
                <w:szCs w:val="14"/>
              </w:rPr>
            </w:pPr>
            <w:hyperlink r:id="rId8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E64A9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C98C8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FBA0945" w14:textId="77777777" w:rsidR="001F5E54" w:rsidRPr="0017445F" w:rsidRDefault="006E25A5" w:rsidP="001F5E54">
      <w:pPr>
        <w:pStyle w:val="RERequirement"/>
        <w:shd w:val="clear" w:color="auto" w:fill="F2F2F2" w:themeFill="background1" w:themeFillShade="F2"/>
      </w:pPr>
      <w:bookmarkStart w:id="131" w:name="_eb56a875c3ef3f96ab5dcee50d50c039"/>
      <w:r>
        <w:t>R_Sent_SYNC_3</w:t>
      </w:r>
      <w:bookmarkEnd w:id="131"/>
      <w:r w:rsidR="00AE04B0">
        <w:t xml:space="preserve"> Local Storage -Overwrite</w:t>
      </w:r>
    </w:p>
    <w:p w14:paraId="7F02814A" w14:textId="77777777" w:rsidR="001F5E54" w:rsidRDefault="00AE04B0" w:rsidP="001F5E54">
      <w:pPr>
        <w:rPr>
          <w:rFonts w:cs="Arial"/>
        </w:rPr>
      </w:pPr>
      <w:r>
        <w:rPr>
          <w:rFonts w:cs="Arial"/>
        </w:rPr>
        <w:t>When local storage is full, the Sentinel software in the vehicle shall automatically overwrite old videos (based on storage capacity limit reached, date of recording).</w:t>
      </w:r>
    </w:p>
    <w:p w14:paraId="1E27034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0E427B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B6478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R_Sent_SYNC_3</w:t>
            </w:r>
          </w:p>
        </w:tc>
      </w:tr>
      <w:tr w:rsidR="001F5E54" w:rsidRPr="00FD127C" w14:paraId="55F8D2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D39CF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39D6F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Limited storage space may casue the amount of video data captured to exceed the amount of storage space available</w:t>
            </w:r>
          </w:p>
        </w:tc>
      </w:tr>
      <w:tr w:rsidR="001F5E54" w:rsidRPr="00FD127C" w14:paraId="2FEC69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A1A39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0C9CE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D5D49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87838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CD770F" w14:textId="77777777" w:rsidR="00E77D14" w:rsidRDefault="00E77D14"/>
        </w:tc>
      </w:tr>
      <w:tr w:rsidR="001F5E54" w:rsidRPr="00FD127C" w14:paraId="43D544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EABE6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97481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B4751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FBCC31" w14:textId="77777777" w:rsidR="00E77D14" w:rsidRDefault="00E77D14"/>
        </w:tc>
      </w:tr>
      <w:tr w:rsidR="001F5E54" w:rsidRPr="00FD127C" w14:paraId="6F2F20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AECE2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27B61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BA3271A" wp14:editId="6D1FF97E">
                  <wp:extent cx="152400" cy="152400"/>
                  <wp:effectExtent l="0" t="0" r="0" b="0"/>
                  <wp:docPr id="46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R_F_Sentinel_00077 Local Storage -Overwrite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8156D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EE3335" w14:textId="77777777" w:rsidR="00E77D14" w:rsidRDefault="00E77D14"/>
        </w:tc>
      </w:tr>
      <w:tr w:rsidR="001F5E54" w:rsidRPr="00FD127C" w14:paraId="5DEC299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F88A4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DD1278"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A4F4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5F12E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6615A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5924F9" w14:textId="77777777" w:rsidR="00E77D14" w:rsidRDefault="00E77D14"/>
        </w:tc>
      </w:tr>
      <w:tr w:rsidR="001F5E54" w:rsidRPr="00FD127C" w14:paraId="455B8CE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055EFA" w14:textId="77777777" w:rsidR="001F5E54" w:rsidRPr="00FD127C" w:rsidRDefault="0052661D" w:rsidP="00A84EEF">
            <w:pPr>
              <w:rPr>
                <w:rFonts w:cs="Arial"/>
                <w:bCs/>
                <w:color w:val="808080" w:themeColor="background1" w:themeShade="80"/>
                <w:sz w:val="16"/>
                <w:szCs w:val="14"/>
              </w:rPr>
            </w:pPr>
            <w:hyperlink r:id="rId8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1968B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D35B2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4394F2F" w14:textId="77777777" w:rsidR="001F5E54" w:rsidRPr="0017445F" w:rsidRDefault="006E25A5" w:rsidP="001F5E54">
      <w:pPr>
        <w:pStyle w:val="RERequirement"/>
        <w:shd w:val="clear" w:color="auto" w:fill="F2F2F2" w:themeFill="background1" w:themeFillShade="F2"/>
      </w:pPr>
      <w:bookmarkStart w:id="132" w:name="_b7ec258d2ac312f41d2b3bd67105caa7"/>
      <w:r>
        <w:t>R_Sent_SYNC_10</w:t>
      </w:r>
      <w:bookmarkEnd w:id="132"/>
      <w:r w:rsidR="00AE04B0">
        <w:t xml:space="preserve"> Local Storage - GB</w:t>
      </w:r>
    </w:p>
    <w:p w14:paraId="059FB30B" w14:textId="77777777" w:rsidR="001F5E54" w:rsidRDefault="00AE04B0" w:rsidP="001F5E54">
      <w:pPr>
        <w:rPr>
          <w:rFonts w:cs="Arial"/>
        </w:rPr>
      </w:pPr>
      <w:r>
        <w:rPr>
          <w:rFonts w:cs="Arial"/>
        </w:rPr>
        <w:t>The local (USB) storage shall have a capacity of:  TBE GB</w:t>
      </w:r>
    </w:p>
    <w:p w14:paraId="5AA44ED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8C16C9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72520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R_Sent_SYNC_10</w:t>
            </w:r>
          </w:p>
        </w:tc>
      </w:tr>
      <w:tr w:rsidR="001F5E54" w:rsidRPr="00FD127C" w14:paraId="305069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6F067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57CC9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Enough storage space is required for recorded video/audio</w:t>
            </w:r>
          </w:p>
        </w:tc>
      </w:tr>
      <w:tr w:rsidR="001F5E54" w:rsidRPr="00FD127C" w14:paraId="0C08F3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F26A1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DBB05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0CE542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67574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8B1D05" w14:textId="77777777" w:rsidR="00E77D14" w:rsidRDefault="00E77D14"/>
        </w:tc>
      </w:tr>
      <w:tr w:rsidR="001F5E54" w:rsidRPr="00FD127C" w14:paraId="1C7E89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40813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AA3DE1"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148FD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E01B27" w14:textId="77777777" w:rsidR="00E77D14" w:rsidRDefault="00E77D14"/>
        </w:tc>
      </w:tr>
      <w:tr w:rsidR="001F5E54" w:rsidRPr="00FD127C" w14:paraId="035021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69ECE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B2A53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EB34A16" wp14:editId="3F2E1CD0">
                  <wp:extent cx="152400" cy="152400"/>
                  <wp:effectExtent l="0" t="0" r="0" b="0"/>
                  <wp:docPr id="46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R_F_Sentinel_00013 Store Video - Local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78675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21A8AA" w14:textId="77777777" w:rsidR="00E77D14" w:rsidRDefault="00E77D14"/>
        </w:tc>
      </w:tr>
      <w:tr w:rsidR="001F5E54" w:rsidRPr="00FD127C" w14:paraId="1B80BE7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1D52B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FC1374"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83452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01FDC8"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71B61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63D220" w14:textId="77777777" w:rsidR="00E77D14" w:rsidRDefault="00E77D14"/>
        </w:tc>
      </w:tr>
      <w:tr w:rsidR="001F5E54" w:rsidRPr="00FD127C" w14:paraId="586A7C8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178E7B" w14:textId="77777777" w:rsidR="001F5E54" w:rsidRPr="00FD127C" w:rsidRDefault="0052661D" w:rsidP="00A84EEF">
            <w:pPr>
              <w:rPr>
                <w:rFonts w:cs="Arial"/>
                <w:bCs/>
                <w:color w:val="808080" w:themeColor="background1" w:themeShade="80"/>
                <w:sz w:val="16"/>
                <w:szCs w:val="14"/>
              </w:rPr>
            </w:pPr>
            <w:hyperlink r:id="rId8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C1E7D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E6FC5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8381D5D" w14:textId="77777777" w:rsidR="001F5E54" w:rsidRPr="0017445F" w:rsidRDefault="006E25A5" w:rsidP="001F5E54">
      <w:pPr>
        <w:pStyle w:val="RERequirement"/>
        <w:shd w:val="clear" w:color="auto" w:fill="F2F2F2" w:themeFill="background1" w:themeFillShade="F2"/>
      </w:pPr>
      <w:r>
        <w:t>R_Sent_Str_3</w:t>
      </w:r>
      <w:r w:rsidR="00AE04B0">
        <w:t xml:space="preserve"> Record Video</w:t>
      </w:r>
    </w:p>
    <w:p w14:paraId="6BCB35D9" w14:textId="77777777" w:rsidR="001F5E54" w:rsidRDefault="00AE04B0" w:rsidP="001F5E54">
      <w:pPr>
        <w:rPr>
          <w:rFonts w:cs="Arial"/>
        </w:rPr>
      </w:pPr>
      <w:r>
        <w:rPr>
          <w:rFonts w:cs="Arial"/>
        </w:rPr>
        <w:t>If triggered, the video recording system shall start recording video in less than 2.5 seconds.</w:t>
      </w:r>
    </w:p>
    <w:p w14:paraId="6DDDC77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1204AA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39B6A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R_Sent_Str_3</w:t>
            </w:r>
          </w:p>
        </w:tc>
      </w:tr>
      <w:tr w:rsidR="001F5E54" w:rsidRPr="00FD127C" w14:paraId="32A727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DDC95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82814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implement video recording</w:t>
            </w:r>
          </w:p>
        </w:tc>
      </w:tr>
      <w:tr w:rsidR="001F5E54" w:rsidRPr="00FD127C" w14:paraId="48297AB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9CE93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AB5D5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75228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55DF0C" w14:textId="77777777" w:rsidR="001F5E54" w:rsidRPr="00FD127C" w:rsidRDefault="001F5E54" w:rsidP="00A84EEF">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AD960" w14:textId="77777777" w:rsidR="00E77D14" w:rsidRDefault="00E77D14"/>
        </w:tc>
      </w:tr>
      <w:tr w:rsidR="001F5E54" w:rsidRPr="00FD127C" w14:paraId="7929C7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DCC45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65A7E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E748B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DE9C94" w14:textId="77777777" w:rsidR="00E77D14" w:rsidRDefault="00E77D14"/>
        </w:tc>
      </w:tr>
      <w:tr w:rsidR="001F5E54" w:rsidRPr="00FD127C" w14:paraId="2DF7AD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E1503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CE453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71423EA" wp14:editId="0AB2A55F">
                  <wp:extent cx="152400" cy="152400"/>
                  <wp:effectExtent l="0" t="0" r="0" b="0"/>
                  <wp:docPr id="464" name="Picture 313863185.jpg" descr="313863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313863185.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R_F_Sentinel_00011 Record Video</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42FC0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CC0565" w14:textId="77777777" w:rsidR="00E77D14" w:rsidRDefault="00E77D14"/>
        </w:tc>
      </w:tr>
      <w:tr w:rsidR="001F5E54" w:rsidRPr="00FD127C" w14:paraId="1ECF29D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C9434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27C0D7"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1DF4D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46168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D9E9C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EADA8C" w14:textId="77777777" w:rsidR="00E77D14" w:rsidRDefault="00E77D14"/>
        </w:tc>
      </w:tr>
      <w:tr w:rsidR="001F5E54" w:rsidRPr="00FD127C" w14:paraId="2F955BE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84F60C" w14:textId="77777777" w:rsidR="001F5E54" w:rsidRPr="00FD127C" w:rsidRDefault="0052661D" w:rsidP="00A84EEF">
            <w:pPr>
              <w:rPr>
                <w:rFonts w:cs="Arial"/>
                <w:bCs/>
                <w:color w:val="808080" w:themeColor="background1" w:themeShade="80"/>
                <w:sz w:val="16"/>
                <w:szCs w:val="14"/>
              </w:rPr>
            </w:pPr>
            <w:hyperlink r:id="rId8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DFF52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CC243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FF32FD8" w14:textId="77777777" w:rsidR="000D7866" w:rsidRPr="00E47D48" w:rsidRDefault="000D7866" w:rsidP="00E47D48">
      <w:pPr>
        <w:rPr>
          <w:color w:val="FF0000"/>
        </w:rPr>
      </w:pPr>
    </w:p>
    <w:p w14:paraId="7F7F282A" w14:textId="77777777" w:rsidR="009C1EEC" w:rsidRDefault="000D732E" w:rsidP="0061324D">
      <w:pPr>
        <w:pStyle w:val="Heading2"/>
        <w:numPr>
          <w:ilvl w:val="1"/>
          <w:numId w:val="4"/>
        </w:numPr>
      </w:pPr>
      <w:r>
        <w:t xml:space="preserve">Logical Function </w:t>
      </w:r>
      <w:r>
        <w:rPr>
          <w:noProof/>
        </w:rPr>
        <w:drawing>
          <wp:inline distT="0" distB="0" distL="0" distR="0" wp14:anchorId="027EED6E" wp14:editId="5A67461D">
            <wp:extent cx="152400" cy="152400"/>
            <wp:effectExtent l="0" t="0" r="0" b="0"/>
            <wp:docPr id="46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33" w:name="_8e6d56531f749871c0b1a307f54b9977"/>
      <w:r w:rsidR="008E73AE">
        <w:t>Forward selected camera video stream terminated</w:t>
      </w:r>
      <w:bookmarkEnd w:id="133"/>
    </w:p>
    <w:p w14:paraId="4C34C406" w14:textId="77777777" w:rsidR="0061785D" w:rsidRDefault="0061785D" w:rsidP="00783BCF">
      <w:pPr>
        <w:pStyle w:val="Heading3"/>
      </w:pPr>
      <w:r>
        <w:t xml:space="preserve">Function </w:t>
      </w:r>
      <w:r w:rsidR="00283752">
        <w:t>Overview</w:t>
      </w:r>
    </w:p>
    <w:p w14:paraId="1F510242" w14:textId="77777777" w:rsidR="00427220" w:rsidRDefault="000D732E" w:rsidP="00427220">
      <w:pPr>
        <w:pStyle w:val="Heading4"/>
      </w:pPr>
      <w:r>
        <w:t xml:space="preserve">Function </w:t>
      </w:r>
      <w:r w:rsidR="00283752">
        <w:t>Description</w:t>
      </w:r>
    </w:p>
    <w:p w14:paraId="01D05CEC" w14:textId="77777777" w:rsidR="00794B45" w:rsidRDefault="00794B45" w:rsidP="009C1EEC">
      <w:pPr>
        <w:contextualSpacing/>
      </w:pPr>
    </w:p>
    <w:p w14:paraId="31896D07" w14:textId="77777777" w:rsidR="00AC0C92" w:rsidRDefault="00AC0C92" w:rsidP="009C1EEC">
      <w:pPr>
        <w:contextualSpacing/>
      </w:pPr>
      <w:r>
        <w:t>Function is allocated to:</w:t>
      </w:r>
    </w:p>
    <w:p w14:paraId="00286E3B" w14:textId="77777777" w:rsidR="00AC0C92" w:rsidRDefault="00604AF5" w:rsidP="0061324D">
      <w:pPr>
        <w:pStyle w:val="ListParagraph"/>
        <w:numPr>
          <w:ilvl w:val="0"/>
          <w:numId w:val="13"/>
        </w:numPr>
        <w:contextualSpacing/>
      </w:pPr>
      <w:r>
        <w:rPr>
          <w:noProof/>
        </w:rPr>
        <w:drawing>
          <wp:inline distT="0" distB="0" distL="0" distR="0" wp14:anchorId="46F9A65F" wp14:editId="72706133">
            <wp:extent cx="152400" cy="152400"/>
            <wp:effectExtent l="0" t="0" r="0" b="0"/>
            <wp:docPr id="468"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stopping of live video streaming on FordPass App</w:t>
      </w:r>
      <w:r>
        <w:t xml:space="preserve"> &lt;&lt;Feature&gt;&gt;</w:t>
      </w:r>
    </w:p>
    <w:p w14:paraId="2A1978E5" w14:textId="77777777" w:rsidR="00AC0C92" w:rsidRDefault="00604AF5" w:rsidP="0061324D">
      <w:pPr>
        <w:pStyle w:val="ListParagraph"/>
        <w:numPr>
          <w:ilvl w:val="0"/>
          <w:numId w:val="13"/>
        </w:numPr>
        <w:contextualSpacing/>
      </w:pPr>
      <w:r>
        <w:rPr>
          <w:noProof/>
        </w:rPr>
        <w:drawing>
          <wp:inline distT="0" distB="0" distL="0" distR="0" wp14:anchorId="5C4DE7CC" wp14:editId="33C26A22">
            <wp:extent cx="152400" cy="152400"/>
            <wp:effectExtent l="0" t="0" r="0" b="0"/>
            <wp:docPr id="470" name="Picture -131844027.jpg" descr="-131844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131844027.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Feature Sentinel Logical</w:t>
      </w:r>
      <w:r>
        <w:t xml:space="preserve"> &lt;&lt;Logical&gt;&gt;</w:t>
      </w:r>
    </w:p>
    <w:p w14:paraId="2E3FAA28" w14:textId="77777777" w:rsidR="00AC0C92" w:rsidRDefault="00604AF5" w:rsidP="0061324D">
      <w:pPr>
        <w:pStyle w:val="ListParagraph"/>
        <w:numPr>
          <w:ilvl w:val="0"/>
          <w:numId w:val="13"/>
        </w:numPr>
        <w:contextualSpacing/>
      </w:pPr>
      <w:r>
        <w:rPr>
          <w:noProof/>
        </w:rPr>
        <w:drawing>
          <wp:inline distT="0" distB="0" distL="0" distR="0" wp14:anchorId="446E58D8" wp14:editId="58531CAD">
            <wp:extent cx="152400" cy="152400"/>
            <wp:effectExtent l="0" t="0" r="0" b="0"/>
            <wp:docPr id="472" name="Picture 769738726.jpg" descr="769738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769738726.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w:t>
      </w:r>
      <w:r w:rsidR="00AC0C92">
        <w:t>Sentinel</w:t>
      </w:r>
      <w:r>
        <w:t xml:space="preserve"> &lt;&lt;Feature&gt;&gt;</w:t>
      </w:r>
    </w:p>
    <w:p w14:paraId="5B6F94E6" w14:textId="77777777" w:rsidR="00794B45" w:rsidRDefault="00794B45" w:rsidP="009C1EEC">
      <w:pPr>
        <w:contextualSpacing/>
      </w:pPr>
    </w:p>
    <w:p w14:paraId="62B0299F" w14:textId="77777777" w:rsidR="009C1EEC" w:rsidRDefault="009C1EEC" w:rsidP="009C1EEC">
      <w:pPr>
        <w:contextualSpacing/>
      </w:pPr>
      <w:r w:rsidRPr="00A554C4">
        <w:t>Forward selecetd camera video stream terminated</w:t>
      </w:r>
    </w:p>
    <w:p w14:paraId="1B39B273" w14:textId="77777777" w:rsidR="00282E2C" w:rsidRDefault="000D732E" w:rsidP="00FD32A2">
      <w:pPr>
        <w:pStyle w:val="Heading4"/>
      </w:pPr>
      <w:r>
        <w:t xml:space="preserve">Function </w:t>
      </w:r>
      <w:r w:rsidR="00282E2C">
        <w:t>Variants</w:t>
      </w:r>
    </w:p>
    <w:p w14:paraId="0F7F98A8" w14:textId="77777777" w:rsidR="00282E2C" w:rsidRDefault="00282E2C" w:rsidP="00282E2C"/>
    <w:p w14:paraId="2D102552"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53047AEE" w14:textId="77777777" w:rsidTr="00EB7D77">
        <w:trPr>
          <w:trHeight w:val="314"/>
        </w:trPr>
        <w:tc>
          <w:tcPr>
            <w:tcW w:w="2523" w:type="dxa"/>
            <w:shd w:val="clear" w:color="auto" w:fill="D9D9D9" w:themeFill="background1" w:themeFillShade="D9"/>
          </w:tcPr>
          <w:p w14:paraId="5F748EC8"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15968040"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9C2D8D0"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9FD3235" w14:textId="77777777" w:rsidTr="00EB7D77">
        <w:trPr>
          <w:trHeight w:val="198"/>
        </w:trPr>
        <w:tc>
          <w:tcPr>
            <w:tcW w:w="2523" w:type="dxa"/>
          </w:tcPr>
          <w:p w14:paraId="6DECCE5B" w14:textId="13A22834" w:rsidR="000D732E" w:rsidRPr="00C45D3C" w:rsidRDefault="000D732E" w:rsidP="00EB7D77">
            <w:pPr>
              <w:rPr>
                <w:rFonts w:cs="Arial"/>
              </w:rPr>
            </w:pPr>
          </w:p>
        </w:tc>
        <w:tc>
          <w:tcPr>
            <w:tcW w:w="5132" w:type="dxa"/>
          </w:tcPr>
          <w:p w14:paraId="30B5675B" w14:textId="77777777" w:rsidR="000D732E" w:rsidRPr="009E3B7C" w:rsidRDefault="000D732E" w:rsidP="00EB7D77">
            <w:pPr>
              <w:overflowPunct/>
              <w:autoSpaceDE/>
              <w:autoSpaceDN/>
              <w:adjustRightInd/>
              <w:textAlignment w:val="center"/>
              <w:rPr>
                <w:rFonts w:cs="Arial"/>
              </w:rPr>
            </w:pPr>
          </w:p>
        </w:tc>
        <w:tc>
          <w:tcPr>
            <w:tcW w:w="2551" w:type="dxa"/>
          </w:tcPr>
          <w:p w14:paraId="126F1173" w14:textId="038B5756" w:rsidR="000D732E" w:rsidRPr="005A344A" w:rsidRDefault="000D732E" w:rsidP="00EB7D77">
            <w:pPr>
              <w:rPr>
                <w:rFonts w:cs="Arial"/>
                <w:lang w:val="en-GB"/>
              </w:rPr>
            </w:pPr>
          </w:p>
        </w:tc>
      </w:tr>
    </w:tbl>
    <w:p w14:paraId="117BF565" w14:textId="77777777" w:rsidR="000D732E" w:rsidRPr="005067FC" w:rsidRDefault="000D732E" w:rsidP="00282E2C">
      <w:pPr>
        <w:rPr>
          <w:i/>
          <w:color w:val="A6A6A6" w:themeColor="background1" w:themeShade="A6"/>
        </w:rPr>
      </w:pPr>
    </w:p>
    <w:p w14:paraId="5B81EADF" w14:textId="77777777" w:rsidR="00427220" w:rsidRDefault="00427220" w:rsidP="00FD32A2">
      <w:pPr>
        <w:pStyle w:val="Heading4"/>
      </w:pPr>
      <w:r>
        <w:t>Input Requirements</w:t>
      </w:r>
      <w:r w:rsidR="000D732E">
        <w:t>/Documents</w:t>
      </w:r>
    </w:p>
    <w:p w14:paraId="221C5C48"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686AE417" w14:textId="77777777" w:rsidTr="00656A21">
        <w:trPr>
          <w:trHeight w:val="20"/>
        </w:trPr>
        <w:tc>
          <w:tcPr>
            <w:tcW w:w="1561" w:type="dxa"/>
            <w:shd w:val="clear" w:color="auto" w:fill="D9D9D9" w:themeFill="background1" w:themeFillShade="D9"/>
          </w:tcPr>
          <w:p w14:paraId="350D05E2"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FA76CC4" w14:textId="77777777" w:rsidR="000D732E" w:rsidRDefault="000D732E" w:rsidP="00EB7D77">
            <w:pPr>
              <w:rPr>
                <w:rFonts w:ascii="Helvetica" w:hAnsi="Helvetica" w:cs="Helvetica"/>
                <w:sz w:val="16"/>
              </w:rPr>
            </w:pPr>
          </w:p>
          <w:p w14:paraId="650487D9"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9DC7834"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19FC6412"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0297BFB7" w14:textId="77777777" w:rsidR="000D732E" w:rsidRDefault="000D732E" w:rsidP="00EB7D77">
            <w:pPr>
              <w:rPr>
                <w:rFonts w:ascii="Helvetica" w:hAnsi="Helvetica" w:cs="Helvetica"/>
                <w:b/>
              </w:rPr>
            </w:pPr>
            <w:r>
              <w:rPr>
                <w:rFonts w:ascii="Helvetica" w:hAnsi="Helvetica" w:cs="Helvetica"/>
                <w:b/>
              </w:rPr>
              <w:t>Derived Requirement</w:t>
            </w:r>
          </w:p>
          <w:p w14:paraId="12A2734D" w14:textId="77777777" w:rsidR="000D732E" w:rsidRDefault="000D732E" w:rsidP="00EB7D77">
            <w:pPr>
              <w:rPr>
                <w:rFonts w:ascii="Helvetica" w:hAnsi="Helvetica" w:cs="Helvetica"/>
                <w:sz w:val="16"/>
              </w:rPr>
            </w:pPr>
          </w:p>
          <w:p w14:paraId="7D2DFDB4"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5FF5D3E6" w14:textId="77777777" w:rsidTr="00656A21">
        <w:trPr>
          <w:trHeight w:val="20"/>
        </w:trPr>
        <w:tc>
          <w:tcPr>
            <w:tcW w:w="10211" w:type="dxa"/>
            <w:gridSpan w:val="4"/>
            <w:shd w:val="clear" w:color="auto" w:fill="F2F2F2" w:themeFill="background1" w:themeFillShade="F2"/>
          </w:tcPr>
          <w:p w14:paraId="67BD3060"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299D26F9" w14:textId="77777777" w:rsidTr="00656A21">
        <w:trPr>
          <w:trHeight w:val="20"/>
        </w:trPr>
        <w:tc>
          <w:tcPr>
            <w:tcW w:w="1561" w:type="dxa"/>
          </w:tcPr>
          <w:p w14:paraId="74CF1683" w14:textId="77777777" w:rsidR="000D732E" w:rsidRPr="00D410AE" w:rsidRDefault="000D732E" w:rsidP="00EB7D77">
            <w:pPr>
              <w:rPr>
                <w:rFonts w:cs="Arial"/>
              </w:rPr>
            </w:pPr>
          </w:p>
        </w:tc>
        <w:tc>
          <w:tcPr>
            <w:tcW w:w="2694" w:type="dxa"/>
          </w:tcPr>
          <w:p w14:paraId="50A56D38" w14:textId="66FC2A71" w:rsidR="000D732E" w:rsidRPr="00D410AE" w:rsidRDefault="000D732E" w:rsidP="00EB7D77">
            <w:pPr>
              <w:rPr>
                <w:rFonts w:cs="Arial"/>
              </w:rPr>
            </w:pPr>
          </w:p>
        </w:tc>
        <w:tc>
          <w:tcPr>
            <w:tcW w:w="2694" w:type="dxa"/>
          </w:tcPr>
          <w:p w14:paraId="755BEF15" w14:textId="7A3BE63A" w:rsidR="000D732E" w:rsidRPr="00D410AE" w:rsidRDefault="000D732E" w:rsidP="00EB7D77">
            <w:pPr>
              <w:rPr>
                <w:rFonts w:cs="Arial"/>
              </w:rPr>
            </w:pPr>
          </w:p>
        </w:tc>
        <w:tc>
          <w:tcPr>
            <w:tcW w:w="3262" w:type="dxa"/>
          </w:tcPr>
          <w:p w14:paraId="62EFEE7D" w14:textId="4EED21F0" w:rsidR="000D732E" w:rsidRDefault="000D732E" w:rsidP="00EB7D77">
            <w:pPr>
              <w:rPr>
                <w:rFonts w:cs="Arial"/>
              </w:rPr>
            </w:pPr>
          </w:p>
        </w:tc>
      </w:tr>
      <w:tr w:rsidR="000D732E" w:rsidRPr="007C20FA" w14:paraId="4154D261" w14:textId="77777777" w:rsidTr="00656A21">
        <w:trPr>
          <w:trHeight w:val="20"/>
        </w:trPr>
        <w:tc>
          <w:tcPr>
            <w:tcW w:w="1561" w:type="dxa"/>
          </w:tcPr>
          <w:p w14:paraId="0CECF813" w14:textId="77777777" w:rsidR="000D732E" w:rsidRPr="00D410AE" w:rsidRDefault="000D732E" w:rsidP="00EB7D77">
            <w:pPr>
              <w:rPr>
                <w:rFonts w:cs="Arial"/>
              </w:rPr>
            </w:pPr>
          </w:p>
        </w:tc>
        <w:tc>
          <w:tcPr>
            <w:tcW w:w="2694" w:type="dxa"/>
          </w:tcPr>
          <w:p w14:paraId="79F5ADAA" w14:textId="77777777" w:rsidR="000D732E" w:rsidRDefault="000D732E" w:rsidP="00EB7D77">
            <w:pPr>
              <w:rPr>
                <w:rFonts w:cs="Arial"/>
              </w:rPr>
            </w:pPr>
          </w:p>
        </w:tc>
        <w:tc>
          <w:tcPr>
            <w:tcW w:w="2694" w:type="dxa"/>
          </w:tcPr>
          <w:p w14:paraId="61145EDF" w14:textId="77777777" w:rsidR="000D732E" w:rsidRDefault="000D732E" w:rsidP="00EB7D77">
            <w:pPr>
              <w:rPr>
                <w:rFonts w:cs="Arial"/>
              </w:rPr>
            </w:pPr>
          </w:p>
        </w:tc>
        <w:tc>
          <w:tcPr>
            <w:tcW w:w="3262" w:type="dxa"/>
          </w:tcPr>
          <w:p w14:paraId="658884A0" w14:textId="77777777" w:rsidR="000D732E" w:rsidRDefault="000D732E" w:rsidP="00EB7D77">
            <w:pPr>
              <w:rPr>
                <w:rFonts w:cs="Arial"/>
              </w:rPr>
            </w:pPr>
          </w:p>
        </w:tc>
      </w:tr>
      <w:tr w:rsidR="000D732E" w:rsidRPr="007C20FA" w14:paraId="1D8B679D" w14:textId="77777777" w:rsidTr="00656A21">
        <w:trPr>
          <w:trHeight w:val="20"/>
        </w:trPr>
        <w:tc>
          <w:tcPr>
            <w:tcW w:w="10211" w:type="dxa"/>
            <w:gridSpan w:val="4"/>
            <w:shd w:val="clear" w:color="auto" w:fill="F2F2F2" w:themeFill="background1" w:themeFillShade="F2"/>
          </w:tcPr>
          <w:p w14:paraId="6E17AE6C"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2B9CB1FB" w14:textId="77777777" w:rsidTr="00656A21">
        <w:trPr>
          <w:trHeight w:val="20"/>
        </w:trPr>
        <w:tc>
          <w:tcPr>
            <w:tcW w:w="1561" w:type="dxa"/>
          </w:tcPr>
          <w:p w14:paraId="0812A79D" w14:textId="77777777" w:rsidR="000D732E" w:rsidRPr="00D410AE" w:rsidRDefault="000D732E" w:rsidP="00EB7D77">
            <w:pPr>
              <w:rPr>
                <w:rFonts w:cs="Arial"/>
              </w:rPr>
            </w:pPr>
          </w:p>
        </w:tc>
        <w:tc>
          <w:tcPr>
            <w:tcW w:w="2694" w:type="dxa"/>
          </w:tcPr>
          <w:p w14:paraId="4EB4E0A4" w14:textId="72F51620" w:rsidR="000D732E" w:rsidRPr="00D410AE" w:rsidRDefault="000D732E" w:rsidP="00EB7D77">
            <w:pPr>
              <w:rPr>
                <w:rFonts w:cs="Arial"/>
              </w:rPr>
            </w:pPr>
          </w:p>
        </w:tc>
        <w:tc>
          <w:tcPr>
            <w:tcW w:w="2694" w:type="dxa"/>
          </w:tcPr>
          <w:p w14:paraId="0C1ACCAC" w14:textId="77777777" w:rsidR="000D732E" w:rsidRPr="00D410AE" w:rsidRDefault="000D732E" w:rsidP="00EB7D77">
            <w:pPr>
              <w:rPr>
                <w:rFonts w:cs="Arial"/>
              </w:rPr>
            </w:pPr>
          </w:p>
        </w:tc>
        <w:tc>
          <w:tcPr>
            <w:tcW w:w="3262" w:type="dxa"/>
          </w:tcPr>
          <w:p w14:paraId="7B2A94D5" w14:textId="77777777" w:rsidR="000D732E" w:rsidRDefault="000D732E" w:rsidP="00EB7D77">
            <w:pPr>
              <w:rPr>
                <w:rFonts w:cs="Arial"/>
              </w:rPr>
            </w:pPr>
          </w:p>
        </w:tc>
      </w:tr>
      <w:tr w:rsidR="000D732E" w:rsidRPr="007C20FA" w14:paraId="0E0E0232" w14:textId="77777777" w:rsidTr="00656A21">
        <w:trPr>
          <w:trHeight w:val="20"/>
        </w:trPr>
        <w:tc>
          <w:tcPr>
            <w:tcW w:w="1561" w:type="dxa"/>
          </w:tcPr>
          <w:p w14:paraId="3564B4BD" w14:textId="77777777" w:rsidR="000D732E" w:rsidRDefault="000D732E" w:rsidP="00EB7D77">
            <w:pPr>
              <w:rPr>
                <w:rFonts w:cs="Arial"/>
              </w:rPr>
            </w:pPr>
          </w:p>
        </w:tc>
        <w:tc>
          <w:tcPr>
            <w:tcW w:w="2694" w:type="dxa"/>
          </w:tcPr>
          <w:p w14:paraId="7376863B" w14:textId="77777777" w:rsidR="000D732E" w:rsidRDefault="000D732E" w:rsidP="00EB7D77">
            <w:pPr>
              <w:rPr>
                <w:rFonts w:cs="Arial"/>
              </w:rPr>
            </w:pPr>
          </w:p>
        </w:tc>
        <w:tc>
          <w:tcPr>
            <w:tcW w:w="2694" w:type="dxa"/>
          </w:tcPr>
          <w:p w14:paraId="250881E4" w14:textId="77777777" w:rsidR="000D732E" w:rsidRDefault="000D732E" w:rsidP="00EB7D77">
            <w:pPr>
              <w:rPr>
                <w:rFonts w:cs="Arial"/>
              </w:rPr>
            </w:pPr>
          </w:p>
        </w:tc>
        <w:tc>
          <w:tcPr>
            <w:tcW w:w="3262" w:type="dxa"/>
          </w:tcPr>
          <w:p w14:paraId="526BD66D" w14:textId="77777777" w:rsidR="000D732E" w:rsidRDefault="000D732E" w:rsidP="00EB7D77">
            <w:pPr>
              <w:rPr>
                <w:rFonts w:cs="Arial"/>
              </w:rPr>
            </w:pPr>
          </w:p>
        </w:tc>
      </w:tr>
      <w:tr w:rsidR="000D732E" w:rsidRPr="007C20FA" w14:paraId="4FD03D86" w14:textId="77777777" w:rsidTr="00656A21">
        <w:trPr>
          <w:trHeight w:val="20"/>
        </w:trPr>
        <w:tc>
          <w:tcPr>
            <w:tcW w:w="10211" w:type="dxa"/>
            <w:gridSpan w:val="4"/>
            <w:shd w:val="clear" w:color="auto" w:fill="F2F2F2" w:themeFill="background1" w:themeFillShade="F2"/>
          </w:tcPr>
          <w:p w14:paraId="4A76EF89"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30C2CB97" w14:textId="77777777" w:rsidTr="00656A21">
        <w:trPr>
          <w:trHeight w:val="20"/>
        </w:trPr>
        <w:tc>
          <w:tcPr>
            <w:tcW w:w="1561" w:type="dxa"/>
          </w:tcPr>
          <w:p w14:paraId="02D526F5" w14:textId="77777777" w:rsidR="000D732E" w:rsidRPr="00D410AE" w:rsidRDefault="000D732E" w:rsidP="00EB7D77">
            <w:pPr>
              <w:rPr>
                <w:rFonts w:cs="Arial"/>
              </w:rPr>
            </w:pPr>
          </w:p>
        </w:tc>
        <w:tc>
          <w:tcPr>
            <w:tcW w:w="2694" w:type="dxa"/>
          </w:tcPr>
          <w:p w14:paraId="46444059" w14:textId="77777777" w:rsidR="000D732E" w:rsidRPr="00D410AE" w:rsidRDefault="000D732E" w:rsidP="00EB7D77">
            <w:pPr>
              <w:rPr>
                <w:rFonts w:cs="Arial"/>
              </w:rPr>
            </w:pPr>
          </w:p>
        </w:tc>
        <w:tc>
          <w:tcPr>
            <w:tcW w:w="2694" w:type="dxa"/>
          </w:tcPr>
          <w:p w14:paraId="43656AC7" w14:textId="77777777" w:rsidR="000D732E" w:rsidRPr="00D410AE" w:rsidRDefault="000D732E" w:rsidP="00EB7D77">
            <w:pPr>
              <w:rPr>
                <w:rFonts w:cs="Arial"/>
              </w:rPr>
            </w:pPr>
          </w:p>
        </w:tc>
        <w:tc>
          <w:tcPr>
            <w:tcW w:w="3262" w:type="dxa"/>
          </w:tcPr>
          <w:p w14:paraId="24BE39F9" w14:textId="77777777" w:rsidR="000D732E" w:rsidRPr="00D410AE" w:rsidRDefault="000D732E" w:rsidP="00EB7D77">
            <w:pPr>
              <w:rPr>
                <w:rFonts w:cs="Arial"/>
              </w:rPr>
            </w:pPr>
          </w:p>
        </w:tc>
      </w:tr>
      <w:tr w:rsidR="000D732E" w:rsidRPr="007C20FA" w14:paraId="490E324D" w14:textId="77777777" w:rsidTr="00656A21">
        <w:trPr>
          <w:trHeight w:val="20"/>
        </w:trPr>
        <w:tc>
          <w:tcPr>
            <w:tcW w:w="10211" w:type="dxa"/>
            <w:gridSpan w:val="4"/>
            <w:shd w:val="clear" w:color="auto" w:fill="F2F2F2" w:themeFill="background1" w:themeFillShade="F2"/>
          </w:tcPr>
          <w:p w14:paraId="3C093A4B"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31BA4BDD" w14:textId="77777777" w:rsidTr="00656A21">
        <w:trPr>
          <w:trHeight w:val="20"/>
        </w:trPr>
        <w:tc>
          <w:tcPr>
            <w:tcW w:w="1561" w:type="dxa"/>
          </w:tcPr>
          <w:p w14:paraId="40AC92C2" w14:textId="77777777" w:rsidR="000D732E" w:rsidRPr="00D410AE" w:rsidRDefault="000D732E" w:rsidP="00EB7D77">
            <w:pPr>
              <w:rPr>
                <w:rFonts w:cs="Arial"/>
              </w:rPr>
            </w:pPr>
          </w:p>
        </w:tc>
        <w:tc>
          <w:tcPr>
            <w:tcW w:w="2694" w:type="dxa"/>
          </w:tcPr>
          <w:p w14:paraId="3786EDB3" w14:textId="77777777" w:rsidR="000D732E" w:rsidRPr="00D410AE" w:rsidRDefault="000D732E" w:rsidP="00EB7D77">
            <w:pPr>
              <w:rPr>
                <w:rFonts w:cs="Arial"/>
              </w:rPr>
            </w:pPr>
          </w:p>
        </w:tc>
        <w:tc>
          <w:tcPr>
            <w:tcW w:w="2694" w:type="dxa"/>
          </w:tcPr>
          <w:p w14:paraId="4E59C1F8" w14:textId="77777777" w:rsidR="000D732E" w:rsidRPr="00D410AE" w:rsidRDefault="000D732E" w:rsidP="00EB7D77">
            <w:pPr>
              <w:rPr>
                <w:rFonts w:cs="Arial"/>
              </w:rPr>
            </w:pPr>
          </w:p>
        </w:tc>
        <w:tc>
          <w:tcPr>
            <w:tcW w:w="3262" w:type="dxa"/>
          </w:tcPr>
          <w:p w14:paraId="64732E0B" w14:textId="77777777" w:rsidR="000D732E" w:rsidRPr="00D410AE" w:rsidRDefault="000D732E" w:rsidP="00EB7D77">
            <w:pPr>
              <w:rPr>
                <w:rFonts w:cs="Arial"/>
              </w:rPr>
            </w:pPr>
          </w:p>
        </w:tc>
      </w:tr>
      <w:tr w:rsidR="000D732E" w:rsidRPr="007C20FA" w14:paraId="584F6BC0" w14:textId="77777777" w:rsidTr="00656A21">
        <w:trPr>
          <w:trHeight w:val="20"/>
        </w:trPr>
        <w:tc>
          <w:tcPr>
            <w:tcW w:w="10211" w:type="dxa"/>
            <w:gridSpan w:val="4"/>
            <w:shd w:val="clear" w:color="auto" w:fill="F2F2F2" w:themeFill="background1" w:themeFillShade="F2"/>
          </w:tcPr>
          <w:p w14:paraId="52FD3E64"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381D831D" w14:textId="77777777" w:rsidTr="00656A21">
        <w:trPr>
          <w:trHeight w:val="20"/>
        </w:trPr>
        <w:tc>
          <w:tcPr>
            <w:tcW w:w="1561" w:type="dxa"/>
          </w:tcPr>
          <w:p w14:paraId="79E59464" w14:textId="77777777" w:rsidR="000D732E" w:rsidRPr="00D410AE" w:rsidRDefault="000D732E" w:rsidP="00EB7D77">
            <w:pPr>
              <w:rPr>
                <w:rFonts w:cs="Arial"/>
              </w:rPr>
            </w:pPr>
          </w:p>
        </w:tc>
        <w:tc>
          <w:tcPr>
            <w:tcW w:w="2694" w:type="dxa"/>
          </w:tcPr>
          <w:p w14:paraId="777AB2E4" w14:textId="77777777" w:rsidR="000D732E" w:rsidRDefault="000D732E" w:rsidP="00EB7D77">
            <w:pPr>
              <w:rPr>
                <w:rFonts w:cs="Arial"/>
              </w:rPr>
            </w:pPr>
          </w:p>
        </w:tc>
        <w:tc>
          <w:tcPr>
            <w:tcW w:w="2694" w:type="dxa"/>
          </w:tcPr>
          <w:p w14:paraId="392DCAB1" w14:textId="77777777" w:rsidR="000D732E" w:rsidRPr="00D410AE" w:rsidRDefault="000D732E" w:rsidP="00EB7D77">
            <w:pPr>
              <w:rPr>
                <w:rFonts w:cs="Arial"/>
              </w:rPr>
            </w:pPr>
          </w:p>
        </w:tc>
        <w:tc>
          <w:tcPr>
            <w:tcW w:w="3262" w:type="dxa"/>
          </w:tcPr>
          <w:p w14:paraId="2CC5B780" w14:textId="77777777" w:rsidR="000D732E" w:rsidRPr="00D410AE" w:rsidRDefault="000D732E" w:rsidP="00EB7D77">
            <w:pPr>
              <w:rPr>
                <w:rFonts w:cs="Arial"/>
              </w:rPr>
            </w:pPr>
          </w:p>
        </w:tc>
      </w:tr>
      <w:tr w:rsidR="00656A21" w:rsidRPr="007C20FA" w14:paraId="0011A7D5" w14:textId="77777777" w:rsidTr="00656A21">
        <w:trPr>
          <w:trHeight w:val="20"/>
        </w:trPr>
        <w:tc>
          <w:tcPr>
            <w:tcW w:w="1561" w:type="dxa"/>
          </w:tcPr>
          <w:p w14:paraId="5F3BD2AA" w14:textId="77777777" w:rsidR="00656A21" w:rsidRPr="00D410AE" w:rsidRDefault="00656A21" w:rsidP="00EB7D77">
            <w:pPr>
              <w:rPr>
                <w:rFonts w:cs="Arial"/>
              </w:rPr>
            </w:pPr>
          </w:p>
        </w:tc>
        <w:tc>
          <w:tcPr>
            <w:tcW w:w="2694" w:type="dxa"/>
          </w:tcPr>
          <w:p w14:paraId="150DA983" w14:textId="77777777" w:rsidR="00656A21" w:rsidRDefault="00656A21" w:rsidP="00EB7D77">
            <w:pPr>
              <w:rPr>
                <w:rFonts w:cs="Arial"/>
              </w:rPr>
            </w:pPr>
          </w:p>
        </w:tc>
        <w:tc>
          <w:tcPr>
            <w:tcW w:w="2694" w:type="dxa"/>
          </w:tcPr>
          <w:p w14:paraId="482CD3B1" w14:textId="77777777" w:rsidR="00656A21" w:rsidRPr="00D410AE" w:rsidRDefault="00656A21" w:rsidP="00EB7D77">
            <w:pPr>
              <w:rPr>
                <w:rFonts w:cs="Arial"/>
              </w:rPr>
            </w:pPr>
          </w:p>
        </w:tc>
        <w:tc>
          <w:tcPr>
            <w:tcW w:w="3262" w:type="dxa"/>
          </w:tcPr>
          <w:p w14:paraId="7AC2039D" w14:textId="77777777" w:rsidR="00656A21" w:rsidRPr="00D410AE" w:rsidRDefault="00656A21" w:rsidP="00EB7D77">
            <w:pPr>
              <w:rPr>
                <w:rFonts w:cs="Arial"/>
              </w:rPr>
            </w:pPr>
          </w:p>
        </w:tc>
      </w:tr>
    </w:tbl>
    <w:p w14:paraId="40604B5B"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4937A5A5" w14:textId="77777777" w:rsidR="000D732E" w:rsidRPr="005067FC" w:rsidRDefault="000D732E" w:rsidP="00427220">
      <w:pPr>
        <w:rPr>
          <w:i/>
          <w:color w:val="A6A6A6" w:themeColor="background1" w:themeShade="A6"/>
        </w:rPr>
      </w:pPr>
    </w:p>
    <w:p w14:paraId="76DA8C45" w14:textId="77777777" w:rsidR="00427220" w:rsidRDefault="00427220" w:rsidP="00427220">
      <w:pPr>
        <w:pStyle w:val="Heading4"/>
      </w:pPr>
      <w:r>
        <w:t>Assumptions</w:t>
      </w:r>
    </w:p>
    <w:p w14:paraId="39443165" w14:textId="77777777" w:rsidR="00A92B2F" w:rsidRDefault="00A92B2F" w:rsidP="00A92B2F"/>
    <w:p w14:paraId="0827D320"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ADB2785" w14:textId="77777777" w:rsidR="00C0442C" w:rsidRDefault="00C0442C" w:rsidP="00A92B2F"/>
    <w:p w14:paraId="448822A9" w14:textId="77777777" w:rsidR="00F15706" w:rsidRDefault="00E60B64" w:rsidP="00783BCF">
      <w:pPr>
        <w:pStyle w:val="Heading3"/>
      </w:pPr>
      <w:r>
        <w:lastRenderedPageBreak/>
        <w:t>Function Scope</w:t>
      </w:r>
    </w:p>
    <w:p w14:paraId="35A68549" w14:textId="77777777" w:rsidR="00055646" w:rsidRPr="00A43B48" w:rsidRDefault="00055646" w:rsidP="00306D37">
      <w:pPr>
        <w:contextualSpacing/>
      </w:pPr>
    </w:p>
    <w:p w14:paraId="50541DD5" w14:textId="77777777" w:rsidR="00306D37" w:rsidRDefault="00306D37" w:rsidP="00306D37">
      <w:pPr>
        <w:contextualSpacing/>
      </w:pPr>
      <w:r>
        <w:t xml:space="preserve">The </w:t>
      </w:r>
      <w:r>
        <w:rPr>
          <w:noProof/>
        </w:rPr>
        <w:drawing>
          <wp:inline distT="0" distB="0" distL="0" distR="0" wp14:anchorId="077FFA42" wp14:editId="53B06E8C">
            <wp:extent cx="152400" cy="152400"/>
            <wp:effectExtent l="0" t="0" r="0" b="0"/>
            <wp:docPr id="47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Forward selected camera video stream terminated</w:t>
      </w:r>
      <w:r w:rsidR="0004480F">
        <w:rPr>
          <w:b/>
        </w:rPr>
        <w:t>”</w:t>
      </w:r>
      <w:r>
        <w:t xml:space="preserve"> f</w:t>
      </w:r>
      <w:r w:rsidR="00294100">
        <w:t>unction is called by</w:t>
      </w:r>
      <w:r>
        <w:t xml:space="preserve"> the following </w:t>
      </w:r>
      <w:r w:rsidR="00294100">
        <w:t>functions</w:t>
      </w:r>
      <w:r>
        <w:t>:</w:t>
      </w:r>
    </w:p>
    <w:p w14:paraId="460945D3" w14:textId="77777777" w:rsidR="00306D37" w:rsidRPr="00953D23" w:rsidRDefault="00306D37" w:rsidP="0061324D">
      <w:pPr>
        <w:pStyle w:val="ListParagraph"/>
        <w:numPr>
          <w:ilvl w:val="0"/>
          <w:numId w:val="12"/>
        </w:numPr>
        <w:contextualSpacing/>
      </w:pPr>
      <w:r>
        <w:rPr>
          <w:noProof/>
        </w:rPr>
        <w:drawing>
          <wp:inline distT="0" distB="0" distL="0" distR="0" wp14:anchorId="328DD005" wp14:editId="05721D85">
            <wp:extent cx="152400" cy="152400"/>
            <wp:effectExtent l="0" t="0" r="0" b="0"/>
            <wp:docPr id="47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37b6f5e5bd53c5b12c9cfda2157a024" w:history="1">
        <w:r w:rsidR="00B66881">
          <w:rPr>
            <w:rStyle w:val="Hyperlink"/>
          </w:rPr>
          <w:t>Terminate camera video feed request</w:t>
        </w:r>
      </w:hyperlink>
      <w:r w:rsidR="0004480F">
        <w:t>”</w:t>
      </w:r>
    </w:p>
    <w:p w14:paraId="6CC89A7F" w14:textId="77777777" w:rsidR="00393C96" w:rsidRPr="00393C96" w:rsidRDefault="00393C96" w:rsidP="00306D37">
      <w:pPr>
        <w:contextualSpacing/>
      </w:pPr>
    </w:p>
    <w:p w14:paraId="66DBFB16" w14:textId="77777777" w:rsidR="001A755C" w:rsidRDefault="001A755C" w:rsidP="00306D37"/>
    <w:p w14:paraId="203C6C10" w14:textId="77777777" w:rsidR="00294100" w:rsidRDefault="00294100" w:rsidP="00294100">
      <w:pPr>
        <w:jc w:val="center"/>
      </w:pPr>
      <w:r>
        <w:rPr>
          <w:noProof/>
        </w:rPr>
        <w:drawing>
          <wp:inline distT="0" distB="0" distL="0" distR="0" wp14:anchorId="05E338A8" wp14:editId="7901477D">
            <wp:extent cx="6466205" cy="2610015"/>
            <wp:effectExtent l="0" t="0" r="0" b="0"/>
            <wp:docPr id="478" name="Picture 1320664962.jpg" descr="1320664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1320664962.jpg"/>
                    <pic:cNvPicPr/>
                  </pic:nvPicPr>
                  <pic:blipFill>
                    <a:blip r:embed="rId87" cstate="print"/>
                    <a:stretch>
                      <a:fillRect/>
                    </a:stretch>
                  </pic:blipFill>
                  <pic:spPr>
                    <a:xfrm>
                      <a:off x="0" y="0"/>
                      <a:ext cx="6466205" cy="2610015"/>
                    </a:xfrm>
                    <a:prstGeom prst="rect">
                      <a:avLst/>
                    </a:prstGeom>
                  </pic:spPr>
                </pic:pic>
              </a:graphicData>
            </a:graphic>
          </wp:inline>
        </w:drawing>
      </w:r>
    </w:p>
    <w:p w14:paraId="490A58F6"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1208B09" wp14:editId="18829F3B">
            <wp:extent cx="152400" cy="152400"/>
            <wp:effectExtent l="0" t="0" r="0" b="0"/>
            <wp:docPr id="48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Terminate camera video feed request</w:t>
      </w:r>
      <w:r w:rsidR="0004480F">
        <w:t>”</w:t>
      </w:r>
      <w:r w:rsidRPr="00294100">
        <w:t xml:space="preserve"> calling </w:t>
      </w:r>
      <w:r>
        <w:rPr>
          <w:noProof/>
        </w:rPr>
        <w:drawing>
          <wp:inline distT="0" distB="0" distL="0" distR="0" wp14:anchorId="66234E6F" wp14:editId="7384D469">
            <wp:extent cx="152400" cy="152400"/>
            <wp:effectExtent l="0" t="0" r="0" b="0"/>
            <wp:docPr id="48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Forward selected camera video stream terminated</w:t>
      </w:r>
      <w:r w:rsidR="0004480F">
        <w:t>”</w:t>
      </w:r>
    </w:p>
    <w:p w14:paraId="2D03A338" w14:textId="77777777" w:rsidR="00306D37" w:rsidRDefault="00306D37" w:rsidP="00306D37">
      <w:pPr>
        <w:contextualSpacing/>
      </w:pPr>
    </w:p>
    <w:p w14:paraId="7F996A9D" w14:textId="77777777" w:rsidR="00F15706" w:rsidRDefault="00E60B64" w:rsidP="00783BCF">
      <w:pPr>
        <w:pStyle w:val="Heading3"/>
      </w:pPr>
      <w:r>
        <w:t>Function Interfaces</w:t>
      </w:r>
    </w:p>
    <w:p w14:paraId="3B9C0FFB"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7D2ADEE" w14:textId="77777777" w:rsidTr="0082668D">
        <w:trPr>
          <w:trHeight w:val="260"/>
        </w:trPr>
        <w:tc>
          <w:tcPr>
            <w:tcW w:w="2547" w:type="dxa"/>
            <w:shd w:val="clear" w:color="auto" w:fill="D9D9D9" w:themeFill="background1" w:themeFillShade="D9"/>
            <w:noWrap/>
            <w:hideMark/>
          </w:tcPr>
          <w:p w14:paraId="6D1DEF4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3070F0CD"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73DDCAB5" w14:textId="77777777" w:rsidTr="0082668D">
        <w:trPr>
          <w:trHeight w:val="410"/>
        </w:trPr>
        <w:tc>
          <w:tcPr>
            <w:tcW w:w="2547" w:type="dxa"/>
            <w:noWrap/>
          </w:tcPr>
          <w:p w14:paraId="68676BE9" w14:textId="77777777" w:rsidR="0082668D" w:rsidRDefault="0082668D" w:rsidP="00BC57B1">
            <w:pPr>
              <w:contextualSpacing/>
              <w:rPr>
                <w:rFonts w:cs="Arial"/>
              </w:rPr>
            </w:pPr>
            <w:r w:rsidRPr="00275823">
              <w:rPr>
                <w:rFonts w:cs="Arial"/>
              </w:rPr>
              <w:t>terminate flag</w:t>
            </w:r>
          </w:p>
          <w:p w14:paraId="62A3AB93" w14:textId="77777777" w:rsidR="0082668D" w:rsidRDefault="0082668D" w:rsidP="00BC57B1">
            <w:pPr>
              <w:contextualSpacing/>
              <w:rPr>
                <w:rFonts w:cs="Arial"/>
              </w:rPr>
            </w:pPr>
            <w:r>
              <w:rPr>
                <w:rFonts w:cs="Arial"/>
              </w:rPr>
              <w:t>Signal:</w:t>
            </w:r>
          </w:p>
          <w:p w14:paraId="3BFA0FC1"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9D5A30D" wp14:editId="23DCFA93">
                  <wp:extent cx="152400" cy="152400"/>
                  <wp:effectExtent l="0" t="0" r="0" b="0"/>
                  <wp:docPr id="484"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cdbd2de1a6de18b6023d651ac1d453e6" w:history="1">
              <w:r>
                <w:rPr>
                  <w:rStyle w:val="Hyperlink"/>
                  <w:rFonts w:cs="Arial"/>
                </w:rPr>
                <w:t>Terminate Camera Video Stream</w:t>
              </w:r>
            </w:hyperlink>
          </w:p>
        </w:tc>
        <w:tc>
          <w:tcPr>
            <w:tcW w:w="7654" w:type="dxa"/>
          </w:tcPr>
          <w:p w14:paraId="033B216E" w14:textId="77777777" w:rsidR="0082668D" w:rsidRDefault="0082668D" w:rsidP="00BC57B1">
            <w:pPr>
              <w:rPr>
                <w:rFonts w:cs="Arial"/>
              </w:rPr>
            </w:pPr>
            <w:r>
              <w:rPr>
                <w:rFonts w:cs="Arial"/>
              </w:rPr>
              <w:t>Signal Description:</w:t>
            </w:r>
          </w:p>
          <w:p w14:paraId="0E7E22ED" w14:textId="77777777" w:rsidR="0082668D" w:rsidRDefault="0082668D" w:rsidP="00BC57B1">
            <w:pPr>
              <w:rPr>
                <w:rFonts w:cs="Arial"/>
              </w:rPr>
            </w:pPr>
            <w:r w:rsidRPr="00275823">
              <w:rPr>
                <w:rFonts w:cs="Arial"/>
              </w:rPr>
              <w:t>Request to terminate the view of a camera</w:t>
            </w:r>
          </w:p>
          <w:p w14:paraId="180E86CA" w14:textId="77777777" w:rsidR="0082668D" w:rsidRDefault="0082668D" w:rsidP="00BC57B1">
            <w:pPr>
              <w:rPr>
                <w:rFonts w:cs="Arial"/>
              </w:rPr>
            </w:pPr>
          </w:p>
          <w:p w14:paraId="0055AFB4" w14:textId="77777777" w:rsidR="0082668D" w:rsidRPr="0046598F" w:rsidRDefault="0082668D" w:rsidP="00BC57B1">
            <w:pPr>
              <w:rPr>
                <w:rFonts w:cs="Arial"/>
                <w:color w:val="000000"/>
              </w:rPr>
            </w:pPr>
            <w:r>
              <w:rPr>
                <w:rFonts w:cs="Arial"/>
                <w:color w:val="000000"/>
              </w:rPr>
              <w:t>Received from:</w:t>
            </w:r>
          </w:p>
          <w:p w14:paraId="72424855" w14:textId="77777777" w:rsidR="0082668D" w:rsidRPr="00C8319B" w:rsidRDefault="0082668D" w:rsidP="00BC57B1">
            <w:pPr>
              <w:pStyle w:val="ListParagraph"/>
              <w:numPr>
                <w:ilvl w:val="0"/>
                <w:numId w:val="12"/>
              </w:numPr>
              <w:rPr>
                <w:rFonts w:cs="Arial"/>
              </w:rPr>
            </w:pPr>
            <w:r>
              <w:rPr>
                <w:noProof/>
              </w:rPr>
              <w:drawing>
                <wp:inline distT="0" distB="0" distL="0" distR="0" wp14:anchorId="6F858C80" wp14:editId="716C060E">
                  <wp:extent cx="152400" cy="152400"/>
                  <wp:effectExtent l="0" t="0" r="0" b="0"/>
                  <wp:docPr id="48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ca15c8ea5d970bf64a98e327d1ec320" w:history="1">
              <w:r>
                <w:rPr>
                  <w:rStyle w:val="Hyperlink"/>
                  <w:rFonts w:cs="Arial"/>
                </w:rPr>
                <w:t>Terminate selected camera availability</w:t>
              </w:r>
            </w:hyperlink>
          </w:p>
        </w:tc>
      </w:tr>
    </w:tbl>
    <w:p w14:paraId="1EB66449" w14:textId="77777777" w:rsidR="0082668D" w:rsidRDefault="0082668D" w:rsidP="00A7465B">
      <w:pPr>
        <w:contextualSpacing/>
        <w:rPr>
          <w:rFonts w:cs="Arial"/>
        </w:rPr>
      </w:pPr>
    </w:p>
    <w:p w14:paraId="563218F6"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53D24CD" w14:textId="77777777" w:rsidTr="00CD7DFE">
        <w:trPr>
          <w:trHeight w:val="260"/>
        </w:trPr>
        <w:tc>
          <w:tcPr>
            <w:tcW w:w="2689" w:type="dxa"/>
            <w:shd w:val="clear" w:color="auto" w:fill="D9D9D9" w:themeFill="background1" w:themeFillShade="D9"/>
            <w:noWrap/>
            <w:hideMark/>
          </w:tcPr>
          <w:p w14:paraId="5AF48A6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26E86FA"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0E320A22" w14:textId="77777777" w:rsidTr="00CD7DFE">
        <w:trPr>
          <w:trHeight w:val="410"/>
        </w:trPr>
        <w:tc>
          <w:tcPr>
            <w:tcW w:w="2689" w:type="dxa"/>
            <w:noWrap/>
          </w:tcPr>
          <w:p w14:paraId="65B9893D" w14:textId="77777777" w:rsidR="00CD7DFE" w:rsidRDefault="00CD7DFE" w:rsidP="00BC57B1">
            <w:pPr>
              <w:contextualSpacing/>
              <w:rPr>
                <w:rFonts w:cs="Arial"/>
              </w:rPr>
            </w:pPr>
            <w:r>
              <w:rPr>
                <w:rFonts w:cs="Arial"/>
              </w:rPr>
              <w:t>terminate flag</w:t>
            </w:r>
          </w:p>
          <w:p w14:paraId="19D2CEEA" w14:textId="77777777" w:rsidR="00CD7DFE" w:rsidRDefault="00CD7DFE" w:rsidP="00BC57B1">
            <w:pPr>
              <w:contextualSpacing/>
              <w:rPr>
                <w:rFonts w:cs="Arial"/>
              </w:rPr>
            </w:pPr>
            <w:r>
              <w:rPr>
                <w:rFonts w:cs="Arial"/>
              </w:rPr>
              <w:t>Signal:</w:t>
            </w:r>
          </w:p>
          <w:p w14:paraId="4758B41C" w14:textId="77777777" w:rsidR="00CD7DFE" w:rsidRDefault="00CD7DFE" w:rsidP="00BC57B1">
            <w:pPr>
              <w:contextualSpacing/>
              <w:rPr>
                <w:rFonts w:cs="Arial"/>
              </w:rPr>
            </w:pPr>
            <w:r>
              <w:rPr>
                <w:noProof/>
              </w:rPr>
              <w:drawing>
                <wp:inline distT="0" distB="0" distL="0" distR="0" wp14:anchorId="58313528" wp14:editId="72D112EC">
                  <wp:extent cx="152400" cy="152400"/>
                  <wp:effectExtent l="0" t="0" r="0" b="0"/>
                  <wp:docPr id="488"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52f884d555b8ad332e46a5df910603d6" w:history="1">
              <w:r>
                <w:rPr>
                  <w:rStyle w:val="Hyperlink"/>
                  <w:rFonts w:cs="Arial"/>
                </w:rPr>
                <w:t>Terminate Camera View Flag Message</w:t>
              </w:r>
            </w:hyperlink>
          </w:p>
        </w:tc>
        <w:tc>
          <w:tcPr>
            <w:tcW w:w="7512" w:type="dxa"/>
            <w:noWrap/>
          </w:tcPr>
          <w:p w14:paraId="31026C7E" w14:textId="77777777" w:rsidR="00CD7DFE" w:rsidRDefault="00CD7DFE" w:rsidP="00BC57B1">
            <w:pPr>
              <w:rPr>
                <w:rFonts w:cs="Arial"/>
              </w:rPr>
            </w:pPr>
            <w:r>
              <w:rPr>
                <w:rFonts w:cs="Arial"/>
              </w:rPr>
              <w:t>Signal Description:</w:t>
            </w:r>
          </w:p>
          <w:p w14:paraId="4508DAD7" w14:textId="77777777" w:rsidR="00CD7DFE" w:rsidRDefault="00CD7DFE" w:rsidP="00BC57B1">
            <w:pPr>
              <w:rPr>
                <w:rFonts w:cs="Arial"/>
              </w:rPr>
            </w:pPr>
            <w:r>
              <w:rPr>
                <w:rFonts w:cs="Arial"/>
              </w:rPr>
              <w:t xml:space="preserve">Flag to indicate that the camera view has successfully been terminated. </w:t>
            </w:r>
          </w:p>
          <w:p w14:paraId="7FC0455D" w14:textId="77777777" w:rsidR="00CD7DFE" w:rsidRDefault="00CD7DFE" w:rsidP="00BC57B1">
            <w:pPr>
              <w:rPr>
                <w:rFonts w:cs="Arial"/>
              </w:rPr>
            </w:pPr>
          </w:p>
        </w:tc>
      </w:tr>
    </w:tbl>
    <w:p w14:paraId="30BB6BE1" w14:textId="77777777" w:rsidR="00CD7DFE" w:rsidRDefault="00CD7DFE" w:rsidP="00A72B37"/>
    <w:p w14:paraId="2126730D" w14:textId="77777777" w:rsidR="00A72B37" w:rsidRDefault="00A72B37" w:rsidP="00A72B37">
      <w:pPr>
        <w:pStyle w:val="Heading4"/>
      </w:pPr>
      <w:r>
        <w:t>Logical</w:t>
      </w:r>
      <w:r w:rsidRPr="00F15706">
        <w:t xml:space="preserve"> Parameters</w:t>
      </w:r>
    </w:p>
    <w:p w14:paraId="5B188B2B" w14:textId="77777777" w:rsidR="00A72B37" w:rsidRDefault="00A72B37" w:rsidP="00A72B37"/>
    <w:p w14:paraId="579FDB78"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36657DEF" w14:textId="77777777" w:rsidTr="00EB7D77">
        <w:trPr>
          <w:trHeight w:val="211"/>
        </w:trPr>
        <w:tc>
          <w:tcPr>
            <w:tcW w:w="2689" w:type="dxa"/>
            <w:shd w:val="clear" w:color="auto" w:fill="D9D9D9" w:themeFill="background1" w:themeFillShade="D9"/>
            <w:noWrap/>
            <w:hideMark/>
          </w:tcPr>
          <w:p w14:paraId="2AB3652F"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F3D86B4"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9A210E7" w14:textId="77777777" w:rsidTr="00EB7D77">
        <w:trPr>
          <w:trHeight w:val="410"/>
        </w:trPr>
        <w:tc>
          <w:tcPr>
            <w:tcW w:w="2689" w:type="dxa"/>
            <w:noWrap/>
          </w:tcPr>
          <w:p w14:paraId="6E9D0BCB" w14:textId="32A2797D"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9DA6003" w14:textId="3F5ECB1A" w:rsidR="009649F4" w:rsidRPr="003F473D" w:rsidRDefault="009649F4" w:rsidP="00EB7D77">
            <w:pPr>
              <w:rPr>
                <w:rFonts w:cs="Arial"/>
                <w:color w:val="000000"/>
                <w:sz w:val="18"/>
                <w:szCs w:val="18"/>
              </w:rPr>
            </w:pPr>
          </w:p>
        </w:tc>
      </w:tr>
      <w:tr w:rsidR="009649F4" w:rsidRPr="003F473D" w14:paraId="781EE069" w14:textId="77777777" w:rsidTr="00EB7D77">
        <w:trPr>
          <w:trHeight w:val="410"/>
        </w:trPr>
        <w:tc>
          <w:tcPr>
            <w:tcW w:w="2689" w:type="dxa"/>
            <w:noWrap/>
          </w:tcPr>
          <w:p w14:paraId="096F6881"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208D6A3" w14:textId="77777777" w:rsidR="009649F4" w:rsidRPr="003F473D" w:rsidRDefault="009649F4" w:rsidP="00EB7D77">
            <w:pPr>
              <w:rPr>
                <w:rFonts w:cs="Arial"/>
                <w:color w:val="000000"/>
                <w:sz w:val="18"/>
                <w:szCs w:val="18"/>
              </w:rPr>
            </w:pPr>
          </w:p>
        </w:tc>
      </w:tr>
    </w:tbl>
    <w:p w14:paraId="53941AFF" w14:textId="77777777" w:rsidR="009649F4" w:rsidRDefault="009649F4" w:rsidP="00A72B37"/>
    <w:p w14:paraId="73DC9667" w14:textId="77777777" w:rsidR="00822913" w:rsidRDefault="00822913" w:rsidP="00822913">
      <w:pPr>
        <w:pStyle w:val="Heading3"/>
      </w:pPr>
      <w:r>
        <w:lastRenderedPageBreak/>
        <w:t>Function Modeling</w:t>
      </w:r>
    </w:p>
    <w:p w14:paraId="7082F197" w14:textId="77777777" w:rsidR="00EF5443" w:rsidRPr="00C75AE5" w:rsidRDefault="00EF5443" w:rsidP="00EF5443"/>
    <w:p w14:paraId="6A7B1794" w14:textId="77777777" w:rsidR="002D15F6" w:rsidRDefault="002D15F6" w:rsidP="0061324D">
      <w:pPr>
        <w:pStyle w:val="Heading4"/>
        <w:numPr>
          <w:ilvl w:val="3"/>
          <w:numId w:val="4"/>
        </w:numPr>
      </w:pPr>
      <w:r>
        <w:t>Use Cases</w:t>
      </w:r>
    </w:p>
    <w:p w14:paraId="0F446DFF" w14:textId="77777777" w:rsidR="002D15F6" w:rsidRDefault="002D15F6" w:rsidP="002D15F6"/>
    <w:p w14:paraId="4F3C9253"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1C646F4" w14:textId="77777777" w:rsidR="009649F4" w:rsidRDefault="009649F4" w:rsidP="009649F4">
      <w:pPr>
        <w:pStyle w:val="Heading4"/>
        <w:numPr>
          <w:ilvl w:val="3"/>
          <w:numId w:val="4"/>
        </w:numPr>
      </w:pPr>
      <w:r>
        <w:t>State Charts</w:t>
      </w:r>
    </w:p>
    <w:p w14:paraId="0E9CDF74" w14:textId="77777777" w:rsidR="00195B38" w:rsidRDefault="00195B38" w:rsidP="00A76553">
      <w:pPr>
        <w:contextualSpacing/>
        <w:rPr>
          <w:color w:val="A6A6A6" w:themeColor="background1" w:themeShade="A6"/>
        </w:rPr>
      </w:pPr>
    </w:p>
    <w:p w14:paraId="33350C54"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1526CC48" w14:textId="77777777" w:rsidR="00A76553" w:rsidRPr="00FF5F72" w:rsidRDefault="00A76553" w:rsidP="00A76553">
      <w:pPr>
        <w:contextualSpacing/>
        <w:rPr>
          <w:color w:val="A6A6A6" w:themeColor="background1" w:themeShade="A6"/>
        </w:rPr>
      </w:pPr>
    </w:p>
    <w:p w14:paraId="0C77B0DD" w14:textId="77777777" w:rsidR="00A76553" w:rsidRPr="00004083" w:rsidRDefault="00A76553" w:rsidP="00A76553">
      <w:pPr>
        <w:contextualSpacing/>
        <w:rPr>
          <w:rFonts w:cs="Arial"/>
        </w:rPr>
      </w:pPr>
    </w:p>
    <w:p w14:paraId="66C8C56E" w14:textId="77777777" w:rsidR="009649F4" w:rsidRDefault="009649F4" w:rsidP="009649F4">
      <w:pPr>
        <w:pStyle w:val="Heading4"/>
        <w:numPr>
          <w:ilvl w:val="3"/>
          <w:numId w:val="4"/>
        </w:numPr>
      </w:pPr>
      <w:r>
        <w:t>Activity Diagrams</w:t>
      </w:r>
    </w:p>
    <w:p w14:paraId="3F4B012D" w14:textId="77777777" w:rsidR="009649F4" w:rsidRDefault="009649F4" w:rsidP="009649F4"/>
    <w:p w14:paraId="3B78EA9F"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28CDB659" w14:textId="77777777" w:rsidR="009649F4" w:rsidRPr="00FF5F72" w:rsidRDefault="009649F4" w:rsidP="009649F4">
      <w:pPr>
        <w:contextualSpacing/>
        <w:rPr>
          <w:color w:val="A6A6A6" w:themeColor="background1" w:themeShade="A6"/>
        </w:rPr>
      </w:pPr>
    </w:p>
    <w:p w14:paraId="76D92CFA" w14:textId="77777777" w:rsidR="009649F4" w:rsidRDefault="009649F4" w:rsidP="009649F4">
      <w:pPr>
        <w:pStyle w:val="Heading4"/>
        <w:numPr>
          <w:ilvl w:val="3"/>
          <w:numId w:val="4"/>
        </w:numPr>
      </w:pPr>
      <w:r>
        <w:t>Sequence Diagrams</w:t>
      </w:r>
    </w:p>
    <w:p w14:paraId="049F58F4" w14:textId="77777777" w:rsidR="00987D84" w:rsidRPr="00EB7D77" w:rsidRDefault="00987D84" w:rsidP="00EB7D77">
      <w:pPr>
        <w:rPr>
          <w:rStyle w:val="SubtleEmphasis"/>
          <w:i w:val="0"/>
          <w:iCs w:val="0"/>
          <w:color w:val="auto"/>
          <w:highlight w:val="green"/>
        </w:rPr>
      </w:pPr>
    </w:p>
    <w:p w14:paraId="70242BEE"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36B63881" w14:textId="77777777" w:rsidR="00987D84" w:rsidRDefault="00987D84" w:rsidP="00987D84"/>
    <w:p w14:paraId="07A28E33" w14:textId="77777777" w:rsidR="009649F4" w:rsidRDefault="009649F4" w:rsidP="009649F4"/>
    <w:p w14:paraId="0235EC22" w14:textId="77777777" w:rsidR="009649F4" w:rsidRDefault="009649F4" w:rsidP="009649F4">
      <w:pPr>
        <w:pStyle w:val="Heading4"/>
        <w:numPr>
          <w:ilvl w:val="3"/>
          <w:numId w:val="4"/>
        </w:numPr>
      </w:pPr>
      <w:r>
        <w:t>Decision Tables</w:t>
      </w:r>
    </w:p>
    <w:p w14:paraId="69B09144" w14:textId="77777777" w:rsidR="009649F4" w:rsidRDefault="009649F4" w:rsidP="009649F4"/>
    <w:p w14:paraId="35C1D165" w14:textId="77777777" w:rsidR="00F15706" w:rsidRDefault="00DA0800" w:rsidP="00822913">
      <w:pPr>
        <w:pStyle w:val="Heading3"/>
      </w:pPr>
      <w:r>
        <w:t>Function Requirements</w:t>
      </w:r>
    </w:p>
    <w:p w14:paraId="678AEB8D" w14:textId="77777777" w:rsidR="00F15706" w:rsidRDefault="00F15706" w:rsidP="00783BCF">
      <w:pPr>
        <w:pStyle w:val="Heading4"/>
      </w:pPr>
      <w:r>
        <w:t>Functional Requirements</w:t>
      </w:r>
    </w:p>
    <w:p w14:paraId="577B7496" w14:textId="77777777" w:rsidR="006E54B3" w:rsidRDefault="00F15706" w:rsidP="006E54B3">
      <w:pPr>
        <w:pStyle w:val="Heading5"/>
      </w:pPr>
      <w:r>
        <w:t>Normal Operation</w:t>
      </w:r>
    </w:p>
    <w:p w14:paraId="36347BB4" w14:textId="77777777" w:rsidR="005961D3" w:rsidRDefault="005961D3" w:rsidP="00BB6A63"/>
    <w:p w14:paraId="167A80BC" w14:textId="77777777" w:rsidR="005961D3" w:rsidRDefault="005961D3" w:rsidP="005961D3">
      <w:pPr>
        <w:rPr>
          <w:color w:val="A6A6A6" w:themeColor="background1" w:themeShade="A6"/>
        </w:rPr>
      </w:pPr>
      <w:r>
        <w:rPr>
          <w:color w:val="A6A6A6" w:themeColor="background1" w:themeShade="A6"/>
        </w:rPr>
        <w:t>No Normal Operation Requirements specified.</w:t>
      </w:r>
    </w:p>
    <w:p w14:paraId="74A965B0" w14:textId="77777777" w:rsidR="00F15706" w:rsidRDefault="00F15706" w:rsidP="00783BCF">
      <w:pPr>
        <w:pStyle w:val="Heading5"/>
      </w:pPr>
      <w:r>
        <w:t>Error Handling</w:t>
      </w:r>
    </w:p>
    <w:p w14:paraId="21AF1663" w14:textId="77777777" w:rsidR="005961D3" w:rsidRDefault="005961D3" w:rsidP="00BB6A63"/>
    <w:p w14:paraId="54FA9AC5" w14:textId="77777777" w:rsidR="005961D3" w:rsidRDefault="005961D3" w:rsidP="005961D3">
      <w:pPr>
        <w:rPr>
          <w:color w:val="A6A6A6" w:themeColor="background1" w:themeShade="A6"/>
        </w:rPr>
      </w:pPr>
      <w:r>
        <w:rPr>
          <w:color w:val="A6A6A6" w:themeColor="background1" w:themeShade="A6"/>
        </w:rPr>
        <w:t>No Error Handling Requirements specified.</w:t>
      </w:r>
    </w:p>
    <w:p w14:paraId="2D106A5C" w14:textId="77777777" w:rsidR="00DD7D94" w:rsidRDefault="00DD7D94" w:rsidP="00DD7D94">
      <w:pPr>
        <w:pStyle w:val="Heading4"/>
      </w:pPr>
      <w:r>
        <w:t>Non-Functional Requirements</w:t>
      </w:r>
    </w:p>
    <w:p w14:paraId="69CD0963" w14:textId="77777777" w:rsidR="005961D3" w:rsidRDefault="005961D3" w:rsidP="00BB6A63"/>
    <w:p w14:paraId="79EDFD1E" w14:textId="77777777" w:rsidR="005961D3" w:rsidRDefault="005961D3" w:rsidP="005961D3">
      <w:pPr>
        <w:rPr>
          <w:color w:val="A6A6A6" w:themeColor="background1" w:themeShade="A6"/>
        </w:rPr>
      </w:pPr>
      <w:r>
        <w:rPr>
          <w:color w:val="A6A6A6" w:themeColor="background1" w:themeShade="A6"/>
        </w:rPr>
        <w:t>No Non-Functional Requirements specified.</w:t>
      </w:r>
    </w:p>
    <w:p w14:paraId="3A146627" w14:textId="77777777" w:rsidR="00DF462B" w:rsidRDefault="00427220" w:rsidP="00DF462B">
      <w:pPr>
        <w:pStyle w:val="Heading4"/>
      </w:pPr>
      <w:r>
        <w:t>Functional</w:t>
      </w:r>
      <w:r w:rsidR="00DF462B">
        <w:t xml:space="preserve"> Safety Requirements</w:t>
      </w:r>
    </w:p>
    <w:p w14:paraId="3B9FC28E" w14:textId="77777777" w:rsidR="00DF462B" w:rsidRDefault="00DF462B" w:rsidP="00DF462B">
      <w:pPr>
        <w:rPr>
          <w:highlight w:val="yellow"/>
        </w:rPr>
      </w:pPr>
    </w:p>
    <w:p w14:paraId="7AF79A00"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7DBD8BB" w14:textId="77777777" w:rsidR="00DD7D94" w:rsidRDefault="00DD7D94" w:rsidP="00DD7D94">
      <w:pPr>
        <w:pStyle w:val="Heading4"/>
      </w:pPr>
      <w:r>
        <w:t>Other Requirements</w:t>
      </w:r>
    </w:p>
    <w:p w14:paraId="1816329C" w14:textId="77777777" w:rsidR="00DD7D94" w:rsidRDefault="00DD7D94" w:rsidP="00DD7D94">
      <w:pPr>
        <w:pStyle w:val="Heading5"/>
      </w:pPr>
      <w:r>
        <w:t>Design Requirements</w:t>
      </w:r>
    </w:p>
    <w:p w14:paraId="26A058C0" w14:textId="77777777" w:rsidR="005961D3" w:rsidRDefault="005961D3" w:rsidP="00CA4A62"/>
    <w:p w14:paraId="70797B90" w14:textId="77777777" w:rsidR="005961D3" w:rsidRDefault="005961D3" w:rsidP="005961D3">
      <w:pPr>
        <w:rPr>
          <w:color w:val="A6A6A6" w:themeColor="background1" w:themeShade="A6"/>
        </w:rPr>
      </w:pPr>
      <w:r>
        <w:rPr>
          <w:color w:val="A6A6A6" w:themeColor="background1" w:themeShade="A6"/>
        </w:rPr>
        <w:t>No Design Requirements specified.</w:t>
      </w:r>
    </w:p>
    <w:p w14:paraId="7F863DE4" w14:textId="77777777" w:rsidR="00CA4A62" w:rsidRDefault="00CA4A62" w:rsidP="00CA4A62">
      <w:pPr>
        <w:pStyle w:val="Heading4"/>
      </w:pPr>
      <w:r>
        <w:lastRenderedPageBreak/>
        <w:t>Uncategorized Requirements</w:t>
      </w:r>
    </w:p>
    <w:p w14:paraId="5C015A53" w14:textId="77777777" w:rsidR="005961D3" w:rsidRDefault="005961D3" w:rsidP="00CA4A62"/>
    <w:p w14:paraId="3AF2FDCA" w14:textId="77777777" w:rsidR="001F5E54" w:rsidRPr="0017445F" w:rsidRDefault="006E25A5" w:rsidP="001F5E54">
      <w:pPr>
        <w:pStyle w:val="RERequirement"/>
        <w:shd w:val="clear" w:color="auto" w:fill="F2F2F2" w:themeFill="background1" w:themeFillShade="F2"/>
      </w:pPr>
      <w:r>
        <w:t>R_Sent_App_21</w:t>
      </w:r>
      <w:r w:rsidR="00AE04B0">
        <w:t xml:space="preserve"> Notifications</w:t>
      </w:r>
    </w:p>
    <w:p w14:paraId="16FF0DD8" w14:textId="77777777" w:rsidR="001F5E54" w:rsidRDefault="00AE04B0" w:rsidP="001F5E54">
      <w:pPr>
        <w:rPr>
          <w:rFonts w:cs="Arial"/>
        </w:rPr>
      </w:pPr>
      <w:r>
        <w:rPr>
          <w:rFonts w:cs="Arial"/>
        </w:rPr>
        <w:t>When user requests via mobile device app,  the Ford Pass Application shall be able to receive notifications in the Ford pass application.</w:t>
      </w:r>
    </w:p>
    <w:p w14:paraId="51C2DAA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1EB6BE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4C1C6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R_Sent_App_21</w:t>
            </w:r>
          </w:p>
        </w:tc>
      </w:tr>
      <w:tr w:rsidR="001F5E54" w:rsidRPr="00FD127C" w14:paraId="622031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980CE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3407E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user needs to know if the feature is inoperative.</w:t>
            </w:r>
          </w:p>
        </w:tc>
      </w:tr>
      <w:tr w:rsidR="001F5E54" w:rsidRPr="00FD127C" w14:paraId="1DAD17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0CCDF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46656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603C4C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5C35D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8B049A" w14:textId="77777777" w:rsidR="00E77D14" w:rsidRDefault="00E77D14"/>
        </w:tc>
      </w:tr>
      <w:tr w:rsidR="001F5E54" w:rsidRPr="00FD127C" w14:paraId="2DA370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6111A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EEBB1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8C142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EE2237" w14:textId="77777777" w:rsidR="00E77D14" w:rsidRDefault="00E77D14"/>
        </w:tc>
      </w:tr>
      <w:tr w:rsidR="001F5E54" w:rsidRPr="00FD127C" w14:paraId="2F5E3D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1039E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8B714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9CFEE4E" wp14:editId="18F608DF">
                  <wp:extent cx="152400" cy="152400"/>
                  <wp:effectExtent l="0" t="0" r="0" b="0"/>
                  <wp:docPr id="49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R_F_Sentinel_00003 Notifications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85503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621F79" w14:textId="77777777" w:rsidR="00E77D14" w:rsidRDefault="00E77D14"/>
        </w:tc>
      </w:tr>
      <w:tr w:rsidR="001F5E54" w:rsidRPr="00FD127C" w14:paraId="184FECB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5F8C7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9DC757"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F5415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D7FC8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FE6AF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5AE6AA" w14:textId="77777777" w:rsidR="00E77D14" w:rsidRDefault="00E77D14"/>
        </w:tc>
      </w:tr>
      <w:tr w:rsidR="001F5E54" w:rsidRPr="00FD127C" w14:paraId="4D38DE7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37E930" w14:textId="77777777" w:rsidR="001F5E54" w:rsidRPr="00FD127C" w:rsidRDefault="0052661D" w:rsidP="00A84EEF">
            <w:pPr>
              <w:rPr>
                <w:rFonts w:cs="Arial"/>
                <w:bCs/>
                <w:color w:val="808080" w:themeColor="background1" w:themeShade="80"/>
                <w:sz w:val="16"/>
                <w:szCs w:val="14"/>
              </w:rPr>
            </w:pPr>
            <w:hyperlink r:id="rId8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F9BAB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7BF37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9BC910B" w14:textId="77777777" w:rsidR="000D7866" w:rsidRPr="00E47D48" w:rsidRDefault="000D7866" w:rsidP="00E47D48">
      <w:pPr>
        <w:rPr>
          <w:color w:val="FF0000"/>
        </w:rPr>
      </w:pPr>
    </w:p>
    <w:p w14:paraId="721523D7" w14:textId="77777777" w:rsidR="009C1EEC" w:rsidRDefault="000D732E" w:rsidP="0061324D">
      <w:pPr>
        <w:pStyle w:val="Heading2"/>
        <w:numPr>
          <w:ilvl w:val="1"/>
          <w:numId w:val="4"/>
        </w:numPr>
      </w:pPr>
      <w:r>
        <w:t xml:space="preserve">Logical Function </w:t>
      </w:r>
      <w:r>
        <w:rPr>
          <w:noProof/>
        </w:rPr>
        <w:drawing>
          <wp:inline distT="0" distB="0" distL="0" distR="0" wp14:anchorId="31BF0105" wp14:editId="0796E487">
            <wp:extent cx="152400" cy="152400"/>
            <wp:effectExtent l="0" t="0" r="0" b="0"/>
            <wp:docPr id="49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34" w:name="_9ec546f02505e3f82ff1420462291e42"/>
      <w:r w:rsidR="008E73AE">
        <w:t>Terminate selected camera video stream</w:t>
      </w:r>
      <w:bookmarkEnd w:id="134"/>
    </w:p>
    <w:p w14:paraId="300CEEEF" w14:textId="77777777" w:rsidR="0061785D" w:rsidRDefault="0061785D" w:rsidP="00783BCF">
      <w:pPr>
        <w:pStyle w:val="Heading3"/>
      </w:pPr>
      <w:r>
        <w:t xml:space="preserve">Function </w:t>
      </w:r>
      <w:r w:rsidR="00283752">
        <w:t>Overview</w:t>
      </w:r>
    </w:p>
    <w:p w14:paraId="7B371C2A" w14:textId="77777777" w:rsidR="00427220" w:rsidRDefault="000D732E" w:rsidP="00427220">
      <w:pPr>
        <w:pStyle w:val="Heading4"/>
      </w:pPr>
      <w:r>
        <w:t xml:space="preserve">Function </w:t>
      </w:r>
      <w:r w:rsidR="00283752">
        <w:t>Description</w:t>
      </w:r>
    </w:p>
    <w:p w14:paraId="0C407331" w14:textId="77777777" w:rsidR="00794B45" w:rsidRDefault="00794B45" w:rsidP="009C1EEC">
      <w:pPr>
        <w:contextualSpacing/>
      </w:pPr>
    </w:p>
    <w:p w14:paraId="1F8FE310" w14:textId="77777777" w:rsidR="00AC0C92" w:rsidRDefault="00AC0C92" w:rsidP="009C1EEC">
      <w:pPr>
        <w:contextualSpacing/>
      </w:pPr>
      <w:r>
        <w:t>Function is allocated to:</w:t>
      </w:r>
    </w:p>
    <w:p w14:paraId="6E06A27E" w14:textId="77777777" w:rsidR="00AC0C92" w:rsidRDefault="00604AF5" w:rsidP="0061324D">
      <w:pPr>
        <w:pStyle w:val="ListParagraph"/>
        <w:numPr>
          <w:ilvl w:val="0"/>
          <w:numId w:val="13"/>
        </w:numPr>
        <w:contextualSpacing/>
      </w:pPr>
      <w:r>
        <w:rPr>
          <w:noProof/>
        </w:rPr>
        <w:drawing>
          <wp:inline distT="0" distB="0" distL="0" distR="0" wp14:anchorId="42C9BC00" wp14:editId="503E253D">
            <wp:extent cx="152400" cy="152400"/>
            <wp:effectExtent l="0" t="0" r="0" b="0"/>
            <wp:docPr id="49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stopping of live video streaming on FordPass App</w:t>
      </w:r>
      <w:r>
        <w:t xml:space="preserve"> &lt;&lt;Feature&gt;&gt;</w:t>
      </w:r>
    </w:p>
    <w:p w14:paraId="0F94B922" w14:textId="77777777" w:rsidR="00AC0C92" w:rsidRDefault="00604AF5" w:rsidP="0061324D">
      <w:pPr>
        <w:pStyle w:val="ListParagraph"/>
        <w:numPr>
          <w:ilvl w:val="0"/>
          <w:numId w:val="13"/>
        </w:numPr>
        <w:contextualSpacing/>
      </w:pPr>
      <w:r>
        <w:rPr>
          <w:noProof/>
        </w:rPr>
        <w:drawing>
          <wp:inline distT="0" distB="0" distL="0" distR="0" wp14:anchorId="7B277BCF" wp14:editId="34C5AE8F">
            <wp:extent cx="152400" cy="152400"/>
            <wp:effectExtent l="0" t="0" r="0" b="0"/>
            <wp:docPr id="496"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Disable Activation of  ECG Module</w:t>
      </w:r>
      <w:r>
        <w:t xml:space="preserve"> &lt;&lt;Feature&gt;&gt;</w:t>
      </w:r>
    </w:p>
    <w:p w14:paraId="578EFC7B" w14:textId="77777777" w:rsidR="00AC0C92" w:rsidRDefault="00604AF5" w:rsidP="0061324D">
      <w:pPr>
        <w:pStyle w:val="ListParagraph"/>
        <w:numPr>
          <w:ilvl w:val="0"/>
          <w:numId w:val="13"/>
        </w:numPr>
        <w:contextualSpacing/>
      </w:pPr>
      <w:r>
        <w:rPr>
          <w:noProof/>
        </w:rPr>
        <w:drawing>
          <wp:inline distT="0" distB="0" distL="0" distR="0" wp14:anchorId="1EC66F41" wp14:editId="3DA6D925">
            <wp:extent cx="152400" cy="152400"/>
            <wp:effectExtent l="0" t="0" r="0" b="0"/>
            <wp:docPr id="498"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Disable Arming of Sentinel Monitoring</w:t>
      </w:r>
      <w:r>
        <w:t xml:space="preserve"> &lt;&lt;Feature&gt;&gt;</w:t>
      </w:r>
    </w:p>
    <w:p w14:paraId="2378DE31" w14:textId="77777777" w:rsidR="00AC0C92" w:rsidRDefault="00604AF5" w:rsidP="0061324D">
      <w:pPr>
        <w:pStyle w:val="ListParagraph"/>
        <w:numPr>
          <w:ilvl w:val="0"/>
          <w:numId w:val="13"/>
        </w:numPr>
        <w:contextualSpacing/>
      </w:pPr>
      <w:r>
        <w:rPr>
          <w:noProof/>
        </w:rPr>
        <w:drawing>
          <wp:inline distT="0" distB="0" distL="0" distR="0" wp14:anchorId="44E533B0" wp14:editId="27FCB936">
            <wp:extent cx="152400" cy="152400"/>
            <wp:effectExtent l="0" t="0" r="0" b="0"/>
            <wp:docPr id="50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Disable Sentinel when battery SoC below threshold</w:t>
      </w:r>
      <w:r>
        <w:t xml:space="preserve"> &lt;&lt;Feature&gt;&gt;</w:t>
      </w:r>
    </w:p>
    <w:p w14:paraId="6EF0B9AA" w14:textId="77777777" w:rsidR="00AC0C92" w:rsidRDefault="00604AF5" w:rsidP="0061324D">
      <w:pPr>
        <w:pStyle w:val="ListParagraph"/>
        <w:numPr>
          <w:ilvl w:val="0"/>
          <w:numId w:val="13"/>
        </w:numPr>
        <w:contextualSpacing/>
      </w:pPr>
      <w:r>
        <w:rPr>
          <w:noProof/>
        </w:rPr>
        <w:drawing>
          <wp:inline distT="0" distB="0" distL="0" distR="0" wp14:anchorId="255A1107" wp14:editId="0B4C0D2B">
            <wp:extent cx="152400" cy="152400"/>
            <wp:effectExtent l="0" t="0" r="0" b="0"/>
            <wp:docPr id="502"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Disable Streaming of  Video to TCU from ECG</w:t>
      </w:r>
      <w:r>
        <w:t xml:space="preserve"> &lt;&lt;Feature&gt;&gt;</w:t>
      </w:r>
    </w:p>
    <w:p w14:paraId="240FB3FB" w14:textId="77777777" w:rsidR="00AC0C92" w:rsidRDefault="00604AF5" w:rsidP="0061324D">
      <w:pPr>
        <w:pStyle w:val="ListParagraph"/>
        <w:numPr>
          <w:ilvl w:val="0"/>
          <w:numId w:val="13"/>
        </w:numPr>
        <w:contextualSpacing/>
      </w:pPr>
      <w:r>
        <w:rPr>
          <w:noProof/>
        </w:rPr>
        <w:drawing>
          <wp:inline distT="0" distB="0" distL="0" distR="0" wp14:anchorId="7FA1D301" wp14:editId="7E28C9E4">
            <wp:extent cx="152400" cy="152400"/>
            <wp:effectExtent l="0" t="0" r="0" b="0"/>
            <wp:docPr id="50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ECG to Shut Down ADAS/DAT</w:t>
      </w:r>
      <w:r>
        <w:t xml:space="preserve"> &lt;&lt;Feature&gt;&gt;</w:t>
      </w:r>
    </w:p>
    <w:p w14:paraId="09787C87" w14:textId="77777777" w:rsidR="00AC0C92" w:rsidRDefault="00604AF5" w:rsidP="0061324D">
      <w:pPr>
        <w:pStyle w:val="ListParagraph"/>
        <w:numPr>
          <w:ilvl w:val="0"/>
          <w:numId w:val="13"/>
        </w:numPr>
        <w:contextualSpacing/>
      </w:pPr>
      <w:r>
        <w:rPr>
          <w:noProof/>
        </w:rPr>
        <w:drawing>
          <wp:inline distT="0" distB="0" distL="0" distR="0" wp14:anchorId="7DD62BD5" wp14:editId="1C5C7BE6">
            <wp:extent cx="152400" cy="152400"/>
            <wp:effectExtent l="0" t="0" r="0" b="0"/>
            <wp:docPr id="506"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ECG to Shut Down TCU</w:t>
      </w:r>
      <w:r>
        <w:t xml:space="preserve"> &lt;&lt;Feature&gt;&gt;</w:t>
      </w:r>
    </w:p>
    <w:p w14:paraId="6E4E006F" w14:textId="77777777" w:rsidR="00AC0C92" w:rsidRDefault="00604AF5" w:rsidP="0061324D">
      <w:pPr>
        <w:pStyle w:val="ListParagraph"/>
        <w:numPr>
          <w:ilvl w:val="0"/>
          <w:numId w:val="13"/>
        </w:numPr>
        <w:contextualSpacing/>
      </w:pPr>
      <w:r>
        <w:rPr>
          <w:noProof/>
        </w:rPr>
        <w:drawing>
          <wp:inline distT="0" distB="0" distL="0" distR="0" wp14:anchorId="2309E13A" wp14:editId="4D122A2A">
            <wp:extent cx="152400" cy="152400"/>
            <wp:effectExtent l="0" t="0" r="0" b="0"/>
            <wp:docPr id="50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Feature Sentinel Logical</w:t>
      </w:r>
      <w:r>
        <w:t xml:space="preserve"> &lt;&lt;Logical&gt;&gt;</w:t>
      </w:r>
    </w:p>
    <w:p w14:paraId="4173A7C6" w14:textId="77777777" w:rsidR="00AC0C92" w:rsidRDefault="00604AF5" w:rsidP="0061324D">
      <w:pPr>
        <w:pStyle w:val="ListParagraph"/>
        <w:numPr>
          <w:ilvl w:val="0"/>
          <w:numId w:val="13"/>
        </w:numPr>
        <w:contextualSpacing/>
      </w:pPr>
      <w:r>
        <w:rPr>
          <w:noProof/>
        </w:rPr>
        <w:drawing>
          <wp:inline distT="0" distB="0" distL="0" distR="0" wp14:anchorId="4CE85AA9" wp14:editId="08EAD13A">
            <wp:extent cx="152400" cy="152400"/>
            <wp:effectExtent l="0" t="0" r="0" b="0"/>
            <wp:docPr id="51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Put to Sleep CAN Network</w:t>
      </w:r>
      <w:r>
        <w:t xml:space="preserve"> &lt;&lt;Logical&gt;&gt;</w:t>
      </w:r>
    </w:p>
    <w:p w14:paraId="0CF81DBE" w14:textId="77777777" w:rsidR="00AC0C92" w:rsidRDefault="00604AF5" w:rsidP="0061324D">
      <w:pPr>
        <w:pStyle w:val="ListParagraph"/>
        <w:numPr>
          <w:ilvl w:val="0"/>
          <w:numId w:val="13"/>
        </w:numPr>
        <w:contextualSpacing/>
      </w:pPr>
      <w:r>
        <w:rPr>
          <w:noProof/>
        </w:rPr>
        <w:drawing>
          <wp:inline distT="0" distB="0" distL="0" distR="0" wp14:anchorId="33694AA7" wp14:editId="6961C56D">
            <wp:extent cx="152400" cy="152400"/>
            <wp:effectExtent l="0" t="0" r="0" b="0"/>
            <wp:docPr id="512" name="Picture -334675691.jpg" descr="-334675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334675691.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w:t>
      </w:r>
      <w:r w:rsidR="00AC0C92">
        <w:t>Sentinel</w:t>
      </w:r>
      <w:r>
        <w:t xml:space="preserve"> &lt;&lt;Feature&gt;&gt;</w:t>
      </w:r>
    </w:p>
    <w:p w14:paraId="2599A817" w14:textId="77777777" w:rsidR="00AC0C92" w:rsidRDefault="00604AF5" w:rsidP="0061324D">
      <w:pPr>
        <w:pStyle w:val="ListParagraph"/>
        <w:numPr>
          <w:ilvl w:val="0"/>
          <w:numId w:val="13"/>
        </w:numPr>
        <w:contextualSpacing/>
      </w:pPr>
      <w:r>
        <w:rPr>
          <w:noProof/>
        </w:rPr>
        <w:drawing>
          <wp:inline distT="0" distB="0" distL="0" distR="0" wp14:anchorId="66DFE1DA" wp14:editId="35E860AE">
            <wp:extent cx="152400" cy="152400"/>
            <wp:effectExtent l="0" t="0" r="0" b="0"/>
            <wp:docPr id="51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Signal Transmitter Receiver - to ECG</w:t>
      </w:r>
      <w:r>
        <w:t xml:space="preserve"> &lt;&lt;Feature&gt;&gt;</w:t>
      </w:r>
    </w:p>
    <w:p w14:paraId="12D23853" w14:textId="77777777" w:rsidR="00AC0C92" w:rsidRDefault="00604AF5" w:rsidP="0061324D">
      <w:pPr>
        <w:pStyle w:val="ListParagraph"/>
        <w:numPr>
          <w:ilvl w:val="0"/>
          <w:numId w:val="13"/>
        </w:numPr>
        <w:contextualSpacing/>
      </w:pPr>
      <w:r>
        <w:rPr>
          <w:noProof/>
        </w:rPr>
        <w:drawing>
          <wp:inline distT="0" distB="0" distL="0" distR="0" wp14:anchorId="2ED1D00C" wp14:editId="42273839">
            <wp:extent cx="152400" cy="152400"/>
            <wp:effectExtent l="0" t="0" r="0" b="0"/>
            <wp:docPr id="516"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Timeout Video Streaming from DAT/ADAS</w:t>
      </w:r>
      <w:r>
        <w:t xml:space="preserve"> &lt;&lt;Feature&gt;&gt;</w:t>
      </w:r>
    </w:p>
    <w:p w14:paraId="25C783F2" w14:textId="77777777" w:rsidR="00AC0C92" w:rsidRDefault="00604AF5" w:rsidP="0061324D">
      <w:pPr>
        <w:pStyle w:val="ListParagraph"/>
        <w:numPr>
          <w:ilvl w:val="0"/>
          <w:numId w:val="13"/>
        </w:numPr>
        <w:contextualSpacing/>
      </w:pPr>
      <w:r>
        <w:rPr>
          <w:noProof/>
        </w:rPr>
        <w:drawing>
          <wp:inline distT="0" distB="0" distL="0" distR="0" wp14:anchorId="75A4B0B4" wp14:editId="4A1BECF7">
            <wp:extent cx="152400" cy="152400"/>
            <wp:effectExtent l="0" t="0" r="0" b="0"/>
            <wp:docPr id="518"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Video Stream - Stop</w:t>
      </w:r>
      <w:r>
        <w:t xml:space="preserve"> &lt;&lt;Feature&gt;&gt;</w:t>
      </w:r>
    </w:p>
    <w:p w14:paraId="721DB2CD" w14:textId="77777777" w:rsidR="00AC0C92" w:rsidRDefault="00604AF5" w:rsidP="0061324D">
      <w:pPr>
        <w:pStyle w:val="ListParagraph"/>
        <w:numPr>
          <w:ilvl w:val="0"/>
          <w:numId w:val="13"/>
        </w:numPr>
        <w:contextualSpacing/>
      </w:pPr>
      <w:r>
        <w:rPr>
          <w:noProof/>
        </w:rPr>
        <w:drawing>
          <wp:inline distT="0" distB="0" distL="0" distR="0" wp14:anchorId="2C5E9813" wp14:editId="43FCCA4C">
            <wp:extent cx="152400" cy="152400"/>
            <wp:effectExtent l="0" t="0" r="0" b="0"/>
            <wp:docPr id="52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Warn SYNC/Phoenix and Cloud to Stop Recording</w:t>
      </w:r>
      <w:r>
        <w:t xml:space="preserve"> &lt;&lt;Feature&gt;&gt;</w:t>
      </w:r>
    </w:p>
    <w:p w14:paraId="78616525" w14:textId="77777777" w:rsidR="00794B45" w:rsidRDefault="00794B45" w:rsidP="009C1EEC">
      <w:pPr>
        <w:contextualSpacing/>
      </w:pPr>
    </w:p>
    <w:p w14:paraId="4B723440" w14:textId="77777777" w:rsidR="009C1EEC" w:rsidRDefault="009C1EEC" w:rsidP="009C1EEC">
      <w:pPr>
        <w:contextualSpacing/>
      </w:pPr>
      <w:r w:rsidRPr="00A554C4">
        <w:t>Terminate selected camera video stream</w:t>
      </w:r>
    </w:p>
    <w:p w14:paraId="774B662B" w14:textId="77777777" w:rsidR="00282E2C" w:rsidRDefault="000D732E" w:rsidP="00FD32A2">
      <w:pPr>
        <w:pStyle w:val="Heading4"/>
      </w:pPr>
      <w:r>
        <w:t xml:space="preserve">Function </w:t>
      </w:r>
      <w:r w:rsidR="00282E2C">
        <w:t>Variants</w:t>
      </w:r>
    </w:p>
    <w:p w14:paraId="229B878B" w14:textId="77777777" w:rsidR="00282E2C" w:rsidRDefault="00282E2C" w:rsidP="00282E2C"/>
    <w:p w14:paraId="43ABA627"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3C00D972" w14:textId="77777777" w:rsidTr="00EB7D77">
        <w:trPr>
          <w:trHeight w:val="314"/>
        </w:trPr>
        <w:tc>
          <w:tcPr>
            <w:tcW w:w="2523" w:type="dxa"/>
            <w:shd w:val="clear" w:color="auto" w:fill="D9D9D9" w:themeFill="background1" w:themeFillShade="D9"/>
          </w:tcPr>
          <w:p w14:paraId="2B120B06"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6E3DAB63"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EE4D65F"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70B5EF89" w14:textId="77777777" w:rsidTr="00EB7D77">
        <w:trPr>
          <w:trHeight w:val="198"/>
        </w:trPr>
        <w:tc>
          <w:tcPr>
            <w:tcW w:w="2523" w:type="dxa"/>
          </w:tcPr>
          <w:p w14:paraId="07A2C994" w14:textId="22822031" w:rsidR="000D732E" w:rsidRPr="00C45D3C" w:rsidRDefault="000D732E" w:rsidP="00EB7D77">
            <w:pPr>
              <w:rPr>
                <w:rFonts w:cs="Arial"/>
              </w:rPr>
            </w:pPr>
          </w:p>
        </w:tc>
        <w:tc>
          <w:tcPr>
            <w:tcW w:w="5132" w:type="dxa"/>
          </w:tcPr>
          <w:p w14:paraId="0B1BDA1B" w14:textId="77777777" w:rsidR="000D732E" w:rsidRPr="009E3B7C" w:rsidRDefault="000D732E" w:rsidP="00EB7D77">
            <w:pPr>
              <w:overflowPunct/>
              <w:autoSpaceDE/>
              <w:autoSpaceDN/>
              <w:adjustRightInd/>
              <w:textAlignment w:val="center"/>
              <w:rPr>
                <w:rFonts w:cs="Arial"/>
              </w:rPr>
            </w:pPr>
          </w:p>
        </w:tc>
        <w:tc>
          <w:tcPr>
            <w:tcW w:w="2551" w:type="dxa"/>
          </w:tcPr>
          <w:p w14:paraId="706869F6" w14:textId="1E1B9078" w:rsidR="000D732E" w:rsidRPr="005A344A" w:rsidRDefault="000D732E" w:rsidP="00EB7D77">
            <w:pPr>
              <w:rPr>
                <w:rFonts w:cs="Arial"/>
                <w:lang w:val="en-GB"/>
              </w:rPr>
            </w:pPr>
          </w:p>
        </w:tc>
      </w:tr>
    </w:tbl>
    <w:p w14:paraId="0EB34DA3" w14:textId="77777777" w:rsidR="000D732E" w:rsidRPr="005067FC" w:rsidRDefault="000D732E" w:rsidP="00282E2C">
      <w:pPr>
        <w:rPr>
          <w:i/>
          <w:color w:val="A6A6A6" w:themeColor="background1" w:themeShade="A6"/>
        </w:rPr>
      </w:pPr>
    </w:p>
    <w:p w14:paraId="0FB62B3A" w14:textId="77777777" w:rsidR="00427220" w:rsidRDefault="00427220" w:rsidP="00FD32A2">
      <w:pPr>
        <w:pStyle w:val="Heading4"/>
      </w:pPr>
      <w:r>
        <w:t>Input Requirements</w:t>
      </w:r>
      <w:r w:rsidR="000D732E">
        <w:t>/Documents</w:t>
      </w:r>
    </w:p>
    <w:p w14:paraId="5AA50EB6"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45BE32DF" w14:textId="77777777" w:rsidTr="00656A21">
        <w:trPr>
          <w:trHeight w:val="20"/>
        </w:trPr>
        <w:tc>
          <w:tcPr>
            <w:tcW w:w="1561" w:type="dxa"/>
            <w:shd w:val="clear" w:color="auto" w:fill="D9D9D9" w:themeFill="background1" w:themeFillShade="D9"/>
          </w:tcPr>
          <w:p w14:paraId="09323044"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65725381" w14:textId="77777777" w:rsidR="000D732E" w:rsidRDefault="000D732E" w:rsidP="00EB7D77">
            <w:pPr>
              <w:rPr>
                <w:rFonts w:ascii="Helvetica" w:hAnsi="Helvetica" w:cs="Helvetica"/>
                <w:sz w:val="16"/>
              </w:rPr>
            </w:pPr>
          </w:p>
          <w:p w14:paraId="6DFA5B8B" w14:textId="77777777" w:rsidR="000D732E" w:rsidRPr="00B574CB" w:rsidRDefault="000D732E" w:rsidP="00EB7D77">
            <w:pPr>
              <w:rPr>
                <w:rFonts w:ascii="Helvetica" w:hAnsi="Helvetica" w:cs="Helvetica"/>
              </w:rPr>
            </w:pPr>
            <w:r w:rsidRPr="00B574CB">
              <w:rPr>
                <w:rFonts w:ascii="Helvetica" w:hAnsi="Helvetica" w:cs="Helvetica"/>
                <w:sz w:val="16"/>
              </w:rPr>
              <w:lastRenderedPageBreak/>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3896E1FA" w14:textId="77777777" w:rsidR="000D732E" w:rsidRPr="007C20FA" w:rsidRDefault="000D732E" w:rsidP="00EB7D77">
            <w:pPr>
              <w:rPr>
                <w:rFonts w:ascii="Helvetica" w:hAnsi="Helvetica" w:cs="Helvetica"/>
                <w:b/>
              </w:rPr>
            </w:pPr>
            <w:r>
              <w:rPr>
                <w:rFonts w:ascii="Helvetica" w:hAnsi="Helvetica" w:cs="Helvetica"/>
                <w:b/>
              </w:rPr>
              <w:lastRenderedPageBreak/>
              <w:t>Section/Requirement</w:t>
            </w:r>
          </w:p>
        </w:tc>
        <w:tc>
          <w:tcPr>
            <w:tcW w:w="2694" w:type="dxa"/>
            <w:shd w:val="clear" w:color="auto" w:fill="D9D9D9" w:themeFill="background1" w:themeFillShade="D9"/>
          </w:tcPr>
          <w:p w14:paraId="0F67FEAD"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23A1F7EF" w14:textId="77777777" w:rsidR="000D732E" w:rsidRDefault="000D732E" w:rsidP="00EB7D77">
            <w:pPr>
              <w:rPr>
                <w:rFonts w:ascii="Helvetica" w:hAnsi="Helvetica" w:cs="Helvetica"/>
                <w:b/>
              </w:rPr>
            </w:pPr>
            <w:r>
              <w:rPr>
                <w:rFonts w:ascii="Helvetica" w:hAnsi="Helvetica" w:cs="Helvetica"/>
                <w:b/>
              </w:rPr>
              <w:t>Derived Requirement</w:t>
            </w:r>
          </w:p>
          <w:p w14:paraId="17B1516F" w14:textId="77777777" w:rsidR="000D732E" w:rsidRDefault="000D732E" w:rsidP="00EB7D77">
            <w:pPr>
              <w:rPr>
                <w:rFonts w:ascii="Helvetica" w:hAnsi="Helvetica" w:cs="Helvetica"/>
                <w:sz w:val="16"/>
              </w:rPr>
            </w:pPr>
          </w:p>
          <w:p w14:paraId="088DDF5A"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54AC8EDB" w14:textId="77777777" w:rsidTr="00656A21">
        <w:trPr>
          <w:trHeight w:val="20"/>
        </w:trPr>
        <w:tc>
          <w:tcPr>
            <w:tcW w:w="10211" w:type="dxa"/>
            <w:gridSpan w:val="4"/>
            <w:shd w:val="clear" w:color="auto" w:fill="F2F2F2" w:themeFill="background1" w:themeFillShade="F2"/>
          </w:tcPr>
          <w:p w14:paraId="2CB2712D"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06008BDA" w14:textId="77777777" w:rsidTr="00656A21">
        <w:trPr>
          <w:trHeight w:val="20"/>
        </w:trPr>
        <w:tc>
          <w:tcPr>
            <w:tcW w:w="1561" w:type="dxa"/>
          </w:tcPr>
          <w:p w14:paraId="7AF15AA5" w14:textId="77777777" w:rsidR="000D732E" w:rsidRPr="00D410AE" w:rsidRDefault="000D732E" w:rsidP="00EB7D77">
            <w:pPr>
              <w:rPr>
                <w:rFonts w:cs="Arial"/>
              </w:rPr>
            </w:pPr>
          </w:p>
        </w:tc>
        <w:tc>
          <w:tcPr>
            <w:tcW w:w="2694" w:type="dxa"/>
          </w:tcPr>
          <w:p w14:paraId="6E549930" w14:textId="5795C0A6" w:rsidR="000D732E" w:rsidRPr="00D410AE" w:rsidRDefault="000D732E" w:rsidP="00EB7D77">
            <w:pPr>
              <w:rPr>
                <w:rFonts w:cs="Arial"/>
              </w:rPr>
            </w:pPr>
          </w:p>
        </w:tc>
        <w:tc>
          <w:tcPr>
            <w:tcW w:w="2694" w:type="dxa"/>
          </w:tcPr>
          <w:p w14:paraId="3E85A6CC" w14:textId="7536EFAD" w:rsidR="000D732E" w:rsidRPr="00D410AE" w:rsidRDefault="000D732E" w:rsidP="00EB7D77">
            <w:pPr>
              <w:rPr>
                <w:rFonts w:cs="Arial"/>
              </w:rPr>
            </w:pPr>
          </w:p>
        </w:tc>
        <w:tc>
          <w:tcPr>
            <w:tcW w:w="3262" w:type="dxa"/>
          </w:tcPr>
          <w:p w14:paraId="285CAA5D" w14:textId="7519AE0C" w:rsidR="000D732E" w:rsidRDefault="000D732E" w:rsidP="00EB7D77">
            <w:pPr>
              <w:rPr>
                <w:rFonts w:cs="Arial"/>
              </w:rPr>
            </w:pPr>
          </w:p>
        </w:tc>
      </w:tr>
      <w:tr w:rsidR="000D732E" w:rsidRPr="007C20FA" w14:paraId="325980DA" w14:textId="77777777" w:rsidTr="00656A21">
        <w:trPr>
          <w:trHeight w:val="20"/>
        </w:trPr>
        <w:tc>
          <w:tcPr>
            <w:tcW w:w="1561" w:type="dxa"/>
          </w:tcPr>
          <w:p w14:paraId="5E01EA68" w14:textId="77777777" w:rsidR="000D732E" w:rsidRPr="00D410AE" w:rsidRDefault="000D732E" w:rsidP="00EB7D77">
            <w:pPr>
              <w:rPr>
                <w:rFonts w:cs="Arial"/>
              </w:rPr>
            </w:pPr>
          </w:p>
        </w:tc>
        <w:tc>
          <w:tcPr>
            <w:tcW w:w="2694" w:type="dxa"/>
          </w:tcPr>
          <w:p w14:paraId="0A8A8B2D" w14:textId="77777777" w:rsidR="000D732E" w:rsidRDefault="000D732E" w:rsidP="00EB7D77">
            <w:pPr>
              <w:rPr>
                <w:rFonts w:cs="Arial"/>
              </w:rPr>
            </w:pPr>
          </w:p>
        </w:tc>
        <w:tc>
          <w:tcPr>
            <w:tcW w:w="2694" w:type="dxa"/>
          </w:tcPr>
          <w:p w14:paraId="0009E656" w14:textId="77777777" w:rsidR="000D732E" w:rsidRDefault="000D732E" w:rsidP="00EB7D77">
            <w:pPr>
              <w:rPr>
                <w:rFonts w:cs="Arial"/>
              </w:rPr>
            </w:pPr>
          </w:p>
        </w:tc>
        <w:tc>
          <w:tcPr>
            <w:tcW w:w="3262" w:type="dxa"/>
          </w:tcPr>
          <w:p w14:paraId="16D6326F" w14:textId="77777777" w:rsidR="000D732E" w:rsidRDefault="000D732E" w:rsidP="00EB7D77">
            <w:pPr>
              <w:rPr>
                <w:rFonts w:cs="Arial"/>
              </w:rPr>
            </w:pPr>
          </w:p>
        </w:tc>
      </w:tr>
      <w:tr w:rsidR="000D732E" w:rsidRPr="007C20FA" w14:paraId="564CE8B6" w14:textId="77777777" w:rsidTr="00656A21">
        <w:trPr>
          <w:trHeight w:val="20"/>
        </w:trPr>
        <w:tc>
          <w:tcPr>
            <w:tcW w:w="10211" w:type="dxa"/>
            <w:gridSpan w:val="4"/>
            <w:shd w:val="clear" w:color="auto" w:fill="F2F2F2" w:themeFill="background1" w:themeFillShade="F2"/>
          </w:tcPr>
          <w:p w14:paraId="2EB0F8FE"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3D7F9C92" w14:textId="77777777" w:rsidTr="00656A21">
        <w:trPr>
          <w:trHeight w:val="20"/>
        </w:trPr>
        <w:tc>
          <w:tcPr>
            <w:tcW w:w="1561" w:type="dxa"/>
          </w:tcPr>
          <w:p w14:paraId="5F88700C" w14:textId="77777777" w:rsidR="000D732E" w:rsidRPr="00D410AE" w:rsidRDefault="000D732E" w:rsidP="00EB7D77">
            <w:pPr>
              <w:rPr>
                <w:rFonts w:cs="Arial"/>
              </w:rPr>
            </w:pPr>
          </w:p>
        </w:tc>
        <w:tc>
          <w:tcPr>
            <w:tcW w:w="2694" w:type="dxa"/>
          </w:tcPr>
          <w:p w14:paraId="103F65B6" w14:textId="270C8370" w:rsidR="000D732E" w:rsidRPr="00D410AE" w:rsidRDefault="000D732E" w:rsidP="00EB7D77">
            <w:pPr>
              <w:rPr>
                <w:rFonts w:cs="Arial"/>
              </w:rPr>
            </w:pPr>
          </w:p>
        </w:tc>
        <w:tc>
          <w:tcPr>
            <w:tcW w:w="2694" w:type="dxa"/>
          </w:tcPr>
          <w:p w14:paraId="6B2DB96D" w14:textId="77777777" w:rsidR="000D732E" w:rsidRPr="00D410AE" w:rsidRDefault="000D732E" w:rsidP="00EB7D77">
            <w:pPr>
              <w:rPr>
                <w:rFonts w:cs="Arial"/>
              </w:rPr>
            </w:pPr>
          </w:p>
        </w:tc>
        <w:tc>
          <w:tcPr>
            <w:tcW w:w="3262" w:type="dxa"/>
          </w:tcPr>
          <w:p w14:paraId="542F8148" w14:textId="77777777" w:rsidR="000D732E" w:rsidRDefault="000D732E" w:rsidP="00EB7D77">
            <w:pPr>
              <w:rPr>
                <w:rFonts w:cs="Arial"/>
              </w:rPr>
            </w:pPr>
          </w:p>
        </w:tc>
      </w:tr>
      <w:tr w:rsidR="000D732E" w:rsidRPr="007C20FA" w14:paraId="6E73D2A6" w14:textId="77777777" w:rsidTr="00656A21">
        <w:trPr>
          <w:trHeight w:val="20"/>
        </w:trPr>
        <w:tc>
          <w:tcPr>
            <w:tcW w:w="1561" w:type="dxa"/>
          </w:tcPr>
          <w:p w14:paraId="63A658B7" w14:textId="77777777" w:rsidR="000D732E" w:rsidRDefault="000D732E" w:rsidP="00EB7D77">
            <w:pPr>
              <w:rPr>
                <w:rFonts w:cs="Arial"/>
              </w:rPr>
            </w:pPr>
          </w:p>
        </w:tc>
        <w:tc>
          <w:tcPr>
            <w:tcW w:w="2694" w:type="dxa"/>
          </w:tcPr>
          <w:p w14:paraId="7FA64FD9" w14:textId="77777777" w:rsidR="000D732E" w:rsidRDefault="000D732E" w:rsidP="00EB7D77">
            <w:pPr>
              <w:rPr>
                <w:rFonts w:cs="Arial"/>
              </w:rPr>
            </w:pPr>
          </w:p>
        </w:tc>
        <w:tc>
          <w:tcPr>
            <w:tcW w:w="2694" w:type="dxa"/>
          </w:tcPr>
          <w:p w14:paraId="2A524333" w14:textId="77777777" w:rsidR="000D732E" w:rsidRDefault="000D732E" w:rsidP="00EB7D77">
            <w:pPr>
              <w:rPr>
                <w:rFonts w:cs="Arial"/>
              </w:rPr>
            </w:pPr>
          </w:p>
        </w:tc>
        <w:tc>
          <w:tcPr>
            <w:tcW w:w="3262" w:type="dxa"/>
          </w:tcPr>
          <w:p w14:paraId="30E8CFAC" w14:textId="77777777" w:rsidR="000D732E" w:rsidRDefault="000D732E" w:rsidP="00EB7D77">
            <w:pPr>
              <w:rPr>
                <w:rFonts w:cs="Arial"/>
              </w:rPr>
            </w:pPr>
          </w:p>
        </w:tc>
      </w:tr>
      <w:tr w:rsidR="000D732E" w:rsidRPr="007C20FA" w14:paraId="7B3D0719" w14:textId="77777777" w:rsidTr="00656A21">
        <w:trPr>
          <w:trHeight w:val="20"/>
        </w:trPr>
        <w:tc>
          <w:tcPr>
            <w:tcW w:w="10211" w:type="dxa"/>
            <w:gridSpan w:val="4"/>
            <w:shd w:val="clear" w:color="auto" w:fill="F2F2F2" w:themeFill="background1" w:themeFillShade="F2"/>
          </w:tcPr>
          <w:p w14:paraId="6C6509FC"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3936C026" w14:textId="77777777" w:rsidTr="00656A21">
        <w:trPr>
          <w:trHeight w:val="20"/>
        </w:trPr>
        <w:tc>
          <w:tcPr>
            <w:tcW w:w="1561" w:type="dxa"/>
          </w:tcPr>
          <w:p w14:paraId="6F464257" w14:textId="77777777" w:rsidR="000D732E" w:rsidRPr="00D410AE" w:rsidRDefault="000D732E" w:rsidP="00EB7D77">
            <w:pPr>
              <w:rPr>
                <w:rFonts w:cs="Arial"/>
              </w:rPr>
            </w:pPr>
          </w:p>
        </w:tc>
        <w:tc>
          <w:tcPr>
            <w:tcW w:w="2694" w:type="dxa"/>
          </w:tcPr>
          <w:p w14:paraId="756BF1F9" w14:textId="77777777" w:rsidR="000D732E" w:rsidRPr="00D410AE" w:rsidRDefault="000D732E" w:rsidP="00EB7D77">
            <w:pPr>
              <w:rPr>
                <w:rFonts w:cs="Arial"/>
              </w:rPr>
            </w:pPr>
          </w:p>
        </w:tc>
        <w:tc>
          <w:tcPr>
            <w:tcW w:w="2694" w:type="dxa"/>
          </w:tcPr>
          <w:p w14:paraId="492ECCBA" w14:textId="77777777" w:rsidR="000D732E" w:rsidRPr="00D410AE" w:rsidRDefault="000D732E" w:rsidP="00EB7D77">
            <w:pPr>
              <w:rPr>
                <w:rFonts w:cs="Arial"/>
              </w:rPr>
            </w:pPr>
          </w:p>
        </w:tc>
        <w:tc>
          <w:tcPr>
            <w:tcW w:w="3262" w:type="dxa"/>
          </w:tcPr>
          <w:p w14:paraId="2370CB5F" w14:textId="77777777" w:rsidR="000D732E" w:rsidRPr="00D410AE" w:rsidRDefault="000D732E" w:rsidP="00EB7D77">
            <w:pPr>
              <w:rPr>
                <w:rFonts w:cs="Arial"/>
              </w:rPr>
            </w:pPr>
          </w:p>
        </w:tc>
      </w:tr>
      <w:tr w:rsidR="000D732E" w:rsidRPr="007C20FA" w14:paraId="45B4737B" w14:textId="77777777" w:rsidTr="00656A21">
        <w:trPr>
          <w:trHeight w:val="20"/>
        </w:trPr>
        <w:tc>
          <w:tcPr>
            <w:tcW w:w="10211" w:type="dxa"/>
            <w:gridSpan w:val="4"/>
            <w:shd w:val="clear" w:color="auto" w:fill="F2F2F2" w:themeFill="background1" w:themeFillShade="F2"/>
          </w:tcPr>
          <w:p w14:paraId="047633F8"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13F24AB4" w14:textId="77777777" w:rsidTr="00656A21">
        <w:trPr>
          <w:trHeight w:val="20"/>
        </w:trPr>
        <w:tc>
          <w:tcPr>
            <w:tcW w:w="1561" w:type="dxa"/>
          </w:tcPr>
          <w:p w14:paraId="36BF0CFA" w14:textId="77777777" w:rsidR="000D732E" w:rsidRPr="00D410AE" w:rsidRDefault="000D732E" w:rsidP="00EB7D77">
            <w:pPr>
              <w:rPr>
                <w:rFonts w:cs="Arial"/>
              </w:rPr>
            </w:pPr>
          </w:p>
        </w:tc>
        <w:tc>
          <w:tcPr>
            <w:tcW w:w="2694" w:type="dxa"/>
          </w:tcPr>
          <w:p w14:paraId="5A619DBF" w14:textId="77777777" w:rsidR="000D732E" w:rsidRPr="00D410AE" w:rsidRDefault="000D732E" w:rsidP="00EB7D77">
            <w:pPr>
              <w:rPr>
                <w:rFonts w:cs="Arial"/>
              </w:rPr>
            </w:pPr>
          </w:p>
        </w:tc>
        <w:tc>
          <w:tcPr>
            <w:tcW w:w="2694" w:type="dxa"/>
          </w:tcPr>
          <w:p w14:paraId="6DED9ACD" w14:textId="77777777" w:rsidR="000D732E" w:rsidRPr="00D410AE" w:rsidRDefault="000D732E" w:rsidP="00EB7D77">
            <w:pPr>
              <w:rPr>
                <w:rFonts w:cs="Arial"/>
              </w:rPr>
            </w:pPr>
          </w:p>
        </w:tc>
        <w:tc>
          <w:tcPr>
            <w:tcW w:w="3262" w:type="dxa"/>
          </w:tcPr>
          <w:p w14:paraId="4F589253" w14:textId="77777777" w:rsidR="000D732E" w:rsidRPr="00D410AE" w:rsidRDefault="000D732E" w:rsidP="00EB7D77">
            <w:pPr>
              <w:rPr>
                <w:rFonts w:cs="Arial"/>
              </w:rPr>
            </w:pPr>
          </w:p>
        </w:tc>
      </w:tr>
      <w:tr w:rsidR="000D732E" w:rsidRPr="007C20FA" w14:paraId="1D81BADD" w14:textId="77777777" w:rsidTr="00656A21">
        <w:trPr>
          <w:trHeight w:val="20"/>
        </w:trPr>
        <w:tc>
          <w:tcPr>
            <w:tcW w:w="10211" w:type="dxa"/>
            <w:gridSpan w:val="4"/>
            <w:shd w:val="clear" w:color="auto" w:fill="F2F2F2" w:themeFill="background1" w:themeFillShade="F2"/>
          </w:tcPr>
          <w:p w14:paraId="512898FB"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1624C7C8" w14:textId="77777777" w:rsidTr="00656A21">
        <w:trPr>
          <w:trHeight w:val="20"/>
        </w:trPr>
        <w:tc>
          <w:tcPr>
            <w:tcW w:w="1561" w:type="dxa"/>
          </w:tcPr>
          <w:p w14:paraId="14EA766C" w14:textId="77777777" w:rsidR="000D732E" w:rsidRPr="00D410AE" w:rsidRDefault="000D732E" w:rsidP="00EB7D77">
            <w:pPr>
              <w:rPr>
                <w:rFonts w:cs="Arial"/>
              </w:rPr>
            </w:pPr>
          </w:p>
        </w:tc>
        <w:tc>
          <w:tcPr>
            <w:tcW w:w="2694" w:type="dxa"/>
          </w:tcPr>
          <w:p w14:paraId="01CDC150" w14:textId="77777777" w:rsidR="000D732E" w:rsidRDefault="000D732E" w:rsidP="00EB7D77">
            <w:pPr>
              <w:rPr>
                <w:rFonts w:cs="Arial"/>
              </w:rPr>
            </w:pPr>
          </w:p>
        </w:tc>
        <w:tc>
          <w:tcPr>
            <w:tcW w:w="2694" w:type="dxa"/>
          </w:tcPr>
          <w:p w14:paraId="4D7DD6C1" w14:textId="77777777" w:rsidR="000D732E" w:rsidRPr="00D410AE" w:rsidRDefault="000D732E" w:rsidP="00EB7D77">
            <w:pPr>
              <w:rPr>
                <w:rFonts w:cs="Arial"/>
              </w:rPr>
            </w:pPr>
          </w:p>
        </w:tc>
        <w:tc>
          <w:tcPr>
            <w:tcW w:w="3262" w:type="dxa"/>
          </w:tcPr>
          <w:p w14:paraId="6FA488E6" w14:textId="77777777" w:rsidR="000D732E" w:rsidRPr="00D410AE" w:rsidRDefault="000D732E" w:rsidP="00EB7D77">
            <w:pPr>
              <w:rPr>
                <w:rFonts w:cs="Arial"/>
              </w:rPr>
            </w:pPr>
          </w:p>
        </w:tc>
      </w:tr>
      <w:tr w:rsidR="00656A21" w:rsidRPr="007C20FA" w14:paraId="507AC8EA" w14:textId="77777777" w:rsidTr="00656A21">
        <w:trPr>
          <w:trHeight w:val="20"/>
        </w:trPr>
        <w:tc>
          <w:tcPr>
            <w:tcW w:w="1561" w:type="dxa"/>
          </w:tcPr>
          <w:p w14:paraId="1C11109C" w14:textId="77777777" w:rsidR="00656A21" w:rsidRPr="00D410AE" w:rsidRDefault="00656A21" w:rsidP="00EB7D77">
            <w:pPr>
              <w:rPr>
                <w:rFonts w:cs="Arial"/>
              </w:rPr>
            </w:pPr>
          </w:p>
        </w:tc>
        <w:tc>
          <w:tcPr>
            <w:tcW w:w="2694" w:type="dxa"/>
          </w:tcPr>
          <w:p w14:paraId="55B6F90D" w14:textId="77777777" w:rsidR="00656A21" w:rsidRDefault="00656A21" w:rsidP="00EB7D77">
            <w:pPr>
              <w:rPr>
                <w:rFonts w:cs="Arial"/>
              </w:rPr>
            </w:pPr>
          </w:p>
        </w:tc>
        <w:tc>
          <w:tcPr>
            <w:tcW w:w="2694" w:type="dxa"/>
          </w:tcPr>
          <w:p w14:paraId="677D5364" w14:textId="77777777" w:rsidR="00656A21" w:rsidRPr="00D410AE" w:rsidRDefault="00656A21" w:rsidP="00EB7D77">
            <w:pPr>
              <w:rPr>
                <w:rFonts w:cs="Arial"/>
              </w:rPr>
            </w:pPr>
          </w:p>
        </w:tc>
        <w:tc>
          <w:tcPr>
            <w:tcW w:w="3262" w:type="dxa"/>
          </w:tcPr>
          <w:p w14:paraId="4DF52434" w14:textId="77777777" w:rsidR="00656A21" w:rsidRPr="00D410AE" w:rsidRDefault="00656A21" w:rsidP="00EB7D77">
            <w:pPr>
              <w:rPr>
                <w:rFonts w:cs="Arial"/>
              </w:rPr>
            </w:pPr>
          </w:p>
        </w:tc>
      </w:tr>
    </w:tbl>
    <w:p w14:paraId="117A93AD"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267FFF15" w14:textId="77777777" w:rsidR="000D732E" w:rsidRPr="005067FC" w:rsidRDefault="000D732E" w:rsidP="00427220">
      <w:pPr>
        <w:rPr>
          <w:i/>
          <w:color w:val="A6A6A6" w:themeColor="background1" w:themeShade="A6"/>
        </w:rPr>
      </w:pPr>
    </w:p>
    <w:p w14:paraId="17699B0E" w14:textId="77777777" w:rsidR="00427220" w:rsidRDefault="00427220" w:rsidP="00427220">
      <w:pPr>
        <w:pStyle w:val="Heading4"/>
      </w:pPr>
      <w:r>
        <w:t>Assumptions</w:t>
      </w:r>
    </w:p>
    <w:p w14:paraId="496E1412" w14:textId="77777777" w:rsidR="00A92B2F" w:rsidRDefault="00A92B2F" w:rsidP="00A92B2F"/>
    <w:p w14:paraId="1F04C1EB"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49023DF" w14:textId="77777777" w:rsidR="00C0442C" w:rsidRDefault="00C0442C" w:rsidP="00A92B2F"/>
    <w:p w14:paraId="78BCF122" w14:textId="77777777" w:rsidR="00F15706" w:rsidRDefault="00E60B64" w:rsidP="00783BCF">
      <w:pPr>
        <w:pStyle w:val="Heading3"/>
      </w:pPr>
      <w:r>
        <w:t>Function Scope</w:t>
      </w:r>
    </w:p>
    <w:p w14:paraId="037B9E5D" w14:textId="77777777" w:rsidR="00055646" w:rsidRPr="00A43B48" w:rsidRDefault="00055646" w:rsidP="00306D37">
      <w:pPr>
        <w:contextualSpacing/>
      </w:pPr>
    </w:p>
    <w:p w14:paraId="387716C0" w14:textId="77777777" w:rsidR="00306D37" w:rsidRDefault="00306D37" w:rsidP="00306D37">
      <w:pPr>
        <w:contextualSpacing/>
      </w:pPr>
      <w:r>
        <w:t xml:space="preserve">The </w:t>
      </w:r>
      <w:r>
        <w:rPr>
          <w:noProof/>
        </w:rPr>
        <w:drawing>
          <wp:inline distT="0" distB="0" distL="0" distR="0" wp14:anchorId="53E9A4B1" wp14:editId="45600765">
            <wp:extent cx="152400" cy="152400"/>
            <wp:effectExtent l="0" t="0" r="0" b="0"/>
            <wp:docPr id="52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Terminate selected camera video stream</w:t>
      </w:r>
      <w:r w:rsidR="0004480F">
        <w:rPr>
          <w:b/>
        </w:rPr>
        <w:t>”</w:t>
      </w:r>
      <w:r>
        <w:t xml:space="preserve"> f</w:t>
      </w:r>
      <w:r w:rsidR="00294100">
        <w:t>unction is called by</w:t>
      </w:r>
      <w:r>
        <w:t xml:space="preserve"> the following </w:t>
      </w:r>
      <w:r w:rsidR="00294100">
        <w:t>functions</w:t>
      </w:r>
      <w:r>
        <w:t>:</w:t>
      </w:r>
    </w:p>
    <w:p w14:paraId="4BB089BC" w14:textId="77777777" w:rsidR="00306D37" w:rsidRPr="00953D23" w:rsidRDefault="00306D37" w:rsidP="0061324D">
      <w:pPr>
        <w:pStyle w:val="ListParagraph"/>
        <w:numPr>
          <w:ilvl w:val="0"/>
          <w:numId w:val="12"/>
        </w:numPr>
        <w:contextualSpacing/>
      </w:pPr>
      <w:r>
        <w:rPr>
          <w:noProof/>
        </w:rPr>
        <w:drawing>
          <wp:inline distT="0" distB="0" distL="0" distR="0" wp14:anchorId="10089984" wp14:editId="34F61F0A">
            <wp:extent cx="152400" cy="152400"/>
            <wp:effectExtent l="0" t="0" r="0" b="0"/>
            <wp:docPr id="52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37b6f5e5bd53c5b12c9cfda2157a024" w:history="1">
        <w:r w:rsidR="00B66881">
          <w:rPr>
            <w:rStyle w:val="Hyperlink"/>
          </w:rPr>
          <w:t>Terminate camera video feed request</w:t>
        </w:r>
      </w:hyperlink>
      <w:r w:rsidR="0004480F">
        <w:t>”</w:t>
      </w:r>
    </w:p>
    <w:p w14:paraId="4EA0BDCC" w14:textId="77777777" w:rsidR="00393C96" w:rsidRPr="00393C96" w:rsidRDefault="00393C96" w:rsidP="00306D37">
      <w:pPr>
        <w:contextualSpacing/>
      </w:pPr>
    </w:p>
    <w:p w14:paraId="079E2669" w14:textId="77777777" w:rsidR="001A755C" w:rsidRDefault="001A755C" w:rsidP="00306D37"/>
    <w:p w14:paraId="593441D1" w14:textId="77777777" w:rsidR="00294100" w:rsidRDefault="00294100" w:rsidP="00294100">
      <w:pPr>
        <w:jc w:val="center"/>
      </w:pPr>
      <w:r>
        <w:rPr>
          <w:noProof/>
        </w:rPr>
        <w:drawing>
          <wp:inline distT="0" distB="0" distL="0" distR="0" wp14:anchorId="6111A46A" wp14:editId="7CDD51EB">
            <wp:extent cx="6466205" cy="2610015"/>
            <wp:effectExtent l="0" t="0" r="0" b="0"/>
            <wp:docPr id="526" name="Picture 1320664962.jpg" descr="1320664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1320664962.jpg"/>
                    <pic:cNvPicPr/>
                  </pic:nvPicPr>
                  <pic:blipFill>
                    <a:blip r:embed="rId87" cstate="print"/>
                    <a:stretch>
                      <a:fillRect/>
                    </a:stretch>
                  </pic:blipFill>
                  <pic:spPr>
                    <a:xfrm>
                      <a:off x="0" y="0"/>
                      <a:ext cx="6466205" cy="2610015"/>
                    </a:xfrm>
                    <a:prstGeom prst="rect">
                      <a:avLst/>
                    </a:prstGeom>
                  </pic:spPr>
                </pic:pic>
              </a:graphicData>
            </a:graphic>
          </wp:inline>
        </w:drawing>
      </w:r>
    </w:p>
    <w:p w14:paraId="44CDC731"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19C954A" wp14:editId="7F180787">
            <wp:extent cx="152400" cy="152400"/>
            <wp:effectExtent l="0" t="0" r="0" b="0"/>
            <wp:docPr id="52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Terminate camera video feed request</w:t>
      </w:r>
      <w:r w:rsidR="0004480F">
        <w:t>”</w:t>
      </w:r>
      <w:r w:rsidRPr="00294100">
        <w:t xml:space="preserve"> calling </w:t>
      </w:r>
      <w:r>
        <w:rPr>
          <w:noProof/>
        </w:rPr>
        <w:drawing>
          <wp:inline distT="0" distB="0" distL="0" distR="0" wp14:anchorId="57E5C977" wp14:editId="256ECB26">
            <wp:extent cx="152400" cy="152400"/>
            <wp:effectExtent l="0" t="0" r="0" b="0"/>
            <wp:docPr id="53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Terminate selected camera video stream</w:t>
      </w:r>
      <w:r w:rsidR="0004480F">
        <w:t>”</w:t>
      </w:r>
    </w:p>
    <w:p w14:paraId="255F7B98" w14:textId="77777777" w:rsidR="00306D37" w:rsidRDefault="00306D37" w:rsidP="00306D37">
      <w:pPr>
        <w:contextualSpacing/>
      </w:pPr>
    </w:p>
    <w:p w14:paraId="5B15330F" w14:textId="77777777" w:rsidR="00F15706" w:rsidRDefault="00E60B64" w:rsidP="00783BCF">
      <w:pPr>
        <w:pStyle w:val="Heading3"/>
      </w:pPr>
      <w:r>
        <w:t>Function Interfaces</w:t>
      </w:r>
    </w:p>
    <w:p w14:paraId="5754B32B"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C2B2024" w14:textId="77777777" w:rsidTr="0082668D">
        <w:trPr>
          <w:trHeight w:val="260"/>
        </w:trPr>
        <w:tc>
          <w:tcPr>
            <w:tcW w:w="2547" w:type="dxa"/>
            <w:shd w:val="clear" w:color="auto" w:fill="D9D9D9" w:themeFill="background1" w:themeFillShade="D9"/>
            <w:noWrap/>
            <w:hideMark/>
          </w:tcPr>
          <w:p w14:paraId="676A67F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823456B"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609B0138" w14:textId="77777777" w:rsidTr="0082668D">
        <w:trPr>
          <w:trHeight w:val="410"/>
        </w:trPr>
        <w:tc>
          <w:tcPr>
            <w:tcW w:w="2547" w:type="dxa"/>
            <w:noWrap/>
          </w:tcPr>
          <w:p w14:paraId="1D7CF21A" w14:textId="77777777" w:rsidR="0082668D" w:rsidRDefault="0082668D" w:rsidP="00BC57B1">
            <w:pPr>
              <w:contextualSpacing/>
              <w:rPr>
                <w:rFonts w:cs="Arial"/>
              </w:rPr>
            </w:pPr>
            <w:r w:rsidRPr="00275823">
              <w:rPr>
                <w:rFonts w:cs="Arial"/>
              </w:rPr>
              <w:lastRenderedPageBreak/>
              <w:t>camera id</w:t>
            </w:r>
          </w:p>
          <w:p w14:paraId="5D608E02" w14:textId="77777777" w:rsidR="0082668D" w:rsidRDefault="0082668D" w:rsidP="00BC57B1">
            <w:pPr>
              <w:contextualSpacing/>
              <w:rPr>
                <w:rFonts w:cs="Arial"/>
              </w:rPr>
            </w:pPr>
            <w:r>
              <w:rPr>
                <w:rFonts w:cs="Arial"/>
              </w:rPr>
              <w:t>Signal:</w:t>
            </w:r>
          </w:p>
          <w:p w14:paraId="5C34D644"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6744061" wp14:editId="54D69F54">
                  <wp:extent cx="152400" cy="152400"/>
                  <wp:effectExtent l="0" t="0" r="0" b="0"/>
                  <wp:docPr id="532"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cdbd2de1a6de18b6023d651ac1d453e6" w:history="1">
              <w:r>
                <w:rPr>
                  <w:rStyle w:val="Hyperlink"/>
                  <w:rFonts w:cs="Arial"/>
                </w:rPr>
                <w:t>Terminate Camera Video Stream</w:t>
              </w:r>
            </w:hyperlink>
          </w:p>
        </w:tc>
        <w:tc>
          <w:tcPr>
            <w:tcW w:w="7654" w:type="dxa"/>
          </w:tcPr>
          <w:p w14:paraId="720CCBFC" w14:textId="77777777" w:rsidR="0082668D" w:rsidRDefault="0082668D" w:rsidP="00BC57B1">
            <w:pPr>
              <w:rPr>
                <w:rFonts w:cs="Arial"/>
              </w:rPr>
            </w:pPr>
            <w:r>
              <w:rPr>
                <w:rFonts w:cs="Arial"/>
              </w:rPr>
              <w:t>Signal Description:</w:t>
            </w:r>
          </w:p>
          <w:p w14:paraId="6FFA8837" w14:textId="77777777" w:rsidR="0082668D" w:rsidRDefault="0082668D" w:rsidP="00BC57B1">
            <w:pPr>
              <w:rPr>
                <w:rFonts w:cs="Arial"/>
              </w:rPr>
            </w:pPr>
            <w:r w:rsidRPr="00275823">
              <w:rPr>
                <w:rFonts w:cs="Arial"/>
              </w:rPr>
              <w:t>Request to terminate the view of a camera</w:t>
            </w:r>
          </w:p>
          <w:p w14:paraId="7948A7FA" w14:textId="77777777" w:rsidR="0082668D" w:rsidRDefault="0082668D" w:rsidP="00BC57B1">
            <w:pPr>
              <w:rPr>
                <w:rFonts w:cs="Arial"/>
              </w:rPr>
            </w:pPr>
          </w:p>
          <w:p w14:paraId="736127B7" w14:textId="77777777" w:rsidR="0082668D" w:rsidRPr="0046598F" w:rsidRDefault="0082668D" w:rsidP="00BC57B1">
            <w:pPr>
              <w:rPr>
                <w:rFonts w:cs="Arial"/>
                <w:color w:val="000000"/>
              </w:rPr>
            </w:pPr>
            <w:r>
              <w:rPr>
                <w:rFonts w:cs="Arial"/>
                <w:color w:val="000000"/>
              </w:rPr>
              <w:t>Received from:</w:t>
            </w:r>
          </w:p>
          <w:p w14:paraId="713D8818" w14:textId="77777777" w:rsidR="0082668D" w:rsidRPr="00C8319B" w:rsidRDefault="0082668D" w:rsidP="00BC57B1">
            <w:pPr>
              <w:pStyle w:val="ListParagraph"/>
              <w:numPr>
                <w:ilvl w:val="0"/>
                <w:numId w:val="12"/>
              </w:numPr>
              <w:rPr>
                <w:rFonts w:cs="Arial"/>
              </w:rPr>
            </w:pPr>
            <w:r>
              <w:rPr>
                <w:noProof/>
              </w:rPr>
              <w:drawing>
                <wp:inline distT="0" distB="0" distL="0" distR="0" wp14:anchorId="48AB4E67" wp14:editId="6EEBAD0B">
                  <wp:extent cx="152400" cy="152400"/>
                  <wp:effectExtent l="0" t="0" r="0" b="0"/>
                  <wp:docPr id="53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80a5c457bdca4a305077463216c21f0" w:history="1">
              <w:r>
                <w:rPr>
                  <w:rStyle w:val="Hyperlink"/>
                  <w:rFonts w:cs="Arial"/>
                </w:rPr>
                <w:t>Send command to terminate selected camera video stream</w:t>
              </w:r>
            </w:hyperlink>
          </w:p>
        </w:tc>
      </w:tr>
    </w:tbl>
    <w:p w14:paraId="358AAEF7" w14:textId="77777777" w:rsidR="0082668D" w:rsidRDefault="0082668D" w:rsidP="00A7465B">
      <w:pPr>
        <w:contextualSpacing/>
        <w:rPr>
          <w:rFonts w:cs="Arial"/>
        </w:rPr>
      </w:pPr>
    </w:p>
    <w:p w14:paraId="2467099B"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62B027C" w14:textId="77777777" w:rsidTr="00CD7DFE">
        <w:trPr>
          <w:trHeight w:val="260"/>
        </w:trPr>
        <w:tc>
          <w:tcPr>
            <w:tcW w:w="2689" w:type="dxa"/>
            <w:shd w:val="clear" w:color="auto" w:fill="D9D9D9" w:themeFill="background1" w:themeFillShade="D9"/>
            <w:noWrap/>
            <w:hideMark/>
          </w:tcPr>
          <w:p w14:paraId="1FE84AE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D8EB10D"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09154D91" w14:textId="77777777" w:rsidTr="00CD7DFE">
        <w:trPr>
          <w:trHeight w:val="410"/>
        </w:trPr>
        <w:tc>
          <w:tcPr>
            <w:tcW w:w="2689" w:type="dxa"/>
            <w:noWrap/>
          </w:tcPr>
          <w:p w14:paraId="4B0B22D1" w14:textId="77777777" w:rsidR="00CD7DFE" w:rsidRDefault="00CD7DFE" w:rsidP="00BC57B1">
            <w:pPr>
              <w:contextualSpacing/>
              <w:rPr>
                <w:rFonts w:cs="Arial"/>
              </w:rPr>
            </w:pPr>
            <w:r>
              <w:rPr>
                <w:rFonts w:cs="Arial"/>
              </w:rPr>
              <w:t>camera id</w:t>
            </w:r>
          </w:p>
          <w:p w14:paraId="0543889E" w14:textId="77777777" w:rsidR="00CD7DFE" w:rsidRDefault="00CD7DFE" w:rsidP="00BC57B1">
            <w:pPr>
              <w:contextualSpacing/>
              <w:rPr>
                <w:rFonts w:cs="Arial"/>
              </w:rPr>
            </w:pPr>
            <w:r>
              <w:rPr>
                <w:rFonts w:cs="Arial"/>
              </w:rPr>
              <w:t>Signal:</w:t>
            </w:r>
          </w:p>
          <w:p w14:paraId="0ADCBCF7" w14:textId="77777777" w:rsidR="00CD7DFE" w:rsidRDefault="00CD7DFE" w:rsidP="00BC57B1">
            <w:pPr>
              <w:contextualSpacing/>
              <w:rPr>
                <w:rFonts w:cs="Arial"/>
              </w:rPr>
            </w:pPr>
            <w:r>
              <w:rPr>
                <w:noProof/>
              </w:rPr>
              <w:drawing>
                <wp:inline distT="0" distB="0" distL="0" distR="0" wp14:anchorId="625A60DA" wp14:editId="40426DBA">
                  <wp:extent cx="152400" cy="152400"/>
                  <wp:effectExtent l="0" t="0" r="0" b="0"/>
                  <wp:docPr id="536"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cdbd2de1a6de18b6023d651ac1d453e6" w:history="1">
              <w:r>
                <w:rPr>
                  <w:rStyle w:val="Hyperlink"/>
                  <w:rFonts w:cs="Arial"/>
                </w:rPr>
                <w:t>Terminate Camera Video Stream</w:t>
              </w:r>
            </w:hyperlink>
          </w:p>
        </w:tc>
        <w:tc>
          <w:tcPr>
            <w:tcW w:w="7512" w:type="dxa"/>
            <w:noWrap/>
          </w:tcPr>
          <w:p w14:paraId="5149FF9C" w14:textId="77777777" w:rsidR="00CD7DFE" w:rsidRDefault="00CD7DFE" w:rsidP="00BC57B1">
            <w:pPr>
              <w:rPr>
                <w:rFonts w:cs="Arial"/>
              </w:rPr>
            </w:pPr>
            <w:r>
              <w:rPr>
                <w:rFonts w:cs="Arial"/>
              </w:rPr>
              <w:t>Signal Description:</w:t>
            </w:r>
          </w:p>
          <w:p w14:paraId="1EDFE023" w14:textId="77777777" w:rsidR="00CD7DFE" w:rsidRDefault="00CD7DFE" w:rsidP="00BC57B1">
            <w:pPr>
              <w:rPr>
                <w:rFonts w:cs="Arial"/>
              </w:rPr>
            </w:pPr>
            <w:r>
              <w:rPr>
                <w:rFonts w:cs="Arial"/>
              </w:rPr>
              <w:t>Request to terminate the view of a camera</w:t>
            </w:r>
          </w:p>
          <w:p w14:paraId="0DA657BD" w14:textId="77777777" w:rsidR="00CD7DFE" w:rsidRDefault="00CD7DFE" w:rsidP="00BC57B1">
            <w:pPr>
              <w:rPr>
                <w:rFonts w:cs="Arial"/>
              </w:rPr>
            </w:pPr>
          </w:p>
          <w:p w14:paraId="4180A9E7" w14:textId="77777777" w:rsidR="00CD7DFE" w:rsidRPr="00275823" w:rsidRDefault="00CD7DFE" w:rsidP="00BC57B1">
            <w:pPr>
              <w:rPr>
                <w:rFonts w:cs="Arial"/>
                <w:color w:val="000000"/>
              </w:rPr>
            </w:pPr>
            <w:r>
              <w:rPr>
                <w:rFonts w:cs="Arial"/>
                <w:color w:val="000000"/>
              </w:rPr>
              <w:t>Sent to:</w:t>
            </w:r>
          </w:p>
          <w:p w14:paraId="0002DE43"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F784CF0" wp14:editId="552C8142">
                  <wp:extent cx="152400" cy="152400"/>
                  <wp:effectExtent l="0" t="0" r="0" b="0"/>
                  <wp:docPr id="53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ca15c8ea5d970bf64a98e327d1ec320" w:history="1">
              <w:r>
                <w:rPr>
                  <w:rStyle w:val="Hyperlink"/>
                  <w:rFonts w:cs="Arial"/>
                  <w:color w:val="000000"/>
                </w:rPr>
                <w:t>Terminate selected camera availability</w:t>
              </w:r>
            </w:hyperlink>
          </w:p>
        </w:tc>
      </w:tr>
    </w:tbl>
    <w:p w14:paraId="114D6103" w14:textId="77777777" w:rsidR="00CD7DFE" w:rsidRDefault="00CD7DFE" w:rsidP="00A72B37"/>
    <w:p w14:paraId="608F6D47" w14:textId="77777777" w:rsidR="00A72B37" w:rsidRDefault="00A72B37" w:rsidP="00A72B37">
      <w:pPr>
        <w:pStyle w:val="Heading4"/>
      </w:pPr>
      <w:r>
        <w:t>Logical</w:t>
      </w:r>
      <w:r w:rsidRPr="00F15706">
        <w:t xml:space="preserve"> Parameters</w:t>
      </w:r>
    </w:p>
    <w:p w14:paraId="79601E92" w14:textId="77777777" w:rsidR="00A72B37" w:rsidRDefault="00A72B37" w:rsidP="00A72B37"/>
    <w:p w14:paraId="7781C8D0"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74BE03F0" w14:textId="77777777" w:rsidTr="00EB7D77">
        <w:trPr>
          <w:trHeight w:val="211"/>
        </w:trPr>
        <w:tc>
          <w:tcPr>
            <w:tcW w:w="2689" w:type="dxa"/>
            <w:shd w:val="clear" w:color="auto" w:fill="D9D9D9" w:themeFill="background1" w:themeFillShade="D9"/>
            <w:noWrap/>
            <w:hideMark/>
          </w:tcPr>
          <w:p w14:paraId="4901C47B"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63DB7255"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53EF57C8" w14:textId="77777777" w:rsidTr="00EB7D77">
        <w:trPr>
          <w:trHeight w:val="410"/>
        </w:trPr>
        <w:tc>
          <w:tcPr>
            <w:tcW w:w="2689" w:type="dxa"/>
            <w:noWrap/>
          </w:tcPr>
          <w:p w14:paraId="38A9FEF5" w14:textId="79840F5D"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6CA6BEB7" w14:textId="261B1F14" w:rsidR="009649F4" w:rsidRPr="003F473D" w:rsidRDefault="009649F4" w:rsidP="00EB7D77">
            <w:pPr>
              <w:rPr>
                <w:rFonts w:cs="Arial"/>
                <w:color w:val="000000"/>
                <w:sz w:val="18"/>
                <w:szCs w:val="18"/>
              </w:rPr>
            </w:pPr>
          </w:p>
        </w:tc>
      </w:tr>
      <w:tr w:rsidR="009649F4" w:rsidRPr="003F473D" w14:paraId="25ABB83A" w14:textId="77777777" w:rsidTr="00EB7D77">
        <w:trPr>
          <w:trHeight w:val="410"/>
        </w:trPr>
        <w:tc>
          <w:tcPr>
            <w:tcW w:w="2689" w:type="dxa"/>
            <w:noWrap/>
          </w:tcPr>
          <w:p w14:paraId="200783AD"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B534C87" w14:textId="77777777" w:rsidR="009649F4" w:rsidRPr="003F473D" w:rsidRDefault="009649F4" w:rsidP="00EB7D77">
            <w:pPr>
              <w:rPr>
                <w:rFonts w:cs="Arial"/>
                <w:color w:val="000000"/>
                <w:sz w:val="18"/>
                <w:szCs w:val="18"/>
              </w:rPr>
            </w:pPr>
          </w:p>
        </w:tc>
      </w:tr>
    </w:tbl>
    <w:p w14:paraId="47C75319" w14:textId="77777777" w:rsidR="009649F4" w:rsidRDefault="009649F4" w:rsidP="00A72B37"/>
    <w:p w14:paraId="44CBD19B" w14:textId="77777777" w:rsidR="00822913" w:rsidRDefault="00822913" w:rsidP="00822913">
      <w:pPr>
        <w:pStyle w:val="Heading3"/>
      </w:pPr>
      <w:r>
        <w:t>Function Modeling</w:t>
      </w:r>
    </w:p>
    <w:p w14:paraId="5A34F3E2" w14:textId="77777777" w:rsidR="00EF5443" w:rsidRPr="00C75AE5" w:rsidRDefault="00EF5443" w:rsidP="00EF5443"/>
    <w:p w14:paraId="3C7D175E" w14:textId="77777777" w:rsidR="002D15F6" w:rsidRDefault="002D15F6" w:rsidP="0061324D">
      <w:pPr>
        <w:pStyle w:val="Heading4"/>
        <w:numPr>
          <w:ilvl w:val="3"/>
          <w:numId w:val="4"/>
        </w:numPr>
      </w:pPr>
      <w:r>
        <w:t>Use Cases</w:t>
      </w:r>
    </w:p>
    <w:p w14:paraId="25F64B10" w14:textId="77777777" w:rsidR="002D15F6" w:rsidRDefault="002D15F6" w:rsidP="002D15F6"/>
    <w:p w14:paraId="74AA7D73"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B9BA069" w14:textId="77777777" w:rsidR="009649F4" w:rsidRDefault="009649F4" w:rsidP="009649F4">
      <w:pPr>
        <w:pStyle w:val="Heading4"/>
        <w:numPr>
          <w:ilvl w:val="3"/>
          <w:numId w:val="4"/>
        </w:numPr>
      </w:pPr>
      <w:r>
        <w:t>State Charts</w:t>
      </w:r>
    </w:p>
    <w:p w14:paraId="2C65AAE5" w14:textId="77777777" w:rsidR="00195B38" w:rsidRDefault="00195B38" w:rsidP="00A76553">
      <w:pPr>
        <w:contextualSpacing/>
        <w:rPr>
          <w:color w:val="A6A6A6" w:themeColor="background1" w:themeShade="A6"/>
        </w:rPr>
      </w:pPr>
    </w:p>
    <w:p w14:paraId="5359E95C"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3B5A43EA" w14:textId="77777777" w:rsidR="00A76553" w:rsidRPr="00FF5F72" w:rsidRDefault="00A76553" w:rsidP="00A76553">
      <w:pPr>
        <w:contextualSpacing/>
        <w:rPr>
          <w:color w:val="A6A6A6" w:themeColor="background1" w:themeShade="A6"/>
        </w:rPr>
      </w:pPr>
    </w:p>
    <w:p w14:paraId="10EC4B84" w14:textId="77777777" w:rsidR="00A76553" w:rsidRPr="00004083" w:rsidRDefault="00A76553" w:rsidP="00A76553">
      <w:pPr>
        <w:contextualSpacing/>
        <w:rPr>
          <w:rFonts w:cs="Arial"/>
        </w:rPr>
      </w:pPr>
    </w:p>
    <w:p w14:paraId="5419C2D2" w14:textId="77777777" w:rsidR="009649F4" w:rsidRDefault="009649F4" w:rsidP="009649F4">
      <w:pPr>
        <w:pStyle w:val="Heading4"/>
        <w:numPr>
          <w:ilvl w:val="3"/>
          <w:numId w:val="4"/>
        </w:numPr>
      </w:pPr>
      <w:r>
        <w:t>Activity Diagrams</w:t>
      </w:r>
    </w:p>
    <w:p w14:paraId="7B53D125" w14:textId="77777777" w:rsidR="009649F4" w:rsidRDefault="009649F4" w:rsidP="009649F4"/>
    <w:p w14:paraId="598B76FE"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5660E688" w14:textId="77777777" w:rsidR="009649F4" w:rsidRPr="00FF5F72" w:rsidRDefault="009649F4" w:rsidP="009649F4">
      <w:pPr>
        <w:contextualSpacing/>
        <w:rPr>
          <w:color w:val="A6A6A6" w:themeColor="background1" w:themeShade="A6"/>
        </w:rPr>
      </w:pPr>
    </w:p>
    <w:p w14:paraId="5E78DDB3" w14:textId="77777777" w:rsidR="009649F4" w:rsidRDefault="009649F4" w:rsidP="009649F4">
      <w:pPr>
        <w:pStyle w:val="Heading4"/>
        <w:numPr>
          <w:ilvl w:val="3"/>
          <w:numId w:val="4"/>
        </w:numPr>
      </w:pPr>
      <w:r>
        <w:t>Sequence Diagrams</w:t>
      </w:r>
    </w:p>
    <w:p w14:paraId="5DDE0440" w14:textId="77777777" w:rsidR="00987D84" w:rsidRPr="00EB7D77" w:rsidRDefault="00987D84" w:rsidP="00EB7D77">
      <w:pPr>
        <w:rPr>
          <w:rStyle w:val="SubtleEmphasis"/>
          <w:i w:val="0"/>
          <w:iCs w:val="0"/>
          <w:color w:val="auto"/>
          <w:highlight w:val="green"/>
        </w:rPr>
      </w:pPr>
    </w:p>
    <w:p w14:paraId="2955FE7E"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6310E92F" w14:textId="77777777" w:rsidR="00987D84" w:rsidRDefault="00987D84" w:rsidP="00987D84"/>
    <w:p w14:paraId="1ACE9FDF" w14:textId="77777777" w:rsidR="009649F4" w:rsidRDefault="009649F4" w:rsidP="009649F4"/>
    <w:p w14:paraId="03D7E1CB" w14:textId="77777777" w:rsidR="009649F4" w:rsidRDefault="009649F4" w:rsidP="009649F4">
      <w:pPr>
        <w:pStyle w:val="Heading4"/>
        <w:numPr>
          <w:ilvl w:val="3"/>
          <w:numId w:val="4"/>
        </w:numPr>
      </w:pPr>
      <w:r>
        <w:t>Decision Tables</w:t>
      </w:r>
    </w:p>
    <w:p w14:paraId="0BFDC991" w14:textId="77777777" w:rsidR="009649F4" w:rsidRDefault="009649F4" w:rsidP="009649F4"/>
    <w:p w14:paraId="222A8895" w14:textId="77777777" w:rsidR="00F15706" w:rsidRDefault="00DA0800" w:rsidP="00822913">
      <w:pPr>
        <w:pStyle w:val="Heading3"/>
      </w:pPr>
      <w:r>
        <w:lastRenderedPageBreak/>
        <w:t>Function Requirements</w:t>
      </w:r>
    </w:p>
    <w:p w14:paraId="54C68BDA" w14:textId="77777777" w:rsidR="00F15706" w:rsidRDefault="00F15706" w:rsidP="00783BCF">
      <w:pPr>
        <w:pStyle w:val="Heading4"/>
      </w:pPr>
      <w:r>
        <w:t>Functional Requirements</w:t>
      </w:r>
    </w:p>
    <w:p w14:paraId="5FF00E39" w14:textId="77777777" w:rsidR="006E54B3" w:rsidRDefault="00F15706" w:rsidP="006E54B3">
      <w:pPr>
        <w:pStyle w:val="Heading5"/>
      </w:pPr>
      <w:r>
        <w:t>Normal Operation</w:t>
      </w:r>
    </w:p>
    <w:p w14:paraId="175E8D5B" w14:textId="77777777" w:rsidR="005961D3" w:rsidRDefault="005961D3" w:rsidP="00BB6A63"/>
    <w:p w14:paraId="21619E13" w14:textId="77777777" w:rsidR="005961D3" w:rsidRDefault="005961D3" w:rsidP="005961D3">
      <w:pPr>
        <w:rPr>
          <w:color w:val="A6A6A6" w:themeColor="background1" w:themeShade="A6"/>
        </w:rPr>
      </w:pPr>
      <w:r>
        <w:rPr>
          <w:color w:val="A6A6A6" w:themeColor="background1" w:themeShade="A6"/>
        </w:rPr>
        <w:t>No Normal Operation Requirements specified.</w:t>
      </w:r>
    </w:p>
    <w:p w14:paraId="38F9F35A" w14:textId="77777777" w:rsidR="00F15706" w:rsidRDefault="00F15706" w:rsidP="00783BCF">
      <w:pPr>
        <w:pStyle w:val="Heading5"/>
      </w:pPr>
      <w:r>
        <w:t>Error Handling</w:t>
      </w:r>
    </w:p>
    <w:p w14:paraId="67F9A33A" w14:textId="77777777" w:rsidR="005961D3" w:rsidRDefault="005961D3" w:rsidP="00BB6A63"/>
    <w:p w14:paraId="6EF7D89C" w14:textId="77777777" w:rsidR="005961D3" w:rsidRDefault="005961D3" w:rsidP="005961D3">
      <w:pPr>
        <w:rPr>
          <w:color w:val="A6A6A6" w:themeColor="background1" w:themeShade="A6"/>
        </w:rPr>
      </w:pPr>
      <w:r>
        <w:rPr>
          <w:color w:val="A6A6A6" w:themeColor="background1" w:themeShade="A6"/>
        </w:rPr>
        <w:t>No Error Handling Requirements specified.</w:t>
      </w:r>
    </w:p>
    <w:p w14:paraId="353DD222" w14:textId="77777777" w:rsidR="00DD7D94" w:rsidRDefault="00DD7D94" w:rsidP="00DD7D94">
      <w:pPr>
        <w:pStyle w:val="Heading4"/>
      </w:pPr>
      <w:r>
        <w:t>Non-Functional Requirements</w:t>
      </w:r>
    </w:p>
    <w:p w14:paraId="1FB326C3" w14:textId="77777777" w:rsidR="005961D3" w:rsidRDefault="005961D3" w:rsidP="00BB6A63"/>
    <w:p w14:paraId="36E2DA76" w14:textId="77777777" w:rsidR="005961D3" w:rsidRDefault="005961D3" w:rsidP="005961D3">
      <w:pPr>
        <w:rPr>
          <w:color w:val="A6A6A6" w:themeColor="background1" w:themeShade="A6"/>
        </w:rPr>
      </w:pPr>
      <w:r>
        <w:rPr>
          <w:color w:val="A6A6A6" w:themeColor="background1" w:themeShade="A6"/>
        </w:rPr>
        <w:t>No Non-Functional Requirements specified.</w:t>
      </w:r>
    </w:p>
    <w:p w14:paraId="37E3AF9E" w14:textId="77777777" w:rsidR="00DF462B" w:rsidRDefault="00427220" w:rsidP="00DF462B">
      <w:pPr>
        <w:pStyle w:val="Heading4"/>
      </w:pPr>
      <w:r>
        <w:t>Functional</w:t>
      </w:r>
      <w:r w:rsidR="00DF462B">
        <w:t xml:space="preserve"> Safety Requirements</w:t>
      </w:r>
    </w:p>
    <w:p w14:paraId="34D51691" w14:textId="77777777" w:rsidR="00DF462B" w:rsidRDefault="00DF462B" w:rsidP="00DF462B">
      <w:pPr>
        <w:rPr>
          <w:highlight w:val="yellow"/>
        </w:rPr>
      </w:pPr>
    </w:p>
    <w:p w14:paraId="6DCF8E2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E8DEB20" w14:textId="77777777" w:rsidR="00DD7D94" w:rsidRDefault="00DD7D94" w:rsidP="00DD7D94">
      <w:pPr>
        <w:pStyle w:val="Heading4"/>
      </w:pPr>
      <w:r>
        <w:t>Other Requirements</w:t>
      </w:r>
    </w:p>
    <w:p w14:paraId="35820CDB" w14:textId="77777777" w:rsidR="00DD7D94" w:rsidRDefault="00DD7D94" w:rsidP="00DD7D94">
      <w:pPr>
        <w:pStyle w:val="Heading5"/>
      </w:pPr>
      <w:r>
        <w:t>Design Requirements</w:t>
      </w:r>
    </w:p>
    <w:p w14:paraId="59340C6B" w14:textId="77777777" w:rsidR="005961D3" w:rsidRDefault="005961D3" w:rsidP="00CA4A62"/>
    <w:p w14:paraId="3CCD3D10" w14:textId="77777777" w:rsidR="005961D3" w:rsidRDefault="005961D3" w:rsidP="005961D3">
      <w:pPr>
        <w:rPr>
          <w:color w:val="A6A6A6" w:themeColor="background1" w:themeShade="A6"/>
        </w:rPr>
      </w:pPr>
      <w:r>
        <w:rPr>
          <w:color w:val="A6A6A6" w:themeColor="background1" w:themeShade="A6"/>
        </w:rPr>
        <w:t>No Design Requirements specified.</w:t>
      </w:r>
    </w:p>
    <w:p w14:paraId="28AC60A3" w14:textId="77777777" w:rsidR="00CA4A62" w:rsidRDefault="00CA4A62" w:rsidP="00CA4A62">
      <w:pPr>
        <w:pStyle w:val="Heading4"/>
      </w:pPr>
      <w:r>
        <w:t>Uncategorized Requirements</w:t>
      </w:r>
    </w:p>
    <w:p w14:paraId="78040E2D" w14:textId="77777777" w:rsidR="005961D3" w:rsidRDefault="005961D3" w:rsidP="00CA4A62"/>
    <w:p w14:paraId="4EA0C0B2" w14:textId="77777777" w:rsidR="001F5E54" w:rsidRPr="0017445F" w:rsidRDefault="006E25A5" w:rsidP="001F5E54">
      <w:pPr>
        <w:pStyle w:val="RERequirement"/>
        <w:shd w:val="clear" w:color="auto" w:fill="F2F2F2" w:themeFill="background1" w:themeFillShade="F2"/>
      </w:pPr>
      <w:bookmarkStart w:id="135" w:name="_f4e85c45840162974a70184773793c6a"/>
      <w:r>
        <w:t>R_Sent_App_30</w:t>
      </w:r>
      <w:bookmarkEnd w:id="135"/>
      <w:r w:rsidR="00AE04B0">
        <w:t xml:space="preserve"> Stream - Terminate</w:t>
      </w:r>
    </w:p>
    <w:p w14:paraId="080D3952" w14:textId="77777777" w:rsidR="001F5E54" w:rsidRDefault="00AE04B0" w:rsidP="001F5E54">
      <w:pPr>
        <w:rPr>
          <w:rFonts w:cs="Arial"/>
        </w:rPr>
      </w:pPr>
      <w:r>
        <w:rPr>
          <w:rFonts w:cs="Arial"/>
        </w:rPr>
        <w:t>At anytime, the Ford Pass Application shall allow user to terminate video feed on the Ford Pass application.</w:t>
      </w:r>
    </w:p>
    <w:p w14:paraId="7E5CAB4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160408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24586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R_Sent_App_30</w:t>
            </w:r>
          </w:p>
        </w:tc>
      </w:tr>
      <w:tr w:rsidR="001F5E54" w:rsidRPr="00FD127C" w14:paraId="1074EF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9793F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1360C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allows user to close the video stream</w:t>
            </w:r>
          </w:p>
        </w:tc>
      </w:tr>
      <w:tr w:rsidR="001F5E54" w:rsidRPr="00FD127C" w14:paraId="73B986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22B9E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423A0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BA324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5C249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F4851A" w14:textId="77777777" w:rsidR="00E77D14" w:rsidRDefault="00E77D14"/>
        </w:tc>
      </w:tr>
      <w:tr w:rsidR="001F5E54" w:rsidRPr="00FD127C" w14:paraId="1101329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CB0EC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02BADE"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C7909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01F42D" w14:textId="77777777" w:rsidR="00E77D14" w:rsidRDefault="00E77D14"/>
        </w:tc>
      </w:tr>
      <w:tr w:rsidR="001F5E54" w:rsidRPr="00FD127C" w14:paraId="5778E3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FEDFA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D74C8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767944C" wp14:editId="4BB100D9">
                  <wp:extent cx="152400" cy="152400"/>
                  <wp:effectExtent l="0" t="0" r="0" b="0"/>
                  <wp:docPr id="54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R_F_Sentinel_00023 Stream - Terminate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A0CEA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24F286" w14:textId="77777777" w:rsidR="00E77D14" w:rsidRDefault="00E77D14"/>
        </w:tc>
      </w:tr>
      <w:tr w:rsidR="001F5E54" w:rsidRPr="00FD127C" w14:paraId="1BB57C6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B5255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674E8E"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3D7B6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B3BB6B"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29B6A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515EFB" w14:textId="77777777" w:rsidR="00E77D14" w:rsidRDefault="00E77D14"/>
        </w:tc>
      </w:tr>
      <w:tr w:rsidR="001F5E54" w:rsidRPr="00FD127C" w14:paraId="4238F51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73591C" w14:textId="77777777" w:rsidR="001F5E54" w:rsidRPr="00FD127C" w:rsidRDefault="0052661D" w:rsidP="00A84EEF">
            <w:pPr>
              <w:rPr>
                <w:rFonts w:cs="Arial"/>
                <w:bCs/>
                <w:color w:val="808080" w:themeColor="background1" w:themeShade="80"/>
                <w:sz w:val="16"/>
                <w:szCs w:val="14"/>
              </w:rPr>
            </w:pPr>
            <w:hyperlink r:id="rId8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2E562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ABB48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E1F0B43" w14:textId="77777777" w:rsidR="000D7866" w:rsidRPr="00E47D48" w:rsidRDefault="000D7866" w:rsidP="00E47D48">
      <w:pPr>
        <w:rPr>
          <w:color w:val="FF0000"/>
        </w:rPr>
      </w:pPr>
    </w:p>
    <w:p w14:paraId="27FFBAA5" w14:textId="77777777" w:rsidR="009C1EEC" w:rsidRDefault="000D732E" w:rsidP="0061324D">
      <w:pPr>
        <w:pStyle w:val="Heading2"/>
        <w:numPr>
          <w:ilvl w:val="1"/>
          <w:numId w:val="4"/>
        </w:numPr>
      </w:pPr>
      <w:r>
        <w:t xml:space="preserve">Logical Function </w:t>
      </w:r>
      <w:r>
        <w:rPr>
          <w:noProof/>
        </w:rPr>
        <w:drawing>
          <wp:inline distT="0" distB="0" distL="0" distR="0" wp14:anchorId="607A6B7B" wp14:editId="537A480A">
            <wp:extent cx="152400" cy="152400"/>
            <wp:effectExtent l="0" t="0" r="0" b="0"/>
            <wp:docPr id="54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36" w:name="_6df103e697764e16e5a3269ee8a9b0c5"/>
      <w:r w:rsidR="008E73AE">
        <w:t>Set Sentinel feature to ON or OFF</w:t>
      </w:r>
      <w:bookmarkEnd w:id="136"/>
    </w:p>
    <w:p w14:paraId="18A8135A" w14:textId="77777777" w:rsidR="0061785D" w:rsidRDefault="0061785D" w:rsidP="00783BCF">
      <w:pPr>
        <w:pStyle w:val="Heading3"/>
      </w:pPr>
      <w:r>
        <w:t xml:space="preserve">Function </w:t>
      </w:r>
      <w:r w:rsidR="00283752">
        <w:t>Overview</w:t>
      </w:r>
    </w:p>
    <w:p w14:paraId="02FB1B25" w14:textId="77777777" w:rsidR="00427220" w:rsidRDefault="000D732E" w:rsidP="00427220">
      <w:pPr>
        <w:pStyle w:val="Heading4"/>
      </w:pPr>
      <w:r>
        <w:t xml:space="preserve">Function </w:t>
      </w:r>
      <w:r w:rsidR="00283752">
        <w:t>Description</w:t>
      </w:r>
    </w:p>
    <w:p w14:paraId="764D1DCD" w14:textId="77777777" w:rsidR="00794B45" w:rsidRDefault="00794B45" w:rsidP="009C1EEC">
      <w:pPr>
        <w:contextualSpacing/>
      </w:pPr>
    </w:p>
    <w:p w14:paraId="077D26A2" w14:textId="77777777" w:rsidR="00AC0C92" w:rsidRDefault="00AC0C92" w:rsidP="009C1EEC">
      <w:pPr>
        <w:contextualSpacing/>
      </w:pPr>
      <w:r>
        <w:t>Function is allocated to:</w:t>
      </w:r>
    </w:p>
    <w:p w14:paraId="673FC148" w14:textId="77777777" w:rsidR="00AC0C92" w:rsidRDefault="00604AF5" w:rsidP="0061324D">
      <w:pPr>
        <w:pStyle w:val="ListParagraph"/>
        <w:numPr>
          <w:ilvl w:val="0"/>
          <w:numId w:val="13"/>
        </w:numPr>
        <w:contextualSpacing/>
      </w:pPr>
      <w:r>
        <w:rPr>
          <w:noProof/>
        </w:rPr>
        <w:drawing>
          <wp:inline distT="0" distB="0" distL="0" distR="0" wp14:anchorId="152A993A" wp14:editId="1E4507A3">
            <wp:extent cx="152400" cy="152400"/>
            <wp:effectExtent l="0" t="0" r="0" b="0"/>
            <wp:docPr id="54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Enable/Disable of Sentinel by User on App</w:t>
      </w:r>
      <w:r>
        <w:t xml:space="preserve"> &lt;&lt;Feature&gt;&gt;</w:t>
      </w:r>
    </w:p>
    <w:p w14:paraId="13E6DC59" w14:textId="77777777" w:rsidR="00AC0C92" w:rsidRDefault="00604AF5" w:rsidP="0061324D">
      <w:pPr>
        <w:pStyle w:val="ListParagraph"/>
        <w:numPr>
          <w:ilvl w:val="0"/>
          <w:numId w:val="13"/>
        </w:numPr>
        <w:contextualSpacing/>
      </w:pPr>
      <w:r>
        <w:rPr>
          <w:noProof/>
        </w:rPr>
        <w:drawing>
          <wp:inline distT="0" distB="0" distL="0" distR="0" wp14:anchorId="5942A937" wp14:editId="6D629B3D">
            <wp:extent cx="152400" cy="152400"/>
            <wp:effectExtent l="0" t="0" r="0" b="0"/>
            <wp:docPr id="546"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Enable/Disable of Threat Event Notifications on App</w:t>
      </w:r>
      <w:r>
        <w:t xml:space="preserve"> &lt;&lt;Feature&gt;&gt;</w:t>
      </w:r>
    </w:p>
    <w:p w14:paraId="1A9FF91B" w14:textId="77777777" w:rsidR="00AC0C92" w:rsidRDefault="00604AF5" w:rsidP="0061324D">
      <w:pPr>
        <w:pStyle w:val="ListParagraph"/>
        <w:numPr>
          <w:ilvl w:val="0"/>
          <w:numId w:val="13"/>
        </w:numPr>
        <w:contextualSpacing/>
      </w:pPr>
      <w:r>
        <w:rPr>
          <w:noProof/>
        </w:rPr>
        <w:drawing>
          <wp:inline distT="0" distB="0" distL="0" distR="0" wp14:anchorId="7AEA6174" wp14:editId="0CA9875F">
            <wp:extent cx="152400" cy="152400"/>
            <wp:effectExtent l="0" t="0" r="0" b="0"/>
            <wp:docPr id="548"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user to exit vehicle without activating intruder notification</w:t>
      </w:r>
      <w:r>
        <w:t xml:space="preserve"> &lt;&lt;Feature&gt;&gt;</w:t>
      </w:r>
    </w:p>
    <w:p w14:paraId="0624522F" w14:textId="77777777" w:rsidR="00AC0C92" w:rsidRDefault="00604AF5" w:rsidP="0061324D">
      <w:pPr>
        <w:pStyle w:val="ListParagraph"/>
        <w:numPr>
          <w:ilvl w:val="0"/>
          <w:numId w:val="13"/>
        </w:numPr>
        <w:contextualSpacing/>
      </w:pPr>
      <w:r>
        <w:rPr>
          <w:noProof/>
        </w:rPr>
        <w:drawing>
          <wp:inline distT="0" distB="0" distL="0" distR="0" wp14:anchorId="5EBAEE19" wp14:editId="444D23D3">
            <wp:extent cx="152400" cy="152400"/>
            <wp:effectExtent l="0" t="0" r="0" b="0"/>
            <wp:docPr id="55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Disable ADAS-DAT via iPDB Power Relay</w:t>
      </w:r>
      <w:r>
        <w:t xml:space="preserve"> &lt;&lt;Feature&gt;&gt;</w:t>
      </w:r>
    </w:p>
    <w:p w14:paraId="3A719297" w14:textId="77777777" w:rsidR="00AC0C92" w:rsidRDefault="00604AF5" w:rsidP="0061324D">
      <w:pPr>
        <w:pStyle w:val="ListParagraph"/>
        <w:numPr>
          <w:ilvl w:val="0"/>
          <w:numId w:val="13"/>
        </w:numPr>
        <w:contextualSpacing/>
      </w:pPr>
      <w:r>
        <w:rPr>
          <w:noProof/>
        </w:rPr>
        <w:drawing>
          <wp:inline distT="0" distB="0" distL="0" distR="0" wp14:anchorId="5E644153" wp14:editId="472AE7AA">
            <wp:extent cx="152400" cy="152400"/>
            <wp:effectExtent l="0" t="0" r="0" b="0"/>
            <wp:docPr id="552"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Display Sentinel Status - ON/OFF</w:t>
      </w:r>
      <w:r>
        <w:t xml:space="preserve"> &lt;&lt;Feature&gt;&gt;</w:t>
      </w:r>
    </w:p>
    <w:p w14:paraId="32118991" w14:textId="77777777" w:rsidR="00AC0C92" w:rsidRDefault="00604AF5" w:rsidP="0061324D">
      <w:pPr>
        <w:pStyle w:val="ListParagraph"/>
        <w:numPr>
          <w:ilvl w:val="0"/>
          <w:numId w:val="13"/>
        </w:numPr>
        <w:contextualSpacing/>
      </w:pPr>
      <w:r>
        <w:rPr>
          <w:noProof/>
        </w:rPr>
        <w:drawing>
          <wp:inline distT="0" distB="0" distL="0" distR="0" wp14:anchorId="54064EC8" wp14:editId="11092953">
            <wp:extent cx="152400" cy="152400"/>
            <wp:effectExtent l="0" t="0" r="0" b="0"/>
            <wp:docPr id="554"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Feature Sentinel Logical</w:t>
      </w:r>
      <w:r>
        <w:t xml:space="preserve"> &lt;&lt;Logical&gt;&gt;</w:t>
      </w:r>
    </w:p>
    <w:p w14:paraId="65D749EE" w14:textId="77777777" w:rsidR="00AC0C92" w:rsidRDefault="00604AF5" w:rsidP="0061324D">
      <w:pPr>
        <w:pStyle w:val="ListParagraph"/>
        <w:numPr>
          <w:ilvl w:val="0"/>
          <w:numId w:val="13"/>
        </w:numPr>
        <w:contextualSpacing/>
      </w:pPr>
      <w:r>
        <w:rPr>
          <w:noProof/>
        </w:rPr>
        <w:lastRenderedPageBreak/>
        <w:drawing>
          <wp:inline distT="0" distB="0" distL="0" distR="0" wp14:anchorId="27830063" wp14:editId="67B2A862">
            <wp:extent cx="152400" cy="152400"/>
            <wp:effectExtent l="0" t="0" r="0" b="0"/>
            <wp:docPr id="55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HMI provider</w:t>
      </w:r>
      <w:r>
        <w:t xml:space="preserve"> &lt;&lt;Logical&gt;&gt;</w:t>
      </w:r>
    </w:p>
    <w:p w14:paraId="0F3C0987" w14:textId="77777777" w:rsidR="00AC0C92" w:rsidRDefault="00604AF5" w:rsidP="0061324D">
      <w:pPr>
        <w:pStyle w:val="ListParagraph"/>
        <w:numPr>
          <w:ilvl w:val="0"/>
          <w:numId w:val="13"/>
        </w:numPr>
        <w:contextualSpacing/>
      </w:pPr>
      <w:r>
        <w:rPr>
          <w:noProof/>
        </w:rPr>
        <w:drawing>
          <wp:inline distT="0" distB="0" distL="0" distR="0" wp14:anchorId="4BF2B050" wp14:editId="3862B871">
            <wp:extent cx="152400" cy="152400"/>
            <wp:effectExtent l="0" t="0" r="0" b="0"/>
            <wp:docPr id="55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0D464043" w14:textId="77777777" w:rsidR="00AC0C92" w:rsidRDefault="00604AF5" w:rsidP="0061324D">
      <w:pPr>
        <w:pStyle w:val="ListParagraph"/>
        <w:numPr>
          <w:ilvl w:val="0"/>
          <w:numId w:val="13"/>
        </w:numPr>
        <w:contextualSpacing/>
      </w:pPr>
      <w:r>
        <w:rPr>
          <w:noProof/>
        </w:rPr>
        <w:drawing>
          <wp:inline distT="0" distB="0" distL="0" distR="0" wp14:anchorId="3E4A968D" wp14:editId="4E7E6E59">
            <wp:extent cx="152400" cy="152400"/>
            <wp:effectExtent l="0" t="0" r="0" b="0"/>
            <wp:docPr id="560" name="Picture -334675691.jpg" descr="-334675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334675691.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w:t>
      </w:r>
      <w:r w:rsidR="00AC0C92">
        <w:t>Sentinel</w:t>
      </w:r>
      <w:r>
        <w:t xml:space="preserve"> &lt;&lt;Feature&gt;&gt;</w:t>
      </w:r>
    </w:p>
    <w:p w14:paraId="5B1BF100" w14:textId="77777777" w:rsidR="00AC0C92" w:rsidRDefault="00604AF5" w:rsidP="0061324D">
      <w:pPr>
        <w:pStyle w:val="ListParagraph"/>
        <w:numPr>
          <w:ilvl w:val="0"/>
          <w:numId w:val="13"/>
        </w:numPr>
        <w:contextualSpacing/>
      </w:pPr>
      <w:r>
        <w:rPr>
          <w:noProof/>
        </w:rPr>
        <w:drawing>
          <wp:inline distT="0" distB="0" distL="0" distR="0" wp14:anchorId="635C1EFA" wp14:editId="601D4412">
            <wp:extent cx="152400" cy="152400"/>
            <wp:effectExtent l="0" t="0" r="0" b="0"/>
            <wp:docPr id="562"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Set Sentinal via SYNC to OFF</w:t>
      </w:r>
      <w:r>
        <w:t xml:space="preserve"> &lt;&lt;Feature&gt;&gt;</w:t>
      </w:r>
    </w:p>
    <w:p w14:paraId="59F982B6" w14:textId="77777777" w:rsidR="00AC0C92" w:rsidRDefault="00604AF5" w:rsidP="0061324D">
      <w:pPr>
        <w:pStyle w:val="ListParagraph"/>
        <w:numPr>
          <w:ilvl w:val="0"/>
          <w:numId w:val="13"/>
        </w:numPr>
        <w:contextualSpacing/>
      </w:pPr>
      <w:r>
        <w:rPr>
          <w:noProof/>
        </w:rPr>
        <w:drawing>
          <wp:inline distT="0" distB="0" distL="0" distR="0" wp14:anchorId="5DC94BEA" wp14:editId="0E7246FF">
            <wp:extent cx="152400" cy="152400"/>
            <wp:effectExtent l="0" t="0" r="0" b="0"/>
            <wp:docPr id="56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Set Sentinel via SYNC to ON</w:t>
      </w:r>
      <w:r>
        <w:t xml:space="preserve"> &lt;&lt;Feature&gt;&gt;</w:t>
      </w:r>
    </w:p>
    <w:p w14:paraId="541867AB" w14:textId="77777777" w:rsidR="00AC0C92" w:rsidRDefault="00604AF5" w:rsidP="0061324D">
      <w:pPr>
        <w:pStyle w:val="ListParagraph"/>
        <w:numPr>
          <w:ilvl w:val="0"/>
          <w:numId w:val="13"/>
        </w:numPr>
        <w:contextualSpacing/>
      </w:pPr>
      <w:r>
        <w:rPr>
          <w:noProof/>
        </w:rPr>
        <w:drawing>
          <wp:inline distT="0" distB="0" distL="0" distR="0" wp14:anchorId="511A6932" wp14:editId="7D4284B8">
            <wp:extent cx="152400" cy="152400"/>
            <wp:effectExtent l="0" t="0" r="0" b="0"/>
            <wp:docPr id="566"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Synchronize and Store Settings</w:t>
      </w:r>
      <w:r>
        <w:t xml:space="preserve"> &lt;&lt;Feature&gt;&gt;</w:t>
      </w:r>
    </w:p>
    <w:p w14:paraId="474DE602" w14:textId="77777777" w:rsidR="00794B45" w:rsidRDefault="00794B45" w:rsidP="009C1EEC">
      <w:pPr>
        <w:contextualSpacing/>
      </w:pPr>
    </w:p>
    <w:p w14:paraId="127DC13B" w14:textId="77777777" w:rsidR="009C1EEC" w:rsidRDefault="009C1EEC" w:rsidP="009C1EEC">
      <w:pPr>
        <w:contextualSpacing/>
      </w:pPr>
      <w:r w:rsidRPr="00A554C4">
        <w:t>Enable-disable sentinel feature( enable sentinel feature signal, out enable status confirmed, disable sentinel feature</w:t>
      </w:r>
    </w:p>
    <w:p w14:paraId="7D6ABA7D" w14:textId="77777777" w:rsidR="00282E2C" w:rsidRDefault="000D732E" w:rsidP="00FD32A2">
      <w:pPr>
        <w:pStyle w:val="Heading4"/>
      </w:pPr>
      <w:r>
        <w:t xml:space="preserve">Function </w:t>
      </w:r>
      <w:r w:rsidR="00282E2C">
        <w:t>Variants</w:t>
      </w:r>
    </w:p>
    <w:p w14:paraId="0281473F" w14:textId="77777777" w:rsidR="00282E2C" w:rsidRDefault="00282E2C" w:rsidP="00282E2C"/>
    <w:p w14:paraId="3496FCDA"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03848F8E" w14:textId="77777777" w:rsidTr="00EB7D77">
        <w:trPr>
          <w:trHeight w:val="314"/>
        </w:trPr>
        <w:tc>
          <w:tcPr>
            <w:tcW w:w="2523" w:type="dxa"/>
            <w:shd w:val="clear" w:color="auto" w:fill="D9D9D9" w:themeFill="background1" w:themeFillShade="D9"/>
          </w:tcPr>
          <w:p w14:paraId="1F6EFD2F"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7FF3B136"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2E26D36"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1092880C" w14:textId="77777777" w:rsidTr="00EB7D77">
        <w:trPr>
          <w:trHeight w:val="198"/>
        </w:trPr>
        <w:tc>
          <w:tcPr>
            <w:tcW w:w="2523" w:type="dxa"/>
          </w:tcPr>
          <w:p w14:paraId="0F83F363" w14:textId="0BB13BAA" w:rsidR="000D732E" w:rsidRPr="00C45D3C" w:rsidRDefault="000D732E" w:rsidP="00EB7D77">
            <w:pPr>
              <w:rPr>
                <w:rFonts w:cs="Arial"/>
              </w:rPr>
            </w:pPr>
          </w:p>
        </w:tc>
        <w:tc>
          <w:tcPr>
            <w:tcW w:w="5132" w:type="dxa"/>
          </w:tcPr>
          <w:p w14:paraId="541CC44D" w14:textId="77777777" w:rsidR="000D732E" w:rsidRPr="009E3B7C" w:rsidRDefault="000D732E" w:rsidP="00EB7D77">
            <w:pPr>
              <w:overflowPunct/>
              <w:autoSpaceDE/>
              <w:autoSpaceDN/>
              <w:adjustRightInd/>
              <w:textAlignment w:val="center"/>
              <w:rPr>
                <w:rFonts w:cs="Arial"/>
              </w:rPr>
            </w:pPr>
          </w:p>
        </w:tc>
        <w:tc>
          <w:tcPr>
            <w:tcW w:w="2551" w:type="dxa"/>
          </w:tcPr>
          <w:p w14:paraId="006DD50A" w14:textId="5A4E5F77" w:rsidR="000D732E" w:rsidRPr="005A344A" w:rsidRDefault="000D732E" w:rsidP="00EB7D77">
            <w:pPr>
              <w:rPr>
                <w:rFonts w:cs="Arial"/>
                <w:lang w:val="en-GB"/>
              </w:rPr>
            </w:pPr>
          </w:p>
        </w:tc>
      </w:tr>
    </w:tbl>
    <w:p w14:paraId="6079FCAA" w14:textId="77777777" w:rsidR="000D732E" w:rsidRPr="005067FC" w:rsidRDefault="000D732E" w:rsidP="00282E2C">
      <w:pPr>
        <w:rPr>
          <w:i/>
          <w:color w:val="A6A6A6" w:themeColor="background1" w:themeShade="A6"/>
        </w:rPr>
      </w:pPr>
    </w:p>
    <w:p w14:paraId="42DEF5F7" w14:textId="77777777" w:rsidR="00427220" w:rsidRDefault="00427220" w:rsidP="00FD32A2">
      <w:pPr>
        <w:pStyle w:val="Heading4"/>
      </w:pPr>
      <w:r>
        <w:t>Input Requirements</w:t>
      </w:r>
      <w:r w:rsidR="000D732E">
        <w:t>/Documents</w:t>
      </w:r>
    </w:p>
    <w:p w14:paraId="7E8ECB9C"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2F4801DA" w14:textId="77777777" w:rsidTr="00656A21">
        <w:trPr>
          <w:trHeight w:val="20"/>
        </w:trPr>
        <w:tc>
          <w:tcPr>
            <w:tcW w:w="1561" w:type="dxa"/>
            <w:shd w:val="clear" w:color="auto" w:fill="D9D9D9" w:themeFill="background1" w:themeFillShade="D9"/>
          </w:tcPr>
          <w:p w14:paraId="4726196E"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1BAA713F" w14:textId="77777777" w:rsidR="000D732E" w:rsidRDefault="000D732E" w:rsidP="00EB7D77">
            <w:pPr>
              <w:rPr>
                <w:rFonts w:ascii="Helvetica" w:hAnsi="Helvetica" w:cs="Helvetica"/>
                <w:sz w:val="16"/>
              </w:rPr>
            </w:pPr>
          </w:p>
          <w:p w14:paraId="74C74105"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1B16536E"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428B6B1E"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799934AA" w14:textId="77777777" w:rsidR="000D732E" w:rsidRDefault="000D732E" w:rsidP="00EB7D77">
            <w:pPr>
              <w:rPr>
                <w:rFonts w:ascii="Helvetica" w:hAnsi="Helvetica" w:cs="Helvetica"/>
                <w:b/>
              </w:rPr>
            </w:pPr>
            <w:r>
              <w:rPr>
                <w:rFonts w:ascii="Helvetica" w:hAnsi="Helvetica" w:cs="Helvetica"/>
                <w:b/>
              </w:rPr>
              <w:t>Derived Requirement</w:t>
            </w:r>
          </w:p>
          <w:p w14:paraId="058644A3" w14:textId="77777777" w:rsidR="000D732E" w:rsidRDefault="000D732E" w:rsidP="00EB7D77">
            <w:pPr>
              <w:rPr>
                <w:rFonts w:ascii="Helvetica" w:hAnsi="Helvetica" w:cs="Helvetica"/>
                <w:sz w:val="16"/>
              </w:rPr>
            </w:pPr>
          </w:p>
          <w:p w14:paraId="0B03E3D4"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3F84F404" w14:textId="77777777" w:rsidTr="00656A21">
        <w:trPr>
          <w:trHeight w:val="20"/>
        </w:trPr>
        <w:tc>
          <w:tcPr>
            <w:tcW w:w="10211" w:type="dxa"/>
            <w:gridSpan w:val="4"/>
            <w:shd w:val="clear" w:color="auto" w:fill="F2F2F2" w:themeFill="background1" w:themeFillShade="F2"/>
          </w:tcPr>
          <w:p w14:paraId="787BC6C2"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464F9D3F" w14:textId="77777777" w:rsidTr="00656A21">
        <w:trPr>
          <w:trHeight w:val="20"/>
        </w:trPr>
        <w:tc>
          <w:tcPr>
            <w:tcW w:w="1561" w:type="dxa"/>
          </w:tcPr>
          <w:p w14:paraId="6A921AE3" w14:textId="77777777" w:rsidR="000D732E" w:rsidRPr="00D410AE" w:rsidRDefault="000D732E" w:rsidP="00EB7D77">
            <w:pPr>
              <w:rPr>
                <w:rFonts w:cs="Arial"/>
              </w:rPr>
            </w:pPr>
          </w:p>
        </w:tc>
        <w:tc>
          <w:tcPr>
            <w:tcW w:w="2694" w:type="dxa"/>
          </w:tcPr>
          <w:p w14:paraId="62E41083" w14:textId="42BF5FE8" w:rsidR="000D732E" w:rsidRPr="00D410AE" w:rsidRDefault="000D732E" w:rsidP="00EB7D77">
            <w:pPr>
              <w:rPr>
                <w:rFonts w:cs="Arial"/>
              </w:rPr>
            </w:pPr>
          </w:p>
        </w:tc>
        <w:tc>
          <w:tcPr>
            <w:tcW w:w="2694" w:type="dxa"/>
          </w:tcPr>
          <w:p w14:paraId="625A51CC" w14:textId="2E8F1903" w:rsidR="000D732E" w:rsidRPr="00D410AE" w:rsidRDefault="000D732E" w:rsidP="00EB7D77">
            <w:pPr>
              <w:rPr>
                <w:rFonts w:cs="Arial"/>
              </w:rPr>
            </w:pPr>
          </w:p>
        </w:tc>
        <w:tc>
          <w:tcPr>
            <w:tcW w:w="3262" w:type="dxa"/>
          </w:tcPr>
          <w:p w14:paraId="3E00F8A5" w14:textId="294A9DA9" w:rsidR="000D732E" w:rsidRDefault="000D732E" w:rsidP="00EB7D77">
            <w:pPr>
              <w:rPr>
                <w:rFonts w:cs="Arial"/>
              </w:rPr>
            </w:pPr>
          </w:p>
        </w:tc>
      </w:tr>
      <w:tr w:rsidR="000D732E" w:rsidRPr="007C20FA" w14:paraId="11FC9335" w14:textId="77777777" w:rsidTr="00656A21">
        <w:trPr>
          <w:trHeight w:val="20"/>
        </w:trPr>
        <w:tc>
          <w:tcPr>
            <w:tcW w:w="1561" w:type="dxa"/>
          </w:tcPr>
          <w:p w14:paraId="7750426A" w14:textId="77777777" w:rsidR="000D732E" w:rsidRPr="00D410AE" w:rsidRDefault="000D732E" w:rsidP="00EB7D77">
            <w:pPr>
              <w:rPr>
                <w:rFonts w:cs="Arial"/>
              </w:rPr>
            </w:pPr>
          </w:p>
        </w:tc>
        <w:tc>
          <w:tcPr>
            <w:tcW w:w="2694" w:type="dxa"/>
          </w:tcPr>
          <w:p w14:paraId="5D10D61D" w14:textId="77777777" w:rsidR="000D732E" w:rsidRDefault="000D732E" w:rsidP="00EB7D77">
            <w:pPr>
              <w:rPr>
                <w:rFonts w:cs="Arial"/>
              </w:rPr>
            </w:pPr>
          </w:p>
        </w:tc>
        <w:tc>
          <w:tcPr>
            <w:tcW w:w="2694" w:type="dxa"/>
          </w:tcPr>
          <w:p w14:paraId="69F30F3E" w14:textId="77777777" w:rsidR="000D732E" w:rsidRDefault="000D732E" w:rsidP="00EB7D77">
            <w:pPr>
              <w:rPr>
                <w:rFonts w:cs="Arial"/>
              </w:rPr>
            </w:pPr>
          </w:p>
        </w:tc>
        <w:tc>
          <w:tcPr>
            <w:tcW w:w="3262" w:type="dxa"/>
          </w:tcPr>
          <w:p w14:paraId="2C9CAF44" w14:textId="77777777" w:rsidR="000D732E" w:rsidRDefault="000D732E" w:rsidP="00EB7D77">
            <w:pPr>
              <w:rPr>
                <w:rFonts w:cs="Arial"/>
              </w:rPr>
            </w:pPr>
          </w:p>
        </w:tc>
      </w:tr>
      <w:tr w:rsidR="000D732E" w:rsidRPr="007C20FA" w14:paraId="453BC919" w14:textId="77777777" w:rsidTr="00656A21">
        <w:trPr>
          <w:trHeight w:val="20"/>
        </w:trPr>
        <w:tc>
          <w:tcPr>
            <w:tcW w:w="10211" w:type="dxa"/>
            <w:gridSpan w:val="4"/>
            <w:shd w:val="clear" w:color="auto" w:fill="F2F2F2" w:themeFill="background1" w:themeFillShade="F2"/>
          </w:tcPr>
          <w:p w14:paraId="21A80104"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5A53C76B" w14:textId="77777777" w:rsidTr="00656A21">
        <w:trPr>
          <w:trHeight w:val="20"/>
        </w:trPr>
        <w:tc>
          <w:tcPr>
            <w:tcW w:w="1561" w:type="dxa"/>
          </w:tcPr>
          <w:p w14:paraId="219EAB56" w14:textId="77777777" w:rsidR="000D732E" w:rsidRPr="00D410AE" w:rsidRDefault="000D732E" w:rsidP="00EB7D77">
            <w:pPr>
              <w:rPr>
                <w:rFonts w:cs="Arial"/>
              </w:rPr>
            </w:pPr>
          </w:p>
        </w:tc>
        <w:tc>
          <w:tcPr>
            <w:tcW w:w="2694" w:type="dxa"/>
          </w:tcPr>
          <w:p w14:paraId="5F1FC141" w14:textId="42CF1CA0" w:rsidR="000D732E" w:rsidRPr="00D410AE" w:rsidRDefault="000D732E" w:rsidP="00EB7D77">
            <w:pPr>
              <w:rPr>
                <w:rFonts w:cs="Arial"/>
              </w:rPr>
            </w:pPr>
          </w:p>
        </w:tc>
        <w:tc>
          <w:tcPr>
            <w:tcW w:w="2694" w:type="dxa"/>
          </w:tcPr>
          <w:p w14:paraId="6045D199" w14:textId="77777777" w:rsidR="000D732E" w:rsidRPr="00D410AE" w:rsidRDefault="000D732E" w:rsidP="00EB7D77">
            <w:pPr>
              <w:rPr>
                <w:rFonts w:cs="Arial"/>
              </w:rPr>
            </w:pPr>
          </w:p>
        </w:tc>
        <w:tc>
          <w:tcPr>
            <w:tcW w:w="3262" w:type="dxa"/>
          </w:tcPr>
          <w:p w14:paraId="7186C581" w14:textId="77777777" w:rsidR="000D732E" w:rsidRDefault="000D732E" w:rsidP="00EB7D77">
            <w:pPr>
              <w:rPr>
                <w:rFonts w:cs="Arial"/>
              </w:rPr>
            </w:pPr>
          </w:p>
        </w:tc>
      </w:tr>
      <w:tr w:rsidR="000D732E" w:rsidRPr="007C20FA" w14:paraId="2C6E189E" w14:textId="77777777" w:rsidTr="00656A21">
        <w:trPr>
          <w:trHeight w:val="20"/>
        </w:trPr>
        <w:tc>
          <w:tcPr>
            <w:tcW w:w="1561" w:type="dxa"/>
          </w:tcPr>
          <w:p w14:paraId="5B1640E4" w14:textId="77777777" w:rsidR="000D732E" w:rsidRDefault="000D732E" w:rsidP="00EB7D77">
            <w:pPr>
              <w:rPr>
                <w:rFonts w:cs="Arial"/>
              </w:rPr>
            </w:pPr>
          </w:p>
        </w:tc>
        <w:tc>
          <w:tcPr>
            <w:tcW w:w="2694" w:type="dxa"/>
          </w:tcPr>
          <w:p w14:paraId="7FC44FAE" w14:textId="77777777" w:rsidR="000D732E" w:rsidRDefault="000D732E" w:rsidP="00EB7D77">
            <w:pPr>
              <w:rPr>
                <w:rFonts w:cs="Arial"/>
              </w:rPr>
            </w:pPr>
          </w:p>
        </w:tc>
        <w:tc>
          <w:tcPr>
            <w:tcW w:w="2694" w:type="dxa"/>
          </w:tcPr>
          <w:p w14:paraId="2931B2C9" w14:textId="77777777" w:rsidR="000D732E" w:rsidRDefault="000D732E" w:rsidP="00EB7D77">
            <w:pPr>
              <w:rPr>
                <w:rFonts w:cs="Arial"/>
              </w:rPr>
            </w:pPr>
          </w:p>
        </w:tc>
        <w:tc>
          <w:tcPr>
            <w:tcW w:w="3262" w:type="dxa"/>
          </w:tcPr>
          <w:p w14:paraId="72A48423" w14:textId="77777777" w:rsidR="000D732E" w:rsidRDefault="000D732E" w:rsidP="00EB7D77">
            <w:pPr>
              <w:rPr>
                <w:rFonts w:cs="Arial"/>
              </w:rPr>
            </w:pPr>
          </w:p>
        </w:tc>
      </w:tr>
      <w:tr w:rsidR="000D732E" w:rsidRPr="007C20FA" w14:paraId="75BBD6C3" w14:textId="77777777" w:rsidTr="00656A21">
        <w:trPr>
          <w:trHeight w:val="20"/>
        </w:trPr>
        <w:tc>
          <w:tcPr>
            <w:tcW w:w="10211" w:type="dxa"/>
            <w:gridSpan w:val="4"/>
            <w:shd w:val="clear" w:color="auto" w:fill="F2F2F2" w:themeFill="background1" w:themeFillShade="F2"/>
          </w:tcPr>
          <w:p w14:paraId="16B34070"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31FF237E" w14:textId="77777777" w:rsidTr="00656A21">
        <w:trPr>
          <w:trHeight w:val="20"/>
        </w:trPr>
        <w:tc>
          <w:tcPr>
            <w:tcW w:w="1561" w:type="dxa"/>
          </w:tcPr>
          <w:p w14:paraId="422ADB05" w14:textId="77777777" w:rsidR="000D732E" w:rsidRPr="00D410AE" w:rsidRDefault="000D732E" w:rsidP="00EB7D77">
            <w:pPr>
              <w:rPr>
                <w:rFonts w:cs="Arial"/>
              </w:rPr>
            </w:pPr>
          </w:p>
        </w:tc>
        <w:tc>
          <w:tcPr>
            <w:tcW w:w="2694" w:type="dxa"/>
          </w:tcPr>
          <w:p w14:paraId="0121231D" w14:textId="77777777" w:rsidR="000D732E" w:rsidRPr="00D410AE" w:rsidRDefault="000D732E" w:rsidP="00EB7D77">
            <w:pPr>
              <w:rPr>
                <w:rFonts w:cs="Arial"/>
              </w:rPr>
            </w:pPr>
          </w:p>
        </w:tc>
        <w:tc>
          <w:tcPr>
            <w:tcW w:w="2694" w:type="dxa"/>
          </w:tcPr>
          <w:p w14:paraId="6F4CD045" w14:textId="77777777" w:rsidR="000D732E" w:rsidRPr="00D410AE" w:rsidRDefault="000D732E" w:rsidP="00EB7D77">
            <w:pPr>
              <w:rPr>
                <w:rFonts w:cs="Arial"/>
              </w:rPr>
            </w:pPr>
          </w:p>
        </w:tc>
        <w:tc>
          <w:tcPr>
            <w:tcW w:w="3262" w:type="dxa"/>
          </w:tcPr>
          <w:p w14:paraId="70DEE4DF" w14:textId="77777777" w:rsidR="000D732E" w:rsidRPr="00D410AE" w:rsidRDefault="000D732E" w:rsidP="00EB7D77">
            <w:pPr>
              <w:rPr>
                <w:rFonts w:cs="Arial"/>
              </w:rPr>
            </w:pPr>
          </w:p>
        </w:tc>
      </w:tr>
      <w:tr w:rsidR="000D732E" w:rsidRPr="007C20FA" w14:paraId="642F9E61" w14:textId="77777777" w:rsidTr="00656A21">
        <w:trPr>
          <w:trHeight w:val="20"/>
        </w:trPr>
        <w:tc>
          <w:tcPr>
            <w:tcW w:w="10211" w:type="dxa"/>
            <w:gridSpan w:val="4"/>
            <w:shd w:val="clear" w:color="auto" w:fill="F2F2F2" w:themeFill="background1" w:themeFillShade="F2"/>
          </w:tcPr>
          <w:p w14:paraId="24016294"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214F2887" w14:textId="77777777" w:rsidTr="00656A21">
        <w:trPr>
          <w:trHeight w:val="20"/>
        </w:trPr>
        <w:tc>
          <w:tcPr>
            <w:tcW w:w="1561" w:type="dxa"/>
          </w:tcPr>
          <w:p w14:paraId="11DBEE8B" w14:textId="77777777" w:rsidR="000D732E" w:rsidRPr="00D410AE" w:rsidRDefault="000D732E" w:rsidP="00EB7D77">
            <w:pPr>
              <w:rPr>
                <w:rFonts w:cs="Arial"/>
              </w:rPr>
            </w:pPr>
          </w:p>
        </w:tc>
        <w:tc>
          <w:tcPr>
            <w:tcW w:w="2694" w:type="dxa"/>
          </w:tcPr>
          <w:p w14:paraId="3D5B1546" w14:textId="77777777" w:rsidR="000D732E" w:rsidRPr="00D410AE" w:rsidRDefault="000D732E" w:rsidP="00EB7D77">
            <w:pPr>
              <w:rPr>
                <w:rFonts w:cs="Arial"/>
              </w:rPr>
            </w:pPr>
          </w:p>
        </w:tc>
        <w:tc>
          <w:tcPr>
            <w:tcW w:w="2694" w:type="dxa"/>
          </w:tcPr>
          <w:p w14:paraId="6A4C02E8" w14:textId="77777777" w:rsidR="000D732E" w:rsidRPr="00D410AE" w:rsidRDefault="000D732E" w:rsidP="00EB7D77">
            <w:pPr>
              <w:rPr>
                <w:rFonts w:cs="Arial"/>
              </w:rPr>
            </w:pPr>
          </w:p>
        </w:tc>
        <w:tc>
          <w:tcPr>
            <w:tcW w:w="3262" w:type="dxa"/>
          </w:tcPr>
          <w:p w14:paraId="01186E61" w14:textId="77777777" w:rsidR="000D732E" w:rsidRPr="00D410AE" w:rsidRDefault="000D732E" w:rsidP="00EB7D77">
            <w:pPr>
              <w:rPr>
                <w:rFonts w:cs="Arial"/>
              </w:rPr>
            </w:pPr>
          </w:p>
        </w:tc>
      </w:tr>
      <w:tr w:rsidR="000D732E" w:rsidRPr="007C20FA" w14:paraId="499543EE" w14:textId="77777777" w:rsidTr="00656A21">
        <w:trPr>
          <w:trHeight w:val="20"/>
        </w:trPr>
        <w:tc>
          <w:tcPr>
            <w:tcW w:w="10211" w:type="dxa"/>
            <w:gridSpan w:val="4"/>
            <w:shd w:val="clear" w:color="auto" w:fill="F2F2F2" w:themeFill="background1" w:themeFillShade="F2"/>
          </w:tcPr>
          <w:p w14:paraId="74D279BD"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43845311" w14:textId="77777777" w:rsidTr="00656A21">
        <w:trPr>
          <w:trHeight w:val="20"/>
        </w:trPr>
        <w:tc>
          <w:tcPr>
            <w:tcW w:w="1561" w:type="dxa"/>
          </w:tcPr>
          <w:p w14:paraId="7E5BD1DB" w14:textId="77777777" w:rsidR="000D732E" w:rsidRPr="00D410AE" w:rsidRDefault="000D732E" w:rsidP="00EB7D77">
            <w:pPr>
              <w:rPr>
                <w:rFonts w:cs="Arial"/>
              </w:rPr>
            </w:pPr>
          </w:p>
        </w:tc>
        <w:tc>
          <w:tcPr>
            <w:tcW w:w="2694" w:type="dxa"/>
          </w:tcPr>
          <w:p w14:paraId="238EBAF1" w14:textId="77777777" w:rsidR="000D732E" w:rsidRDefault="000D732E" w:rsidP="00EB7D77">
            <w:pPr>
              <w:rPr>
                <w:rFonts w:cs="Arial"/>
              </w:rPr>
            </w:pPr>
          </w:p>
        </w:tc>
        <w:tc>
          <w:tcPr>
            <w:tcW w:w="2694" w:type="dxa"/>
          </w:tcPr>
          <w:p w14:paraId="35A6771C" w14:textId="77777777" w:rsidR="000D732E" w:rsidRPr="00D410AE" w:rsidRDefault="000D732E" w:rsidP="00EB7D77">
            <w:pPr>
              <w:rPr>
                <w:rFonts w:cs="Arial"/>
              </w:rPr>
            </w:pPr>
          </w:p>
        </w:tc>
        <w:tc>
          <w:tcPr>
            <w:tcW w:w="3262" w:type="dxa"/>
          </w:tcPr>
          <w:p w14:paraId="4E34328E" w14:textId="77777777" w:rsidR="000D732E" w:rsidRPr="00D410AE" w:rsidRDefault="000D732E" w:rsidP="00EB7D77">
            <w:pPr>
              <w:rPr>
                <w:rFonts w:cs="Arial"/>
              </w:rPr>
            </w:pPr>
          </w:p>
        </w:tc>
      </w:tr>
      <w:tr w:rsidR="00656A21" w:rsidRPr="007C20FA" w14:paraId="500E7D5F" w14:textId="77777777" w:rsidTr="00656A21">
        <w:trPr>
          <w:trHeight w:val="20"/>
        </w:trPr>
        <w:tc>
          <w:tcPr>
            <w:tcW w:w="1561" w:type="dxa"/>
          </w:tcPr>
          <w:p w14:paraId="46739914" w14:textId="77777777" w:rsidR="00656A21" w:rsidRPr="00D410AE" w:rsidRDefault="00656A21" w:rsidP="00EB7D77">
            <w:pPr>
              <w:rPr>
                <w:rFonts w:cs="Arial"/>
              </w:rPr>
            </w:pPr>
          </w:p>
        </w:tc>
        <w:tc>
          <w:tcPr>
            <w:tcW w:w="2694" w:type="dxa"/>
          </w:tcPr>
          <w:p w14:paraId="5BC46F4D" w14:textId="77777777" w:rsidR="00656A21" w:rsidRDefault="00656A21" w:rsidP="00EB7D77">
            <w:pPr>
              <w:rPr>
                <w:rFonts w:cs="Arial"/>
              </w:rPr>
            </w:pPr>
          </w:p>
        </w:tc>
        <w:tc>
          <w:tcPr>
            <w:tcW w:w="2694" w:type="dxa"/>
          </w:tcPr>
          <w:p w14:paraId="19EED16A" w14:textId="77777777" w:rsidR="00656A21" w:rsidRPr="00D410AE" w:rsidRDefault="00656A21" w:rsidP="00EB7D77">
            <w:pPr>
              <w:rPr>
                <w:rFonts w:cs="Arial"/>
              </w:rPr>
            </w:pPr>
          </w:p>
        </w:tc>
        <w:tc>
          <w:tcPr>
            <w:tcW w:w="3262" w:type="dxa"/>
          </w:tcPr>
          <w:p w14:paraId="79E48D52" w14:textId="77777777" w:rsidR="00656A21" w:rsidRPr="00D410AE" w:rsidRDefault="00656A21" w:rsidP="00EB7D77">
            <w:pPr>
              <w:rPr>
                <w:rFonts w:cs="Arial"/>
              </w:rPr>
            </w:pPr>
          </w:p>
        </w:tc>
      </w:tr>
    </w:tbl>
    <w:p w14:paraId="56EC85A5"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4ACFE681" w14:textId="77777777" w:rsidR="000D732E" w:rsidRPr="005067FC" w:rsidRDefault="000D732E" w:rsidP="00427220">
      <w:pPr>
        <w:rPr>
          <w:i/>
          <w:color w:val="A6A6A6" w:themeColor="background1" w:themeShade="A6"/>
        </w:rPr>
      </w:pPr>
    </w:p>
    <w:p w14:paraId="24CABB5B" w14:textId="77777777" w:rsidR="00427220" w:rsidRDefault="00427220" w:rsidP="00427220">
      <w:pPr>
        <w:pStyle w:val="Heading4"/>
      </w:pPr>
      <w:r>
        <w:t>Assumptions</w:t>
      </w:r>
    </w:p>
    <w:p w14:paraId="10825965" w14:textId="77777777" w:rsidR="00A92B2F" w:rsidRDefault="00A92B2F" w:rsidP="00A92B2F"/>
    <w:p w14:paraId="73AC282B"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E8DE778" w14:textId="77777777" w:rsidR="00C0442C" w:rsidRDefault="00C0442C" w:rsidP="00A92B2F"/>
    <w:p w14:paraId="14F5A529" w14:textId="77777777" w:rsidR="00F15706" w:rsidRDefault="00E60B64" w:rsidP="00783BCF">
      <w:pPr>
        <w:pStyle w:val="Heading3"/>
      </w:pPr>
      <w:r>
        <w:t>Function Scope</w:t>
      </w:r>
    </w:p>
    <w:p w14:paraId="2ECDE312" w14:textId="77777777" w:rsidR="00055646" w:rsidRPr="00A43B48" w:rsidRDefault="00055646" w:rsidP="00306D37">
      <w:pPr>
        <w:contextualSpacing/>
      </w:pPr>
    </w:p>
    <w:p w14:paraId="2B8D06D4" w14:textId="77777777" w:rsidR="00306D37" w:rsidRDefault="00306D37" w:rsidP="00306D37">
      <w:pPr>
        <w:contextualSpacing/>
      </w:pPr>
      <w:r>
        <w:t xml:space="preserve">The </w:t>
      </w:r>
      <w:r>
        <w:rPr>
          <w:noProof/>
        </w:rPr>
        <w:drawing>
          <wp:inline distT="0" distB="0" distL="0" distR="0" wp14:anchorId="7BEA73B6" wp14:editId="6C660A78">
            <wp:extent cx="152400" cy="152400"/>
            <wp:effectExtent l="0" t="0" r="0" b="0"/>
            <wp:docPr id="56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Set Sentinel feature to ON or OFF</w:t>
      </w:r>
      <w:r w:rsidR="0004480F">
        <w:rPr>
          <w:b/>
        </w:rPr>
        <w:t>”</w:t>
      </w:r>
      <w:r>
        <w:t xml:space="preserve"> f</w:t>
      </w:r>
      <w:r w:rsidR="00294100">
        <w:t>unction is called by</w:t>
      </w:r>
      <w:r>
        <w:t xml:space="preserve"> the following </w:t>
      </w:r>
      <w:r w:rsidR="00294100">
        <w:t>functions</w:t>
      </w:r>
      <w:r>
        <w:t>:</w:t>
      </w:r>
    </w:p>
    <w:p w14:paraId="5C4BABF6" w14:textId="77777777" w:rsidR="00306D37" w:rsidRPr="00953D23" w:rsidRDefault="00306D37" w:rsidP="0061324D">
      <w:pPr>
        <w:pStyle w:val="ListParagraph"/>
        <w:numPr>
          <w:ilvl w:val="0"/>
          <w:numId w:val="12"/>
        </w:numPr>
        <w:contextualSpacing/>
      </w:pPr>
      <w:r>
        <w:rPr>
          <w:noProof/>
        </w:rPr>
        <w:drawing>
          <wp:inline distT="0" distB="0" distL="0" distR="0" wp14:anchorId="21AC9974" wp14:editId="7587B45B">
            <wp:extent cx="152400" cy="152400"/>
            <wp:effectExtent l="0" t="0" r="0" b="0"/>
            <wp:docPr id="57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4e2ac58c75ee78f58f9e69dbfd1f02f" w:history="1">
        <w:r w:rsidR="00B66881">
          <w:rPr>
            <w:rStyle w:val="Hyperlink"/>
          </w:rPr>
          <w:t>Enable-Disable Sentinel</w:t>
        </w:r>
      </w:hyperlink>
      <w:r w:rsidR="0004480F">
        <w:t>”</w:t>
      </w:r>
    </w:p>
    <w:p w14:paraId="5E10D801" w14:textId="77777777" w:rsidR="00393C96" w:rsidRPr="00393C96" w:rsidRDefault="00393C96" w:rsidP="00306D37">
      <w:pPr>
        <w:contextualSpacing/>
      </w:pPr>
    </w:p>
    <w:p w14:paraId="473B7DD2" w14:textId="77777777" w:rsidR="001A755C" w:rsidRDefault="001A755C" w:rsidP="00306D37"/>
    <w:p w14:paraId="5056CADD" w14:textId="77777777" w:rsidR="00294100" w:rsidRDefault="00294100" w:rsidP="00294100">
      <w:pPr>
        <w:jc w:val="center"/>
      </w:pPr>
      <w:r>
        <w:rPr>
          <w:noProof/>
        </w:rPr>
        <w:lastRenderedPageBreak/>
        <w:drawing>
          <wp:inline distT="0" distB="0" distL="0" distR="0" wp14:anchorId="721EF041" wp14:editId="27F3EEB7">
            <wp:extent cx="6466205" cy="2161073"/>
            <wp:effectExtent l="0" t="0" r="0" b="0"/>
            <wp:docPr id="572" name="Picture -715626837.jpg" descr="-715626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715626837.jpg"/>
                    <pic:cNvPicPr/>
                  </pic:nvPicPr>
                  <pic:blipFill>
                    <a:blip r:embed="rId90" cstate="print"/>
                    <a:stretch>
                      <a:fillRect/>
                    </a:stretch>
                  </pic:blipFill>
                  <pic:spPr>
                    <a:xfrm>
                      <a:off x="0" y="0"/>
                      <a:ext cx="6466205" cy="2161073"/>
                    </a:xfrm>
                    <a:prstGeom prst="rect">
                      <a:avLst/>
                    </a:prstGeom>
                  </pic:spPr>
                </pic:pic>
              </a:graphicData>
            </a:graphic>
          </wp:inline>
        </w:drawing>
      </w:r>
    </w:p>
    <w:p w14:paraId="2CB15781"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419BB1F" wp14:editId="7A2C6987">
            <wp:extent cx="152400" cy="152400"/>
            <wp:effectExtent l="0" t="0" r="0" b="0"/>
            <wp:docPr id="57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Enable-Disable Sentinel</w:t>
      </w:r>
      <w:r w:rsidR="0004480F">
        <w:t>”</w:t>
      </w:r>
      <w:r w:rsidRPr="00294100">
        <w:t xml:space="preserve"> calling </w:t>
      </w:r>
      <w:r>
        <w:rPr>
          <w:noProof/>
        </w:rPr>
        <w:drawing>
          <wp:inline distT="0" distB="0" distL="0" distR="0" wp14:anchorId="14D95502" wp14:editId="709EF608">
            <wp:extent cx="152400" cy="152400"/>
            <wp:effectExtent l="0" t="0" r="0" b="0"/>
            <wp:docPr id="57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Set Sentinel feature to ON or OFF</w:t>
      </w:r>
      <w:r w:rsidR="0004480F">
        <w:t>”</w:t>
      </w:r>
    </w:p>
    <w:p w14:paraId="2A76B3D3" w14:textId="77777777" w:rsidR="00306D37" w:rsidRDefault="00306D37" w:rsidP="00306D37">
      <w:pPr>
        <w:contextualSpacing/>
      </w:pPr>
    </w:p>
    <w:p w14:paraId="26DD75D4" w14:textId="77777777" w:rsidR="00F15706" w:rsidRDefault="00E60B64" w:rsidP="00783BCF">
      <w:pPr>
        <w:pStyle w:val="Heading3"/>
      </w:pPr>
      <w:r>
        <w:t>Function Interfaces</w:t>
      </w:r>
    </w:p>
    <w:p w14:paraId="18FE0722"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21288FF7" w14:textId="77777777" w:rsidTr="0082668D">
        <w:trPr>
          <w:trHeight w:val="260"/>
        </w:trPr>
        <w:tc>
          <w:tcPr>
            <w:tcW w:w="2547" w:type="dxa"/>
            <w:shd w:val="clear" w:color="auto" w:fill="D9D9D9" w:themeFill="background1" w:themeFillShade="D9"/>
            <w:noWrap/>
            <w:hideMark/>
          </w:tcPr>
          <w:p w14:paraId="646450E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780BEE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17811728" w14:textId="77777777" w:rsidTr="0082668D">
        <w:trPr>
          <w:trHeight w:val="410"/>
        </w:trPr>
        <w:tc>
          <w:tcPr>
            <w:tcW w:w="2547" w:type="dxa"/>
            <w:noWrap/>
          </w:tcPr>
          <w:p w14:paraId="2C27CDE0" w14:textId="77777777" w:rsidR="0082668D" w:rsidRDefault="0082668D" w:rsidP="00BC57B1">
            <w:pPr>
              <w:contextualSpacing/>
              <w:rPr>
                <w:rFonts w:cs="Arial"/>
              </w:rPr>
            </w:pPr>
            <w:r w:rsidRPr="00275823">
              <w:rPr>
                <w:rFonts w:cs="Arial"/>
              </w:rPr>
              <w:t>enable sentinel feature signal</w:t>
            </w:r>
          </w:p>
        </w:tc>
        <w:tc>
          <w:tcPr>
            <w:tcW w:w="7654" w:type="dxa"/>
          </w:tcPr>
          <w:p w14:paraId="0E11C75F" w14:textId="77777777" w:rsidR="0082668D" w:rsidRPr="0046598F" w:rsidRDefault="0082668D" w:rsidP="00BC57B1">
            <w:pPr>
              <w:rPr>
                <w:rFonts w:cs="Arial"/>
                <w:color w:val="000000"/>
              </w:rPr>
            </w:pPr>
            <w:r>
              <w:rPr>
                <w:rFonts w:cs="Arial"/>
                <w:color w:val="000000"/>
              </w:rPr>
              <w:t>Received from:</w:t>
            </w:r>
          </w:p>
          <w:p w14:paraId="5B1A3571" w14:textId="77777777" w:rsidR="0082668D" w:rsidRPr="00C8319B" w:rsidRDefault="0082668D" w:rsidP="00BC57B1">
            <w:pPr>
              <w:pStyle w:val="ListParagraph"/>
              <w:numPr>
                <w:ilvl w:val="0"/>
                <w:numId w:val="12"/>
              </w:numPr>
              <w:rPr>
                <w:rFonts w:cs="Arial"/>
              </w:rPr>
            </w:pPr>
            <w:r>
              <w:rPr>
                <w:noProof/>
              </w:rPr>
              <w:drawing>
                <wp:inline distT="0" distB="0" distL="0" distR="0" wp14:anchorId="1D51759D" wp14:editId="5919C04E">
                  <wp:extent cx="152400" cy="152400"/>
                  <wp:effectExtent l="0" t="0" r="0" b="0"/>
                  <wp:docPr id="57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28432d091f62e70944021d09bbe6d1a" w:history="1">
              <w:r>
                <w:rPr>
                  <w:rStyle w:val="Hyperlink"/>
                  <w:rFonts w:cs="Arial"/>
                </w:rPr>
                <w:t>Send enable signal</w:t>
              </w:r>
            </w:hyperlink>
          </w:p>
        </w:tc>
      </w:tr>
      <w:tr w:rsidR="0082668D" w:rsidRPr="003F473D" w14:paraId="5F5D0626" w14:textId="77777777" w:rsidTr="0082668D">
        <w:trPr>
          <w:trHeight w:val="410"/>
        </w:trPr>
        <w:tc>
          <w:tcPr>
            <w:tcW w:w="2547" w:type="dxa"/>
            <w:noWrap/>
          </w:tcPr>
          <w:p w14:paraId="4E620A9C" w14:textId="77777777" w:rsidR="0082668D" w:rsidRDefault="0082668D" w:rsidP="00BC57B1">
            <w:pPr>
              <w:contextualSpacing/>
              <w:rPr>
                <w:rFonts w:cs="Arial"/>
              </w:rPr>
            </w:pPr>
            <w:r w:rsidRPr="00275823">
              <w:rPr>
                <w:rFonts w:cs="Arial"/>
              </w:rPr>
              <w:t>disable sentinel feature signal</w:t>
            </w:r>
          </w:p>
        </w:tc>
        <w:tc>
          <w:tcPr>
            <w:tcW w:w="7654" w:type="dxa"/>
          </w:tcPr>
          <w:p w14:paraId="223DDB8A" w14:textId="77777777" w:rsidR="0082668D" w:rsidRPr="0046598F" w:rsidRDefault="0082668D" w:rsidP="00BC57B1">
            <w:pPr>
              <w:rPr>
                <w:rFonts w:cs="Arial"/>
                <w:color w:val="000000"/>
              </w:rPr>
            </w:pPr>
            <w:r>
              <w:rPr>
                <w:rFonts w:cs="Arial"/>
                <w:color w:val="000000"/>
              </w:rPr>
              <w:t>Received from:</w:t>
            </w:r>
          </w:p>
          <w:p w14:paraId="3A1C00F2" w14:textId="77777777" w:rsidR="0082668D" w:rsidRPr="00C8319B" w:rsidRDefault="0082668D" w:rsidP="00BC57B1">
            <w:pPr>
              <w:pStyle w:val="ListParagraph"/>
              <w:numPr>
                <w:ilvl w:val="0"/>
                <w:numId w:val="12"/>
              </w:numPr>
              <w:rPr>
                <w:rFonts w:cs="Arial"/>
              </w:rPr>
            </w:pPr>
            <w:r>
              <w:rPr>
                <w:noProof/>
              </w:rPr>
              <w:drawing>
                <wp:inline distT="0" distB="0" distL="0" distR="0" wp14:anchorId="4BF359FC" wp14:editId="51CFF6BB">
                  <wp:extent cx="152400" cy="152400"/>
                  <wp:effectExtent l="0" t="0" r="0" b="0"/>
                  <wp:docPr id="58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396c0d53cbbb06c9993e560d8594a50" w:history="1">
              <w:r>
                <w:rPr>
                  <w:rStyle w:val="Hyperlink"/>
                  <w:rFonts w:cs="Arial"/>
                </w:rPr>
                <w:t>Send disable signal</w:t>
              </w:r>
            </w:hyperlink>
          </w:p>
        </w:tc>
      </w:tr>
    </w:tbl>
    <w:p w14:paraId="0EC1CF87" w14:textId="77777777" w:rsidR="0082668D" w:rsidRDefault="0082668D" w:rsidP="00A7465B">
      <w:pPr>
        <w:contextualSpacing/>
        <w:rPr>
          <w:rFonts w:cs="Arial"/>
        </w:rPr>
      </w:pPr>
    </w:p>
    <w:p w14:paraId="3C431ADA"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2CC3E927" w14:textId="77777777" w:rsidTr="00CD7DFE">
        <w:trPr>
          <w:trHeight w:val="260"/>
        </w:trPr>
        <w:tc>
          <w:tcPr>
            <w:tcW w:w="2689" w:type="dxa"/>
            <w:shd w:val="clear" w:color="auto" w:fill="D9D9D9" w:themeFill="background1" w:themeFillShade="D9"/>
            <w:noWrap/>
            <w:hideMark/>
          </w:tcPr>
          <w:p w14:paraId="7569E87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B093F07"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23C5FA88" w14:textId="77777777" w:rsidTr="00CD7DFE">
        <w:trPr>
          <w:trHeight w:val="410"/>
        </w:trPr>
        <w:tc>
          <w:tcPr>
            <w:tcW w:w="2689" w:type="dxa"/>
            <w:noWrap/>
          </w:tcPr>
          <w:p w14:paraId="72D44F83" w14:textId="77777777" w:rsidR="00CD7DFE" w:rsidRDefault="00CD7DFE" w:rsidP="00BC57B1">
            <w:pPr>
              <w:contextualSpacing/>
              <w:rPr>
                <w:rFonts w:cs="Arial"/>
              </w:rPr>
            </w:pPr>
            <w:r>
              <w:rPr>
                <w:rFonts w:cs="Arial"/>
              </w:rPr>
              <w:t>out</w:t>
            </w:r>
          </w:p>
        </w:tc>
        <w:tc>
          <w:tcPr>
            <w:tcW w:w="7512" w:type="dxa"/>
            <w:noWrap/>
          </w:tcPr>
          <w:p w14:paraId="55FB4654" w14:textId="77777777" w:rsidR="00E77D14" w:rsidRDefault="00E77D14"/>
        </w:tc>
      </w:tr>
      <w:tr w:rsidR="00CD7DFE" w:rsidRPr="003F473D" w14:paraId="2E74A69B" w14:textId="77777777" w:rsidTr="00CD7DFE">
        <w:trPr>
          <w:trHeight w:val="410"/>
        </w:trPr>
        <w:tc>
          <w:tcPr>
            <w:tcW w:w="2689" w:type="dxa"/>
            <w:noWrap/>
          </w:tcPr>
          <w:p w14:paraId="7D28EA1A" w14:textId="77777777" w:rsidR="00CD7DFE" w:rsidRDefault="00CD7DFE" w:rsidP="00BC57B1">
            <w:pPr>
              <w:contextualSpacing/>
              <w:rPr>
                <w:rFonts w:cs="Arial"/>
              </w:rPr>
            </w:pPr>
            <w:r>
              <w:rPr>
                <w:rFonts w:cs="Arial"/>
              </w:rPr>
              <w:t>enable status confirmed</w:t>
            </w:r>
          </w:p>
        </w:tc>
        <w:tc>
          <w:tcPr>
            <w:tcW w:w="7512" w:type="dxa"/>
            <w:noWrap/>
          </w:tcPr>
          <w:p w14:paraId="25A9D837" w14:textId="77777777" w:rsidR="00CD7DFE" w:rsidRPr="00275823" w:rsidRDefault="00CD7DFE" w:rsidP="00BC57B1">
            <w:pPr>
              <w:rPr>
                <w:rFonts w:cs="Arial"/>
                <w:color w:val="000000"/>
              </w:rPr>
            </w:pPr>
            <w:r>
              <w:rPr>
                <w:rFonts w:cs="Arial"/>
                <w:color w:val="000000"/>
              </w:rPr>
              <w:t>Sent to:</w:t>
            </w:r>
          </w:p>
          <w:p w14:paraId="7FD877B0"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32394A23" wp14:editId="5ADDF143">
                  <wp:extent cx="152400" cy="152400"/>
                  <wp:effectExtent l="0" t="0" r="0" b="0"/>
                  <wp:docPr id="58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8358f4954ff3ab082fad20d6486c0ca" w:history="1">
              <w:r>
                <w:rPr>
                  <w:rStyle w:val="Hyperlink"/>
                  <w:rFonts w:cs="Arial"/>
                  <w:color w:val="000000"/>
                </w:rPr>
                <w:t>Display enable-disable sentinel feature status</w:t>
              </w:r>
            </w:hyperlink>
          </w:p>
        </w:tc>
      </w:tr>
    </w:tbl>
    <w:p w14:paraId="4C2851F6" w14:textId="77777777" w:rsidR="00CD7DFE" w:rsidRDefault="00CD7DFE" w:rsidP="00A72B37"/>
    <w:p w14:paraId="41DD3969" w14:textId="77777777" w:rsidR="00A72B37" w:rsidRDefault="00A72B37" w:rsidP="00A72B37">
      <w:pPr>
        <w:pStyle w:val="Heading4"/>
      </w:pPr>
      <w:r>
        <w:t>Logical</w:t>
      </w:r>
      <w:r w:rsidRPr="00F15706">
        <w:t xml:space="preserve"> Parameters</w:t>
      </w:r>
    </w:p>
    <w:p w14:paraId="5EF05253" w14:textId="77777777" w:rsidR="00A72B37" w:rsidRDefault="00A72B37" w:rsidP="00A72B37"/>
    <w:p w14:paraId="44932A8B"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57BF5C98" w14:textId="77777777" w:rsidTr="00EB7D77">
        <w:trPr>
          <w:trHeight w:val="211"/>
        </w:trPr>
        <w:tc>
          <w:tcPr>
            <w:tcW w:w="2689" w:type="dxa"/>
            <w:shd w:val="clear" w:color="auto" w:fill="D9D9D9" w:themeFill="background1" w:themeFillShade="D9"/>
            <w:noWrap/>
            <w:hideMark/>
          </w:tcPr>
          <w:p w14:paraId="5CD40204"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4C5E4665"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0CA4A8A" w14:textId="77777777" w:rsidTr="00EB7D77">
        <w:trPr>
          <w:trHeight w:val="410"/>
        </w:trPr>
        <w:tc>
          <w:tcPr>
            <w:tcW w:w="2689" w:type="dxa"/>
            <w:noWrap/>
          </w:tcPr>
          <w:p w14:paraId="63500D22" w14:textId="2E899FC6"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114A9FF" w14:textId="1E89FBB2" w:rsidR="009649F4" w:rsidRPr="003F473D" w:rsidRDefault="009649F4" w:rsidP="00EB7D77">
            <w:pPr>
              <w:rPr>
                <w:rFonts w:cs="Arial"/>
                <w:color w:val="000000"/>
                <w:sz w:val="18"/>
                <w:szCs w:val="18"/>
              </w:rPr>
            </w:pPr>
          </w:p>
        </w:tc>
      </w:tr>
      <w:tr w:rsidR="009649F4" w:rsidRPr="003F473D" w14:paraId="0FA752CD" w14:textId="77777777" w:rsidTr="00EB7D77">
        <w:trPr>
          <w:trHeight w:val="410"/>
        </w:trPr>
        <w:tc>
          <w:tcPr>
            <w:tcW w:w="2689" w:type="dxa"/>
            <w:noWrap/>
          </w:tcPr>
          <w:p w14:paraId="4B9A8518"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1F0D851" w14:textId="77777777" w:rsidR="009649F4" w:rsidRPr="003F473D" w:rsidRDefault="009649F4" w:rsidP="00EB7D77">
            <w:pPr>
              <w:rPr>
                <w:rFonts w:cs="Arial"/>
                <w:color w:val="000000"/>
                <w:sz w:val="18"/>
                <w:szCs w:val="18"/>
              </w:rPr>
            </w:pPr>
          </w:p>
        </w:tc>
      </w:tr>
    </w:tbl>
    <w:p w14:paraId="21203EDF" w14:textId="77777777" w:rsidR="009649F4" w:rsidRDefault="009649F4" w:rsidP="00A72B37"/>
    <w:p w14:paraId="6D18A48F" w14:textId="77777777" w:rsidR="00822913" w:rsidRDefault="00822913" w:rsidP="00822913">
      <w:pPr>
        <w:pStyle w:val="Heading3"/>
      </w:pPr>
      <w:r>
        <w:t>Function Modeling</w:t>
      </w:r>
    </w:p>
    <w:p w14:paraId="656E00F3" w14:textId="77777777" w:rsidR="00EF5443" w:rsidRPr="00C75AE5" w:rsidRDefault="00EF5443" w:rsidP="00EF5443"/>
    <w:p w14:paraId="482765FC" w14:textId="77777777" w:rsidR="002D15F6" w:rsidRDefault="002D15F6" w:rsidP="0061324D">
      <w:pPr>
        <w:pStyle w:val="Heading4"/>
        <w:numPr>
          <w:ilvl w:val="3"/>
          <w:numId w:val="4"/>
        </w:numPr>
      </w:pPr>
      <w:r>
        <w:t>Use Cases</w:t>
      </w:r>
    </w:p>
    <w:p w14:paraId="2A804A1E" w14:textId="77777777" w:rsidR="002D15F6" w:rsidRDefault="002D15F6" w:rsidP="002D15F6"/>
    <w:p w14:paraId="16A82503"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BA09BD6" w14:textId="77777777" w:rsidR="009649F4" w:rsidRDefault="009649F4" w:rsidP="009649F4">
      <w:pPr>
        <w:pStyle w:val="Heading4"/>
        <w:numPr>
          <w:ilvl w:val="3"/>
          <w:numId w:val="4"/>
        </w:numPr>
      </w:pPr>
      <w:r>
        <w:t>State Charts</w:t>
      </w:r>
    </w:p>
    <w:p w14:paraId="6B873FF9" w14:textId="77777777" w:rsidR="00195B38" w:rsidRDefault="00195B38" w:rsidP="00A76553">
      <w:pPr>
        <w:contextualSpacing/>
        <w:rPr>
          <w:color w:val="A6A6A6" w:themeColor="background1" w:themeShade="A6"/>
        </w:rPr>
      </w:pPr>
    </w:p>
    <w:p w14:paraId="3EAE2E7D"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3B3A5524" w14:textId="77777777" w:rsidR="00A76553" w:rsidRPr="00FF5F72" w:rsidRDefault="00A76553" w:rsidP="00A76553">
      <w:pPr>
        <w:contextualSpacing/>
        <w:rPr>
          <w:color w:val="A6A6A6" w:themeColor="background1" w:themeShade="A6"/>
        </w:rPr>
      </w:pPr>
    </w:p>
    <w:p w14:paraId="47E116DA" w14:textId="77777777" w:rsidR="00A76553" w:rsidRPr="00004083" w:rsidRDefault="00A76553" w:rsidP="00A76553">
      <w:pPr>
        <w:contextualSpacing/>
        <w:rPr>
          <w:rFonts w:cs="Arial"/>
        </w:rPr>
      </w:pPr>
    </w:p>
    <w:p w14:paraId="21367BB2" w14:textId="77777777" w:rsidR="009649F4" w:rsidRDefault="009649F4" w:rsidP="009649F4">
      <w:pPr>
        <w:pStyle w:val="Heading4"/>
        <w:numPr>
          <w:ilvl w:val="3"/>
          <w:numId w:val="4"/>
        </w:numPr>
      </w:pPr>
      <w:r>
        <w:t>Activity Diagrams</w:t>
      </w:r>
    </w:p>
    <w:p w14:paraId="42340E9E" w14:textId="77777777" w:rsidR="009649F4" w:rsidRDefault="009649F4" w:rsidP="009649F4"/>
    <w:p w14:paraId="62218AA7"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3BD11EE8" w14:textId="77777777" w:rsidR="009649F4" w:rsidRPr="00FF5F72" w:rsidRDefault="009649F4" w:rsidP="009649F4">
      <w:pPr>
        <w:contextualSpacing/>
        <w:rPr>
          <w:color w:val="A6A6A6" w:themeColor="background1" w:themeShade="A6"/>
        </w:rPr>
      </w:pPr>
    </w:p>
    <w:p w14:paraId="609B75E2" w14:textId="77777777" w:rsidR="009649F4" w:rsidRDefault="009649F4" w:rsidP="009649F4">
      <w:pPr>
        <w:pStyle w:val="Heading4"/>
        <w:numPr>
          <w:ilvl w:val="3"/>
          <w:numId w:val="4"/>
        </w:numPr>
      </w:pPr>
      <w:r>
        <w:t>Sequence Diagrams</w:t>
      </w:r>
    </w:p>
    <w:p w14:paraId="47064381" w14:textId="77777777" w:rsidR="00987D84" w:rsidRPr="00EB7D77" w:rsidRDefault="00987D84" w:rsidP="00EB7D77">
      <w:pPr>
        <w:rPr>
          <w:rStyle w:val="SubtleEmphasis"/>
          <w:i w:val="0"/>
          <w:iCs w:val="0"/>
          <w:color w:val="auto"/>
          <w:highlight w:val="green"/>
        </w:rPr>
      </w:pPr>
    </w:p>
    <w:p w14:paraId="565894FD"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1F5881AF" w14:textId="77777777" w:rsidR="00987D84" w:rsidRDefault="00987D84" w:rsidP="00987D84"/>
    <w:p w14:paraId="2173CCE6" w14:textId="77777777" w:rsidR="009649F4" w:rsidRDefault="009649F4" w:rsidP="009649F4"/>
    <w:p w14:paraId="7288617A" w14:textId="77777777" w:rsidR="009649F4" w:rsidRDefault="009649F4" w:rsidP="009649F4">
      <w:pPr>
        <w:pStyle w:val="Heading4"/>
        <w:numPr>
          <w:ilvl w:val="3"/>
          <w:numId w:val="4"/>
        </w:numPr>
      </w:pPr>
      <w:r>
        <w:t>Decision Tables</w:t>
      </w:r>
    </w:p>
    <w:p w14:paraId="751081EC" w14:textId="77777777" w:rsidR="009649F4" w:rsidRDefault="009649F4" w:rsidP="009649F4"/>
    <w:p w14:paraId="15553DA3" w14:textId="77777777" w:rsidR="00F15706" w:rsidRDefault="00DA0800" w:rsidP="00822913">
      <w:pPr>
        <w:pStyle w:val="Heading3"/>
      </w:pPr>
      <w:r>
        <w:t>Function Requirements</w:t>
      </w:r>
    </w:p>
    <w:p w14:paraId="022A5648" w14:textId="77777777" w:rsidR="00F15706" w:rsidRDefault="00F15706" w:rsidP="00783BCF">
      <w:pPr>
        <w:pStyle w:val="Heading4"/>
      </w:pPr>
      <w:r>
        <w:t>Functional Requirements</w:t>
      </w:r>
    </w:p>
    <w:p w14:paraId="2D3CC73F" w14:textId="77777777" w:rsidR="006E54B3" w:rsidRDefault="00F15706" w:rsidP="006E54B3">
      <w:pPr>
        <w:pStyle w:val="Heading5"/>
      </w:pPr>
      <w:r>
        <w:t>Normal Operation</w:t>
      </w:r>
    </w:p>
    <w:p w14:paraId="0FB4937C" w14:textId="77777777" w:rsidR="005961D3" w:rsidRDefault="005961D3" w:rsidP="00BB6A63"/>
    <w:p w14:paraId="1D8AAD21" w14:textId="77777777" w:rsidR="005961D3" w:rsidRDefault="005961D3" w:rsidP="005961D3">
      <w:pPr>
        <w:rPr>
          <w:color w:val="A6A6A6" w:themeColor="background1" w:themeShade="A6"/>
        </w:rPr>
      </w:pPr>
      <w:r>
        <w:rPr>
          <w:color w:val="A6A6A6" w:themeColor="background1" w:themeShade="A6"/>
        </w:rPr>
        <w:t>No Normal Operation Requirements specified.</w:t>
      </w:r>
    </w:p>
    <w:p w14:paraId="6C207D7D" w14:textId="77777777" w:rsidR="00F15706" w:rsidRDefault="00F15706" w:rsidP="00783BCF">
      <w:pPr>
        <w:pStyle w:val="Heading5"/>
      </w:pPr>
      <w:r>
        <w:t>Error Handling</w:t>
      </w:r>
    </w:p>
    <w:p w14:paraId="357B0E96" w14:textId="77777777" w:rsidR="005961D3" w:rsidRDefault="005961D3" w:rsidP="00BB6A63"/>
    <w:p w14:paraId="4CEB52CE" w14:textId="77777777" w:rsidR="005961D3" w:rsidRDefault="005961D3" w:rsidP="005961D3">
      <w:pPr>
        <w:rPr>
          <w:color w:val="A6A6A6" w:themeColor="background1" w:themeShade="A6"/>
        </w:rPr>
      </w:pPr>
      <w:r>
        <w:rPr>
          <w:color w:val="A6A6A6" w:themeColor="background1" w:themeShade="A6"/>
        </w:rPr>
        <w:t>No Error Handling Requirements specified.</w:t>
      </w:r>
    </w:p>
    <w:p w14:paraId="7AD47928" w14:textId="77777777" w:rsidR="00DD7D94" w:rsidRDefault="00DD7D94" w:rsidP="00DD7D94">
      <w:pPr>
        <w:pStyle w:val="Heading4"/>
      </w:pPr>
      <w:r>
        <w:t>Non-Functional Requirements</w:t>
      </w:r>
    </w:p>
    <w:p w14:paraId="4438E8F2" w14:textId="77777777" w:rsidR="005961D3" w:rsidRDefault="005961D3" w:rsidP="00BB6A63"/>
    <w:p w14:paraId="564D57AA" w14:textId="77777777" w:rsidR="005961D3" w:rsidRDefault="005961D3" w:rsidP="005961D3">
      <w:pPr>
        <w:rPr>
          <w:color w:val="A6A6A6" w:themeColor="background1" w:themeShade="A6"/>
        </w:rPr>
      </w:pPr>
      <w:r>
        <w:rPr>
          <w:color w:val="A6A6A6" w:themeColor="background1" w:themeShade="A6"/>
        </w:rPr>
        <w:t>No Non-Functional Requirements specified.</w:t>
      </w:r>
    </w:p>
    <w:p w14:paraId="70290719" w14:textId="77777777" w:rsidR="00DF462B" w:rsidRDefault="00427220" w:rsidP="00DF462B">
      <w:pPr>
        <w:pStyle w:val="Heading4"/>
      </w:pPr>
      <w:r>
        <w:t>Functional</w:t>
      </w:r>
      <w:r w:rsidR="00DF462B">
        <w:t xml:space="preserve"> Safety Requirements</w:t>
      </w:r>
    </w:p>
    <w:p w14:paraId="71022AF6" w14:textId="77777777" w:rsidR="00DF462B" w:rsidRDefault="00DF462B" w:rsidP="00DF462B">
      <w:pPr>
        <w:rPr>
          <w:highlight w:val="yellow"/>
        </w:rPr>
      </w:pPr>
    </w:p>
    <w:p w14:paraId="7B371A52"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BF9BED8" w14:textId="77777777" w:rsidR="00DD7D94" w:rsidRDefault="00DD7D94" w:rsidP="00DD7D94">
      <w:pPr>
        <w:pStyle w:val="Heading4"/>
      </w:pPr>
      <w:r>
        <w:t>Other Requirements</w:t>
      </w:r>
    </w:p>
    <w:p w14:paraId="071B0C1C" w14:textId="77777777" w:rsidR="00DD7D94" w:rsidRDefault="00DD7D94" w:rsidP="00DD7D94">
      <w:pPr>
        <w:pStyle w:val="Heading5"/>
      </w:pPr>
      <w:r>
        <w:t>Design Requirements</w:t>
      </w:r>
    </w:p>
    <w:p w14:paraId="33AC4505" w14:textId="77777777" w:rsidR="005961D3" w:rsidRDefault="005961D3" w:rsidP="00CA4A62"/>
    <w:p w14:paraId="72E0A927" w14:textId="77777777" w:rsidR="005961D3" w:rsidRDefault="005961D3" w:rsidP="005961D3">
      <w:pPr>
        <w:rPr>
          <w:color w:val="A6A6A6" w:themeColor="background1" w:themeShade="A6"/>
        </w:rPr>
      </w:pPr>
      <w:r>
        <w:rPr>
          <w:color w:val="A6A6A6" w:themeColor="background1" w:themeShade="A6"/>
        </w:rPr>
        <w:t>No Design Requirements specified.</w:t>
      </w:r>
    </w:p>
    <w:p w14:paraId="2FC6434A" w14:textId="77777777" w:rsidR="00CA4A62" w:rsidRDefault="00CA4A62" w:rsidP="00CA4A62">
      <w:pPr>
        <w:pStyle w:val="Heading4"/>
      </w:pPr>
      <w:r>
        <w:t>Uncategorized Requirements</w:t>
      </w:r>
    </w:p>
    <w:p w14:paraId="64104D1D" w14:textId="77777777" w:rsidR="005961D3" w:rsidRDefault="005961D3" w:rsidP="00CA4A62"/>
    <w:p w14:paraId="606B4C91" w14:textId="77777777" w:rsidR="001F5E54" w:rsidRPr="0017445F" w:rsidRDefault="006E25A5" w:rsidP="001F5E54">
      <w:pPr>
        <w:pStyle w:val="RERequirement"/>
        <w:shd w:val="clear" w:color="auto" w:fill="F2F2F2" w:themeFill="background1" w:themeFillShade="F2"/>
      </w:pPr>
      <w:bookmarkStart w:id="137" w:name="_b73de1ddd27b98318a2d7a878912a574"/>
      <w:r>
        <w:t>R_Sent_App_28</w:t>
      </w:r>
      <w:bookmarkEnd w:id="137"/>
      <w:r w:rsidR="00AE04B0">
        <w:t xml:space="preserve"> Enable Disable from APIM</w:t>
      </w:r>
    </w:p>
    <w:p w14:paraId="0F653A42" w14:textId="77777777" w:rsidR="001F5E54" w:rsidRDefault="00AE04B0" w:rsidP="001F5E54">
      <w:pPr>
        <w:rPr>
          <w:rFonts w:cs="Arial"/>
        </w:rPr>
      </w:pPr>
      <w:r>
        <w:rPr>
          <w:rFonts w:cs="Arial"/>
        </w:rPr>
        <w:t>When user requests via SYNC screen,  the vehicle HMI (SYNC) system shall enable/disable Sentinel.</w:t>
      </w:r>
    </w:p>
    <w:p w14:paraId="3978B8D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A9B088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56DE4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R_Sent_App_28</w:t>
            </w:r>
          </w:p>
        </w:tc>
      </w:tr>
      <w:tr w:rsidR="001F5E54" w:rsidRPr="00FD127C" w14:paraId="493D99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A3646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50C90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allow activation and deactivation of the feature</w:t>
            </w:r>
          </w:p>
        </w:tc>
      </w:tr>
      <w:tr w:rsidR="001F5E54" w:rsidRPr="00FD127C" w14:paraId="599F3A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2BB43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AE592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FFD0B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A4AFC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F82DAC" w14:textId="77777777" w:rsidR="00E77D14" w:rsidRDefault="00E77D14"/>
        </w:tc>
      </w:tr>
      <w:tr w:rsidR="001F5E54" w:rsidRPr="00FD127C" w14:paraId="1A23EE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1D80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EA080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42827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947A48" w14:textId="77777777" w:rsidR="00E77D14" w:rsidRDefault="00E77D14"/>
        </w:tc>
      </w:tr>
      <w:tr w:rsidR="001F5E54" w:rsidRPr="00FD127C" w14:paraId="48A0EA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84761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B401E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F7D7B4C" wp14:editId="5BEFD1EC">
                  <wp:extent cx="152400" cy="152400"/>
                  <wp:effectExtent l="0" t="0" r="0" b="0"/>
                  <wp:docPr id="58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R_F_Sentinel_00002 Enable Disable from APIM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BA3DA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DC3319" w14:textId="77777777" w:rsidR="00E77D14" w:rsidRDefault="00E77D14"/>
        </w:tc>
      </w:tr>
      <w:tr w:rsidR="001F5E54" w:rsidRPr="00FD127C" w14:paraId="4AA3417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428F43"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7EDBAC"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BE49A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1B479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95EB6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74CB2C" w14:textId="77777777" w:rsidR="00E77D14" w:rsidRDefault="00E77D14"/>
        </w:tc>
      </w:tr>
      <w:tr w:rsidR="001F5E54" w:rsidRPr="00FD127C" w14:paraId="46DB241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1303B0" w14:textId="77777777" w:rsidR="001F5E54" w:rsidRPr="00FD127C" w:rsidRDefault="0052661D" w:rsidP="00A84EEF">
            <w:pPr>
              <w:rPr>
                <w:rFonts w:cs="Arial"/>
                <w:bCs/>
                <w:color w:val="808080" w:themeColor="background1" w:themeShade="80"/>
                <w:sz w:val="16"/>
                <w:szCs w:val="14"/>
              </w:rPr>
            </w:pPr>
            <w:hyperlink r:id="rId9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815D2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DEFEA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003F8F1" w14:textId="77777777" w:rsidR="001F5E54" w:rsidRPr="0017445F" w:rsidRDefault="006E25A5" w:rsidP="001F5E54">
      <w:pPr>
        <w:pStyle w:val="RERequirement"/>
        <w:shd w:val="clear" w:color="auto" w:fill="F2F2F2" w:themeFill="background1" w:themeFillShade="F2"/>
      </w:pPr>
      <w:bookmarkStart w:id="138" w:name="_2fe3819c5cb5a5b21a61d35d8e3320da"/>
      <w:r>
        <w:t>R_Sent_App_29</w:t>
      </w:r>
      <w:bookmarkEnd w:id="138"/>
      <w:r w:rsidR="00AE04B0">
        <w:t xml:space="preserve"> Enable Disable from App</w:t>
      </w:r>
    </w:p>
    <w:p w14:paraId="1372220D" w14:textId="77777777" w:rsidR="001F5E54" w:rsidRDefault="00AE04B0" w:rsidP="001F5E54">
      <w:pPr>
        <w:rPr>
          <w:rFonts w:cs="Arial"/>
        </w:rPr>
      </w:pPr>
      <w:r>
        <w:rPr>
          <w:rFonts w:cs="Arial"/>
        </w:rPr>
        <w:t>When the user requests via mobile device app, the Ford Pass Application shall allow the user to enable/disable the sentinel feature.</w:t>
      </w:r>
    </w:p>
    <w:p w14:paraId="1C9100C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813AB0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D8752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R_Sent_App_29</w:t>
            </w:r>
          </w:p>
        </w:tc>
      </w:tr>
      <w:tr w:rsidR="001F5E54" w:rsidRPr="00FD127C" w14:paraId="280D27C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95963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B0CF4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allow activation and deactivation of the feature</w:t>
            </w:r>
          </w:p>
        </w:tc>
      </w:tr>
      <w:tr w:rsidR="001F5E54" w:rsidRPr="00FD127C" w14:paraId="31EB61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BB7AE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66843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711D5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FB55A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12173A" w14:textId="77777777" w:rsidR="00E77D14" w:rsidRDefault="00E77D14"/>
        </w:tc>
      </w:tr>
      <w:tr w:rsidR="001F5E54" w:rsidRPr="00FD127C" w14:paraId="2E0D3E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49A8D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DFFB1B"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B105F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3E8F53" w14:textId="77777777" w:rsidR="00E77D14" w:rsidRDefault="00E77D14"/>
        </w:tc>
      </w:tr>
      <w:tr w:rsidR="001F5E54" w:rsidRPr="00FD127C" w14:paraId="63D5B4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28EB1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D00FE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A55373C" wp14:editId="5234ACDF">
                  <wp:extent cx="152400" cy="152400"/>
                  <wp:effectExtent l="0" t="0" r="0" b="0"/>
                  <wp:docPr id="58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R_F_Sentinel_00001 Enable Disable from App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FEC10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3FCE30" w14:textId="77777777" w:rsidR="00E77D14" w:rsidRDefault="00E77D14"/>
        </w:tc>
      </w:tr>
      <w:tr w:rsidR="001F5E54" w:rsidRPr="00FD127C" w14:paraId="3F9440C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AE07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316C8D"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1E2FB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197F2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300F2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C21B0A" w14:textId="77777777" w:rsidR="00E77D14" w:rsidRDefault="00E77D14"/>
        </w:tc>
      </w:tr>
      <w:tr w:rsidR="001F5E54" w:rsidRPr="00FD127C" w14:paraId="2BC29C0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84D1BA" w14:textId="77777777" w:rsidR="001F5E54" w:rsidRPr="00FD127C" w:rsidRDefault="0052661D" w:rsidP="00A84EEF">
            <w:pPr>
              <w:rPr>
                <w:rFonts w:cs="Arial"/>
                <w:bCs/>
                <w:color w:val="808080" w:themeColor="background1" w:themeShade="80"/>
                <w:sz w:val="16"/>
                <w:szCs w:val="14"/>
              </w:rPr>
            </w:pPr>
            <w:hyperlink r:id="rId9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6EAD7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010FA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3E8F6B6" w14:textId="77777777" w:rsidR="001F5E54" w:rsidRPr="0017445F" w:rsidRDefault="006E25A5" w:rsidP="001F5E54">
      <w:pPr>
        <w:pStyle w:val="RERequirement"/>
        <w:shd w:val="clear" w:color="auto" w:fill="F2F2F2" w:themeFill="background1" w:themeFillShade="F2"/>
      </w:pPr>
      <w:bookmarkStart w:id="139" w:name="_e43a5240e24674dc7b982948547610bc"/>
      <w:r>
        <w:t>R_Sent_App_35</w:t>
      </w:r>
      <w:bookmarkEnd w:id="139"/>
      <w:r w:rsidR="00AE04B0">
        <w:t xml:space="preserve"> Subscription and Enable</w:t>
      </w:r>
    </w:p>
    <w:p w14:paraId="7B4D7E1A" w14:textId="77777777" w:rsidR="001F5E54" w:rsidRDefault="00AE04B0" w:rsidP="001F5E54">
      <w:pPr>
        <w:rPr>
          <w:rFonts w:cs="Arial"/>
        </w:rPr>
      </w:pPr>
      <w:r>
        <w:rPr>
          <w:rFonts w:cs="Arial"/>
        </w:rPr>
        <w:t>A verified subscription plan will need to be in place before the feature shall operate (fully).  This is s FordPass App related requirement.</w:t>
      </w:r>
    </w:p>
    <w:p w14:paraId="66EBB16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C9FB9C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02270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R_Sent_App_35</w:t>
            </w:r>
          </w:p>
        </w:tc>
      </w:tr>
      <w:tr w:rsidR="001F5E54" w:rsidRPr="00FD127C" w14:paraId="2BBAB9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A7659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F1C26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Enable subscription so that the feature can be used</w:t>
            </w:r>
          </w:p>
        </w:tc>
      </w:tr>
      <w:tr w:rsidR="001F5E54" w:rsidRPr="00FD127C" w14:paraId="2C896C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6217C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362DD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F5815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03B5A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5C633E" w14:textId="77777777" w:rsidR="00E77D14" w:rsidRDefault="00E77D14"/>
        </w:tc>
      </w:tr>
      <w:tr w:rsidR="001F5E54" w:rsidRPr="00FD127C" w14:paraId="4C46AD9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389AC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979AA3"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145C3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21C31C" w14:textId="77777777" w:rsidR="00E77D14" w:rsidRDefault="00E77D14"/>
        </w:tc>
      </w:tr>
      <w:tr w:rsidR="001F5E54" w:rsidRPr="00FD127C" w14:paraId="73EBFA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7E37F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36152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9D8CA11" wp14:editId="1CCCCCF6">
                  <wp:extent cx="152400" cy="152400"/>
                  <wp:effectExtent l="0" t="0" r="0" b="0"/>
                  <wp:docPr id="588"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R_F_Sentinel_00086 Subscription Management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D7A21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72030E" w14:textId="77777777" w:rsidR="00E77D14" w:rsidRDefault="00E77D14"/>
        </w:tc>
      </w:tr>
      <w:tr w:rsidR="001F5E54" w:rsidRPr="00FD127C" w14:paraId="383FFAB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F5756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A61B7A"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790B7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B9762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F75AB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5EF093" w14:textId="77777777" w:rsidR="00E77D14" w:rsidRDefault="00E77D14"/>
        </w:tc>
      </w:tr>
      <w:tr w:rsidR="001F5E54" w:rsidRPr="00FD127C" w14:paraId="1F351A4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811020" w14:textId="77777777" w:rsidR="001F5E54" w:rsidRPr="00FD127C" w:rsidRDefault="0052661D" w:rsidP="00A84EEF">
            <w:pPr>
              <w:rPr>
                <w:rFonts w:cs="Arial"/>
                <w:bCs/>
                <w:color w:val="808080" w:themeColor="background1" w:themeShade="80"/>
                <w:sz w:val="16"/>
                <w:szCs w:val="14"/>
              </w:rPr>
            </w:pPr>
            <w:hyperlink r:id="rId9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545B7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45B4C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33CC890" w14:textId="77777777" w:rsidR="001F5E54" w:rsidRPr="0017445F" w:rsidRDefault="006E25A5" w:rsidP="001F5E54">
      <w:pPr>
        <w:pStyle w:val="RERequirement"/>
        <w:shd w:val="clear" w:color="auto" w:fill="F2F2F2" w:themeFill="background1" w:themeFillShade="F2"/>
      </w:pPr>
      <w:bookmarkStart w:id="140" w:name="_225f4088e1c362e6e9ca670a97312ec6"/>
      <w:r>
        <w:t>R_Sent_Core_2</w:t>
      </w:r>
      <w:bookmarkEnd w:id="140"/>
      <w:r w:rsidR="00AE04B0">
        <w:t xml:space="preserve"> Arm Sentinel</w:t>
      </w:r>
    </w:p>
    <w:p w14:paraId="5DE728CF" w14:textId="77777777" w:rsidR="001F5E54" w:rsidRDefault="00AE04B0" w:rsidP="001F5E54">
      <w:pPr>
        <w:rPr>
          <w:rFonts w:cs="Arial"/>
        </w:rPr>
      </w:pPr>
      <w:r>
        <w:rPr>
          <w:rFonts w:cs="Arial"/>
        </w:rPr>
        <w:t>If enabled and no disabling conditions exist, the Sentinel software in the vehicle shall  automatically arm.</w:t>
      </w:r>
    </w:p>
    <w:p w14:paraId="081567A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05E24D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35BB4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R_Sent_Core_2</w:t>
            </w:r>
          </w:p>
        </w:tc>
      </w:tr>
      <w:tr w:rsidR="001F5E54" w:rsidRPr="00FD127C" w14:paraId="66D5D6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B8906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892ED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allow activation and deactivation of the feature automatically when all enabling conditions exist</w:t>
            </w:r>
          </w:p>
        </w:tc>
      </w:tr>
      <w:tr w:rsidR="001F5E54" w:rsidRPr="00FD127C" w14:paraId="570E57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A220A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CA899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2387D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2D7F3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760206" w14:textId="77777777" w:rsidR="00E77D14" w:rsidRDefault="00E77D14"/>
        </w:tc>
      </w:tr>
      <w:tr w:rsidR="001F5E54" w:rsidRPr="00FD127C" w14:paraId="56D551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463CA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90F80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87207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F4866A" w14:textId="77777777" w:rsidR="00E77D14" w:rsidRDefault="00E77D14"/>
        </w:tc>
      </w:tr>
      <w:tr w:rsidR="001F5E54" w:rsidRPr="00FD127C" w14:paraId="404E43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A634C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44D7F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7DFCA96" wp14:editId="5F6BD8CC">
                  <wp:extent cx="152400" cy="152400"/>
                  <wp:effectExtent l="0" t="0" r="0" b="0"/>
                  <wp:docPr id="59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R_F_Sentinel_00004 Arm Sentinel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1D243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037939" w14:textId="77777777" w:rsidR="00E77D14" w:rsidRDefault="00E77D14"/>
        </w:tc>
      </w:tr>
      <w:tr w:rsidR="001F5E54" w:rsidRPr="00FD127C" w14:paraId="35DFC8A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7B47D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7EC829"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D19F5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D9B8C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924F4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F95932" w14:textId="77777777" w:rsidR="00E77D14" w:rsidRDefault="00E77D14"/>
        </w:tc>
      </w:tr>
      <w:tr w:rsidR="001F5E54" w:rsidRPr="00FD127C" w14:paraId="610262A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218150" w14:textId="77777777" w:rsidR="001F5E54" w:rsidRPr="00FD127C" w:rsidRDefault="0052661D" w:rsidP="00A84EEF">
            <w:pPr>
              <w:rPr>
                <w:rFonts w:cs="Arial"/>
                <w:bCs/>
                <w:color w:val="808080" w:themeColor="background1" w:themeShade="80"/>
                <w:sz w:val="16"/>
                <w:szCs w:val="14"/>
              </w:rPr>
            </w:pPr>
            <w:hyperlink r:id="rId9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6AC15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86FF7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3904B68" w14:textId="77777777" w:rsidR="001F5E54" w:rsidRPr="0017445F" w:rsidRDefault="006E25A5" w:rsidP="001F5E54">
      <w:pPr>
        <w:pStyle w:val="RERequirement"/>
        <w:shd w:val="clear" w:color="auto" w:fill="F2F2F2" w:themeFill="background1" w:themeFillShade="F2"/>
      </w:pPr>
      <w:r>
        <w:t>R_Sent_Core_17</w:t>
      </w:r>
      <w:r w:rsidR="00AE04B0">
        <w:t xml:space="preserve"> Allow Remote Start</w:t>
      </w:r>
    </w:p>
    <w:p w14:paraId="41A9B657" w14:textId="77777777" w:rsidR="001F5E54" w:rsidRDefault="00AE04B0" w:rsidP="001F5E54">
      <w:pPr>
        <w:rPr>
          <w:rFonts w:cs="Arial"/>
        </w:rPr>
      </w:pPr>
      <w:r>
        <w:rPr>
          <w:rFonts w:cs="Arial"/>
        </w:rPr>
        <w:t>When Sentinel is active and the user requests a remote start via the FordPass App Sentinel shall remain active</w:t>
      </w:r>
    </w:p>
    <w:p w14:paraId="26C4EE1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3AB219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EFA57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R_Sent_Core_17</w:t>
            </w:r>
          </w:p>
        </w:tc>
      </w:tr>
      <w:tr w:rsidR="001F5E54" w:rsidRPr="00FD127C" w14:paraId="5380FF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347E9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E92D6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Users may need to keep Sentinel armed whilst using the remote start functiionality</w:t>
            </w:r>
          </w:p>
        </w:tc>
      </w:tr>
      <w:tr w:rsidR="001F5E54" w:rsidRPr="00FD127C" w14:paraId="00D7F2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D974C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62EAD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FB31F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6EB70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70E94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Sentinel shall be able to continue operation after a remote powertrain start request from the user via FordPass App</w:t>
            </w:r>
          </w:p>
        </w:tc>
      </w:tr>
      <w:tr w:rsidR="001F5E54" w:rsidRPr="00FD127C" w14:paraId="5C6B1C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C43E8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9EFF4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B34E6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D2E369" w14:textId="77777777" w:rsidR="00E77D14" w:rsidRDefault="00E77D14"/>
        </w:tc>
      </w:tr>
      <w:tr w:rsidR="001F5E54" w:rsidRPr="00FD127C" w14:paraId="4DF772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3F55C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CB7B8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768F123" wp14:editId="1FF79C31">
                  <wp:extent cx="152400" cy="152400"/>
                  <wp:effectExtent l="0" t="0" r="0" b="0"/>
                  <wp:docPr id="59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R_F_Sentinel_00015 Allow Remote Start with Sentinel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4FC78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A5A6A8" w14:textId="77777777" w:rsidR="00E77D14" w:rsidRDefault="00E77D14"/>
        </w:tc>
      </w:tr>
      <w:tr w:rsidR="001F5E54" w:rsidRPr="00FD127C" w14:paraId="0D6CD54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EF2D9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B535C6"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DCDC0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F2A09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07675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156913" w14:textId="77777777" w:rsidR="00E77D14" w:rsidRDefault="00E77D14"/>
        </w:tc>
      </w:tr>
      <w:tr w:rsidR="001F5E54" w:rsidRPr="00FD127C" w14:paraId="2D021FA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3E89F7" w14:textId="77777777" w:rsidR="001F5E54" w:rsidRPr="00FD127C" w:rsidRDefault="0052661D" w:rsidP="00A84EEF">
            <w:pPr>
              <w:rPr>
                <w:rFonts w:cs="Arial"/>
                <w:bCs/>
                <w:color w:val="808080" w:themeColor="background1" w:themeShade="80"/>
                <w:sz w:val="16"/>
                <w:szCs w:val="14"/>
              </w:rPr>
            </w:pPr>
            <w:hyperlink r:id="rId9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3F90A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9D8B9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5849824" w14:textId="77777777" w:rsidR="000D7866" w:rsidRPr="00E47D48" w:rsidRDefault="000D7866" w:rsidP="00E47D48">
      <w:pPr>
        <w:rPr>
          <w:color w:val="FF0000"/>
        </w:rPr>
      </w:pPr>
    </w:p>
    <w:p w14:paraId="0ACD7473" w14:textId="77777777" w:rsidR="009C1EEC" w:rsidRDefault="000D732E" w:rsidP="0061324D">
      <w:pPr>
        <w:pStyle w:val="Heading2"/>
        <w:numPr>
          <w:ilvl w:val="1"/>
          <w:numId w:val="4"/>
        </w:numPr>
      </w:pPr>
      <w:r>
        <w:lastRenderedPageBreak/>
        <w:t xml:space="preserve">Logical Function </w:t>
      </w:r>
      <w:r>
        <w:rPr>
          <w:noProof/>
        </w:rPr>
        <w:drawing>
          <wp:inline distT="0" distB="0" distL="0" distR="0" wp14:anchorId="792FBA6C" wp14:editId="370FAB09">
            <wp:extent cx="152400" cy="152400"/>
            <wp:effectExtent l="0" t="0" r="0" b="0"/>
            <wp:docPr id="59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41" w:name="_b91761c0bfd7a931f677215649ba9470"/>
      <w:r w:rsidR="008E73AE">
        <w:t>Request selected camera view</w:t>
      </w:r>
      <w:bookmarkEnd w:id="141"/>
    </w:p>
    <w:p w14:paraId="06F90B51" w14:textId="77777777" w:rsidR="0061785D" w:rsidRDefault="0061785D" w:rsidP="00783BCF">
      <w:pPr>
        <w:pStyle w:val="Heading3"/>
      </w:pPr>
      <w:r>
        <w:t xml:space="preserve">Function </w:t>
      </w:r>
      <w:r w:rsidR="00283752">
        <w:t>Overview</w:t>
      </w:r>
    </w:p>
    <w:p w14:paraId="1B33C3FF" w14:textId="77777777" w:rsidR="00427220" w:rsidRDefault="000D732E" w:rsidP="00427220">
      <w:pPr>
        <w:pStyle w:val="Heading4"/>
      </w:pPr>
      <w:r>
        <w:t xml:space="preserve">Function </w:t>
      </w:r>
      <w:r w:rsidR="00283752">
        <w:t>Description</w:t>
      </w:r>
    </w:p>
    <w:p w14:paraId="2BF2CF80" w14:textId="77777777" w:rsidR="00794B45" w:rsidRDefault="00794B45" w:rsidP="009C1EEC">
      <w:pPr>
        <w:contextualSpacing/>
      </w:pPr>
    </w:p>
    <w:p w14:paraId="1D0F2E61" w14:textId="77777777" w:rsidR="00AC0C92" w:rsidRDefault="00AC0C92" w:rsidP="009C1EEC">
      <w:pPr>
        <w:contextualSpacing/>
      </w:pPr>
      <w:r>
        <w:t>Function is allocated to:</w:t>
      </w:r>
    </w:p>
    <w:p w14:paraId="6A7300A6" w14:textId="77777777" w:rsidR="00AC0C92" w:rsidRDefault="00604AF5" w:rsidP="0061324D">
      <w:pPr>
        <w:pStyle w:val="ListParagraph"/>
        <w:numPr>
          <w:ilvl w:val="0"/>
          <w:numId w:val="13"/>
        </w:numPr>
        <w:contextualSpacing/>
      </w:pPr>
      <w:r>
        <w:rPr>
          <w:noProof/>
        </w:rPr>
        <w:drawing>
          <wp:inline distT="0" distB="0" distL="0" distR="0" wp14:anchorId="6F213E06" wp14:editId="69557080">
            <wp:extent cx="152400" cy="152400"/>
            <wp:effectExtent l="0" t="0" r="0" b="0"/>
            <wp:docPr id="59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Feature Sentinel Logical</w:t>
      </w:r>
      <w:r>
        <w:t xml:space="preserve"> &lt;&lt;Logical&gt;&gt;</w:t>
      </w:r>
    </w:p>
    <w:p w14:paraId="58ECD019" w14:textId="77777777" w:rsidR="00AC0C92" w:rsidRDefault="00604AF5" w:rsidP="0061324D">
      <w:pPr>
        <w:pStyle w:val="ListParagraph"/>
        <w:numPr>
          <w:ilvl w:val="0"/>
          <w:numId w:val="13"/>
        </w:numPr>
        <w:contextualSpacing/>
      </w:pPr>
      <w:r>
        <w:rPr>
          <w:noProof/>
        </w:rPr>
        <w:drawing>
          <wp:inline distT="0" distB="0" distL="0" distR="0" wp14:anchorId="0DC9D650" wp14:editId="132F7F8D">
            <wp:extent cx="152400" cy="152400"/>
            <wp:effectExtent l="0" t="0" r="0" b="0"/>
            <wp:docPr id="598"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Select Camera - Video on Cloud</w:t>
      </w:r>
      <w:r>
        <w:t xml:space="preserve"> &lt;&lt;Logical&gt;&gt;</w:t>
      </w:r>
    </w:p>
    <w:p w14:paraId="0FF82939" w14:textId="77777777" w:rsidR="00AC0C92" w:rsidRDefault="00604AF5" w:rsidP="0061324D">
      <w:pPr>
        <w:pStyle w:val="ListParagraph"/>
        <w:numPr>
          <w:ilvl w:val="0"/>
          <w:numId w:val="13"/>
        </w:numPr>
        <w:contextualSpacing/>
      </w:pPr>
      <w:r>
        <w:rPr>
          <w:noProof/>
        </w:rPr>
        <w:drawing>
          <wp:inline distT="0" distB="0" distL="0" distR="0" wp14:anchorId="203CF873" wp14:editId="5E141E68">
            <wp:extent cx="152400" cy="152400"/>
            <wp:effectExtent l="0" t="0" r="0" b="0"/>
            <wp:docPr id="600" name="Picture -334675691.jpg" descr="-334675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334675691.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w:t>
      </w:r>
      <w:r w:rsidR="00AC0C92">
        <w:t>Sentinel</w:t>
      </w:r>
      <w:r>
        <w:t xml:space="preserve"> &lt;&lt;Feature&gt;&gt;</w:t>
      </w:r>
    </w:p>
    <w:p w14:paraId="3E5236E4" w14:textId="77777777" w:rsidR="00794B45" w:rsidRDefault="00794B45" w:rsidP="009C1EEC">
      <w:pPr>
        <w:contextualSpacing/>
      </w:pPr>
    </w:p>
    <w:p w14:paraId="731091BB" w14:textId="77777777" w:rsidR="009C1EEC" w:rsidRDefault="009C1EEC" w:rsidP="009C1EEC">
      <w:pPr>
        <w:contextualSpacing/>
      </w:pPr>
      <w:r w:rsidRPr="00A554C4">
        <w:t>Request selected camera video stream</w:t>
      </w:r>
    </w:p>
    <w:p w14:paraId="5DB3A905" w14:textId="77777777" w:rsidR="00282E2C" w:rsidRDefault="000D732E" w:rsidP="00FD32A2">
      <w:pPr>
        <w:pStyle w:val="Heading4"/>
      </w:pPr>
      <w:r>
        <w:t xml:space="preserve">Function </w:t>
      </w:r>
      <w:r w:rsidR="00282E2C">
        <w:t>Variants</w:t>
      </w:r>
    </w:p>
    <w:p w14:paraId="506808D8" w14:textId="77777777" w:rsidR="00282E2C" w:rsidRDefault="00282E2C" w:rsidP="00282E2C"/>
    <w:p w14:paraId="4228331D"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129A1CF" w14:textId="77777777" w:rsidTr="00EB7D77">
        <w:trPr>
          <w:trHeight w:val="314"/>
        </w:trPr>
        <w:tc>
          <w:tcPr>
            <w:tcW w:w="2523" w:type="dxa"/>
            <w:shd w:val="clear" w:color="auto" w:fill="D9D9D9" w:themeFill="background1" w:themeFillShade="D9"/>
          </w:tcPr>
          <w:p w14:paraId="1B3DC7EA"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2C2B1076"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0B23380B"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2D03CCC8" w14:textId="77777777" w:rsidTr="00EB7D77">
        <w:trPr>
          <w:trHeight w:val="198"/>
        </w:trPr>
        <w:tc>
          <w:tcPr>
            <w:tcW w:w="2523" w:type="dxa"/>
          </w:tcPr>
          <w:p w14:paraId="15317BA9" w14:textId="0F6F57DF" w:rsidR="000D732E" w:rsidRPr="00C45D3C" w:rsidRDefault="000D732E" w:rsidP="00EB7D77">
            <w:pPr>
              <w:rPr>
                <w:rFonts w:cs="Arial"/>
              </w:rPr>
            </w:pPr>
          </w:p>
        </w:tc>
        <w:tc>
          <w:tcPr>
            <w:tcW w:w="5132" w:type="dxa"/>
          </w:tcPr>
          <w:p w14:paraId="2661C6BB" w14:textId="77777777" w:rsidR="000D732E" w:rsidRPr="009E3B7C" w:rsidRDefault="000D732E" w:rsidP="00EB7D77">
            <w:pPr>
              <w:overflowPunct/>
              <w:autoSpaceDE/>
              <w:autoSpaceDN/>
              <w:adjustRightInd/>
              <w:textAlignment w:val="center"/>
              <w:rPr>
                <w:rFonts w:cs="Arial"/>
              </w:rPr>
            </w:pPr>
          </w:p>
        </w:tc>
        <w:tc>
          <w:tcPr>
            <w:tcW w:w="2551" w:type="dxa"/>
          </w:tcPr>
          <w:p w14:paraId="2D0B7E94" w14:textId="70C34D09" w:rsidR="000D732E" w:rsidRPr="005A344A" w:rsidRDefault="000D732E" w:rsidP="00EB7D77">
            <w:pPr>
              <w:rPr>
                <w:rFonts w:cs="Arial"/>
                <w:lang w:val="en-GB"/>
              </w:rPr>
            </w:pPr>
          </w:p>
        </w:tc>
      </w:tr>
    </w:tbl>
    <w:p w14:paraId="05D3E668" w14:textId="77777777" w:rsidR="000D732E" w:rsidRPr="005067FC" w:rsidRDefault="000D732E" w:rsidP="00282E2C">
      <w:pPr>
        <w:rPr>
          <w:i/>
          <w:color w:val="A6A6A6" w:themeColor="background1" w:themeShade="A6"/>
        </w:rPr>
      </w:pPr>
    </w:p>
    <w:p w14:paraId="2D3ADDC7" w14:textId="77777777" w:rsidR="00427220" w:rsidRDefault="00427220" w:rsidP="00FD32A2">
      <w:pPr>
        <w:pStyle w:val="Heading4"/>
      </w:pPr>
      <w:r>
        <w:t>Input Requirements</w:t>
      </w:r>
      <w:r w:rsidR="000D732E">
        <w:t>/Documents</w:t>
      </w:r>
    </w:p>
    <w:p w14:paraId="465AE566"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13C23A2F" w14:textId="77777777" w:rsidTr="00656A21">
        <w:trPr>
          <w:trHeight w:val="20"/>
        </w:trPr>
        <w:tc>
          <w:tcPr>
            <w:tcW w:w="1561" w:type="dxa"/>
            <w:shd w:val="clear" w:color="auto" w:fill="D9D9D9" w:themeFill="background1" w:themeFillShade="D9"/>
          </w:tcPr>
          <w:p w14:paraId="281F462F"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52D44187" w14:textId="77777777" w:rsidR="000D732E" w:rsidRDefault="000D732E" w:rsidP="00EB7D77">
            <w:pPr>
              <w:rPr>
                <w:rFonts w:ascii="Helvetica" w:hAnsi="Helvetica" w:cs="Helvetica"/>
                <w:sz w:val="16"/>
              </w:rPr>
            </w:pPr>
          </w:p>
          <w:p w14:paraId="33E2CAAF"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1E8671F8"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26CEFB21"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6D84F821" w14:textId="77777777" w:rsidR="000D732E" w:rsidRDefault="000D732E" w:rsidP="00EB7D77">
            <w:pPr>
              <w:rPr>
                <w:rFonts w:ascii="Helvetica" w:hAnsi="Helvetica" w:cs="Helvetica"/>
                <w:b/>
              </w:rPr>
            </w:pPr>
            <w:r>
              <w:rPr>
                <w:rFonts w:ascii="Helvetica" w:hAnsi="Helvetica" w:cs="Helvetica"/>
                <w:b/>
              </w:rPr>
              <w:t>Derived Requirement</w:t>
            </w:r>
          </w:p>
          <w:p w14:paraId="212FED58" w14:textId="77777777" w:rsidR="000D732E" w:rsidRDefault="000D732E" w:rsidP="00EB7D77">
            <w:pPr>
              <w:rPr>
                <w:rFonts w:ascii="Helvetica" w:hAnsi="Helvetica" w:cs="Helvetica"/>
                <w:sz w:val="16"/>
              </w:rPr>
            </w:pPr>
          </w:p>
          <w:p w14:paraId="46B11D6A"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11FB130C" w14:textId="77777777" w:rsidTr="00656A21">
        <w:trPr>
          <w:trHeight w:val="20"/>
        </w:trPr>
        <w:tc>
          <w:tcPr>
            <w:tcW w:w="10211" w:type="dxa"/>
            <w:gridSpan w:val="4"/>
            <w:shd w:val="clear" w:color="auto" w:fill="F2F2F2" w:themeFill="background1" w:themeFillShade="F2"/>
          </w:tcPr>
          <w:p w14:paraId="1D3EEC47"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A9AB984" w14:textId="77777777" w:rsidTr="00656A21">
        <w:trPr>
          <w:trHeight w:val="20"/>
        </w:trPr>
        <w:tc>
          <w:tcPr>
            <w:tcW w:w="1561" w:type="dxa"/>
          </w:tcPr>
          <w:p w14:paraId="68167020" w14:textId="77777777" w:rsidR="000D732E" w:rsidRPr="00D410AE" w:rsidRDefault="000D732E" w:rsidP="00EB7D77">
            <w:pPr>
              <w:rPr>
                <w:rFonts w:cs="Arial"/>
              </w:rPr>
            </w:pPr>
          </w:p>
        </w:tc>
        <w:tc>
          <w:tcPr>
            <w:tcW w:w="2694" w:type="dxa"/>
          </w:tcPr>
          <w:p w14:paraId="6B1C9356" w14:textId="1D405875" w:rsidR="000D732E" w:rsidRPr="00D410AE" w:rsidRDefault="000D732E" w:rsidP="00EB7D77">
            <w:pPr>
              <w:rPr>
                <w:rFonts w:cs="Arial"/>
              </w:rPr>
            </w:pPr>
          </w:p>
        </w:tc>
        <w:tc>
          <w:tcPr>
            <w:tcW w:w="2694" w:type="dxa"/>
          </w:tcPr>
          <w:p w14:paraId="424D46EC" w14:textId="0D374AE1" w:rsidR="000D732E" w:rsidRPr="00D410AE" w:rsidRDefault="000D732E" w:rsidP="00EB7D77">
            <w:pPr>
              <w:rPr>
                <w:rFonts w:cs="Arial"/>
              </w:rPr>
            </w:pPr>
          </w:p>
        </w:tc>
        <w:tc>
          <w:tcPr>
            <w:tcW w:w="3262" w:type="dxa"/>
          </w:tcPr>
          <w:p w14:paraId="29A6AF2A" w14:textId="3D8AB465" w:rsidR="000D732E" w:rsidRDefault="000D732E" w:rsidP="00EB7D77">
            <w:pPr>
              <w:rPr>
                <w:rFonts w:cs="Arial"/>
              </w:rPr>
            </w:pPr>
          </w:p>
        </w:tc>
      </w:tr>
      <w:tr w:rsidR="000D732E" w:rsidRPr="007C20FA" w14:paraId="5AAC0793" w14:textId="77777777" w:rsidTr="00656A21">
        <w:trPr>
          <w:trHeight w:val="20"/>
        </w:trPr>
        <w:tc>
          <w:tcPr>
            <w:tcW w:w="1561" w:type="dxa"/>
          </w:tcPr>
          <w:p w14:paraId="1CCC064D" w14:textId="77777777" w:rsidR="000D732E" w:rsidRPr="00D410AE" w:rsidRDefault="000D732E" w:rsidP="00EB7D77">
            <w:pPr>
              <w:rPr>
                <w:rFonts w:cs="Arial"/>
              </w:rPr>
            </w:pPr>
          </w:p>
        </w:tc>
        <w:tc>
          <w:tcPr>
            <w:tcW w:w="2694" w:type="dxa"/>
          </w:tcPr>
          <w:p w14:paraId="5A1A6980" w14:textId="77777777" w:rsidR="000D732E" w:rsidRDefault="000D732E" w:rsidP="00EB7D77">
            <w:pPr>
              <w:rPr>
                <w:rFonts w:cs="Arial"/>
              </w:rPr>
            </w:pPr>
          </w:p>
        </w:tc>
        <w:tc>
          <w:tcPr>
            <w:tcW w:w="2694" w:type="dxa"/>
          </w:tcPr>
          <w:p w14:paraId="424E2FD0" w14:textId="77777777" w:rsidR="000D732E" w:rsidRDefault="000D732E" w:rsidP="00EB7D77">
            <w:pPr>
              <w:rPr>
                <w:rFonts w:cs="Arial"/>
              </w:rPr>
            </w:pPr>
          </w:p>
        </w:tc>
        <w:tc>
          <w:tcPr>
            <w:tcW w:w="3262" w:type="dxa"/>
          </w:tcPr>
          <w:p w14:paraId="4C8D1002" w14:textId="77777777" w:rsidR="000D732E" w:rsidRDefault="000D732E" w:rsidP="00EB7D77">
            <w:pPr>
              <w:rPr>
                <w:rFonts w:cs="Arial"/>
              </w:rPr>
            </w:pPr>
          </w:p>
        </w:tc>
      </w:tr>
      <w:tr w:rsidR="000D732E" w:rsidRPr="007C20FA" w14:paraId="0F8116E8" w14:textId="77777777" w:rsidTr="00656A21">
        <w:trPr>
          <w:trHeight w:val="20"/>
        </w:trPr>
        <w:tc>
          <w:tcPr>
            <w:tcW w:w="10211" w:type="dxa"/>
            <w:gridSpan w:val="4"/>
            <w:shd w:val="clear" w:color="auto" w:fill="F2F2F2" w:themeFill="background1" w:themeFillShade="F2"/>
          </w:tcPr>
          <w:p w14:paraId="14AB6CFE"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B887BD8" w14:textId="77777777" w:rsidTr="00656A21">
        <w:trPr>
          <w:trHeight w:val="20"/>
        </w:trPr>
        <w:tc>
          <w:tcPr>
            <w:tcW w:w="1561" w:type="dxa"/>
          </w:tcPr>
          <w:p w14:paraId="66587275" w14:textId="77777777" w:rsidR="000D732E" w:rsidRPr="00D410AE" w:rsidRDefault="000D732E" w:rsidP="00EB7D77">
            <w:pPr>
              <w:rPr>
                <w:rFonts w:cs="Arial"/>
              </w:rPr>
            </w:pPr>
          </w:p>
        </w:tc>
        <w:tc>
          <w:tcPr>
            <w:tcW w:w="2694" w:type="dxa"/>
          </w:tcPr>
          <w:p w14:paraId="6A2BEAD6" w14:textId="488E3541" w:rsidR="000D732E" w:rsidRPr="00D410AE" w:rsidRDefault="000D732E" w:rsidP="00EB7D77">
            <w:pPr>
              <w:rPr>
                <w:rFonts w:cs="Arial"/>
              </w:rPr>
            </w:pPr>
          </w:p>
        </w:tc>
        <w:tc>
          <w:tcPr>
            <w:tcW w:w="2694" w:type="dxa"/>
          </w:tcPr>
          <w:p w14:paraId="31DD0902" w14:textId="77777777" w:rsidR="000D732E" w:rsidRPr="00D410AE" w:rsidRDefault="000D732E" w:rsidP="00EB7D77">
            <w:pPr>
              <w:rPr>
                <w:rFonts w:cs="Arial"/>
              </w:rPr>
            </w:pPr>
          </w:p>
        </w:tc>
        <w:tc>
          <w:tcPr>
            <w:tcW w:w="3262" w:type="dxa"/>
          </w:tcPr>
          <w:p w14:paraId="07AF4F79" w14:textId="77777777" w:rsidR="000D732E" w:rsidRDefault="000D732E" w:rsidP="00EB7D77">
            <w:pPr>
              <w:rPr>
                <w:rFonts w:cs="Arial"/>
              </w:rPr>
            </w:pPr>
          </w:p>
        </w:tc>
      </w:tr>
      <w:tr w:rsidR="000D732E" w:rsidRPr="007C20FA" w14:paraId="0B28E9C9" w14:textId="77777777" w:rsidTr="00656A21">
        <w:trPr>
          <w:trHeight w:val="20"/>
        </w:trPr>
        <w:tc>
          <w:tcPr>
            <w:tcW w:w="1561" w:type="dxa"/>
          </w:tcPr>
          <w:p w14:paraId="6E03F1B8" w14:textId="77777777" w:rsidR="000D732E" w:rsidRDefault="000D732E" w:rsidP="00EB7D77">
            <w:pPr>
              <w:rPr>
                <w:rFonts w:cs="Arial"/>
              </w:rPr>
            </w:pPr>
          </w:p>
        </w:tc>
        <w:tc>
          <w:tcPr>
            <w:tcW w:w="2694" w:type="dxa"/>
          </w:tcPr>
          <w:p w14:paraId="285D218C" w14:textId="77777777" w:rsidR="000D732E" w:rsidRDefault="000D732E" w:rsidP="00EB7D77">
            <w:pPr>
              <w:rPr>
                <w:rFonts w:cs="Arial"/>
              </w:rPr>
            </w:pPr>
          </w:p>
        </w:tc>
        <w:tc>
          <w:tcPr>
            <w:tcW w:w="2694" w:type="dxa"/>
          </w:tcPr>
          <w:p w14:paraId="17DCBB86" w14:textId="77777777" w:rsidR="000D732E" w:rsidRDefault="000D732E" w:rsidP="00EB7D77">
            <w:pPr>
              <w:rPr>
                <w:rFonts w:cs="Arial"/>
              </w:rPr>
            </w:pPr>
          </w:p>
        </w:tc>
        <w:tc>
          <w:tcPr>
            <w:tcW w:w="3262" w:type="dxa"/>
          </w:tcPr>
          <w:p w14:paraId="0A12B7FC" w14:textId="77777777" w:rsidR="000D732E" w:rsidRDefault="000D732E" w:rsidP="00EB7D77">
            <w:pPr>
              <w:rPr>
                <w:rFonts w:cs="Arial"/>
              </w:rPr>
            </w:pPr>
          </w:p>
        </w:tc>
      </w:tr>
      <w:tr w:rsidR="000D732E" w:rsidRPr="007C20FA" w14:paraId="21E1819D" w14:textId="77777777" w:rsidTr="00656A21">
        <w:trPr>
          <w:trHeight w:val="20"/>
        </w:trPr>
        <w:tc>
          <w:tcPr>
            <w:tcW w:w="10211" w:type="dxa"/>
            <w:gridSpan w:val="4"/>
            <w:shd w:val="clear" w:color="auto" w:fill="F2F2F2" w:themeFill="background1" w:themeFillShade="F2"/>
          </w:tcPr>
          <w:p w14:paraId="3B9D7014"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1F3F945C" w14:textId="77777777" w:rsidTr="00656A21">
        <w:trPr>
          <w:trHeight w:val="20"/>
        </w:trPr>
        <w:tc>
          <w:tcPr>
            <w:tcW w:w="1561" w:type="dxa"/>
          </w:tcPr>
          <w:p w14:paraId="63362F69" w14:textId="77777777" w:rsidR="000D732E" w:rsidRPr="00D410AE" w:rsidRDefault="000D732E" w:rsidP="00EB7D77">
            <w:pPr>
              <w:rPr>
                <w:rFonts w:cs="Arial"/>
              </w:rPr>
            </w:pPr>
          </w:p>
        </w:tc>
        <w:tc>
          <w:tcPr>
            <w:tcW w:w="2694" w:type="dxa"/>
          </w:tcPr>
          <w:p w14:paraId="30C5C502" w14:textId="77777777" w:rsidR="000D732E" w:rsidRPr="00D410AE" w:rsidRDefault="000D732E" w:rsidP="00EB7D77">
            <w:pPr>
              <w:rPr>
                <w:rFonts w:cs="Arial"/>
              </w:rPr>
            </w:pPr>
          </w:p>
        </w:tc>
        <w:tc>
          <w:tcPr>
            <w:tcW w:w="2694" w:type="dxa"/>
          </w:tcPr>
          <w:p w14:paraId="2E23ACDA" w14:textId="77777777" w:rsidR="000D732E" w:rsidRPr="00D410AE" w:rsidRDefault="000D732E" w:rsidP="00EB7D77">
            <w:pPr>
              <w:rPr>
                <w:rFonts w:cs="Arial"/>
              </w:rPr>
            </w:pPr>
          </w:p>
        </w:tc>
        <w:tc>
          <w:tcPr>
            <w:tcW w:w="3262" w:type="dxa"/>
          </w:tcPr>
          <w:p w14:paraId="29AAF9D8" w14:textId="77777777" w:rsidR="000D732E" w:rsidRPr="00D410AE" w:rsidRDefault="000D732E" w:rsidP="00EB7D77">
            <w:pPr>
              <w:rPr>
                <w:rFonts w:cs="Arial"/>
              </w:rPr>
            </w:pPr>
          </w:p>
        </w:tc>
      </w:tr>
      <w:tr w:rsidR="000D732E" w:rsidRPr="007C20FA" w14:paraId="4920354F" w14:textId="77777777" w:rsidTr="00656A21">
        <w:trPr>
          <w:trHeight w:val="20"/>
        </w:trPr>
        <w:tc>
          <w:tcPr>
            <w:tcW w:w="10211" w:type="dxa"/>
            <w:gridSpan w:val="4"/>
            <w:shd w:val="clear" w:color="auto" w:fill="F2F2F2" w:themeFill="background1" w:themeFillShade="F2"/>
          </w:tcPr>
          <w:p w14:paraId="652B4C6F"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184DAA47" w14:textId="77777777" w:rsidTr="00656A21">
        <w:trPr>
          <w:trHeight w:val="20"/>
        </w:trPr>
        <w:tc>
          <w:tcPr>
            <w:tcW w:w="1561" w:type="dxa"/>
          </w:tcPr>
          <w:p w14:paraId="73AA029E" w14:textId="77777777" w:rsidR="000D732E" w:rsidRPr="00D410AE" w:rsidRDefault="000D732E" w:rsidP="00EB7D77">
            <w:pPr>
              <w:rPr>
                <w:rFonts w:cs="Arial"/>
              </w:rPr>
            </w:pPr>
          </w:p>
        </w:tc>
        <w:tc>
          <w:tcPr>
            <w:tcW w:w="2694" w:type="dxa"/>
          </w:tcPr>
          <w:p w14:paraId="5C336F51" w14:textId="77777777" w:rsidR="000D732E" w:rsidRPr="00D410AE" w:rsidRDefault="000D732E" w:rsidP="00EB7D77">
            <w:pPr>
              <w:rPr>
                <w:rFonts w:cs="Arial"/>
              </w:rPr>
            </w:pPr>
          </w:p>
        </w:tc>
        <w:tc>
          <w:tcPr>
            <w:tcW w:w="2694" w:type="dxa"/>
          </w:tcPr>
          <w:p w14:paraId="3C426372" w14:textId="77777777" w:rsidR="000D732E" w:rsidRPr="00D410AE" w:rsidRDefault="000D732E" w:rsidP="00EB7D77">
            <w:pPr>
              <w:rPr>
                <w:rFonts w:cs="Arial"/>
              </w:rPr>
            </w:pPr>
          </w:p>
        </w:tc>
        <w:tc>
          <w:tcPr>
            <w:tcW w:w="3262" w:type="dxa"/>
          </w:tcPr>
          <w:p w14:paraId="59EDF144" w14:textId="77777777" w:rsidR="000D732E" w:rsidRPr="00D410AE" w:rsidRDefault="000D732E" w:rsidP="00EB7D77">
            <w:pPr>
              <w:rPr>
                <w:rFonts w:cs="Arial"/>
              </w:rPr>
            </w:pPr>
          </w:p>
        </w:tc>
      </w:tr>
      <w:tr w:rsidR="000D732E" w:rsidRPr="007C20FA" w14:paraId="2C1A90AE" w14:textId="77777777" w:rsidTr="00656A21">
        <w:trPr>
          <w:trHeight w:val="20"/>
        </w:trPr>
        <w:tc>
          <w:tcPr>
            <w:tcW w:w="10211" w:type="dxa"/>
            <w:gridSpan w:val="4"/>
            <w:shd w:val="clear" w:color="auto" w:fill="F2F2F2" w:themeFill="background1" w:themeFillShade="F2"/>
          </w:tcPr>
          <w:p w14:paraId="768A20D5"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268136F4" w14:textId="77777777" w:rsidTr="00656A21">
        <w:trPr>
          <w:trHeight w:val="20"/>
        </w:trPr>
        <w:tc>
          <w:tcPr>
            <w:tcW w:w="1561" w:type="dxa"/>
          </w:tcPr>
          <w:p w14:paraId="122D1C16" w14:textId="77777777" w:rsidR="000D732E" w:rsidRPr="00D410AE" w:rsidRDefault="000D732E" w:rsidP="00EB7D77">
            <w:pPr>
              <w:rPr>
                <w:rFonts w:cs="Arial"/>
              </w:rPr>
            </w:pPr>
          </w:p>
        </w:tc>
        <w:tc>
          <w:tcPr>
            <w:tcW w:w="2694" w:type="dxa"/>
          </w:tcPr>
          <w:p w14:paraId="679B264C" w14:textId="77777777" w:rsidR="000D732E" w:rsidRDefault="000D732E" w:rsidP="00EB7D77">
            <w:pPr>
              <w:rPr>
                <w:rFonts w:cs="Arial"/>
              </w:rPr>
            </w:pPr>
          </w:p>
        </w:tc>
        <w:tc>
          <w:tcPr>
            <w:tcW w:w="2694" w:type="dxa"/>
          </w:tcPr>
          <w:p w14:paraId="46191530" w14:textId="77777777" w:rsidR="000D732E" w:rsidRPr="00D410AE" w:rsidRDefault="000D732E" w:rsidP="00EB7D77">
            <w:pPr>
              <w:rPr>
                <w:rFonts w:cs="Arial"/>
              </w:rPr>
            </w:pPr>
          </w:p>
        </w:tc>
        <w:tc>
          <w:tcPr>
            <w:tcW w:w="3262" w:type="dxa"/>
          </w:tcPr>
          <w:p w14:paraId="4B4EBBA3" w14:textId="77777777" w:rsidR="000D732E" w:rsidRPr="00D410AE" w:rsidRDefault="000D732E" w:rsidP="00EB7D77">
            <w:pPr>
              <w:rPr>
                <w:rFonts w:cs="Arial"/>
              </w:rPr>
            </w:pPr>
          </w:p>
        </w:tc>
      </w:tr>
      <w:tr w:rsidR="00656A21" w:rsidRPr="007C20FA" w14:paraId="16FC6AD9" w14:textId="77777777" w:rsidTr="00656A21">
        <w:trPr>
          <w:trHeight w:val="20"/>
        </w:trPr>
        <w:tc>
          <w:tcPr>
            <w:tcW w:w="1561" w:type="dxa"/>
          </w:tcPr>
          <w:p w14:paraId="46260735" w14:textId="77777777" w:rsidR="00656A21" w:rsidRPr="00D410AE" w:rsidRDefault="00656A21" w:rsidP="00EB7D77">
            <w:pPr>
              <w:rPr>
                <w:rFonts w:cs="Arial"/>
              </w:rPr>
            </w:pPr>
          </w:p>
        </w:tc>
        <w:tc>
          <w:tcPr>
            <w:tcW w:w="2694" w:type="dxa"/>
          </w:tcPr>
          <w:p w14:paraId="3BEF4A8E" w14:textId="77777777" w:rsidR="00656A21" w:rsidRDefault="00656A21" w:rsidP="00EB7D77">
            <w:pPr>
              <w:rPr>
                <w:rFonts w:cs="Arial"/>
              </w:rPr>
            </w:pPr>
          </w:p>
        </w:tc>
        <w:tc>
          <w:tcPr>
            <w:tcW w:w="2694" w:type="dxa"/>
          </w:tcPr>
          <w:p w14:paraId="660BFC4E" w14:textId="77777777" w:rsidR="00656A21" w:rsidRPr="00D410AE" w:rsidRDefault="00656A21" w:rsidP="00EB7D77">
            <w:pPr>
              <w:rPr>
                <w:rFonts w:cs="Arial"/>
              </w:rPr>
            </w:pPr>
          </w:p>
        </w:tc>
        <w:tc>
          <w:tcPr>
            <w:tcW w:w="3262" w:type="dxa"/>
          </w:tcPr>
          <w:p w14:paraId="74DB2A8D" w14:textId="77777777" w:rsidR="00656A21" w:rsidRPr="00D410AE" w:rsidRDefault="00656A21" w:rsidP="00EB7D77">
            <w:pPr>
              <w:rPr>
                <w:rFonts w:cs="Arial"/>
              </w:rPr>
            </w:pPr>
          </w:p>
        </w:tc>
      </w:tr>
    </w:tbl>
    <w:p w14:paraId="6C9BB19D"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2BF9C960" w14:textId="77777777" w:rsidR="000D732E" w:rsidRPr="005067FC" w:rsidRDefault="000D732E" w:rsidP="00427220">
      <w:pPr>
        <w:rPr>
          <w:i/>
          <w:color w:val="A6A6A6" w:themeColor="background1" w:themeShade="A6"/>
        </w:rPr>
      </w:pPr>
    </w:p>
    <w:p w14:paraId="28AF2CBC" w14:textId="77777777" w:rsidR="00427220" w:rsidRDefault="00427220" w:rsidP="00427220">
      <w:pPr>
        <w:pStyle w:val="Heading4"/>
      </w:pPr>
      <w:r>
        <w:t>Assumptions</w:t>
      </w:r>
    </w:p>
    <w:p w14:paraId="6353FF5D" w14:textId="77777777" w:rsidR="00A92B2F" w:rsidRDefault="00A92B2F" w:rsidP="00A92B2F"/>
    <w:p w14:paraId="28786F2C"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F4DC367" w14:textId="77777777" w:rsidR="00C0442C" w:rsidRDefault="00C0442C" w:rsidP="00A92B2F"/>
    <w:p w14:paraId="554E06C8" w14:textId="77777777" w:rsidR="00F15706" w:rsidRDefault="00E60B64" w:rsidP="00783BCF">
      <w:pPr>
        <w:pStyle w:val="Heading3"/>
      </w:pPr>
      <w:r>
        <w:t>Function Scope</w:t>
      </w:r>
    </w:p>
    <w:p w14:paraId="2D67019F" w14:textId="77777777" w:rsidR="00055646" w:rsidRPr="00A43B48" w:rsidRDefault="00055646" w:rsidP="00306D37">
      <w:pPr>
        <w:contextualSpacing/>
      </w:pPr>
    </w:p>
    <w:p w14:paraId="63B5F7DE" w14:textId="77777777" w:rsidR="00306D37" w:rsidRDefault="00306D37" w:rsidP="00306D37">
      <w:pPr>
        <w:contextualSpacing/>
      </w:pPr>
      <w:r>
        <w:t xml:space="preserve">The </w:t>
      </w:r>
      <w:r>
        <w:rPr>
          <w:noProof/>
        </w:rPr>
        <w:drawing>
          <wp:inline distT="0" distB="0" distL="0" distR="0" wp14:anchorId="44DF5253" wp14:editId="46660C20">
            <wp:extent cx="152400" cy="152400"/>
            <wp:effectExtent l="0" t="0" r="0" b="0"/>
            <wp:docPr id="60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selected camera view</w:t>
      </w:r>
      <w:r w:rsidR="0004480F">
        <w:rPr>
          <w:b/>
        </w:rPr>
        <w:t>”</w:t>
      </w:r>
      <w:r>
        <w:t xml:space="preserve"> f</w:t>
      </w:r>
      <w:r w:rsidR="00294100">
        <w:t>unction is called by</w:t>
      </w:r>
      <w:r>
        <w:t xml:space="preserve"> the following </w:t>
      </w:r>
      <w:r w:rsidR="00294100">
        <w:t>functions</w:t>
      </w:r>
      <w:r>
        <w:t>:</w:t>
      </w:r>
    </w:p>
    <w:p w14:paraId="56F2E7F3" w14:textId="77777777" w:rsidR="00306D37" w:rsidRPr="00953D23" w:rsidRDefault="00306D37" w:rsidP="0061324D">
      <w:pPr>
        <w:pStyle w:val="ListParagraph"/>
        <w:numPr>
          <w:ilvl w:val="0"/>
          <w:numId w:val="12"/>
        </w:numPr>
        <w:contextualSpacing/>
      </w:pPr>
      <w:r>
        <w:rPr>
          <w:noProof/>
        </w:rPr>
        <w:drawing>
          <wp:inline distT="0" distB="0" distL="0" distR="0" wp14:anchorId="53EBF686" wp14:editId="1E5D56C9">
            <wp:extent cx="152400" cy="152400"/>
            <wp:effectExtent l="0" t="0" r="0" b="0"/>
            <wp:docPr id="60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5a10e3b722d9915708d6bb5bbb85c4a" w:history="1">
        <w:r w:rsidR="00B66881">
          <w:rPr>
            <w:rStyle w:val="Hyperlink"/>
          </w:rPr>
          <w:t>Be notified of intrusion1</w:t>
        </w:r>
      </w:hyperlink>
      <w:r w:rsidR="0004480F">
        <w:t>”</w:t>
      </w:r>
    </w:p>
    <w:p w14:paraId="3FB9291F" w14:textId="77777777" w:rsidR="00306D37" w:rsidRPr="00953D23" w:rsidRDefault="00306D37" w:rsidP="0061324D">
      <w:pPr>
        <w:pStyle w:val="ListParagraph"/>
        <w:numPr>
          <w:ilvl w:val="0"/>
          <w:numId w:val="12"/>
        </w:numPr>
        <w:contextualSpacing/>
      </w:pPr>
      <w:r>
        <w:rPr>
          <w:noProof/>
        </w:rPr>
        <w:drawing>
          <wp:inline distT="0" distB="0" distL="0" distR="0" wp14:anchorId="7DD72A44" wp14:editId="427D7D52">
            <wp:extent cx="152400" cy="152400"/>
            <wp:effectExtent l="0" t="0" r="0" b="0"/>
            <wp:docPr id="60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cd7cfe2dba1c8d9d733e9419b91e324" w:history="1">
        <w:r w:rsidR="00B66881">
          <w:rPr>
            <w:rStyle w:val="Hyperlink"/>
          </w:rPr>
          <w:t>Obtain vehicle camera video feed</w:t>
        </w:r>
      </w:hyperlink>
      <w:r w:rsidR="0004480F">
        <w:t>”</w:t>
      </w:r>
    </w:p>
    <w:p w14:paraId="3D6B6DEB" w14:textId="77777777" w:rsidR="00393C96" w:rsidRPr="00393C96" w:rsidRDefault="00393C96" w:rsidP="00306D37">
      <w:pPr>
        <w:contextualSpacing/>
      </w:pPr>
    </w:p>
    <w:p w14:paraId="5D649A2D" w14:textId="77777777" w:rsidR="001A755C" w:rsidRDefault="001A755C" w:rsidP="00306D37"/>
    <w:p w14:paraId="777B86F6" w14:textId="77777777" w:rsidR="00294100" w:rsidRDefault="00294100" w:rsidP="00294100">
      <w:pPr>
        <w:jc w:val="center"/>
      </w:pPr>
      <w:r>
        <w:rPr>
          <w:noProof/>
        </w:rPr>
        <w:drawing>
          <wp:inline distT="0" distB="0" distL="0" distR="0" wp14:anchorId="633D8E20" wp14:editId="4B824B93">
            <wp:extent cx="6466205" cy="4515305"/>
            <wp:effectExtent l="0" t="0" r="0" b="0"/>
            <wp:docPr id="608" name="Picture 1161884485.jpg" descr="1161884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1161884485.jpg"/>
                    <pic:cNvPicPr/>
                  </pic:nvPicPr>
                  <pic:blipFill>
                    <a:blip r:embed="rId30" cstate="print"/>
                    <a:stretch>
                      <a:fillRect/>
                    </a:stretch>
                  </pic:blipFill>
                  <pic:spPr>
                    <a:xfrm>
                      <a:off x="0" y="0"/>
                      <a:ext cx="6466205" cy="4515305"/>
                    </a:xfrm>
                    <a:prstGeom prst="rect">
                      <a:avLst/>
                    </a:prstGeom>
                  </pic:spPr>
                </pic:pic>
              </a:graphicData>
            </a:graphic>
          </wp:inline>
        </w:drawing>
      </w:r>
    </w:p>
    <w:p w14:paraId="58F58AAB"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09A1A18" wp14:editId="12E806CE">
            <wp:extent cx="152400" cy="152400"/>
            <wp:effectExtent l="0" t="0" r="0" b="0"/>
            <wp:docPr id="61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Be notified of intrusion1</w:t>
      </w:r>
      <w:r w:rsidR="0004480F">
        <w:t>”</w:t>
      </w:r>
      <w:r w:rsidRPr="00294100">
        <w:t xml:space="preserve"> calling </w:t>
      </w:r>
      <w:r>
        <w:rPr>
          <w:noProof/>
        </w:rPr>
        <w:drawing>
          <wp:inline distT="0" distB="0" distL="0" distR="0" wp14:anchorId="6A59B884" wp14:editId="0F089C30">
            <wp:extent cx="152400" cy="152400"/>
            <wp:effectExtent l="0" t="0" r="0" b="0"/>
            <wp:docPr id="61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selected camera view</w:t>
      </w:r>
      <w:r w:rsidR="0004480F">
        <w:t>”</w:t>
      </w:r>
    </w:p>
    <w:p w14:paraId="5ED5B356" w14:textId="77777777" w:rsidR="00306D37" w:rsidRDefault="00306D37" w:rsidP="00306D37">
      <w:pPr>
        <w:contextualSpacing/>
      </w:pPr>
    </w:p>
    <w:p w14:paraId="474DD5B0" w14:textId="77777777" w:rsidR="001A755C" w:rsidRDefault="001A755C" w:rsidP="00306D37"/>
    <w:p w14:paraId="100BACEA" w14:textId="77777777" w:rsidR="00294100" w:rsidRDefault="00294100" w:rsidP="00294100">
      <w:pPr>
        <w:jc w:val="center"/>
      </w:pPr>
      <w:r>
        <w:rPr>
          <w:noProof/>
        </w:rPr>
        <w:drawing>
          <wp:inline distT="0" distB="0" distL="0" distR="0" wp14:anchorId="585C970E" wp14:editId="731BE812">
            <wp:extent cx="6466205" cy="2450351"/>
            <wp:effectExtent l="0" t="0" r="0" b="0"/>
            <wp:docPr id="614" name="Picture 935465947.jpg" descr="935465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935465947.jpg"/>
                    <pic:cNvPicPr/>
                  </pic:nvPicPr>
                  <pic:blipFill>
                    <a:blip r:embed="rId31" cstate="print"/>
                    <a:stretch>
                      <a:fillRect/>
                    </a:stretch>
                  </pic:blipFill>
                  <pic:spPr>
                    <a:xfrm>
                      <a:off x="0" y="0"/>
                      <a:ext cx="6466205" cy="2450351"/>
                    </a:xfrm>
                    <a:prstGeom prst="rect">
                      <a:avLst/>
                    </a:prstGeom>
                  </pic:spPr>
                </pic:pic>
              </a:graphicData>
            </a:graphic>
          </wp:inline>
        </w:drawing>
      </w:r>
    </w:p>
    <w:p w14:paraId="2AF536AB"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0A301A3" wp14:editId="588290DF">
            <wp:extent cx="152400" cy="152400"/>
            <wp:effectExtent l="0" t="0" r="0" b="0"/>
            <wp:docPr id="61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Obtain vehicle camera video feed</w:t>
      </w:r>
      <w:r w:rsidR="0004480F">
        <w:t>”</w:t>
      </w:r>
      <w:r w:rsidRPr="00294100">
        <w:t xml:space="preserve"> calling </w:t>
      </w:r>
      <w:r>
        <w:rPr>
          <w:noProof/>
        </w:rPr>
        <w:drawing>
          <wp:inline distT="0" distB="0" distL="0" distR="0" wp14:anchorId="23FC9FDE" wp14:editId="2D8DCDDC">
            <wp:extent cx="152400" cy="152400"/>
            <wp:effectExtent l="0" t="0" r="0" b="0"/>
            <wp:docPr id="61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selected camera view</w:t>
      </w:r>
      <w:r w:rsidR="0004480F">
        <w:t>”</w:t>
      </w:r>
    </w:p>
    <w:p w14:paraId="1C3F17AA" w14:textId="77777777" w:rsidR="00306D37" w:rsidRDefault="00306D37" w:rsidP="00306D37">
      <w:pPr>
        <w:contextualSpacing/>
      </w:pPr>
    </w:p>
    <w:p w14:paraId="3B7B8A8F" w14:textId="77777777" w:rsidR="00F15706" w:rsidRDefault="00E60B64" w:rsidP="00783BCF">
      <w:pPr>
        <w:pStyle w:val="Heading3"/>
      </w:pPr>
      <w:r>
        <w:lastRenderedPageBreak/>
        <w:t>Function Interfaces</w:t>
      </w:r>
    </w:p>
    <w:p w14:paraId="0D7F5377"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6F8C01E" w14:textId="77777777" w:rsidTr="0082668D">
        <w:trPr>
          <w:trHeight w:val="260"/>
        </w:trPr>
        <w:tc>
          <w:tcPr>
            <w:tcW w:w="2547" w:type="dxa"/>
            <w:shd w:val="clear" w:color="auto" w:fill="D9D9D9" w:themeFill="background1" w:themeFillShade="D9"/>
            <w:noWrap/>
            <w:hideMark/>
          </w:tcPr>
          <w:p w14:paraId="68B1A29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01B77B10"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086E2020" w14:textId="77777777" w:rsidTr="0082668D">
        <w:trPr>
          <w:trHeight w:val="410"/>
        </w:trPr>
        <w:tc>
          <w:tcPr>
            <w:tcW w:w="2547" w:type="dxa"/>
            <w:noWrap/>
          </w:tcPr>
          <w:p w14:paraId="3FEF3EA7" w14:textId="77777777" w:rsidR="0082668D" w:rsidRDefault="0082668D" w:rsidP="00BC57B1">
            <w:pPr>
              <w:contextualSpacing/>
              <w:rPr>
                <w:rFonts w:cs="Arial"/>
              </w:rPr>
            </w:pPr>
            <w:r w:rsidRPr="00275823">
              <w:rPr>
                <w:rFonts w:cs="Arial"/>
              </w:rPr>
              <w:t>camera id</w:t>
            </w:r>
          </w:p>
          <w:p w14:paraId="584371E5" w14:textId="77777777" w:rsidR="0082668D" w:rsidRDefault="0082668D" w:rsidP="00BC57B1">
            <w:pPr>
              <w:contextualSpacing/>
              <w:rPr>
                <w:rFonts w:cs="Arial"/>
              </w:rPr>
            </w:pPr>
            <w:r>
              <w:rPr>
                <w:rFonts w:cs="Arial"/>
              </w:rPr>
              <w:t>Signal:</w:t>
            </w:r>
          </w:p>
          <w:p w14:paraId="2E75473E"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341F2BF7" wp14:editId="2AE681AB">
                  <wp:extent cx="152400" cy="152400"/>
                  <wp:effectExtent l="0" t="0" r="0" b="0"/>
                  <wp:docPr id="620"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3a815af71cd52770cf5393bf334dafb9" w:history="1">
              <w:r>
                <w:rPr>
                  <w:rStyle w:val="Hyperlink"/>
                  <w:rFonts w:cs="Arial"/>
                </w:rPr>
                <w:t>Request Selected Camera View</w:t>
              </w:r>
            </w:hyperlink>
          </w:p>
        </w:tc>
        <w:tc>
          <w:tcPr>
            <w:tcW w:w="7654" w:type="dxa"/>
          </w:tcPr>
          <w:p w14:paraId="643AE253" w14:textId="77777777" w:rsidR="0082668D" w:rsidRDefault="0082668D" w:rsidP="00BC57B1">
            <w:pPr>
              <w:rPr>
                <w:rFonts w:cs="Arial"/>
              </w:rPr>
            </w:pPr>
            <w:r>
              <w:rPr>
                <w:rFonts w:cs="Arial"/>
              </w:rPr>
              <w:t>Signal Description:</w:t>
            </w:r>
          </w:p>
          <w:p w14:paraId="42096AF6" w14:textId="77777777" w:rsidR="0082668D" w:rsidRDefault="0082668D" w:rsidP="00BC57B1">
            <w:pPr>
              <w:rPr>
                <w:rFonts w:cs="Arial"/>
              </w:rPr>
            </w:pPr>
            <w:r w:rsidRPr="00275823">
              <w:rPr>
                <w:rFonts w:cs="Arial"/>
              </w:rPr>
              <w:t>Request the video stream from a particular camera (by its ID (identification) number)</w:t>
            </w:r>
          </w:p>
          <w:p w14:paraId="7E592CEA" w14:textId="77777777" w:rsidR="0082668D" w:rsidRDefault="0082668D" w:rsidP="00BC57B1">
            <w:pPr>
              <w:rPr>
                <w:rFonts w:cs="Arial"/>
              </w:rPr>
            </w:pPr>
          </w:p>
          <w:p w14:paraId="3E1D0D23" w14:textId="77777777" w:rsidR="0082668D" w:rsidRPr="0046598F" w:rsidRDefault="0082668D" w:rsidP="00BC57B1">
            <w:pPr>
              <w:rPr>
                <w:rFonts w:cs="Arial"/>
                <w:color w:val="000000"/>
              </w:rPr>
            </w:pPr>
            <w:r>
              <w:rPr>
                <w:rFonts w:cs="Arial"/>
                <w:color w:val="000000"/>
              </w:rPr>
              <w:t>Received from:</w:t>
            </w:r>
          </w:p>
          <w:p w14:paraId="7B8DC291" w14:textId="77777777" w:rsidR="0082668D" w:rsidRPr="00C8319B" w:rsidRDefault="0082668D" w:rsidP="00BC57B1">
            <w:pPr>
              <w:pStyle w:val="ListParagraph"/>
              <w:numPr>
                <w:ilvl w:val="0"/>
                <w:numId w:val="12"/>
              </w:numPr>
              <w:rPr>
                <w:rFonts w:cs="Arial"/>
              </w:rPr>
            </w:pPr>
            <w:r>
              <w:rPr>
                <w:noProof/>
              </w:rPr>
              <w:drawing>
                <wp:inline distT="0" distB="0" distL="0" distR="0" wp14:anchorId="680935EA" wp14:editId="44664612">
                  <wp:extent cx="152400" cy="152400"/>
                  <wp:effectExtent l="0" t="0" r="0" b="0"/>
                  <wp:docPr id="62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aff9924d778d6f93ff818f0cc71b436" w:history="1">
              <w:r>
                <w:rPr>
                  <w:rStyle w:val="Hyperlink"/>
                  <w:rFonts w:cs="Arial"/>
                </w:rPr>
                <w:t>Send selected camera request</w:t>
              </w:r>
            </w:hyperlink>
          </w:p>
        </w:tc>
      </w:tr>
    </w:tbl>
    <w:p w14:paraId="03D33163" w14:textId="77777777" w:rsidR="0082668D" w:rsidRDefault="0082668D" w:rsidP="00A7465B">
      <w:pPr>
        <w:contextualSpacing/>
        <w:rPr>
          <w:rFonts w:cs="Arial"/>
        </w:rPr>
      </w:pPr>
    </w:p>
    <w:p w14:paraId="581A5A8F"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2C16EF5" w14:textId="77777777" w:rsidTr="00CD7DFE">
        <w:trPr>
          <w:trHeight w:val="260"/>
        </w:trPr>
        <w:tc>
          <w:tcPr>
            <w:tcW w:w="2689" w:type="dxa"/>
            <w:shd w:val="clear" w:color="auto" w:fill="D9D9D9" w:themeFill="background1" w:themeFillShade="D9"/>
            <w:noWrap/>
            <w:hideMark/>
          </w:tcPr>
          <w:p w14:paraId="0611179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8C39895"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25123E4B" w14:textId="77777777" w:rsidTr="00CD7DFE">
        <w:trPr>
          <w:trHeight w:val="410"/>
        </w:trPr>
        <w:tc>
          <w:tcPr>
            <w:tcW w:w="2689" w:type="dxa"/>
            <w:noWrap/>
          </w:tcPr>
          <w:p w14:paraId="31CA9D3F" w14:textId="77777777" w:rsidR="00CD7DFE" w:rsidRDefault="00CD7DFE" w:rsidP="00BC57B1">
            <w:pPr>
              <w:contextualSpacing/>
              <w:rPr>
                <w:rFonts w:cs="Arial"/>
              </w:rPr>
            </w:pPr>
            <w:r>
              <w:rPr>
                <w:rFonts w:cs="Arial"/>
              </w:rPr>
              <w:t>camera id</w:t>
            </w:r>
          </w:p>
          <w:p w14:paraId="44FF5779" w14:textId="77777777" w:rsidR="00CD7DFE" w:rsidRDefault="00CD7DFE" w:rsidP="00BC57B1">
            <w:pPr>
              <w:contextualSpacing/>
              <w:rPr>
                <w:rFonts w:cs="Arial"/>
              </w:rPr>
            </w:pPr>
            <w:r>
              <w:rPr>
                <w:rFonts w:cs="Arial"/>
              </w:rPr>
              <w:t>Signal:</w:t>
            </w:r>
          </w:p>
          <w:p w14:paraId="12CB91C7" w14:textId="77777777" w:rsidR="00CD7DFE" w:rsidRDefault="00CD7DFE" w:rsidP="00BC57B1">
            <w:pPr>
              <w:contextualSpacing/>
              <w:rPr>
                <w:rFonts w:cs="Arial"/>
              </w:rPr>
            </w:pPr>
            <w:r>
              <w:rPr>
                <w:noProof/>
              </w:rPr>
              <w:drawing>
                <wp:inline distT="0" distB="0" distL="0" distR="0" wp14:anchorId="229B083E" wp14:editId="3097F4FC">
                  <wp:extent cx="152400" cy="152400"/>
                  <wp:effectExtent l="0" t="0" r="0" b="0"/>
                  <wp:docPr id="624"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3eae0887247a7a3f7139e9ded31c1bef" w:history="1">
              <w:r>
                <w:rPr>
                  <w:rStyle w:val="Hyperlink"/>
                  <w:rFonts w:cs="Arial"/>
                </w:rPr>
                <w:t>Selected Camera ID</w:t>
              </w:r>
            </w:hyperlink>
          </w:p>
        </w:tc>
        <w:tc>
          <w:tcPr>
            <w:tcW w:w="7512" w:type="dxa"/>
            <w:noWrap/>
          </w:tcPr>
          <w:p w14:paraId="26A44A73" w14:textId="77777777" w:rsidR="00CD7DFE" w:rsidRDefault="00CD7DFE" w:rsidP="00BC57B1">
            <w:pPr>
              <w:rPr>
                <w:rFonts w:cs="Arial"/>
              </w:rPr>
            </w:pPr>
            <w:r>
              <w:rPr>
                <w:rFonts w:cs="Arial"/>
              </w:rPr>
              <w:t>Signal Description:</w:t>
            </w:r>
          </w:p>
          <w:p w14:paraId="07C8D860" w14:textId="77777777" w:rsidR="00CD7DFE" w:rsidRDefault="00CD7DFE" w:rsidP="00BC57B1">
            <w:pPr>
              <w:rPr>
                <w:rFonts w:cs="Arial"/>
              </w:rPr>
            </w:pPr>
            <w:r>
              <w:rPr>
                <w:rFonts w:cs="Arial"/>
              </w:rPr>
              <w:t>Signal to select a particular camera by its ID (identification) number.</w:t>
            </w:r>
          </w:p>
          <w:p w14:paraId="3F219000" w14:textId="77777777" w:rsidR="00CD7DFE" w:rsidRDefault="00CD7DFE" w:rsidP="00BC57B1">
            <w:pPr>
              <w:rPr>
                <w:rFonts w:cs="Arial"/>
              </w:rPr>
            </w:pPr>
          </w:p>
          <w:p w14:paraId="059E2187" w14:textId="77777777" w:rsidR="00CD7DFE" w:rsidRPr="00275823" w:rsidRDefault="00CD7DFE" w:rsidP="00BC57B1">
            <w:pPr>
              <w:rPr>
                <w:rFonts w:cs="Arial"/>
                <w:color w:val="000000"/>
              </w:rPr>
            </w:pPr>
            <w:r>
              <w:rPr>
                <w:rFonts w:cs="Arial"/>
                <w:color w:val="000000"/>
              </w:rPr>
              <w:t>Sent to:</w:t>
            </w:r>
          </w:p>
          <w:p w14:paraId="1E78DD23"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509E45CE" wp14:editId="62E8DD01">
                  <wp:extent cx="152400" cy="152400"/>
                  <wp:effectExtent l="0" t="0" r="0" b="0"/>
                  <wp:docPr id="62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c29f50fc737514b95c6edcd6e2bb42c" w:history="1">
              <w:r>
                <w:rPr>
                  <w:rStyle w:val="Hyperlink"/>
                  <w:rFonts w:cs="Arial"/>
                  <w:color w:val="000000"/>
                </w:rPr>
                <w:t>Selected camera streams video</w:t>
              </w:r>
            </w:hyperlink>
          </w:p>
          <w:p w14:paraId="1DC837D2"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A736228" wp14:editId="5789567F">
                  <wp:extent cx="152400" cy="152400"/>
                  <wp:effectExtent l="0" t="0" r="0" b="0"/>
                  <wp:docPr id="62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cca3f53571b150f40a85456c9fc6b75" w:history="1">
              <w:r>
                <w:rPr>
                  <w:rStyle w:val="Hyperlink"/>
                  <w:rFonts w:cs="Arial"/>
                  <w:color w:val="000000"/>
                </w:rPr>
                <w:t>DAT_Warn When Recording</w:t>
              </w:r>
            </w:hyperlink>
          </w:p>
        </w:tc>
      </w:tr>
    </w:tbl>
    <w:p w14:paraId="47EC9644" w14:textId="77777777" w:rsidR="00CD7DFE" w:rsidRDefault="00CD7DFE" w:rsidP="00A72B37"/>
    <w:p w14:paraId="5A4D926E" w14:textId="77777777" w:rsidR="00A72B37" w:rsidRDefault="00A72B37" w:rsidP="00A72B37">
      <w:pPr>
        <w:pStyle w:val="Heading4"/>
      </w:pPr>
      <w:r>
        <w:t>Logical</w:t>
      </w:r>
      <w:r w:rsidRPr="00F15706">
        <w:t xml:space="preserve"> Parameters</w:t>
      </w:r>
    </w:p>
    <w:p w14:paraId="6CF77D18" w14:textId="77777777" w:rsidR="00A72B37" w:rsidRDefault="00A72B37" w:rsidP="00A72B37"/>
    <w:p w14:paraId="6D86FA93"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43E73B2D" w14:textId="77777777" w:rsidTr="00EB7D77">
        <w:trPr>
          <w:trHeight w:val="211"/>
        </w:trPr>
        <w:tc>
          <w:tcPr>
            <w:tcW w:w="2689" w:type="dxa"/>
            <w:shd w:val="clear" w:color="auto" w:fill="D9D9D9" w:themeFill="background1" w:themeFillShade="D9"/>
            <w:noWrap/>
            <w:hideMark/>
          </w:tcPr>
          <w:p w14:paraId="6E47D927"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5562A1D5"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538FD3A2" w14:textId="77777777" w:rsidTr="00EB7D77">
        <w:trPr>
          <w:trHeight w:val="410"/>
        </w:trPr>
        <w:tc>
          <w:tcPr>
            <w:tcW w:w="2689" w:type="dxa"/>
            <w:noWrap/>
          </w:tcPr>
          <w:p w14:paraId="18D5FC2D" w14:textId="4BCDB41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6438011E" w14:textId="129DD3A9" w:rsidR="009649F4" w:rsidRPr="003F473D" w:rsidRDefault="009649F4" w:rsidP="00EB7D77">
            <w:pPr>
              <w:rPr>
                <w:rFonts w:cs="Arial"/>
                <w:color w:val="000000"/>
                <w:sz w:val="18"/>
                <w:szCs w:val="18"/>
              </w:rPr>
            </w:pPr>
          </w:p>
        </w:tc>
      </w:tr>
      <w:tr w:rsidR="009649F4" w:rsidRPr="003F473D" w14:paraId="08AF7133" w14:textId="77777777" w:rsidTr="00EB7D77">
        <w:trPr>
          <w:trHeight w:val="410"/>
        </w:trPr>
        <w:tc>
          <w:tcPr>
            <w:tcW w:w="2689" w:type="dxa"/>
            <w:noWrap/>
          </w:tcPr>
          <w:p w14:paraId="4FB6D1BB"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3398D1A5" w14:textId="77777777" w:rsidR="009649F4" w:rsidRPr="003F473D" w:rsidRDefault="009649F4" w:rsidP="00EB7D77">
            <w:pPr>
              <w:rPr>
                <w:rFonts w:cs="Arial"/>
                <w:color w:val="000000"/>
                <w:sz w:val="18"/>
                <w:szCs w:val="18"/>
              </w:rPr>
            </w:pPr>
          </w:p>
        </w:tc>
      </w:tr>
    </w:tbl>
    <w:p w14:paraId="4D96653A" w14:textId="77777777" w:rsidR="009649F4" w:rsidRDefault="009649F4" w:rsidP="00A72B37"/>
    <w:p w14:paraId="1DB648A6" w14:textId="77777777" w:rsidR="00822913" w:rsidRDefault="00822913" w:rsidP="00822913">
      <w:pPr>
        <w:pStyle w:val="Heading3"/>
      </w:pPr>
      <w:r>
        <w:t>Function Modeling</w:t>
      </w:r>
    </w:p>
    <w:p w14:paraId="750DD554" w14:textId="77777777" w:rsidR="00EF5443" w:rsidRPr="00C75AE5" w:rsidRDefault="00EF5443" w:rsidP="00EF5443"/>
    <w:p w14:paraId="2EBDED3B" w14:textId="77777777" w:rsidR="002D15F6" w:rsidRDefault="002D15F6" w:rsidP="0061324D">
      <w:pPr>
        <w:pStyle w:val="Heading4"/>
        <w:numPr>
          <w:ilvl w:val="3"/>
          <w:numId w:val="4"/>
        </w:numPr>
      </w:pPr>
      <w:r>
        <w:t>Use Cases</w:t>
      </w:r>
    </w:p>
    <w:p w14:paraId="4742B1B2" w14:textId="77777777" w:rsidR="002D15F6" w:rsidRDefault="002D15F6" w:rsidP="002D15F6"/>
    <w:p w14:paraId="64A7DB85"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69D5FB3" w14:textId="77777777" w:rsidR="009649F4" w:rsidRDefault="009649F4" w:rsidP="009649F4">
      <w:pPr>
        <w:pStyle w:val="Heading4"/>
        <w:numPr>
          <w:ilvl w:val="3"/>
          <w:numId w:val="4"/>
        </w:numPr>
      </w:pPr>
      <w:r>
        <w:t>State Charts</w:t>
      </w:r>
    </w:p>
    <w:p w14:paraId="2E6D1C76" w14:textId="77777777" w:rsidR="00195B38" w:rsidRDefault="00195B38" w:rsidP="00A76553">
      <w:pPr>
        <w:contextualSpacing/>
        <w:rPr>
          <w:color w:val="A6A6A6" w:themeColor="background1" w:themeShade="A6"/>
        </w:rPr>
      </w:pPr>
    </w:p>
    <w:p w14:paraId="2AE9AAD1"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614AE67F" w14:textId="77777777" w:rsidR="00A76553" w:rsidRPr="00FF5F72" w:rsidRDefault="00A76553" w:rsidP="00A76553">
      <w:pPr>
        <w:contextualSpacing/>
        <w:rPr>
          <w:color w:val="A6A6A6" w:themeColor="background1" w:themeShade="A6"/>
        </w:rPr>
      </w:pPr>
    </w:p>
    <w:p w14:paraId="1179766C" w14:textId="77777777" w:rsidR="00A76553" w:rsidRPr="00004083" w:rsidRDefault="00A76553" w:rsidP="00A76553">
      <w:pPr>
        <w:contextualSpacing/>
        <w:rPr>
          <w:rFonts w:cs="Arial"/>
        </w:rPr>
      </w:pPr>
    </w:p>
    <w:p w14:paraId="7BC0D05E" w14:textId="77777777" w:rsidR="009649F4" w:rsidRDefault="009649F4" w:rsidP="009649F4">
      <w:pPr>
        <w:pStyle w:val="Heading4"/>
        <w:numPr>
          <w:ilvl w:val="3"/>
          <w:numId w:val="4"/>
        </w:numPr>
      </w:pPr>
      <w:r>
        <w:t>Activity Diagrams</w:t>
      </w:r>
    </w:p>
    <w:p w14:paraId="2F069CC3" w14:textId="77777777" w:rsidR="009649F4" w:rsidRDefault="009649F4" w:rsidP="009649F4"/>
    <w:p w14:paraId="2BB8ACFF"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66D18967" w14:textId="77777777" w:rsidR="009649F4" w:rsidRPr="00FF5F72" w:rsidRDefault="009649F4" w:rsidP="009649F4">
      <w:pPr>
        <w:contextualSpacing/>
        <w:rPr>
          <w:color w:val="A6A6A6" w:themeColor="background1" w:themeShade="A6"/>
        </w:rPr>
      </w:pPr>
    </w:p>
    <w:p w14:paraId="0F911B4C" w14:textId="77777777" w:rsidR="009649F4" w:rsidRDefault="009649F4" w:rsidP="009649F4">
      <w:pPr>
        <w:pStyle w:val="Heading4"/>
        <w:numPr>
          <w:ilvl w:val="3"/>
          <w:numId w:val="4"/>
        </w:numPr>
      </w:pPr>
      <w:r>
        <w:t>Sequence Diagrams</w:t>
      </w:r>
    </w:p>
    <w:p w14:paraId="4CD0F525" w14:textId="77777777" w:rsidR="00987D84" w:rsidRPr="00EB7D77" w:rsidRDefault="00987D84" w:rsidP="00EB7D77">
      <w:pPr>
        <w:rPr>
          <w:rStyle w:val="SubtleEmphasis"/>
          <w:i w:val="0"/>
          <w:iCs w:val="0"/>
          <w:color w:val="auto"/>
          <w:highlight w:val="green"/>
        </w:rPr>
      </w:pPr>
    </w:p>
    <w:p w14:paraId="075971AC"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0D6A962D" w14:textId="77777777" w:rsidR="00987D84" w:rsidRDefault="00987D84" w:rsidP="00987D84"/>
    <w:p w14:paraId="4D0FE2C9" w14:textId="77777777" w:rsidR="009649F4" w:rsidRDefault="009649F4" w:rsidP="009649F4"/>
    <w:p w14:paraId="757C19D3" w14:textId="77777777" w:rsidR="009649F4" w:rsidRDefault="009649F4" w:rsidP="009649F4">
      <w:pPr>
        <w:pStyle w:val="Heading4"/>
        <w:numPr>
          <w:ilvl w:val="3"/>
          <w:numId w:val="4"/>
        </w:numPr>
      </w:pPr>
      <w:r>
        <w:lastRenderedPageBreak/>
        <w:t>Decision Tables</w:t>
      </w:r>
    </w:p>
    <w:p w14:paraId="34F7A791" w14:textId="77777777" w:rsidR="009649F4" w:rsidRDefault="009649F4" w:rsidP="009649F4"/>
    <w:p w14:paraId="1BE43F84" w14:textId="77777777" w:rsidR="00F15706" w:rsidRDefault="00DA0800" w:rsidP="00822913">
      <w:pPr>
        <w:pStyle w:val="Heading3"/>
      </w:pPr>
      <w:r>
        <w:t>Function Requirements</w:t>
      </w:r>
    </w:p>
    <w:p w14:paraId="1E657CA1" w14:textId="77777777" w:rsidR="00F15706" w:rsidRDefault="00F15706" w:rsidP="00783BCF">
      <w:pPr>
        <w:pStyle w:val="Heading4"/>
      </w:pPr>
      <w:r>
        <w:t>Functional Requirements</w:t>
      </w:r>
    </w:p>
    <w:p w14:paraId="366ADF84" w14:textId="77777777" w:rsidR="006E54B3" w:rsidRDefault="00F15706" w:rsidP="006E54B3">
      <w:pPr>
        <w:pStyle w:val="Heading5"/>
      </w:pPr>
      <w:r>
        <w:t>Normal Operation</w:t>
      </w:r>
    </w:p>
    <w:p w14:paraId="3D0D992E" w14:textId="77777777" w:rsidR="005961D3" w:rsidRDefault="005961D3" w:rsidP="00BB6A63"/>
    <w:p w14:paraId="4DBA4577" w14:textId="77777777" w:rsidR="005961D3" w:rsidRDefault="005961D3" w:rsidP="005961D3">
      <w:pPr>
        <w:rPr>
          <w:color w:val="A6A6A6" w:themeColor="background1" w:themeShade="A6"/>
        </w:rPr>
      </w:pPr>
      <w:r>
        <w:rPr>
          <w:color w:val="A6A6A6" w:themeColor="background1" w:themeShade="A6"/>
        </w:rPr>
        <w:t>No Normal Operation Requirements specified.</w:t>
      </w:r>
    </w:p>
    <w:p w14:paraId="7E07B234" w14:textId="77777777" w:rsidR="00F15706" w:rsidRDefault="00F15706" w:rsidP="00783BCF">
      <w:pPr>
        <w:pStyle w:val="Heading5"/>
      </w:pPr>
      <w:r>
        <w:t>Error Handling</w:t>
      </w:r>
    </w:p>
    <w:p w14:paraId="084C7C24" w14:textId="77777777" w:rsidR="005961D3" w:rsidRDefault="005961D3" w:rsidP="00BB6A63"/>
    <w:p w14:paraId="79431F4E" w14:textId="77777777" w:rsidR="005961D3" w:rsidRDefault="005961D3" w:rsidP="005961D3">
      <w:pPr>
        <w:rPr>
          <w:color w:val="A6A6A6" w:themeColor="background1" w:themeShade="A6"/>
        </w:rPr>
      </w:pPr>
      <w:r>
        <w:rPr>
          <w:color w:val="A6A6A6" w:themeColor="background1" w:themeShade="A6"/>
        </w:rPr>
        <w:t>No Error Handling Requirements specified.</w:t>
      </w:r>
    </w:p>
    <w:p w14:paraId="1F14F650" w14:textId="77777777" w:rsidR="00DD7D94" w:rsidRDefault="00DD7D94" w:rsidP="00DD7D94">
      <w:pPr>
        <w:pStyle w:val="Heading4"/>
      </w:pPr>
      <w:r>
        <w:t>Non-Functional Requirements</w:t>
      </w:r>
    </w:p>
    <w:p w14:paraId="023A2206" w14:textId="77777777" w:rsidR="005961D3" w:rsidRDefault="005961D3" w:rsidP="00BB6A63"/>
    <w:p w14:paraId="0B37F42F" w14:textId="77777777" w:rsidR="005961D3" w:rsidRDefault="005961D3" w:rsidP="005961D3">
      <w:pPr>
        <w:rPr>
          <w:color w:val="A6A6A6" w:themeColor="background1" w:themeShade="A6"/>
        </w:rPr>
      </w:pPr>
      <w:r>
        <w:rPr>
          <w:color w:val="A6A6A6" w:themeColor="background1" w:themeShade="A6"/>
        </w:rPr>
        <w:t>No Non-Functional Requirements specified.</w:t>
      </w:r>
    </w:p>
    <w:p w14:paraId="7C9F64CC" w14:textId="77777777" w:rsidR="00DF462B" w:rsidRDefault="00427220" w:rsidP="00DF462B">
      <w:pPr>
        <w:pStyle w:val="Heading4"/>
      </w:pPr>
      <w:r>
        <w:t>Functional</w:t>
      </w:r>
      <w:r w:rsidR="00DF462B">
        <w:t xml:space="preserve"> Safety Requirements</w:t>
      </w:r>
    </w:p>
    <w:p w14:paraId="09EAE003" w14:textId="77777777" w:rsidR="00DF462B" w:rsidRDefault="00DF462B" w:rsidP="00DF462B">
      <w:pPr>
        <w:rPr>
          <w:highlight w:val="yellow"/>
        </w:rPr>
      </w:pPr>
    </w:p>
    <w:p w14:paraId="12A08BA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41AB18E" w14:textId="77777777" w:rsidR="00DD7D94" w:rsidRDefault="00DD7D94" w:rsidP="00DD7D94">
      <w:pPr>
        <w:pStyle w:val="Heading4"/>
      </w:pPr>
      <w:r>
        <w:t>Other Requirements</w:t>
      </w:r>
    </w:p>
    <w:p w14:paraId="7F1A6248" w14:textId="77777777" w:rsidR="00DD7D94" w:rsidRDefault="00DD7D94" w:rsidP="00DD7D94">
      <w:pPr>
        <w:pStyle w:val="Heading5"/>
      </w:pPr>
      <w:r>
        <w:t>Design Requirements</w:t>
      </w:r>
    </w:p>
    <w:p w14:paraId="32397239" w14:textId="77777777" w:rsidR="005961D3" w:rsidRDefault="005961D3" w:rsidP="00CA4A62"/>
    <w:p w14:paraId="60DFB72B" w14:textId="77777777" w:rsidR="005961D3" w:rsidRDefault="005961D3" w:rsidP="005961D3">
      <w:pPr>
        <w:rPr>
          <w:color w:val="A6A6A6" w:themeColor="background1" w:themeShade="A6"/>
        </w:rPr>
      </w:pPr>
      <w:r>
        <w:rPr>
          <w:color w:val="A6A6A6" w:themeColor="background1" w:themeShade="A6"/>
        </w:rPr>
        <w:t>No Design Requirements specified.</w:t>
      </w:r>
    </w:p>
    <w:p w14:paraId="0182CAE3" w14:textId="77777777" w:rsidR="00CA4A62" w:rsidRDefault="00CA4A62" w:rsidP="00CA4A62">
      <w:pPr>
        <w:pStyle w:val="Heading4"/>
      </w:pPr>
      <w:r>
        <w:t>Uncategorized Requirements</w:t>
      </w:r>
    </w:p>
    <w:p w14:paraId="11AE06E9" w14:textId="77777777" w:rsidR="005961D3" w:rsidRDefault="005961D3" w:rsidP="00CA4A62"/>
    <w:p w14:paraId="5C4BE512" w14:textId="77777777" w:rsidR="001F5E54" w:rsidRPr="0017445F" w:rsidRDefault="006E25A5" w:rsidP="001F5E54">
      <w:pPr>
        <w:pStyle w:val="RERequirement"/>
        <w:shd w:val="clear" w:color="auto" w:fill="F2F2F2" w:themeFill="background1" w:themeFillShade="F2"/>
      </w:pPr>
      <w:r>
        <w:t>R_Sent_App_8</w:t>
      </w:r>
      <w:r w:rsidR="00AE04B0">
        <w:t xml:space="preserve"> Stream - Select View</w:t>
      </w:r>
    </w:p>
    <w:p w14:paraId="669FD35E" w14:textId="77777777" w:rsidR="001F5E54" w:rsidRDefault="00AE04B0" w:rsidP="001F5E54">
      <w:pPr>
        <w:rPr>
          <w:rFonts w:cs="Arial"/>
        </w:rPr>
      </w:pPr>
      <w:r>
        <w:rPr>
          <w:rFonts w:cs="Arial"/>
        </w:rPr>
        <w:t>At anytime, the Ford Pass Application shall allow user to request video streaming from an available vehicle camera views.</w:t>
      </w:r>
    </w:p>
    <w:p w14:paraId="1C7CADF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553DEF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2BB1E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R_Sent_App_8</w:t>
            </w:r>
          </w:p>
        </w:tc>
      </w:tr>
      <w:tr w:rsidR="001F5E54" w:rsidRPr="00FD127C" w14:paraId="6B2DC5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9D04C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CDA48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allows user to select a view to watch the video</w:t>
            </w:r>
          </w:p>
        </w:tc>
      </w:tr>
      <w:tr w:rsidR="001F5E54" w:rsidRPr="00FD127C" w14:paraId="56C625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04861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99D67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E4C10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9DFEA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4042B5" w14:textId="77777777" w:rsidR="00E77D14" w:rsidRDefault="00E77D14"/>
        </w:tc>
      </w:tr>
      <w:tr w:rsidR="001F5E54" w:rsidRPr="00FD127C" w14:paraId="134474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1CAE3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54DD3B"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B80B6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9B637C" w14:textId="77777777" w:rsidR="00E77D14" w:rsidRDefault="00E77D14"/>
        </w:tc>
      </w:tr>
      <w:tr w:rsidR="001F5E54" w:rsidRPr="00FD127C" w14:paraId="31264F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418D8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E0331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AC8284B" wp14:editId="7BBE9D22">
                  <wp:extent cx="152400" cy="152400"/>
                  <wp:effectExtent l="0" t="0" r="0" b="0"/>
                  <wp:docPr id="63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R_F_Sentinel_00021 Live Video Stream - Select View</w:t>
            </w:r>
          </w:p>
          <w:p w14:paraId="3114BD2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A9F2406" wp14:editId="2635F1FE">
                  <wp:extent cx="152400" cy="152400"/>
                  <wp:effectExtent l="0" t="0" r="0" b="0"/>
                  <wp:docPr id="63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R_F_Sentinel_00022 Stream - Select View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A9DCD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8AAD47" w14:textId="77777777" w:rsidR="00E77D14" w:rsidRDefault="00E77D14"/>
        </w:tc>
      </w:tr>
      <w:tr w:rsidR="001F5E54" w:rsidRPr="00FD127C" w14:paraId="615E288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D6820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475BCD"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999AB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1571E"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07DE4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E85051" w14:textId="77777777" w:rsidR="00E77D14" w:rsidRDefault="00E77D14"/>
        </w:tc>
      </w:tr>
      <w:tr w:rsidR="001F5E54" w:rsidRPr="00FD127C" w14:paraId="0FF7C97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460C5F" w14:textId="77777777" w:rsidR="001F5E54" w:rsidRPr="00FD127C" w:rsidRDefault="0052661D" w:rsidP="00A84EEF">
            <w:pPr>
              <w:rPr>
                <w:rFonts w:cs="Arial"/>
                <w:bCs/>
                <w:color w:val="808080" w:themeColor="background1" w:themeShade="80"/>
                <w:sz w:val="16"/>
                <w:szCs w:val="14"/>
              </w:rPr>
            </w:pPr>
            <w:hyperlink r:id="rId9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559B5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3511C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FF8FA34" w14:textId="77777777" w:rsidR="000D7866" w:rsidRPr="00E47D48" w:rsidRDefault="000D7866" w:rsidP="00E47D48">
      <w:pPr>
        <w:rPr>
          <w:color w:val="FF0000"/>
        </w:rPr>
      </w:pPr>
    </w:p>
    <w:p w14:paraId="7DA36F29" w14:textId="77777777" w:rsidR="009C1EEC" w:rsidRDefault="000D732E" w:rsidP="0061324D">
      <w:pPr>
        <w:pStyle w:val="Heading2"/>
        <w:numPr>
          <w:ilvl w:val="1"/>
          <w:numId w:val="4"/>
        </w:numPr>
      </w:pPr>
      <w:r>
        <w:t xml:space="preserve">Logical Function </w:t>
      </w:r>
      <w:r>
        <w:rPr>
          <w:noProof/>
        </w:rPr>
        <w:drawing>
          <wp:inline distT="0" distB="0" distL="0" distR="0" wp14:anchorId="7E9161C1" wp14:editId="2A602A11">
            <wp:extent cx="152400" cy="152400"/>
            <wp:effectExtent l="0" t="0" r="0" b="0"/>
            <wp:docPr id="63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42" w:name="_63064c8b41b8152cb0b0dbfa17409c08"/>
      <w:r w:rsidR="008E73AE">
        <w:t>Forward selected camera transmission</w:t>
      </w:r>
      <w:bookmarkEnd w:id="142"/>
    </w:p>
    <w:p w14:paraId="01EC62AC" w14:textId="77777777" w:rsidR="0061785D" w:rsidRDefault="0061785D" w:rsidP="00783BCF">
      <w:pPr>
        <w:pStyle w:val="Heading3"/>
      </w:pPr>
      <w:r>
        <w:t xml:space="preserve">Function </w:t>
      </w:r>
      <w:r w:rsidR="00283752">
        <w:t>Overview</w:t>
      </w:r>
    </w:p>
    <w:p w14:paraId="64920DD0" w14:textId="77777777" w:rsidR="00427220" w:rsidRDefault="000D732E" w:rsidP="00427220">
      <w:pPr>
        <w:pStyle w:val="Heading4"/>
      </w:pPr>
      <w:r>
        <w:t xml:space="preserve">Function </w:t>
      </w:r>
      <w:r w:rsidR="00283752">
        <w:t>Description</w:t>
      </w:r>
    </w:p>
    <w:p w14:paraId="5228E0A5" w14:textId="77777777" w:rsidR="00794B45" w:rsidRDefault="00794B45" w:rsidP="009C1EEC">
      <w:pPr>
        <w:contextualSpacing/>
      </w:pPr>
    </w:p>
    <w:p w14:paraId="053F02FF" w14:textId="77777777" w:rsidR="00AC0C92" w:rsidRDefault="00AC0C92" w:rsidP="009C1EEC">
      <w:pPr>
        <w:contextualSpacing/>
      </w:pPr>
      <w:r>
        <w:t>Function is allocated to:</w:t>
      </w:r>
    </w:p>
    <w:p w14:paraId="5D629713" w14:textId="77777777" w:rsidR="00AC0C92" w:rsidRDefault="00604AF5" w:rsidP="0061324D">
      <w:pPr>
        <w:pStyle w:val="ListParagraph"/>
        <w:numPr>
          <w:ilvl w:val="0"/>
          <w:numId w:val="13"/>
        </w:numPr>
        <w:contextualSpacing/>
      </w:pPr>
      <w:r>
        <w:rPr>
          <w:noProof/>
        </w:rPr>
        <w:lastRenderedPageBreak/>
        <w:drawing>
          <wp:inline distT="0" distB="0" distL="0" distR="0" wp14:anchorId="463A98E1" wp14:editId="5107CD40">
            <wp:extent cx="152400" cy="152400"/>
            <wp:effectExtent l="0" t="0" r="0" b="0"/>
            <wp:docPr id="63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Antenna</w:t>
      </w:r>
      <w:r>
        <w:t xml:space="preserve"> &lt;&lt;Logical&gt;&gt;</w:t>
      </w:r>
    </w:p>
    <w:p w14:paraId="2A4A94B6" w14:textId="77777777" w:rsidR="00AC0C92" w:rsidRDefault="00604AF5" w:rsidP="0061324D">
      <w:pPr>
        <w:pStyle w:val="ListParagraph"/>
        <w:numPr>
          <w:ilvl w:val="0"/>
          <w:numId w:val="13"/>
        </w:numPr>
        <w:contextualSpacing/>
      </w:pPr>
      <w:r>
        <w:rPr>
          <w:noProof/>
        </w:rPr>
        <w:drawing>
          <wp:inline distT="0" distB="0" distL="0" distR="0" wp14:anchorId="3359DE1A" wp14:editId="19AA5AB9">
            <wp:extent cx="152400" cy="152400"/>
            <wp:effectExtent l="0" t="0" r="0" b="0"/>
            <wp:docPr id="63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Feature Sentinel Logical</w:t>
      </w:r>
      <w:r>
        <w:t xml:space="preserve"> &lt;&lt;Logical&gt;&gt;</w:t>
      </w:r>
    </w:p>
    <w:p w14:paraId="0A37D7AC" w14:textId="77777777" w:rsidR="00AC0C92" w:rsidRDefault="00604AF5" w:rsidP="0061324D">
      <w:pPr>
        <w:pStyle w:val="ListParagraph"/>
        <w:numPr>
          <w:ilvl w:val="0"/>
          <w:numId w:val="13"/>
        </w:numPr>
        <w:contextualSpacing/>
      </w:pPr>
      <w:r>
        <w:rPr>
          <w:noProof/>
        </w:rPr>
        <w:drawing>
          <wp:inline distT="0" distB="0" distL="0" distR="0" wp14:anchorId="3767256D" wp14:editId="0B13A59C">
            <wp:extent cx="152400" cy="152400"/>
            <wp:effectExtent l="0" t="0" r="0" b="0"/>
            <wp:docPr id="64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 xml:space="preserve">PDB to Provide Power to ADAS/DAT </w:t>
      </w:r>
      <w:r>
        <w:t xml:space="preserve"> &lt;&lt;Logical&gt;&gt;</w:t>
      </w:r>
    </w:p>
    <w:p w14:paraId="1B5994E3" w14:textId="77777777" w:rsidR="00AC0C92" w:rsidRDefault="00604AF5" w:rsidP="0061324D">
      <w:pPr>
        <w:pStyle w:val="ListParagraph"/>
        <w:numPr>
          <w:ilvl w:val="0"/>
          <w:numId w:val="13"/>
        </w:numPr>
        <w:contextualSpacing/>
      </w:pPr>
      <w:r>
        <w:rPr>
          <w:noProof/>
        </w:rPr>
        <w:drawing>
          <wp:inline distT="0" distB="0" distL="0" distR="0" wp14:anchorId="0BC51170" wp14:editId="223ABF45">
            <wp:extent cx="152400" cy="152400"/>
            <wp:effectExtent l="0" t="0" r="0" b="0"/>
            <wp:docPr id="642" name="Picture -334675691.jpg" descr="-334675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334675691.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w:t>
      </w:r>
      <w:r w:rsidR="00AC0C92">
        <w:t>Sentinel</w:t>
      </w:r>
      <w:r>
        <w:t xml:space="preserve"> &lt;&lt;Feature&gt;&gt;</w:t>
      </w:r>
    </w:p>
    <w:p w14:paraId="56B1932B" w14:textId="77777777" w:rsidR="00794B45" w:rsidRDefault="00794B45" w:rsidP="009C1EEC">
      <w:pPr>
        <w:contextualSpacing/>
      </w:pPr>
    </w:p>
    <w:p w14:paraId="7567B621" w14:textId="77777777" w:rsidR="009C1EEC" w:rsidRDefault="009C1EEC" w:rsidP="009C1EEC">
      <w:pPr>
        <w:contextualSpacing/>
      </w:pPr>
      <w:r w:rsidRPr="00A554C4">
        <w:t>Forward selected camera video stream</w:t>
      </w:r>
    </w:p>
    <w:p w14:paraId="26C30434" w14:textId="77777777" w:rsidR="00282E2C" w:rsidRDefault="000D732E" w:rsidP="00FD32A2">
      <w:pPr>
        <w:pStyle w:val="Heading4"/>
      </w:pPr>
      <w:r>
        <w:t xml:space="preserve">Function </w:t>
      </w:r>
      <w:r w:rsidR="00282E2C">
        <w:t>Variants</w:t>
      </w:r>
    </w:p>
    <w:p w14:paraId="22850E3E" w14:textId="77777777" w:rsidR="00282E2C" w:rsidRDefault="00282E2C" w:rsidP="00282E2C"/>
    <w:p w14:paraId="658021B6"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42EA9739" w14:textId="77777777" w:rsidTr="00EB7D77">
        <w:trPr>
          <w:trHeight w:val="314"/>
        </w:trPr>
        <w:tc>
          <w:tcPr>
            <w:tcW w:w="2523" w:type="dxa"/>
            <w:shd w:val="clear" w:color="auto" w:fill="D9D9D9" w:themeFill="background1" w:themeFillShade="D9"/>
          </w:tcPr>
          <w:p w14:paraId="7F9A1E00"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67DF2DD"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8DAF4B5"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76DC1EF5" w14:textId="77777777" w:rsidTr="00EB7D77">
        <w:trPr>
          <w:trHeight w:val="198"/>
        </w:trPr>
        <w:tc>
          <w:tcPr>
            <w:tcW w:w="2523" w:type="dxa"/>
          </w:tcPr>
          <w:p w14:paraId="3CB84CE2" w14:textId="08E508E4" w:rsidR="000D732E" w:rsidRPr="00C45D3C" w:rsidRDefault="000D732E" w:rsidP="00EB7D77">
            <w:pPr>
              <w:rPr>
                <w:rFonts w:cs="Arial"/>
              </w:rPr>
            </w:pPr>
          </w:p>
        </w:tc>
        <w:tc>
          <w:tcPr>
            <w:tcW w:w="5132" w:type="dxa"/>
          </w:tcPr>
          <w:p w14:paraId="056A5884" w14:textId="77777777" w:rsidR="000D732E" w:rsidRPr="009E3B7C" w:rsidRDefault="000D732E" w:rsidP="00EB7D77">
            <w:pPr>
              <w:overflowPunct/>
              <w:autoSpaceDE/>
              <w:autoSpaceDN/>
              <w:adjustRightInd/>
              <w:textAlignment w:val="center"/>
              <w:rPr>
                <w:rFonts w:cs="Arial"/>
              </w:rPr>
            </w:pPr>
          </w:p>
        </w:tc>
        <w:tc>
          <w:tcPr>
            <w:tcW w:w="2551" w:type="dxa"/>
          </w:tcPr>
          <w:p w14:paraId="47A743AD" w14:textId="2D82AAF3" w:rsidR="000D732E" w:rsidRPr="005A344A" w:rsidRDefault="000D732E" w:rsidP="00EB7D77">
            <w:pPr>
              <w:rPr>
                <w:rFonts w:cs="Arial"/>
                <w:lang w:val="en-GB"/>
              </w:rPr>
            </w:pPr>
          </w:p>
        </w:tc>
      </w:tr>
    </w:tbl>
    <w:p w14:paraId="759C9868" w14:textId="77777777" w:rsidR="000D732E" w:rsidRPr="005067FC" w:rsidRDefault="000D732E" w:rsidP="00282E2C">
      <w:pPr>
        <w:rPr>
          <w:i/>
          <w:color w:val="A6A6A6" w:themeColor="background1" w:themeShade="A6"/>
        </w:rPr>
      </w:pPr>
    </w:p>
    <w:p w14:paraId="138FD448" w14:textId="77777777" w:rsidR="00427220" w:rsidRDefault="00427220" w:rsidP="00FD32A2">
      <w:pPr>
        <w:pStyle w:val="Heading4"/>
      </w:pPr>
      <w:r>
        <w:t>Input Requirements</w:t>
      </w:r>
      <w:r w:rsidR="000D732E">
        <w:t>/Documents</w:t>
      </w:r>
    </w:p>
    <w:p w14:paraId="0FCF836F"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49FE2A96" w14:textId="77777777" w:rsidTr="00656A21">
        <w:trPr>
          <w:trHeight w:val="20"/>
        </w:trPr>
        <w:tc>
          <w:tcPr>
            <w:tcW w:w="1561" w:type="dxa"/>
            <w:shd w:val="clear" w:color="auto" w:fill="D9D9D9" w:themeFill="background1" w:themeFillShade="D9"/>
          </w:tcPr>
          <w:p w14:paraId="26F1F26C"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AEDDC72" w14:textId="77777777" w:rsidR="000D732E" w:rsidRDefault="000D732E" w:rsidP="00EB7D77">
            <w:pPr>
              <w:rPr>
                <w:rFonts w:ascii="Helvetica" w:hAnsi="Helvetica" w:cs="Helvetica"/>
                <w:sz w:val="16"/>
              </w:rPr>
            </w:pPr>
          </w:p>
          <w:p w14:paraId="022ED8A2"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A3982CF"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6B5C35BC"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4B866BC7" w14:textId="77777777" w:rsidR="000D732E" w:rsidRDefault="000D732E" w:rsidP="00EB7D77">
            <w:pPr>
              <w:rPr>
                <w:rFonts w:ascii="Helvetica" w:hAnsi="Helvetica" w:cs="Helvetica"/>
                <w:b/>
              </w:rPr>
            </w:pPr>
            <w:r>
              <w:rPr>
                <w:rFonts w:ascii="Helvetica" w:hAnsi="Helvetica" w:cs="Helvetica"/>
                <w:b/>
              </w:rPr>
              <w:t>Derived Requirement</w:t>
            </w:r>
          </w:p>
          <w:p w14:paraId="7EE17C25" w14:textId="77777777" w:rsidR="000D732E" w:rsidRDefault="000D732E" w:rsidP="00EB7D77">
            <w:pPr>
              <w:rPr>
                <w:rFonts w:ascii="Helvetica" w:hAnsi="Helvetica" w:cs="Helvetica"/>
                <w:sz w:val="16"/>
              </w:rPr>
            </w:pPr>
          </w:p>
          <w:p w14:paraId="2B6482E4"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49962570" w14:textId="77777777" w:rsidTr="00656A21">
        <w:trPr>
          <w:trHeight w:val="20"/>
        </w:trPr>
        <w:tc>
          <w:tcPr>
            <w:tcW w:w="10211" w:type="dxa"/>
            <w:gridSpan w:val="4"/>
            <w:shd w:val="clear" w:color="auto" w:fill="F2F2F2" w:themeFill="background1" w:themeFillShade="F2"/>
          </w:tcPr>
          <w:p w14:paraId="36B49A74"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902E425" w14:textId="77777777" w:rsidTr="00656A21">
        <w:trPr>
          <w:trHeight w:val="20"/>
        </w:trPr>
        <w:tc>
          <w:tcPr>
            <w:tcW w:w="1561" w:type="dxa"/>
          </w:tcPr>
          <w:p w14:paraId="2027169A" w14:textId="77777777" w:rsidR="000D732E" w:rsidRPr="00D410AE" w:rsidRDefault="000D732E" w:rsidP="00EB7D77">
            <w:pPr>
              <w:rPr>
                <w:rFonts w:cs="Arial"/>
              </w:rPr>
            </w:pPr>
          </w:p>
        </w:tc>
        <w:tc>
          <w:tcPr>
            <w:tcW w:w="2694" w:type="dxa"/>
          </w:tcPr>
          <w:p w14:paraId="4BED8263" w14:textId="5C2F61B0" w:rsidR="000D732E" w:rsidRPr="00D410AE" w:rsidRDefault="000D732E" w:rsidP="00EB7D77">
            <w:pPr>
              <w:rPr>
                <w:rFonts w:cs="Arial"/>
              </w:rPr>
            </w:pPr>
          </w:p>
        </w:tc>
        <w:tc>
          <w:tcPr>
            <w:tcW w:w="2694" w:type="dxa"/>
          </w:tcPr>
          <w:p w14:paraId="71AFED8C" w14:textId="7DB9CE61" w:rsidR="000D732E" w:rsidRPr="00D410AE" w:rsidRDefault="000D732E" w:rsidP="00EB7D77">
            <w:pPr>
              <w:rPr>
                <w:rFonts w:cs="Arial"/>
              </w:rPr>
            </w:pPr>
          </w:p>
        </w:tc>
        <w:tc>
          <w:tcPr>
            <w:tcW w:w="3262" w:type="dxa"/>
          </w:tcPr>
          <w:p w14:paraId="05390F0C" w14:textId="5592D9C9" w:rsidR="000D732E" w:rsidRDefault="000D732E" w:rsidP="00EB7D77">
            <w:pPr>
              <w:rPr>
                <w:rFonts w:cs="Arial"/>
              </w:rPr>
            </w:pPr>
          </w:p>
        </w:tc>
      </w:tr>
      <w:tr w:rsidR="000D732E" w:rsidRPr="007C20FA" w14:paraId="79769DA0" w14:textId="77777777" w:rsidTr="00656A21">
        <w:trPr>
          <w:trHeight w:val="20"/>
        </w:trPr>
        <w:tc>
          <w:tcPr>
            <w:tcW w:w="1561" w:type="dxa"/>
          </w:tcPr>
          <w:p w14:paraId="7EF766C2" w14:textId="77777777" w:rsidR="000D732E" w:rsidRPr="00D410AE" w:rsidRDefault="000D732E" w:rsidP="00EB7D77">
            <w:pPr>
              <w:rPr>
                <w:rFonts w:cs="Arial"/>
              </w:rPr>
            </w:pPr>
          </w:p>
        </w:tc>
        <w:tc>
          <w:tcPr>
            <w:tcW w:w="2694" w:type="dxa"/>
          </w:tcPr>
          <w:p w14:paraId="742E2279" w14:textId="77777777" w:rsidR="000D732E" w:rsidRDefault="000D732E" w:rsidP="00EB7D77">
            <w:pPr>
              <w:rPr>
                <w:rFonts w:cs="Arial"/>
              </w:rPr>
            </w:pPr>
          </w:p>
        </w:tc>
        <w:tc>
          <w:tcPr>
            <w:tcW w:w="2694" w:type="dxa"/>
          </w:tcPr>
          <w:p w14:paraId="28ED81DB" w14:textId="77777777" w:rsidR="000D732E" w:rsidRDefault="000D732E" w:rsidP="00EB7D77">
            <w:pPr>
              <w:rPr>
                <w:rFonts w:cs="Arial"/>
              </w:rPr>
            </w:pPr>
          </w:p>
        </w:tc>
        <w:tc>
          <w:tcPr>
            <w:tcW w:w="3262" w:type="dxa"/>
          </w:tcPr>
          <w:p w14:paraId="3A9B78D0" w14:textId="77777777" w:rsidR="000D732E" w:rsidRDefault="000D732E" w:rsidP="00EB7D77">
            <w:pPr>
              <w:rPr>
                <w:rFonts w:cs="Arial"/>
              </w:rPr>
            </w:pPr>
          </w:p>
        </w:tc>
      </w:tr>
      <w:tr w:rsidR="000D732E" w:rsidRPr="007C20FA" w14:paraId="03D76B7F" w14:textId="77777777" w:rsidTr="00656A21">
        <w:trPr>
          <w:trHeight w:val="20"/>
        </w:trPr>
        <w:tc>
          <w:tcPr>
            <w:tcW w:w="10211" w:type="dxa"/>
            <w:gridSpan w:val="4"/>
            <w:shd w:val="clear" w:color="auto" w:fill="F2F2F2" w:themeFill="background1" w:themeFillShade="F2"/>
          </w:tcPr>
          <w:p w14:paraId="5689E9B3"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35999393" w14:textId="77777777" w:rsidTr="00656A21">
        <w:trPr>
          <w:trHeight w:val="20"/>
        </w:trPr>
        <w:tc>
          <w:tcPr>
            <w:tcW w:w="1561" w:type="dxa"/>
          </w:tcPr>
          <w:p w14:paraId="7A439716" w14:textId="77777777" w:rsidR="000D732E" w:rsidRPr="00D410AE" w:rsidRDefault="000D732E" w:rsidP="00EB7D77">
            <w:pPr>
              <w:rPr>
                <w:rFonts w:cs="Arial"/>
              </w:rPr>
            </w:pPr>
          </w:p>
        </w:tc>
        <w:tc>
          <w:tcPr>
            <w:tcW w:w="2694" w:type="dxa"/>
          </w:tcPr>
          <w:p w14:paraId="0E0830CA" w14:textId="20C37FEC" w:rsidR="000D732E" w:rsidRPr="00D410AE" w:rsidRDefault="000D732E" w:rsidP="00EB7D77">
            <w:pPr>
              <w:rPr>
                <w:rFonts w:cs="Arial"/>
              </w:rPr>
            </w:pPr>
          </w:p>
        </w:tc>
        <w:tc>
          <w:tcPr>
            <w:tcW w:w="2694" w:type="dxa"/>
          </w:tcPr>
          <w:p w14:paraId="6B446A5B" w14:textId="77777777" w:rsidR="000D732E" w:rsidRPr="00D410AE" w:rsidRDefault="000D732E" w:rsidP="00EB7D77">
            <w:pPr>
              <w:rPr>
                <w:rFonts w:cs="Arial"/>
              </w:rPr>
            </w:pPr>
          </w:p>
        </w:tc>
        <w:tc>
          <w:tcPr>
            <w:tcW w:w="3262" w:type="dxa"/>
          </w:tcPr>
          <w:p w14:paraId="3AB10F02" w14:textId="77777777" w:rsidR="000D732E" w:rsidRDefault="000D732E" w:rsidP="00EB7D77">
            <w:pPr>
              <w:rPr>
                <w:rFonts w:cs="Arial"/>
              </w:rPr>
            </w:pPr>
          </w:p>
        </w:tc>
      </w:tr>
      <w:tr w:rsidR="000D732E" w:rsidRPr="007C20FA" w14:paraId="5AEEB3BA" w14:textId="77777777" w:rsidTr="00656A21">
        <w:trPr>
          <w:trHeight w:val="20"/>
        </w:trPr>
        <w:tc>
          <w:tcPr>
            <w:tcW w:w="1561" w:type="dxa"/>
          </w:tcPr>
          <w:p w14:paraId="5FBF2BB1" w14:textId="77777777" w:rsidR="000D732E" w:rsidRDefault="000D732E" w:rsidP="00EB7D77">
            <w:pPr>
              <w:rPr>
                <w:rFonts w:cs="Arial"/>
              </w:rPr>
            </w:pPr>
          </w:p>
        </w:tc>
        <w:tc>
          <w:tcPr>
            <w:tcW w:w="2694" w:type="dxa"/>
          </w:tcPr>
          <w:p w14:paraId="43FC1578" w14:textId="77777777" w:rsidR="000D732E" w:rsidRDefault="000D732E" w:rsidP="00EB7D77">
            <w:pPr>
              <w:rPr>
                <w:rFonts w:cs="Arial"/>
              </w:rPr>
            </w:pPr>
          </w:p>
        </w:tc>
        <w:tc>
          <w:tcPr>
            <w:tcW w:w="2694" w:type="dxa"/>
          </w:tcPr>
          <w:p w14:paraId="38D07336" w14:textId="77777777" w:rsidR="000D732E" w:rsidRDefault="000D732E" w:rsidP="00EB7D77">
            <w:pPr>
              <w:rPr>
                <w:rFonts w:cs="Arial"/>
              </w:rPr>
            </w:pPr>
          </w:p>
        </w:tc>
        <w:tc>
          <w:tcPr>
            <w:tcW w:w="3262" w:type="dxa"/>
          </w:tcPr>
          <w:p w14:paraId="2FE0B78F" w14:textId="77777777" w:rsidR="000D732E" w:rsidRDefault="000D732E" w:rsidP="00EB7D77">
            <w:pPr>
              <w:rPr>
                <w:rFonts w:cs="Arial"/>
              </w:rPr>
            </w:pPr>
          </w:p>
        </w:tc>
      </w:tr>
      <w:tr w:rsidR="000D732E" w:rsidRPr="007C20FA" w14:paraId="32877B74" w14:textId="77777777" w:rsidTr="00656A21">
        <w:trPr>
          <w:trHeight w:val="20"/>
        </w:trPr>
        <w:tc>
          <w:tcPr>
            <w:tcW w:w="10211" w:type="dxa"/>
            <w:gridSpan w:val="4"/>
            <w:shd w:val="clear" w:color="auto" w:fill="F2F2F2" w:themeFill="background1" w:themeFillShade="F2"/>
          </w:tcPr>
          <w:p w14:paraId="1271CB0D"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4D53B86F" w14:textId="77777777" w:rsidTr="00656A21">
        <w:trPr>
          <w:trHeight w:val="20"/>
        </w:trPr>
        <w:tc>
          <w:tcPr>
            <w:tcW w:w="1561" w:type="dxa"/>
          </w:tcPr>
          <w:p w14:paraId="1297E0CB" w14:textId="77777777" w:rsidR="000D732E" w:rsidRPr="00D410AE" w:rsidRDefault="000D732E" w:rsidP="00EB7D77">
            <w:pPr>
              <w:rPr>
                <w:rFonts w:cs="Arial"/>
              </w:rPr>
            </w:pPr>
          </w:p>
        </w:tc>
        <w:tc>
          <w:tcPr>
            <w:tcW w:w="2694" w:type="dxa"/>
          </w:tcPr>
          <w:p w14:paraId="67978271" w14:textId="77777777" w:rsidR="000D732E" w:rsidRPr="00D410AE" w:rsidRDefault="000D732E" w:rsidP="00EB7D77">
            <w:pPr>
              <w:rPr>
                <w:rFonts w:cs="Arial"/>
              </w:rPr>
            </w:pPr>
          </w:p>
        </w:tc>
        <w:tc>
          <w:tcPr>
            <w:tcW w:w="2694" w:type="dxa"/>
          </w:tcPr>
          <w:p w14:paraId="3A7419D2" w14:textId="77777777" w:rsidR="000D732E" w:rsidRPr="00D410AE" w:rsidRDefault="000D732E" w:rsidP="00EB7D77">
            <w:pPr>
              <w:rPr>
                <w:rFonts w:cs="Arial"/>
              </w:rPr>
            </w:pPr>
          </w:p>
        </w:tc>
        <w:tc>
          <w:tcPr>
            <w:tcW w:w="3262" w:type="dxa"/>
          </w:tcPr>
          <w:p w14:paraId="130F4EEE" w14:textId="77777777" w:rsidR="000D732E" w:rsidRPr="00D410AE" w:rsidRDefault="000D732E" w:rsidP="00EB7D77">
            <w:pPr>
              <w:rPr>
                <w:rFonts w:cs="Arial"/>
              </w:rPr>
            </w:pPr>
          </w:p>
        </w:tc>
      </w:tr>
      <w:tr w:rsidR="000D732E" w:rsidRPr="007C20FA" w14:paraId="20F5D5C1" w14:textId="77777777" w:rsidTr="00656A21">
        <w:trPr>
          <w:trHeight w:val="20"/>
        </w:trPr>
        <w:tc>
          <w:tcPr>
            <w:tcW w:w="10211" w:type="dxa"/>
            <w:gridSpan w:val="4"/>
            <w:shd w:val="clear" w:color="auto" w:fill="F2F2F2" w:themeFill="background1" w:themeFillShade="F2"/>
          </w:tcPr>
          <w:p w14:paraId="1FD7481A"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0607473A" w14:textId="77777777" w:rsidTr="00656A21">
        <w:trPr>
          <w:trHeight w:val="20"/>
        </w:trPr>
        <w:tc>
          <w:tcPr>
            <w:tcW w:w="1561" w:type="dxa"/>
          </w:tcPr>
          <w:p w14:paraId="12160B75" w14:textId="77777777" w:rsidR="000D732E" w:rsidRPr="00D410AE" w:rsidRDefault="000D732E" w:rsidP="00EB7D77">
            <w:pPr>
              <w:rPr>
                <w:rFonts w:cs="Arial"/>
              </w:rPr>
            </w:pPr>
          </w:p>
        </w:tc>
        <w:tc>
          <w:tcPr>
            <w:tcW w:w="2694" w:type="dxa"/>
          </w:tcPr>
          <w:p w14:paraId="72C23FC6" w14:textId="77777777" w:rsidR="000D732E" w:rsidRPr="00D410AE" w:rsidRDefault="000D732E" w:rsidP="00EB7D77">
            <w:pPr>
              <w:rPr>
                <w:rFonts w:cs="Arial"/>
              </w:rPr>
            </w:pPr>
          </w:p>
        </w:tc>
        <w:tc>
          <w:tcPr>
            <w:tcW w:w="2694" w:type="dxa"/>
          </w:tcPr>
          <w:p w14:paraId="21157895" w14:textId="77777777" w:rsidR="000D732E" w:rsidRPr="00D410AE" w:rsidRDefault="000D732E" w:rsidP="00EB7D77">
            <w:pPr>
              <w:rPr>
                <w:rFonts w:cs="Arial"/>
              </w:rPr>
            </w:pPr>
          </w:p>
        </w:tc>
        <w:tc>
          <w:tcPr>
            <w:tcW w:w="3262" w:type="dxa"/>
          </w:tcPr>
          <w:p w14:paraId="4FBFA41A" w14:textId="77777777" w:rsidR="000D732E" w:rsidRPr="00D410AE" w:rsidRDefault="000D732E" w:rsidP="00EB7D77">
            <w:pPr>
              <w:rPr>
                <w:rFonts w:cs="Arial"/>
              </w:rPr>
            </w:pPr>
          </w:p>
        </w:tc>
      </w:tr>
      <w:tr w:rsidR="000D732E" w:rsidRPr="007C20FA" w14:paraId="30403DCB" w14:textId="77777777" w:rsidTr="00656A21">
        <w:trPr>
          <w:trHeight w:val="20"/>
        </w:trPr>
        <w:tc>
          <w:tcPr>
            <w:tcW w:w="10211" w:type="dxa"/>
            <w:gridSpan w:val="4"/>
            <w:shd w:val="clear" w:color="auto" w:fill="F2F2F2" w:themeFill="background1" w:themeFillShade="F2"/>
          </w:tcPr>
          <w:p w14:paraId="60441E03"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3BE1C8C6" w14:textId="77777777" w:rsidTr="00656A21">
        <w:trPr>
          <w:trHeight w:val="20"/>
        </w:trPr>
        <w:tc>
          <w:tcPr>
            <w:tcW w:w="1561" w:type="dxa"/>
          </w:tcPr>
          <w:p w14:paraId="2B8F7362" w14:textId="77777777" w:rsidR="000D732E" w:rsidRPr="00D410AE" w:rsidRDefault="000D732E" w:rsidP="00EB7D77">
            <w:pPr>
              <w:rPr>
                <w:rFonts w:cs="Arial"/>
              </w:rPr>
            </w:pPr>
          </w:p>
        </w:tc>
        <w:tc>
          <w:tcPr>
            <w:tcW w:w="2694" w:type="dxa"/>
          </w:tcPr>
          <w:p w14:paraId="394A39E3" w14:textId="77777777" w:rsidR="000D732E" w:rsidRDefault="000D732E" w:rsidP="00EB7D77">
            <w:pPr>
              <w:rPr>
                <w:rFonts w:cs="Arial"/>
              </w:rPr>
            </w:pPr>
          </w:p>
        </w:tc>
        <w:tc>
          <w:tcPr>
            <w:tcW w:w="2694" w:type="dxa"/>
          </w:tcPr>
          <w:p w14:paraId="6F9B97A6" w14:textId="77777777" w:rsidR="000D732E" w:rsidRPr="00D410AE" w:rsidRDefault="000D732E" w:rsidP="00EB7D77">
            <w:pPr>
              <w:rPr>
                <w:rFonts w:cs="Arial"/>
              </w:rPr>
            </w:pPr>
          </w:p>
        </w:tc>
        <w:tc>
          <w:tcPr>
            <w:tcW w:w="3262" w:type="dxa"/>
          </w:tcPr>
          <w:p w14:paraId="3F15A182" w14:textId="77777777" w:rsidR="000D732E" w:rsidRPr="00D410AE" w:rsidRDefault="000D732E" w:rsidP="00EB7D77">
            <w:pPr>
              <w:rPr>
                <w:rFonts w:cs="Arial"/>
              </w:rPr>
            </w:pPr>
          </w:p>
        </w:tc>
      </w:tr>
      <w:tr w:rsidR="00656A21" w:rsidRPr="007C20FA" w14:paraId="2AB58259" w14:textId="77777777" w:rsidTr="00656A21">
        <w:trPr>
          <w:trHeight w:val="20"/>
        </w:trPr>
        <w:tc>
          <w:tcPr>
            <w:tcW w:w="1561" w:type="dxa"/>
          </w:tcPr>
          <w:p w14:paraId="5FE037E2" w14:textId="77777777" w:rsidR="00656A21" w:rsidRPr="00D410AE" w:rsidRDefault="00656A21" w:rsidP="00EB7D77">
            <w:pPr>
              <w:rPr>
                <w:rFonts w:cs="Arial"/>
              </w:rPr>
            </w:pPr>
          </w:p>
        </w:tc>
        <w:tc>
          <w:tcPr>
            <w:tcW w:w="2694" w:type="dxa"/>
          </w:tcPr>
          <w:p w14:paraId="37CCBEC8" w14:textId="77777777" w:rsidR="00656A21" w:rsidRDefault="00656A21" w:rsidP="00EB7D77">
            <w:pPr>
              <w:rPr>
                <w:rFonts w:cs="Arial"/>
              </w:rPr>
            </w:pPr>
          </w:p>
        </w:tc>
        <w:tc>
          <w:tcPr>
            <w:tcW w:w="2694" w:type="dxa"/>
          </w:tcPr>
          <w:p w14:paraId="44BFC4CA" w14:textId="77777777" w:rsidR="00656A21" w:rsidRPr="00D410AE" w:rsidRDefault="00656A21" w:rsidP="00EB7D77">
            <w:pPr>
              <w:rPr>
                <w:rFonts w:cs="Arial"/>
              </w:rPr>
            </w:pPr>
          </w:p>
        </w:tc>
        <w:tc>
          <w:tcPr>
            <w:tcW w:w="3262" w:type="dxa"/>
          </w:tcPr>
          <w:p w14:paraId="0BED53D3" w14:textId="77777777" w:rsidR="00656A21" w:rsidRPr="00D410AE" w:rsidRDefault="00656A21" w:rsidP="00EB7D77">
            <w:pPr>
              <w:rPr>
                <w:rFonts w:cs="Arial"/>
              </w:rPr>
            </w:pPr>
          </w:p>
        </w:tc>
      </w:tr>
    </w:tbl>
    <w:p w14:paraId="105648C2"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5931E556" w14:textId="77777777" w:rsidR="000D732E" w:rsidRPr="005067FC" w:rsidRDefault="000D732E" w:rsidP="00427220">
      <w:pPr>
        <w:rPr>
          <w:i/>
          <w:color w:val="A6A6A6" w:themeColor="background1" w:themeShade="A6"/>
        </w:rPr>
      </w:pPr>
    </w:p>
    <w:p w14:paraId="6A37EA2F" w14:textId="77777777" w:rsidR="00427220" w:rsidRDefault="00427220" w:rsidP="00427220">
      <w:pPr>
        <w:pStyle w:val="Heading4"/>
      </w:pPr>
      <w:r>
        <w:t>Assumptions</w:t>
      </w:r>
    </w:p>
    <w:p w14:paraId="7E1FF406" w14:textId="77777777" w:rsidR="00A92B2F" w:rsidRDefault="00A92B2F" w:rsidP="00A92B2F"/>
    <w:p w14:paraId="2AE17A0D"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713FF8B" w14:textId="77777777" w:rsidR="00C0442C" w:rsidRDefault="00C0442C" w:rsidP="00A92B2F"/>
    <w:p w14:paraId="453F4186" w14:textId="77777777" w:rsidR="00F15706" w:rsidRDefault="00E60B64" w:rsidP="00783BCF">
      <w:pPr>
        <w:pStyle w:val="Heading3"/>
      </w:pPr>
      <w:r>
        <w:t>Function Scope</w:t>
      </w:r>
    </w:p>
    <w:p w14:paraId="26C19D34" w14:textId="77777777" w:rsidR="00055646" w:rsidRPr="00A43B48" w:rsidRDefault="00055646" w:rsidP="00306D37">
      <w:pPr>
        <w:contextualSpacing/>
      </w:pPr>
    </w:p>
    <w:p w14:paraId="6CB8A077" w14:textId="77777777" w:rsidR="00306D37" w:rsidRDefault="00306D37" w:rsidP="00306D37">
      <w:pPr>
        <w:contextualSpacing/>
      </w:pPr>
      <w:r>
        <w:t xml:space="preserve">The </w:t>
      </w:r>
      <w:r>
        <w:rPr>
          <w:noProof/>
        </w:rPr>
        <w:drawing>
          <wp:inline distT="0" distB="0" distL="0" distR="0" wp14:anchorId="42C87BC7" wp14:editId="20416699">
            <wp:extent cx="152400" cy="152400"/>
            <wp:effectExtent l="0" t="0" r="0" b="0"/>
            <wp:docPr id="64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Forward selected camera transmission</w:t>
      </w:r>
      <w:r w:rsidR="0004480F">
        <w:rPr>
          <w:b/>
        </w:rPr>
        <w:t>”</w:t>
      </w:r>
      <w:r>
        <w:t xml:space="preserve"> f</w:t>
      </w:r>
      <w:r w:rsidR="00294100">
        <w:t>unction is called by</w:t>
      </w:r>
      <w:r>
        <w:t xml:space="preserve"> the following </w:t>
      </w:r>
      <w:r w:rsidR="00294100">
        <w:t>functions</w:t>
      </w:r>
      <w:r>
        <w:t>:</w:t>
      </w:r>
    </w:p>
    <w:p w14:paraId="01F0E780" w14:textId="77777777" w:rsidR="00306D37" w:rsidRPr="00953D23" w:rsidRDefault="00306D37" w:rsidP="0061324D">
      <w:pPr>
        <w:pStyle w:val="ListParagraph"/>
        <w:numPr>
          <w:ilvl w:val="0"/>
          <w:numId w:val="12"/>
        </w:numPr>
        <w:contextualSpacing/>
      </w:pPr>
      <w:r>
        <w:rPr>
          <w:noProof/>
        </w:rPr>
        <w:drawing>
          <wp:inline distT="0" distB="0" distL="0" distR="0" wp14:anchorId="0809C53E" wp14:editId="79E07DD6">
            <wp:extent cx="152400" cy="152400"/>
            <wp:effectExtent l="0" t="0" r="0" b="0"/>
            <wp:docPr id="64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5a10e3b722d9915708d6bb5bbb85c4a" w:history="1">
        <w:r w:rsidR="00B66881">
          <w:rPr>
            <w:rStyle w:val="Hyperlink"/>
          </w:rPr>
          <w:t>Be notified of intrusion1</w:t>
        </w:r>
      </w:hyperlink>
      <w:r w:rsidR="0004480F">
        <w:t>”</w:t>
      </w:r>
    </w:p>
    <w:p w14:paraId="11EDCD21" w14:textId="77777777" w:rsidR="00306D37" w:rsidRPr="00953D23" w:rsidRDefault="00306D37" w:rsidP="0061324D">
      <w:pPr>
        <w:pStyle w:val="ListParagraph"/>
        <w:numPr>
          <w:ilvl w:val="0"/>
          <w:numId w:val="12"/>
        </w:numPr>
        <w:contextualSpacing/>
      </w:pPr>
      <w:r>
        <w:rPr>
          <w:noProof/>
        </w:rPr>
        <w:drawing>
          <wp:inline distT="0" distB="0" distL="0" distR="0" wp14:anchorId="3448824A" wp14:editId="5CBB1AFC">
            <wp:extent cx="152400" cy="152400"/>
            <wp:effectExtent l="0" t="0" r="0" b="0"/>
            <wp:docPr id="64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cd7cfe2dba1c8d9d733e9419b91e324" w:history="1">
        <w:r w:rsidR="00B66881">
          <w:rPr>
            <w:rStyle w:val="Hyperlink"/>
          </w:rPr>
          <w:t>Obtain vehicle camera video feed</w:t>
        </w:r>
      </w:hyperlink>
      <w:r w:rsidR="0004480F">
        <w:t>”</w:t>
      </w:r>
    </w:p>
    <w:p w14:paraId="6AE3243C" w14:textId="77777777" w:rsidR="00393C96" w:rsidRPr="00393C96" w:rsidRDefault="00393C96" w:rsidP="00306D37">
      <w:pPr>
        <w:contextualSpacing/>
      </w:pPr>
    </w:p>
    <w:p w14:paraId="26F1F9F3" w14:textId="77777777" w:rsidR="001A755C" w:rsidRDefault="001A755C" w:rsidP="00306D37"/>
    <w:p w14:paraId="2C0EA556" w14:textId="77777777" w:rsidR="00294100" w:rsidRDefault="00294100" w:rsidP="00294100">
      <w:pPr>
        <w:jc w:val="center"/>
      </w:pPr>
      <w:r>
        <w:rPr>
          <w:noProof/>
        </w:rPr>
        <w:lastRenderedPageBreak/>
        <w:drawing>
          <wp:inline distT="0" distB="0" distL="0" distR="0" wp14:anchorId="1107280A" wp14:editId="5A97D016">
            <wp:extent cx="6466205" cy="4515305"/>
            <wp:effectExtent l="0" t="0" r="0" b="0"/>
            <wp:docPr id="650" name="Picture 1161884485.jpg" descr="1161884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1161884485.jpg"/>
                    <pic:cNvPicPr/>
                  </pic:nvPicPr>
                  <pic:blipFill>
                    <a:blip r:embed="rId30" cstate="print"/>
                    <a:stretch>
                      <a:fillRect/>
                    </a:stretch>
                  </pic:blipFill>
                  <pic:spPr>
                    <a:xfrm>
                      <a:off x="0" y="0"/>
                      <a:ext cx="6466205" cy="4515305"/>
                    </a:xfrm>
                    <a:prstGeom prst="rect">
                      <a:avLst/>
                    </a:prstGeom>
                  </pic:spPr>
                </pic:pic>
              </a:graphicData>
            </a:graphic>
          </wp:inline>
        </w:drawing>
      </w:r>
    </w:p>
    <w:p w14:paraId="48E9A7B6"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D16CEA3" wp14:editId="3F01F33F">
            <wp:extent cx="152400" cy="152400"/>
            <wp:effectExtent l="0" t="0" r="0" b="0"/>
            <wp:docPr id="65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Be notified of intrusion1</w:t>
      </w:r>
      <w:r w:rsidR="0004480F">
        <w:t>”</w:t>
      </w:r>
      <w:r w:rsidRPr="00294100">
        <w:t xml:space="preserve"> calling </w:t>
      </w:r>
      <w:r>
        <w:rPr>
          <w:noProof/>
        </w:rPr>
        <w:drawing>
          <wp:inline distT="0" distB="0" distL="0" distR="0" wp14:anchorId="48DD7BEC" wp14:editId="73E7E3E0">
            <wp:extent cx="152400" cy="152400"/>
            <wp:effectExtent l="0" t="0" r="0" b="0"/>
            <wp:docPr id="65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Forward selected camera transmission</w:t>
      </w:r>
      <w:r w:rsidR="0004480F">
        <w:t>”</w:t>
      </w:r>
    </w:p>
    <w:p w14:paraId="46D3D84B" w14:textId="77777777" w:rsidR="00306D37" w:rsidRDefault="00306D37" w:rsidP="00306D37">
      <w:pPr>
        <w:contextualSpacing/>
      </w:pPr>
    </w:p>
    <w:p w14:paraId="481D93A8" w14:textId="77777777" w:rsidR="001A755C" w:rsidRDefault="001A755C" w:rsidP="00306D37"/>
    <w:p w14:paraId="31B668C7" w14:textId="77777777" w:rsidR="00294100" w:rsidRDefault="00294100" w:rsidP="00294100">
      <w:pPr>
        <w:jc w:val="center"/>
      </w:pPr>
      <w:r>
        <w:rPr>
          <w:noProof/>
        </w:rPr>
        <w:drawing>
          <wp:inline distT="0" distB="0" distL="0" distR="0" wp14:anchorId="221DEBBB" wp14:editId="70E93960">
            <wp:extent cx="6466205" cy="2450351"/>
            <wp:effectExtent l="0" t="0" r="0" b="0"/>
            <wp:docPr id="656" name="Picture 935465947.jpg" descr="935465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935465947.jpg"/>
                    <pic:cNvPicPr/>
                  </pic:nvPicPr>
                  <pic:blipFill>
                    <a:blip r:embed="rId31" cstate="print"/>
                    <a:stretch>
                      <a:fillRect/>
                    </a:stretch>
                  </pic:blipFill>
                  <pic:spPr>
                    <a:xfrm>
                      <a:off x="0" y="0"/>
                      <a:ext cx="6466205" cy="2450351"/>
                    </a:xfrm>
                    <a:prstGeom prst="rect">
                      <a:avLst/>
                    </a:prstGeom>
                  </pic:spPr>
                </pic:pic>
              </a:graphicData>
            </a:graphic>
          </wp:inline>
        </w:drawing>
      </w:r>
    </w:p>
    <w:p w14:paraId="3DDE5E7A"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E4B0CEA" wp14:editId="603B3C5B">
            <wp:extent cx="152400" cy="152400"/>
            <wp:effectExtent l="0" t="0" r="0" b="0"/>
            <wp:docPr id="65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Obtain vehicle camera video feed</w:t>
      </w:r>
      <w:r w:rsidR="0004480F">
        <w:t>”</w:t>
      </w:r>
      <w:r w:rsidRPr="00294100">
        <w:t xml:space="preserve"> calling </w:t>
      </w:r>
      <w:r>
        <w:rPr>
          <w:noProof/>
        </w:rPr>
        <w:drawing>
          <wp:inline distT="0" distB="0" distL="0" distR="0" wp14:anchorId="5B87569C" wp14:editId="7212798F">
            <wp:extent cx="152400" cy="152400"/>
            <wp:effectExtent l="0" t="0" r="0" b="0"/>
            <wp:docPr id="66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Forward selected camera transmission</w:t>
      </w:r>
      <w:r w:rsidR="0004480F">
        <w:t>”</w:t>
      </w:r>
    </w:p>
    <w:p w14:paraId="16DB5367" w14:textId="77777777" w:rsidR="00306D37" w:rsidRDefault="00306D37" w:rsidP="00306D37">
      <w:pPr>
        <w:contextualSpacing/>
      </w:pPr>
    </w:p>
    <w:p w14:paraId="771B4B2A" w14:textId="77777777" w:rsidR="00F15706" w:rsidRDefault="00E60B64" w:rsidP="00783BCF">
      <w:pPr>
        <w:pStyle w:val="Heading3"/>
      </w:pPr>
      <w:r>
        <w:lastRenderedPageBreak/>
        <w:t>Function Interfaces</w:t>
      </w:r>
    </w:p>
    <w:p w14:paraId="6D1F85AA"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5E6E5CC3" w14:textId="77777777" w:rsidTr="0082668D">
        <w:trPr>
          <w:trHeight w:val="260"/>
        </w:trPr>
        <w:tc>
          <w:tcPr>
            <w:tcW w:w="2547" w:type="dxa"/>
            <w:shd w:val="clear" w:color="auto" w:fill="D9D9D9" w:themeFill="background1" w:themeFillShade="D9"/>
            <w:noWrap/>
            <w:hideMark/>
          </w:tcPr>
          <w:p w14:paraId="6D57AAE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743C87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06D913F8" w14:textId="77777777" w:rsidTr="0082668D">
        <w:trPr>
          <w:trHeight w:val="410"/>
        </w:trPr>
        <w:tc>
          <w:tcPr>
            <w:tcW w:w="2547" w:type="dxa"/>
            <w:noWrap/>
          </w:tcPr>
          <w:p w14:paraId="4AE99562" w14:textId="77777777" w:rsidR="0082668D" w:rsidRDefault="0082668D" w:rsidP="00BC57B1">
            <w:pPr>
              <w:contextualSpacing/>
              <w:rPr>
                <w:rFonts w:cs="Arial"/>
              </w:rPr>
            </w:pPr>
            <w:r w:rsidRPr="00275823">
              <w:rPr>
                <w:rFonts w:cs="Arial"/>
              </w:rPr>
              <w:t>video feed</w:t>
            </w:r>
          </w:p>
          <w:p w14:paraId="7E14A3B2" w14:textId="77777777" w:rsidR="0082668D" w:rsidRDefault="0082668D" w:rsidP="00BC57B1">
            <w:pPr>
              <w:contextualSpacing/>
              <w:rPr>
                <w:rFonts w:cs="Arial"/>
              </w:rPr>
            </w:pPr>
            <w:r>
              <w:rPr>
                <w:rFonts w:cs="Arial"/>
              </w:rPr>
              <w:t>Type:</w:t>
            </w:r>
          </w:p>
          <w:p w14:paraId="78D8CE5C"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9CE4973" wp14:editId="09E4AD34">
                  <wp:extent cx="152400" cy="152400"/>
                  <wp:effectExtent l="0" t="0" r="0" b="0"/>
                  <wp:docPr id="662" name="Picture -1898410002.jpg" descr="-18984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1898410002.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3c6c3f7f022092005619096ef0c96114" w:history="1">
              <w:r>
                <w:rPr>
                  <w:rStyle w:val="Hyperlink"/>
                  <w:rFonts w:cs="Arial"/>
                </w:rPr>
                <w:t>Video and Threat Alert Data</w:t>
              </w:r>
            </w:hyperlink>
          </w:p>
        </w:tc>
        <w:tc>
          <w:tcPr>
            <w:tcW w:w="7654" w:type="dxa"/>
          </w:tcPr>
          <w:p w14:paraId="30719270" w14:textId="77777777" w:rsidR="0082668D" w:rsidRDefault="0082668D" w:rsidP="00BC57B1">
            <w:pPr>
              <w:rPr>
                <w:rFonts w:cs="Arial"/>
              </w:rPr>
            </w:pPr>
            <w:r>
              <w:rPr>
                <w:rFonts w:cs="Arial"/>
              </w:rPr>
              <w:t>Signal Description:</w:t>
            </w:r>
          </w:p>
          <w:p w14:paraId="100BA5A3" w14:textId="77777777" w:rsidR="0082668D" w:rsidRDefault="0082668D" w:rsidP="00BC57B1">
            <w:pPr>
              <w:rPr>
                <w:rFonts w:cs="Arial"/>
              </w:rPr>
            </w:pPr>
            <w:r w:rsidRPr="00275823">
              <w:rPr>
                <w:rFonts w:cs="Arial"/>
              </w:rPr>
              <w:t>Video data collecetd from cameras along with threat data collected from other sensors such as door open, intruder event detected via ultrasonics, inclination sensor, accelerometer,  etc.</w:t>
            </w:r>
          </w:p>
          <w:p w14:paraId="29DE149D" w14:textId="77777777" w:rsidR="0082668D" w:rsidRDefault="0082668D" w:rsidP="00BC57B1">
            <w:pPr>
              <w:rPr>
                <w:rFonts w:cs="Arial"/>
              </w:rPr>
            </w:pPr>
          </w:p>
          <w:p w14:paraId="47C99FEE" w14:textId="77777777" w:rsidR="0082668D" w:rsidRPr="0046598F" w:rsidRDefault="0082668D" w:rsidP="00BC57B1">
            <w:pPr>
              <w:rPr>
                <w:rFonts w:cs="Arial"/>
                <w:color w:val="000000"/>
              </w:rPr>
            </w:pPr>
            <w:r>
              <w:rPr>
                <w:rFonts w:cs="Arial"/>
                <w:color w:val="000000"/>
              </w:rPr>
              <w:t>Received from:</w:t>
            </w:r>
          </w:p>
          <w:p w14:paraId="1D093F96" w14:textId="77777777" w:rsidR="0082668D" w:rsidRPr="00C8319B" w:rsidRDefault="0082668D" w:rsidP="00BC57B1">
            <w:pPr>
              <w:pStyle w:val="ListParagraph"/>
              <w:numPr>
                <w:ilvl w:val="0"/>
                <w:numId w:val="12"/>
              </w:numPr>
              <w:rPr>
                <w:rFonts w:cs="Arial"/>
              </w:rPr>
            </w:pPr>
            <w:r>
              <w:rPr>
                <w:noProof/>
              </w:rPr>
              <w:drawing>
                <wp:inline distT="0" distB="0" distL="0" distR="0" wp14:anchorId="24D55100" wp14:editId="26912DD1">
                  <wp:extent cx="152400" cy="152400"/>
                  <wp:effectExtent l="0" t="0" r="0" b="0"/>
                  <wp:docPr id="66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c29f50fc737514b95c6edcd6e2bb42c" w:history="1">
              <w:r>
                <w:rPr>
                  <w:rStyle w:val="Hyperlink"/>
                  <w:rFonts w:cs="Arial"/>
                </w:rPr>
                <w:t>Selected camera streams video</w:t>
              </w:r>
            </w:hyperlink>
          </w:p>
        </w:tc>
      </w:tr>
    </w:tbl>
    <w:p w14:paraId="50DFC698" w14:textId="77777777" w:rsidR="0082668D" w:rsidRDefault="0082668D" w:rsidP="00A7465B">
      <w:pPr>
        <w:contextualSpacing/>
        <w:rPr>
          <w:rFonts w:cs="Arial"/>
        </w:rPr>
      </w:pPr>
    </w:p>
    <w:p w14:paraId="33D28338"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D513EDB" w14:textId="77777777" w:rsidTr="00CD7DFE">
        <w:trPr>
          <w:trHeight w:val="260"/>
        </w:trPr>
        <w:tc>
          <w:tcPr>
            <w:tcW w:w="2689" w:type="dxa"/>
            <w:shd w:val="clear" w:color="auto" w:fill="D9D9D9" w:themeFill="background1" w:themeFillShade="D9"/>
            <w:noWrap/>
            <w:hideMark/>
          </w:tcPr>
          <w:p w14:paraId="2E00D88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18097E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72240B4E" w14:textId="77777777" w:rsidTr="00CD7DFE">
        <w:trPr>
          <w:trHeight w:val="410"/>
        </w:trPr>
        <w:tc>
          <w:tcPr>
            <w:tcW w:w="2689" w:type="dxa"/>
            <w:noWrap/>
          </w:tcPr>
          <w:p w14:paraId="60E536CA" w14:textId="77777777" w:rsidR="00CD7DFE" w:rsidRDefault="00CD7DFE" w:rsidP="00BC57B1">
            <w:pPr>
              <w:contextualSpacing/>
              <w:rPr>
                <w:rFonts w:cs="Arial"/>
              </w:rPr>
            </w:pPr>
            <w:r>
              <w:rPr>
                <w:rFonts w:cs="Arial"/>
              </w:rPr>
              <w:t>video feed</w:t>
            </w:r>
          </w:p>
          <w:p w14:paraId="5473DE7D" w14:textId="77777777" w:rsidR="00CD7DFE" w:rsidRDefault="00CD7DFE" w:rsidP="00BC57B1">
            <w:pPr>
              <w:contextualSpacing/>
              <w:rPr>
                <w:rFonts w:cs="Arial"/>
              </w:rPr>
            </w:pPr>
            <w:r>
              <w:rPr>
                <w:rFonts w:cs="Arial"/>
              </w:rPr>
              <w:t>Type:</w:t>
            </w:r>
          </w:p>
          <w:p w14:paraId="7C2B4BF4" w14:textId="77777777" w:rsidR="00CD7DFE" w:rsidRDefault="00CD7DFE" w:rsidP="00BC57B1">
            <w:pPr>
              <w:contextualSpacing/>
              <w:rPr>
                <w:rFonts w:cs="Arial"/>
              </w:rPr>
            </w:pPr>
            <w:r>
              <w:rPr>
                <w:noProof/>
              </w:rPr>
              <w:drawing>
                <wp:inline distT="0" distB="0" distL="0" distR="0" wp14:anchorId="2A9762F9" wp14:editId="0CBCBF34">
                  <wp:extent cx="152400" cy="152400"/>
                  <wp:effectExtent l="0" t="0" r="0" b="0"/>
                  <wp:docPr id="666" name="Picture -1898410002.jpg" descr="-18984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1898410002.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3c6c3f7f022092005619096ef0c96114" w:history="1">
              <w:r>
                <w:rPr>
                  <w:rStyle w:val="Hyperlink"/>
                  <w:rFonts w:cs="Arial"/>
                </w:rPr>
                <w:t>Video and Threat Alert Data</w:t>
              </w:r>
            </w:hyperlink>
          </w:p>
        </w:tc>
        <w:tc>
          <w:tcPr>
            <w:tcW w:w="7512" w:type="dxa"/>
            <w:noWrap/>
          </w:tcPr>
          <w:p w14:paraId="240DDB16" w14:textId="77777777" w:rsidR="00CD7DFE" w:rsidRDefault="00CD7DFE" w:rsidP="00BC57B1">
            <w:pPr>
              <w:rPr>
                <w:rFonts w:cs="Arial"/>
              </w:rPr>
            </w:pPr>
            <w:r>
              <w:rPr>
                <w:rFonts w:cs="Arial"/>
              </w:rPr>
              <w:t>Signal Description:</w:t>
            </w:r>
          </w:p>
          <w:p w14:paraId="429A8FD1" w14:textId="77777777" w:rsidR="00CD7DFE" w:rsidRDefault="00CD7DFE" w:rsidP="00BC57B1">
            <w:pPr>
              <w:rPr>
                <w:rFonts w:cs="Arial"/>
              </w:rPr>
            </w:pPr>
            <w:r>
              <w:rPr>
                <w:rFonts w:cs="Arial"/>
              </w:rPr>
              <w:t>Video data collecetd from cameras along with threat data collected from other sensors such as door open, intruder event detected via ultrasonics, inclination sensor, accelerometer,  etc.</w:t>
            </w:r>
          </w:p>
          <w:p w14:paraId="3E8C20F0" w14:textId="77777777" w:rsidR="00CD7DFE" w:rsidRDefault="00CD7DFE" w:rsidP="00BC57B1">
            <w:pPr>
              <w:rPr>
                <w:rFonts w:cs="Arial"/>
              </w:rPr>
            </w:pPr>
          </w:p>
          <w:p w14:paraId="20D87320" w14:textId="77777777" w:rsidR="00CD7DFE" w:rsidRPr="00275823" w:rsidRDefault="00CD7DFE" w:rsidP="00BC57B1">
            <w:pPr>
              <w:rPr>
                <w:rFonts w:cs="Arial"/>
                <w:color w:val="000000"/>
              </w:rPr>
            </w:pPr>
            <w:r>
              <w:rPr>
                <w:rFonts w:cs="Arial"/>
                <w:color w:val="000000"/>
              </w:rPr>
              <w:t>Sent to:</w:t>
            </w:r>
          </w:p>
          <w:p w14:paraId="2AC56798"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3FFFF213" wp14:editId="58F6A7FB">
                  <wp:extent cx="152400" cy="152400"/>
                  <wp:effectExtent l="0" t="0" r="0" b="0"/>
                  <wp:docPr id="66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31d61f23c95d4a9e6f76237afcf43e0" w:history="1">
              <w:r>
                <w:rPr>
                  <w:rStyle w:val="Hyperlink"/>
                  <w:rFonts w:cs="Arial"/>
                  <w:color w:val="000000"/>
                </w:rPr>
                <w:t>Show video stream from selected camera</w:t>
              </w:r>
            </w:hyperlink>
          </w:p>
        </w:tc>
      </w:tr>
    </w:tbl>
    <w:p w14:paraId="6BD2AE69" w14:textId="77777777" w:rsidR="00CD7DFE" w:rsidRDefault="00CD7DFE" w:rsidP="00A72B37"/>
    <w:p w14:paraId="0C79F4BF" w14:textId="77777777" w:rsidR="00A72B37" w:rsidRDefault="00A72B37" w:rsidP="00A72B37">
      <w:pPr>
        <w:pStyle w:val="Heading4"/>
      </w:pPr>
      <w:r>
        <w:t>Logical</w:t>
      </w:r>
      <w:r w:rsidRPr="00F15706">
        <w:t xml:space="preserve"> Parameters</w:t>
      </w:r>
    </w:p>
    <w:p w14:paraId="3DAF0DF1" w14:textId="77777777" w:rsidR="00A72B37" w:rsidRDefault="00A72B37" w:rsidP="00A72B37"/>
    <w:p w14:paraId="7FB6A61F"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5D24C1A5" w14:textId="77777777" w:rsidTr="00EB7D77">
        <w:trPr>
          <w:trHeight w:val="211"/>
        </w:trPr>
        <w:tc>
          <w:tcPr>
            <w:tcW w:w="2689" w:type="dxa"/>
            <w:shd w:val="clear" w:color="auto" w:fill="D9D9D9" w:themeFill="background1" w:themeFillShade="D9"/>
            <w:noWrap/>
            <w:hideMark/>
          </w:tcPr>
          <w:p w14:paraId="1D0FEFB8"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076C3473"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10758439" w14:textId="77777777" w:rsidTr="00EB7D77">
        <w:trPr>
          <w:trHeight w:val="410"/>
        </w:trPr>
        <w:tc>
          <w:tcPr>
            <w:tcW w:w="2689" w:type="dxa"/>
            <w:noWrap/>
          </w:tcPr>
          <w:p w14:paraId="6625B4AD" w14:textId="6D0530C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4F91339A" w14:textId="070F3231" w:rsidR="009649F4" w:rsidRPr="003F473D" w:rsidRDefault="009649F4" w:rsidP="00EB7D77">
            <w:pPr>
              <w:rPr>
                <w:rFonts w:cs="Arial"/>
                <w:color w:val="000000"/>
                <w:sz w:val="18"/>
                <w:szCs w:val="18"/>
              </w:rPr>
            </w:pPr>
          </w:p>
        </w:tc>
      </w:tr>
      <w:tr w:rsidR="009649F4" w:rsidRPr="003F473D" w14:paraId="40C9154C" w14:textId="77777777" w:rsidTr="00EB7D77">
        <w:trPr>
          <w:trHeight w:val="410"/>
        </w:trPr>
        <w:tc>
          <w:tcPr>
            <w:tcW w:w="2689" w:type="dxa"/>
            <w:noWrap/>
          </w:tcPr>
          <w:p w14:paraId="075E3A0E"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44E5D92B" w14:textId="77777777" w:rsidR="009649F4" w:rsidRPr="003F473D" w:rsidRDefault="009649F4" w:rsidP="00EB7D77">
            <w:pPr>
              <w:rPr>
                <w:rFonts w:cs="Arial"/>
                <w:color w:val="000000"/>
                <w:sz w:val="18"/>
                <w:szCs w:val="18"/>
              </w:rPr>
            </w:pPr>
          </w:p>
        </w:tc>
      </w:tr>
    </w:tbl>
    <w:p w14:paraId="7D42D3CE" w14:textId="77777777" w:rsidR="009649F4" w:rsidRDefault="009649F4" w:rsidP="00A72B37"/>
    <w:p w14:paraId="07C485D1" w14:textId="77777777" w:rsidR="00822913" w:rsidRDefault="00822913" w:rsidP="00822913">
      <w:pPr>
        <w:pStyle w:val="Heading3"/>
      </w:pPr>
      <w:r>
        <w:t>Function Modeling</w:t>
      </w:r>
    </w:p>
    <w:p w14:paraId="194E5FB2" w14:textId="77777777" w:rsidR="00EF5443" w:rsidRPr="00C75AE5" w:rsidRDefault="00EF5443" w:rsidP="00EF5443"/>
    <w:p w14:paraId="6EB9EF0D" w14:textId="77777777" w:rsidR="002D15F6" w:rsidRDefault="002D15F6" w:rsidP="0061324D">
      <w:pPr>
        <w:pStyle w:val="Heading4"/>
        <w:numPr>
          <w:ilvl w:val="3"/>
          <w:numId w:val="4"/>
        </w:numPr>
      </w:pPr>
      <w:r>
        <w:t>Use Cases</w:t>
      </w:r>
    </w:p>
    <w:p w14:paraId="6E14B92F" w14:textId="77777777" w:rsidR="002D15F6" w:rsidRDefault="002D15F6" w:rsidP="002D15F6"/>
    <w:p w14:paraId="2C113CD5"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C577B7E" w14:textId="77777777" w:rsidR="009649F4" w:rsidRDefault="009649F4" w:rsidP="009649F4">
      <w:pPr>
        <w:pStyle w:val="Heading4"/>
        <w:numPr>
          <w:ilvl w:val="3"/>
          <w:numId w:val="4"/>
        </w:numPr>
      </w:pPr>
      <w:r>
        <w:t>State Charts</w:t>
      </w:r>
    </w:p>
    <w:p w14:paraId="33294885" w14:textId="77777777" w:rsidR="00195B38" w:rsidRDefault="00195B38" w:rsidP="00A76553">
      <w:pPr>
        <w:contextualSpacing/>
        <w:rPr>
          <w:color w:val="A6A6A6" w:themeColor="background1" w:themeShade="A6"/>
        </w:rPr>
      </w:pPr>
    </w:p>
    <w:p w14:paraId="51CFF58D"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320BF6E5" w14:textId="77777777" w:rsidR="00A76553" w:rsidRPr="00FF5F72" w:rsidRDefault="00A76553" w:rsidP="00A76553">
      <w:pPr>
        <w:contextualSpacing/>
        <w:rPr>
          <w:color w:val="A6A6A6" w:themeColor="background1" w:themeShade="A6"/>
        </w:rPr>
      </w:pPr>
    </w:p>
    <w:p w14:paraId="100B6C69" w14:textId="77777777" w:rsidR="00A76553" w:rsidRPr="00004083" w:rsidRDefault="00A76553" w:rsidP="00A76553">
      <w:pPr>
        <w:contextualSpacing/>
        <w:rPr>
          <w:rFonts w:cs="Arial"/>
        </w:rPr>
      </w:pPr>
    </w:p>
    <w:p w14:paraId="214ABAFC" w14:textId="77777777" w:rsidR="009649F4" w:rsidRDefault="009649F4" w:rsidP="009649F4">
      <w:pPr>
        <w:pStyle w:val="Heading4"/>
        <w:numPr>
          <w:ilvl w:val="3"/>
          <w:numId w:val="4"/>
        </w:numPr>
      </w:pPr>
      <w:r>
        <w:t>Activity Diagrams</w:t>
      </w:r>
    </w:p>
    <w:p w14:paraId="4AF409EC" w14:textId="77777777" w:rsidR="009649F4" w:rsidRDefault="009649F4" w:rsidP="009649F4"/>
    <w:p w14:paraId="0F2D7B4E"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5EE00745" w14:textId="77777777" w:rsidR="009649F4" w:rsidRPr="00FF5F72" w:rsidRDefault="009649F4" w:rsidP="009649F4">
      <w:pPr>
        <w:contextualSpacing/>
        <w:rPr>
          <w:color w:val="A6A6A6" w:themeColor="background1" w:themeShade="A6"/>
        </w:rPr>
      </w:pPr>
    </w:p>
    <w:p w14:paraId="5383DB26" w14:textId="77777777" w:rsidR="009649F4" w:rsidRDefault="009649F4" w:rsidP="009649F4">
      <w:pPr>
        <w:pStyle w:val="Heading4"/>
        <w:numPr>
          <w:ilvl w:val="3"/>
          <w:numId w:val="4"/>
        </w:numPr>
      </w:pPr>
      <w:r>
        <w:t>Sequence Diagrams</w:t>
      </w:r>
    </w:p>
    <w:p w14:paraId="047B2F07" w14:textId="77777777" w:rsidR="00987D84" w:rsidRPr="00EB7D77" w:rsidRDefault="00987D84" w:rsidP="00EB7D77">
      <w:pPr>
        <w:rPr>
          <w:rStyle w:val="SubtleEmphasis"/>
          <w:i w:val="0"/>
          <w:iCs w:val="0"/>
          <w:color w:val="auto"/>
          <w:highlight w:val="green"/>
        </w:rPr>
      </w:pPr>
    </w:p>
    <w:p w14:paraId="04C7DA71"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0213CBB0" w14:textId="77777777" w:rsidR="00987D84" w:rsidRDefault="00987D84" w:rsidP="00987D84"/>
    <w:p w14:paraId="4C79DFFA" w14:textId="77777777" w:rsidR="009649F4" w:rsidRDefault="009649F4" w:rsidP="009649F4"/>
    <w:p w14:paraId="7A9246C5" w14:textId="77777777" w:rsidR="009649F4" w:rsidRDefault="009649F4" w:rsidP="009649F4">
      <w:pPr>
        <w:pStyle w:val="Heading4"/>
        <w:numPr>
          <w:ilvl w:val="3"/>
          <w:numId w:val="4"/>
        </w:numPr>
      </w:pPr>
      <w:r>
        <w:t>Decision Tables</w:t>
      </w:r>
    </w:p>
    <w:p w14:paraId="58B1F950" w14:textId="77777777" w:rsidR="009649F4" w:rsidRDefault="009649F4" w:rsidP="009649F4"/>
    <w:p w14:paraId="3EB654BE" w14:textId="77777777" w:rsidR="00F15706" w:rsidRDefault="00DA0800" w:rsidP="00822913">
      <w:pPr>
        <w:pStyle w:val="Heading3"/>
      </w:pPr>
      <w:r>
        <w:t>Function Requirements</w:t>
      </w:r>
    </w:p>
    <w:p w14:paraId="73DDDF54" w14:textId="77777777" w:rsidR="00F15706" w:rsidRDefault="00F15706" w:rsidP="00783BCF">
      <w:pPr>
        <w:pStyle w:val="Heading4"/>
      </w:pPr>
      <w:r>
        <w:t>Functional Requirements</w:t>
      </w:r>
    </w:p>
    <w:p w14:paraId="21CD7F58" w14:textId="77777777" w:rsidR="006E54B3" w:rsidRDefault="00F15706" w:rsidP="006E54B3">
      <w:pPr>
        <w:pStyle w:val="Heading5"/>
      </w:pPr>
      <w:r>
        <w:t>Normal Operation</w:t>
      </w:r>
    </w:p>
    <w:p w14:paraId="639B271D" w14:textId="77777777" w:rsidR="005961D3" w:rsidRDefault="005961D3" w:rsidP="00BB6A63"/>
    <w:p w14:paraId="52385CB3" w14:textId="77777777" w:rsidR="005961D3" w:rsidRDefault="005961D3" w:rsidP="005961D3">
      <w:pPr>
        <w:rPr>
          <w:color w:val="A6A6A6" w:themeColor="background1" w:themeShade="A6"/>
        </w:rPr>
      </w:pPr>
      <w:r>
        <w:rPr>
          <w:color w:val="A6A6A6" w:themeColor="background1" w:themeShade="A6"/>
        </w:rPr>
        <w:t>No Normal Operation Requirements specified.</w:t>
      </w:r>
    </w:p>
    <w:p w14:paraId="57491EB6" w14:textId="77777777" w:rsidR="00F15706" w:rsidRDefault="00F15706" w:rsidP="00783BCF">
      <w:pPr>
        <w:pStyle w:val="Heading5"/>
      </w:pPr>
      <w:r>
        <w:t>Error Handling</w:t>
      </w:r>
    </w:p>
    <w:p w14:paraId="2B2C043C" w14:textId="77777777" w:rsidR="005961D3" w:rsidRDefault="005961D3" w:rsidP="00BB6A63"/>
    <w:p w14:paraId="52AB3CA6" w14:textId="77777777" w:rsidR="005961D3" w:rsidRDefault="005961D3" w:rsidP="005961D3">
      <w:pPr>
        <w:rPr>
          <w:color w:val="A6A6A6" w:themeColor="background1" w:themeShade="A6"/>
        </w:rPr>
      </w:pPr>
      <w:r>
        <w:rPr>
          <w:color w:val="A6A6A6" w:themeColor="background1" w:themeShade="A6"/>
        </w:rPr>
        <w:t>No Error Handling Requirements specified.</w:t>
      </w:r>
    </w:p>
    <w:p w14:paraId="0E4297C1" w14:textId="77777777" w:rsidR="00DD7D94" w:rsidRDefault="00DD7D94" w:rsidP="00DD7D94">
      <w:pPr>
        <w:pStyle w:val="Heading4"/>
      </w:pPr>
      <w:r>
        <w:t>Non-Functional Requirements</w:t>
      </w:r>
    </w:p>
    <w:p w14:paraId="2BC48CB9" w14:textId="77777777" w:rsidR="005961D3" w:rsidRDefault="005961D3" w:rsidP="00BB6A63"/>
    <w:p w14:paraId="2E57653B" w14:textId="77777777" w:rsidR="005961D3" w:rsidRDefault="005961D3" w:rsidP="005961D3">
      <w:pPr>
        <w:rPr>
          <w:color w:val="A6A6A6" w:themeColor="background1" w:themeShade="A6"/>
        </w:rPr>
      </w:pPr>
      <w:r>
        <w:rPr>
          <w:color w:val="A6A6A6" w:themeColor="background1" w:themeShade="A6"/>
        </w:rPr>
        <w:t>No Non-Functional Requirements specified.</w:t>
      </w:r>
    </w:p>
    <w:p w14:paraId="69D361F8" w14:textId="77777777" w:rsidR="00DF462B" w:rsidRDefault="00427220" w:rsidP="00DF462B">
      <w:pPr>
        <w:pStyle w:val="Heading4"/>
      </w:pPr>
      <w:r>
        <w:t>Functional</w:t>
      </w:r>
      <w:r w:rsidR="00DF462B">
        <w:t xml:space="preserve"> Safety Requirements</w:t>
      </w:r>
    </w:p>
    <w:p w14:paraId="6D62699E" w14:textId="77777777" w:rsidR="00DF462B" w:rsidRDefault="00DF462B" w:rsidP="00DF462B">
      <w:pPr>
        <w:rPr>
          <w:highlight w:val="yellow"/>
        </w:rPr>
      </w:pPr>
    </w:p>
    <w:p w14:paraId="737ABC4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695963B" w14:textId="77777777" w:rsidR="00DD7D94" w:rsidRDefault="00DD7D94" w:rsidP="00DD7D94">
      <w:pPr>
        <w:pStyle w:val="Heading4"/>
      </w:pPr>
      <w:r>
        <w:t>Other Requirements</w:t>
      </w:r>
    </w:p>
    <w:p w14:paraId="73B13650" w14:textId="77777777" w:rsidR="00DD7D94" w:rsidRDefault="00DD7D94" w:rsidP="00DD7D94">
      <w:pPr>
        <w:pStyle w:val="Heading5"/>
      </w:pPr>
      <w:r>
        <w:t>Design Requirements</w:t>
      </w:r>
    </w:p>
    <w:p w14:paraId="707D95F1" w14:textId="77777777" w:rsidR="005961D3" w:rsidRDefault="005961D3" w:rsidP="00CA4A62"/>
    <w:p w14:paraId="1CEE3A8F" w14:textId="77777777" w:rsidR="005961D3" w:rsidRDefault="005961D3" w:rsidP="005961D3">
      <w:pPr>
        <w:rPr>
          <w:color w:val="A6A6A6" w:themeColor="background1" w:themeShade="A6"/>
        </w:rPr>
      </w:pPr>
      <w:r>
        <w:rPr>
          <w:color w:val="A6A6A6" w:themeColor="background1" w:themeShade="A6"/>
        </w:rPr>
        <w:t>No Design Requirements specified.</w:t>
      </w:r>
    </w:p>
    <w:p w14:paraId="7A494B19" w14:textId="77777777" w:rsidR="00CA4A62" w:rsidRDefault="00CA4A62" w:rsidP="00CA4A62">
      <w:pPr>
        <w:pStyle w:val="Heading4"/>
      </w:pPr>
      <w:r>
        <w:t>Uncategorized Requirements</w:t>
      </w:r>
    </w:p>
    <w:p w14:paraId="68D30566" w14:textId="77777777" w:rsidR="005961D3" w:rsidRDefault="005961D3" w:rsidP="00CA4A62"/>
    <w:p w14:paraId="02831C0F" w14:textId="77777777" w:rsidR="001F5E54" w:rsidRPr="0017445F" w:rsidRDefault="006E25A5" w:rsidP="001F5E54">
      <w:pPr>
        <w:pStyle w:val="RERequirement"/>
        <w:shd w:val="clear" w:color="auto" w:fill="F2F2F2" w:themeFill="background1" w:themeFillShade="F2"/>
      </w:pPr>
      <w:bookmarkStart w:id="143" w:name="_9891b284715ee40c50e904620b8ef598"/>
      <w:r>
        <w:t>R_Sent_App_15</w:t>
      </w:r>
      <w:bookmarkEnd w:id="143"/>
      <w:r w:rsidR="00AE04B0">
        <w:t xml:space="preserve"> Access Videos - Cloud</w:t>
      </w:r>
    </w:p>
    <w:p w14:paraId="7AD8248B" w14:textId="77777777" w:rsidR="001F5E54" w:rsidRDefault="00AE04B0" w:rsidP="001F5E54">
      <w:pPr>
        <w:rPr>
          <w:rFonts w:cs="Arial"/>
        </w:rPr>
      </w:pPr>
      <w:r>
        <w:rPr>
          <w:rFonts w:cs="Arial"/>
        </w:rPr>
        <w:t>Upon user request, the Ford Pass Application shall allow user to access videos stored in cloud storage.</w:t>
      </w:r>
    </w:p>
    <w:p w14:paraId="50FED21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8B3F5B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CDEAC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R_Sent_App_15</w:t>
            </w:r>
          </w:p>
        </w:tc>
      </w:tr>
      <w:tr w:rsidR="001F5E54" w:rsidRPr="00FD127C" w14:paraId="33262F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E6FE4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B66AA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allow viewing of videos - from the cloud.</w:t>
            </w:r>
          </w:p>
        </w:tc>
      </w:tr>
      <w:tr w:rsidR="001F5E54" w:rsidRPr="00FD127C" w14:paraId="4C226D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EFBF5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8CF1B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4B4DD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CD987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5DDB59" w14:textId="77777777" w:rsidR="00E77D14" w:rsidRDefault="00E77D14"/>
        </w:tc>
      </w:tr>
      <w:tr w:rsidR="001F5E54" w:rsidRPr="00FD127C" w14:paraId="083328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9A58B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4B4A5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6FB2D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2D9828" w14:textId="77777777" w:rsidR="00E77D14" w:rsidRDefault="00E77D14"/>
        </w:tc>
      </w:tr>
      <w:tr w:rsidR="001F5E54" w:rsidRPr="00FD127C" w14:paraId="4B7AE0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A5749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779B2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997234D" wp14:editId="0631EFA8">
                  <wp:extent cx="152400" cy="152400"/>
                  <wp:effectExtent l="0" t="0" r="0" b="0"/>
                  <wp:docPr id="67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R_F_Sentinel_00066 Access Videos - Cloud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8710A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961A46" w14:textId="77777777" w:rsidR="00E77D14" w:rsidRDefault="00E77D14"/>
        </w:tc>
      </w:tr>
      <w:tr w:rsidR="001F5E54" w:rsidRPr="00FD127C" w14:paraId="575BAD8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F7C62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7A1798"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E7EFF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EED1F1"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F8EF4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FF6F3F" w14:textId="77777777" w:rsidR="00E77D14" w:rsidRDefault="00E77D14"/>
        </w:tc>
      </w:tr>
      <w:tr w:rsidR="001F5E54" w:rsidRPr="00FD127C" w14:paraId="5005CC8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1D3F1A" w14:textId="77777777" w:rsidR="001F5E54" w:rsidRPr="00FD127C" w:rsidRDefault="0052661D" w:rsidP="00A84EEF">
            <w:pPr>
              <w:rPr>
                <w:rFonts w:cs="Arial"/>
                <w:bCs/>
                <w:color w:val="808080" w:themeColor="background1" w:themeShade="80"/>
                <w:sz w:val="16"/>
                <w:szCs w:val="14"/>
              </w:rPr>
            </w:pPr>
            <w:hyperlink r:id="rId9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0ABC9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F18EF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9853A22" w14:textId="77777777" w:rsidR="001F5E54" w:rsidRPr="0017445F" w:rsidRDefault="006E25A5" w:rsidP="001F5E54">
      <w:pPr>
        <w:pStyle w:val="RERequirement"/>
        <w:shd w:val="clear" w:color="auto" w:fill="F2F2F2" w:themeFill="background1" w:themeFillShade="F2"/>
      </w:pPr>
      <w:r>
        <w:t>R_Sent_Camera_1</w:t>
      </w:r>
      <w:r w:rsidR="00AE04B0">
        <w:t xml:space="preserve"> Video Stream Stitching - 360 Degree External Cameras</w:t>
      </w:r>
    </w:p>
    <w:p w14:paraId="5713D5F5" w14:textId="77777777" w:rsidR="001F5E54" w:rsidRDefault="00AE04B0" w:rsidP="001F5E54">
      <w:pPr>
        <w:rPr>
          <w:rFonts w:cs="Arial"/>
        </w:rPr>
      </w:pPr>
      <w:r>
        <w:rPr>
          <w:rFonts w:cs="Arial"/>
        </w:rPr>
        <w:t>When triggered, the Sentinel feature shall allow streaming of the external 360-degree camera signals  into a single video feed.</w:t>
      </w:r>
    </w:p>
    <w:p w14:paraId="2F040D4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A4D4B7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7DCDC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R_Sent_Camera_1</w:t>
            </w:r>
          </w:p>
        </w:tc>
      </w:tr>
      <w:tr w:rsidR="001F5E54" w:rsidRPr="00FD127C" w14:paraId="04A6E1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545F0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CE913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specifies the process of getting two camera video streams</w:t>
            </w:r>
          </w:p>
        </w:tc>
      </w:tr>
      <w:tr w:rsidR="001F5E54" w:rsidRPr="00FD127C" w14:paraId="1E75BC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24C9B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BDE8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04FFEAB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C7056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2762A3" w14:textId="77777777" w:rsidR="00E77D14" w:rsidRDefault="00E77D14"/>
        </w:tc>
      </w:tr>
      <w:tr w:rsidR="001F5E54" w:rsidRPr="00FD127C" w14:paraId="68942D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DC771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D0F2C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FDFB0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9433CD" w14:textId="77777777" w:rsidR="00E77D14" w:rsidRDefault="00E77D14"/>
        </w:tc>
      </w:tr>
      <w:tr w:rsidR="001F5E54" w:rsidRPr="00FD127C" w14:paraId="2A7B7D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ACA06E"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9368D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4C3B9BA" wp14:editId="23B8E92B">
                  <wp:extent cx="152400" cy="152400"/>
                  <wp:effectExtent l="0" t="0" r="0" b="0"/>
                  <wp:docPr id="67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R_F_Sentinel_00028 Video Stream Stitching - 360 Degree External Cameras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29C18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F1D4BE" w14:textId="77777777" w:rsidR="00E77D14" w:rsidRDefault="00E77D14"/>
        </w:tc>
      </w:tr>
      <w:tr w:rsidR="001F5E54" w:rsidRPr="00FD127C" w14:paraId="0009CD0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8B6B4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A038D9"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B1A87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978EBA"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4B5EB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7CA670" w14:textId="77777777" w:rsidR="00E77D14" w:rsidRDefault="00E77D14"/>
        </w:tc>
      </w:tr>
      <w:tr w:rsidR="001F5E54" w:rsidRPr="00FD127C" w14:paraId="60D5196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0ABA05" w14:textId="77777777" w:rsidR="001F5E54" w:rsidRPr="00FD127C" w:rsidRDefault="0052661D" w:rsidP="00A84EEF">
            <w:pPr>
              <w:rPr>
                <w:rFonts w:cs="Arial"/>
                <w:bCs/>
                <w:color w:val="808080" w:themeColor="background1" w:themeShade="80"/>
                <w:sz w:val="16"/>
                <w:szCs w:val="14"/>
              </w:rPr>
            </w:pPr>
            <w:hyperlink r:id="rId9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8F01B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40F3C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A3D0EF0" w14:textId="77777777" w:rsidR="001F5E54" w:rsidRPr="0017445F" w:rsidRDefault="006E25A5" w:rsidP="001F5E54">
      <w:pPr>
        <w:pStyle w:val="RERequirement"/>
        <w:shd w:val="clear" w:color="auto" w:fill="F2F2F2" w:themeFill="background1" w:themeFillShade="F2"/>
      </w:pPr>
      <w:r>
        <w:t>R_Sent_Camera_2</w:t>
      </w:r>
      <w:r w:rsidR="00AE04B0">
        <w:t xml:space="preserve"> Video Stream Buffering</w:t>
      </w:r>
    </w:p>
    <w:p w14:paraId="4372EAB3" w14:textId="77777777" w:rsidR="001F5E54" w:rsidRDefault="00AE04B0" w:rsidP="001F5E54">
      <w:pPr>
        <w:rPr>
          <w:rFonts w:cs="Arial"/>
        </w:rPr>
      </w:pPr>
      <w:r>
        <w:rPr>
          <w:rFonts w:cs="Arial"/>
        </w:rPr>
        <w:t>When triggered, the video recording system shall allow video storage of at least 35 seconds of digitalized video.</w:t>
      </w:r>
    </w:p>
    <w:p w14:paraId="2AA2A2E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C4990A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4F610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R_Sent_Camera_2</w:t>
            </w:r>
          </w:p>
        </w:tc>
      </w:tr>
      <w:tr w:rsidR="001F5E54" w:rsidRPr="00FD127C" w14:paraId="475D0F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3FF57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B9C8E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specifies the minimum duration of videos that can be buffered</w:t>
            </w:r>
          </w:p>
        </w:tc>
      </w:tr>
      <w:tr w:rsidR="001F5E54" w:rsidRPr="00FD127C" w14:paraId="75046E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28633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72F3E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0F1A0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0BBB0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121D0F" w14:textId="77777777" w:rsidR="00E77D14" w:rsidRDefault="00E77D14"/>
        </w:tc>
      </w:tr>
      <w:tr w:rsidR="001F5E54" w:rsidRPr="00FD127C" w14:paraId="068D02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A3E5C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B343B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3961F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708AE3" w14:textId="77777777" w:rsidR="00E77D14" w:rsidRDefault="00E77D14"/>
        </w:tc>
      </w:tr>
      <w:tr w:rsidR="001F5E54" w:rsidRPr="00FD127C" w14:paraId="1ABD27D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B33D9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4F706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7D5CCDF" wp14:editId="30214DF8">
                  <wp:extent cx="152400" cy="152400"/>
                  <wp:effectExtent l="0" t="0" r="0" b="0"/>
                  <wp:docPr id="67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R_F_Sentinel_00027 Video Stream Buffering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97D40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AD8B13" w14:textId="77777777" w:rsidR="00E77D14" w:rsidRDefault="00E77D14"/>
        </w:tc>
      </w:tr>
      <w:tr w:rsidR="001F5E54" w:rsidRPr="00FD127C" w14:paraId="06B9BA2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AEA8C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8D477C"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FC498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9E501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740A4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BA2F69" w14:textId="77777777" w:rsidR="00E77D14" w:rsidRDefault="00E77D14"/>
        </w:tc>
      </w:tr>
      <w:tr w:rsidR="001F5E54" w:rsidRPr="00FD127C" w14:paraId="7C454FE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26DF9B" w14:textId="77777777" w:rsidR="001F5E54" w:rsidRPr="00FD127C" w:rsidRDefault="0052661D" w:rsidP="00A84EEF">
            <w:pPr>
              <w:rPr>
                <w:rFonts w:cs="Arial"/>
                <w:bCs/>
                <w:color w:val="808080" w:themeColor="background1" w:themeShade="80"/>
                <w:sz w:val="16"/>
                <w:szCs w:val="14"/>
              </w:rPr>
            </w:pPr>
            <w:hyperlink r:id="rId9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5CFFB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CA26F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A184FE1" w14:textId="77777777" w:rsidR="001F5E54" w:rsidRPr="0017445F" w:rsidRDefault="006E25A5" w:rsidP="001F5E54">
      <w:pPr>
        <w:pStyle w:val="RERequirement"/>
        <w:shd w:val="clear" w:color="auto" w:fill="F2F2F2" w:themeFill="background1" w:themeFillShade="F2"/>
      </w:pPr>
      <w:r>
        <w:t>R_Sent_Camera_3</w:t>
      </w:r>
      <w:r w:rsidR="00AE04B0">
        <w:t xml:space="preserve"> Low Light Capability</w:t>
      </w:r>
    </w:p>
    <w:p w14:paraId="61BD2C4C" w14:textId="77777777" w:rsidR="001F5E54" w:rsidRDefault="00AE04B0" w:rsidP="001F5E54">
      <w:pPr>
        <w:rPr>
          <w:rFonts w:cs="Arial"/>
        </w:rPr>
      </w:pPr>
      <w:r>
        <w:rPr>
          <w:rFonts w:cs="Arial"/>
        </w:rPr>
        <w:t xml:space="preserve">When the video internal (in cabin) camera(s) are streaming, then IR (Infra-red) lights shall illuminate the viewing area. </w:t>
      </w:r>
    </w:p>
    <w:p w14:paraId="31595D5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5D9B0C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5EA48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R_Sent_Camera_3</w:t>
            </w:r>
          </w:p>
        </w:tc>
      </w:tr>
      <w:tr w:rsidR="001F5E54" w:rsidRPr="00FD127C" w14:paraId="49A7C8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6043F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1C745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the internal (in cabin) camera(s) are streaming, the IR (Infra-red) lights shall be always illuminated.</w:t>
            </w:r>
          </w:p>
        </w:tc>
      </w:tr>
      <w:tr w:rsidR="001F5E54" w:rsidRPr="00FD127C" w14:paraId="420687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CF5E3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5DC2C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9BEE1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81F04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EC13C3" w14:textId="77777777" w:rsidR="00E77D14" w:rsidRDefault="00E77D14"/>
        </w:tc>
      </w:tr>
      <w:tr w:rsidR="001F5E54" w:rsidRPr="00FD127C" w14:paraId="728FAF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D4440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43342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33E9E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A0E575" w14:textId="77777777" w:rsidR="00E77D14" w:rsidRDefault="00E77D14"/>
        </w:tc>
      </w:tr>
      <w:tr w:rsidR="001F5E54" w:rsidRPr="00FD127C" w14:paraId="7C30D5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5017E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B125D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8B8FD76" wp14:editId="3BE04D97">
                  <wp:extent cx="152400" cy="152400"/>
                  <wp:effectExtent l="0" t="0" r="0" b="0"/>
                  <wp:docPr id="67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R_F_Sentinel_00026 Low Light Capability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04D8A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F7958A" w14:textId="77777777" w:rsidR="00E77D14" w:rsidRDefault="00E77D14"/>
        </w:tc>
      </w:tr>
      <w:tr w:rsidR="001F5E54" w:rsidRPr="00FD127C" w14:paraId="19E98A8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77BD6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AB569E"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26B8A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869C8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30F52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391BBA" w14:textId="77777777" w:rsidR="00E77D14" w:rsidRDefault="00E77D14"/>
        </w:tc>
      </w:tr>
      <w:tr w:rsidR="001F5E54" w:rsidRPr="00FD127C" w14:paraId="111679C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737232" w14:textId="77777777" w:rsidR="001F5E54" w:rsidRPr="00FD127C" w:rsidRDefault="0052661D" w:rsidP="00A84EEF">
            <w:pPr>
              <w:rPr>
                <w:rFonts w:cs="Arial"/>
                <w:bCs/>
                <w:color w:val="808080" w:themeColor="background1" w:themeShade="80"/>
                <w:sz w:val="16"/>
                <w:szCs w:val="14"/>
              </w:rPr>
            </w:pPr>
            <w:hyperlink r:id="rId10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F0C14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32B35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649AB98" w14:textId="77777777" w:rsidR="001F5E54" w:rsidRPr="0017445F" w:rsidRDefault="006E25A5" w:rsidP="001F5E54">
      <w:pPr>
        <w:pStyle w:val="RERequirement"/>
        <w:shd w:val="clear" w:color="auto" w:fill="F2F2F2" w:themeFill="background1" w:themeFillShade="F2"/>
      </w:pPr>
      <w:r>
        <w:t>R_Sent_SYNC_1</w:t>
      </w:r>
      <w:r w:rsidR="00AE04B0">
        <w:t xml:space="preserve"> Store Video - Local</w:t>
      </w:r>
    </w:p>
    <w:p w14:paraId="7348BA53" w14:textId="77777777" w:rsidR="001F5E54" w:rsidRDefault="00AE04B0" w:rsidP="001F5E54">
      <w:pPr>
        <w:rPr>
          <w:rFonts w:cs="Arial"/>
        </w:rPr>
      </w:pPr>
      <w:r>
        <w:rPr>
          <w:rFonts w:cs="Arial"/>
        </w:rPr>
        <w:t>When recording, the video recording system shall store videos to local storage (as long as a suitable memory device is installed).</w:t>
      </w:r>
    </w:p>
    <w:p w14:paraId="4820EB0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0B52C5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E4C70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R_Sent_SYNC_1</w:t>
            </w:r>
          </w:p>
        </w:tc>
      </w:tr>
      <w:tr w:rsidR="001F5E54" w:rsidRPr="00FD127C" w14:paraId="0161F9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71FD2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09F0A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implement a contingency video storage option if cloud is unaccessible</w:t>
            </w:r>
          </w:p>
        </w:tc>
      </w:tr>
      <w:tr w:rsidR="001F5E54" w:rsidRPr="00FD127C" w14:paraId="2A31B5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B0848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D9CA4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25824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0C344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3F8181" w14:textId="77777777" w:rsidR="00E77D14" w:rsidRDefault="00E77D14"/>
        </w:tc>
      </w:tr>
      <w:tr w:rsidR="001F5E54" w:rsidRPr="00FD127C" w14:paraId="46D402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82FEF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7D5EC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AA69A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A36E88" w14:textId="77777777" w:rsidR="00E77D14" w:rsidRDefault="00E77D14"/>
        </w:tc>
      </w:tr>
      <w:tr w:rsidR="001F5E54" w:rsidRPr="00FD127C" w14:paraId="45B886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70604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299E9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70D7CC3" wp14:editId="4B7815B0">
                  <wp:extent cx="152400" cy="152400"/>
                  <wp:effectExtent l="0" t="0" r="0" b="0"/>
                  <wp:docPr id="678"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R_F_Sentinel_00013 Store Video - Local</w:t>
            </w:r>
          </w:p>
          <w:p w14:paraId="7FB4EB4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8E4DA67" wp14:editId="5E9B769C">
                  <wp:extent cx="152400" cy="152400"/>
                  <wp:effectExtent l="0" t="0" r="0" b="0"/>
                  <wp:docPr id="68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R_F_Sentinel_00083 Local Storage - GB</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B3E5E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86BAC9" w14:textId="77777777" w:rsidR="00E77D14" w:rsidRDefault="00E77D14"/>
        </w:tc>
      </w:tr>
      <w:tr w:rsidR="001F5E54" w:rsidRPr="00FD127C" w14:paraId="013B7C5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1B927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CE1367"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CB372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0F99C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8A38C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B14F48" w14:textId="77777777" w:rsidR="00E77D14" w:rsidRDefault="00E77D14"/>
        </w:tc>
      </w:tr>
      <w:tr w:rsidR="001F5E54" w:rsidRPr="00FD127C" w14:paraId="2FC1AFD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1CC5E7" w14:textId="77777777" w:rsidR="001F5E54" w:rsidRPr="00FD127C" w:rsidRDefault="0052661D" w:rsidP="00A84EEF">
            <w:pPr>
              <w:rPr>
                <w:rFonts w:cs="Arial"/>
                <w:bCs/>
                <w:color w:val="808080" w:themeColor="background1" w:themeShade="80"/>
                <w:sz w:val="16"/>
                <w:szCs w:val="14"/>
              </w:rPr>
            </w:pPr>
            <w:hyperlink r:id="rId10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E11BA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EE370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8433C2" w14:textId="77777777" w:rsidR="001F5E54" w:rsidRPr="0017445F" w:rsidRDefault="006E25A5" w:rsidP="001F5E54">
      <w:pPr>
        <w:pStyle w:val="RERequirement"/>
        <w:shd w:val="clear" w:color="auto" w:fill="F2F2F2" w:themeFill="background1" w:themeFillShade="F2"/>
      </w:pPr>
      <w:r>
        <w:t>R_Sent_Str_2</w:t>
      </w:r>
      <w:r w:rsidR="00AE04B0">
        <w:t xml:space="preserve"> Store Video - Cloud</w:t>
      </w:r>
    </w:p>
    <w:p w14:paraId="4EC27317" w14:textId="77777777" w:rsidR="001F5E54" w:rsidRDefault="00AE04B0" w:rsidP="001F5E54">
      <w:pPr>
        <w:rPr>
          <w:rFonts w:cs="Arial"/>
        </w:rPr>
      </w:pPr>
      <w:r>
        <w:rPr>
          <w:rFonts w:cs="Arial"/>
        </w:rPr>
        <w:t>When recording,  the video recording system  shall store videos to cloud storage.</w:t>
      </w:r>
    </w:p>
    <w:p w14:paraId="14C61C7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7EED39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3FA6C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R_Sent_Str_2</w:t>
            </w:r>
          </w:p>
        </w:tc>
      </w:tr>
      <w:tr w:rsidR="001F5E54" w:rsidRPr="00FD127C" w14:paraId="5E58DA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3784B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EB6A4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implement video storage in cloud storage space</w:t>
            </w:r>
          </w:p>
        </w:tc>
      </w:tr>
      <w:tr w:rsidR="001F5E54" w:rsidRPr="00FD127C" w14:paraId="263055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CA9B4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3F0F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26B92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586F0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A8BD1C" w14:textId="77777777" w:rsidR="00E77D14" w:rsidRDefault="00E77D14"/>
        </w:tc>
      </w:tr>
      <w:tr w:rsidR="001F5E54" w:rsidRPr="00FD127C" w14:paraId="214CB2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F0209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1FAEFA"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88906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188255" w14:textId="77777777" w:rsidR="00E77D14" w:rsidRDefault="00E77D14"/>
        </w:tc>
      </w:tr>
      <w:tr w:rsidR="001F5E54" w:rsidRPr="00FD127C" w14:paraId="37836B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5E092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91EBD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D222CAC" wp14:editId="73186878">
                  <wp:extent cx="152400" cy="152400"/>
                  <wp:effectExtent l="0" t="0" r="0" b="0"/>
                  <wp:docPr id="68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R_F_Sentinel_00012 Store Video - Cloud</w:t>
            </w:r>
          </w:p>
          <w:p w14:paraId="69118CA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A6CC752" wp14:editId="0A2754DB">
                  <wp:extent cx="152400" cy="152400"/>
                  <wp:effectExtent l="0" t="0" r="0" b="0"/>
                  <wp:docPr id="68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R_F_Sentinel_00085 Cloud Storage - Days/GB</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4E55B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3BF06E" w14:textId="77777777" w:rsidR="00E77D14" w:rsidRDefault="00E77D14"/>
        </w:tc>
      </w:tr>
      <w:tr w:rsidR="001F5E54" w:rsidRPr="00FD127C" w14:paraId="38E6F85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BA28C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BBF06D"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03690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10CC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B51DD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45B2BF" w14:textId="77777777" w:rsidR="00E77D14" w:rsidRDefault="00E77D14"/>
        </w:tc>
      </w:tr>
      <w:tr w:rsidR="001F5E54" w:rsidRPr="00FD127C" w14:paraId="2D975E3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D31AB9" w14:textId="77777777" w:rsidR="001F5E54" w:rsidRPr="00FD127C" w:rsidRDefault="0052661D" w:rsidP="00A84EEF">
            <w:pPr>
              <w:rPr>
                <w:rFonts w:cs="Arial"/>
                <w:bCs/>
                <w:color w:val="808080" w:themeColor="background1" w:themeShade="80"/>
                <w:sz w:val="16"/>
                <w:szCs w:val="14"/>
              </w:rPr>
            </w:pPr>
            <w:hyperlink r:id="rId10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B4E64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F2043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306F180" w14:textId="77777777" w:rsidR="001F5E54" w:rsidRPr="0017445F" w:rsidRDefault="006E25A5" w:rsidP="001F5E54">
      <w:pPr>
        <w:pStyle w:val="RERequirement"/>
        <w:shd w:val="clear" w:color="auto" w:fill="F2F2F2" w:themeFill="background1" w:themeFillShade="F2"/>
      </w:pPr>
      <w:r>
        <w:t>R_Sent_Str_3</w:t>
      </w:r>
      <w:r w:rsidR="00AE04B0">
        <w:t xml:space="preserve"> Record Video</w:t>
      </w:r>
    </w:p>
    <w:p w14:paraId="5C6B7CD6" w14:textId="77777777" w:rsidR="001F5E54" w:rsidRDefault="00AE04B0" w:rsidP="001F5E54">
      <w:pPr>
        <w:rPr>
          <w:rFonts w:cs="Arial"/>
        </w:rPr>
      </w:pPr>
      <w:r>
        <w:rPr>
          <w:rFonts w:cs="Arial"/>
        </w:rPr>
        <w:t>If triggered, the video recording system shall start recording video in less than 2.5 seconds.</w:t>
      </w:r>
    </w:p>
    <w:p w14:paraId="22A1069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52DABF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85C6F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R_Sent_Str_3</w:t>
            </w:r>
          </w:p>
        </w:tc>
      </w:tr>
      <w:tr w:rsidR="001F5E54" w:rsidRPr="00FD127C" w14:paraId="4E5CDB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2C221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23A42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implement video recording</w:t>
            </w:r>
          </w:p>
        </w:tc>
      </w:tr>
      <w:tr w:rsidR="001F5E54" w:rsidRPr="00FD127C" w14:paraId="2C8CB8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5364B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4A904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458E2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966F8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40CF2D" w14:textId="77777777" w:rsidR="00E77D14" w:rsidRDefault="00E77D14"/>
        </w:tc>
      </w:tr>
      <w:tr w:rsidR="001F5E54" w:rsidRPr="00FD127C" w14:paraId="7A2262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EFFA2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5C55D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56621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FCDFCC" w14:textId="77777777" w:rsidR="00E77D14" w:rsidRDefault="00E77D14"/>
        </w:tc>
      </w:tr>
      <w:tr w:rsidR="001F5E54" w:rsidRPr="00FD127C" w14:paraId="3F1696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32A70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3EA49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1EF14A6" wp14:editId="6BF7FBE5">
                  <wp:extent cx="152400" cy="152400"/>
                  <wp:effectExtent l="0" t="0" r="0" b="0"/>
                  <wp:docPr id="68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R_F_Sentinel_00011 Record Video</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3C0D2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D1F0FC" w14:textId="77777777" w:rsidR="00E77D14" w:rsidRDefault="00E77D14"/>
        </w:tc>
      </w:tr>
      <w:tr w:rsidR="001F5E54" w:rsidRPr="00FD127C" w14:paraId="048FBF3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8B9FF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840D2F"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FAB11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68CA9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302F9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9F5515" w14:textId="77777777" w:rsidR="00E77D14" w:rsidRDefault="00E77D14"/>
        </w:tc>
      </w:tr>
      <w:tr w:rsidR="001F5E54" w:rsidRPr="00FD127C" w14:paraId="492550D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A6E6B0" w14:textId="77777777" w:rsidR="001F5E54" w:rsidRPr="00FD127C" w:rsidRDefault="0052661D" w:rsidP="00A84EEF">
            <w:pPr>
              <w:rPr>
                <w:rFonts w:cs="Arial"/>
                <w:bCs/>
                <w:color w:val="808080" w:themeColor="background1" w:themeShade="80"/>
                <w:sz w:val="16"/>
                <w:szCs w:val="14"/>
              </w:rPr>
            </w:pPr>
            <w:hyperlink r:id="rId10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ECBBA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E743E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79AD9A4" w14:textId="77777777" w:rsidR="000D7866" w:rsidRPr="00E47D48" w:rsidRDefault="000D7866" w:rsidP="00E47D48">
      <w:pPr>
        <w:rPr>
          <w:color w:val="FF0000"/>
        </w:rPr>
      </w:pPr>
    </w:p>
    <w:p w14:paraId="4A9C2F63" w14:textId="77777777" w:rsidR="009C1EEC" w:rsidRDefault="000D732E" w:rsidP="0061324D">
      <w:pPr>
        <w:pStyle w:val="Heading2"/>
        <w:numPr>
          <w:ilvl w:val="1"/>
          <w:numId w:val="4"/>
        </w:numPr>
      </w:pPr>
      <w:r>
        <w:t xml:space="preserve">Logical Function </w:t>
      </w:r>
      <w:r>
        <w:rPr>
          <w:noProof/>
        </w:rPr>
        <w:drawing>
          <wp:inline distT="0" distB="0" distL="0" distR="0" wp14:anchorId="238766FF" wp14:editId="1C870035">
            <wp:extent cx="152400" cy="152400"/>
            <wp:effectExtent l="0" t="0" r="0" b="0"/>
            <wp:docPr id="68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44" w:name="_2475d0ff960bdc1ddfa98416d920de4d"/>
      <w:r w:rsidR="008E73AE">
        <w:t>Set all sentinel settings</w:t>
      </w:r>
      <w:bookmarkEnd w:id="144"/>
    </w:p>
    <w:p w14:paraId="64D2B564" w14:textId="77777777" w:rsidR="0061785D" w:rsidRDefault="0061785D" w:rsidP="00783BCF">
      <w:pPr>
        <w:pStyle w:val="Heading3"/>
      </w:pPr>
      <w:r>
        <w:t xml:space="preserve">Function </w:t>
      </w:r>
      <w:r w:rsidR="00283752">
        <w:t>Overview</w:t>
      </w:r>
    </w:p>
    <w:p w14:paraId="0285A1A9" w14:textId="77777777" w:rsidR="00427220" w:rsidRDefault="000D732E" w:rsidP="00427220">
      <w:pPr>
        <w:pStyle w:val="Heading4"/>
      </w:pPr>
      <w:r>
        <w:t xml:space="preserve">Function </w:t>
      </w:r>
      <w:r w:rsidR="00283752">
        <w:t>Description</w:t>
      </w:r>
    </w:p>
    <w:p w14:paraId="5B978C30" w14:textId="77777777" w:rsidR="00794B45" w:rsidRDefault="00794B45" w:rsidP="009C1EEC">
      <w:pPr>
        <w:contextualSpacing/>
      </w:pPr>
    </w:p>
    <w:p w14:paraId="5FE9E554" w14:textId="77777777" w:rsidR="00AC0C92" w:rsidRDefault="00AC0C92" w:rsidP="009C1EEC">
      <w:pPr>
        <w:contextualSpacing/>
      </w:pPr>
      <w:r>
        <w:t>Function is allocated to:</w:t>
      </w:r>
    </w:p>
    <w:p w14:paraId="2B0FBAD5" w14:textId="77777777" w:rsidR="00AC0C92" w:rsidRDefault="00604AF5" w:rsidP="0061324D">
      <w:pPr>
        <w:pStyle w:val="ListParagraph"/>
        <w:numPr>
          <w:ilvl w:val="0"/>
          <w:numId w:val="13"/>
        </w:numPr>
        <w:contextualSpacing/>
      </w:pPr>
      <w:r>
        <w:rPr>
          <w:noProof/>
        </w:rPr>
        <w:drawing>
          <wp:inline distT="0" distB="0" distL="0" distR="0" wp14:anchorId="021FB43E" wp14:editId="155270D7">
            <wp:extent cx="152400" cy="152400"/>
            <wp:effectExtent l="0" t="0" r="0" b="0"/>
            <wp:docPr id="69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Enable-Disable of Motion Detection by Radar on App</w:t>
      </w:r>
      <w:r>
        <w:t xml:space="preserve"> &lt;&lt;Feature&gt;&gt;</w:t>
      </w:r>
    </w:p>
    <w:p w14:paraId="157F45C3" w14:textId="77777777" w:rsidR="00AC0C92" w:rsidRDefault="00604AF5" w:rsidP="0061324D">
      <w:pPr>
        <w:pStyle w:val="ListParagraph"/>
        <w:numPr>
          <w:ilvl w:val="0"/>
          <w:numId w:val="13"/>
        </w:numPr>
        <w:contextualSpacing/>
      </w:pPr>
      <w:r>
        <w:rPr>
          <w:noProof/>
        </w:rPr>
        <w:drawing>
          <wp:inline distT="0" distB="0" distL="0" distR="0" wp14:anchorId="16BF9212" wp14:editId="4E537C3A">
            <wp:extent cx="152400" cy="152400"/>
            <wp:effectExtent l="0" t="0" r="0" b="0"/>
            <wp:docPr id="692"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Enable/disable of Cabin Audio Recording</w:t>
      </w:r>
      <w:r>
        <w:t xml:space="preserve"> &lt;&lt;Feature&gt;&gt;</w:t>
      </w:r>
    </w:p>
    <w:p w14:paraId="4EA40F26" w14:textId="77777777" w:rsidR="00AC0C92" w:rsidRDefault="00604AF5" w:rsidP="0061324D">
      <w:pPr>
        <w:pStyle w:val="ListParagraph"/>
        <w:numPr>
          <w:ilvl w:val="0"/>
          <w:numId w:val="13"/>
        </w:numPr>
        <w:contextualSpacing/>
      </w:pPr>
      <w:r>
        <w:rPr>
          <w:noProof/>
        </w:rPr>
        <w:drawing>
          <wp:inline distT="0" distB="0" distL="0" distR="0" wp14:anchorId="73D1A60B" wp14:editId="4CDBE031">
            <wp:extent cx="152400" cy="152400"/>
            <wp:effectExtent l="0" t="0" r="0" b="0"/>
            <wp:docPr id="69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Enable/Disable of Threat Event Notifications on App</w:t>
      </w:r>
      <w:r>
        <w:t xml:space="preserve"> &lt;&lt;Feature&gt;&gt;</w:t>
      </w:r>
    </w:p>
    <w:p w14:paraId="06E5FF52" w14:textId="77777777" w:rsidR="00AC0C92" w:rsidRDefault="00604AF5" w:rsidP="0061324D">
      <w:pPr>
        <w:pStyle w:val="ListParagraph"/>
        <w:numPr>
          <w:ilvl w:val="0"/>
          <w:numId w:val="13"/>
        </w:numPr>
        <w:contextualSpacing/>
      </w:pPr>
      <w:r>
        <w:rPr>
          <w:noProof/>
        </w:rPr>
        <w:drawing>
          <wp:inline distT="0" distB="0" distL="0" distR="0" wp14:anchorId="2A349CBB" wp14:editId="3F6D7F1C">
            <wp:extent cx="152400" cy="152400"/>
            <wp:effectExtent l="0" t="0" r="0" b="0"/>
            <wp:docPr id="696"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User to Adjust Time/date of Start of Video Viewing via App</w:t>
      </w:r>
      <w:r>
        <w:t xml:space="preserve"> &lt;&lt;Feature&gt;&gt;</w:t>
      </w:r>
    </w:p>
    <w:p w14:paraId="4080B073" w14:textId="77777777" w:rsidR="00AC0C92" w:rsidRDefault="00604AF5" w:rsidP="0061324D">
      <w:pPr>
        <w:pStyle w:val="ListParagraph"/>
        <w:numPr>
          <w:ilvl w:val="0"/>
          <w:numId w:val="13"/>
        </w:numPr>
        <w:contextualSpacing/>
      </w:pPr>
      <w:r>
        <w:rPr>
          <w:noProof/>
        </w:rPr>
        <w:drawing>
          <wp:inline distT="0" distB="0" distL="0" distR="0" wp14:anchorId="66B23275" wp14:editId="5D4691D0">
            <wp:extent cx="152400" cy="152400"/>
            <wp:effectExtent l="0" t="0" r="0" b="0"/>
            <wp:docPr id="69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Feature Sentinel Logical</w:t>
      </w:r>
      <w:r>
        <w:t xml:space="preserve"> &lt;&lt;Logical&gt;&gt;</w:t>
      </w:r>
    </w:p>
    <w:p w14:paraId="23FE0671" w14:textId="77777777" w:rsidR="00AC0C92" w:rsidRDefault="00604AF5" w:rsidP="0061324D">
      <w:pPr>
        <w:pStyle w:val="ListParagraph"/>
        <w:numPr>
          <w:ilvl w:val="0"/>
          <w:numId w:val="13"/>
        </w:numPr>
        <w:contextualSpacing/>
      </w:pPr>
      <w:r>
        <w:rPr>
          <w:noProof/>
        </w:rPr>
        <w:drawing>
          <wp:inline distT="0" distB="0" distL="0" distR="0" wp14:anchorId="7754B432" wp14:editId="0791E7FD">
            <wp:extent cx="152400" cy="152400"/>
            <wp:effectExtent l="0" t="0" r="0" b="0"/>
            <wp:docPr id="70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Modify settings - Sensor Sensitivity</w:t>
      </w:r>
      <w:r>
        <w:t xml:space="preserve"> &lt;&lt;Logical&gt;&gt;</w:t>
      </w:r>
    </w:p>
    <w:p w14:paraId="6349EEA5" w14:textId="77777777" w:rsidR="00AC0C92" w:rsidRDefault="00604AF5" w:rsidP="0061324D">
      <w:pPr>
        <w:pStyle w:val="ListParagraph"/>
        <w:numPr>
          <w:ilvl w:val="0"/>
          <w:numId w:val="13"/>
        </w:numPr>
        <w:contextualSpacing/>
      </w:pPr>
      <w:r>
        <w:rPr>
          <w:noProof/>
        </w:rPr>
        <w:drawing>
          <wp:inline distT="0" distB="0" distL="0" distR="0" wp14:anchorId="037D9846" wp14:editId="04477439">
            <wp:extent cx="152400" cy="152400"/>
            <wp:effectExtent l="0" t="0" r="0" b="0"/>
            <wp:docPr id="702" name="Picture -334675691.jpg" descr="-334675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334675691.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w:t>
      </w:r>
      <w:r w:rsidR="00AC0C92">
        <w:t>Sentinel</w:t>
      </w:r>
      <w:r>
        <w:t xml:space="preserve"> &lt;&lt;Feature&gt;&gt;</w:t>
      </w:r>
    </w:p>
    <w:p w14:paraId="265528BA" w14:textId="77777777" w:rsidR="00794B45" w:rsidRDefault="00794B45" w:rsidP="009C1EEC">
      <w:pPr>
        <w:contextualSpacing/>
      </w:pPr>
    </w:p>
    <w:p w14:paraId="2C0839EB" w14:textId="77777777" w:rsidR="009C1EEC" w:rsidRDefault="009C1EEC" w:rsidP="009C1EEC">
      <w:pPr>
        <w:contextualSpacing/>
      </w:pPr>
      <w:r w:rsidRPr="00A554C4">
        <w:t>Set all sentinel settings</w:t>
      </w:r>
    </w:p>
    <w:p w14:paraId="52A2B7C0" w14:textId="77777777" w:rsidR="00282E2C" w:rsidRDefault="000D732E" w:rsidP="00FD32A2">
      <w:pPr>
        <w:pStyle w:val="Heading4"/>
      </w:pPr>
      <w:r>
        <w:t xml:space="preserve">Function </w:t>
      </w:r>
      <w:r w:rsidR="00282E2C">
        <w:t>Variants</w:t>
      </w:r>
    </w:p>
    <w:p w14:paraId="47701040" w14:textId="77777777" w:rsidR="00282E2C" w:rsidRDefault="00282E2C" w:rsidP="00282E2C"/>
    <w:p w14:paraId="312C3660"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362D65B6" w14:textId="77777777" w:rsidTr="00EB7D77">
        <w:trPr>
          <w:trHeight w:val="314"/>
        </w:trPr>
        <w:tc>
          <w:tcPr>
            <w:tcW w:w="2523" w:type="dxa"/>
            <w:shd w:val="clear" w:color="auto" w:fill="D9D9D9" w:themeFill="background1" w:themeFillShade="D9"/>
          </w:tcPr>
          <w:p w14:paraId="082ED386"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07757C92"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138AC0E"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3A8C1A78" w14:textId="77777777" w:rsidTr="00EB7D77">
        <w:trPr>
          <w:trHeight w:val="198"/>
        </w:trPr>
        <w:tc>
          <w:tcPr>
            <w:tcW w:w="2523" w:type="dxa"/>
          </w:tcPr>
          <w:p w14:paraId="06A3BBAE" w14:textId="11B8FB55" w:rsidR="000D732E" w:rsidRPr="00C45D3C" w:rsidRDefault="000D732E" w:rsidP="00EB7D77">
            <w:pPr>
              <w:rPr>
                <w:rFonts w:cs="Arial"/>
              </w:rPr>
            </w:pPr>
          </w:p>
        </w:tc>
        <w:tc>
          <w:tcPr>
            <w:tcW w:w="5132" w:type="dxa"/>
          </w:tcPr>
          <w:p w14:paraId="5263BD67" w14:textId="77777777" w:rsidR="000D732E" w:rsidRPr="009E3B7C" w:rsidRDefault="000D732E" w:rsidP="00EB7D77">
            <w:pPr>
              <w:overflowPunct/>
              <w:autoSpaceDE/>
              <w:autoSpaceDN/>
              <w:adjustRightInd/>
              <w:textAlignment w:val="center"/>
              <w:rPr>
                <w:rFonts w:cs="Arial"/>
              </w:rPr>
            </w:pPr>
          </w:p>
        </w:tc>
        <w:tc>
          <w:tcPr>
            <w:tcW w:w="2551" w:type="dxa"/>
          </w:tcPr>
          <w:p w14:paraId="2BD58CED" w14:textId="7B2D3E39" w:rsidR="000D732E" w:rsidRPr="005A344A" w:rsidRDefault="000D732E" w:rsidP="00EB7D77">
            <w:pPr>
              <w:rPr>
                <w:rFonts w:cs="Arial"/>
                <w:lang w:val="en-GB"/>
              </w:rPr>
            </w:pPr>
          </w:p>
        </w:tc>
      </w:tr>
    </w:tbl>
    <w:p w14:paraId="2BE0342E" w14:textId="77777777" w:rsidR="000D732E" w:rsidRPr="005067FC" w:rsidRDefault="000D732E" w:rsidP="00282E2C">
      <w:pPr>
        <w:rPr>
          <w:i/>
          <w:color w:val="A6A6A6" w:themeColor="background1" w:themeShade="A6"/>
        </w:rPr>
      </w:pPr>
    </w:p>
    <w:p w14:paraId="533E803B" w14:textId="77777777" w:rsidR="00427220" w:rsidRDefault="00427220" w:rsidP="00FD32A2">
      <w:pPr>
        <w:pStyle w:val="Heading4"/>
      </w:pPr>
      <w:r>
        <w:t>Input Requirements</w:t>
      </w:r>
      <w:r w:rsidR="000D732E">
        <w:t>/Documents</w:t>
      </w:r>
    </w:p>
    <w:p w14:paraId="1FCA4821"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227A90DC" w14:textId="77777777" w:rsidTr="00656A21">
        <w:trPr>
          <w:trHeight w:val="20"/>
        </w:trPr>
        <w:tc>
          <w:tcPr>
            <w:tcW w:w="1561" w:type="dxa"/>
            <w:shd w:val="clear" w:color="auto" w:fill="D9D9D9" w:themeFill="background1" w:themeFillShade="D9"/>
          </w:tcPr>
          <w:p w14:paraId="2E3DD4A9"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1514137D" w14:textId="77777777" w:rsidR="000D732E" w:rsidRDefault="000D732E" w:rsidP="00EB7D77">
            <w:pPr>
              <w:rPr>
                <w:rFonts w:ascii="Helvetica" w:hAnsi="Helvetica" w:cs="Helvetica"/>
                <w:sz w:val="16"/>
              </w:rPr>
            </w:pPr>
          </w:p>
          <w:p w14:paraId="3E3C6FD0"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2F9A4A64"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4D24B146"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3B1A732" w14:textId="77777777" w:rsidR="000D732E" w:rsidRDefault="000D732E" w:rsidP="00EB7D77">
            <w:pPr>
              <w:rPr>
                <w:rFonts w:ascii="Helvetica" w:hAnsi="Helvetica" w:cs="Helvetica"/>
                <w:b/>
              </w:rPr>
            </w:pPr>
            <w:r>
              <w:rPr>
                <w:rFonts w:ascii="Helvetica" w:hAnsi="Helvetica" w:cs="Helvetica"/>
                <w:b/>
              </w:rPr>
              <w:t>Derived Requirement</w:t>
            </w:r>
          </w:p>
          <w:p w14:paraId="2167D7B2" w14:textId="77777777" w:rsidR="000D732E" w:rsidRDefault="000D732E" w:rsidP="00EB7D77">
            <w:pPr>
              <w:rPr>
                <w:rFonts w:ascii="Helvetica" w:hAnsi="Helvetica" w:cs="Helvetica"/>
                <w:sz w:val="16"/>
              </w:rPr>
            </w:pPr>
          </w:p>
          <w:p w14:paraId="27CA99CA"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40EDE63C" w14:textId="77777777" w:rsidTr="00656A21">
        <w:trPr>
          <w:trHeight w:val="20"/>
        </w:trPr>
        <w:tc>
          <w:tcPr>
            <w:tcW w:w="10211" w:type="dxa"/>
            <w:gridSpan w:val="4"/>
            <w:shd w:val="clear" w:color="auto" w:fill="F2F2F2" w:themeFill="background1" w:themeFillShade="F2"/>
          </w:tcPr>
          <w:p w14:paraId="5313FD6B"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30E4CCF8" w14:textId="77777777" w:rsidTr="00656A21">
        <w:trPr>
          <w:trHeight w:val="20"/>
        </w:trPr>
        <w:tc>
          <w:tcPr>
            <w:tcW w:w="1561" w:type="dxa"/>
          </w:tcPr>
          <w:p w14:paraId="01A66903" w14:textId="77777777" w:rsidR="000D732E" w:rsidRPr="00D410AE" w:rsidRDefault="000D732E" w:rsidP="00EB7D77">
            <w:pPr>
              <w:rPr>
                <w:rFonts w:cs="Arial"/>
              </w:rPr>
            </w:pPr>
          </w:p>
        </w:tc>
        <w:tc>
          <w:tcPr>
            <w:tcW w:w="2694" w:type="dxa"/>
          </w:tcPr>
          <w:p w14:paraId="60814DEF" w14:textId="5877C7A5" w:rsidR="000D732E" w:rsidRPr="00D410AE" w:rsidRDefault="000D732E" w:rsidP="00EB7D77">
            <w:pPr>
              <w:rPr>
                <w:rFonts w:cs="Arial"/>
              </w:rPr>
            </w:pPr>
          </w:p>
        </w:tc>
        <w:tc>
          <w:tcPr>
            <w:tcW w:w="2694" w:type="dxa"/>
          </w:tcPr>
          <w:p w14:paraId="5B97B45F" w14:textId="7D41982C" w:rsidR="000D732E" w:rsidRPr="00D410AE" w:rsidRDefault="000D732E" w:rsidP="00EB7D77">
            <w:pPr>
              <w:rPr>
                <w:rFonts w:cs="Arial"/>
              </w:rPr>
            </w:pPr>
          </w:p>
        </w:tc>
        <w:tc>
          <w:tcPr>
            <w:tcW w:w="3262" w:type="dxa"/>
          </w:tcPr>
          <w:p w14:paraId="65EF8597" w14:textId="008EB1A4" w:rsidR="000D732E" w:rsidRDefault="000D732E" w:rsidP="00EB7D77">
            <w:pPr>
              <w:rPr>
                <w:rFonts w:cs="Arial"/>
              </w:rPr>
            </w:pPr>
          </w:p>
        </w:tc>
      </w:tr>
      <w:tr w:rsidR="000D732E" w:rsidRPr="007C20FA" w14:paraId="1A89B235" w14:textId="77777777" w:rsidTr="00656A21">
        <w:trPr>
          <w:trHeight w:val="20"/>
        </w:trPr>
        <w:tc>
          <w:tcPr>
            <w:tcW w:w="1561" w:type="dxa"/>
          </w:tcPr>
          <w:p w14:paraId="54981B23" w14:textId="77777777" w:rsidR="000D732E" w:rsidRPr="00D410AE" w:rsidRDefault="000D732E" w:rsidP="00EB7D77">
            <w:pPr>
              <w:rPr>
                <w:rFonts w:cs="Arial"/>
              </w:rPr>
            </w:pPr>
          </w:p>
        </w:tc>
        <w:tc>
          <w:tcPr>
            <w:tcW w:w="2694" w:type="dxa"/>
          </w:tcPr>
          <w:p w14:paraId="6A55EDC5" w14:textId="77777777" w:rsidR="000D732E" w:rsidRDefault="000D732E" w:rsidP="00EB7D77">
            <w:pPr>
              <w:rPr>
                <w:rFonts w:cs="Arial"/>
              </w:rPr>
            </w:pPr>
          </w:p>
        </w:tc>
        <w:tc>
          <w:tcPr>
            <w:tcW w:w="2694" w:type="dxa"/>
          </w:tcPr>
          <w:p w14:paraId="7D8F9985" w14:textId="77777777" w:rsidR="000D732E" w:rsidRDefault="000D732E" w:rsidP="00EB7D77">
            <w:pPr>
              <w:rPr>
                <w:rFonts w:cs="Arial"/>
              </w:rPr>
            </w:pPr>
          </w:p>
        </w:tc>
        <w:tc>
          <w:tcPr>
            <w:tcW w:w="3262" w:type="dxa"/>
          </w:tcPr>
          <w:p w14:paraId="0901864B" w14:textId="77777777" w:rsidR="000D732E" w:rsidRDefault="000D732E" w:rsidP="00EB7D77">
            <w:pPr>
              <w:rPr>
                <w:rFonts w:cs="Arial"/>
              </w:rPr>
            </w:pPr>
          </w:p>
        </w:tc>
      </w:tr>
      <w:tr w:rsidR="000D732E" w:rsidRPr="007C20FA" w14:paraId="4E9B4CB3" w14:textId="77777777" w:rsidTr="00656A21">
        <w:trPr>
          <w:trHeight w:val="20"/>
        </w:trPr>
        <w:tc>
          <w:tcPr>
            <w:tcW w:w="10211" w:type="dxa"/>
            <w:gridSpan w:val="4"/>
            <w:shd w:val="clear" w:color="auto" w:fill="F2F2F2" w:themeFill="background1" w:themeFillShade="F2"/>
          </w:tcPr>
          <w:p w14:paraId="2F864F41"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38A6A955" w14:textId="77777777" w:rsidTr="00656A21">
        <w:trPr>
          <w:trHeight w:val="20"/>
        </w:trPr>
        <w:tc>
          <w:tcPr>
            <w:tcW w:w="1561" w:type="dxa"/>
          </w:tcPr>
          <w:p w14:paraId="36DA51EF" w14:textId="77777777" w:rsidR="000D732E" w:rsidRPr="00D410AE" w:rsidRDefault="000D732E" w:rsidP="00EB7D77">
            <w:pPr>
              <w:rPr>
                <w:rFonts w:cs="Arial"/>
              </w:rPr>
            </w:pPr>
          </w:p>
        </w:tc>
        <w:tc>
          <w:tcPr>
            <w:tcW w:w="2694" w:type="dxa"/>
          </w:tcPr>
          <w:p w14:paraId="70860EAB" w14:textId="0632ED78" w:rsidR="000D732E" w:rsidRPr="00D410AE" w:rsidRDefault="000D732E" w:rsidP="00EB7D77">
            <w:pPr>
              <w:rPr>
                <w:rFonts w:cs="Arial"/>
              </w:rPr>
            </w:pPr>
          </w:p>
        </w:tc>
        <w:tc>
          <w:tcPr>
            <w:tcW w:w="2694" w:type="dxa"/>
          </w:tcPr>
          <w:p w14:paraId="61EDB5F2" w14:textId="77777777" w:rsidR="000D732E" w:rsidRPr="00D410AE" w:rsidRDefault="000D732E" w:rsidP="00EB7D77">
            <w:pPr>
              <w:rPr>
                <w:rFonts w:cs="Arial"/>
              </w:rPr>
            </w:pPr>
          </w:p>
        </w:tc>
        <w:tc>
          <w:tcPr>
            <w:tcW w:w="3262" w:type="dxa"/>
          </w:tcPr>
          <w:p w14:paraId="776A009E" w14:textId="77777777" w:rsidR="000D732E" w:rsidRDefault="000D732E" w:rsidP="00EB7D77">
            <w:pPr>
              <w:rPr>
                <w:rFonts w:cs="Arial"/>
              </w:rPr>
            </w:pPr>
          </w:p>
        </w:tc>
      </w:tr>
      <w:tr w:rsidR="000D732E" w:rsidRPr="007C20FA" w14:paraId="1ADD616E" w14:textId="77777777" w:rsidTr="00656A21">
        <w:trPr>
          <w:trHeight w:val="20"/>
        </w:trPr>
        <w:tc>
          <w:tcPr>
            <w:tcW w:w="1561" w:type="dxa"/>
          </w:tcPr>
          <w:p w14:paraId="6CBAE623" w14:textId="77777777" w:rsidR="000D732E" w:rsidRDefault="000D732E" w:rsidP="00EB7D77">
            <w:pPr>
              <w:rPr>
                <w:rFonts w:cs="Arial"/>
              </w:rPr>
            </w:pPr>
          </w:p>
        </w:tc>
        <w:tc>
          <w:tcPr>
            <w:tcW w:w="2694" w:type="dxa"/>
          </w:tcPr>
          <w:p w14:paraId="591BB8C3" w14:textId="77777777" w:rsidR="000D732E" w:rsidRDefault="000D732E" w:rsidP="00EB7D77">
            <w:pPr>
              <w:rPr>
                <w:rFonts w:cs="Arial"/>
              </w:rPr>
            </w:pPr>
          </w:p>
        </w:tc>
        <w:tc>
          <w:tcPr>
            <w:tcW w:w="2694" w:type="dxa"/>
          </w:tcPr>
          <w:p w14:paraId="178BE7FC" w14:textId="77777777" w:rsidR="000D732E" w:rsidRDefault="000D732E" w:rsidP="00EB7D77">
            <w:pPr>
              <w:rPr>
                <w:rFonts w:cs="Arial"/>
              </w:rPr>
            </w:pPr>
          </w:p>
        </w:tc>
        <w:tc>
          <w:tcPr>
            <w:tcW w:w="3262" w:type="dxa"/>
          </w:tcPr>
          <w:p w14:paraId="6D4F6B89" w14:textId="77777777" w:rsidR="000D732E" w:rsidRDefault="000D732E" w:rsidP="00EB7D77">
            <w:pPr>
              <w:rPr>
                <w:rFonts w:cs="Arial"/>
              </w:rPr>
            </w:pPr>
          </w:p>
        </w:tc>
      </w:tr>
      <w:tr w:rsidR="000D732E" w:rsidRPr="007C20FA" w14:paraId="331F7F57" w14:textId="77777777" w:rsidTr="00656A21">
        <w:trPr>
          <w:trHeight w:val="20"/>
        </w:trPr>
        <w:tc>
          <w:tcPr>
            <w:tcW w:w="10211" w:type="dxa"/>
            <w:gridSpan w:val="4"/>
            <w:shd w:val="clear" w:color="auto" w:fill="F2F2F2" w:themeFill="background1" w:themeFillShade="F2"/>
          </w:tcPr>
          <w:p w14:paraId="39EF79C6"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06F01A8D" w14:textId="77777777" w:rsidTr="00656A21">
        <w:trPr>
          <w:trHeight w:val="20"/>
        </w:trPr>
        <w:tc>
          <w:tcPr>
            <w:tcW w:w="1561" w:type="dxa"/>
          </w:tcPr>
          <w:p w14:paraId="5A650159" w14:textId="77777777" w:rsidR="000D732E" w:rsidRPr="00D410AE" w:rsidRDefault="000D732E" w:rsidP="00EB7D77">
            <w:pPr>
              <w:rPr>
                <w:rFonts w:cs="Arial"/>
              </w:rPr>
            </w:pPr>
          </w:p>
        </w:tc>
        <w:tc>
          <w:tcPr>
            <w:tcW w:w="2694" w:type="dxa"/>
          </w:tcPr>
          <w:p w14:paraId="6FF19DE1" w14:textId="77777777" w:rsidR="000D732E" w:rsidRPr="00D410AE" w:rsidRDefault="000D732E" w:rsidP="00EB7D77">
            <w:pPr>
              <w:rPr>
                <w:rFonts w:cs="Arial"/>
              </w:rPr>
            </w:pPr>
          </w:p>
        </w:tc>
        <w:tc>
          <w:tcPr>
            <w:tcW w:w="2694" w:type="dxa"/>
          </w:tcPr>
          <w:p w14:paraId="2342A5D2" w14:textId="77777777" w:rsidR="000D732E" w:rsidRPr="00D410AE" w:rsidRDefault="000D732E" w:rsidP="00EB7D77">
            <w:pPr>
              <w:rPr>
                <w:rFonts w:cs="Arial"/>
              </w:rPr>
            </w:pPr>
          </w:p>
        </w:tc>
        <w:tc>
          <w:tcPr>
            <w:tcW w:w="3262" w:type="dxa"/>
          </w:tcPr>
          <w:p w14:paraId="4EE01E1D" w14:textId="77777777" w:rsidR="000D732E" w:rsidRPr="00D410AE" w:rsidRDefault="000D732E" w:rsidP="00EB7D77">
            <w:pPr>
              <w:rPr>
                <w:rFonts w:cs="Arial"/>
              </w:rPr>
            </w:pPr>
          </w:p>
        </w:tc>
      </w:tr>
      <w:tr w:rsidR="000D732E" w:rsidRPr="007C20FA" w14:paraId="17F08F15" w14:textId="77777777" w:rsidTr="00656A21">
        <w:trPr>
          <w:trHeight w:val="20"/>
        </w:trPr>
        <w:tc>
          <w:tcPr>
            <w:tcW w:w="10211" w:type="dxa"/>
            <w:gridSpan w:val="4"/>
            <w:shd w:val="clear" w:color="auto" w:fill="F2F2F2" w:themeFill="background1" w:themeFillShade="F2"/>
          </w:tcPr>
          <w:p w14:paraId="443748CC"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1760DC5A" w14:textId="77777777" w:rsidTr="00656A21">
        <w:trPr>
          <w:trHeight w:val="20"/>
        </w:trPr>
        <w:tc>
          <w:tcPr>
            <w:tcW w:w="1561" w:type="dxa"/>
          </w:tcPr>
          <w:p w14:paraId="02ADCB5C" w14:textId="77777777" w:rsidR="000D732E" w:rsidRPr="00D410AE" w:rsidRDefault="000D732E" w:rsidP="00EB7D77">
            <w:pPr>
              <w:rPr>
                <w:rFonts w:cs="Arial"/>
              </w:rPr>
            </w:pPr>
          </w:p>
        </w:tc>
        <w:tc>
          <w:tcPr>
            <w:tcW w:w="2694" w:type="dxa"/>
          </w:tcPr>
          <w:p w14:paraId="605F3AC6" w14:textId="77777777" w:rsidR="000D732E" w:rsidRPr="00D410AE" w:rsidRDefault="000D732E" w:rsidP="00EB7D77">
            <w:pPr>
              <w:rPr>
                <w:rFonts w:cs="Arial"/>
              </w:rPr>
            </w:pPr>
          </w:p>
        </w:tc>
        <w:tc>
          <w:tcPr>
            <w:tcW w:w="2694" w:type="dxa"/>
          </w:tcPr>
          <w:p w14:paraId="405E9A2B" w14:textId="77777777" w:rsidR="000D732E" w:rsidRPr="00D410AE" w:rsidRDefault="000D732E" w:rsidP="00EB7D77">
            <w:pPr>
              <w:rPr>
                <w:rFonts w:cs="Arial"/>
              </w:rPr>
            </w:pPr>
          </w:p>
        </w:tc>
        <w:tc>
          <w:tcPr>
            <w:tcW w:w="3262" w:type="dxa"/>
          </w:tcPr>
          <w:p w14:paraId="084D451B" w14:textId="77777777" w:rsidR="000D732E" w:rsidRPr="00D410AE" w:rsidRDefault="000D732E" w:rsidP="00EB7D77">
            <w:pPr>
              <w:rPr>
                <w:rFonts w:cs="Arial"/>
              </w:rPr>
            </w:pPr>
          </w:p>
        </w:tc>
      </w:tr>
      <w:tr w:rsidR="000D732E" w:rsidRPr="007C20FA" w14:paraId="585D9396" w14:textId="77777777" w:rsidTr="00656A21">
        <w:trPr>
          <w:trHeight w:val="20"/>
        </w:trPr>
        <w:tc>
          <w:tcPr>
            <w:tcW w:w="10211" w:type="dxa"/>
            <w:gridSpan w:val="4"/>
            <w:shd w:val="clear" w:color="auto" w:fill="F2F2F2" w:themeFill="background1" w:themeFillShade="F2"/>
          </w:tcPr>
          <w:p w14:paraId="79F21D5E"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3CC539C1" w14:textId="77777777" w:rsidTr="00656A21">
        <w:trPr>
          <w:trHeight w:val="20"/>
        </w:trPr>
        <w:tc>
          <w:tcPr>
            <w:tcW w:w="1561" w:type="dxa"/>
          </w:tcPr>
          <w:p w14:paraId="18F3C5D3" w14:textId="77777777" w:rsidR="000D732E" w:rsidRPr="00D410AE" w:rsidRDefault="000D732E" w:rsidP="00EB7D77">
            <w:pPr>
              <w:rPr>
                <w:rFonts w:cs="Arial"/>
              </w:rPr>
            </w:pPr>
          </w:p>
        </w:tc>
        <w:tc>
          <w:tcPr>
            <w:tcW w:w="2694" w:type="dxa"/>
          </w:tcPr>
          <w:p w14:paraId="5AF8EB72" w14:textId="77777777" w:rsidR="000D732E" w:rsidRDefault="000D732E" w:rsidP="00EB7D77">
            <w:pPr>
              <w:rPr>
                <w:rFonts w:cs="Arial"/>
              </w:rPr>
            </w:pPr>
          </w:p>
        </w:tc>
        <w:tc>
          <w:tcPr>
            <w:tcW w:w="2694" w:type="dxa"/>
          </w:tcPr>
          <w:p w14:paraId="1A6D4C4F" w14:textId="77777777" w:rsidR="000D732E" w:rsidRPr="00D410AE" w:rsidRDefault="000D732E" w:rsidP="00EB7D77">
            <w:pPr>
              <w:rPr>
                <w:rFonts w:cs="Arial"/>
              </w:rPr>
            </w:pPr>
          </w:p>
        </w:tc>
        <w:tc>
          <w:tcPr>
            <w:tcW w:w="3262" w:type="dxa"/>
          </w:tcPr>
          <w:p w14:paraId="6E1528A5" w14:textId="77777777" w:rsidR="000D732E" w:rsidRPr="00D410AE" w:rsidRDefault="000D732E" w:rsidP="00EB7D77">
            <w:pPr>
              <w:rPr>
                <w:rFonts w:cs="Arial"/>
              </w:rPr>
            </w:pPr>
          </w:p>
        </w:tc>
      </w:tr>
      <w:tr w:rsidR="00656A21" w:rsidRPr="007C20FA" w14:paraId="0D23D9E5" w14:textId="77777777" w:rsidTr="00656A21">
        <w:trPr>
          <w:trHeight w:val="20"/>
        </w:trPr>
        <w:tc>
          <w:tcPr>
            <w:tcW w:w="1561" w:type="dxa"/>
          </w:tcPr>
          <w:p w14:paraId="754565AB" w14:textId="77777777" w:rsidR="00656A21" w:rsidRPr="00D410AE" w:rsidRDefault="00656A21" w:rsidP="00EB7D77">
            <w:pPr>
              <w:rPr>
                <w:rFonts w:cs="Arial"/>
              </w:rPr>
            </w:pPr>
          </w:p>
        </w:tc>
        <w:tc>
          <w:tcPr>
            <w:tcW w:w="2694" w:type="dxa"/>
          </w:tcPr>
          <w:p w14:paraId="025A590C" w14:textId="77777777" w:rsidR="00656A21" w:rsidRDefault="00656A21" w:rsidP="00EB7D77">
            <w:pPr>
              <w:rPr>
                <w:rFonts w:cs="Arial"/>
              </w:rPr>
            </w:pPr>
          </w:p>
        </w:tc>
        <w:tc>
          <w:tcPr>
            <w:tcW w:w="2694" w:type="dxa"/>
          </w:tcPr>
          <w:p w14:paraId="5F16C1A7" w14:textId="77777777" w:rsidR="00656A21" w:rsidRPr="00D410AE" w:rsidRDefault="00656A21" w:rsidP="00EB7D77">
            <w:pPr>
              <w:rPr>
                <w:rFonts w:cs="Arial"/>
              </w:rPr>
            </w:pPr>
          </w:p>
        </w:tc>
        <w:tc>
          <w:tcPr>
            <w:tcW w:w="3262" w:type="dxa"/>
          </w:tcPr>
          <w:p w14:paraId="07100887" w14:textId="77777777" w:rsidR="00656A21" w:rsidRPr="00D410AE" w:rsidRDefault="00656A21" w:rsidP="00EB7D77">
            <w:pPr>
              <w:rPr>
                <w:rFonts w:cs="Arial"/>
              </w:rPr>
            </w:pPr>
          </w:p>
        </w:tc>
      </w:tr>
    </w:tbl>
    <w:p w14:paraId="336AD82B" w14:textId="77777777" w:rsidR="000D732E" w:rsidRPr="00C7649D" w:rsidRDefault="000D732E" w:rsidP="000D732E">
      <w:pPr>
        <w:pStyle w:val="Caption"/>
      </w:pPr>
      <w:r w:rsidRPr="001B1565">
        <w:lastRenderedPageBreak/>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24F3C962" w14:textId="77777777" w:rsidR="000D732E" w:rsidRPr="005067FC" w:rsidRDefault="000D732E" w:rsidP="00427220">
      <w:pPr>
        <w:rPr>
          <w:i/>
          <w:color w:val="A6A6A6" w:themeColor="background1" w:themeShade="A6"/>
        </w:rPr>
      </w:pPr>
    </w:p>
    <w:p w14:paraId="37816D53" w14:textId="77777777" w:rsidR="00427220" w:rsidRDefault="00427220" w:rsidP="00427220">
      <w:pPr>
        <w:pStyle w:val="Heading4"/>
      </w:pPr>
      <w:r>
        <w:t>Assumptions</w:t>
      </w:r>
    </w:p>
    <w:p w14:paraId="7B4BCFE2" w14:textId="77777777" w:rsidR="00A92B2F" w:rsidRDefault="00A92B2F" w:rsidP="00A92B2F"/>
    <w:p w14:paraId="2672FCED"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45DD243" w14:textId="77777777" w:rsidR="00C0442C" w:rsidRDefault="00C0442C" w:rsidP="00A92B2F"/>
    <w:p w14:paraId="3E5816BA" w14:textId="77777777" w:rsidR="00F15706" w:rsidRDefault="00E60B64" w:rsidP="00783BCF">
      <w:pPr>
        <w:pStyle w:val="Heading3"/>
      </w:pPr>
      <w:r>
        <w:t>Function Scope</w:t>
      </w:r>
    </w:p>
    <w:p w14:paraId="546CB4DC" w14:textId="77777777" w:rsidR="00055646" w:rsidRPr="00A43B48" w:rsidRDefault="00055646" w:rsidP="00306D37">
      <w:pPr>
        <w:contextualSpacing/>
      </w:pPr>
    </w:p>
    <w:p w14:paraId="69634D36" w14:textId="77777777" w:rsidR="00306D37" w:rsidRDefault="00306D37" w:rsidP="00306D37">
      <w:pPr>
        <w:contextualSpacing/>
      </w:pPr>
      <w:r>
        <w:t xml:space="preserve">The </w:t>
      </w:r>
      <w:r>
        <w:rPr>
          <w:noProof/>
        </w:rPr>
        <w:drawing>
          <wp:inline distT="0" distB="0" distL="0" distR="0" wp14:anchorId="44426A6D" wp14:editId="42F9A885">
            <wp:extent cx="152400" cy="152400"/>
            <wp:effectExtent l="0" t="0" r="0" b="0"/>
            <wp:docPr id="70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Set all sentinel settings</w:t>
      </w:r>
      <w:r w:rsidR="0004480F">
        <w:rPr>
          <w:b/>
        </w:rPr>
        <w:t>”</w:t>
      </w:r>
      <w:r>
        <w:t xml:space="preserve"> f</w:t>
      </w:r>
      <w:r w:rsidR="00294100">
        <w:t>unction is called by</w:t>
      </w:r>
      <w:r>
        <w:t xml:space="preserve"> the following </w:t>
      </w:r>
      <w:r w:rsidR="00294100">
        <w:t>functions</w:t>
      </w:r>
      <w:r>
        <w:t>:</w:t>
      </w:r>
    </w:p>
    <w:p w14:paraId="21960309" w14:textId="77777777" w:rsidR="00306D37" w:rsidRPr="00953D23" w:rsidRDefault="00306D37" w:rsidP="0061324D">
      <w:pPr>
        <w:pStyle w:val="ListParagraph"/>
        <w:numPr>
          <w:ilvl w:val="0"/>
          <w:numId w:val="12"/>
        </w:numPr>
        <w:contextualSpacing/>
      </w:pPr>
      <w:r>
        <w:rPr>
          <w:noProof/>
        </w:rPr>
        <w:drawing>
          <wp:inline distT="0" distB="0" distL="0" distR="0" wp14:anchorId="7EC2D6BF" wp14:editId="13B554D3">
            <wp:extent cx="152400" cy="152400"/>
            <wp:effectExtent l="0" t="0" r="0" b="0"/>
            <wp:docPr id="70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6ff42d843168162ec35c75a2092c38a" w:history="1">
        <w:r w:rsidR="00B66881">
          <w:rPr>
            <w:rStyle w:val="Hyperlink"/>
          </w:rPr>
          <w:t>Modify sentinel settings</w:t>
        </w:r>
      </w:hyperlink>
      <w:r w:rsidR="0004480F">
        <w:t>”</w:t>
      </w:r>
    </w:p>
    <w:p w14:paraId="12FF31C3" w14:textId="77777777" w:rsidR="00393C96" w:rsidRPr="00393C96" w:rsidRDefault="00393C96" w:rsidP="00306D37">
      <w:pPr>
        <w:contextualSpacing/>
      </w:pPr>
    </w:p>
    <w:p w14:paraId="6324AFDF" w14:textId="77777777" w:rsidR="001A755C" w:rsidRDefault="001A755C" w:rsidP="00306D37"/>
    <w:p w14:paraId="117BFA65" w14:textId="77777777" w:rsidR="00294100" w:rsidRDefault="00294100" w:rsidP="00294100">
      <w:pPr>
        <w:jc w:val="center"/>
      </w:pPr>
      <w:r>
        <w:rPr>
          <w:noProof/>
        </w:rPr>
        <w:drawing>
          <wp:inline distT="0" distB="0" distL="0" distR="0" wp14:anchorId="2E83EACF" wp14:editId="15D3DDF8">
            <wp:extent cx="6466205" cy="5670197"/>
            <wp:effectExtent l="0" t="0" r="0" b="0"/>
            <wp:docPr id="708" name="Picture 1730240577.jpg" descr="1730240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1730240577.jpg"/>
                    <pic:cNvPicPr/>
                  </pic:nvPicPr>
                  <pic:blipFill>
                    <a:blip r:embed="rId104" cstate="print"/>
                    <a:stretch>
                      <a:fillRect/>
                    </a:stretch>
                  </pic:blipFill>
                  <pic:spPr>
                    <a:xfrm>
                      <a:off x="0" y="0"/>
                      <a:ext cx="6466205" cy="5670197"/>
                    </a:xfrm>
                    <a:prstGeom prst="rect">
                      <a:avLst/>
                    </a:prstGeom>
                  </pic:spPr>
                </pic:pic>
              </a:graphicData>
            </a:graphic>
          </wp:inline>
        </w:drawing>
      </w:r>
    </w:p>
    <w:p w14:paraId="5C41BC3F"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BF7339B" wp14:editId="5583AA35">
            <wp:extent cx="152400" cy="152400"/>
            <wp:effectExtent l="0" t="0" r="0" b="0"/>
            <wp:docPr id="71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Modify sentinel settings</w:t>
      </w:r>
      <w:r w:rsidR="0004480F">
        <w:t>”</w:t>
      </w:r>
      <w:r w:rsidRPr="00294100">
        <w:t xml:space="preserve"> calling </w:t>
      </w:r>
      <w:r>
        <w:rPr>
          <w:noProof/>
        </w:rPr>
        <w:drawing>
          <wp:inline distT="0" distB="0" distL="0" distR="0" wp14:anchorId="3725987C" wp14:editId="38578FBC">
            <wp:extent cx="152400" cy="152400"/>
            <wp:effectExtent l="0" t="0" r="0" b="0"/>
            <wp:docPr id="71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Set all sentinel settings</w:t>
      </w:r>
      <w:r w:rsidR="0004480F">
        <w:t>”</w:t>
      </w:r>
    </w:p>
    <w:p w14:paraId="60DFA8A2" w14:textId="77777777" w:rsidR="00306D37" w:rsidRDefault="00306D37" w:rsidP="00306D37">
      <w:pPr>
        <w:contextualSpacing/>
      </w:pPr>
    </w:p>
    <w:p w14:paraId="7F553054" w14:textId="77777777" w:rsidR="00F15706" w:rsidRDefault="00E60B64" w:rsidP="00783BCF">
      <w:pPr>
        <w:pStyle w:val="Heading3"/>
      </w:pPr>
      <w:r>
        <w:lastRenderedPageBreak/>
        <w:t>Function Interfaces</w:t>
      </w:r>
    </w:p>
    <w:p w14:paraId="022C12C9"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02EFA4EC" w14:textId="77777777" w:rsidTr="0082668D">
        <w:trPr>
          <w:trHeight w:val="260"/>
        </w:trPr>
        <w:tc>
          <w:tcPr>
            <w:tcW w:w="2547" w:type="dxa"/>
            <w:shd w:val="clear" w:color="auto" w:fill="D9D9D9" w:themeFill="background1" w:themeFillShade="D9"/>
            <w:noWrap/>
            <w:hideMark/>
          </w:tcPr>
          <w:p w14:paraId="6FD95DB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00EC43B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7821E690" w14:textId="77777777" w:rsidTr="0082668D">
        <w:trPr>
          <w:trHeight w:val="410"/>
        </w:trPr>
        <w:tc>
          <w:tcPr>
            <w:tcW w:w="2547" w:type="dxa"/>
            <w:noWrap/>
          </w:tcPr>
          <w:p w14:paraId="3E969D7E" w14:textId="77777777" w:rsidR="0082668D" w:rsidRDefault="0082668D" w:rsidP="00BC57B1">
            <w:pPr>
              <w:contextualSpacing/>
              <w:rPr>
                <w:rFonts w:cs="Arial"/>
              </w:rPr>
            </w:pPr>
            <w:r w:rsidRPr="00275823">
              <w:rPr>
                <w:rFonts w:cs="Arial"/>
              </w:rPr>
              <w:t>all sentinel settings</w:t>
            </w:r>
          </w:p>
          <w:p w14:paraId="3324D31C" w14:textId="77777777" w:rsidR="0082668D" w:rsidRDefault="0082668D" w:rsidP="00BC57B1">
            <w:pPr>
              <w:contextualSpacing/>
              <w:rPr>
                <w:rFonts w:cs="Arial"/>
              </w:rPr>
            </w:pPr>
            <w:r>
              <w:rPr>
                <w:rFonts w:cs="Arial"/>
              </w:rPr>
              <w:t>Signal:</w:t>
            </w:r>
          </w:p>
          <w:p w14:paraId="26C3ACB8"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231EC1A" wp14:editId="203B5BE4">
                  <wp:extent cx="152400" cy="152400"/>
                  <wp:effectExtent l="0" t="0" r="0" b="0"/>
                  <wp:docPr id="714"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c78b88dab14a40bdc492146e21da52ff" w:history="1">
              <w:r>
                <w:rPr>
                  <w:rStyle w:val="Hyperlink"/>
                  <w:rFonts w:cs="Arial"/>
                </w:rPr>
                <w:t>Confuguration Parameters Sentinel</w:t>
              </w:r>
            </w:hyperlink>
          </w:p>
        </w:tc>
        <w:tc>
          <w:tcPr>
            <w:tcW w:w="7654" w:type="dxa"/>
          </w:tcPr>
          <w:p w14:paraId="3BC5D6A0" w14:textId="77777777" w:rsidR="0082668D" w:rsidRDefault="0082668D" w:rsidP="00BC57B1">
            <w:pPr>
              <w:rPr>
                <w:rFonts w:cs="Arial"/>
              </w:rPr>
            </w:pPr>
            <w:r>
              <w:rPr>
                <w:rFonts w:cs="Arial"/>
              </w:rPr>
              <w:t>Signal Description:</w:t>
            </w:r>
          </w:p>
          <w:p w14:paraId="2FC7926A" w14:textId="77777777" w:rsidR="0082668D" w:rsidRDefault="0082668D" w:rsidP="00BC57B1">
            <w:pPr>
              <w:rPr>
                <w:rFonts w:cs="Arial"/>
              </w:rPr>
            </w:pPr>
            <w:r w:rsidRPr="00275823">
              <w:rPr>
                <w:rFonts w:cs="Arial"/>
              </w:rPr>
              <w:t>Signal describing the cSentinel configuration parameters</w:t>
            </w:r>
          </w:p>
          <w:p w14:paraId="1648C1A1" w14:textId="77777777" w:rsidR="0082668D" w:rsidRDefault="0082668D" w:rsidP="00BC57B1">
            <w:pPr>
              <w:rPr>
                <w:rFonts w:cs="Arial"/>
              </w:rPr>
            </w:pPr>
          </w:p>
          <w:p w14:paraId="0038FE28" w14:textId="77777777" w:rsidR="0082668D" w:rsidRPr="0046598F" w:rsidRDefault="0082668D" w:rsidP="00BC57B1">
            <w:pPr>
              <w:rPr>
                <w:rFonts w:cs="Arial"/>
                <w:color w:val="000000"/>
              </w:rPr>
            </w:pPr>
            <w:r>
              <w:rPr>
                <w:rFonts w:cs="Arial"/>
                <w:color w:val="000000"/>
              </w:rPr>
              <w:t>Received from:</w:t>
            </w:r>
          </w:p>
          <w:p w14:paraId="257AEEA5" w14:textId="77777777" w:rsidR="0082668D" w:rsidRPr="00C8319B" w:rsidRDefault="0082668D" w:rsidP="00BC57B1">
            <w:pPr>
              <w:pStyle w:val="ListParagraph"/>
              <w:numPr>
                <w:ilvl w:val="0"/>
                <w:numId w:val="12"/>
              </w:numPr>
              <w:rPr>
                <w:rFonts w:cs="Arial"/>
              </w:rPr>
            </w:pPr>
            <w:r>
              <w:rPr>
                <w:noProof/>
              </w:rPr>
              <w:drawing>
                <wp:inline distT="0" distB="0" distL="0" distR="0" wp14:anchorId="20410762" wp14:editId="79C4EE00">
                  <wp:extent cx="152400" cy="152400"/>
                  <wp:effectExtent l="0" t="0" r="0" b="0"/>
                  <wp:docPr id="71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8e440a94f62747624555ea6eedf7f12" w:history="1">
              <w:r>
                <w:rPr>
                  <w:rStyle w:val="Hyperlink"/>
                  <w:rFonts w:cs="Arial"/>
                </w:rPr>
                <w:t>Send setting or group of settings to be modified</w:t>
              </w:r>
            </w:hyperlink>
          </w:p>
        </w:tc>
      </w:tr>
    </w:tbl>
    <w:p w14:paraId="47971A7F" w14:textId="77777777" w:rsidR="0082668D" w:rsidRDefault="0082668D" w:rsidP="00A7465B">
      <w:pPr>
        <w:contextualSpacing/>
        <w:rPr>
          <w:rFonts w:cs="Arial"/>
        </w:rPr>
      </w:pPr>
    </w:p>
    <w:p w14:paraId="0AE06177"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EE093FC" w14:textId="77777777" w:rsidTr="00CD7DFE">
        <w:trPr>
          <w:trHeight w:val="260"/>
        </w:trPr>
        <w:tc>
          <w:tcPr>
            <w:tcW w:w="2689" w:type="dxa"/>
            <w:shd w:val="clear" w:color="auto" w:fill="D9D9D9" w:themeFill="background1" w:themeFillShade="D9"/>
            <w:noWrap/>
            <w:hideMark/>
          </w:tcPr>
          <w:p w14:paraId="5D07D83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0FE827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388CBAE0" w14:textId="77777777" w:rsidTr="00CD7DFE">
        <w:trPr>
          <w:trHeight w:val="410"/>
        </w:trPr>
        <w:tc>
          <w:tcPr>
            <w:tcW w:w="2689" w:type="dxa"/>
            <w:noWrap/>
          </w:tcPr>
          <w:p w14:paraId="5899E238" w14:textId="77777777" w:rsidR="00CD7DFE" w:rsidRDefault="00CD7DFE" w:rsidP="00BC57B1">
            <w:pPr>
              <w:contextualSpacing/>
              <w:rPr>
                <w:rFonts w:cs="Arial"/>
              </w:rPr>
            </w:pPr>
            <w:r>
              <w:rPr>
                <w:rFonts w:cs="Arial"/>
              </w:rPr>
              <w:t>settings changed notification</w:t>
            </w:r>
          </w:p>
          <w:p w14:paraId="2288569D" w14:textId="77777777" w:rsidR="00CD7DFE" w:rsidRDefault="00CD7DFE" w:rsidP="00BC57B1">
            <w:pPr>
              <w:contextualSpacing/>
              <w:rPr>
                <w:rFonts w:cs="Arial"/>
              </w:rPr>
            </w:pPr>
            <w:r>
              <w:rPr>
                <w:rFonts w:cs="Arial"/>
              </w:rPr>
              <w:t>Signal:</w:t>
            </w:r>
          </w:p>
          <w:p w14:paraId="636F7776" w14:textId="77777777" w:rsidR="00CD7DFE" w:rsidRDefault="00CD7DFE" w:rsidP="00BC57B1">
            <w:pPr>
              <w:contextualSpacing/>
              <w:rPr>
                <w:rFonts w:cs="Arial"/>
              </w:rPr>
            </w:pPr>
            <w:r>
              <w:rPr>
                <w:noProof/>
              </w:rPr>
              <w:drawing>
                <wp:inline distT="0" distB="0" distL="0" distR="0" wp14:anchorId="12EB6712" wp14:editId="6BDDD4C2">
                  <wp:extent cx="152400" cy="152400"/>
                  <wp:effectExtent l="0" t="0" r="0" b="0"/>
                  <wp:docPr id="718"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7dfe9c95a8b1d6d513ab8c5e7f6257fd" w:history="1">
              <w:r>
                <w:rPr>
                  <w:rStyle w:val="Hyperlink"/>
                  <w:rFonts w:cs="Arial"/>
                </w:rPr>
                <w:t>Configuration Changed Notification</w:t>
              </w:r>
            </w:hyperlink>
          </w:p>
        </w:tc>
        <w:tc>
          <w:tcPr>
            <w:tcW w:w="7512" w:type="dxa"/>
            <w:noWrap/>
          </w:tcPr>
          <w:p w14:paraId="4646CD12" w14:textId="77777777" w:rsidR="00CD7DFE" w:rsidRDefault="00CD7DFE" w:rsidP="00BC57B1">
            <w:pPr>
              <w:rPr>
                <w:rFonts w:cs="Arial"/>
              </w:rPr>
            </w:pPr>
            <w:r>
              <w:rPr>
                <w:rFonts w:cs="Arial"/>
              </w:rPr>
              <w:t>Signal Description:</w:t>
            </w:r>
          </w:p>
          <w:p w14:paraId="25361843" w14:textId="77777777" w:rsidR="00CD7DFE" w:rsidRDefault="00CD7DFE" w:rsidP="00BC57B1">
            <w:pPr>
              <w:rPr>
                <w:rFonts w:cs="Arial"/>
              </w:rPr>
            </w:pPr>
            <w:r>
              <w:rPr>
                <w:rFonts w:cs="Arial"/>
              </w:rPr>
              <w:t>Message to the user that the configuration of the Sentinel feature has been changed.</w:t>
            </w:r>
          </w:p>
          <w:p w14:paraId="274D8B52" w14:textId="77777777" w:rsidR="00CD7DFE" w:rsidRDefault="00CD7DFE" w:rsidP="00BC57B1">
            <w:pPr>
              <w:rPr>
                <w:rFonts w:cs="Arial"/>
              </w:rPr>
            </w:pPr>
          </w:p>
          <w:p w14:paraId="64E69F7B" w14:textId="77777777" w:rsidR="00CD7DFE" w:rsidRPr="00275823" w:rsidRDefault="00CD7DFE" w:rsidP="00BC57B1">
            <w:pPr>
              <w:rPr>
                <w:rFonts w:cs="Arial"/>
                <w:color w:val="000000"/>
              </w:rPr>
            </w:pPr>
            <w:r>
              <w:rPr>
                <w:rFonts w:cs="Arial"/>
                <w:color w:val="000000"/>
              </w:rPr>
              <w:t>Sent to:</w:t>
            </w:r>
          </w:p>
          <w:p w14:paraId="7E811197"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383811A9" wp14:editId="5A0A4B8C">
                  <wp:extent cx="152400" cy="152400"/>
                  <wp:effectExtent l="0" t="0" r="0" b="0"/>
                  <wp:docPr id="72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80c699bee92e436989d5d155cab62ef" w:history="1">
              <w:r>
                <w:rPr>
                  <w:rStyle w:val="Hyperlink"/>
                  <w:rFonts w:cs="Arial"/>
                  <w:color w:val="000000"/>
                </w:rPr>
                <w:t>Settings changed notification</w:t>
              </w:r>
            </w:hyperlink>
          </w:p>
        </w:tc>
      </w:tr>
      <w:tr w:rsidR="00CD7DFE" w:rsidRPr="003F473D" w14:paraId="4E47D9AE" w14:textId="77777777" w:rsidTr="00CD7DFE">
        <w:trPr>
          <w:trHeight w:val="410"/>
        </w:trPr>
        <w:tc>
          <w:tcPr>
            <w:tcW w:w="2689" w:type="dxa"/>
            <w:noWrap/>
          </w:tcPr>
          <w:p w14:paraId="09EA084F" w14:textId="77777777" w:rsidR="00CD7DFE" w:rsidRDefault="00CD7DFE" w:rsidP="00BC57B1">
            <w:pPr>
              <w:contextualSpacing/>
              <w:rPr>
                <w:rFonts w:cs="Arial"/>
              </w:rPr>
            </w:pPr>
            <w:r>
              <w:rPr>
                <w:rFonts w:cs="Arial"/>
              </w:rPr>
              <w:t>settings for cameras</w:t>
            </w:r>
          </w:p>
          <w:p w14:paraId="724D6582" w14:textId="77777777" w:rsidR="00CD7DFE" w:rsidRDefault="00CD7DFE" w:rsidP="00BC57B1">
            <w:pPr>
              <w:contextualSpacing/>
              <w:rPr>
                <w:rFonts w:cs="Arial"/>
              </w:rPr>
            </w:pPr>
            <w:r>
              <w:rPr>
                <w:rFonts w:cs="Arial"/>
              </w:rPr>
              <w:t>Signal:</w:t>
            </w:r>
          </w:p>
          <w:p w14:paraId="1E3C2FE1" w14:textId="77777777" w:rsidR="00CD7DFE" w:rsidRDefault="00CD7DFE" w:rsidP="00BC57B1">
            <w:pPr>
              <w:contextualSpacing/>
              <w:rPr>
                <w:rFonts w:cs="Arial"/>
              </w:rPr>
            </w:pPr>
            <w:r>
              <w:rPr>
                <w:noProof/>
              </w:rPr>
              <w:drawing>
                <wp:inline distT="0" distB="0" distL="0" distR="0" wp14:anchorId="58011AD1" wp14:editId="3D6E9F6A">
                  <wp:extent cx="152400" cy="152400"/>
                  <wp:effectExtent l="0" t="0" r="0" b="0"/>
                  <wp:docPr id="722"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c78b88dab14a40bdc492146e21da52ff" w:history="1">
              <w:r>
                <w:rPr>
                  <w:rStyle w:val="Hyperlink"/>
                  <w:rFonts w:cs="Arial"/>
                </w:rPr>
                <w:t>Confuguration Parameters Sentinel</w:t>
              </w:r>
            </w:hyperlink>
          </w:p>
        </w:tc>
        <w:tc>
          <w:tcPr>
            <w:tcW w:w="7512" w:type="dxa"/>
            <w:noWrap/>
          </w:tcPr>
          <w:p w14:paraId="060583C3" w14:textId="77777777" w:rsidR="00CD7DFE" w:rsidRDefault="00CD7DFE" w:rsidP="00BC57B1">
            <w:pPr>
              <w:rPr>
                <w:rFonts w:cs="Arial"/>
              </w:rPr>
            </w:pPr>
            <w:r>
              <w:rPr>
                <w:rFonts w:cs="Arial"/>
              </w:rPr>
              <w:t>Signal Description:</w:t>
            </w:r>
          </w:p>
          <w:p w14:paraId="1C9C8C16" w14:textId="77777777" w:rsidR="00CD7DFE" w:rsidRDefault="00CD7DFE" w:rsidP="00BC57B1">
            <w:pPr>
              <w:rPr>
                <w:rFonts w:cs="Arial"/>
              </w:rPr>
            </w:pPr>
            <w:r>
              <w:rPr>
                <w:rFonts w:cs="Arial"/>
              </w:rPr>
              <w:t>Signal describing the cSentinel configuration parameters</w:t>
            </w:r>
          </w:p>
          <w:p w14:paraId="3CB6DCF8" w14:textId="77777777" w:rsidR="00CD7DFE" w:rsidRDefault="00CD7DFE" w:rsidP="00BC57B1">
            <w:pPr>
              <w:rPr>
                <w:rFonts w:cs="Arial"/>
              </w:rPr>
            </w:pPr>
          </w:p>
        </w:tc>
      </w:tr>
    </w:tbl>
    <w:p w14:paraId="3576BBE8" w14:textId="77777777" w:rsidR="00CD7DFE" w:rsidRDefault="00CD7DFE" w:rsidP="00A72B37"/>
    <w:p w14:paraId="27138900" w14:textId="77777777" w:rsidR="00A72B37" w:rsidRDefault="00A72B37" w:rsidP="00A72B37">
      <w:pPr>
        <w:pStyle w:val="Heading4"/>
      </w:pPr>
      <w:r>
        <w:t>Logical</w:t>
      </w:r>
      <w:r w:rsidRPr="00F15706">
        <w:t xml:space="preserve"> Parameters</w:t>
      </w:r>
    </w:p>
    <w:p w14:paraId="337B970C" w14:textId="77777777" w:rsidR="00A72B37" w:rsidRDefault="00A72B37" w:rsidP="00A72B37"/>
    <w:p w14:paraId="275E7D3B"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2231FEDA" w14:textId="77777777" w:rsidTr="00EB7D77">
        <w:trPr>
          <w:trHeight w:val="211"/>
        </w:trPr>
        <w:tc>
          <w:tcPr>
            <w:tcW w:w="2689" w:type="dxa"/>
            <w:shd w:val="clear" w:color="auto" w:fill="D9D9D9" w:themeFill="background1" w:themeFillShade="D9"/>
            <w:noWrap/>
            <w:hideMark/>
          </w:tcPr>
          <w:p w14:paraId="6EF6FA0D"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13E3B8B7"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153A4E1E" w14:textId="77777777" w:rsidTr="00EB7D77">
        <w:trPr>
          <w:trHeight w:val="410"/>
        </w:trPr>
        <w:tc>
          <w:tcPr>
            <w:tcW w:w="2689" w:type="dxa"/>
            <w:noWrap/>
          </w:tcPr>
          <w:p w14:paraId="730AB7C6" w14:textId="4F603279"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7D392B2D" w14:textId="6ACCD6FA" w:rsidR="009649F4" w:rsidRPr="003F473D" w:rsidRDefault="009649F4" w:rsidP="00EB7D77">
            <w:pPr>
              <w:rPr>
                <w:rFonts w:cs="Arial"/>
                <w:color w:val="000000"/>
                <w:sz w:val="18"/>
                <w:szCs w:val="18"/>
              </w:rPr>
            </w:pPr>
          </w:p>
        </w:tc>
      </w:tr>
      <w:tr w:rsidR="009649F4" w:rsidRPr="003F473D" w14:paraId="577C1779" w14:textId="77777777" w:rsidTr="00EB7D77">
        <w:trPr>
          <w:trHeight w:val="410"/>
        </w:trPr>
        <w:tc>
          <w:tcPr>
            <w:tcW w:w="2689" w:type="dxa"/>
            <w:noWrap/>
          </w:tcPr>
          <w:p w14:paraId="78D3969B"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6845C3F9" w14:textId="77777777" w:rsidR="009649F4" w:rsidRPr="003F473D" w:rsidRDefault="009649F4" w:rsidP="00EB7D77">
            <w:pPr>
              <w:rPr>
                <w:rFonts w:cs="Arial"/>
                <w:color w:val="000000"/>
                <w:sz w:val="18"/>
                <w:szCs w:val="18"/>
              </w:rPr>
            </w:pPr>
          </w:p>
        </w:tc>
      </w:tr>
    </w:tbl>
    <w:p w14:paraId="4E9D6C00" w14:textId="77777777" w:rsidR="009649F4" w:rsidRDefault="009649F4" w:rsidP="00A72B37"/>
    <w:p w14:paraId="08451D30" w14:textId="77777777" w:rsidR="00822913" w:rsidRDefault="00822913" w:rsidP="00822913">
      <w:pPr>
        <w:pStyle w:val="Heading3"/>
      </w:pPr>
      <w:r>
        <w:t>Function Modeling</w:t>
      </w:r>
    </w:p>
    <w:p w14:paraId="5E7D5E1A" w14:textId="77777777" w:rsidR="00EF5443" w:rsidRPr="00C75AE5" w:rsidRDefault="00EF5443" w:rsidP="00EF5443"/>
    <w:p w14:paraId="0A8FF6F9" w14:textId="77777777" w:rsidR="002D15F6" w:rsidRDefault="002D15F6" w:rsidP="0061324D">
      <w:pPr>
        <w:pStyle w:val="Heading4"/>
        <w:numPr>
          <w:ilvl w:val="3"/>
          <w:numId w:val="4"/>
        </w:numPr>
      </w:pPr>
      <w:r>
        <w:t>Use Cases</w:t>
      </w:r>
    </w:p>
    <w:p w14:paraId="500254AB" w14:textId="77777777" w:rsidR="002D15F6" w:rsidRDefault="002D15F6" w:rsidP="002D15F6"/>
    <w:p w14:paraId="0477166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7A2ADE0" w14:textId="77777777" w:rsidR="009649F4" w:rsidRDefault="009649F4" w:rsidP="009649F4">
      <w:pPr>
        <w:pStyle w:val="Heading4"/>
        <w:numPr>
          <w:ilvl w:val="3"/>
          <w:numId w:val="4"/>
        </w:numPr>
      </w:pPr>
      <w:r>
        <w:t>State Charts</w:t>
      </w:r>
    </w:p>
    <w:p w14:paraId="66F56960" w14:textId="77777777" w:rsidR="00195B38" w:rsidRDefault="00195B38" w:rsidP="00A76553">
      <w:pPr>
        <w:contextualSpacing/>
        <w:rPr>
          <w:color w:val="A6A6A6" w:themeColor="background1" w:themeShade="A6"/>
        </w:rPr>
      </w:pPr>
    </w:p>
    <w:p w14:paraId="6FD88381"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6039E0D3" w14:textId="77777777" w:rsidR="00A76553" w:rsidRPr="00FF5F72" w:rsidRDefault="00A76553" w:rsidP="00A76553">
      <w:pPr>
        <w:contextualSpacing/>
        <w:rPr>
          <w:color w:val="A6A6A6" w:themeColor="background1" w:themeShade="A6"/>
        </w:rPr>
      </w:pPr>
    </w:p>
    <w:p w14:paraId="2772ED53" w14:textId="77777777" w:rsidR="00A76553" w:rsidRPr="00004083" w:rsidRDefault="00A76553" w:rsidP="00A76553">
      <w:pPr>
        <w:contextualSpacing/>
        <w:rPr>
          <w:rFonts w:cs="Arial"/>
        </w:rPr>
      </w:pPr>
    </w:p>
    <w:p w14:paraId="7F07477D" w14:textId="77777777" w:rsidR="009649F4" w:rsidRDefault="009649F4" w:rsidP="009649F4">
      <w:pPr>
        <w:pStyle w:val="Heading4"/>
        <w:numPr>
          <w:ilvl w:val="3"/>
          <w:numId w:val="4"/>
        </w:numPr>
      </w:pPr>
      <w:r>
        <w:t>Activity Diagrams</w:t>
      </w:r>
    </w:p>
    <w:p w14:paraId="554E8B68" w14:textId="77777777" w:rsidR="009649F4" w:rsidRDefault="009649F4" w:rsidP="009649F4"/>
    <w:p w14:paraId="4146FE81"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5B9E8004" w14:textId="77777777" w:rsidR="009649F4" w:rsidRPr="00FF5F72" w:rsidRDefault="009649F4" w:rsidP="009649F4">
      <w:pPr>
        <w:contextualSpacing/>
        <w:rPr>
          <w:color w:val="A6A6A6" w:themeColor="background1" w:themeShade="A6"/>
        </w:rPr>
      </w:pPr>
    </w:p>
    <w:p w14:paraId="6AA1FB88" w14:textId="77777777" w:rsidR="009649F4" w:rsidRDefault="009649F4" w:rsidP="009649F4">
      <w:pPr>
        <w:pStyle w:val="Heading4"/>
        <w:numPr>
          <w:ilvl w:val="3"/>
          <w:numId w:val="4"/>
        </w:numPr>
      </w:pPr>
      <w:r>
        <w:t>Sequence Diagrams</w:t>
      </w:r>
    </w:p>
    <w:p w14:paraId="633B87B1" w14:textId="77777777" w:rsidR="00987D84" w:rsidRPr="00EB7D77" w:rsidRDefault="00987D84" w:rsidP="00EB7D77">
      <w:pPr>
        <w:rPr>
          <w:rStyle w:val="SubtleEmphasis"/>
          <w:i w:val="0"/>
          <w:iCs w:val="0"/>
          <w:color w:val="auto"/>
          <w:highlight w:val="green"/>
        </w:rPr>
      </w:pPr>
    </w:p>
    <w:p w14:paraId="7DD171BB"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67050A5E" w14:textId="77777777" w:rsidR="00987D84" w:rsidRDefault="00987D84" w:rsidP="00987D84"/>
    <w:p w14:paraId="476BA6AB" w14:textId="77777777" w:rsidR="009649F4" w:rsidRDefault="009649F4" w:rsidP="009649F4"/>
    <w:p w14:paraId="07E5C4E4" w14:textId="77777777" w:rsidR="009649F4" w:rsidRDefault="009649F4" w:rsidP="009649F4">
      <w:pPr>
        <w:pStyle w:val="Heading4"/>
        <w:numPr>
          <w:ilvl w:val="3"/>
          <w:numId w:val="4"/>
        </w:numPr>
      </w:pPr>
      <w:r>
        <w:t>Decision Tables</w:t>
      </w:r>
    </w:p>
    <w:p w14:paraId="14BF1F58" w14:textId="77777777" w:rsidR="009649F4" w:rsidRDefault="009649F4" w:rsidP="009649F4"/>
    <w:p w14:paraId="03223582" w14:textId="77777777" w:rsidR="00F15706" w:rsidRDefault="00DA0800" w:rsidP="00822913">
      <w:pPr>
        <w:pStyle w:val="Heading3"/>
      </w:pPr>
      <w:r>
        <w:t>Function Requirements</w:t>
      </w:r>
    </w:p>
    <w:p w14:paraId="526B7B17" w14:textId="77777777" w:rsidR="00F15706" w:rsidRDefault="00F15706" w:rsidP="00783BCF">
      <w:pPr>
        <w:pStyle w:val="Heading4"/>
      </w:pPr>
      <w:r>
        <w:t>Functional Requirements</w:t>
      </w:r>
    </w:p>
    <w:p w14:paraId="005E0A69" w14:textId="77777777" w:rsidR="006E54B3" w:rsidRDefault="00F15706" w:rsidP="006E54B3">
      <w:pPr>
        <w:pStyle w:val="Heading5"/>
      </w:pPr>
      <w:r>
        <w:t>Normal Operation</w:t>
      </w:r>
    </w:p>
    <w:p w14:paraId="32C21B96" w14:textId="77777777" w:rsidR="005961D3" w:rsidRDefault="005961D3" w:rsidP="00BB6A63"/>
    <w:p w14:paraId="5BA9213C" w14:textId="77777777" w:rsidR="005961D3" w:rsidRDefault="005961D3" w:rsidP="005961D3">
      <w:pPr>
        <w:rPr>
          <w:color w:val="A6A6A6" w:themeColor="background1" w:themeShade="A6"/>
        </w:rPr>
      </w:pPr>
      <w:r>
        <w:rPr>
          <w:color w:val="A6A6A6" w:themeColor="background1" w:themeShade="A6"/>
        </w:rPr>
        <w:t>No Normal Operation Requirements specified.</w:t>
      </w:r>
    </w:p>
    <w:p w14:paraId="026CD790" w14:textId="77777777" w:rsidR="00F15706" w:rsidRDefault="00F15706" w:rsidP="00783BCF">
      <w:pPr>
        <w:pStyle w:val="Heading5"/>
      </w:pPr>
      <w:r>
        <w:t>Error Handling</w:t>
      </w:r>
    </w:p>
    <w:p w14:paraId="24965DD8" w14:textId="77777777" w:rsidR="005961D3" w:rsidRDefault="005961D3" w:rsidP="00BB6A63"/>
    <w:p w14:paraId="379AF998" w14:textId="77777777" w:rsidR="005961D3" w:rsidRDefault="005961D3" w:rsidP="005961D3">
      <w:pPr>
        <w:rPr>
          <w:color w:val="A6A6A6" w:themeColor="background1" w:themeShade="A6"/>
        </w:rPr>
      </w:pPr>
      <w:r>
        <w:rPr>
          <w:color w:val="A6A6A6" w:themeColor="background1" w:themeShade="A6"/>
        </w:rPr>
        <w:t>No Error Handling Requirements specified.</w:t>
      </w:r>
    </w:p>
    <w:p w14:paraId="4F6609B2" w14:textId="77777777" w:rsidR="00DD7D94" w:rsidRDefault="00DD7D94" w:rsidP="00DD7D94">
      <w:pPr>
        <w:pStyle w:val="Heading4"/>
      </w:pPr>
      <w:r>
        <w:t>Non-Functional Requirements</w:t>
      </w:r>
    </w:p>
    <w:p w14:paraId="188EC476" w14:textId="77777777" w:rsidR="005961D3" w:rsidRDefault="005961D3" w:rsidP="00BB6A63"/>
    <w:p w14:paraId="3813B1B1" w14:textId="77777777" w:rsidR="005961D3" w:rsidRDefault="005961D3" w:rsidP="005961D3">
      <w:pPr>
        <w:rPr>
          <w:color w:val="A6A6A6" w:themeColor="background1" w:themeShade="A6"/>
        </w:rPr>
      </w:pPr>
      <w:r>
        <w:rPr>
          <w:color w:val="A6A6A6" w:themeColor="background1" w:themeShade="A6"/>
        </w:rPr>
        <w:t>No Non-Functional Requirements specified.</w:t>
      </w:r>
    </w:p>
    <w:p w14:paraId="6694B06F" w14:textId="77777777" w:rsidR="00DF462B" w:rsidRDefault="00427220" w:rsidP="00DF462B">
      <w:pPr>
        <w:pStyle w:val="Heading4"/>
      </w:pPr>
      <w:r>
        <w:t>Functional</w:t>
      </w:r>
      <w:r w:rsidR="00DF462B">
        <w:t xml:space="preserve"> Safety Requirements</w:t>
      </w:r>
    </w:p>
    <w:p w14:paraId="71418A0F" w14:textId="77777777" w:rsidR="00DF462B" w:rsidRDefault="00DF462B" w:rsidP="00DF462B">
      <w:pPr>
        <w:rPr>
          <w:highlight w:val="yellow"/>
        </w:rPr>
      </w:pPr>
    </w:p>
    <w:p w14:paraId="7A5A4553"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422864C" w14:textId="77777777" w:rsidR="00DD7D94" w:rsidRDefault="00DD7D94" w:rsidP="00DD7D94">
      <w:pPr>
        <w:pStyle w:val="Heading4"/>
      </w:pPr>
      <w:r>
        <w:t>Other Requirements</w:t>
      </w:r>
    </w:p>
    <w:p w14:paraId="6B870944" w14:textId="77777777" w:rsidR="00DD7D94" w:rsidRDefault="00DD7D94" w:rsidP="00DD7D94">
      <w:pPr>
        <w:pStyle w:val="Heading5"/>
      </w:pPr>
      <w:r>
        <w:t>Design Requirements</w:t>
      </w:r>
    </w:p>
    <w:p w14:paraId="367B790E" w14:textId="77777777" w:rsidR="005961D3" w:rsidRDefault="005961D3" w:rsidP="00CA4A62"/>
    <w:p w14:paraId="39DFD199" w14:textId="77777777" w:rsidR="005961D3" w:rsidRDefault="005961D3" w:rsidP="005961D3">
      <w:pPr>
        <w:rPr>
          <w:color w:val="A6A6A6" w:themeColor="background1" w:themeShade="A6"/>
        </w:rPr>
      </w:pPr>
      <w:r>
        <w:rPr>
          <w:color w:val="A6A6A6" w:themeColor="background1" w:themeShade="A6"/>
        </w:rPr>
        <w:t>No Design Requirements specified.</w:t>
      </w:r>
    </w:p>
    <w:p w14:paraId="5A78A74F" w14:textId="77777777" w:rsidR="000D7866" w:rsidRPr="00E47D48" w:rsidRDefault="000D7866" w:rsidP="00E47D48">
      <w:pPr>
        <w:rPr>
          <w:color w:val="FF0000"/>
        </w:rPr>
      </w:pPr>
    </w:p>
    <w:p w14:paraId="61B75B89" w14:textId="77777777" w:rsidR="009C1EEC" w:rsidRDefault="000D732E" w:rsidP="0061324D">
      <w:pPr>
        <w:pStyle w:val="Heading2"/>
        <w:numPr>
          <w:ilvl w:val="1"/>
          <w:numId w:val="4"/>
        </w:numPr>
      </w:pPr>
      <w:r>
        <w:t xml:space="preserve">Logical Function </w:t>
      </w:r>
      <w:r>
        <w:rPr>
          <w:noProof/>
        </w:rPr>
        <w:drawing>
          <wp:inline distT="0" distB="0" distL="0" distR="0" wp14:anchorId="57E67707" wp14:editId="3F71395C">
            <wp:extent cx="152400" cy="152400"/>
            <wp:effectExtent l="0" t="0" r="0" b="0"/>
            <wp:docPr id="72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45" w:name="_7ffa26c32f81f917bf011108c78ce7c0"/>
      <w:r w:rsidR="008E73AE">
        <w:t>Allow Multiple User Details to be Entered - name, phone, order, vehicle</w:t>
      </w:r>
      <w:bookmarkEnd w:id="145"/>
    </w:p>
    <w:p w14:paraId="523F8ECE" w14:textId="77777777" w:rsidR="0061785D" w:rsidRDefault="0061785D" w:rsidP="00783BCF">
      <w:pPr>
        <w:pStyle w:val="Heading3"/>
      </w:pPr>
      <w:r>
        <w:t xml:space="preserve">Function </w:t>
      </w:r>
      <w:r w:rsidR="00283752">
        <w:t>Overview</w:t>
      </w:r>
    </w:p>
    <w:p w14:paraId="6B564E39" w14:textId="77777777" w:rsidR="00427220" w:rsidRDefault="000D732E" w:rsidP="00427220">
      <w:pPr>
        <w:pStyle w:val="Heading4"/>
      </w:pPr>
      <w:r>
        <w:t xml:space="preserve">Function </w:t>
      </w:r>
      <w:r w:rsidR="00283752">
        <w:t>Description</w:t>
      </w:r>
    </w:p>
    <w:p w14:paraId="6903D54B" w14:textId="77777777" w:rsidR="00794B45" w:rsidRDefault="00794B45" w:rsidP="009C1EEC">
      <w:pPr>
        <w:contextualSpacing/>
      </w:pPr>
    </w:p>
    <w:p w14:paraId="531A905C" w14:textId="77777777" w:rsidR="00AC0C92" w:rsidRDefault="00AC0C92" w:rsidP="009C1EEC">
      <w:pPr>
        <w:contextualSpacing/>
      </w:pPr>
      <w:r>
        <w:t>Function is allocated to:</w:t>
      </w:r>
    </w:p>
    <w:p w14:paraId="3D210BC3" w14:textId="77777777" w:rsidR="00AC0C92" w:rsidRDefault="00604AF5" w:rsidP="0061324D">
      <w:pPr>
        <w:pStyle w:val="ListParagraph"/>
        <w:numPr>
          <w:ilvl w:val="0"/>
          <w:numId w:val="13"/>
        </w:numPr>
        <w:contextualSpacing/>
      </w:pPr>
      <w:r>
        <w:rPr>
          <w:noProof/>
        </w:rPr>
        <w:drawing>
          <wp:inline distT="0" distB="0" distL="0" distR="0" wp14:anchorId="75B254E3" wp14:editId="556F79D5">
            <wp:extent cx="152400" cy="152400"/>
            <wp:effectExtent l="0" t="0" r="0" b="0"/>
            <wp:docPr id="726"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Entering and Monitoring of User Account and Security Information via App</w:t>
      </w:r>
      <w:r>
        <w:t xml:space="preserve"> &lt;&lt;Feature&gt;&gt;</w:t>
      </w:r>
    </w:p>
    <w:p w14:paraId="37CD18B9" w14:textId="77777777" w:rsidR="00AC0C92" w:rsidRDefault="00604AF5" w:rsidP="0061324D">
      <w:pPr>
        <w:pStyle w:val="ListParagraph"/>
        <w:numPr>
          <w:ilvl w:val="0"/>
          <w:numId w:val="13"/>
        </w:numPr>
        <w:contextualSpacing/>
      </w:pPr>
      <w:r>
        <w:rPr>
          <w:noProof/>
        </w:rPr>
        <w:drawing>
          <wp:inline distT="0" distB="0" distL="0" distR="0" wp14:anchorId="30A1B37A" wp14:editId="466F13A8">
            <wp:extent cx="152400" cy="152400"/>
            <wp:effectExtent l="0" t="0" r="0" b="0"/>
            <wp:docPr id="728"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Manage Subscription</w:t>
      </w:r>
      <w:r>
        <w:t xml:space="preserve"> &lt;&lt;Feature&gt;&gt;</w:t>
      </w:r>
    </w:p>
    <w:p w14:paraId="523A45BA" w14:textId="77777777" w:rsidR="00AC0C92" w:rsidRDefault="00604AF5" w:rsidP="0061324D">
      <w:pPr>
        <w:pStyle w:val="ListParagraph"/>
        <w:numPr>
          <w:ilvl w:val="0"/>
          <w:numId w:val="13"/>
        </w:numPr>
        <w:contextualSpacing/>
      </w:pPr>
      <w:r>
        <w:rPr>
          <w:noProof/>
        </w:rPr>
        <w:drawing>
          <wp:inline distT="0" distB="0" distL="0" distR="0" wp14:anchorId="2E51E0AF" wp14:editId="16256C73">
            <wp:extent cx="152400" cy="152400"/>
            <wp:effectExtent l="0" t="0" r="0" b="0"/>
            <wp:docPr id="73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2091C637" w14:textId="77777777" w:rsidR="00794B45" w:rsidRDefault="00794B45" w:rsidP="009C1EEC">
      <w:pPr>
        <w:contextualSpacing/>
      </w:pPr>
    </w:p>
    <w:p w14:paraId="136DF710" w14:textId="77777777" w:rsidR="009C1EEC" w:rsidRDefault="009C1EEC" w:rsidP="009C1EEC">
      <w:pPr>
        <w:contextualSpacing/>
      </w:pPr>
      <w:r w:rsidRPr="00A554C4">
        <w:t xml:space="preserve">Allow Entering and Monitoring of User Account and Security Information via App.  </w:t>
      </w:r>
    </w:p>
    <w:p w14:paraId="7CABD46F" w14:textId="77777777" w:rsidR="00282E2C" w:rsidRDefault="000D732E" w:rsidP="00FD32A2">
      <w:pPr>
        <w:pStyle w:val="Heading4"/>
      </w:pPr>
      <w:r>
        <w:t xml:space="preserve">Function </w:t>
      </w:r>
      <w:r w:rsidR="00282E2C">
        <w:t>Variants</w:t>
      </w:r>
    </w:p>
    <w:p w14:paraId="6701AC4B" w14:textId="77777777" w:rsidR="00282E2C" w:rsidRDefault="00282E2C" w:rsidP="00282E2C"/>
    <w:p w14:paraId="463BB0C2"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2DB543A7" w14:textId="77777777" w:rsidTr="00EB7D77">
        <w:trPr>
          <w:trHeight w:val="314"/>
        </w:trPr>
        <w:tc>
          <w:tcPr>
            <w:tcW w:w="2523" w:type="dxa"/>
            <w:shd w:val="clear" w:color="auto" w:fill="D9D9D9" w:themeFill="background1" w:themeFillShade="D9"/>
          </w:tcPr>
          <w:p w14:paraId="7AF8D173"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368813DA"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D6E5B67"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353DDC37" w14:textId="77777777" w:rsidTr="00EB7D77">
        <w:trPr>
          <w:trHeight w:val="198"/>
        </w:trPr>
        <w:tc>
          <w:tcPr>
            <w:tcW w:w="2523" w:type="dxa"/>
          </w:tcPr>
          <w:p w14:paraId="1DF13137"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48F9D2C3" w14:textId="77777777" w:rsidR="000D732E" w:rsidRPr="009E3B7C" w:rsidRDefault="000D732E" w:rsidP="00EB7D77">
            <w:pPr>
              <w:overflowPunct/>
              <w:autoSpaceDE/>
              <w:autoSpaceDN/>
              <w:adjustRightInd/>
              <w:textAlignment w:val="center"/>
              <w:rPr>
                <w:rFonts w:cs="Arial"/>
              </w:rPr>
            </w:pPr>
          </w:p>
        </w:tc>
        <w:tc>
          <w:tcPr>
            <w:tcW w:w="2551" w:type="dxa"/>
          </w:tcPr>
          <w:p w14:paraId="33175D21" w14:textId="77777777" w:rsidR="000D732E" w:rsidRDefault="000D732E" w:rsidP="00EB7D77">
            <w:pPr>
              <w:rPr>
                <w:rFonts w:cs="Arial"/>
                <w:lang w:val="en-GB"/>
              </w:rPr>
            </w:pPr>
            <w:r>
              <w:rPr>
                <w:rFonts w:cs="Arial"/>
                <w:lang w:val="en-GB"/>
              </w:rPr>
              <w:t xml:space="preserve">e.g. ExtLightTechnology = LED </w:t>
            </w:r>
          </w:p>
          <w:p w14:paraId="225C901C" w14:textId="77777777" w:rsidR="000D732E" w:rsidRDefault="000D732E" w:rsidP="00EB7D77">
            <w:pPr>
              <w:rPr>
                <w:rFonts w:cs="Arial"/>
                <w:lang w:val="en-GB"/>
              </w:rPr>
            </w:pPr>
            <w:r>
              <w:rPr>
                <w:rFonts w:cs="Arial"/>
                <w:lang w:val="en-GB"/>
              </w:rPr>
              <w:lastRenderedPageBreak/>
              <w:t>OR</w:t>
            </w:r>
          </w:p>
          <w:p w14:paraId="541142D6" w14:textId="77777777" w:rsidR="000D732E" w:rsidRPr="005A344A" w:rsidRDefault="000D732E" w:rsidP="00EB7D77">
            <w:pPr>
              <w:rPr>
                <w:rFonts w:cs="Arial"/>
                <w:lang w:val="en-GB"/>
              </w:rPr>
            </w:pPr>
            <w:r>
              <w:rPr>
                <w:rFonts w:cs="Arial"/>
                <w:lang w:val="en-GB"/>
              </w:rPr>
              <w:t>ExtLightTechnology = Xenon</w:t>
            </w:r>
          </w:p>
        </w:tc>
      </w:tr>
    </w:tbl>
    <w:p w14:paraId="213606F8" w14:textId="77777777" w:rsidR="000D732E" w:rsidRPr="005067FC" w:rsidRDefault="000D732E" w:rsidP="00282E2C">
      <w:pPr>
        <w:rPr>
          <w:i/>
          <w:color w:val="A6A6A6" w:themeColor="background1" w:themeShade="A6"/>
        </w:rPr>
      </w:pPr>
    </w:p>
    <w:p w14:paraId="30B61B88" w14:textId="77777777" w:rsidR="00427220" w:rsidRDefault="00427220" w:rsidP="00FD32A2">
      <w:pPr>
        <w:pStyle w:val="Heading4"/>
      </w:pPr>
      <w:r>
        <w:t>Input Requirements</w:t>
      </w:r>
      <w:r w:rsidR="000D732E">
        <w:t>/Documents</w:t>
      </w:r>
    </w:p>
    <w:p w14:paraId="554AF62A"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EB2AE06" w14:textId="77777777" w:rsidTr="00656A21">
        <w:trPr>
          <w:trHeight w:val="20"/>
        </w:trPr>
        <w:tc>
          <w:tcPr>
            <w:tcW w:w="1561" w:type="dxa"/>
            <w:shd w:val="clear" w:color="auto" w:fill="D9D9D9" w:themeFill="background1" w:themeFillShade="D9"/>
          </w:tcPr>
          <w:p w14:paraId="37D28738"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29A40A5" w14:textId="77777777" w:rsidR="000D732E" w:rsidRDefault="000D732E" w:rsidP="00EB7D77">
            <w:pPr>
              <w:rPr>
                <w:rFonts w:ascii="Helvetica" w:hAnsi="Helvetica" w:cs="Helvetica"/>
                <w:sz w:val="16"/>
              </w:rPr>
            </w:pPr>
          </w:p>
          <w:p w14:paraId="12AEB07E"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2B58E3D"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1A1EAA68"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257C0F01" w14:textId="77777777" w:rsidR="000D732E" w:rsidRDefault="000D732E" w:rsidP="00EB7D77">
            <w:pPr>
              <w:rPr>
                <w:rFonts w:ascii="Helvetica" w:hAnsi="Helvetica" w:cs="Helvetica"/>
                <w:b/>
              </w:rPr>
            </w:pPr>
            <w:r>
              <w:rPr>
                <w:rFonts w:ascii="Helvetica" w:hAnsi="Helvetica" w:cs="Helvetica"/>
                <w:b/>
              </w:rPr>
              <w:t>Derived Requirement</w:t>
            </w:r>
          </w:p>
          <w:p w14:paraId="23586E2F" w14:textId="77777777" w:rsidR="000D732E" w:rsidRDefault="000D732E" w:rsidP="00EB7D77">
            <w:pPr>
              <w:rPr>
                <w:rFonts w:ascii="Helvetica" w:hAnsi="Helvetica" w:cs="Helvetica"/>
                <w:sz w:val="16"/>
              </w:rPr>
            </w:pPr>
          </w:p>
          <w:p w14:paraId="1287CC3B"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364BEA81" w14:textId="77777777" w:rsidTr="00656A21">
        <w:trPr>
          <w:trHeight w:val="20"/>
        </w:trPr>
        <w:tc>
          <w:tcPr>
            <w:tcW w:w="10211" w:type="dxa"/>
            <w:gridSpan w:val="4"/>
            <w:shd w:val="clear" w:color="auto" w:fill="F2F2F2" w:themeFill="background1" w:themeFillShade="F2"/>
          </w:tcPr>
          <w:p w14:paraId="27CB1E08"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9562FB0" w14:textId="77777777" w:rsidTr="00656A21">
        <w:trPr>
          <w:trHeight w:val="20"/>
        </w:trPr>
        <w:tc>
          <w:tcPr>
            <w:tcW w:w="1561" w:type="dxa"/>
          </w:tcPr>
          <w:p w14:paraId="19702949" w14:textId="77777777" w:rsidR="000D732E" w:rsidRPr="00D410AE" w:rsidRDefault="000D732E" w:rsidP="00EB7D77">
            <w:pPr>
              <w:rPr>
                <w:rFonts w:cs="Arial"/>
              </w:rPr>
            </w:pPr>
          </w:p>
        </w:tc>
        <w:tc>
          <w:tcPr>
            <w:tcW w:w="2694" w:type="dxa"/>
          </w:tcPr>
          <w:p w14:paraId="57F0BB06" w14:textId="0690B7B8" w:rsidR="000D732E" w:rsidRPr="00D410AE" w:rsidRDefault="000D732E" w:rsidP="00EB7D77">
            <w:pPr>
              <w:rPr>
                <w:rFonts w:cs="Arial"/>
              </w:rPr>
            </w:pPr>
          </w:p>
        </w:tc>
        <w:tc>
          <w:tcPr>
            <w:tcW w:w="2694" w:type="dxa"/>
          </w:tcPr>
          <w:p w14:paraId="4943CB31" w14:textId="37A66C2C" w:rsidR="000D732E" w:rsidRPr="00D410AE" w:rsidRDefault="000D732E" w:rsidP="00EB7D77">
            <w:pPr>
              <w:rPr>
                <w:rFonts w:cs="Arial"/>
              </w:rPr>
            </w:pPr>
          </w:p>
        </w:tc>
        <w:tc>
          <w:tcPr>
            <w:tcW w:w="3262" w:type="dxa"/>
          </w:tcPr>
          <w:p w14:paraId="48D6F3DD" w14:textId="387D3D53" w:rsidR="000D732E" w:rsidRDefault="000D732E" w:rsidP="00EB7D77">
            <w:pPr>
              <w:rPr>
                <w:rFonts w:cs="Arial"/>
              </w:rPr>
            </w:pPr>
          </w:p>
        </w:tc>
      </w:tr>
      <w:tr w:rsidR="000D732E" w:rsidRPr="007C20FA" w14:paraId="3C4C78F2" w14:textId="77777777" w:rsidTr="00656A21">
        <w:trPr>
          <w:trHeight w:val="20"/>
        </w:trPr>
        <w:tc>
          <w:tcPr>
            <w:tcW w:w="1561" w:type="dxa"/>
          </w:tcPr>
          <w:p w14:paraId="7A705AEF" w14:textId="77777777" w:rsidR="000D732E" w:rsidRPr="00D410AE" w:rsidRDefault="000D732E" w:rsidP="00EB7D77">
            <w:pPr>
              <w:rPr>
                <w:rFonts w:cs="Arial"/>
              </w:rPr>
            </w:pPr>
          </w:p>
        </w:tc>
        <w:tc>
          <w:tcPr>
            <w:tcW w:w="2694" w:type="dxa"/>
          </w:tcPr>
          <w:p w14:paraId="435D8786" w14:textId="77777777" w:rsidR="000D732E" w:rsidRDefault="000D732E" w:rsidP="00EB7D77">
            <w:pPr>
              <w:rPr>
                <w:rFonts w:cs="Arial"/>
              </w:rPr>
            </w:pPr>
          </w:p>
        </w:tc>
        <w:tc>
          <w:tcPr>
            <w:tcW w:w="2694" w:type="dxa"/>
          </w:tcPr>
          <w:p w14:paraId="7624ED87" w14:textId="77777777" w:rsidR="000D732E" w:rsidRDefault="000D732E" w:rsidP="00EB7D77">
            <w:pPr>
              <w:rPr>
                <w:rFonts w:cs="Arial"/>
              </w:rPr>
            </w:pPr>
          </w:p>
        </w:tc>
        <w:tc>
          <w:tcPr>
            <w:tcW w:w="3262" w:type="dxa"/>
          </w:tcPr>
          <w:p w14:paraId="01B949AF" w14:textId="77777777" w:rsidR="000D732E" w:rsidRDefault="000D732E" w:rsidP="00EB7D77">
            <w:pPr>
              <w:rPr>
                <w:rFonts w:cs="Arial"/>
              </w:rPr>
            </w:pPr>
          </w:p>
        </w:tc>
      </w:tr>
      <w:tr w:rsidR="000D732E" w:rsidRPr="007C20FA" w14:paraId="180ED707" w14:textId="77777777" w:rsidTr="00656A21">
        <w:trPr>
          <w:trHeight w:val="20"/>
        </w:trPr>
        <w:tc>
          <w:tcPr>
            <w:tcW w:w="10211" w:type="dxa"/>
            <w:gridSpan w:val="4"/>
            <w:shd w:val="clear" w:color="auto" w:fill="F2F2F2" w:themeFill="background1" w:themeFillShade="F2"/>
          </w:tcPr>
          <w:p w14:paraId="5CC8A27F"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4B2BECAD" w14:textId="77777777" w:rsidTr="00656A21">
        <w:trPr>
          <w:trHeight w:val="20"/>
        </w:trPr>
        <w:tc>
          <w:tcPr>
            <w:tcW w:w="1561" w:type="dxa"/>
          </w:tcPr>
          <w:p w14:paraId="0C5BE8CF" w14:textId="77777777" w:rsidR="000D732E" w:rsidRPr="00D410AE" w:rsidRDefault="000D732E" w:rsidP="00EB7D77">
            <w:pPr>
              <w:rPr>
                <w:rFonts w:cs="Arial"/>
              </w:rPr>
            </w:pPr>
          </w:p>
        </w:tc>
        <w:tc>
          <w:tcPr>
            <w:tcW w:w="2694" w:type="dxa"/>
          </w:tcPr>
          <w:p w14:paraId="3CFF08B1" w14:textId="78E4B840" w:rsidR="000D732E" w:rsidRPr="00D410AE" w:rsidRDefault="000D732E" w:rsidP="00EB7D77">
            <w:pPr>
              <w:rPr>
                <w:rFonts w:cs="Arial"/>
              </w:rPr>
            </w:pPr>
          </w:p>
        </w:tc>
        <w:tc>
          <w:tcPr>
            <w:tcW w:w="2694" w:type="dxa"/>
          </w:tcPr>
          <w:p w14:paraId="1EFD50AF" w14:textId="77777777" w:rsidR="000D732E" w:rsidRPr="00D410AE" w:rsidRDefault="000D732E" w:rsidP="00EB7D77">
            <w:pPr>
              <w:rPr>
                <w:rFonts w:cs="Arial"/>
              </w:rPr>
            </w:pPr>
          </w:p>
        </w:tc>
        <w:tc>
          <w:tcPr>
            <w:tcW w:w="3262" w:type="dxa"/>
          </w:tcPr>
          <w:p w14:paraId="770D1001" w14:textId="77777777" w:rsidR="000D732E" w:rsidRDefault="000D732E" w:rsidP="00EB7D77">
            <w:pPr>
              <w:rPr>
                <w:rFonts w:cs="Arial"/>
              </w:rPr>
            </w:pPr>
          </w:p>
        </w:tc>
      </w:tr>
      <w:tr w:rsidR="000D732E" w:rsidRPr="007C20FA" w14:paraId="3422E0BE" w14:textId="77777777" w:rsidTr="00656A21">
        <w:trPr>
          <w:trHeight w:val="20"/>
        </w:trPr>
        <w:tc>
          <w:tcPr>
            <w:tcW w:w="1561" w:type="dxa"/>
          </w:tcPr>
          <w:p w14:paraId="6F237B7E" w14:textId="77777777" w:rsidR="000D732E" w:rsidRDefault="000D732E" w:rsidP="00EB7D77">
            <w:pPr>
              <w:rPr>
                <w:rFonts w:cs="Arial"/>
              </w:rPr>
            </w:pPr>
          </w:p>
        </w:tc>
        <w:tc>
          <w:tcPr>
            <w:tcW w:w="2694" w:type="dxa"/>
          </w:tcPr>
          <w:p w14:paraId="3F457806" w14:textId="77777777" w:rsidR="000D732E" w:rsidRDefault="000D732E" w:rsidP="00EB7D77">
            <w:pPr>
              <w:rPr>
                <w:rFonts w:cs="Arial"/>
              </w:rPr>
            </w:pPr>
          </w:p>
        </w:tc>
        <w:tc>
          <w:tcPr>
            <w:tcW w:w="2694" w:type="dxa"/>
          </w:tcPr>
          <w:p w14:paraId="671A63B5" w14:textId="77777777" w:rsidR="000D732E" w:rsidRDefault="000D732E" w:rsidP="00EB7D77">
            <w:pPr>
              <w:rPr>
                <w:rFonts w:cs="Arial"/>
              </w:rPr>
            </w:pPr>
          </w:p>
        </w:tc>
        <w:tc>
          <w:tcPr>
            <w:tcW w:w="3262" w:type="dxa"/>
          </w:tcPr>
          <w:p w14:paraId="7A6FF54F" w14:textId="77777777" w:rsidR="000D732E" w:rsidRDefault="000D732E" w:rsidP="00EB7D77">
            <w:pPr>
              <w:rPr>
                <w:rFonts w:cs="Arial"/>
              </w:rPr>
            </w:pPr>
          </w:p>
        </w:tc>
      </w:tr>
      <w:tr w:rsidR="000D732E" w:rsidRPr="007C20FA" w14:paraId="6B664B36" w14:textId="77777777" w:rsidTr="00656A21">
        <w:trPr>
          <w:trHeight w:val="20"/>
        </w:trPr>
        <w:tc>
          <w:tcPr>
            <w:tcW w:w="10211" w:type="dxa"/>
            <w:gridSpan w:val="4"/>
            <w:shd w:val="clear" w:color="auto" w:fill="F2F2F2" w:themeFill="background1" w:themeFillShade="F2"/>
          </w:tcPr>
          <w:p w14:paraId="3914BB68"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6B86F1A3" w14:textId="77777777" w:rsidTr="00656A21">
        <w:trPr>
          <w:trHeight w:val="20"/>
        </w:trPr>
        <w:tc>
          <w:tcPr>
            <w:tcW w:w="1561" w:type="dxa"/>
          </w:tcPr>
          <w:p w14:paraId="4E604CEE" w14:textId="77777777" w:rsidR="000D732E" w:rsidRPr="00D410AE" w:rsidRDefault="000D732E" w:rsidP="00EB7D77">
            <w:pPr>
              <w:rPr>
                <w:rFonts w:cs="Arial"/>
              </w:rPr>
            </w:pPr>
          </w:p>
        </w:tc>
        <w:tc>
          <w:tcPr>
            <w:tcW w:w="2694" w:type="dxa"/>
          </w:tcPr>
          <w:p w14:paraId="5F74191B" w14:textId="77777777" w:rsidR="000D732E" w:rsidRPr="00D410AE" w:rsidRDefault="000D732E" w:rsidP="00EB7D77">
            <w:pPr>
              <w:rPr>
                <w:rFonts w:cs="Arial"/>
              </w:rPr>
            </w:pPr>
          </w:p>
        </w:tc>
        <w:tc>
          <w:tcPr>
            <w:tcW w:w="2694" w:type="dxa"/>
          </w:tcPr>
          <w:p w14:paraId="03F40810" w14:textId="77777777" w:rsidR="000D732E" w:rsidRPr="00D410AE" w:rsidRDefault="000D732E" w:rsidP="00EB7D77">
            <w:pPr>
              <w:rPr>
                <w:rFonts w:cs="Arial"/>
              </w:rPr>
            </w:pPr>
          </w:p>
        </w:tc>
        <w:tc>
          <w:tcPr>
            <w:tcW w:w="3262" w:type="dxa"/>
          </w:tcPr>
          <w:p w14:paraId="43E60CD4" w14:textId="77777777" w:rsidR="000D732E" w:rsidRPr="00D410AE" w:rsidRDefault="000D732E" w:rsidP="00EB7D77">
            <w:pPr>
              <w:rPr>
                <w:rFonts w:cs="Arial"/>
              </w:rPr>
            </w:pPr>
          </w:p>
        </w:tc>
      </w:tr>
      <w:tr w:rsidR="000D732E" w:rsidRPr="007C20FA" w14:paraId="5E935158" w14:textId="77777777" w:rsidTr="00656A21">
        <w:trPr>
          <w:trHeight w:val="20"/>
        </w:trPr>
        <w:tc>
          <w:tcPr>
            <w:tcW w:w="10211" w:type="dxa"/>
            <w:gridSpan w:val="4"/>
            <w:shd w:val="clear" w:color="auto" w:fill="F2F2F2" w:themeFill="background1" w:themeFillShade="F2"/>
          </w:tcPr>
          <w:p w14:paraId="32F0E523"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0BCA83BD" w14:textId="77777777" w:rsidTr="00656A21">
        <w:trPr>
          <w:trHeight w:val="20"/>
        </w:trPr>
        <w:tc>
          <w:tcPr>
            <w:tcW w:w="1561" w:type="dxa"/>
          </w:tcPr>
          <w:p w14:paraId="54A490CF" w14:textId="77777777" w:rsidR="000D732E" w:rsidRPr="00D410AE" w:rsidRDefault="000D732E" w:rsidP="00EB7D77">
            <w:pPr>
              <w:rPr>
                <w:rFonts w:cs="Arial"/>
              </w:rPr>
            </w:pPr>
          </w:p>
        </w:tc>
        <w:tc>
          <w:tcPr>
            <w:tcW w:w="2694" w:type="dxa"/>
          </w:tcPr>
          <w:p w14:paraId="485427FF" w14:textId="77777777" w:rsidR="000D732E" w:rsidRPr="00D410AE" w:rsidRDefault="000D732E" w:rsidP="00EB7D77">
            <w:pPr>
              <w:rPr>
                <w:rFonts w:cs="Arial"/>
              </w:rPr>
            </w:pPr>
          </w:p>
        </w:tc>
        <w:tc>
          <w:tcPr>
            <w:tcW w:w="2694" w:type="dxa"/>
          </w:tcPr>
          <w:p w14:paraId="5F8F3076" w14:textId="77777777" w:rsidR="000D732E" w:rsidRPr="00D410AE" w:rsidRDefault="000D732E" w:rsidP="00EB7D77">
            <w:pPr>
              <w:rPr>
                <w:rFonts w:cs="Arial"/>
              </w:rPr>
            </w:pPr>
          </w:p>
        </w:tc>
        <w:tc>
          <w:tcPr>
            <w:tcW w:w="3262" w:type="dxa"/>
          </w:tcPr>
          <w:p w14:paraId="1342FC02" w14:textId="77777777" w:rsidR="000D732E" w:rsidRPr="00D410AE" w:rsidRDefault="000D732E" w:rsidP="00EB7D77">
            <w:pPr>
              <w:rPr>
                <w:rFonts w:cs="Arial"/>
              </w:rPr>
            </w:pPr>
          </w:p>
        </w:tc>
      </w:tr>
      <w:tr w:rsidR="000D732E" w:rsidRPr="007C20FA" w14:paraId="1316480F" w14:textId="77777777" w:rsidTr="00656A21">
        <w:trPr>
          <w:trHeight w:val="20"/>
        </w:trPr>
        <w:tc>
          <w:tcPr>
            <w:tcW w:w="10211" w:type="dxa"/>
            <w:gridSpan w:val="4"/>
            <w:shd w:val="clear" w:color="auto" w:fill="F2F2F2" w:themeFill="background1" w:themeFillShade="F2"/>
          </w:tcPr>
          <w:p w14:paraId="732CA72C"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1EE6655D" w14:textId="77777777" w:rsidTr="00656A21">
        <w:trPr>
          <w:trHeight w:val="20"/>
        </w:trPr>
        <w:tc>
          <w:tcPr>
            <w:tcW w:w="1561" w:type="dxa"/>
          </w:tcPr>
          <w:p w14:paraId="58D731B4" w14:textId="77777777" w:rsidR="000D732E" w:rsidRPr="00D410AE" w:rsidRDefault="000D732E" w:rsidP="00EB7D77">
            <w:pPr>
              <w:rPr>
                <w:rFonts w:cs="Arial"/>
              </w:rPr>
            </w:pPr>
          </w:p>
        </w:tc>
        <w:tc>
          <w:tcPr>
            <w:tcW w:w="2694" w:type="dxa"/>
          </w:tcPr>
          <w:p w14:paraId="529AA074" w14:textId="77777777" w:rsidR="000D732E" w:rsidRDefault="000D732E" w:rsidP="00EB7D77">
            <w:pPr>
              <w:rPr>
                <w:rFonts w:cs="Arial"/>
              </w:rPr>
            </w:pPr>
          </w:p>
        </w:tc>
        <w:tc>
          <w:tcPr>
            <w:tcW w:w="2694" w:type="dxa"/>
          </w:tcPr>
          <w:p w14:paraId="110A68B8" w14:textId="77777777" w:rsidR="000D732E" w:rsidRPr="00D410AE" w:rsidRDefault="000D732E" w:rsidP="00EB7D77">
            <w:pPr>
              <w:rPr>
                <w:rFonts w:cs="Arial"/>
              </w:rPr>
            </w:pPr>
          </w:p>
        </w:tc>
        <w:tc>
          <w:tcPr>
            <w:tcW w:w="3262" w:type="dxa"/>
          </w:tcPr>
          <w:p w14:paraId="576027DE" w14:textId="77777777" w:rsidR="000D732E" w:rsidRPr="00D410AE" w:rsidRDefault="000D732E" w:rsidP="00EB7D77">
            <w:pPr>
              <w:rPr>
                <w:rFonts w:cs="Arial"/>
              </w:rPr>
            </w:pPr>
          </w:p>
        </w:tc>
      </w:tr>
      <w:tr w:rsidR="00656A21" w:rsidRPr="007C20FA" w14:paraId="7B1502EC" w14:textId="77777777" w:rsidTr="00656A21">
        <w:trPr>
          <w:trHeight w:val="20"/>
        </w:trPr>
        <w:tc>
          <w:tcPr>
            <w:tcW w:w="1561" w:type="dxa"/>
          </w:tcPr>
          <w:p w14:paraId="07CB61FA" w14:textId="77777777" w:rsidR="00656A21" w:rsidRPr="00D410AE" w:rsidRDefault="00656A21" w:rsidP="00EB7D77">
            <w:pPr>
              <w:rPr>
                <w:rFonts w:cs="Arial"/>
              </w:rPr>
            </w:pPr>
          </w:p>
        </w:tc>
        <w:tc>
          <w:tcPr>
            <w:tcW w:w="2694" w:type="dxa"/>
          </w:tcPr>
          <w:p w14:paraId="207A6859" w14:textId="77777777" w:rsidR="00656A21" w:rsidRDefault="00656A21" w:rsidP="00EB7D77">
            <w:pPr>
              <w:rPr>
                <w:rFonts w:cs="Arial"/>
              </w:rPr>
            </w:pPr>
          </w:p>
        </w:tc>
        <w:tc>
          <w:tcPr>
            <w:tcW w:w="2694" w:type="dxa"/>
          </w:tcPr>
          <w:p w14:paraId="1301DE79" w14:textId="77777777" w:rsidR="00656A21" w:rsidRPr="00D410AE" w:rsidRDefault="00656A21" w:rsidP="00EB7D77">
            <w:pPr>
              <w:rPr>
                <w:rFonts w:cs="Arial"/>
              </w:rPr>
            </w:pPr>
          </w:p>
        </w:tc>
        <w:tc>
          <w:tcPr>
            <w:tcW w:w="3262" w:type="dxa"/>
          </w:tcPr>
          <w:p w14:paraId="49C08E04" w14:textId="77777777" w:rsidR="00656A21" w:rsidRPr="00D410AE" w:rsidRDefault="00656A21" w:rsidP="00EB7D77">
            <w:pPr>
              <w:rPr>
                <w:rFonts w:cs="Arial"/>
              </w:rPr>
            </w:pPr>
          </w:p>
        </w:tc>
      </w:tr>
    </w:tbl>
    <w:p w14:paraId="701DFEE8"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49C90F21" w14:textId="77777777" w:rsidR="000D732E" w:rsidRPr="005067FC" w:rsidRDefault="000D732E" w:rsidP="00427220">
      <w:pPr>
        <w:rPr>
          <w:i/>
          <w:color w:val="A6A6A6" w:themeColor="background1" w:themeShade="A6"/>
        </w:rPr>
      </w:pPr>
    </w:p>
    <w:p w14:paraId="415640C7" w14:textId="77777777" w:rsidR="00427220" w:rsidRDefault="00427220" w:rsidP="00427220">
      <w:pPr>
        <w:pStyle w:val="Heading4"/>
      </w:pPr>
      <w:r>
        <w:t>Assumptions</w:t>
      </w:r>
    </w:p>
    <w:p w14:paraId="24FFD954" w14:textId="77777777" w:rsidR="00A92B2F" w:rsidRDefault="00A92B2F" w:rsidP="00A92B2F"/>
    <w:p w14:paraId="0641267D"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C6E3B04" w14:textId="77777777" w:rsidR="00C0442C" w:rsidRDefault="00C0442C" w:rsidP="00A92B2F"/>
    <w:p w14:paraId="7BDAC55E" w14:textId="77777777" w:rsidR="00F15706" w:rsidRDefault="00E60B64" w:rsidP="00783BCF">
      <w:pPr>
        <w:pStyle w:val="Heading3"/>
      </w:pPr>
      <w:r>
        <w:t>Function Scope</w:t>
      </w:r>
    </w:p>
    <w:p w14:paraId="12D29AD7" w14:textId="77777777" w:rsidR="00055646" w:rsidRPr="00A43B48" w:rsidRDefault="00055646" w:rsidP="00306D37">
      <w:pPr>
        <w:contextualSpacing/>
      </w:pPr>
    </w:p>
    <w:p w14:paraId="348AEEF7" w14:textId="77777777" w:rsidR="00306D37" w:rsidRDefault="00306D37" w:rsidP="00306D37">
      <w:pPr>
        <w:contextualSpacing/>
      </w:pPr>
      <w:r>
        <w:t xml:space="preserve">The </w:t>
      </w:r>
      <w:r>
        <w:rPr>
          <w:noProof/>
        </w:rPr>
        <w:drawing>
          <wp:inline distT="0" distB="0" distL="0" distR="0" wp14:anchorId="34BE2735" wp14:editId="7DF2F544">
            <wp:extent cx="152400" cy="152400"/>
            <wp:effectExtent l="0" t="0" r="0" b="0"/>
            <wp:docPr id="73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Allow Multiple User Details to be Entered - name, phone, order, vehicle</w:t>
      </w:r>
      <w:r w:rsidR="0004480F">
        <w:rPr>
          <w:b/>
        </w:rPr>
        <w:t>”</w:t>
      </w:r>
      <w:r>
        <w:t xml:space="preserve"> f</w:t>
      </w:r>
      <w:r w:rsidR="00294100">
        <w:t>unction is called by</w:t>
      </w:r>
      <w:r>
        <w:t xml:space="preserve"> the following </w:t>
      </w:r>
      <w:r w:rsidR="00294100">
        <w:t>functions</w:t>
      </w:r>
      <w:r>
        <w:t>:</w:t>
      </w:r>
    </w:p>
    <w:p w14:paraId="50FE50CC" w14:textId="77777777" w:rsidR="00306D37" w:rsidRPr="00953D23" w:rsidRDefault="00306D37" w:rsidP="0061324D">
      <w:pPr>
        <w:pStyle w:val="ListParagraph"/>
        <w:numPr>
          <w:ilvl w:val="0"/>
          <w:numId w:val="12"/>
        </w:numPr>
        <w:contextualSpacing/>
      </w:pPr>
      <w:r>
        <w:rPr>
          <w:noProof/>
        </w:rPr>
        <w:drawing>
          <wp:inline distT="0" distB="0" distL="0" distR="0" wp14:anchorId="6CB829D0" wp14:editId="7028F0FE">
            <wp:extent cx="152400" cy="152400"/>
            <wp:effectExtent l="0" t="0" r="0" b="0"/>
            <wp:docPr id="73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3a5bacda64b6001917b35d85aa50a7a" w:history="1">
        <w:r w:rsidR="00B66881">
          <w:rPr>
            <w:rStyle w:val="Hyperlink"/>
          </w:rPr>
          <w:t>Perform utility operations</w:t>
        </w:r>
      </w:hyperlink>
      <w:r w:rsidR="0004480F">
        <w:t>”</w:t>
      </w:r>
    </w:p>
    <w:p w14:paraId="476E7E7F" w14:textId="77777777" w:rsidR="00393C96" w:rsidRPr="00393C96" w:rsidRDefault="00393C96" w:rsidP="00306D37">
      <w:pPr>
        <w:contextualSpacing/>
      </w:pPr>
    </w:p>
    <w:p w14:paraId="74F7A68D" w14:textId="77777777" w:rsidR="001A755C" w:rsidRDefault="001A755C" w:rsidP="00306D37"/>
    <w:p w14:paraId="5BBD55F3" w14:textId="77777777" w:rsidR="00294100" w:rsidRDefault="00294100" w:rsidP="00294100">
      <w:pPr>
        <w:jc w:val="center"/>
      </w:pPr>
      <w:r>
        <w:rPr>
          <w:noProof/>
        </w:rPr>
        <w:lastRenderedPageBreak/>
        <w:drawing>
          <wp:inline distT="0" distB="0" distL="0" distR="0" wp14:anchorId="6DB237C8" wp14:editId="6912E911">
            <wp:extent cx="6466205" cy="4148811"/>
            <wp:effectExtent l="0" t="0" r="0" b="0"/>
            <wp:docPr id="736" name="Picture -1337250228.jpg" descr="-13372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1337250228.jpg"/>
                    <pic:cNvPicPr/>
                  </pic:nvPicPr>
                  <pic:blipFill>
                    <a:blip r:embed="rId105" cstate="print"/>
                    <a:stretch>
                      <a:fillRect/>
                    </a:stretch>
                  </pic:blipFill>
                  <pic:spPr>
                    <a:xfrm>
                      <a:off x="0" y="0"/>
                      <a:ext cx="6466205" cy="4148811"/>
                    </a:xfrm>
                    <a:prstGeom prst="rect">
                      <a:avLst/>
                    </a:prstGeom>
                  </pic:spPr>
                </pic:pic>
              </a:graphicData>
            </a:graphic>
          </wp:inline>
        </w:drawing>
      </w:r>
    </w:p>
    <w:p w14:paraId="09972652"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584234B" wp14:editId="094AC03A">
            <wp:extent cx="152400" cy="152400"/>
            <wp:effectExtent l="0" t="0" r="0" b="0"/>
            <wp:docPr id="73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Perform utility operations</w:t>
      </w:r>
      <w:r w:rsidR="0004480F">
        <w:t>”</w:t>
      </w:r>
      <w:r w:rsidRPr="00294100">
        <w:t xml:space="preserve"> calling </w:t>
      </w:r>
      <w:r>
        <w:rPr>
          <w:noProof/>
        </w:rPr>
        <w:drawing>
          <wp:inline distT="0" distB="0" distL="0" distR="0" wp14:anchorId="13BD2B98" wp14:editId="5B3E1460">
            <wp:extent cx="152400" cy="152400"/>
            <wp:effectExtent l="0" t="0" r="0" b="0"/>
            <wp:docPr id="74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Allow Multiple User Details to be Entered - name, phone, order, vehicle</w:t>
      </w:r>
      <w:r w:rsidR="0004480F">
        <w:t>”</w:t>
      </w:r>
    </w:p>
    <w:p w14:paraId="06A5BF81" w14:textId="77777777" w:rsidR="00306D37" w:rsidRDefault="00306D37" w:rsidP="00306D37">
      <w:pPr>
        <w:contextualSpacing/>
      </w:pPr>
    </w:p>
    <w:p w14:paraId="1FB075AE" w14:textId="77777777" w:rsidR="00F15706" w:rsidRDefault="00E60B64" w:rsidP="00783BCF">
      <w:pPr>
        <w:pStyle w:val="Heading3"/>
      </w:pPr>
      <w:r>
        <w:t>Function Interfaces</w:t>
      </w:r>
    </w:p>
    <w:p w14:paraId="4F9F686E"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BA00AA5" w14:textId="77777777" w:rsidTr="0082668D">
        <w:trPr>
          <w:trHeight w:val="260"/>
        </w:trPr>
        <w:tc>
          <w:tcPr>
            <w:tcW w:w="2547" w:type="dxa"/>
            <w:shd w:val="clear" w:color="auto" w:fill="D9D9D9" w:themeFill="background1" w:themeFillShade="D9"/>
            <w:noWrap/>
            <w:hideMark/>
          </w:tcPr>
          <w:p w14:paraId="3176241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C538849"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6DC50F26" w14:textId="77777777" w:rsidTr="0082668D">
        <w:trPr>
          <w:trHeight w:val="410"/>
        </w:trPr>
        <w:tc>
          <w:tcPr>
            <w:tcW w:w="2547" w:type="dxa"/>
            <w:noWrap/>
          </w:tcPr>
          <w:p w14:paraId="55C549A3" w14:textId="77777777" w:rsidR="0082668D" w:rsidRDefault="0082668D" w:rsidP="00BC57B1">
            <w:pPr>
              <w:contextualSpacing/>
              <w:rPr>
                <w:rFonts w:cs="Arial"/>
              </w:rPr>
            </w:pPr>
            <w:r w:rsidRPr="00275823">
              <w:rPr>
                <w:rFonts w:cs="Arial"/>
              </w:rPr>
              <w:t>User Data</w:t>
            </w:r>
          </w:p>
          <w:p w14:paraId="0CA6C90F" w14:textId="77777777" w:rsidR="0082668D" w:rsidRDefault="0082668D" w:rsidP="00BC57B1">
            <w:pPr>
              <w:contextualSpacing/>
              <w:rPr>
                <w:rFonts w:cs="Arial"/>
              </w:rPr>
            </w:pPr>
            <w:r>
              <w:rPr>
                <w:rFonts w:cs="Arial"/>
              </w:rPr>
              <w:t>Signal:</w:t>
            </w:r>
          </w:p>
          <w:p w14:paraId="757C0BEE"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77A07C84" wp14:editId="62D5C565">
                  <wp:extent cx="152400" cy="152400"/>
                  <wp:effectExtent l="0" t="0" r="0" b="0"/>
                  <wp:docPr id="742"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1753abe77daf5baf18b499c56bd736f" w:history="1">
              <w:r>
                <w:rPr>
                  <w:rStyle w:val="Hyperlink"/>
                  <w:rFonts w:cs="Arial"/>
                </w:rPr>
                <w:t>User and Vehicle Information</w:t>
              </w:r>
            </w:hyperlink>
          </w:p>
        </w:tc>
        <w:tc>
          <w:tcPr>
            <w:tcW w:w="7654" w:type="dxa"/>
          </w:tcPr>
          <w:p w14:paraId="32E28E3E" w14:textId="77777777" w:rsidR="0082668D" w:rsidRDefault="0082668D" w:rsidP="00BC57B1">
            <w:pPr>
              <w:rPr>
                <w:rFonts w:cs="Arial"/>
              </w:rPr>
            </w:pPr>
            <w:r>
              <w:rPr>
                <w:rFonts w:cs="Arial"/>
              </w:rPr>
              <w:t>Signal Description:</w:t>
            </w:r>
          </w:p>
          <w:p w14:paraId="38779FD7" w14:textId="77777777" w:rsidR="0082668D" w:rsidRDefault="0082668D" w:rsidP="00BC57B1">
            <w:pPr>
              <w:rPr>
                <w:rFonts w:cs="Arial"/>
              </w:rPr>
            </w:pPr>
            <w:r w:rsidRPr="00275823">
              <w:rPr>
                <w:rFonts w:cs="Arial"/>
              </w:rPr>
              <w:t xml:space="preserve">User personal information for one or more users/vehicles including: name, phone number, payment details, notification order (first, second, third etc), vehicle identifier. </w:t>
            </w:r>
          </w:p>
          <w:p w14:paraId="603BC13D" w14:textId="77777777" w:rsidR="0082668D" w:rsidRDefault="0082668D" w:rsidP="00BC57B1">
            <w:pPr>
              <w:rPr>
                <w:rFonts w:cs="Arial"/>
              </w:rPr>
            </w:pPr>
          </w:p>
          <w:p w14:paraId="6F711B99" w14:textId="77777777" w:rsidR="0082668D" w:rsidRPr="0046598F" w:rsidRDefault="0082668D" w:rsidP="00BC57B1">
            <w:pPr>
              <w:rPr>
                <w:rFonts w:cs="Arial"/>
                <w:color w:val="000000"/>
              </w:rPr>
            </w:pPr>
            <w:r>
              <w:rPr>
                <w:rFonts w:cs="Arial"/>
                <w:color w:val="000000"/>
              </w:rPr>
              <w:t>Received from:</w:t>
            </w:r>
          </w:p>
          <w:p w14:paraId="613C9FA3" w14:textId="77777777" w:rsidR="0082668D" w:rsidRPr="00C8319B" w:rsidRDefault="0082668D" w:rsidP="00BC57B1">
            <w:pPr>
              <w:pStyle w:val="ListParagraph"/>
              <w:numPr>
                <w:ilvl w:val="0"/>
                <w:numId w:val="12"/>
              </w:numPr>
              <w:rPr>
                <w:rFonts w:cs="Arial"/>
              </w:rPr>
            </w:pPr>
            <w:r w:rsidRPr="00C8319B">
              <w:rPr>
                <w:rFonts w:cs="Arial"/>
              </w:rPr>
              <w:t xml:space="preserve">  </w:t>
            </w:r>
            <w:hyperlink w:anchor="_d41d8cd98f00b204e9800998ecf8427e" w:history="1">
              <w:r>
                <w:rPr>
                  <w:rStyle w:val="Hyperlink"/>
                  <w:rFonts w:cs="Arial"/>
                </w:rPr>
                <w:t xml:space="preserve"> </w:t>
              </w:r>
            </w:hyperlink>
          </w:p>
        </w:tc>
      </w:tr>
    </w:tbl>
    <w:p w14:paraId="3BE303F7" w14:textId="77777777" w:rsidR="0082668D" w:rsidRDefault="0082668D" w:rsidP="00A7465B">
      <w:pPr>
        <w:contextualSpacing/>
        <w:rPr>
          <w:rFonts w:cs="Arial"/>
        </w:rPr>
      </w:pPr>
    </w:p>
    <w:p w14:paraId="0F1BE896"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56EF202" w14:textId="77777777" w:rsidTr="00CD7DFE">
        <w:trPr>
          <w:trHeight w:val="260"/>
        </w:trPr>
        <w:tc>
          <w:tcPr>
            <w:tcW w:w="2689" w:type="dxa"/>
            <w:shd w:val="clear" w:color="auto" w:fill="D9D9D9" w:themeFill="background1" w:themeFillShade="D9"/>
            <w:noWrap/>
            <w:hideMark/>
          </w:tcPr>
          <w:p w14:paraId="3CB66B6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D432F00"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3025E004" w14:textId="77777777" w:rsidTr="00CD7DFE">
        <w:trPr>
          <w:trHeight w:val="410"/>
        </w:trPr>
        <w:tc>
          <w:tcPr>
            <w:tcW w:w="2689" w:type="dxa"/>
            <w:noWrap/>
          </w:tcPr>
          <w:p w14:paraId="1C471CDB" w14:textId="77777777" w:rsidR="00CD7DFE" w:rsidRDefault="00CD7DFE" w:rsidP="00BC57B1">
            <w:pPr>
              <w:contextualSpacing/>
              <w:rPr>
                <w:rFonts w:cs="Arial"/>
              </w:rPr>
            </w:pPr>
            <w:r>
              <w:rPr>
                <w:rFonts w:cs="Arial"/>
              </w:rPr>
              <w:t>output</w:t>
            </w:r>
          </w:p>
          <w:p w14:paraId="6F2AC723" w14:textId="77777777" w:rsidR="00CD7DFE" w:rsidRDefault="00CD7DFE" w:rsidP="00BC57B1">
            <w:pPr>
              <w:contextualSpacing/>
              <w:rPr>
                <w:rFonts w:cs="Arial"/>
              </w:rPr>
            </w:pPr>
            <w:r>
              <w:rPr>
                <w:rFonts w:cs="Arial"/>
              </w:rPr>
              <w:t>Signal:</w:t>
            </w:r>
          </w:p>
          <w:p w14:paraId="572671CA" w14:textId="77777777" w:rsidR="00CD7DFE" w:rsidRDefault="00CD7DFE" w:rsidP="00BC57B1">
            <w:pPr>
              <w:contextualSpacing/>
              <w:rPr>
                <w:rFonts w:cs="Arial"/>
              </w:rPr>
            </w:pPr>
            <w:r>
              <w:rPr>
                <w:noProof/>
              </w:rPr>
              <w:drawing>
                <wp:inline distT="0" distB="0" distL="0" distR="0" wp14:anchorId="3E028DD5" wp14:editId="0307EB91">
                  <wp:extent cx="152400" cy="152400"/>
                  <wp:effectExtent l="0" t="0" r="0" b="0"/>
                  <wp:docPr id="744"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f1753abe77daf5baf18b499c56bd736f" w:history="1">
              <w:r>
                <w:rPr>
                  <w:rStyle w:val="Hyperlink"/>
                  <w:rFonts w:cs="Arial"/>
                </w:rPr>
                <w:t>User and Vehicle Information</w:t>
              </w:r>
            </w:hyperlink>
          </w:p>
        </w:tc>
        <w:tc>
          <w:tcPr>
            <w:tcW w:w="7512" w:type="dxa"/>
            <w:noWrap/>
          </w:tcPr>
          <w:p w14:paraId="78E837C2" w14:textId="77777777" w:rsidR="00CD7DFE" w:rsidRDefault="00CD7DFE" w:rsidP="00BC57B1">
            <w:pPr>
              <w:rPr>
                <w:rFonts w:cs="Arial"/>
              </w:rPr>
            </w:pPr>
            <w:r>
              <w:rPr>
                <w:rFonts w:cs="Arial"/>
              </w:rPr>
              <w:t>Signal Description:</w:t>
            </w:r>
          </w:p>
          <w:p w14:paraId="7FB00476" w14:textId="77777777" w:rsidR="00CD7DFE" w:rsidRDefault="00CD7DFE" w:rsidP="00BC57B1">
            <w:pPr>
              <w:rPr>
                <w:rFonts w:cs="Arial"/>
              </w:rPr>
            </w:pPr>
            <w:r>
              <w:rPr>
                <w:rFonts w:cs="Arial"/>
              </w:rPr>
              <w:t xml:space="preserve">User personal information for one or more users/vehicles including: name, phone number, payment details, notification order (first, second, third etc), vehicle identifier. </w:t>
            </w:r>
          </w:p>
          <w:p w14:paraId="1EA80DCB" w14:textId="77777777" w:rsidR="00CD7DFE" w:rsidRDefault="00CD7DFE" w:rsidP="00BC57B1">
            <w:pPr>
              <w:rPr>
                <w:rFonts w:cs="Arial"/>
              </w:rPr>
            </w:pPr>
          </w:p>
        </w:tc>
      </w:tr>
    </w:tbl>
    <w:p w14:paraId="380FC6EE" w14:textId="77777777" w:rsidR="00CD7DFE" w:rsidRDefault="00CD7DFE" w:rsidP="00A72B37"/>
    <w:p w14:paraId="504F6B42" w14:textId="77777777" w:rsidR="00A72B37" w:rsidRDefault="00A72B37" w:rsidP="00A72B37">
      <w:pPr>
        <w:pStyle w:val="Heading4"/>
      </w:pPr>
      <w:r>
        <w:t>Logical</w:t>
      </w:r>
      <w:r w:rsidRPr="00F15706">
        <w:t xml:space="preserve"> Parameters</w:t>
      </w:r>
    </w:p>
    <w:p w14:paraId="11D291CE" w14:textId="77777777" w:rsidR="00A72B37" w:rsidRDefault="00A72B37" w:rsidP="00A72B37"/>
    <w:p w14:paraId="5630429C"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36A2C116" w14:textId="77777777" w:rsidTr="00EB7D77">
        <w:trPr>
          <w:trHeight w:val="211"/>
        </w:trPr>
        <w:tc>
          <w:tcPr>
            <w:tcW w:w="2689" w:type="dxa"/>
            <w:shd w:val="clear" w:color="auto" w:fill="D9D9D9" w:themeFill="background1" w:themeFillShade="D9"/>
            <w:noWrap/>
            <w:hideMark/>
          </w:tcPr>
          <w:p w14:paraId="14782C0C"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lastRenderedPageBreak/>
              <w:t>Parameter</w:t>
            </w:r>
            <w:r w:rsidRPr="00E54DEA">
              <w:rPr>
                <w:rFonts w:cs="Arial"/>
                <w:b/>
                <w:bCs/>
                <w:color w:val="000000"/>
              </w:rPr>
              <w:t xml:space="preserve"> Name</w:t>
            </w:r>
          </w:p>
        </w:tc>
        <w:tc>
          <w:tcPr>
            <w:tcW w:w="7512" w:type="dxa"/>
            <w:shd w:val="clear" w:color="auto" w:fill="D9D9D9" w:themeFill="background1" w:themeFillShade="D9"/>
            <w:noWrap/>
            <w:hideMark/>
          </w:tcPr>
          <w:p w14:paraId="613E85E0"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161B3DDB" w14:textId="77777777" w:rsidTr="00EB7D77">
        <w:trPr>
          <w:trHeight w:val="410"/>
        </w:trPr>
        <w:tc>
          <w:tcPr>
            <w:tcW w:w="2689" w:type="dxa"/>
            <w:noWrap/>
          </w:tcPr>
          <w:p w14:paraId="1CD63340" w14:textId="5B0FD38F"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6078D1F3" w14:textId="797D681B" w:rsidR="009649F4" w:rsidRPr="003F473D" w:rsidRDefault="009649F4" w:rsidP="00EB7D77">
            <w:pPr>
              <w:rPr>
                <w:rFonts w:cs="Arial"/>
                <w:color w:val="000000"/>
                <w:sz w:val="18"/>
                <w:szCs w:val="18"/>
              </w:rPr>
            </w:pPr>
          </w:p>
        </w:tc>
      </w:tr>
      <w:tr w:rsidR="009649F4" w:rsidRPr="003F473D" w14:paraId="177BE3A9" w14:textId="77777777" w:rsidTr="00EB7D77">
        <w:trPr>
          <w:trHeight w:val="410"/>
        </w:trPr>
        <w:tc>
          <w:tcPr>
            <w:tcW w:w="2689" w:type="dxa"/>
            <w:noWrap/>
          </w:tcPr>
          <w:p w14:paraId="2E20C796"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3A9594D8" w14:textId="77777777" w:rsidR="009649F4" w:rsidRPr="003F473D" w:rsidRDefault="009649F4" w:rsidP="00EB7D77">
            <w:pPr>
              <w:rPr>
                <w:rFonts w:cs="Arial"/>
                <w:color w:val="000000"/>
                <w:sz w:val="18"/>
                <w:szCs w:val="18"/>
              </w:rPr>
            </w:pPr>
          </w:p>
        </w:tc>
      </w:tr>
    </w:tbl>
    <w:p w14:paraId="06D97EEC" w14:textId="77777777" w:rsidR="009649F4" w:rsidRDefault="009649F4" w:rsidP="00A72B37"/>
    <w:p w14:paraId="60E6E3DF" w14:textId="77777777" w:rsidR="00822913" w:rsidRDefault="00822913" w:rsidP="00822913">
      <w:pPr>
        <w:pStyle w:val="Heading3"/>
      </w:pPr>
      <w:r>
        <w:t>Function Modeling</w:t>
      </w:r>
    </w:p>
    <w:p w14:paraId="14C0CE70" w14:textId="77777777" w:rsidR="00EF5443" w:rsidRPr="00C75AE5" w:rsidRDefault="00EF5443" w:rsidP="00EF5443"/>
    <w:p w14:paraId="43BC4BCB" w14:textId="77777777" w:rsidR="002D15F6" w:rsidRDefault="002D15F6" w:rsidP="0061324D">
      <w:pPr>
        <w:pStyle w:val="Heading4"/>
        <w:numPr>
          <w:ilvl w:val="3"/>
          <w:numId w:val="4"/>
        </w:numPr>
      </w:pPr>
      <w:r>
        <w:t>Use Cases</w:t>
      </w:r>
    </w:p>
    <w:p w14:paraId="29B491ED" w14:textId="77777777" w:rsidR="002D15F6" w:rsidRDefault="002D15F6" w:rsidP="002D15F6"/>
    <w:p w14:paraId="0F4EE926"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153052F" w14:textId="77777777" w:rsidR="009649F4" w:rsidRDefault="009649F4" w:rsidP="009649F4">
      <w:pPr>
        <w:pStyle w:val="Heading4"/>
        <w:numPr>
          <w:ilvl w:val="3"/>
          <w:numId w:val="4"/>
        </w:numPr>
      </w:pPr>
      <w:r>
        <w:t>State Charts</w:t>
      </w:r>
    </w:p>
    <w:p w14:paraId="48FAC69F" w14:textId="77777777" w:rsidR="00195B38" w:rsidRDefault="00195B38" w:rsidP="00A76553">
      <w:pPr>
        <w:contextualSpacing/>
        <w:rPr>
          <w:color w:val="A6A6A6" w:themeColor="background1" w:themeShade="A6"/>
        </w:rPr>
      </w:pPr>
    </w:p>
    <w:p w14:paraId="57A2A6D7"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15E76139" w14:textId="77777777" w:rsidR="00A76553" w:rsidRPr="00FF5F72" w:rsidRDefault="00A76553" w:rsidP="00A76553">
      <w:pPr>
        <w:contextualSpacing/>
        <w:rPr>
          <w:color w:val="A6A6A6" w:themeColor="background1" w:themeShade="A6"/>
        </w:rPr>
      </w:pPr>
    </w:p>
    <w:p w14:paraId="68897663" w14:textId="77777777" w:rsidR="00A76553" w:rsidRPr="00004083" w:rsidRDefault="00A76553" w:rsidP="00A76553">
      <w:pPr>
        <w:contextualSpacing/>
        <w:rPr>
          <w:rFonts w:cs="Arial"/>
        </w:rPr>
      </w:pPr>
    </w:p>
    <w:p w14:paraId="7C8F9405" w14:textId="77777777" w:rsidR="009649F4" w:rsidRDefault="009649F4" w:rsidP="009649F4">
      <w:pPr>
        <w:pStyle w:val="Heading4"/>
        <w:numPr>
          <w:ilvl w:val="3"/>
          <w:numId w:val="4"/>
        </w:numPr>
      </w:pPr>
      <w:r>
        <w:t>Activity Diagrams</w:t>
      </w:r>
    </w:p>
    <w:p w14:paraId="2B2E7EC6" w14:textId="77777777" w:rsidR="009649F4" w:rsidRDefault="009649F4" w:rsidP="009649F4"/>
    <w:p w14:paraId="31C24E9E"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064ED154" w14:textId="77777777" w:rsidR="009649F4" w:rsidRPr="00FF5F72" w:rsidRDefault="009649F4" w:rsidP="009649F4">
      <w:pPr>
        <w:contextualSpacing/>
        <w:rPr>
          <w:color w:val="A6A6A6" w:themeColor="background1" w:themeShade="A6"/>
        </w:rPr>
      </w:pPr>
    </w:p>
    <w:p w14:paraId="18C13366" w14:textId="77777777" w:rsidR="009649F4" w:rsidRDefault="009649F4" w:rsidP="009649F4">
      <w:pPr>
        <w:pStyle w:val="Heading4"/>
        <w:numPr>
          <w:ilvl w:val="3"/>
          <w:numId w:val="4"/>
        </w:numPr>
      </w:pPr>
      <w:r>
        <w:t>Sequence Diagrams</w:t>
      </w:r>
    </w:p>
    <w:p w14:paraId="46DD8627" w14:textId="77777777" w:rsidR="00987D84" w:rsidRPr="00EB7D77" w:rsidRDefault="00987D84" w:rsidP="00EB7D77">
      <w:pPr>
        <w:rPr>
          <w:rStyle w:val="SubtleEmphasis"/>
          <w:i w:val="0"/>
          <w:iCs w:val="0"/>
          <w:color w:val="auto"/>
          <w:highlight w:val="green"/>
        </w:rPr>
      </w:pPr>
    </w:p>
    <w:p w14:paraId="3B70658D"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61F4B4D4" w14:textId="77777777" w:rsidR="00987D84" w:rsidRDefault="00987D84" w:rsidP="00987D84"/>
    <w:p w14:paraId="03CA045B" w14:textId="77777777" w:rsidR="009649F4" w:rsidRDefault="009649F4" w:rsidP="009649F4"/>
    <w:p w14:paraId="7815DAA4" w14:textId="77777777" w:rsidR="009649F4" w:rsidRDefault="009649F4" w:rsidP="009649F4">
      <w:pPr>
        <w:pStyle w:val="Heading4"/>
        <w:numPr>
          <w:ilvl w:val="3"/>
          <w:numId w:val="4"/>
        </w:numPr>
      </w:pPr>
      <w:r>
        <w:t>Decision Tables</w:t>
      </w:r>
    </w:p>
    <w:p w14:paraId="7971BFA2" w14:textId="77777777" w:rsidR="009649F4" w:rsidRDefault="009649F4" w:rsidP="009649F4"/>
    <w:p w14:paraId="1BD1A603" w14:textId="77777777" w:rsidR="00F15706" w:rsidRDefault="00DA0800" w:rsidP="00822913">
      <w:pPr>
        <w:pStyle w:val="Heading3"/>
      </w:pPr>
      <w:r>
        <w:t>Function Requirements</w:t>
      </w:r>
    </w:p>
    <w:p w14:paraId="54DA73D1" w14:textId="77777777" w:rsidR="00F15706" w:rsidRDefault="00F15706" w:rsidP="00783BCF">
      <w:pPr>
        <w:pStyle w:val="Heading4"/>
      </w:pPr>
      <w:r>
        <w:t>Functional Requirements</w:t>
      </w:r>
    </w:p>
    <w:p w14:paraId="5B99F1A4" w14:textId="77777777" w:rsidR="006E54B3" w:rsidRDefault="00F15706" w:rsidP="006E54B3">
      <w:pPr>
        <w:pStyle w:val="Heading5"/>
      </w:pPr>
      <w:r>
        <w:t>Normal Operation</w:t>
      </w:r>
    </w:p>
    <w:p w14:paraId="3BD7FCD1" w14:textId="77777777" w:rsidR="005961D3" w:rsidRDefault="005961D3" w:rsidP="00BB6A63"/>
    <w:p w14:paraId="680AA867" w14:textId="77777777" w:rsidR="005961D3" w:rsidRDefault="005961D3" w:rsidP="005961D3">
      <w:pPr>
        <w:rPr>
          <w:color w:val="A6A6A6" w:themeColor="background1" w:themeShade="A6"/>
        </w:rPr>
      </w:pPr>
      <w:r>
        <w:rPr>
          <w:color w:val="A6A6A6" w:themeColor="background1" w:themeShade="A6"/>
        </w:rPr>
        <w:t>No Normal Operation Requirements specified.</w:t>
      </w:r>
    </w:p>
    <w:p w14:paraId="7BEB6662" w14:textId="77777777" w:rsidR="00F15706" w:rsidRDefault="00F15706" w:rsidP="00783BCF">
      <w:pPr>
        <w:pStyle w:val="Heading5"/>
      </w:pPr>
      <w:r>
        <w:t>Error Handling</w:t>
      </w:r>
    </w:p>
    <w:p w14:paraId="10C3BE2F" w14:textId="77777777" w:rsidR="005961D3" w:rsidRDefault="005961D3" w:rsidP="00BB6A63"/>
    <w:p w14:paraId="4063B8DD" w14:textId="77777777" w:rsidR="005961D3" w:rsidRDefault="005961D3" w:rsidP="005961D3">
      <w:pPr>
        <w:rPr>
          <w:color w:val="A6A6A6" w:themeColor="background1" w:themeShade="A6"/>
        </w:rPr>
      </w:pPr>
      <w:r>
        <w:rPr>
          <w:color w:val="A6A6A6" w:themeColor="background1" w:themeShade="A6"/>
        </w:rPr>
        <w:t>No Error Handling Requirements specified.</w:t>
      </w:r>
    </w:p>
    <w:p w14:paraId="4CB7BB12" w14:textId="77777777" w:rsidR="00DD7D94" w:rsidRDefault="00DD7D94" w:rsidP="00DD7D94">
      <w:pPr>
        <w:pStyle w:val="Heading4"/>
      </w:pPr>
      <w:r>
        <w:t>Non-Functional Requirements</w:t>
      </w:r>
    </w:p>
    <w:p w14:paraId="3F9071A3" w14:textId="77777777" w:rsidR="005961D3" w:rsidRDefault="005961D3" w:rsidP="00BB6A63"/>
    <w:p w14:paraId="23645AB9" w14:textId="77777777" w:rsidR="005961D3" w:rsidRDefault="005961D3" w:rsidP="005961D3">
      <w:pPr>
        <w:rPr>
          <w:color w:val="A6A6A6" w:themeColor="background1" w:themeShade="A6"/>
        </w:rPr>
      </w:pPr>
      <w:r>
        <w:rPr>
          <w:color w:val="A6A6A6" w:themeColor="background1" w:themeShade="A6"/>
        </w:rPr>
        <w:t>No Non-Functional Requirements specified.</w:t>
      </w:r>
    </w:p>
    <w:p w14:paraId="5BF9433F" w14:textId="77777777" w:rsidR="00DF462B" w:rsidRDefault="00427220" w:rsidP="00DF462B">
      <w:pPr>
        <w:pStyle w:val="Heading4"/>
      </w:pPr>
      <w:r>
        <w:t>Functional</w:t>
      </w:r>
      <w:r w:rsidR="00DF462B">
        <w:t xml:space="preserve"> Safety Requirements</w:t>
      </w:r>
    </w:p>
    <w:p w14:paraId="0495B224" w14:textId="77777777" w:rsidR="00DF462B" w:rsidRDefault="00DF462B" w:rsidP="00DF462B">
      <w:pPr>
        <w:rPr>
          <w:highlight w:val="yellow"/>
        </w:rPr>
      </w:pPr>
    </w:p>
    <w:p w14:paraId="7DDFB1E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9B96FF9" w14:textId="77777777" w:rsidR="00DD7D94" w:rsidRDefault="00DD7D94" w:rsidP="00DD7D94">
      <w:pPr>
        <w:pStyle w:val="Heading4"/>
      </w:pPr>
      <w:r>
        <w:lastRenderedPageBreak/>
        <w:t>Other Requirements</w:t>
      </w:r>
    </w:p>
    <w:p w14:paraId="2A0950A4" w14:textId="77777777" w:rsidR="00DD7D94" w:rsidRDefault="00DD7D94" w:rsidP="00DD7D94">
      <w:pPr>
        <w:pStyle w:val="Heading5"/>
      </w:pPr>
      <w:r>
        <w:t>Design Requirements</w:t>
      </w:r>
    </w:p>
    <w:p w14:paraId="42676B5C" w14:textId="77777777" w:rsidR="005961D3" w:rsidRDefault="005961D3" w:rsidP="00CA4A62"/>
    <w:p w14:paraId="148E82B7" w14:textId="77777777" w:rsidR="005961D3" w:rsidRDefault="005961D3" w:rsidP="005961D3">
      <w:pPr>
        <w:rPr>
          <w:color w:val="A6A6A6" w:themeColor="background1" w:themeShade="A6"/>
        </w:rPr>
      </w:pPr>
      <w:r>
        <w:rPr>
          <w:color w:val="A6A6A6" w:themeColor="background1" w:themeShade="A6"/>
        </w:rPr>
        <w:t>No Design Requirements specified.</w:t>
      </w:r>
    </w:p>
    <w:p w14:paraId="3A39553D" w14:textId="77777777" w:rsidR="00CA4A62" w:rsidRDefault="00CA4A62" w:rsidP="00CA4A62">
      <w:pPr>
        <w:pStyle w:val="Heading4"/>
      </w:pPr>
      <w:r>
        <w:t>Uncategorized Requirements</w:t>
      </w:r>
    </w:p>
    <w:p w14:paraId="4487C5D3" w14:textId="77777777" w:rsidR="005961D3" w:rsidRDefault="005961D3" w:rsidP="00CA4A62"/>
    <w:p w14:paraId="27BD0021" w14:textId="77777777" w:rsidR="001F5E54" w:rsidRPr="0017445F" w:rsidRDefault="006E25A5" w:rsidP="001F5E54">
      <w:pPr>
        <w:pStyle w:val="RERequirement"/>
        <w:shd w:val="clear" w:color="auto" w:fill="F2F2F2" w:themeFill="background1" w:themeFillShade="F2"/>
      </w:pPr>
      <w:bookmarkStart w:id="146" w:name="_04348c01701c4f64b94cbc0130adafb3"/>
      <w:r>
        <w:t>R_Sent_App_33</w:t>
      </w:r>
      <w:bookmarkEnd w:id="146"/>
      <w:r w:rsidR="00AE04B0">
        <w:t xml:space="preserve"> Allow Input of User Information</w:t>
      </w:r>
    </w:p>
    <w:p w14:paraId="18BAA89D" w14:textId="77777777" w:rsidR="001F5E54" w:rsidRDefault="00AE04B0" w:rsidP="001F5E54">
      <w:pPr>
        <w:rPr>
          <w:rFonts w:cs="Arial"/>
        </w:rPr>
      </w:pPr>
      <w:r>
        <w:rPr>
          <w:rFonts w:cs="Arial"/>
        </w:rPr>
        <w:t>Allow input of multiple users' information and order of notification  -  via mobile device.  Information includes: name, phone number, order to be notified of a threat event, payment details and vehicle identifier.</w:t>
      </w:r>
    </w:p>
    <w:p w14:paraId="4BE3527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2B1977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DFB1B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R_Sent_App_33</w:t>
            </w:r>
          </w:p>
        </w:tc>
      </w:tr>
      <w:tr w:rsidR="001F5E54" w:rsidRPr="00FD127C" w14:paraId="15453B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0B9B8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5941F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Details for the subscription</w:t>
            </w:r>
          </w:p>
        </w:tc>
      </w:tr>
      <w:tr w:rsidR="001F5E54" w:rsidRPr="00FD127C" w14:paraId="3AB8D9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FA785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E79E8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63D181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7F385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A2137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Allow input of multiple users' information and order of notification  -  via mobile device.  Information includes: name, phone number, order to be notified of a threat event, payment details and vehicle identifier.</w:t>
            </w:r>
          </w:p>
        </w:tc>
      </w:tr>
      <w:tr w:rsidR="001F5E54" w:rsidRPr="00FD127C" w14:paraId="120EF4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57E62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25AD68"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7A21A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6A10B0" w14:textId="77777777" w:rsidR="00E77D14" w:rsidRDefault="00E77D14"/>
        </w:tc>
      </w:tr>
      <w:tr w:rsidR="001F5E54" w:rsidRPr="00FD127C" w14:paraId="0C1272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CC4D6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C37FF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1E4BC37" wp14:editId="1F158012">
                  <wp:extent cx="152400" cy="152400"/>
                  <wp:effectExtent l="0" t="0" r="0" b="0"/>
                  <wp:docPr id="74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R_F_Sentinel_00079 Allow Input of User Information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108B4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BD1D1B" w14:textId="77777777" w:rsidR="00E77D14" w:rsidRDefault="00E77D14"/>
        </w:tc>
      </w:tr>
      <w:tr w:rsidR="001F5E54" w:rsidRPr="00FD127C" w14:paraId="7ADA27E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C4011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6BE76B"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99AF9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F204C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AE26B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107EB9" w14:textId="77777777" w:rsidR="00E77D14" w:rsidRDefault="00E77D14"/>
        </w:tc>
      </w:tr>
      <w:tr w:rsidR="001F5E54" w:rsidRPr="00FD127C" w14:paraId="6E4FC73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3947DF" w14:textId="77777777" w:rsidR="001F5E54" w:rsidRPr="00FD127C" w:rsidRDefault="0052661D" w:rsidP="00A84EEF">
            <w:pPr>
              <w:rPr>
                <w:rFonts w:cs="Arial"/>
                <w:bCs/>
                <w:color w:val="808080" w:themeColor="background1" w:themeShade="80"/>
                <w:sz w:val="16"/>
                <w:szCs w:val="14"/>
              </w:rPr>
            </w:pPr>
            <w:hyperlink r:id="rId10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86FB2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5E938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59A62E6" w14:textId="77777777" w:rsidR="000D7866" w:rsidRPr="00E47D48" w:rsidRDefault="000D7866" w:rsidP="00E47D48">
      <w:pPr>
        <w:rPr>
          <w:color w:val="FF0000"/>
        </w:rPr>
      </w:pPr>
    </w:p>
    <w:p w14:paraId="0ED0C3D6" w14:textId="77777777" w:rsidR="009C1EEC" w:rsidRDefault="000D732E" w:rsidP="0061324D">
      <w:pPr>
        <w:pStyle w:val="Heading2"/>
        <w:numPr>
          <w:ilvl w:val="1"/>
          <w:numId w:val="4"/>
        </w:numPr>
      </w:pPr>
      <w:r>
        <w:t xml:space="preserve">Logical Function </w:t>
      </w:r>
      <w:r>
        <w:rPr>
          <w:noProof/>
        </w:rPr>
        <w:drawing>
          <wp:inline distT="0" distB="0" distL="0" distR="0" wp14:anchorId="16DF0736" wp14:editId="05245FD6">
            <wp:extent cx="152400" cy="152400"/>
            <wp:effectExtent l="0" t="0" r="0" b="0"/>
            <wp:docPr id="74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47" w:name="_71405daad9c234d8fac3961d461dbdc4"/>
      <w:r w:rsidR="008E73AE">
        <w:t>Access videos in cloud</w:t>
      </w:r>
      <w:bookmarkEnd w:id="147"/>
    </w:p>
    <w:p w14:paraId="79F597A5" w14:textId="77777777" w:rsidR="0061785D" w:rsidRDefault="0061785D" w:rsidP="00783BCF">
      <w:pPr>
        <w:pStyle w:val="Heading3"/>
      </w:pPr>
      <w:r>
        <w:t xml:space="preserve">Function </w:t>
      </w:r>
      <w:r w:rsidR="00283752">
        <w:t>Overview</w:t>
      </w:r>
    </w:p>
    <w:p w14:paraId="5DC789E7" w14:textId="77777777" w:rsidR="00427220" w:rsidRDefault="000D732E" w:rsidP="00427220">
      <w:pPr>
        <w:pStyle w:val="Heading4"/>
      </w:pPr>
      <w:r>
        <w:t xml:space="preserve">Function </w:t>
      </w:r>
      <w:r w:rsidR="00283752">
        <w:t>Description</w:t>
      </w:r>
    </w:p>
    <w:p w14:paraId="4B025196" w14:textId="77777777" w:rsidR="00794B45" w:rsidRDefault="00794B45" w:rsidP="009C1EEC">
      <w:pPr>
        <w:contextualSpacing/>
      </w:pPr>
    </w:p>
    <w:p w14:paraId="3300CC32" w14:textId="77777777" w:rsidR="00AC0C92" w:rsidRDefault="00AC0C92" w:rsidP="009C1EEC">
      <w:pPr>
        <w:contextualSpacing/>
      </w:pPr>
      <w:r>
        <w:t>Function is allocated to:</w:t>
      </w:r>
    </w:p>
    <w:p w14:paraId="40A678CC" w14:textId="77777777" w:rsidR="00AC0C92" w:rsidRDefault="00604AF5" w:rsidP="0061324D">
      <w:pPr>
        <w:pStyle w:val="ListParagraph"/>
        <w:numPr>
          <w:ilvl w:val="0"/>
          <w:numId w:val="13"/>
        </w:numPr>
        <w:contextualSpacing/>
      </w:pPr>
      <w:r>
        <w:rPr>
          <w:noProof/>
        </w:rPr>
        <w:drawing>
          <wp:inline distT="0" distB="0" distL="0" distR="0" wp14:anchorId="5F7D5794" wp14:editId="6695A380">
            <wp:extent cx="152400" cy="152400"/>
            <wp:effectExtent l="0" t="0" r="0" b="0"/>
            <wp:docPr id="75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Cloud access and service provider</w:t>
      </w:r>
      <w:r>
        <w:t xml:space="preserve"> &lt;&lt;Logical&gt;&gt;</w:t>
      </w:r>
    </w:p>
    <w:p w14:paraId="4D7513C2" w14:textId="77777777" w:rsidR="00AC0C92" w:rsidRDefault="00604AF5" w:rsidP="0061324D">
      <w:pPr>
        <w:pStyle w:val="ListParagraph"/>
        <w:numPr>
          <w:ilvl w:val="0"/>
          <w:numId w:val="13"/>
        </w:numPr>
        <w:contextualSpacing/>
      </w:pPr>
      <w:r>
        <w:rPr>
          <w:noProof/>
        </w:rPr>
        <w:drawing>
          <wp:inline distT="0" distB="0" distL="0" distR="0" wp14:anchorId="15AE646E" wp14:editId="5E4F9E42">
            <wp:extent cx="152400" cy="152400"/>
            <wp:effectExtent l="0" t="0" r="0" b="0"/>
            <wp:docPr id="752"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Communicate Play Video Request to Sentinel Cloud</w:t>
      </w:r>
      <w:r>
        <w:t xml:space="preserve"> &lt;&lt;Logical&gt;&gt;</w:t>
      </w:r>
    </w:p>
    <w:p w14:paraId="1F83D7AA" w14:textId="77777777" w:rsidR="00AC0C92" w:rsidRDefault="00604AF5" w:rsidP="0061324D">
      <w:pPr>
        <w:pStyle w:val="ListParagraph"/>
        <w:numPr>
          <w:ilvl w:val="0"/>
          <w:numId w:val="13"/>
        </w:numPr>
        <w:contextualSpacing/>
      </w:pPr>
      <w:r>
        <w:rPr>
          <w:noProof/>
        </w:rPr>
        <w:drawing>
          <wp:inline distT="0" distB="0" distL="0" distR="0" wp14:anchorId="2F774310" wp14:editId="0D5484AC">
            <wp:extent cx="152400" cy="152400"/>
            <wp:effectExtent l="0" t="0" r="0" b="0"/>
            <wp:docPr id="75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Communicate Stop Video Signal to Sentinel Cloud</w:t>
      </w:r>
      <w:r>
        <w:t xml:space="preserve"> &lt;&lt;Logical&gt;&gt;</w:t>
      </w:r>
    </w:p>
    <w:p w14:paraId="1FF55499" w14:textId="77777777" w:rsidR="00AC0C92" w:rsidRDefault="00604AF5" w:rsidP="0061324D">
      <w:pPr>
        <w:pStyle w:val="ListParagraph"/>
        <w:numPr>
          <w:ilvl w:val="0"/>
          <w:numId w:val="13"/>
        </w:numPr>
        <w:contextualSpacing/>
      </w:pPr>
      <w:r>
        <w:rPr>
          <w:noProof/>
        </w:rPr>
        <w:drawing>
          <wp:inline distT="0" distB="0" distL="0" distR="0" wp14:anchorId="7E727560" wp14:editId="080DDB3D">
            <wp:extent cx="152400" cy="152400"/>
            <wp:effectExtent l="0" t="0" r="0" b="0"/>
            <wp:docPr id="75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HMI provider</w:t>
      </w:r>
      <w:r>
        <w:t xml:space="preserve"> &lt;&lt;Logical&gt;&gt;</w:t>
      </w:r>
    </w:p>
    <w:p w14:paraId="21BB4222" w14:textId="77777777" w:rsidR="00AC0C92" w:rsidRDefault="00604AF5" w:rsidP="0061324D">
      <w:pPr>
        <w:pStyle w:val="ListParagraph"/>
        <w:numPr>
          <w:ilvl w:val="0"/>
          <w:numId w:val="13"/>
        </w:numPr>
        <w:contextualSpacing/>
      </w:pPr>
      <w:r>
        <w:rPr>
          <w:noProof/>
        </w:rPr>
        <w:drawing>
          <wp:inline distT="0" distB="0" distL="0" distR="0" wp14:anchorId="16A07447" wp14:editId="2499755A">
            <wp:extent cx="152400" cy="152400"/>
            <wp:effectExtent l="0" t="0" r="0" b="0"/>
            <wp:docPr id="75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27E4CFF2" w14:textId="77777777" w:rsidR="00AC0C92" w:rsidRDefault="00604AF5" w:rsidP="0061324D">
      <w:pPr>
        <w:pStyle w:val="ListParagraph"/>
        <w:numPr>
          <w:ilvl w:val="0"/>
          <w:numId w:val="13"/>
        </w:numPr>
        <w:contextualSpacing/>
      </w:pPr>
      <w:r>
        <w:rPr>
          <w:noProof/>
        </w:rPr>
        <w:drawing>
          <wp:inline distT="0" distB="0" distL="0" distR="0" wp14:anchorId="2E37C1F5" wp14:editId="2C1899B0">
            <wp:extent cx="152400" cy="152400"/>
            <wp:effectExtent l="0" t="0" r="0" b="0"/>
            <wp:docPr id="76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Play Video - Stored on Cloud - Include RWD/FFD/Skip</w:t>
      </w:r>
      <w:r>
        <w:t xml:space="preserve"> &lt;&lt;Logical&gt;&gt;</w:t>
      </w:r>
    </w:p>
    <w:p w14:paraId="100A363B" w14:textId="77777777" w:rsidR="00AC0C92" w:rsidRDefault="00604AF5" w:rsidP="0061324D">
      <w:pPr>
        <w:pStyle w:val="ListParagraph"/>
        <w:numPr>
          <w:ilvl w:val="0"/>
          <w:numId w:val="13"/>
        </w:numPr>
        <w:contextualSpacing/>
      </w:pPr>
      <w:r>
        <w:rPr>
          <w:noProof/>
        </w:rPr>
        <w:drawing>
          <wp:inline distT="0" distB="0" distL="0" distR="0" wp14:anchorId="46CCCBEE" wp14:editId="39B83EE1">
            <wp:extent cx="152400" cy="152400"/>
            <wp:effectExtent l="0" t="0" r="0" b="0"/>
            <wp:docPr id="762"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Stream Data Stored on Cloud</w:t>
      </w:r>
      <w:r>
        <w:t xml:space="preserve"> &lt;&lt;Logical&gt;&gt;</w:t>
      </w:r>
    </w:p>
    <w:p w14:paraId="72CF3B90" w14:textId="77777777" w:rsidR="00AC0C92" w:rsidRDefault="00604AF5" w:rsidP="0061324D">
      <w:pPr>
        <w:pStyle w:val="ListParagraph"/>
        <w:numPr>
          <w:ilvl w:val="0"/>
          <w:numId w:val="13"/>
        </w:numPr>
        <w:contextualSpacing/>
      </w:pPr>
      <w:r>
        <w:rPr>
          <w:noProof/>
        </w:rPr>
        <w:drawing>
          <wp:inline distT="0" distB="0" distL="0" distR="0" wp14:anchorId="6C511A46" wp14:editId="7E69D5C7">
            <wp:extent cx="152400" cy="152400"/>
            <wp:effectExtent l="0" t="0" r="0" b="0"/>
            <wp:docPr id="76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Stream Video to Mobile Device</w:t>
      </w:r>
      <w:r>
        <w:t xml:space="preserve"> &lt;&lt;Logical&gt;&gt;</w:t>
      </w:r>
    </w:p>
    <w:p w14:paraId="132D041E" w14:textId="77777777" w:rsidR="00AC0C92" w:rsidRDefault="00604AF5" w:rsidP="0061324D">
      <w:pPr>
        <w:pStyle w:val="ListParagraph"/>
        <w:numPr>
          <w:ilvl w:val="0"/>
          <w:numId w:val="13"/>
        </w:numPr>
        <w:contextualSpacing/>
      </w:pPr>
      <w:r>
        <w:rPr>
          <w:noProof/>
        </w:rPr>
        <w:drawing>
          <wp:inline distT="0" distB="0" distL="0" distR="0" wp14:anchorId="3D3B384B" wp14:editId="23EB589C">
            <wp:extent cx="152400" cy="152400"/>
            <wp:effectExtent l="0" t="0" r="0" b="0"/>
            <wp:docPr id="76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User</w:t>
      </w:r>
      <w:r>
        <w:t xml:space="preserve"> &lt;&lt;Logical&gt;&gt;</w:t>
      </w:r>
    </w:p>
    <w:p w14:paraId="4103AFAA" w14:textId="77777777" w:rsidR="00794B45" w:rsidRDefault="00794B45" w:rsidP="009C1EEC">
      <w:pPr>
        <w:contextualSpacing/>
      </w:pPr>
    </w:p>
    <w:p w14:paraId="4576F283" w14:textId="77777777" w:rsidR="009C1EEC" w:rsidRDefault="009C1EEC" w:rsidP="009C1EEC">
      <w:pPr>
        <w:contextualSpacing/>
      </w:pPr>
      <w:r w:rsidRPr="00A554C4">
        <w:t>Play back videos recorded onto the jump drive attached to the USB hub/SYNC</w:t>
      </w:r>
    </w:p>
    <w:p w14:paraId="7F4258B0" w14:textId="77777777" w:rsidR="00282E2C" w:rsidRDefault="000D732E" w:rsidP="00FD32A2">
      <w:pPr>
        <w:pStyle w:val="Heading4"/>
      </w:pPr>
      <w:r>
        <w:t xml:space="preserve">Function </w:t>
      </w:r>
      <w:r w:rsidR="00282E2C">
        <w:t>Variants</w:t>
      </w:r>
    </w:p>
    <w:p w14:paraId="2F51549F" w14:textId="77777777" w:rsidR="00282E2C" w:rsidRDefault="00282E2C" w:rsidP="00282E2C"/>
    <w:p w14:paraId="5E2814D4"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2A16B5BB" w14:textId="77777777" w:rsidTr="00EB7D77">
        <w:trPr>
          <w:trHeight w:val="314"/>
        </w:trPr>
        <w:tc>
          <w:tcPr>
            <w:tcW w:w="2523" w:type="dxa"/>
            <w:shd w:val="clear" w:color="auto" w:fill="D9D9D9" w:themeFill="background1" w:themeFillShade="D9"/>
          </w:tcPr>
          <w:p w14:paraId="42B3E447"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0A495AC7"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B2C35BF"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5E9F4EA4" w14:textId="77777777" w:rsidTr="00EB7D77">
        <w:trPr>
          <w:trHeight w:val="198"/>
        </w:trPr>
        <w:tc>
          <w:tcPr>
            <w:tcW w:w="2523" w:type="dxa"/>
          </w:tcPr>
          <w:p w14:paraId="44469C80"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63EEC4F9" w14:textId="77777777" w:rsidR="000D732E" w:rsidRPr="009E3B7C" w:rsidRDefault="000D732E" w:rsidP="00EB7D77">
            <w:pPr>
              <w:overflowPunct/>
              <w:autoSpaceDE/>
              <w:autoSpaceDN/>
              <w:adjustRightInd/>
              <w:textAlignment w:val="center"/>
              <w:rPr>
                <w:rFonts w:cs="Arial"/>
              </w:rPr>
            </w:pPr>
          </w:p>
        </w:tc>
        <w:tc>
          <w:tcPr>
            <w:tcW w:w="2551" w:type="dxa"/>
          </w:tcPr>
          <w:p w14:paraId="5A076291" w14:textId="77777777" w:rsidR="000D732E" w:rsidRDefault="000D732E" w:rsidP="00EB7D77">
            <w:pPr>
              <w:rPr>
                <w:rFonts w:cs="Arial"/>
                <w:lang w:val="en-GB"/>
              </w:rPr>
            </w:pPr>
            <w:r>
              <w:rPr>
                <w:rFonts w:cs="Arial"/>
                <w:lang w:val="en-GB"/>
              </w:rPr>
              <w:t xml:space="preserve">e.g. ExtLightTechnology = LED </w:t>
            </w:r>
          </w:p>
          <w:p w14:paraId="685D33E8" w14:textId="77777777" w:rsidR="000D732E" w:rsidRDefault="000D732E" w:rsidP="00EB7D77">
            <w:pPr>
              <w:rPr>
                <w:rFonts w:cs="Arial"/>
                <w:lang w:val="en-GB"/>
              </w:rPr>
            </w:pPr>
            <w:r>
              <w:rPr>
                <w:rFonts w:cs="Arial"/>
                <w:lang w:val="en-GB"/>
              </w:rPr>
              <w:t>OR</w:t>
            </w:r>
          </w:p>
          <w:p w14:paraId="5A9D4650" w14:textId="77777777" w:rsidR="000D732E" w:rsidRPr="005A344A" w:rsidRDefault="000D732E" w:rsidP="00EB7D77">
            <w:pPr>
              <w:rPr>
                <w:rFonts w:cs="Arial"/>
                <w:lang w:val="en-GB"/>
              </w:rPr>
            </w:pPr>
            <w:r>
              <w:rPr>
                <w:rFonts w:cs="Arial"/>
                <w:lang w:val="en-GB"/>
              </w:rPr>
              <w:t>ExtLightTechnology = Xenon</w:t>
            </w:r>
          </w:p>
        </w:tc>
      </w:tr>
    </w:tbl>
    <w:p w14:paraId="2098D2C8" w14:textId="77777777" w:rsidR="000D732E" w:rsidRPr="005067FC" w:rsidRDefault="000D732E" w:rsidP="00282E2C">
      <w:pPr>
        <w:rPr>
          <w:i/>
          <w:color w:val="A6A6A6" w:themeColor="background1" w:themeShade="A6"/>
        </w:rPr>
      </w:pPr>
    </w:p>
    <w:p w14:paraId="21DAF709" w14:textId="77777777" w:rsidR="00427220" w:rsidRDefault="00427220" w:rsidP="00FD32A2">
      <w:pPr>
        <w:pStyle w:val="Heading4"/>
      </w:pPr>
      <w:r>
        <w:lastRenderedPageBreak/>
        <w:t>Input Requirements</w:t>
      </w:r>
      <w:r w:rsidR="000D732E">
        <w:t>/Documents</w:t>
      </w:r>
    </w:p>
    <w:p w14:paraId="6843C678"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5FACB0DB" w14:textId="77777777" w:rsidTr="00656A21">
        <w:trPr>
          <w:trHeight w:val="20"/>
        </w:trPr>
        <w:tc>
          <w:tcPr>
            <w:tcW w:w="1561" w:type="dxa"/>
            <w:shd w:val="clear" w:color="auto" w:fill="D9D9D9" w:themeFill="background1" w:themeFillShade="D9"/>
          </w:tcPr>
          <w:p w14:paraId="0B21DE43"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D585CB3" w14:textId="77777777" w:rsidR="000D732E" w:rsidRDefault="000D732E" w:rsidP="00EB7D77">
            <w:pPr>
              <w:rPr>
                <w:rFonts w:ascii="Helvetica" w:hAnsi="Helvetica" w:cs="Helvetica"/>
                <w:sz w:val="16"/>
              </w:rPr>
            </w:pPr>
          </w:p>
          <w:p w14:paraId="31E906E2"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3B9ED5C"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1ED3B36C"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A96F746" w14:textId="77777777" w:rsidR="000D732E" w:rsidRDefault="000D732E" w:rsidP="00EB7D77">
            <w:pPr>
              <w:rPr>
                <w:rFonts w:ascii="Helvetica" w:hAnsi="Helvetica" w:cs="Helvetica"/>
                <w:b/>
              </w:rPr>
            </w:pPr>
            <w:r>
              <w:rPr>
                <w:rFonts w:ascii="Helvetica" w:hAnsi="Helvetica" w:cs="Helvetica"/>
                <w:b/>
              </w:rPr>
              <w:t>Derived Requirement</w:t>
            </w:r>
          </w:p>
          <w:p w14:paraId="4C990561" w14:textId="77777777" w:rsidR="000D732E" w:rsidRDefault="000D732E" w:rsidP="00EB7D77">
            <w:pPr>
              <w:rPr>
                <w:rFonts w:ascii="Helvetica" w:hAnsi="Helvetica" w:cs="Helvetica"/>
                <w:sz w:val="16"/>
              </w:rPr>
            </w:pPr>
          </w:p>
          <w:p w14:paraId="257048FC"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2EB54890" w14:textId="77777777" w:rsidTr="00656A21">
        <w:trPr>
          <w:trHeight w:val="20"/>
        </w:trPr>
        <w:tc>
          <w:tcPr>
            <w:tcW w:w="10211" w:type="dxa"/>
            <w:gridSpan w:val="4"/>
            <w:shd w:val="clear" w:color="auto" w:fill="F2F2F2" w:themeFill="background1" w:themeFillShade="F2"/>
          </w:tcPr>
          <w:p w14:paraId="7F099C12"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383A5E65" w14:textId="77777777" w:rsidTr="00656A21">
        <w:trPr>
          <w:trHeight w:val="20"/>
        </w:trPr>
        <w:tc>
          <w:tcPr>
            <w:tcW w:w="1561" w:type="dxa"/>
          </w:tcPr>
          <w:p w14:paraId="7BAD970C" w14:textId="77777777" w:rsidR="000D732E" w:rsidRPr="00D410AE" w:rsidRDefault="000D732E" w:rsidP="00EB7D77">
            <w:pPr>
              <w:rPr>
                <w:rFonts w:cs="Arial"/>
              </w:rPr>
            </w:pPr>
          </w:p>
        </w:tc>
        <w:tc>
          <w:tcPr>
            <w:tcW w:w="2694" w:type="dxa"/>
          </w:tcPr>
          <w:p w14:paraId="0E603356" w14:textId="38144055" w:rsidR="000D732E" w:rsidRPr="00D410AE" w:rsidRDefault="000D732E" w:rsidP="00EB7D77">
            <w:pPr>
              <w:rPr>
                <w:rFonts w:cs="Arial"/>
              </w:rPr>
            </w:pPr>
          </w:p>
        </w:tc>
        <w:tc>
          <w:tcPr>
            <w:tcW w:w="2694" w:type="dxa"/>
          </w:tcPr>
          <w:p w14:paraId="1B9E248A" w14:textId="2C619EC2" w:rsidR="000D732E" w:rsidRPr="00D410AE" w:rsidRDefault="000D732E" w:rsidP="00EB7D77">
            <w:pPr>
              <w:rPr>
                <w:rFonts w:cs="Arial"/>
              </w:rPr>
            </w:pPr>
          </w:p>
        </w:tc>
        <w:tc>
          <w:tcPr>
            <w:tcW w:w="3262" w:type="dxa"/>
          </w:tcPr>
          <w:p w14:paraId="1CEC81C0" w14:textId="0934099E" w:rsidR="000D732E" w:rsidRDefault="000D732E" w:rsidP="00EB7D77">
            <w:pPr>
              <w:rPr>
                <w:rFonts w:cs="Arial"/>
              </w:rPr>
            </w:pPr>
          </w:p>
        </w:tc>
      </w:tr>
      <w:tr w:rsidR="000D732E" w:rsidRPr="007C20FA" w14:paraId="6BA9BD5F" w14:textId="77777777" w:rsidTr="00656A21">
        <w:trPr>
          <w:trHeight w:val="20"/>
        </w:trPr>
        <w:tc>
          <w:tcPr>
            <w:tcW w:w="1561" w:type="dxa"/>
          </w:tcPr>
          <w:p w14:paraId="324412A6" w14:textId="77777777" w:rsidR="000D732E" w:rsidRPr="00D410AE" w:rsidRDefault="000D732E" w:rsidP="00EB7D77">
            <w:pPr>
              <w:rPr>
                <w:rFonts w:cs="Arial"/>
              </w:rPr>
            </w:pPr>
          </w:p>
        </w:tc>
        <w:tc>
          <w:tcPr>
            <w:tcW w:w="2694" w:type="dxa"/>
          </w:tcPr>
          <w:p w14:paraId="788C287E" w14:textId="77777777" w:rsidR="000D732E" w:rsidRDefault="000D732E" w:rsidP="00EB7D77">
            <w:pPr>
              <w:rPr>
                <w:rFonts w:cs="Arial"/>
              </w:rPr>
            </w:pPr>
          </w:p>
        </w:tc>
        <w:tc>
          <w:tcPr>
            <w:tcW w:w="2694" w:type="dxa"/>
          </w:tcPr>
          <w:p w14:paraId="33FA60D6" w14:textId="77777777" w:rsidR="000D732E" w:rsidRDefault="000D732E" w:rsidP="00EB7D77">
            <w:pPr>
              <w:rPr>
                <w:rFonts w:cs="Arial"/>
              </w:rPr>
            </w:pPr>
          </w:p>
        </w:tc>
        <w:tc>
          <w:tcPr>
            <w:tcW w:w="3262" w:type="dxa"/>
          </w:tcPr>
          <w:p w14:paraId="2761BD59" w14:textId="77777777" w:rsidR="000D732E" w:rsidRDefault="000D732E" w:rsidP="00EB7D77">
            <w:pPr>
              <w:rPr>
                <w:rFonts w:cs="Arial"/>
              </w:rPr>
            </w:pPr>
          </w:p>
        </w:tc>
      </w:tr>
      <w:tr w:rsidR="000D732E" w:rsidRPr="007C20FA" w14:paraId="574E170F" w14:textId="77777777" w:rsidTr="00656A21">
        <w:trPr>
          <w:trHeight w:val="20"/>
        </w:trPr>
        <w:tc>
          <w:tcPr>
            <w:tcW w:w="10211" w:type="dxa"/>
            <w:gridSpan w:val="4"/>
            <w:shd w:val="clear" w:color="auto" w:fill="F2F2F2" w:themeFill="background1" w:themeFillShade="F2"/>
          </w:tcPr>
          <w:p w14:paraId="69D2CEA2"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3B923A73" w14:textId="77777777" w:rsidTr="00656A21">
        <w:trPr>
          <w:trHeight w:val="20"/>
        </w:trPr>
        <w:tc>
          <w:tcPr>
            <w:tcW w:w="1561" w:type="dxa"/>
          </w:tcPr>
          <w:p w14:paraId="69D77E1A" w14:textId="77777777" w:rsidR="000D732E" w:rsidRPr="00D410AE" w:rsidRDefault="000D732E" w:rsidP="00EB7D77">
            <w:pPr>
              <w:rPr>
                <w:rFonts w:cs="Arial"/>
              </w:rPr>
            </w:pPr>
          </w:p>
        </w:tc>
        <w:tc>
          <w:tcPr>
            <w:tcW w:w="2694" w:type="dxa"/>
          </w:tcPr>
          <w:p w14:paraId="0B0D9B9E" w14:textId="7BF4DE22" w:rsidR="000D732E" w:rsidRPr="00D410AE" w:rsidRDefault="000D732E" w:rsidP="00EB7D77">
            <w:pPr>
              <w:rPr>
                <w:rFonts w:cs="Arial"/>
              </w:rPr>
            </w:pPr>
          </w:p>
        </w:tc>
        <w:tc>
          <w:tcPr>
            <w:tcW w:w="2694" w:type="dxa"/>
          </w:tcPr>
          <w:p w14:paraId="2417ACA7" w14:textId="77777777" w:rsidR="000D732E" w:rsidRPr="00D410AE" w:rsidRDefault="000D732E" w:rsidP="00EB7D77">
            <w:pPr>
              <w:rPr>
                <w:rFonts w:cs="Arial"/>
              </w:rPr>
            </w:pPr>
          </w:p>
        </w:tc>
        <w:tc>
          <w:tcPr>
            <w:tcW w:w="3262" w:type="dxa"/>
          </w:tcPr>
          <w:p w14:paraId="3B475B9C" w14:textId="77777777" w:rsidR="000D732E" w:rsidRDefault="000D732E" w:rsidP="00EB7D77">
            <w:pPr>
              <w:rPr>
                <w:rFonts w:cs="Arial"/>
              </w:rPr>
            </w:pPr>
          </w:p>
        </w:tc>
      </w:tr>
      <w:tr w:rsidR="000D732E" w:rsidRPr="007C20FA" w14:paraId="53888F08" w14:textId="77777777" w:rsidTr="00656A21">
        <w:trPr>
          <w:trHeight w:val="20"/>
        </w:trPr>
        <w:tc>
          <w:tcPr>
            <w:tcW w:w="1561" w:type="dxa"/>
          </w:tcPr>
          <w:p w14:paraId="73D93241" w14:textId="77777777" w:rsidR="000D732E" w:rsidRDefault="000D732E" w:rsidP="00EB7D77">
            <w:pPr>
              <w:rPr>
                <w:rFonts w:cs="Arial"/>
              </w:rPr>
            </w:pPr>
          </w:p>
        </w:tc>
        <w:tc>
          <w:tcPr>
            <w:tcW w:w="2694" w:type="dxa"/>
          </w:tcPr>
          <w:p w14:paraId="6E69D7B4" w14:textId="77777777" w:rsidR="000D732E" w:rsidRDefault="000D732E" w:rsidP="00EB7D77">
            <w:pPr>
              <w:rPr>
                <w:rFonts w:cs="Arial"/>
              </w:rPr>
            </w:pPr>
          </w:p>
        </w:tc>
        <w:tc>
          <w:tcPr>
            <w:tcW w:w="2694" w:type="dxa"/>
          </w:tcPr>
          <w:p w14:paraId="6D850A66" w14:textId="77777777" w:rsidR="000D732E" w:rsidRDefault="000D732E" w:rsidP="00EB7D77">
            <w:pPr>
              <w:rPr>
                <w:rFonts w:cs="Arial"/>
              </w:rPr>
            </w:pPr>
          </w:p>
        </w:tc>
        <w:tc>
          <w:tcPr>
            <w:tcW w:w="3262" w:type="dxa"/>
          </w:tcPr>
          <w:p w14:paraId="23ECEE8E" w14:textId="77777777" w:rsidR="000D732E" w:rsidRDefault="000D732E" w:rsidP="00EB7D77">
            <w:pPr>
              <w:rPr>
                <w:rFonts w:cs="Arial"/>
              </w:rPr>
            </w:pPr>
          </w:p>
        </w:tc>
      </w:tr>
      <w:tr w:rsidR="000D732E" w:rsidRPr="007C20FA" w14:paraId="206396B4" w14:textId="77777777" w:rsidTr="00656A21">
        <w:trPr>
          <w:trHeight w:val="20"/>
        </w:trPr>
        <w:tc>
          <w:tcPr>
            <w:tcW w:w="10211" w:type="dxa"/>
            <w:gridSpan w:val="4"/>
            <w:shd w:val="clear" w:color="auto" w:fill="F2F2F2" w:themeFill="background1" w:themeFillShade="F2"/>
          </w:tcPr>
          <w:p w14:paraId="38E410C1"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2F839509" w14:textId="77777777" w:rsidTr="00656A21">
        <w:trPr>
          <w:trHeight w:val="20"/>
        </w:trPr>
        <w:tc>
          <w:tcPr>
            <w:tcW w:w="1561" w:type="dxa"/>
          </w:tcPr>
          <w:p w14:paraId="27994205" w14:textId="77777777" w:rsidR="000D732E" w:rsidRPr="00D410AE" w:rsidRDefault="000D732E" w:rsidP="00EB7D77">
            <w:pPr>
              <w:rPr>
                <w:rFonts w:cs="Arial"/>
              </w:rPr>
            </w:pPr>
          </w:p>
        </w:tc>
        <w:tc>
          <w:tcPr>
            <w:tcW w:w="2694" w:type="dxa"/>
          </w:tcPr>
          <w:p w14:paraId="3D86905C" w14:textId="77777777" w:rsidR="000D732E" w:rsidRPr="00D410AE" w:rsidRDefault="000D732E" w:rsidP="00EB7D77">
            <w:pPr>
              <w:rPr>
                <w:rFonts w:cs="Arial"/>
              </w:rPr>
            </w:pPr>
          </w:p>
        </w:tc>
        <w:tc>
          <w:tcPr>
            <w:tcW w:w="2694" w:type="dxa"/>
          </w:tcPr>
          <w:p w14:paraId="6E5CEB64" w14:textId="77777777" w:rsidR="000D732E" w:rsidRPr="00D410AE" w:rsidRDefault="000D732E" w:rsidP="00EB7D77">
            <w:pPr>
              <w:rPr>
                <w:rFonts w:cs="Arial"/>
              </w:rPr>
            </w:pPr>
          </w:p>
        </w:tc>
        <w:tc>
          <w:tcPr>
            <w:tcW w:w="3262" w:type="dxa"/>
          </w:tcPr>
          <w:p w14:paraId="7DBF5096" w14:textId="77777777" w:rsidR="000D732E" w:rsidRPr="00D410AE" w:rsidRDefault="000D732E" w:rsidP="00EB7D77">
            <w:pPr>
              <w:rPr>
                <w:rFonts w:cs="Arial"/>
              </w:rPr>
            </w:pPr>
          </w:p>
        </w:tc>
      </w:tr>
      <w:tr w:rsidR="000D732E" w:rsidRPr="007C20FA" w14:paraId="2847D16A" w14:textId="77777777" w:rsidTr="00656A21">
        <w:trPr>
          <w:trHeight w:val="20"/>
        </w:trPr>
        <w:tc>
          <w:tcPr>
            <w:tcW w:w="10211" w:type="dxa"/>
            <w:gridSpan w:val="4"/>
            <w:shd w:val="clear" w:color="auto" w:fill="F2F2F2" w:themeFill="background1" w:themeFillShade="F2"/>
          </w:tcPr>
          <w:p w14:paraId="65F94E90"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240F738D" w14:textId="77777777" w:rsidTr="00656A21">
        <w:trPr>
          <w:trHeight w:val="20"/>
        </w:trPr>
        <w:tc>
          <w:tcPr>
            <w:tcW w:w="1561" w:type="dxa"/>
          </w:tcPr>
          <w:p w14:paraId="6639A6F2" w14:textId="77777777" w:rsidR="000D732E" w:rsidRPr="00D410AE" w:rsidRDefault="000D732E" w:rsidP="00EB7D77">
            <w:pPr>
              <w:rPr>
                <w:rFonts w:cs="Arial"/>
              </w:rPr>
            </w:pPr>
          </w:p>
        </w:tc>
        <w:tc>
          <w:tcPr>
            <w:tcW w:w="2694" w:type="dxa"/>
          </w:tcPr>
          <w:p w14:paraId="4CC69124" w14:textId="77777777" w:rsidR="000D732E" w:rsidRPr="00D410AE" w:rsidRDefault="000D732E" w:rsidP="00EB7D77">
            <w:pPr>
              <w:rPr>
                <w:rFonts w:cs="Arial"/>
              </w:rPr>
            </w:pPr>
          </w:p>
        </w:tc>
        <w:tc>
          <w:tcPr>
            <w:tcW w:w="2694" w:type="dxa"/>
          </w:tcPr>
          <w:p w14:paraId="78BAFC40" w14:textId="77777777" w:rsidR="000D732E" w:rsidRPr="00D410AE" w:rsidRDefault="000D732E" w:rsidP="00EB7D77">
            <w:pPr>
              <w:rPr>
                <w:rFonts w:cs="Arial"/>
              </w:rPr>
            </w:pPr>
          </w:p>
        </w:tc>
        <w:tc>
          <w:tcPr>
            <w:tcW w:w="3262" w:type="dxa"/>
          </w:tcPr>
          <w:p w14:paraId="386C0BDA" w14:textId="77777777" w:rsidR="000D732E" w:rsidRPr="00D410AE" w:rsidRDefault="000D732E" w:rsidP="00EB7D77">
            <w:pPr>
              <w:rPr>
                <w:rFonts w:cs="Arial"/>
              </w:rPr>
            </w:pPr>
          </w:p>
        </w:tc>
      </w:tr>
      <w:tr w:rsidR="000D732E" w:rsidRPr="007C20FA" w14:paraId="05B1DD00" w14:textId="77777777" w:rsidTr="00656A21">
        <w:trPr>
          <w:trHeight w:val="20"/>
        </w:trPr>
        <w:tc>
          <w:tcPr>
            <w:tcW w:w="10211" w:type="dxa"/>
            <w:gridSpan w:val="4"/>
            <w:shd w:val="clear" w:color="auto" w:fill="F2F2F2" w:themeFill="background1" w:themeFillShade="F2"/>
          </w:tcPr>
          <w:p w14:paraId="7FD0BB64"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139FE54E" w14:textId="77777777" w:rsidTr="00656A21">
        <w:trPr>
          <w:trHeight w:val="20"/>
        </w:trPr>
        <w:tc>
          <w:tcPr>
            <w:tcW w:w="1561" w:type="dxa"/>
          </w:tcPr>
          <w:p w14:paraId="1377EB3F" w14:textId="77777777" w:rsidR="000D732E" w:rsidRPr="00D410AE" w:rsidRDefault="000D732E" w:rsidP="00EB7D77">
            <w:pPr>
              <w:rPr>
                <w:rFonts w:cs="Arial"/>
              </w:rPr>
            </w:pPr>
          </w:p>
        </w:tc>
        <w:tc>
          <w:tcPr>
            <w:tcW w:w="2694" w:type="dxa"/>
          </w:tcPr>
          <w:p w14:paraId="7A8883BC" w14:textId="77777777" w:rsidR="000D732E" w:rsidRDefault="000D732E" w:rsidP="00EB7D77">
            <w:pPr>
              <w:rPr>
                <w:rFonts w:cs="Arial"/>
              </w:rPr>
            </w:pPr>
          </w:p>
        </w:tc>
        <w:tc>
          <w:tcPr>
            <w:tcW w:w="2694" w:type="dxa"/>
          </w:tcPr>
          <w:p w14:paraId="6232B7CF" w14:textId="77777777" w:rsidR="000D732E" w:rsidRPr="00D410AE" w:rsidRDefault="000D732E" w:rsidP="00EB7D77">
            <w:pPr>
              <w:rPr>
                <w:rFonts w:cs="Arial"/>
              </w:rPr>
            </w:pPr>
          </w:p>
        </w:tc>
        <w:tc>
          <w:tcPr>
            <w:tcW w:w="3262" w:type="dxa"/>
          </w:tcPr>
          <w:p w14:paraId="4EC26B6C" w14:textId="77777777" w:rsidR="000D732E" w:rsidRPr="00D410AE" w:rsidRDefault="000D732E" w:rsidP="00EB7D77">
            <w:pPr>
              <w:rPr>
                <w:rFonts w:cs="Arial"/>
              </w:rPr>
            </w:pPr>
          </w:p>
        </w:tc>
      </w:tr>
      <w:tr w:rsidR="00656A21" w:rsidRPr="007C20FA" w14:paraId="0FF6170F" w14:textId="77777777" w:rsidTr="00656A21">
        <w:trPr>
          <w:trHeight w:val="20"/>
        </w:trPr>
        <w:tc>
          <w:tcPr>
            <w:tcW w:w="1561" w:type="dxa"/>
          </w:tcPr>
          <w:p w14:paraId="782C975B" w14:textId="77777777" w:rsidR="00656A21" w:rsidRPr="00D410AE" w:rsidRDefault="00656A21" w:rsidP="00EB7D77">
            <w:pPr>
              <w:rPr>
                <w:rFonts w:cs="Arial"/>
              </w:rPr>
            </w:pPr>
          </w:p>
        </w:tc>
        <w:tc>
          <w:tcPr>
            <w:tcW w:w="2694" w:type="dxa"/>
          </w:tcPr>
          <w:p w14:paraId="61B77CD6" w14:textId="77777777" w:rsidR="00656A21" w:rsidRDefault="00656A21" w:rsidP="00EB7D77">
            <w:pPr>
              <w:rPr>
                <w:rFonts w:cs="Arial"/>
              </w:rPr>
            </w:pPr>
          </w:p>
        </w:tc>
        <w:tc>
          <w:tcPr>
            <w:tcW w:w="2694" w:type="dxa"/>
          </w:tcPr>
          <w:p w14:paraId="573D0478" w14:textId="77777777" w:rsidR="00656A21" w:rsidRPr="00D410AE" w:rsidRDefault="00656A21" w:rsidP="00EB7D77">
            <w:pPr>
              <w:rPr>
                <w:rFonts w:cs="Arial"/>
              </w:rPr>
            </w:pPr>
          </w:p>
        </w:tc>
        <w:tc>
          <w:tcPr>
            <w:tcW w:w="3262" w:type="dxa"/>
          </w:tcPr>
          <w:p w14:paraId="5AE14A8E" w14:textId="77777777" w:rsidR="00656A21" w:rsidRPr="00D410AE" w:rsidRDefault="00656A21" w:rsidP="00EB7D77">
            <w:pPr>
              <w:rPr>
                <w:rFonts w:cs="Arial"/>
              </w:rPr>
            </w:pPr>
          </w:p>
        </w:tc>
      </w:tr>
    </w:tbl>
    <w:p w14:paraId="6EDF5C62"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09E815D0" w14:textId="77777777" w:rsidR="000D732E" w:rsidRPr="005067FC" w:rsidRDefault="000D732E" w:rsidP="00427220">
      <w:pPr>
        <w:rPr>
          <w:i/>
          <w:color w:val="A6A6A6" w:themeColor="background1" w:themeShade="A6"/>
        </w:rPr>
      </w:pPr>
    </w:p>
    <w:p w14:paraId="279989EE" w14:textId="77777777" w:rsidR="00427220" w:rsidRDefault="00427220" w:rsidP="00427220">
      <w:pPr>
        <w:pStyle w:val="Heading4"/>
      </w:pPr>
      <w:r>
        <w:t>Assumptions</w:t>
      </w:r>
    </w:p>
    <w:p w14:paraId="484D403C" w14:textId="77777777" w:rsidR="00A92B2F" w:rsidRDefault="00A92B2F" w:rsidP="00A92B2F"/>
    <w:p w14:paraId="56A6104B"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BCBE690" w14:textId="77777777" w:rsidR="00C0442C" w:rsidRDefault="00C0442C" w:rsidP="00A92B2F"/>
    <w:p w14:paraId="1858E992" w14:textId="77777777" w:rsidR="00F15706" w:rsidRDefault="00E60B64" w:rsidP="00783BCF">
      <w:pPr>
        <w:pStyle w:val="Heading3"/>
      </w:pPr>
      <w:r>
        <w:t>Function Scope</w:t>
      </w:r>
    </w:p>
    <w:p w14:paraId="260555EA" w14:textId="77777777" w:rsidR="00055646" w:rsidRPr="00A43B48" w:rsidRDefault="00055646" w:rsidP="00306D37">
      <w:pPr>
        <w:contextualSpacing/>
      </w:pPr>
    </w:p>
    <w:p w14:paraId="35BDBD9D" w14:textId="77777777" w:rsidR="00306D37" w:rsidRDefault="00306D37" w:rsidP="00306D37">
      <w:pPr>
        <w:contextualSpacing/>
      </w:pPr>
      <w:r>
        <w:t xml:space="preserve">The </w:t>
      </w:r>
      <w:r>
        <w:rPr>
          <w:noProof/>
        </w:rPr>
        <w:drawing>
          <wp:inline distT="0" distB="0" distL="0" distR="0" wp14:anchorId="16B31777" wp14:editId="6F97EBF2">
            <wp:extent cx="152400" cy="152400"/>
            <wp:effectExtent l="0" t="0" r="0" b="0"/>
            <wp:docPr id="76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Access videos in cloud</w:t>
      </w:r>
      <w:r w:rsidR="0004480F">
        <w:rPr>
          <w:b/>
        </w:rPr>
        <w:t>”</w:t>
      </w:r>
      <w:r>
        <w:t xml:space="preserve"> f</w:t>
      </w:r>
      <w:r w:rsidR="00294100">
        <w:t>unction is called by</w:t>
      </w:r>
      <w:r>
        <w:t xml:space="preserve"> the following </w:t>
      </w:r>
      <w:r w:rsidR="00294100">
        <w:t>functions</w:t>
      </w:r>
      <w:r>
        <w:t>:</w:t>
      </w:r>
    </w:p>
    <w:p w14:paraId="4B1FEE13" w14:textId="77777777" w:rsidR="00306D37" w:rsidRPr="00953D23" w:rsidRDefault="00306D37" w:rsidP="0061324D">
      <w:pPr>
        <w:pStyle w:val="ListParagraph"/>
        <w:numPr>
          <w:ilvl w:val="0"/>
          <w:numId w:val="12"/>
        </w:numPr>
        <w:contextualSpacing/>
      </w:pPr>
      <w:r>
        <w:rPr>
          <w:noProof/>
        </w:rPr>
        <w:drawing>
          <wp:inline distT="0" distB="0" distL="0" distR="0" wp14:anchorId="32439A33" wp14:editId="667F76F5">
            <wp:extent cx="152400" cy="152400"/>
            <wp:effectExtent l="0" t="0" r="0" b="0"/>
            <wp:docPr id="77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62b869736b1104be268cef9c60e5d1c" w:history="1">
        <w:r w:rsidR="00B66881">
          <w:rPr>
            <w:rStyle w:val="Hyperlink"/>
          </w:rPr>
          <w:t>Access recorded videos</w:t>
        </w:r>
      </w:hyperlink>
      <w:r w:rsidR="0004480F">
        <w:t>”</w:t>
      </w:r>
    </w:p>
    <w:p w14:paraId="22FD3807" w14:textId="77777777" w:rsidR="00393C96" w:rsidRPr="00393C96" w:rsidRDefault="00393C96" w:rsidP="00306D37">
      <w:pPr>
        <w:contextualSpacing/>
      </w:pPr>
    </w:p>
    <w:p w14:paraId="675B3850" w14:textId="77777777" w:rsidR="001A755C" w:rsidRDefault="001A755C" w:rsidP="00306D37"/>
    <w:p w14:paraId="318C31C0" w14:textId="77777777" w:rsidR="00294100" w:rsidRDefault="00294100" w:rsidP="00294100">
      <w:pPr>
        <w:jc w:val="center"/>
      </w:pPr>
      <w:r>
        <w:rPr>
          <w:noProof/>
        </w:rPr>
        <w:lastRenderedPageBreak/>
        <w:drawing>
          <wp:inline distT="0" distB="0" distL="0" distR="0" wp14:anchorId="43038C71" wp14:editId="7A2F930E">
            <wp:extent cx="6466205" cy="6503862"/>
            <wp:effectExtent l="0" t="0" r="0" b="0"/>
            <wp:docPr id="772" name="Picture 1768776659.jpg" descr="176877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1768776659.jpg"/>
                    <pic:cNvPicPr/>
                  </pic:nvPicPr>
                  <pic:blipFill>
                    <a:blip r:embed="rId107" cstate="print"/>
                    <a:stretch>
                      <a:fillRect/>
                    </a:stretch>
                  </pic:blipFill>
                  <pic:spPr>
                    <a:xfrm>
                      <a:off x="0" y="0"/>
                      <a:ext cx="6466205" cy="6503862"/>
                    </a:xfrm>
                    <a:prstGeom prst="rect">
                      <a:avLst/>
                    </a:prstGeom>
                  </pic:spPr>
                </pic:pic>
              </a:graphicData>
            </a:graphic>
          </wp:inline>
        </w:drawing>
      </w:r>
    </w:p>
    <w:p w14:paraId="6A5D60AC"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E296F48" wp14:editId="669EE5E9">
            <wp:extent cx="152400" cy="152400"/>
            <wp:effectExtent l="0" t="0" r="0" b="0"/>
            <wp:docPr id="77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Access recorded videos</w:t>
      </w:r>
      <w:r w:rsidR="0004480F">
        <w:t>”</w:t>
      </w:r>
      <w:r w:rsidRPr="00294100">
        <w:t xml:space="preserve"> calling </w:t>
      </w:r>
      <w:r>
        <w:rPr>
          <w:noProof/>
        </w:rPr>
        <w:drawing>
          <wp:inline distT="0" distB="0" distL="0" distR="0" wp14:anchorId="78E703CB" wp14:editId="51896F04">
            <wp:extent cx="152400" cy="152400"/>
            <wp:effectExtent l="0" t="0" r="0" b="0"/>
            <wp:docPr id="77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Access videos in cloud</w:t>
      </w:r>
      <w:r w:rsidR="0004480F">
        <w:t>”</w:t>
      </w:r>
    </w:p>
    <w:p w14:paraId="1B52A318" w14:textId="77777777" w:rsidR="00306D37" w:rsidRDefault="00306D37" w:rsidP="00306D37">
      <w:pPr>
        <w:contextualSpacing/>
      </w:pPr>
    </w:p>
    <w:p w14:paraId="4C4785D1" w14:textId="77777777" w:rsidR="00F15706" w:rsidRDefault="00E60B64" w:rsidP="00783BCF">
      <w:pPr>
        <w:pStyle w:val="Heading3"/>
      </w:pPr>
      <w:r>
        <w:t>Function Interfaces</w:t>
      </w:r>
    </w:p>
    <w:p w14:paraId="6EE5824F"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3BCFA82" w14:textId="77777777" w:rsidTr="0082668D">
        <w:trPr>
          <w:trHeight w:val="260"/>
        </w:trPr>
        <w:tc>
          <w:tcPr>
            <w:tcW w:w="2547" w:type="dxa"/>
            <w:shd w:val="clear" w:color="auto" w:fill="D9D9D9" w:themeFill="background1" w:themeFillShade="D9"/>
            <w:noWrap/>
            <w:hideMark/>
          </w:tcPr>
          <w:p w14:paraId="75C4F34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FB6D2AD"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7E78EA9A" w14:textId="77777777" w:rsidTr="0082668D">
        <w:trPr>
          <w:trHeight w:val="410"/>
        </w:trPr>
        <w:tc>
          <w:tcPr>
            <w:tcW w:w="2547" w:type="dxa"/>
            <w:noWrap/>
          </w:tcPr>
          <w:p w14:paraId="43E327E4" w14:textId="77777777" w:rsidR="0082668D" w:rsidRDefault="0082668D" w:rsidP="00BC57B1">
            <w:pPr>
              <w:contextualSpacing/>
              <w:rPr>
                <w:rFonts w:cs="Arial"/>
              </w:rPr>
            </w:pPr>
            <w:r w:rsidRPr="00275823">
              <w:rPr>
                <w:rFonts w:cs="Arial"/>
              </w:rPr>
              <w:t>Request View Stored Video - Cloud</w:t>
            </w:r>
          </w:p>
          <w:p w14:paraId="7C7E276C" w14:textId="77777777" w:rsidR="0082668D" w:rsidRDefault="0082668D" w:rsidP="00BC57B1">
            <w:pPr>
              <w:contextualSpacing/>
              <w:rPr>
                <w:rFonts w:cs="Arial"/>
              </w:rPr>
            </w:pPr>
            <w:r>
              <w:rPr>
                <w:rFonts w:cs="Arial"/>
              </w:rPr>
              <w:t>Signal:</w:t>
            </w:r>
          </w:p>
          <w:p w14:paraId="0EBB5306"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074D86D" wp14:editId="3D9F9D9F">
                  <wp:extent cx="152400" cy="152400"/>
                  <wp:effectExtent l="0" t="0" r="0" b="0"/>
                  <wp:docPr id="778"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ce15194843061b08caa8d789dfb2673" w:history="1">
              <w:r>
                <w:rPr>
                  <w:rStyle w:val="Hyperlink"/>
                  <w:rFonts w:cs="Arial"/>
                </w:rPr>
                <w:t>Request View Stored Video - Cloud</w:t>
              </w:r>
            </w:hyperlink>
          </w:p>
        </w:tc>
        <w:tc>
          <w:tcPr>
            <w:tcW w:w="7654" w:type="dxa"/>
          </w:tcPr>
          <w:p w14:paraId="436CB92A" w14:textId="77777777" w:rsidR="0082668D" w:rsidRDefault="0082668D" w:rsidP="00BC57B1">
            <w:pPr>
              <w:rPr>
                <w:rFonts w:cs="Arial"/>
              </w:rPr>
            </w:pPr>
            <w:r>
              <w:rPr>
                <w:rFonts w:cs="Arial"/>
              </w:rPr>
              <w:t>Signal Description:</w:t>
            </w:r>
          </w:p>
          <w:p w14:paraId="3D084BA3" w14:textId="77777777" w:rsidR="0082668D" w:rsidRDefault="0082668D" w:rsidP="00BC57B1">
            <w:pPr>
              <w:rPr>
                <w:rFonts w:cs="Arial"/>
              </w:rPr>
            </w:pPr>
            <w:r w:rsidRPr="00275823">
              <w:rPr>
                <w:rFonts w:cs="Arial"/>
              </w:rPr>
              <w:t>Request to view the video data stored on the cloud (ie data stored remotely on the vehicle)</w:t>
            </w:r>
          </w:p>
          <w:p w14:paraId="024A7BB8" w14:textId="77777777" w:rsidR="0082668D" w:rsidRDefault="0082668D" w:rsidP="00BC57B1">
            <w:pPr>
              <w:rPr>
                <w:rFonts w:cs="Arial"/>
              </w:rPr>
            </w:pPr>
          </w:p>
        </w:tc>
      </w:tr>
    </w:tbl>
    <w:p w14:paraId="7FCD0EF4" w14:textId="77777777" w:rsidR="0082668D" w:rsidRDefault="0082668D" w:rsidP="00A7465B">
      <w:pPr>
        <w:contextualSpacing/>
        <w:rPr>
          <w:rFonts w:cs="Arial"/>
        </w:rPr>
      </w:pPr>
    </w:p>
    <w:p w14:paraId="78C3A4E4"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48E9624F" w14:textId="77777777" w:rsidTr="00CD7DFE">
        <w:trPr>
          <w:trHeight w:val="260"/>
        </w:trPr>
        <w:tc>
          <w:tcPr>
            <w:tcW w:w="2689" w:type="dxa"/>
            <w:shd w:val="clear" w:color="auto" w:fill="D9D9D9" w:themeFill="background1" w:themeFillShade="D9"/>
            <w:noWrap/>
            <w:hideMark/>
          </w:tcPr>
          <w:p w14:paraId="0499C19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9A42342"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558369B1" w14:textId="77777777" w:rsidTr="00CD7DFE">
        <w:trPr>
          <w:trHeight w:val="410"/>
        </w:trPr>
        <w:tc>
          <w:tcPr>
            <w:tcW w:w="2689" w:type="dxa"/>
            <w:noWrap/>
          </w:tcPr>
          <w:p w14:paraId="3C6D478B" w14:textId="77777777" w:rsidR="00CD7DFE" w:rsidRDefault="00CD7DFE" w:rsidP="00BC57B1">
            <w:pPr>
              <w:contextualSpacing/>
              <w:rPr>
                <w:rFonts w:cs="Arial"/>
              </w:rPr>
            </w:pPr>
            <w:r>
              <w:rPr>
                <w:rFonts w:cs="Arial"/>
              </w:rPr>
              <w:t>Stored Videos - Cloud</w:t>
            </w:r>
          </w:p>
          <w:p w14:paraId="475E66FA" w14:textId="77777777" w:rsidR="00CD7DFE" w:rsidRDefault="00CD7DFE" w:rsidP="00BC57B1">
            <w:pPr>
              <w:contextualSpacing/>
              <w:rPr>
                <w:rFonts w:cs="Arial"/>
              </w:rPr>
            </w:pPr>
            <w:r>
              <w:rPr>
                <w:rFonts w:cs="Arial"/>
              </w:rPr>
              <w:t>Signal:</w:t>
            </w:r>
          </w:p>
          <w:p w14:paraId="0BA1699A" w14:textId="77777777" w:rsidR="00CD7DFE" w:rsidRDefault="00CD7DFE" w:rsidP="00BC57B1">
            <w:pPr>
              <w:contextualSpacing/>
              <w:rPr>
                <w:rFonts w:cs="Arial"/>
              </w:rPr>
            </w:pPr>
            <w:r>
              <w:rPr>
                <w:noProof/>
              </w:rPr>
              <w:drawing>
                <wp:inline distT="0" distB="0" distL="0" distR="0" wp14:anchorId="2F6EB64D" wp14:editId="45548422">
                  <wp:extent cx="152400" cy="152400"/>
                  <wp:effectExtent l="0" t="0" r="0" b="0"/>
                  <wp:docPr id="780"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e2daef2b8223ab8490975c4197eff311" w:history="1">
              <w:r>
                <w:rPr>
                  <w:rStyle w:val="Hyperlink"/>
                  <w:rFonts w:cs="Arial"/>
                </w:rPr>
                <w:t>Stored Videos - Cloud</w:t>
              </w:r>
            </w:hyperlink>
          </w:p>
        </w:tc>
        <w:tc>
          <w:tcPr>
            <w:tcW w:w="7512" w:type="dxa"/>
            <w:noWrap/>
          </w:tcPr>
          <w:p w14:paraId="4A5CF82F" w14:textId="77777777" w:rsidR="00CD7DFE" w:rsidRDefault="00CD7DFE" w:rsidP="00BC57B1">
            <w:pPr>
              <w:rPr>
                <w:rFonts w:cs="Arial"/>
              </w:rPr>
            </w:pPr>
            <w:r>
              <w:rPr>
                <w:rFonts w:cs="Arial"/>
              </w:rPr>
              <w:t>Signal Description:</w:t>
            </w:r>
          </w:p>
          <w:p w14:paraId="6BAA089A" w14:textId="77777777" w:rsidR="00CD7DFE" w:rsidRDefault="00CD7DFE" w:rsidP="00BC57B1">
            <w:pPr>
              <w:rPr>
                <w:rFonts w:cs="Arial"/>
              </w:rPr>
            </w:pPr>
            <w:r>
              <w:rPr>
                <w:rFonts w:cs="Arial"/>
              </w:rPr>
              <w:t>Video and intrusion data that was stored on the cloud</w:t>
            </w:r>
          </w:p>
          <w:p w14:paraId="7518DA80" w14:textId="77777777" w:rsidR="00CD7DFE" w:rsidRDefault="00CD7DFE" w:rsidP="00BC57B1">
            <w:pPr>
              <w:rPr>
                <w:rFonts w:cs="Arial"/>
              </w:rPr>
            </w:pPr>
          </w:p>
        </w:tc>
      </w:tr>
    </w:tbl>
    <w:p w14:paraId="2D7A9B9F" w14:textId="77777777" w:rsidR="00CD7DFE" w:rsidRDefault="00CD7DFE" w:rsidP="00A72B37"/>
    <w:p w14:paraId="53B0E0F4" w14:textId="77777777" w:rsidR="00A72B37" w:rsidRDefault="00A72B37" w:rsidP="00A72B37">
      <w:pPr>
        <w:pStyle w:val="Heading4"/>
      </w:pPr>
      <w:r>
        <w:t>Logical</w:t>
      </w:r>
      <w:r w:rsidRPr="00F15706">
        <w:t xml:space="preserve"> Parameters</w:t>
      </w:r>
    </w:p>
    <w:p w14:paraId="43B2C157" w14:textId="77777777" w:rsidR="00A72B37" w:rsidRDefault="00A72B37" w:rsidP="00A72B37"/>
    <w:p w14:paraId="3BAFF222"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40FC7719" w14:textId="77777777" w:rsidTr="00EB7D77">
        <w:trPr>
          <w:trHeight w:val="211"/>
        </w:trPr>
        <w:tc>
          <w:tcPr>
            <w:tcW w:w="2689" w:type="dxa"/>
            <w:shd w:val="clear" w:color="auto" w:fill="D9D9D9" w:themeFill="background1" w:themeFillShade="D9"/>
            <w:noWrap/>
            <w:hideMark/>
          </w:tcPr>
          <w:p w14:paraId="67E8DFC9"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6BDE0F43"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2D64BFC5" w14:textId="77777777" w:rsidTr="00EB7D77">
        <w:trPr>
          <w:trHeight w:val="410"/>
        </w:trPr>
        <w:tc>
          <w:tcPr>
            <w:tcW w:w="2689" w:type="dxa"/>
            <w:noWrap/>
          </w:tcPr>
          <w:p w14:paraId="3071DA5E" w14:textId="5C19EE9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AD30B49" w14:textId="7BFAB5B6" w:rsidR="009649F4" w:rsidRPr="003F473D" w:rsidRDefault="009649F4" w:rsidP="00EB7D77">
            <w:pPr>
              <w:rPr>
                <w:rFonts w:cs="Arial"/>
                <w:color w:val="000000"/>
                <w:sz w:val="18"/>
                <w:szCs w:val="18"/>
              </w:rPr>
            </w:pPr>
          </w:p>
        </w:tc>
      </w:tr>
      <w:tr w:rsidR="009649F4" w:rsidRPr="003F473D" w14:paraId="1720F072" w14:textId="77777777" w:rsidTr="00EB7D77">
        <w:trPr>
          <w:trHeight w:val="410"/>
        </w:trPr>
        <w:tc>
          <w:tcPr>
            <w:tcW w:w="2689" w:type="dxa"/>
            <w:noWrap/>
          </w:tcPr>
          <w:p w14:paraId="0D1DB0A7"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470EA01A" w14:textId="77777777" w:rsidR="009649F4" w:rsidRPr="003F473D" w:rsidRDefault="009649F4" w:rsidP="00EB7D77">
            <w:pPr>
              <w:rPr>
                <w:rFonts w:cs="Arial"/>
                <w:color w:val="000000"/>
                <w:sz w:val="18"/>
                <w:szCs w:val="18"/>
              </w:rPr>
            </w:pPr>
          </w:p>
        </w:tc>
      </w:tr>
    </w:tbl>
    <w:p w14:paraId="65B50793" w14:textId="77777777" w:rsidR="009649F4" w:rsidRDefault="009649F4" w:rsidP="00A72B37"/>
    <w:p w14:paraId="6CF07B26" w14:textId="77777777" w:rsidR="00822913" w:rsidRDefault="00822913" w:rsidP="00822913">
      <w:pPr>
        <w:pStyle w:val="Heading3"/>
      </w:pPr>
      <w:r>
        <w:t>Function Modeling</w:t>
      </w:r>
    </w:p>
    <w:p w14:paraId="60B15E75" w14:textId="77777777" w:rsidR="00EF5443" w:rsidRPr="00C75AE5" w:rsidRDefault="00EF5443" w:rsidP="00EF5443"/>
    <w:p w14:paraId="0F819FE0" w14:textId="77777777" w:rsidR="002D15F6" w:rsidRDefault="002D15F6" w:rsidP="0061324D">
      <w:pPr>
        <w:pStyle w:val="Heading4"/>
        <w:numPr>
          <w:ilvl w:val="3"/>
          <w:numId w:val="4"/>
        </w:numPr>
      </w:pPr>
      <w:r>
        <w:t>Use Cases</w:t>
      </w:r>
    </w:p>
    <w:p w14:paraId="7ADF0107" w14:textId="77777777" w:rsidR="002D15F6" w:rsidRDefault="002D15F6" w:rsidP="002D15F6"/>
    <w:p w14:paraId="583773A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25C0510" w14:textId="77777777" w:rsidR="009649F4" w:rsidRDefault="009649F4" w:rsidP="009649F4">
      <w:pPr>
        <w:pStyle w:val="Heading4"/>
        <w:numPr>
          <w:ilvl w:val="3"/>
          <w:numId w:val="4"/>
        </w:numPr>
      </w:pPr>
      <w:r>
        <w:t>State Charts</w:t>
      </w:r>
    </w:p>
    <w:p w14:paraId="7F3B1046" w14:textId="77777777" w:rsidR="00195B38" w:rsidRDefault="00195B38" w:rsidP="00A76553">
      <w:pPr>
        <w:contextualSpacing/>
        <w:rPr>
          <w:color w:val="A6A6A6" w:themeColor="background1" w:themeShade="A6"/>
        </w:rPr>
      </w:pPr>
    </w:p>
    <w:p w14:paraId="17EC48FD"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5EB8D99D" w14:textId="77777777" w:rsidR="00A76553" w:rsidRPr="00FF5F72" w:rsidRDefault="00A76553" w:rsidP="00A76553">
      <w:pPr>
        <w:contextualSpacing/>
        <w:rPr>
          <w:color w:val="A6A6A6" w:themeColor="background1" w:themeShade="A6"/>
        </w:rPr>
      </w:pPr>
    </w:p>
    <w:p w14:paraId="748155B7" w14:textId="77777777" w:rsidR="00A76553" w:rsidRPr="00004083" w:rsidRDefault="00A76553" w:rsidP="00A76553">
      <w:pPr>
        <w:contextualSpacing/>
        <w:rPr>
          <w:rFonts w:cs="Arial"/>
        </w:rPr>
      </w:pPr>
    </w:p>
    <w:p w14:paraId="20C24D16" w14:textId="77777777" w:rsidR="009649F4" w:rsidRDefault="009649F4" w:rsidP="009649F4">
      <w:pPr>
        <w:pStyle w:val="Heading4"/>
        <w:numPr>
          <w:ilvl w:val="3"/>
          <w:numId w:val="4"/>
        </w:numPr>
      </w:pPr>
      <w:r>
        <w:t>Activity Diagrams</w:t>
      </w:r>
    </w:p>
    <w:p w14:paraId="5914055B" w14:textId="77777777" w:rsidR="009649F4" w:rsidRDefault="009649F4" w:rsidP="009649F4"/>
    <w:p w14:paraId="701E4F05"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55CA6049" w14:textId="77777777" w:rsidR="009649F4" w:rsidRPr="00FF5F72" w:rsidRDefault="009649F4" w:rsidP="009649F4">
      <w:pPr>
        <w:contextualSpacing/>
        <w:rPr>
          <w:color w:val="A6A6A6" w:themeColor="background1" w:themeShade="A6"/>
        </w:rPr>
      </w:pPr>
    </w:p>
    <w:p w14:paraId="4FDCB8E5" w14:textId="77777777" w:rsidR="009649F4" w:rsidRDefault="009649F4" w:rsidP="009649F4">
      <w:pPr>
        <w:pStyle w:val="Heading4"/>
        <w:numPr>
          <w:ilvl w:val="3"/>
          <w:numId w:val="4"/>
        </w:numPr>
      </w:pPr>
      <w:r>
        <w:t>Sequence Diagrams</w:t>
      </w:r>
    </w:p>
    <w:p w14:paraId="61AE0401" w14:textId="77777777" w:rsidR="00987D84" w:rsidRPr="00EB7D77" w:rsidRDefault="00987D84" w:rsidP="00EB7D77">
      <w:pPr>
        <w:rPr>
          <w:rStyle w:val="SubtleEmphasis"/>
          <w:i w:val="0"/>
          <w:iCs w:val="0"/>
          <w:color w:val="auto"/>
          <w:highlight w:val="green"/>
        </w:rPr>
      </w:pPr>
    </w:p>
    <w:p w14:paraId="6BDC79E5"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043D36BD" w14:textId="77777777" w:rsidR="00987D84" w:rsidRDefault="00987D84" w:rsidP="00987D84"/>
    <w:p w14:paraId="3B699D8B" w14:textId="77777777" w:rsidR="009649F4" w:rsidRDefault="009649F4" w:rsidP="009649F4"/>
    <w:p w14:paraId="5DCDAFC4" w14:textId="77777777" w:rsidR="009649F4" w:rsidRDefault="009649F4" w:rsidP="009649F4">
      <w:pPr>
        <w:pStyle w:val="Heading4"/>
        <w:numPr>
          <w:ilvl w:val="3"/>
          <w:numId w:val="4"/>
        </w:numPr>
      </w:pPr>
      <w:r>
        <w:t>Decision Tables</w:t>
      </w:r>
    </w:p>
    <w:p w14:paraId="36DCDCFA" w14:textId="77777777" w:rsidR="009649F4" w:rsidRDefault="009649F4" w:rsidP="009649F4"/>
    <w:p w14:paraId="52163671" w14:textId="77777777" w:rsidR="00F15706" w:rsidRDefault="00DA0800" w:rsidP="00822913">
      <w:pPr>
        <w:pStyle w:val="Heading3"/>
      </w:pPr>
      <w:r>
        <w:t>Function Requirements</w:t>
      </w:r>
    </w:p>
    <w:p w14:paraId="39335BCD" w14:textId="77777777" w:rsidR="00F15706" w:rsidRDefault="00F15706" w:rsidP="00783BCF">
      <w:pPr>
        <w:pStyle w:val="Heading4"/>
      </w:pPr>
      <w:r>
        <w:t>Functional Requirements</w:t>
      </w:r>
    </w:p>
    <w:p w14:paraId="02559DA5" w14:textId="77777777" w:rsidR="006E54B3" w:rsidRDefault="00F15706" w:rsidP="006E54B3">
      <w:pPr>
        <w:pStyle w:val="Heading5"/>
      </w:pPr>
      <w:r>
        <w:t>Normal Operation</w:t>
      </w:r>
    </w:p>
    <w:p w14:paraId="298D7213" w14:textId="77777777" w:rsidR="005961D3" w:rsidRDefault="005961D3" w:rsidP="00BB6A63"/>
    <w:p w14:paraId="325E000C" w14:textId="77777777" w:rsidR="005961D3" w:rsidRDefault="005961D3" w:rsidP="005961D3">
      <w:pPr>
        <w:rPr>
          <w:color w:val="A6A6A6" w:themeColor="background1" w:themeShade="A6"/>
        </w:rPr>
      </w:pPr>
      <w:r>
        <w:rPr>
          <w:color w:val="A6A6A6" w:themeColor="background1" w:themeShade="A6"/>
        </w:rPr>
        <w:t>No Normal Operation Requirements specified.</w:t>
      </w:r>
    </w:p>
    <w:p w14:paraId="5B349F3B" w14:textId="77777777" w:rsidR="00F15706" w:rsidRDefault="00F15706" w:rsidP="00783BCF">
      <w:pPr>
        <w:pStyle w:val="Heading5"/>
      </w:pPr>
      <w:r>
        <w:t>Error Handling</w:t>
      </w:r>
    </w:p>
    <w:p w14:paraId="0CCD703B" w14:textId="77777777" w:rsidR="005961D3" w:rsidRDefault="005961D3" w:rsidP="00BB6A63"/>
    <w:p w14:paraId="40573A16" w14:textId="77777777" w:rsidR="005961D3" w:rsidRDefault="005961D3" w:rsidP="005961D3">
      <w:pPr>
        <w:rPr>
          <w:color w:val="A6A6A6" w:themeColor="background1" w:themeShade="A6"/>
        </w:rPr>
      </w:pPr>
      <w:r>
        <w:rPr>
          <w:color w:val="A6A6A6" w:themeColor="background1" w:themeShade="A6"/>
        </w:rPr>
        <w:t>No Error Handling Requirements specified.</w:t>
      </w:r>
    </w:p>
    <w:p w14:paraId="6D5C2FBD" w14:textId="77777777" w:rsidR="00DD7D94" w:rsidRDefault="00DD7D94" w:rsidP="00DD7D94">
      <w:pPr>
        <w:pStyle w:val="Heading4"/>
      </w:pPr>
      <w:r>
        <w:lastRenderedPageBreak/>
        <w:t>Non-Functional Requirements</w:t>
      </w:r>
    </w:p>
    <w:p w14:paraId="04A04606" w14:textId="77777777" w:rsidR="005961D3" w:rsidRDefault="005961D3" w:rsidP="00BB6A63"/>
    <w:p w14:paraId="13AAF813" w14:textId="77777777" w:rsidR="005961D3" w:rsidRDefault="005961D3" w:rsidP="005961D3">
      <w:pPr>
        <w:rPr>
          <w:color w:val="A6A6A6" w:themeColor="background1" w:themeShade="A6"/>
        </w:rPr>
      </w:pPr>
      <w:r>
        <w:rPr>
          <w:color w:val="A6A6A6" w:themeColor="background1" w:themeShade="A6"/>
        </w:rPr>
        <w:t>No Non-Functional Requirements specified.</w:t>
      </w:r>
    </w:p>
    <w:p w14:paraId="20FBA49B" w14:textId="77777777" w:rsidR="00DF462B" w:rsidRDefault="00427220" w:rsidP="00DF462B">
      <w:pPr>
        <w:pStyle w:val="Heading4"/>
      </w:pPr>
      <w:r>
        <w:t>Functional</w:t>
      </w:r>
      <w:r w:rsidR="00DF462B">
        <w:t xml:space="preserve"> Safety Requirements</w:t>
      </w:r>
    </w:p>
    <w:p w14:paraId="70E68E85" w14:textId="77777777" w:rsidR="00DF462B" w:rsidRDefault="00DF462B" w:rsidP="00DF462B">
      <w:pPr>
        <w:rPr>
          <w:highlight w:val="yellow"/>
        </w:rPr>
      </w:pPr>
    </w:p>
    <w:p w14:paraId="57F677B4"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55B2A1B" w14:textId="77777777" w:rsidR="00DD7D94" w:rsidRDefault="00DD7D94" w:rsidP="00DD7D94">
      <w:pPr>
        <w:pStyle w:val="Heading4"/>
      </w:pPr>
      <w:r>
        <w:t>Other Requirements</w:t>
      </w:r>
    </w:p>
    <w:p w14:paraId="356B0EFF" w14:textId="77777777" w:rsidR="00DD7D94" w:rsidRDefault="00DD7D94" w:rsidP="00DD7D94">
      <w:pPr>
        <w:pStyle w:val="Heading5"/>
      </w:pPr>
      <w:r>
        <w:t>Design Requirements</w:t>
      </w:r>
    </w:p>
    <w:p w14:paraId="672B2786" w14:textId="77777777" w:rsidR="005961D3" w:rsidRDefault="005961D3" w:rsidP="00CA4A62"/>
    <w:p w14:paraId="7D98262E" w14:textId="77777777" w:rsidR="005961D3" w:rsidRDefault="005961D3" w:rsidP="005961D3">
      <w:pPr>
        <w:rPr>
          <w:color w:val="A6A6A6" w:themeColor="background1" w:themeShade="A6"/>
        </w:rPr>
      </w:pPr>
      <w:r>
        <w:rPr>
          <w:color w:val="A6A6A6" w:themeColor="background1" w:themeShade="A6"/>
        </w:rPr>
        <w:t>No Design Requirements specified.</w:t>
      </w:r>
    </w:p>
    <w:p w14:paraId="50FD9F22" w14:textId="77777777" w:rsidR="00CA4A62" w:rsidRDefault="00CA4A62" w:rsidP="00CA4A62">
      <w:pPr>
        <w:pStyle w:val="Heading4"/>
      </w:pPr>
      <w:r>
        <w:t>Uncategorized Requirements</w:t>
      </w:r>
    </w:p>
    <w:p w14:paraId="2CCEAEE6" w14:textId="77777777" w:rsidR="005961D3" w:rsidRDefault="005961D3" w:rsidP="00CA4A62"/>
    <w:p w14:paraId="10187557" w14:textId="77777777" w:rsidR="001F5E54" w:rsidRPr="0017445F" w:rsidRDefault="006E25A5" w:rsidP="001F5E54">
      <w:pPr>
        <w:pStyle w:val="RERequirement"/>
        <w:shd w:val="clear" w:color="auto" w:fill="F2F2F2" w:themeFill="background1" w:themeFillShade="F2"/>
      </w:pPr>
      <w:r>
        <w:t>R_Sent_App_15</w:t>
      </w:r>
      <w:r w:rsidR="00AE04B0">
        <w:t xml:space="preserve"> Access Videos - Cloud</w:t>
      </w:r>
    </w:p>
    <w:p w14:paraId="155A3E89" w14:textId="77777777" w:rsidR="001F5E54" w:rsidRDefault="00AE04B0" w:rsidP="001F5E54">
      <w:pPr>
        <w:rPr>
          <w:rFonts w:cs="Arial"/>
        </w:rPr>
      </w:pPr>
      <w:r>
        <w:rPr>
          <w:rFonts w:cs="Arial"/>
        </w:rPr>
        <w:t>Upon user request, the Ford Pass Application shall allow user to access videos stored in cloud storage.</w:t>
      </w:r>
    </w:p>
    <w:p w14:paraId="421DBC8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C89BB3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D647B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R_Sent_App_15</w:t>
            </w:r>
          </w:p>
        </w:tc>
      </w:tr>
      <w:tr w:rsidR="001F5E54" w:rsidRPr="00FD127C" w14:paraId="737C89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E07D0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2A6BF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allow viewing of videos - from the cloud.</w:t>
            </w:r>
          </w:p>
        </w:tc>
      </w:tr>
      <w:tr w:rsidR="001F5E54" w:rsidRPr="00FD127C" w14:paraId="757C9F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A4379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F43AB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6061F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ED734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6C83B8" w14:textId="77777777" w:rsidR="00E77D14" w:rsidRDefault="00E77D14"/>
        </w:tc>
      </w:tr>
      <w:tr w:rsidR="001F5E54" w:rsidRPr="00FD127C" w14:paraId="58935E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F8520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6EED7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99E1A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728635" w14:textId="77777777" w:rsidR="00E77D14" w:rsidRDefault="00E77D14"/>
        </w:tc>
      </w:tr>
      <w:tr w:rsidR="001F5E54" w:rsidRPr="00FD127C" w14:paraId="415299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E8DF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E8701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65DF639" wp14:editId="6DBBDBCB">
                  <wp:extent cx="152400" cy="152400"/>
                  <wp:effectExtent l="0" t="0" r="0" b="0"/>
                  <wp:docPr id="78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R_F_Sentinel_00066 Access Videos - Cloud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20901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43F674" w14:textId="77777777" w:rsidR="00E77D14" w:rsidRDefault="00E77D14"/>
        </w:tc>
      </w:tr>
      <w:tr w:rsidR="001F5E54" w:rsidRPr="00FD127C" w14:paraId="1BFDA70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E723F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5C580E"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AB054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F72A5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1F735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98ABA5" w14:textId="77777777" w:rsidR="00E77D14" w:rsidRDefault="00E77D14"/>
        </w:tc>
      </w:tr>
      <w:tr w:rsidR="001F5E54" w:rsidRPr="00FD127C" w14:paraId="79BDA70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FD28A1" w14:textId="77777777" w:rsidR="001F5E54" w:rsidRPr="00FD127C" w:rsidRDefault="0052661D" w:rsidP="00A84EEF">
            <w:pPr>
              <w:rPr>
                <w:rFonts w:cs="Arial"/>
                <w:bCs/>
                <w:color w:val="808080" w:themeColor="background1" w:themeShade="80"/>
                <w:sz w:val="16"/>
                <w:szCs w:val="14"/>
              </w:rPr>
            </w:pPr>
            <w:hyperlink r:id="rId10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0CA31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D8C9A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BBE4FD9" w14:textId="77777777" w:rsidR="000D7866" w:rsidRPr="00E47D48" w:rsidRDefault="000D7866" w:rsidP="00E47D48">
      <w:pPr>
        <w:rPr>
          <w:color w:val="FF0000"/>
        </w:rPr>
      </w:pPr>
    </w:p>
    <w:p w14:paraId="4F0A259A" w14:textId="77777777" w:rsidR="009C1EEC" w:rsidRDefault="000D732E" w:rsidP="0061324D">
      <w:pPr>
        <w:pStyle w:val="Heading2"/>
        <w:numPr>
          <w:ilvl w:val="1"/>
          <w:numId w:val="4"/>
        </w:numPr>
      </w:pPr>
      <w:r>
        <w:t xml:space="preserve">Logical Function </w:t>
      </w:r>
      <w:r>
        <w:rPr>
          <w:noProof/>
        </w:rPr>
        <w:drawing>
          <wp:inline distT="0" distB="0" distL="0" distR="0" wp14:anchorId="5AEBFAF2" wp14:editId="2A070E07">
            <wp:extent cx="152400" cy="152400"/>
            <wp:effectExtent l="0" t="0" r="0" b="0"/>
            <wp:docPr id="78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48" w:name="_4dcad614726a8cec59b8e2b13d763fe3"/>
      <w:r w:rsidR="008E73AE">
        <w:t>Play video in USB</w:t>
      </w:r>
      <w:bookmarkEnd w:id="148"/>
    </w:p>
    <w:p w14:paraId="535162D4" w14:textId="77777777" w:rsidR="0061785D" w:rsidRDefault="0061785D" w:rsidP="00783BCF">
      <w:pPr>
        <w:pStyle w:val="Heading3"/>
      </w:pPr>
      <w:r>
        <w:t xml:space="preserve">Function </w:t>
      </w:r>
      <w:r w:rsidR="00283752">
        <w:t>Overview</w:t>
      </w:r>
    </w:p>
    <w:p w14:paraId="74494FB4" w14:textId="77777777" w:rsidR="00427220" w:rsidRDefault="000D732E" w:rsidP="00427220">
      <w:pPr>
        <w:pStyle w:val="Heading4"/>
      </w:pPr>
      <w:r>
        <w:t xml:space="preserve">Function </w:t>
      </w:r>
      <w:r w:rsidR="00283752">
        <w:t>Description</w:t>
      </w:r>
    </w:p>
    <w:p w14:paraId="3B83B3C9" w14:textId="77777777" w:rsidR="00794B45" w:rsidRDefault="00794B45" w:rsidP="009C1EEC">
      <w:pPr>
        <w:contextualSpacing/>
      </w:pPr>
    </w:p>
    <w:p w14:paraId="4695088D" w14:textId="77777777" w:rsidR="00AC0C92" w:rsidRDefault="00AC0C92" w:rsidP="009C1EEC">
      <w:pPr>
        <w:contextualSpacing/>
      </w:pPr>
      <w:r>
        <w:t>Function is allocated to:</w:t>
      </w:r>
    </w:p>
    <w:p w14:paraId="5E75DD97" w14:textId="77777777" w:rsidR="00AC0C92" w:rsidRDefault="00604AF5" w:rsidP="0061324D">
      <w:pPr>
        <w:pStyle w:val="ListParagraph"/>
        <w:numPr>
          <w:ilvl w:val="0"/>
          <w:numId w:val="13"/>
        </w:numPr>
        <w:contextualSpacing/>
      </w:pPr>
      <w:r>
        <w:rPr>
          <w:noProof/>
        </w:rPr>
        <w:drawing>
          <wp:inline distT="0" distB="0" distL="0" distR="0" wp14:anchorId="6BB1DC89" wp14:editId="2166643D">
            <wp:extent cx="152400" cy="152400"/>
            <wp:effectExtent l="0" t="0" r="0" b="0"/>
            <wp:docPr id="78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HMI provider</w:t>
      </w:r>
      <w:r>
        <w:t xml:space="preserve"> &lt;&lt;Logical&gt;&gt;</w:t>
      </w:r>
    </w:p>
    <w:p w14:paraId="6AC2D7EC" w14:textId="77777777" w:rsidR="00AC0C92" w:rsidRDefault="00604AF5" w:rsidP="0061324D">
      <w:pPr>
        <w:pStyle w:val="ListParagraph"/>
        <w:numPr>
          <w:ilvl w:val="0"/>
          <w:numId w:val="13"/>
        </w:numPr>
        <w:contextualSpacing/>
      </w:pPr>
      <w:r>
        <w:rPr>
          <w:noProof/>
        </w:rPr>
        <w:drawing>
          <wp:inline distT="0" distB="0" distL="0" distR="0" wp14:anchorId="7020445C" wp14:editId="20EB7336">
            <wp:extent cx="152400" cy="152400"/>
            <wp:effectExtent l="0" t="0" r="0" b="0"/>
            <wp:docPr id="788"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Onboard HMI</w:t>
      </w:r>
      <w:r>
        <w:t xml:space="preserve"> &lt;&lt;Logical&gt;&gt;</w:t>
      </w:r>
    </w:p>
    <w:p w14:paraId="4FE2726B" w14:textId="77777777" w:rsidR="00AC0C92" w:rsidRDefault="00604AF5" w:rsidP="0061324D">
      <w:pPr>
        <w:pStyle w:val="ListParagraph"/>
        <w:numPr>
          <w:ilvl w:val="0"/>
          <w:numId w:val="13"/>
        </w:numPr>
        <w:contextualSpacing/>
      </w:pPr>
      <w:r>
        <w:rPr>
          <w:noProof/>
        </w:rPr>
        <w:drawing>
          <wp:inline distT="0" distB="0" distL="0" distR="0" wp14:anchorId="03AFA6C7" wp14:editId="049DD0B3">
            <wp:extent cx="152400" cy="152400"/>
            <wp:effectExtent l="0" t="0" r="0" b="0"/>
            <wp:docPr id="79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Play Video from USB on SYNC</w:t>
      </w:r>
      <w:r>
        <w:t xml:space="preserve"> &lt;&lt;Logical&gt;&gt;</w:t>
      </w:r>
    </w:p>
    <w:p w14:paraId="3D4C4C1C" w14:textId="77777777" w:rsidR="00AC0C92" w:rsidRDefault="00604AF5" w:rsidP="0061324D">
      <w:pPr>
        <w:pStyle w:val="ListParagraph"/>
        <w:numPr>
          <w:ilvl w:val="0"/>
          <w:numId w:val="13"/>
        </w:numPr>
        <w:contextualSpacing/>
      </w:pPr>
      <w:r>
        <w:rPr>
          <w:noProof/>
        </w:rPr>
        <w:drawing>
          <wp:inline distT="0" distB="0" distL="0" distR="0" wp14:anchorId="355C238B" wp14:editId="2ACC4E09">
            <wp:extent cx="152400" cy="152400"/>
            <wp:effectExtent l="0" t="0" r="0" b="0"/>
            <wp:docPr id="792"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Removable Data Storage</w:t>
      </w:r>
      <w:r>
        <w:t xml:space="preserve"> &lt;&lt;Logical&gt;&gt;</w:t>
      </w:r>
    </w:p>
    <w:p w14:paraId="3310B4D3" w14:textId="77777777" w:rsidR="00AC0C92" w:rsidRDefault="00604AF5" w:rsidP="0061324D">
      <w:pPr>
        <w:pStyle w:val="ListParagraph"/>
        <w:numPr>
          <w:ilvl w:val="0"/>
          <w:numId w:val="13"/>
        </w:numPr>
        <w:contextualSpacing/>
      </w:pPr>
      <w:r>
        <w:rPr>
          <w:noProof/>
        </w:rPr>
        <w:drawing>
          <wp:inline distT="0" distB="0" distL="0" distR="0" wp14:anchorId="7ADA6E22" wp14:editId="28BFF767">
            <wp:extent cx="152400" cy="152400"/>
            <wp:effectExtent l="0" t="0" r="0" b="0"/>
            <wp:docPr id="794"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User</w:t>
      </w:r>
      <w:r>
        <w:t xml:space="preserve"> &lt;&lt;Logical&gt;&gt;</w:t>
      </w:r>
    </w:p>
    <w:p w14:paraId="22F5D6A6" w14:textId="77777777" w:rsidR="00794B45" w:rsidRDefault="00794B45" w:rsidP="009C1EEC">
      <w:pPr>
        <w:contextualSpacing/>
      </w:pPr>
    </w:p>
    <w:p w14:paraId="4C386988" w14:textId="77777777" w:rsidR="009C1EEC" w:rsidRDefault="009C1EEC" w:rsidP="009C1EEC">
      <w:pPr>
        <w:contextualSpacing/>
      </w:pPr>
      <w:r w:rsidRPr="00A554C4">
        <w:t>Play back videos recorded onto the jump drive attached to the USB hub/SYNC</w:t>
      </w:r>
    </w:p>
    <w:p w14:paraId="2B356E55" w14:textId="77777777" w:rsidR="00282E2C" w:rsidRDefault="000D732E" w:rsidP="00FD32A2">
      <w:pPr>
        <w:pStyle w:val="Heading4"/>
      </w:pPr>
      <w:r>
        <w:t xml:space="preserve">Function </w:t>
      </w:r>
      <w:r w:rsidR="00282E2C">
        <w:t>Variants</w:t>
      </w:r>
    </w:p>
    <w:p w14:paraId="3BD68A3F" w14:textId="77777777" w:rsidR="00282E2C" w:rsidRDefault="00282E2C" w:rsidP="00282E2C"/>
    <w:p w14:paraId="308264C9"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5A34BB6F" w14:textId="77777777" w:rsidTr="00EB7D77">
        <w:trPr>
          <w:trHeight w:val="314"/>
        </w:trPr>
        <w:tc>
          <w:tcPr>
            <w:tcW w:w="2523" w:type="dxa"/>
            <w:shd w:val="clear" w:color="auto" w:fill="D9D9D9" w:themeFill="background1" w:themeFillShade="D9"/>
          </w:tcPr>
          <w:p w14:paraId="15613AF4"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4E1F6481"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255F75BE"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58839679" w14:textId="77777777" w:rsidTr="00EB7D77">
        <w:trPr>
          <w:trHeight w:val="198"/>
        </w:trPr>
        <w:tc>
          <w:tcPr>
            <w:tcW w:w="2523" w:type="dxa"/>
          </w:tcPr>
          <w:p w14:paraId="3407811E"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1EF1360A" w14:textId="77777777" w:rsidR="000D732E" w:rsidRPr="009E3B7C" w:rsidRDefault="000D732E" w:rsidP="00EB7D77">
            <w:pPr>
              <w:overflowPunct/>
              <w:autoSpaceDE/>
              <w:autoSpaceDN/>
              <w:adjustRightInd/>
              <w:textAlignment w:val="center"/>
              <w:rPr>
                <w:rFonts w:cs="Arial"/>
              </w:rPr>
            </w:pPr>
          </w:p>
        </w:tc>
        <w:tc>
          <w:tcPr>
            <w:tcW w:w="2551" w:type="dxa"/>
          </w:tcPr>
          <w:p w14:paraId="26B2E4D1" w14:textId="77777777" w:rsidR="000D732E" w:rsidRDefault="000D732E" w:rsidP="00EB7D77">
            <w:pPr>
              <w:rPr>
                <w:rFonts w:cs="Arial"/>
                <w:lang w:val="en-GB"/>
              </w:rPr>
            </w:pPr>
            <w:r>
              <w:rPr>
                <w:rFonts w:cs="Arial"/>
                <w:lang w:val="en-GB"/>
              </w:rPr>
              <w:t xml:space="preserve">e.g. ExtLightTechnology = LED </w:t>
            </w:r>
          </w:p>
          <w:p w14:paraId="3800EED5" w14:textId="77777777" w:rsidR="000D732E" w:rsidRDefault="000D732E" w:rsidP="00EB7D77">
            <w:pPr>
              <w:rPr>
                <w:rFonts w:cs="Arial"/>
                <w:lang w:val="en-GB"/>
              </w:rPr>
            </w:pPr>
            <w:r>
              <w:rPr>
                <w:rFonts w:cs="Arial"/>
                <w:lang w:val="en-GB"/>
              </w:rPr>
              <w:t>OR</w:t>
            </w:r>
          </w:p>
          <w:p w14:paraId="16D7311B" w14:textId="77777777" w:rsidR="000D732E" w:rsidRPr="005A344A" w:rsidRDefault="000D732E" w:rsidP="00EB7D77">
            <w:pPr>
              <w:rPr>
                <w:rFonts w:cs="Arial"/>
                <w:lang w:val="en-GB"/>
              </w:rPr>
            </w:pPr>
            <w:r>
              <w:rPr>
                <w:rFonts w:cs="Arial"/>
                <w:lang w:val="en-GB"/>
              </w:rPr>
              <w:lastRenderedPageBreak/>
              <w:t>ExtLightTechnology = Xenon</w:t>
            </w:r>
          </w:p>
        </w:tc>
      </w:tr>
    </w:tbl>
    <w:p w14:paraId="4B308C9A" w14:textId="77777777" w:rsidR="000D732E" w:rsidRPr="005067FC" w:rsidRDefault="000D732E" w:rsidP="00282E2C">
      <w:pPr>
        <w:rPr>
          <w:i/>
          <w:color w:val="A6A6A6" w:themeColor="background1" w:themeShade="A6"/>
        </w:rPr>
      </w:pPr>
    </w:p>
    <w:p w14:paraId="208ED853" w14:textId="77777777" w:rsidR="00427220" w:rsidRDefault="00427220" w:rsidP="00FD32A2">
      <w:pPr>
        <w:pStyle w:val="Heading4"/>
      </w:pPr>
      <w:r>
        <w:t>Input Requirements</w:t>
      </w:r>
      <w:r w:rsidR="000D732E">
        <w:t>/Documents</w:t>
      </w:r>
    </w:p>
    <w:p w14:paraId="230D9C9B"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74B9CAB" w14:textId="77777777" w:rsidTr="00656A21">
        <w:trPr>
          <w:trHeight w:val="20"/>
        </w:trPr>
        <w:tc>
          <w:tcPr>
            <w:tcW w:w="1561" w:type="dxa"/>
            <w:shd w:val="clear" w:color="auto" w:fill="D9D9D9" w:themeFill="background1" w:themeFillShade="D9"/>
          </w:tcPr>
          <w:p w14:paraId="5C3D9F7A"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31BFBDD" w14:textId="77777777" w:rsidR="000D732E" w:rsidRDefault="000D732E" w:rsidP="00EB7D77">
            <w:pPr>
              <w:rPr>
                <w:rFonts w:ascii="Helvetica" w:hAnsi="Helvetica" w:cs="Helvetica"/>
                <w:sz w:val="16"/>
              </w:rPr>
            </w:pPr>
          </w:p>
          <w:p w14:paraId="239A2062"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6AD913EF"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24DEAAD7"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0D4CCD0E" w14:textId="77777777" w:rsidR="000D732E" w:rsidRDefault="000D732E" w:rsidP="00EB7D77">
            <w:pPr>
              <w:rPr>
                <w:rFonts w:ascii="Helvetica" w:hAnsi="Helvetica" w:cs="Helvetica"/>
                <w:b/>
              </w:rPr>
            </w:pPr>
            <w:r>
              <w:rPr>
                <w:rFonts w:ascii="Helvetica" w:hAnsi="Helvetica" w:cs="Helvetica"/>
                <w:b/>
              </w:rPr>
              <w:t>Derived Requirement</w:t>
            </w:r>
          </w:p>
          <w:p w14:paraId="5663487C" w14:textId="77777777" w:rsidR="000D732E" w:rsidRDefault="000D732E" w:rsidP="00EB7D77">
            <w:pPr>
              <w:rPr>
                <w:rFonts w:ascii="Helvetica" w:hAnsi="Helvetica" w:cs="Helvetica"/>
                <w:sz w:val="16"/>
              </w:rPr>
            </w:pPr>
          </w:p>
          <w:p w14:paraId="39E091F1"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14DDD8BB" w14:textId="77777777" w:rsidTr="00656A21">
        <w:trPr>
          <w:trHeight w:val="20"/>
        </w:trPr>
        <w:tc>
          <w:tcPr>
            <w:tcW w:w="10211" w:type="dxa"/>
            <w:gridSpan w:val="4"/>
            <w:shd w:val="clear" w:color="auto" w:fill="F2F2F2" w:themeFill="background1" w:themeFillShade="F2"/>
          </w:tcPr>
          <w:p w14:paraId="2AC64F52"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37C9D24B" w14:textId="77777777" w:rsidTr="00656A21">
        <w:trPr>
          <w:trHeight w:val="20"/>
        </w:trPr>
        <w:tc>
          <w:tcPr>
            <w:tcW w:w="1561" w:type="dxa"/>
          </w:tcPr>
          <w:p w14:paraId="1DD02C8B" w14:textId="77777777" w:rsidR="000D732E" w:rsidRPr="00D410AE" w:rsidRDefault="000D732E" w:rsidP="00EB7D77">
            <w:pPr>
              <w:rPr>
                <w:rFonts w:cs="Arial"/>
              </w:rPr>
            </w:pPr>
          </w:p>
        </w:tc>
        <w:tc>
          <w:tcPr>
            <w:tcW w:w="2694" w:type="dxa"/>
          </w:tcPr>
          <w:p w14:paraId="5D3BFA6C" w14:textId="06E4772F" w:rsidR="000D732E" w:rsidRPr="00D410AE" w:rsidRDefault="000D732E" w:rsidP="00EB7D77">
            <w:pPr>
              <w:rPr>
                <w:rFonts w:cs="Arial"/>
              </w:rPr>
            </w:pPr>
          </w:p>
        </w:tc>
        <w:tc>
          <w:tcPr>
            <w:tcW w:w="2694" w:type="dxa"/>
          </w:tcPr>
          <w:p w14:paraId="6102DD78" w14:textId="47183635" w:rsidR="000D732E" w:rsidRPr="00D410AE" w:rsidRDefault="000D732E" w:rsidP="00EB7D77">
            <w:pPr>
              <w:rPr>
                <w:rFonts w:cs="Arial"/>
              </w:rPr>
            </w:pPr>
          </w:p>
        </w:tc>
        <w:tc>
          <w:tcPr>
            <w:tcW w:w="3262" w:type="dxa"/>
          </w:tcPr>
          <w:p w14:paraId="45F73570" w14:textId="69E31136" w:rsidR="000D732E" w:rsidRDefault="000D732E" w:rsidP="00EB7D77">
            <w:pPr>
              <w:rPr>
                <w:rFonts w:cs="Arial"/>
              </w:rPr>
            </w:pPr>
          </w:p>
        </w:tc>
      </w:tr>
      <w:tr w:rsidR="000D732E" w:rsidRPr="007C20FA" w14:paraId="273CB780" w14:textId="77777777" w:rsidTr="00656A21">
        <w:trPr>
          <w:trHeight w:val="20"/>
        </w:trPr>
        <w:tc>
          <w:tcPr>
            <w:tcW w:w="1561" w:type="dxa"/>
          </w:tcPr>
          <w:p w14:paraId="54956175" w14:textId="77777777" w:rsidR="000D732E" w:rsidRPr="00D410AE" w:rsidRDefault="000D732E" w:rsidP="00EB7D77">
            <w:pPr>
              <w:rPr>
                <w:rFonts w:cs="Arial"/>
              </w:rPr>
            </w:pPr>
          </w:p>
        </w:tc>
        <w:tc>
          <w:tcPr>
            <w:tcW w:w="2694" w:type="dxa"/>
          </w:tcPr>
          <w:p w14:paraId="01C8BA06" w14:textId="77777777" w:rsidR="000D732E" w:rsidRDefault="000D732E" w:rsidP="00EB7D77">
            <w:pPr>
              <w:rPr>
                <w:rFonts w:cs="Arial"/>
              </w:rPr>
            </w:pPr>
          </w:p>
        </w:tc>
        <w:tc>
          <w:tcPr>
            <w:tcW w:w="2694" w:type="dxa"/>
          </w:tcPr>
          <w:p w14:paraId="0C95169B" w14:textId="77777777" w:rsidR="000D732E" w:rsidRDefault="000D732E" w:rsidP="00EB7D77">
            <w:pPr>
              <w:rPr>
                <w:rFonts w:cs="Arial"/>
              </w:rPr>
            </w:pPr>
          </w:p>
        </w:tc>
        <w:tc>
          <w:tcPr>
            <w:tcW w:w="3262" w:type="dxa"/>
          </w:tcPr>
          <w:p w14:paraId="4E90E20C" w14:textId="77777777" w:rsidR="000D732E" w:rsidRDefault="000D732E" w:rsidP="00EB7D77">
            <w:pPr>
              <w:rPr>
                <w:rFonts w:cs="Arial"/>
              </w:rPr>
            </w:pPr>
          </w:p>
        </w:tc>
      </w:tr>
      <w:tr w:rsidR="000D732E" w:rsidRPr="007C20FA" w14:paraId="5DC83F69" w14:textId="77777777" w:rsidTr="00656A21">
        <w:trPr>
          <w:trHeight w:val="20"/>
        </w:trPr>
        <w:tc>
          <w:tcPr>
            <w:tcW w:w="10211" w:type="dxa"/>
            <w:gridSpan w:val="4"/>
            <w:shd w:val="clear" w:color="auto" w:fill="F2F2F2" w:themeFill="background1" w:themeFillShade="F2"/>
          </w:tcPr>
          <w:p w14:paraId="5F586930"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2B1795D6" w14:textId="77777777" w:rsidTr="00656A21">
        <w:trPr>
          <w:trHeight w:val="20"/>
        </w:trPr>
        <w:tc>
          <w:tcPr>
            <w:tcW w:w="1561" w:type="dxa"/>
          </w:tcPr>
          <w:p w14:paraId="66358B57" w14:textId="77777777" w:rsidR="000D732E" w:rsidRPr="00D410AE" w:rsidRDefault="000D732E" w:rsidP="00EB7D77">
            <w:pPr>
              <w:rPr>
                <w:rFonts w:cs="Arial"/>
              </w:rPr>
            </w:pPr>
          </w:p>
        </w:tc>
        <w:tc>
          <w:tcPr>
            <w:tcW w:w="2694" w:type="dxa"/>
          </w:tcPr>
          <w:p w14:paraId="2F2F6D89" w14:textId="05BCF715" w:rsidR="000D732E" w:rsidRPr="00D410AE" w:rsidRDefault="000D732E" w:rsidP="00EB7D77">
            <w:pPr>
              <w:rPr>
                <w:rFonts w:cs="Arial"/>
              </w:rPr>
            </w:pPr>
          </w:p>
        </w:tc>
        <w:tc>
          <w:tcPr>
            <w:tcW w:w="2694" w:type="dxa"/>
          </w:tcPr>
          <w:p w14:paraId="4989EDF2" w14:textId="77777777" w:rsidR="000D732E" w:rsidRPr="00D410AE" w:rsidRDefault="000D732E" w:rsidP="00EB7D77">
            <w:pPr>
              <w:rPr>
                <w:rFonts w:cs="Arial"/>
              </w:rPr>
            </w:pPr>
          </w:p>
        </w:tc>
        <w:tc>
          <w:tcPr>
            <w:tcW w:w="3262" w:type="dxa"/>
          </w:tcPr>
          <w:p w14:paraId="4B7A3A33" w14:textId="77777777" w:rsidR="000D732E" w:rsidRDefault="000D732E" w:rsidP="00EB7D77">
            <w:pPr>
              <w:rPr>
                <w:rFonts w:cs="Arial"/>
              </w:rPr>
            </w:pPr>
          </w:p>
        </w:tc>
      </w:tr>
      <w:tr w:rsidR="000D732E" w:rsidRPr="007C20FA" w14:paraId="333EB833" w14:textId="77777777" w:rsidTr="00656A21">
        <w:trPr>
          <w:trHeight w:val="20"/>
        </w:trPr>
        <w:tc>
          <w:tcPr>
            <w:tcW w:w="1561" w:type="dxa"/>
          </w:tcPr>
          <w:p w14:paraId="42DC0E61" w14:textId="77777777" w:rsidR="000D732E" w:rsidRDefault="000D732E" w:rsidP="00EB7D77">
            <w:pPr>
              <w:rPr>
                <w:rFonts w:cs="Arial"/>
              </w:rPr>
            </w:pPr>
          </w:p>
        </w:tc>
        <w:tc>
          <w:tcPr>
            <w:tcW w:w="2694" w:type="dxa"/>
          </w:tcPr>
          <w:p w14:paraId="0F207EB3" w14:textId="77777777" w:rsidR="000D732E" w:rsidRDefault="000D732E" w:rsidP="00EB7D77">
            <w:pPr>
              <w:rPr>
                <w:rFonts w:cs="Arial"/>
              </w:rPr>
            </w:pPr>
          </w:p>
        </w:tc>
        <w:tc>
          <w:tcPr>
            <w:tcW w:w="2694" w:type="dxa"/>
          </w:tcPr>
          <w:p w14:paraId="6CA95C3C" w14:textId="77777777" w:rsidR="000D732E" w:rsidRDefault="000D732E" w:rsidP="00EB7D77">
            <w:pPr>
              <w:rPr>
                <w:rFonts w:cs="Arial"/>
              </w:rPr>
            </w:pPr>
          </w:p>
        </w:tc>
        <w:tc>
          <w:tcPr>
            <w:tcW w:w="3262" w:type="dxa"/>
          </w:tcPr>
          <w:p w14:paraId="38446761" w14:textId="77777777" w:rsidR="000D732E" w:rsidRDefault="000D732E" w:rsidP="00EB7D77">
            <w:pPr>
              <w:rPr>
                <w:rFonts w:cs="Arial"/>
              </w:rPr>
            </w:pPr>
          </w:p>
        </w:tc>
      </w:tr>
      <w:tr w:rsidR="000D732E" w:rsidRPr="007C20FA" w14:paraId="4CE45681" w14:textId="77777777" w:rsidTr="00656A21">
        <w:trPr>
          <w:trHeight w:val="20"/>
        </w:trPr>
        <w:tc>
          <w:tcPr>
            <w:tcW w:w="10211" w:type="dxa"/>
            <w:gridSpan w:val="4"/>
            <w:shd w:val="clear" w:color="auto" w:fill="F2F2F2" w:themeFill="background1" w:themeFillShade="F2"/>
          </w:tcPr>
          <w:p w14:paraId="082D4CB4"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7E146D8A" w14:textId="77777777" w:rsidTr="00656A21">
        <w:trPr>
          <w:trHeight w:val="20"/>
        </w:trPr>
        <w:tc>
          <w:tcPr>
            <w:tcW w:w="1561" w:type="dxa"/>
          </w:tcPr>
          <w:p w14:paraId="6ED766C8" w14:textId="77777777" w:rsidR="000D732E" w:rsidRPr="00D410AE" w:rsidRDefault="000D732E" w:rsidP="00EB7D77">
            <w:pPr>
              <w:rPr>
                <w:rFonts w:cs="Arial"/>
              </w:rPr>
            </w:pPr>
          </w:p>
        </w:tc>
        <w:tc>
          <w:tcPr>
            <w:tcW w:w="2694" w:type="dxa"/>
          </w:tcPr>
          <w:p w14:paraId="588EF147" w14:textId="77777777" w:rsidR="000D732E" w:rsidRPr="00D410AE" w:rsidRDefault="000D732E" w:rsidP="00EB7D77">
            <w:pPr>
              <w:rPr>
                <w:rFonts w:cs="Arial"/>
              </w:rPr>
            </w:pPr>
          </w:p>
        </w:tc>
        <w:tc>
          <w:tcPr>
            <w:tcW w:w="2694" w:type="dxa"/>
          </w:tcPr>
          <w:p w14:paraId="7ECB1CE9" w14:textId="77777777" w:rsidR="000D732E" w:rsidRPr="00D410AE" w:rsidRDefault="000D732E" w:rsidP="00EB7D77">
            <w:pPr>
              <w:rPr>
                <w:rFonts w:cs="Arial"/>
              </w:rPr>
            </w:pPr>
          </w:p>
        </w:tc>
        <w:tc>
          <w:tcPr>
            <w:tcW w:w="3262" w:type="dxa"/>
          </w:tcPr>
          <w:p w14:paraId="51211AF8" w14:textId="77777777" w:rsidR="000D732E" w:rsidRPr="00D410AE" w:rsidRDefault="000D732E" w:rsidP="00EB7D77">
            <w:pPr>
              <w:rPr>
                <w:rFonts w:cs="Arial"/>
              </w:rPr>
            </w:pPr>
          </w:p>
        </w:tc>
      </w:tr>
      <w:tr w:rsidR="000D732E" w:rsidRPr="007C20FA" w14:paraId="587944EC" w14:textId="77777777" w:rsidTr="00656A21">
        <w:trPr>
          <w:trHeight w:val="20"/>
        </w:trPr>
        <w:tc>
          <w:tcPr>
            <w:tcW w:w="10211" w:type="dxa"/>
            <w:gridSpan w:val="4"/>
            <w:shd w:val="clear" w:color="auto" w:fill="F2F2F2" w:themeFill="background1" w:themeFillShade="F2"/>
          </w:tcPr>
          <w:p w14:paraId="70BB31FA"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011450CF" w14:textId="77777777" w:rsidTr="00656A21">
        <w:trPr>
          <w:trHeight w:val="20"/>
        </w:trPr>
        <w:tc>
          <w:tcPr>
            <w:tcW w:w="1561" w:type="dxa"/>
          </w:tcPr>
          <w:p w14:paraId="3F55EA60" w14:textId="77777777" w:rsidR="000D732E" w:rsidRPr="00D410AE" w:rsidRDefault="000D732E" w:rsidP="00EB7D77">
            <w:pPr>
              <w:rPr>
                <w:rFonts w:cs="Arial"/>
              </w:rPr>
            </w:pPr>
          </w:p>
        </w:tc>
        <w:tc>
          <w:tcPr>
            <w:tcW w:w="2694" w:type="dxa"/>
          </w:tcPr>
          <w:p w14:paraId="5E0D3A24" w14:textId="77777777" w:rsidR="000D732E" w:rsidRPr="00D410AE" w:rsidRDefault="000D732E" w:rsidP="00EB7D77">
            <w:pPr>
              <w:rPr>
                <w:rFonts w:cs="Arial"/>
              </w:rPr>
            </w:pPr>
          </w:p>
        </w:tc>
        <w:tc>
          <w:tcPr>
            <w:tcW w:w="2694" w:type="dxa"/>
          </w:tcPr>
          <w:p w14:paraId="3C7C6C0B" w14:textId="77777777" w:rsidR="000D732E" w:rsidRPr="00D410AE" w:rsidRDefault="000D732E" w:rsidP="00EB7D77">
            <w:pPr>
              <w:rPr>
                <w:rFonts w:cs="Arial"/>
              </w:rPr>
            </w:pPr>
          </w:p>
        </w:tc>
        <w:tc>
          <w:tcPr>
            <w:tcW w:w="3262" w:type="dxa"/>
          </w:tcPr>
          <w:p w14:paraId="0C49AA3B" w14:textId="77777777" w:rsidR="000D732E" w:rsidRPr="00D410AE" w:rsidRDefault="000D732E" w:rsidP="00EB7D77">
            <w:pPr>
              <w:rPr>
                <w:rFonts w:cs="Arial"/>
              </w:rPr>
            </w:pPr>
          </w:p>
        </w:tc>
      </w:tr>
      <w:tr w:rsidR="000D732E" w:rsidRPr="007C20FA" w14:paraId="00B17723" w14:textId="77777777" w:rsidTr="00656A21">
        <w:trPr>
          <w:trHeight w:val="20"/>
        </w:trPr>
        <w:tc>
          <w:tcPr>
            <w:tcW w:w="10211" w:type="dxa"/>
            <w:gridSpan w:val="4"/>
            <w:shd w:val="clear" w:color="auto" w:fill="F2F2F2" w:themeFill="background1" w:themeFillShade="F2"/>
          </w:tcPr>
          <w:p w14:paraId="036CD198"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282DCDD9" w14:textId="77777777" w:rsidTr="00656A21">
        <w:trPr>
          <w:trHeight w:val="20"/>
        </w:trPr>
        <w:tc>
          <w:tcPr>
            <w:tcW w:w="1561" w:type="dxa"/>
          </w:tcPr>
          <w:p w14:paraId="33341A31" w14:textId="77777777" w:rsidR="000D732E" w:rsidRPr="00D410AE" w:rsidRDefault="000D732E" w:rsidP="00EB7D77">
            <w:pPr>
              <w:rPr>
                <w:rFonts w:cs="Arial"/>
              </w:rPr>
            </w:pPr>
          </w:p>
        </w:tc>
        <w:tc>
          <w:tcPr>
            <w:tcW w:w="2694" w:type="dxa"/>
          </w:tcPr>
          <w:p w14:paraId="70DDA543" w14:textId="77777777" w:rsidR="000D732E" w:rsidRDefault="000D732E" w:rsidP="00EB7D77">
            <w:pPr>
              <w:rPr>
                <w:rFonts w:cs="Arial"/>
              </w:rPr>
            </w:pPr>
          </w:p>
        </w:tc>
        <w:tc>
          <w:tcPr>
            <w:tcW w:w="2694" w:type="dxa"/>
          </w:tcPr>
          <w:p w14:paraId="0219FEF5" w14:textId="77777777" w:rsidR="000D732E" w:rsidRPr="00D410AE" w:rsidRDefault="000D732E" w:rsidP="00EB7D77">
            <w:pPr>
              <w:rPr>
                <w:rFonts w:cs="Arial"/>
              </w:rPr>
            </w:pPr>
          </w:p>
        </w:tc>
        <w:tc>
          <w:tcPr>
            <w:tcW w:w="3262" w:type="dxa"/>
          </w:tcPr>
          <w:p w14:paraId="3A569F66" w14:textId="77777777" w:rsidR="000D732E" w:rsidRPr="00D410AE" w:rsidRDefault="000D732E" w:rsidP="00EB7D77">
            <w:pPr>
              <w:rPr>
                <w:rFonts w:cs="Arial"/>
              </w:rPr>
            </w:pPr>
          </w:p>
        </w:tc>
      </w:tr>
      <w:tr w:rsidR="00656A21" w:rsidRPr="007C20FA" w14:paraId="5823C003" w14:textId="77777777" w:rsidTr="00656A21">
        <w:trPr>
          <w:trHeight w:val="20"/>
        </w:trPr>
        <w:tc>
          <w:tcPr>
            <w:tcW w:w="1561" w:type="dxa"/>
          </w:tcPr>
          <w:p w14:paraId="003EB462" w14:textId="77777777" w:rsidR="00656A21" w:rsidRPr="00D410AE" w:rsidRDefault="00656A21" w:rsidP="00EB7D77">
            <w:pPr>
              <w:rPr>
                <w:rFonts w:cs="Arial"/>
              </w:rPr>
            </w:pPr>
          </w:p>
        </w:tc>
        <w:tc>
          <w:tcPr>
            <w:tcW w:w="2694" w:type="dxa"/>
          </w:tcPr>
          <w:p w14:paraId="009AD013" w14:textId="77777777" w:rsidR="00656A21" w:rsidRDefault="00656A21" w:rsidP="00EB7D77">
            <w:pPr>
              <w:rPr>
                <w:rFonts w:cs="Arial"/>
              </w:rPr>
            </w:pPr>
          </w:p>
        </w:tc>
        <w:tc>
          <w:tcPr>
            <w:tcW w:w="2694" w:type="dxa"/>
          </w:tcPr>
          <w:p w14:paraId="4E2D0C6B" w14:textId="77777777" w:rsidR="00656A21" w:rsidRPr="00D410AE" w:rsidRDefault="00656A21" w:rsidP="00EB7D77">
            <w:pPr>
              <w:rPr>
                <w:rFonts w:cs="Arial"/>
              </w:rPr>
            </w:pPr>
          </w:p>
        </w:tc>
        <w:tc>
          <w:tcPr>
            <w:tcW w:w="3262" w:type="dxa"/>
          </w:tcPr>
          <w:p w14:paraId="314250D5" w14:textId="77777777" w:rsidR="00656A21" w:rsidRPr="00D410AE" w:rsidRDefault="00656A21" w:rsidP="00EB7D77">
            <w:pPr>
              <w:rPr>
                <w:rFonts w:cs="Arial"/>
              </w:rPr>
            </w:pPr>
          </w:p>
        </w:tc>
      </w:tr>
    </w:tbl>
    <w:p w14:paraId="6E8A1B9D"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43523EC9" w14:textId="77777777" w:rsidR="000D732E" w:rsidRPr="005067FC" w:rsidRDefault="000D732E" w:rsidP="00427220">
      <w:pPr>
        <w:rPr>
          <w:i/>
          <w:color w:val="A6A6A6" w:themeColor="background1" w:themeShade="A6"/>
        </w:rPr>
      </w:pPr>
    </w:p>
    <w:p w14:paraId="453F7C76" w14:textId="77777777" w:rsidR="00427220" w:rsidRDefault="00427220" w:rsidP="00427220">
      <w:pPr>
        <w:pStyle w:val="Heading4"/>
      </w:pPr>
      <w:r>
        <w:t>Assumptions</w:t>
      </w:r>
    </w:p>
    <w:p w14:paraId="2F9693BC" w14:textId="77777777" w:rsidR="00A92B2F" w:rsidRDefault="00A92B2F" w:rsidP="00A92B2F"/>
    <w:p w14:paraId="3EAE571B"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1508F69" w14:textId="77777777" w:rsidR="00C0442C" w:rsidRDefault="00C0442C" w:rsidP="00A92B2F"/>
    <w:p w14:paraId="4A9A7880" w14:textId="77777777" w:rsidR="00F15706" w:rsidRDefault="00E60B64" w:rsidP="00783BCF">
      <w:pPr>
        <w:pStyle w:val="Heading3"/>
      </w:pPr>
      <w:r>
        <w:t>Function Scope</w:t>
      </w:r>
    </w:p>
    <w:p w14:paraId="230D99AC" w14:textId="77777777" w:rsidR="00055646" w:rsidRPr="00A43B48" w:rsidRDefault="00055646" w:rsidP="00306D37">
      <w:pPr>
        <w:contextualSpacing/>
      </w:pPr>
    </w:p>
    <w:p w14:paraId="5BCD26C9" w14:textId="77777777" w:rsidR="00306D37" w:rsidRDefault="00306D37" w:rsidP="00306D37">
      <w:pPr>
        <w:contextualSpacing/>
      </w:pPr>
      <w:r>
        <w:t xml:space="preserve">The </w:t>
      </w:r>
      <w:r>
        <w:rPr>
          <w:noProof/>
        </w:rPr>
        <w:drawing>
          <wp:inline distT="0" distB="0" distL="0" distR="0" wp14:anchorId="6782F75E" wp14:editId="2658BFE5">
            <wp:extent cx="152400" cy="152400"/>
            <wp:effectExtent l="0" t="0" r="0" b="0"/>
            <wp:docPr id="79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Play video in USB</w:t>
      </w:r>
      <w:r w:rsidR="0004480F">
        <w:rPr>
          <w:b/>
        </w:rPr>
        <w:t>”</w:t>
      </w:r>
      <w:r>
        <w:t xml:space="preserve"> f</w:t>
      </w:r>
      <w:r w:rsidR="00294100">
        <w:t>unction is called by</w:t>
      </w:r>
      <w:r>
        <w:t xml:space="preserve"> the following </w:t>
      </w:r>
      <w:r w:rsidR="00294100">
        <w:t>functions</w:t>
      </w:r>
      <w:r>
        <w:t>:</w:t>
      </w:r>
    </w:p>
    <w:p w14:paraId="6855DBE9" w14:textId="77777777" w:rsidR="00306D37" w:rsidRPr="00953D23" w:rsidRDefault="00306D37" w:rsidP="0061324D">
      <w:pPr>
        <w:pStyle w:val="ListParagraph"/>
        <w:numPr>
          <w:ilvl w:val="0"/>
          <w:numId w:val="12"/>
        </w:numPr>
        <w:contextualSpacing/>
      </w:pPr>
      <w:r>
        <w:rPr>
          <w:noProof/>
        </w:rPr>
        <w:drawing>
          <wp:inline distT="0" distB="0" distL="0" distR="0" wp14:anchorId="35C67980" wp14:editId="1A2FFE04">
            <wp:extent cx="152400" cy="152400"/>
            <wp:effectExtent l="0" t="0" r="0" b="0"/>
            <wp:docPr id="79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62b869736b1104be268cef9c60e5d1c" w:history="1">
        <w:r w:rsidR="00B66881">
          <w:rPr>
            <w:rStyle w:val="Hyperlink"/>
          </w:rPr>
          <w:t>Access recorded videos</w:t>
        </w:r>
      </w:hyperlink>
      <w:r w:rsidR="0004480F">
        <w:t>”</w:t>
      </w:r>
    </w:p>
    <w:p w14:paraId="40E27341" w14:textId="77777777" w:rsidR="00393C96" w:rsidRPr="00393C96" w:rsidRDefault="00393C96" w:rsidP="00306D37">
      <w:pPr>
        <w:contextualSpacing/>
      </w:pPr>
    </w:p>
    <w:p w14:paraId="4A6C56E2" w14:textId="77777777" w:rsidR="001A755C" w:rsidRDefault="001A755C" w:rsidP="00306D37"/>
    <w:p w14:paraId="394E06E0" w14:textId="77777777" w:rsidR="00294100" w:rsidRDefault="00294100" w:rsidP="00294100">
      <w:pPr>
        <w:jc w:val="center"/>
      </w:pPr>
      <w:r>
        <w:rPr>
          <w:noProof/>
        </w:rPr>
        <w:lastRenderedPageBreak/>
        <w:drawing>
          <wp:inline distT="0" distB="0" distL="0" distR="0" wp14:anchorId="3E30A31D" wp14:editId="6AEE6A32">
            <wp:extent cx="6466205" cy="6503862"/>
            <wp:effectExtent l="0" t="0" r="0" b="0"/>
            <wp:docPr id="800" name="Picture 1768776659.jpg" descr="176877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1768776659.jpg"/>
                    <pic:cNvPicPr/>
                  </pic:nvPicPr>
                  <pic:blipFill>
                    <a:blip r:embed="rId107" cstate="print"/>
                    <a:stretch>
                      <a:fillRect/>
                    </a:stretch>
                  </pic:blipFill>
                  <pic:spPr>
                    <a:xfrm>
                      <a:off x="0" y="0"/>
                      <a:ext cx="6466205" cy="6503862"/>
                    </a:xfrm>
                    <a:prstGeom prst="rect">
                      <a:avLst/>
                    </a:prstGeom>
                  </pic:spPr>
                </pic:pic>
              </a:graphicData>
            </a:graphic>
          </wp:inline>
        </w:drawing>
      </w:r>
    </w:p>
    <w:p w14:paraId="016A9300"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76CF820" wp14:editId="0A77B620">
            <wp:extent cx="152400" cy="152400"/>
            <wp:effectExtent l="0" t="0" r="0" b="0"/>
            <wp:docPr id="80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Access recorded videos</w:t>
      </w:r>
      <w:r w:rsidR="0004480F">
        <w:t>”</w:t>
      </w:r>
      <w:r w:rsidRPr="00294100">
        <w:t xml:space="preserve"> calling </w:t>
      </w:r>
      <w:r>
        <w:rPr>
          <w:noProof/>
        </w:rPr>
        <w:drawing>
          <wp:inline distT="0" distB="0" distL="0" distR="0" wp14:anchorId="2D929C94" wp14:editId="6C8DA105">
            <wp:extent cx="152400" cy="152400"/>
            <wp:effectExtent l="0" t="0" r="0" b="0"/>
            <wp:docPr id="80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Play video in USB</w:t>
      </w:r>
      <w:r w:rsidR="0004480F">
        <w:t>”</w:t>
      </w:r>
    </w:p>
    <w:p w14:paraId="70960F62" w14:textId="77777777" w:rsidR="00306D37" w:rsidRDefault="00306D37" w:rsidP="00306D37">
      <w:pPr>
        <w:contextualSpacing/>
      </w:pPr>
    </w:p>
    <w:p w14:paraId="47D91F22" w14:textId="77777777" w:rsidR="00F15706" w:rsidRDefault="00E60B64" w:rsidP="00783BCF">
      <w:pPr>
        <w:pStyle w:val="Heading3"/>
      </w:pPr>
      <w:r>
        <w:t>Function Interfaces</w:t>
      </w:r>
    </w:p>
    <w:p w14:paraId="6F8C3C62"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D7F60D6" w14:textId="77777777" w:rsidTr="0082668D">
        <w:trPr>
          <w:trHeight w:val="260"/>
        </w:trPr>
        <w:tc>
          <w:tcPr>
            <w:tcW w:w="2547" w:type="dxa"/>
            <w:shd w:val="clear" w:color="auto" w:fill="D9D9D9" w:themeFill="background1" w:themeFillShade="D9"/>
            <w:noWrap/>
            <w:hideMark/>
          </w:tcPr>
          <w:p w14:paraId="71F55E0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6D2632F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42407B1B" w14:textId="77777777" w:rsidTr="0082668D">
        <w:trPr>
          <w:trHeight w:val="410"/>
        </w:trPr>
        <w:tc>
          <w:tcPr>
            <w:tcW w:w="2547" w:type="dxa"/>
            <w:noWrap/>
          </w:tcPr>
          <w:p w14:paraId="4AB2E9DA" w14:textId="77777777" w:rsidR="0082668D" w:rsidRDefault="0082668D" w:rsidP="00BC57B1">
            <w:pPr>
              <w:contextualSpacing/>
              <w:rPr>
                <w:rFonts w:cs="Arial"/>
              </w:rPr>
            </w:pPr>
            <w:r w:rsidRPr="00275823">
              <w:rPr>
                <w:rFonts w:cs="Arial"/>
              </w:rPr>
              <w:t>iPlay</w:t>
            </w:r>
          </w:p>
          <w:p w14:paraId="4CC230A1" w14:textId="77777777" w:rsidR="0082668D" w:rsidRDefault="0082668D" w:rsidP="00BC57B1">
            <w:pPr>
              <w:contextualSpacing/>
              <w:rPr>
                <w:rFonts w:cs="Arial"/>
              </w:rPr>
            </w:pPr>
            <w:r>
              <w:rPr>
                <w:rFonts w:cs="Arial"/>
              </w:rPr>
              <w:t>Signal:</w:t>
            </w:r>
          </w:p>
          <w:p w14:paraId="50D0618F"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067330E" wp14:editId="621E6BD6">
                  <wp:extent cx="152400" cy="152400"/>
                  <wp:effectExtent l="0" t="0" r="0" b="0"/>
                  <wp:docPr id="806"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4f185f9ae6999dae117a33aed7c5ff57" w:history="1">
              <w:r>
                <w:rPr>
                  <w:rStyle w:val="Hyperlink"/>
                  <w:rFonts w:cs="Arial"/>
                </w:rPr>
                <w:t>Play-Pause-Stop-Delete</w:t>
              </w:r>
            </w:hyperlink>
          </w:p>
        </w:tc>
        <w:tc>
          <w:tcPr>
            <w:tcW w:w="7654" w:type="dxa"/>
          </w:tcPr>
          <w:p w14:paraId="653B9951" w14:textId="77777777" w:rsidR="0082668D" w:rsidRDefault="0082668D" w:rsidP="00BC57B1">
            <w:pPr>
              <w:rPr>
                <w:rFonts w:cs="Arial"/>
              </w:rPr>
            </w:pPr>
            <w:r>
              <w:rPr>
                <w:rFonts w:cs="Arial"/>
              </w:rPr>
              <w:t>Signal Description:</w:t>
            </w:r>
          </w:p>
          <w:p w14:paraId="3A75A79F" w14:textId="77777777" w:rsidR="0082668D" w:rsidRDefault="0082668D" w:rsidP="00BC57B1">
            <w:pPr>
              <w:rPr>
                <w:rFonts w:cs="Arial"/>
              </w:rPr>
            </w:pPr>
            <w:r w:rsidRPr="00275823">
              <w:rPr>
                <w:rFonts w:cs="Arial"/>
              </w:rPr>
              <w:t xml:space="preserve">Signal to designate the user request via the app for the video clip to play, pause, stop or delete a video clip  </w:t>
            </w:r>
          </w:p>
          <w:p w14:paraId="4EAC4784" w14:textId="77777777" w:rsidR="0082668D" w:rsidRDefault="0082668D" w:rsidP="00BC57B1">
            <w:pPr>
              <w:rPr>
                <w:rFonts w:cs="Arial"/>
              </w:rPr>
            </w:pPr>
          </w:p>
        </w:tc>
      </w:tr>
      <w:tr w:rsidR="0082668D" w:rsidRPr="003F473D" w14:paraId="13FDC360" w14:textId="77777777" w:rsidTr="0082668D">
        <w:trPr>
          <w:trHeight w:val="410"/>
        </w:trPr>
        <w:tc>
          <w:tcPr>
            <w:tcW w:w="2547" w:type="dxa"/>
            <w:noWrap/>
          </w:tcPr>
          <w:p w14:paraId="3EBF80B8" w14:textId="77777777" w:rsidR="0082668D" w:rsidRDefault="0082668D" w:rsidP="00BC57B1">
            <w:pPr>
              <w:contextualSpacing/>
              <w:rPr>
                <w:rFonts w:cs="Arial"/>
              </w:rPr>
            </w:pPr>
            <w:r w:rsidRPr="00275823">
              <w:rPr>
                <w:rFonts w:cs="Arial"/>
              </w:rPr>
              <w:t>Request Play Video - USB</w:t>
            </w:r>
          </w:p>
          <w:p w14:paraId="53B9D860" w14:textId="77777777" w:rsidR="0082668D" w:rsidRDefault="0082668D" w:rsidP="00BC57B1">
            <w:pPr>
              <w:contextualSpacing/>
              <w:rPr>
                <w:rFonts w:cs="Arial"/>
              </w:rPr>
            </w:pPr>
            <w:r>
              <w:rPr>
                <w:rFonts w:cs="Arial"/>
              </w:rPr>
              <w:t>Type:</w:t>
            </w:r>
          </w:p>
          <w:p w14:paraId="1BAECA4C" w14:textId="77777777" w:rsidR="0082668D" w:rsidRDefault="0082668D" w:rsidP="00BC57B1">
            <w:pPr>
              <w:contextualSpacing/>
              <w:rPr>
                <w:rFonts w:cs="Arial"/>
              </w:rPr>
            </w:pPr>
            <w:r w:rsidRPr="0029472F">
              <w:rPr>
                <w:rFonts w:cs="Arial"/>
                <w:color w:val="808080" w:themeColor="background1" w:themeShade="80"/>
              </w:rPr>
              <w:lastRenderedPageBreak/>
              <w:t xml:space="preserve"> </w:t>
            </w:r>
            <w:r>
              <w:rPr>
                <w:noProof/>
              </w:rPr>
              <w:drawing>
                <wp:inline distT="0" distB="0" distL="0" distR="0" wp14:anchorId="441BE315" wp14:editId="7CE37D82">
                  <wp:extent cx="152400" cy="152400"/>
                  <wp:effectExtent l="0" t="0" r="0" b="0"/>
                  <wp:docPr id="80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18753a809c5b508cfa38c37efa21463" w:history="1">
              <w:r>
                <w:rPr>
                  <w:rStyle w:val="Hyperlink"/>
                  <w:rFonts w:cs="Arial"/>
                </w:rPr>
                <w:t>Filter locally stored videos-time based</w:t>
              </w:r>
            </w:hyperlink>
          </w:p>
        </w:tc>
        <w:tc>
          <w:tcPr>
            <w:tcW w:w="7654" w:type="dxa"/>
          </w:tcPr>
          <w:p w14:paraId="1B937CE9" w14:textId="77777777" w:rsidR="0082668D" w:rsidRDefault="0082668D" w:rsidP="00BC57B1">
            <w:pPr>
              <w:rPr>
                <w:rFonts w:cs="Arial"/>
              </w:rPr>
            </w:pPr>
            <w:r>
              <w:rPr>
                <w:rFonts w:cs="Arial"/>
              </w:rPr>
              <w:lastRenderedPageBreak/>
              <w:t>Signal Description:</w:t>
            </w:r>
          </w:p>
          <w:p w14:paraId="042BAC13" w14:textId="77777777" w:rsidR="0082668D" w:rsidRDefault="0082668D" w:rsidP="00BC57B1">
            <w:pPr>
              <w:rPr>
                <w:rFonts w:cs="Arial"/>
              </w:rPr>
            </w:pPr>
            <w:r w:rsidRPr="00275823">
              <w:rPr>
                <w:rFonts w:cs="Arial"/>
              </w:rPr>
              <w:t>Allow the user to select a locally stored video based on the time/date of the recording</w:t>
            </w:r>
          </w:p>
          <w:p w14:paraId="1A74F593" w14:textId="77777777" w:rsidR="0082668D" w:rsidRDefault="0082668D" w:rsidP="00BC57B1">
            <w:pPr>
              <w:rPr>
                <w:rFonts w:cs="Arial"/>
              </w:rPr>
            </w:pPr>
          </w:p>
        </w:tc>
      </w:tr>
    </w:tbl>
    <w:p w14:paraId="093CEB7B" w14:textId="77777777" w:rsidR="0082668D" w:rsidRDefault="0082668D" w:rsidP="00A7465B">
      <w:pPr>
        <w:contextualSpacing/>
        <w:rPr>
          <w:rFonts w:cs="Arial"/>
        </w:rPr>
      </w:pPr>
    </w:p>
    <w:p w14:paraId="01228A9B"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11C4E73" w14:textId="77777777" w:rsidTr="00CD7DFE">
        <w:trPr>
          <w:trHeight w:val="260"/>
        </w:trPr>
        <w:tc>
          <w:tcPr>
            <w:tcW w:w="2689" w:type="dxa"/>
            <w:shd w:val="clear" w:color="auto" w:fill="D9D9D9" w:themeFill="background1" w:themeFillShade="D9"/>
            <w:noWrap/>
            <w:hideMark/>
          </w:tcPr>
          <w:p w14:paraId="252C034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486594B"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451B4F94" w14:textId="77777777" w:rsidTr="00CD7DFE">
        <w:trPr>
          <w:trHeight w:val="410"/>
        </w:trPr>
        <w:tc>
          <w:tcPr>
            <w:tcW w:w="2689" w:type="dxa"/>
            <w:noWrap/>
          </w:tcPr>
          <w:p w14:paraId="45FA7CD0" w14:textId="77777777" w:rsidR="00CD7DFE" w:rsidRDefault="00CD7DFE" w:rsidP="00BC57B1">
            <w:pPr>
              <w:contextualSpacing/>
              <w:rPr>
                <w:rFonts w:cs="Arial"/>
              </w:rPr>
            </w:pPr>
            <w:r>
              <w:rPr>
                <w:rFonts w:cs="Arial"/>
              </w:rPr>
              <w:t>Video Stream - from USB</w:t>
            </w:r>
          </w:p>
          <w:p w14:paraId="3593106E" w14:textId="77777777" w:rsidR="00CD7DFE" w:rsidRDefault="00CD7DFE" w:rsidP="00BC57B1">
            <w:pPr>
              <w:contextualSpacing/>
              <w:rPr>
                <w:rFonts w:cs="Arial"/>
              </w:rPr>
            </w:pPr>
            <w:r>
              <w:rPr>
                <w:rFonts w:cs="Arial"/>
              </w:rPr>
              <w:t>Signal:</w:t>
            </w:r>
          </w:p>
          <w:p w14:paraId="65EA0FC5" w14:textId="77777777" w:rsidR="00CD7DFE" w:rsidRDefault="00CD7DFE" w:rsidP="00BC57B1">
            <w:pPr>
              <w:contextualSpacing/>
              <w:rPr>
                <w:rFonts w:cs="Arial"/>
              </w:rPr>
            </w:pPr>
            <w:r>
              <w:rPr>
                <w:noProof/>
              </w:rPr>
              <w:drawing>
                <wp:inline distT="0" distB="0" distL="0" distR="0" wp14:anchorId="3E52DF1C" wp14:editId="0C460AD2">
                  <wp:extent cx="152400" cy="152400"/>
                  <wp:effectExtent l="0" t="0" r="0" b="0"/>
                  <wp:docPr id="810"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18fd8386db9aa92bc7dc82959d526673" w:history="1">
              <w:r>
                <w:rPr>
                  <w:rStyle w:val="Hyperlink"/>
                  <w:rFonts w:cs="Arial"/>
                </w:rPr>
                <w:t>Video Stream - from USB</w:t>
              </w:r>
            </w:hyperlink>
          </w:p>
        </w:tc>
        <w:tc>
          <w:tcPr>
            <w:tcW w:w="7512" w:type="dxa"/>
            <w:noWrap/>
          </w:tcPr>
          <w:p w14:paraId="5F6BE12A" w14:textId="77777777" w:rsidR="00CD7DFE" w:rsidRDefault="00CD7DFE" w:rsidP="00BC57B1">
            <w:pPr>
              <w:rPr>
                <w:rFonts w:cs="Arial"/>
              </w:rPr>
            </w:pPr>
            <w:r>
              <w:rPr>
                <w:rFonts w:cs="Arial"/>
              </w:rPr>
              <w:t>Signal Description:</w:t>
            </w:r>
          </w:p>
          <w:p w14:paraId="48A9F7FA" w14:textId="77777777" w:rsidR="00CD7DFE" w:rsidRDefault="00CD7DFE" w:rsidP="00BC57B1">
            <w:pPr>
              <w:rPr>
                <w:rFonts w:cs="Arial"/>
              </w:rPr>
            </w:pPr>
            <w:r>
              <w:rPr>
                <w:rFonts w:cs="Arial"/>
              </w:rPr>
              <w:t>Video stream from data stored on a  USB memory device such as a pen drive</w:t>
            </w:r>
          </w:p>
          <w:p w14:paraId="3B9B04FE" w14:textId="77777777" w:rsidR="00CD7DFE" w:rsidRDefault="00CD7DFE" w:rsidP="00BC57B1">
            <w:pPr>
              <w:rPr>
                <w:rFonts w:cs="Arial"/>
              </w:rPr>
            </w:pPr>
          </w:p>
        </w:tc>
      </w:tr>
    </w:tbl>
    <w:p w14:paraId="43C8A94C" w14:textId="77777777" w:rsidR="00CD7DFE" w:rsidRDefault="00CD7DFE" w:rsidP="00A72B37"/>
    <w:p w14:paraId="04139BDC" w14:textId="77777777" w:rsidR="00A72B37" w:rsidRDefault="00A72B37" w:rsidP="00A72B37">
      <w:pPr>
        <w:pStyle w:val="Heading4"/>
      </w:pPr>
      <w:r>
        <w:t>Logical</w:t>
      </w:r>
      <w:r w:rsidRPr="00F15706">
        <w:t xml:space="preserve"> Parameters</w:t>
      </w:r>
    </w:p>
    <w:p w14:paraId="7F4EF2D4" w14:textId="77777777" w:rsidR="00A72B37" w:rsidRDefault="00A72B37" w:rsidP="00A72B37"/>
    <w:p w14:paraId="12C699CB"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371F3798" w14:textId="77777777" w:rsidTr="00EB7D77">
        <w:trPr>
          <w:trHeight w:val="211"/>
        </w:trPr>
        <w:tc>
          <w:tcPr>
            <w:tcW w:w="2689" w:type="dxa"/>
            <w:shd w:val="clear" w:color="auto" w:fill="D9D9D9" w:themeFill="background1" w:themeFillShade="D9"/>
            <w:noWrap/>
            <w:hideMark/>
          </w:tcPr>
          <w:p w14:paraId="6806AE13"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63510AFB"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5EE73B72" w14:textId="77777777" w:rsidTr="00EB7D77">
        <w:trPr>
          <w:trHeight w:val="410"/>
        </w:trPr>
        <w:tc>
          <w:tcPr>
            <w:tcW w:w="2689" w:type="dxa"/>
            <w:noWrap/>
          </w:tcPr>
          <w:p w14:paraId="43A49816" w14:textId="1590EF31"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C6B63FA" w14:textId="3D5F8C2A" w:rsidR="009649F4" w:rsidRPr="003F473D" w:rsidRDefault="009649F4" w:rsidP="00EB7D77">
            <w:pPr>
              <w:rPr>
                <w:rFonts w:cs="Arial"/>
                <w:color w:val="000000"/>
                <w:sz w:val="18"/>
                <w:szCs w:val="18"/>
              </w:rPr>
            </w:pPr>
          </w:p>
        </w:tc>
      </w:tr>
      <w:tr w:rsidR="009649F4" w:rsidRPr="003F473D" w14:paraId="436198DA" w14:textId="77777777" w:rsidTr="00EB7D77">
        <w:trPr>
          <w:trHeight w:val="410"/>
        </w:trPr>
        <w:tc>
          <w:tcPr>
            <w:tcW w:w="2689" w:type="dxa"/>
            <w:noWrap/>
          </w:tcPr>
          <w:p w14:paraId="67E06525"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26952964" w14:textId="77777777" w:rsidR="009649F4" w:rsidRPr="003F473D" w:rsidRDefault="009649F4" w:rsidP="00EB7D77">
            <w:pPr>
              <w:rPr>
                <w:rFonts w:cs="Arial"/>
                <w:color w:val="000000"/>
                <w:sz w:val="18"/>
                <w:szCs w:val="18"/>
              </w:rPr>
            </w:pPr>
          </w:p>
        </w:tc>
      </w:tr>
    </w:tbl>
    <w:p w14:paraId="1231AD87" w14:textId="77777777" w:rsidR="009649F4" w:rsidRDefault="009649F4" w:rsidP="00A72B37"/>
    <w:p w14:paraId="16DACEB7" w14:textId="77777777" w:rsidR="00822913" w:rsidRDefault="00822913" w:rsidP="00822913">
      <w:pPr>
        <w:pStyle w:val="Heading3"/>
      </w:pPr>
      <w:r>
        <w:t>Function Modeling</w:t>
      </w:r>
    </w:p>
    <w:p w14:paraId="6338FE92" w14:textId="77777777" w:rsidR="00EF5443" w:rsidRPr="00C75AE5" w:rsidRDefault="00EF5443" w:rsidP="00EF5443"/>
    <w:p w14:paraId="1C8B1ACE" w14:textId="77777777" w:rsidR="002D15F6" w:rsidRDefault="002D15F6" w:rsidP="0061324D">
      <w:pPr>
        <w:pStyle w:val="Heading4"/>
        <w:numPr>
          <w:ilvl w:val="3"/>
          <w:numId w:val="4"/>
        </w:numPr>
      </w:pPr>
      <w:r>
        <w:t>Use Cases</w:t>
      </w:r>
    </w:p>
    <w:p w14:paraId="1F901CAA" w14:textId="77777777" w:rsidR="002D15F6" w:rsidRDefault="002D15F6" w:rsidP="002D15F6"/>
    <w:p w14:paraId="76A878B3"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82B6E27" w14:textId="77777777" w:rsidR="009649F4" w:rsidRDefault="009649F4" w:rsidP="009649F4">
      <w:pPr>
        <w:pStyle w:val="Heading4"/>
        <w:numPr>
          <w:ilvl w:val="3"/>
          <w:numId w:val="4"/>
        </w:numPr>
      </w:pPr>
      <w:r>
        <w:t>State Charts</w:t>
      </w:r>
    </w:p>
    <w:p w14:paraId="752DA335" w14:textId="77777777" w:rsidR="00195B38" w:rsidRDefault="00195B38" w:rsidP="00A76553">
      <w:pPr>
        <w:contextualSpacing/>
        <w:rPr>
          <w:color w:val="A6A6A6" w:themeColor="background1" w:themeShade="A6"/>
        </w:rPr>
      </w:pPr>
    </w:p>
    <w:p w14:paraId="72DB2EAC"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5D9A7797" w14:textId="77777777" w:rsidR="00A76553" w:rsidRPr="00FF5F72" w:rsidRDefault="00A76553" w:rsidP="00A76553">
      <w:pPr>
        <w:contextualSpacing/>
        <w:rPr>
          <w:color w:val="A6A6A6" w:themeColor="background1" w:themeShade="A6"/>
        </w:rPr>
      </w:pPr>
    </w:p>
    <w:p w14:paraId="09EAC67B" w14:textId="77777777" w:rsidR="00A76553" w:rsidRPr="00004083" w:rsidRDefault="00A76553" w:rsidP="00A76553">
      <w:pPr>
        <w:contextualSpacing/>
        <w:rPr>
          <w:rFonts w:cs="Arial"/>
        </w:rPr>
      </w:pPr>
    </w:p>
    <w:p w14:paraId="0ECD225F" w14:textId="77777777" w:rsidR="009649F4" w:rsidRDefault="009649F4" w:rsidP="009649F4">
      <w:pPr>
        <w:pStyle w:val="Heading4"/>
        <w:numPr>
          <w:ilvl w:val="3"/>
          <w:numId w:val="4"/>
        </w:numPr>
      </w:pPr>
      <w:r>
        <w:t>Activity Diagrams</w:t>
      </w:r>
    </w:p>
    <w:p w14:paraId="6EAC4723" w14:textId="77777777" w:rsidR="009649F4" w:rsidRDefault="009649F4" w:rsidP="009649F4"/>
    <w:p w14:paraId="6232057F"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3409B5AD" w14:textId="77777777" w:rsidR="009649F4" w:rsidRPr="00FF5F72" w:rsidRDefault="009649F4" w:rsidP="009649F4">
      <w:pPr>
        <w:contextualSpacing/>
        <w:rPr>
          <w:color w:val="A6A6A6" w:themeColor="background1" w:themeShade="A6"/>
        </w:rPr>
      </w:pPr>
    </w:p>
    <w:p w14:paraId="738B6DD5" w14:textId="77777777" w:rsidR="009649F4" w:rsidRDefault="009649F4" w:rsidP="009649F4">
      <w:pPr>
        <w:pStyle w:val="Heading4"/>
        <w:numPr>
          <w:ilvl w:val="3"/>
          <w:numId w:val="4"/>
        </w:numPr>
      </w:pPr>
      <w:r>
        <w:t>Sequence Diagrams</w:t>
      </w:r>
    </w:p>
    <w:p w14:paraId="4701893A" w14:textId="77777777" w:rsidR="00987D84" w:rsidRPr="00EB7D77" w:rsidRDefault="00987D84" w:rsidP="00EB7D77">
      <w:pPr>
        <w:rPr>
          <w:rStyle w:val="SubtleEmphasis"/>
          <w:i w:val="0"/>
          <w:iCs w:val="0"/>
          <w:color w:val="auto"/>
          <w:highlight w:val="green"/>
        </w:rPr>
      </w:pPr>
    </w:p>
    <w:p w14:paraId="20FA51DC"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3E232BF4" w14:textId="77777777" w:rsidR="00987D84" w:rsidRDefault="00987D84" w:rsidP="00987D84"/>
    <w:p w14:paraId="665A10F8" w14:textId="77777777" w:rsidR="009649F4" w:rsidRDefault="009649F4" w:rsidP="009649F4"/>
    <w:p w14:paraId="2849F86D" w14:textId="77777777" w:rsidR="009649F4" w:rsidRDefault="009649F4" w:rsidP="009649F4">
      <w:pPr>
        <w:pStyle w:val="Heading4"/>
        <w:numPr>
          <w:ilvl w:val="3"/>
          <w:numId w:val="4"/>
        </w:numPr>
      </w:pPr>
      <w:r>
        <w:t>Decision Tables</w:t>
      </w:r>
    </w:p>
    <w:p w14:paraId="38CC2A84" w14:textId="77777777" w:rsidR="009649F4" w:rsidRDefault="009649F4" w:rsidP="009649F4"/>
    <w:p w14:paraId="0B87D748" w14:textId="77777777" w:rsidR="00F15706" w:rsidRDefault="00DA0800" w:rsidP="00822913">
      <w:pPr>
        <w:pStyle w:val="Heading3"/>
      </w:pPr>
      <w:r>
        <w:t>Function Requirements</w:t>
      </w:r>
    </w:p>
    <w:p w14:paraId="755AAA03" w14:textId="77777777" w:rsidR="00F15706" w:rsidRDefault="00F15706" w:rsidP="00783BCF">
      <w:pPr>
        <w:pStyle w:val="Heading4"/>
      </w:pPr>
      <w:r>
        <w:t>Functional Requirements</w:t>
      </w:r>
    </w:p>
    <w:p w14:paraId="32393285" w14:textId="77777777" w:rsidR="006E54B3" w:rsidRDefault="00F15706" w:rsidP="006E54B3">
      <w:pPr>
        <w:pStyle w:val="Heading5"/>
      </w:pPr>
      <w:r>
        <w:t>Normal Operation</w:t>
      </w:r>
    </w:p>
    <w:p w14:paraId="5753F4DA" w14:textId="77777777" w:rsidR="005961D3" w:rsidRDefault="005961D3" w:rsidP="00BB6A63"/>
    <w:p w14:paraId="4AE5358C" w14:textId="77777777" w:rsidR="005961D3" w:rsidRDefault="005961D3" w:rsidP="005961D3">
      <w:pPr>
        <w:rPr>
          <w:color w:val="A6A6A6" w:themeColor="background1" w:themeShade="A6"/>
        </w:rPr>
      </w:pPr>
      <w:r>
        <w:rPr>
          <w:color w:val="A6A6A6" w:themeColor="background1" w:themeShade="A6"/>
        </w:rPr>
        <w:lastRenderedPageBreak/>
        <w:t>No Normal Operation Requirements specified.</w:t>
      </w:r>
    </w:p>
    <w:p w14:paraId="56441A58" w14:textId="77777777" w:rsidR="00F15706" w:rsidRDefault="00F15706" w:rsidP="00783BCF">
      <w:pPr>
        <w:pStyle w:val="Heading5"/>
      </w:pPr>
      <w:r>
        <w:t>Error Handling</w:t>
      </w:r>
    </w:p>
    <w:p w14:paraId="0DB37DAF" w14:textId="77777777" w:rsidR="005961D3" w:rsidRDefault="005961D3" w:rsidP="00BB6A63"/>
    <w:p w14:paraId="39E962A3" w14:textId="77777777" w:rsidR="005961D3" w:rsidRDefault="005961D3" w:rsidP="005961D3">
      <w:pPr>
        <w:rPr>
          <w:color w:val="A6A6A6" w:themeColor="background1" w:themeShade="A6"/>
        </w:rPr>
      </w:pPr>
      <w:r>
        <w:rPr>
          <w:color w:val="A6A6A6" w:themeColor="background1" w:themeShade="A6"/>
        </w:rPr>
        <w:t>No Error Handling Requirements specified.</w:t>
      </w:r>
    </w:p>
    <w:p w14:paraId="4979ECAB" w14:textId="77777777" w:rsidR="00DD7D94" w:rsidRDefault="00DD7D94" w:rsidP="00DD7D94">
      <w:pPr>
        <w:pStyle w:val="Heading4"/>
      </w:pPr>
      <w:r>
        <w:t>Non-Functional Requirements</w:t>
      </w:r>
    </w:p>
    <w:p w14:paraId="657933B6" w14:textId="77777777" w:rsidR="005961D3" w:rsidRDefault="005961D3" w:rsidP="00BB6A63"/>
    <w:p w14:paraId="75C1B3EA" w14:textId="77777777" w:rsidR="005961D3" w:rsidRDefault="005961D3" w:rsidP="005961D3">
      <w:pPr>
        <w:rPr>
          <w:color w:val="A6A6A6" w:themeColor="background1" w:themeShade="A6"/>
        </w:rPr>
      </w:pPr>
      <w:r>
        <w:rPr>
          <w:color w:val="A6A6A6" w:themeColor="background1" w:themeShade="A6"/>
        </w:rPr>
        <w:t>No Non-Functional Requirements specified.</w:t>
      </w:r>
    </w:p>
    <w:p w14:paraId="2320204E" w14:textId="77777777" w:rsidR="00DF462B" w:rsidRDefault="00427220" w:rsidP="00DF462B">
      <w:pPr>
        <w:pStyle w:val="Heading4"/>
      </w:pPr>
      <w:r>
        <w:t>Functional</w:t>
      </w:r>
      <w:r w:rsidR="00DF462B">
        <w:t xml:space="preserve"> Safety Requirements</w:t>
      </w:r>
    </w:p>
    <w:p w14:paraId="22841366" w14:textId="77777777" w:rsidR="00DF462B" w:rsidRDefault="00DF462B" w:rsidP="00DF462B">
      <w:pPr>
        <w:rPr>
          <w:highlight w:val="yellow"/>
        </w:rPr>
      </w:pPr>
    </w:p>
    <w:p w14:paraId="3FE8F956"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7B22471" w14:textId="77777777" w:rsidR="00DD7D94" w:rsidRDefault="00DD7D94" w:rsidP="00DD7D94">
      <w:pPr>
        <w:pStyle w:val="Heading4"/>
      </w:pPr>
      <w:r>
        <w:t>Other Requirements</w:t>
      </w:r>
    </w:p>
    <w:p w14:paraId="382CF8D7" w14:textId="77777777" w:rsidR="00DD7D94" w:rsidRDefault="00DD7D94" w:rsidP="00DD7D94">
      <w:pPr>
        <w:pStyle w:val="Heading5"/>
      </w:pPr>
      <w:r>
        <w:t>Design Requirements</w:t>
      </w:r>
    </w:p>
    <w:p w14:paraId="30531843" w14:textId="77777777" w:rsidR="005961D3" w:rsidRDefault="005961D3" w:rsidP="00CA4A62"/>
    <w:p w14:paraId="7ED6991A" w14:textId="77777777" w:rsidR="005961D3" w:rsidRDefault="005961D3" w:rsidP="005961D3">
      <w:pPr>
        <w:rPr>
          <w:color w:val="A6A6A6" w:themeColor="background1" w:themeShade="A6"/>
        </w:rPr>
      </w:pPr>
      <w:r>
        <w:rPr>
          <w:color w:val="A6A6A6" w:themeColor="background1" w:themeShade="A6"/>
        </w:rPr>
        <w:t>No Design Requirements specified.</w:t>
      </w:r>
    </w:p>
    <w:p w14:paraId="09BC87B0" w14:textId="77777777" w:rsidR="00CA4A62" w:rsidRDefault="00CA4A62" w:rsidP="00CA4A62">
      <w:pPr>
        <w:pStyle w:val="Heading4"/>
      </w:pPr>
      <w:r>
        <w:t>Uncategorized Requirements</w:t>
      </w:r>
    </w:p>
    <w:p w14:paraId="20AE2D8D" w14:textId="77777777" w:rsidR="005961D3" w:rsidRDefault="005961D3" w:rsidP="00CA4A62"/>
    <w:p w14:paraId="5516400E" w14:textId="77777777" w:rsidR="001F5E54" w:rsidRPr="0017445F" w:rsidRDefault="006E25A5" w:rsidP="001F5E54">
      <w:pPr>
        <w:pStyle w:val="RERequirement"/>
        <w:shd w:val="clear" w:color="auto" w:fill="F2F2F2" w:themeFill="background1" w:themeFillShade="F2"/>
      </w:pPr>
      <w:bookmarkStart w:id="149" w:name="_ff58e16862c052d005a8c973663af67b"/>
      <w:r>
        <w:t>R_Sent_App_20</w:t>
      </w:r>
      <w:bookmarkEnd w:id="149"/>
      <w:r w:rsidR="00AE04B0">
        <w:t xml:space="preserve"> Access Videos - USB</w:t>
      </w:r>
    </w:p>
    <w:p w14:paraId="51A43E03" w14:textId="77777777" w:rsidR="001F5E54" w:rsidRDefault="00AE04B0" w:rsidP="001F5E54">
      <w:pPr>
        <w:rPr>
          <w:rFonts w:cs="Arial"/>
        </w:rPr>
      </w:pPr>
      <w:r>
        <w:rPr>
          <w:rFonts w:cs="Arial"/>
        </w:rPr>
        <w:t>Upon user request, the vehicle HMI (SYNC) system shall allow user to access videos stored in USB drive (local storage).</w:t>
      </w:r>
    </w:p>
    <w:p w14:paraId="24EBECA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3A0C03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E1B9C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R_Sent_App_20</w:t>
            </w:r>
          </w:p>
        </w:tc>
      </w:tr>
      <w:tr w:rsidR="001F5E54" w:rsidRPr="00FD127C" w14:paraId="075CA8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FBBFC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F9D49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allow viweing of videos - from USB</w:t>
            </w:r>
          </w:p>
        </w:tc>
      </w:tr>
      <w:tr w:rsidR="001F5E54" w:rsidRPr="00FD127C" w14:paraId="6B8920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AF767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609D8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0365AD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BA99F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B0F9A3" w14:textId="77777777" w:rsidR="00E77D14" w:rsidRDefault="00E77D14"/>
        </w:tc>
      </w:tr>
      <w:tr w:rsidR="001F5E54" w:rsidRPr="00FD127C" w14:paraId="4ED132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BBAFF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5AE13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7DC07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4E2AEB" w14:textId="77777777" w:rsidR="00E77D14" w:rsidRDefault="00E77D14"/>
        </w:tc>
      </w:tr>
      <w:tr w:rsidR="001F5E54" w:rsidRPr="00FD127C" w14:paraId="373144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9E07E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A1E34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619BF00" wp14:editId="54C1635A">
                  <wp:extent cx="152400" cy="152400"/>
                  <wp:effectExtent l="0" t="0" r="0" b="0"/>
                  <wp:docPr id="81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R_F_Sentinel_00065 Access Videos - USB</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99547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4A371E" w14:textId="77777777" w:rsidR="00E77D14" w:rsidRDefault="00E77D14"/>
        </w:tc>
      </w:tr>
      <w:tr w:rsidR="001F5E54" w:rsidRPr="00FD127C" w14:paraId="5D57101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1625F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BB9FCC"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EDFC9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0048DB"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F7DA2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787617" w14:textId="77777777" w:rsidR="00E77D14" w:rsidRDefault="00E77D14"/>
        </w:tc>
      </w:tr>
      <w:tr w:rsidR="001F5E54" w:rsidRPr="00FD127C" w14:paraId="7315FAF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123ED7" w14:textId="77777777" w:rsidR="001F5E54" w:rsidRPr="00FD127C" w:rsidRDefault="0052661D" w:rsidP="00A84EEF">
            <w:pPr>
              <w:rPr>
                <w:rFonts w:cs="Arial"/>
                <w:bCs/>
                <w:color w:val="808080" w:themeColor="background1" w:themeShade="80"/>
                <w:sz w:val="16"/>
                <w:szCs w:val="14"/>
              </w:rPr>
            </w:pPr>
            <w:hyperlink r:id="rId11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01A62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51181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D4A33BF" w14:textId="77777777" w:rsidR="001F5E54" w:rsidRPr="0017445F" w:rsidRDefault="006E25A5" w:rsidP="001F5E54">
      <w:pPr>
        <w:pStyle w:val="RERequirement"/>
        <w:shd w:val="clear" w:color="auto" w:fill="F2F2F2" w:themeFill="background1" w:themeFillShade="F2"/>
      </w:pPr>
      <w:bookmarkStart w:id="150" w:name="_6c4c3d1df2b600ae05c25dcb3d0f4e27"/>
      <w:r>
        <w:t>R_Sent_SYNC_2</w:t>
      </w:r>
      <w:bookmarkEnd w:id="150"/>
      <w:r w:rsidR="00AE04B0">
        <w:t xml:space="preserve"> Jump Drive - Fit and Record/Pause/Stop/Resume/ Play  Data </w:t>
      </w:r>
    </w:p>
    <w:p w14:paraId="12AFE1A8" w14:textId="77777777" w:rsidR="001F5E54" w:rsidRDefault="00AE04B0" w:rsidP="001F5E54">
      <w:pPr>
        <w:rPr>
          <w:rFonts w:cs="Arial"/>
        </w:rPr>
      </w:pPr>
      <w:r>
        <w:rPr>
          <w:rFonts w:cs="Arial"/>
        </w:rPr>
        <w:t>Before arming the feature, the vehicle HMI (SYNC) system shall be able to plug in a USB drive to a secure location on the vehicle to store and later access videos.  This will include record, pause, stop, play and resume video play.  Meta data such as date/time and type of intrusion event will also be recorded and available to the user.</w:t>
      </w:r>
    </w:p>
    <w:p w14:paraId="0070B78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9F8BA0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3CC90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R_Sent_SYNC_2</w:t>
            </w:r>
          </w:p>
        </w:tc>
      </w:tr>
      <w:tr w:rsidR="001F5E54" w:rsidRPr="00FD127C" w14:paraId="029DA2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04A10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2CCF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allows user to access videos</w:t>
            </w:r>
          </w:p>
        </w:tc>
      </w:tr>
      <w:tr w:rsidR="001F5E54" w:rsidRPr="00FD127C" w14:paraId="4D6555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5EBEC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C92A3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CFEEB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92A64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01D2BF" w14:textId="77777777" w:rsidR="00E77D14" w:rsidRDefault="00E77D14"/>
        </w:tc>
      </w:tr>
      <w:tr w:rsidR="001F5E54" w:rsidRPr="00FD127C" w14:paraId="43F1BC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9354C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2768E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F011E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EB964D" w14:textId="77777777" w:rsidR="00E77D14" w:rsidRDefault="00E77D14"/>
        </w:tc>
      </w:tr>
      <w:tr w:rsidR="001F5E54" w:rsidRPr="00FD127C" w14:paraId="22F6DE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DC1A8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F1D58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A0D5362" wp14:editId="0C44885C">
                  <wp:extent cx="152400" cy="152400"/>
                  <wp:effectExtent l="0" t="0" r="0" b="0"/>
                  <wp:docPr id="81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R_F_Sentinel_00017 Jump Drive - Fit and Record/Pause/Stop/Resume/ Play  Data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996FE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663B1F" w14:textId="77777777" w:rsidR="00E77D14" w:rsidRDefault="00E77D14"/>
        </w:tc>
      </w:tr>
      <w:tr w:rsidR="001F5E54" w:rsidRPr="00FD127C" w14:paraId="6A32055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208C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082CB0"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A726C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87FED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47F6F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DB17EF" w14:textId="77777777" w:rsidR="00E77D14" w:rsidRDefault="00E77D14"/>
        </w:tc>
      </w:tr>
      <w:tr w:rsidR="001F5E54" w:rsidRPr="00FD127C" w14:paraId="532EF70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049CF3" w14:textId="77777777" w:rsidR="001F5E54" w:rsidRPr="00FD127C" w:rsidRDefault="0052661D" w:rsidP="00A84EEF">
            <w:pPr>
              <w:rPr>
                <w:rFonts w:cs="Arial"/>
                <w:bCs/>
                <w:color w:val="808080" w:themeColor="background1" w:themeShade="80"/>
                <w:sz w:val="16"/>
                <w:szCs w:val="14"/>
              </w:rPr>
            </w:pPr>
            <w:hyperlink r:id="rId11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05D9C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80E71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BC6FFC3" w14:textId="77777777" w:rsidR="001F5E54" w:rsidRPr="0017445F" w:rsidRDefault="006E25A5" w:rsidP="001F5E54">
      <w:pPr>
        <w:pStyle w:val="RERequirement"/>
        <w:shd w:val="clear" w:color="auto" w:fill="F2F2F2" w:themeFill="background1" w:themeFillShade="F2"/>
      </w:pPr>
      <w:r>
        <w:t>R_Sent_SYNC_3</w:t>
      </w:r>
      <w:r w:rsidR="00AE04B0">
        <w:t xml:space="preserve"> Local Storage -Overwrite</w:t>
      </w:r>
    </w:p>
    <w:p w14:paraId="2C4EB53B" w14:textId="77777777" w:rsidR="001F5E54" w:rsidRDefault="00AE04B0" w:rsidP="001F5E54">
      <w:pPr>
        <w:rPr>
          <w:rFonts w:cs="Arial"/>
        </w:rPr>
      </w:pPr>
      <w:r>
        <w:rPr>
          <w:rFonts w:cs="Arial"/>
        </w:rPr>
        <w:t>When local storage is full, the Sentinel software in the vehicle shall automatically overwrite old videos (based on storage capacity limit reached, date of recording).</w:t>
      </w:r>
    </w:p>
    <w:p w14:paraId="628B66A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446D6C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EE2D2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R_Sent_SYNC_3</w:t>
            </w:r>
          </w:p>
        </w:tc>
      </w:tr>
      <w:tr w:rsidR="001F5E54" w:rsidRPr="00FD127C" w14:paraId="1C09A5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AA978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845DA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Limited storage space may casue the amount of video data captured to exceed the amount of storage space available</w:t>
            </w:r>
          </w:p>
        </w:tc>
      </w:tr>
      <w:tr w:rsidR="001F5E54" w:rsidRPr="00FD127C" w14:paraId="043F8F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17B924"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6741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E7E2D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7BE32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C6B798" w14:textId="77777777" w:rsidR="00E77D14" w:rsidRDefault="00E77D14"/>
        </w:tc>
      </w:tr>
      <w:tr w:rsidR="001F5E54" w:rsidRPr="00FD127C" w14:paraId="01C90F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9C5F6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03CA8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7C8E8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74BED1" w14:textId="77777777" w:rsidR="00E77D14" w:rsidRDefault="00E77D14"/>
        </w:tc>
      </w:tr>
      <w:tr w:rsidR="001F5E54" w:rsidRPr="00FD127C" w14:paraId="4B79FD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5F993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8677F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C2FD5EA" wp14:editId="122E3718">
                  <wp:extent cx="152400" cy="152400"/>
                  <wp:effectExtent l="0" t="0" r="0" b="0"/>
                  <wp:docPr id="81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R_F_Sentinel_00077 Local Storage -Overwrite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B49E5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2C1DA5" w14:textId="77777777" w:rsidR="00E77D14" w:rsidRDefault="00E77D14"/>
        </w:tc>
      </w:tr>
      <w:tr w:rsidR="001F5E54" w:rsidRPr="00FD127C" w14:paraId="6A1BFC4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0BCBB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93F910"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C6A7C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1ED29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8189F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9617CE" w14:textId="77777777" w:rsidR="00E77D14" w:rsidRDefault="00E77D14"/>
        </w:tc>
      </w:tr>
      <w:tr w:rsidR="001F5E54" w:rsidRPr="00FD127C" w14:paraId="7D447EC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AACDDE" w14:textId="77777777" w:rsidR="001F5E54" w:rsidRPr="00FD127C" w:rsidRDefault="0052661D" w:rsidP="00A84EEF">
            <w:pPr>
              <w:rPr>
                <w:rFonts w:cs="Arial"/>
                <w:bCs/>
                <w:color w:val="808080" w:themeColor="background1" w:themeShade="80"/>
                <w:sz w:val="16"/>
                <w:szCs w:val="14"/>
              </w:rPr>
            </w:pPr>
            <w:hyperlink r:id="rId11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A8AAD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AE06B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7C1AD5B" w14:textId="77777777" w:rsidR="001F5E54" w:rsidRPr="0017445F" w:rsidRDefault="006E25A5" w:rsidP="001F5E54">
      <w:pPr>
        <w:pStyle w:val="RERequirement"/>
        <w:shd w:val="clear" w:color="auto" w:fill="F2F2F2" w:themeFill="background1" w:themeFillShade="F2"/>
      </w:pPr>
      <w:bookmarkStart w:id="151" w:name="_4e6a6c99ead9508c11e725a1edaab4fa"/>
      <w:r>
        <w:t>R_Sent_SYNC_12</w:t>
      </w:r>
      <w:bookmarkEnd w:id="151"/>
      <w:r w:rsidR="00AE04B0">
        <w:t xml:space="preserve"> SYNC/PHOENIX Playback USB Video</w:t>
      </w:r>
    </w:p>
    <w:p w14:paraId="6C245419" w14:textId="77777777" w:rsidR="001F5E54" w:rsidRDefault="00AE04B0" w:rsidP="001F5E54">
      <w:pPr>
        <w:rPr>
          <w:rFonts w:cs="Arial"/>
        </w:rPr>
      </w:pPr>
      <w:r>
        <w:rPr>
          <w:rFonts w:cs="Arial"/>
        </w:rPr>
        <w:t>It shall be possible to playback video recorded on the USB memory device via SYNC/PHOENIX</w:t>
      </w:r>
    </w:p>
    <w:p w14:paraId="48BB2D5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B6ED3F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C6DF3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R_Sent_SYNC_12</w:t>
            </w:r>
          </w:p>
        </w:tc>
      </w:tr>
      <w:tr w:rsidR="001F5E54" w:rsidRPr="00FD127C" w14:paraId="2CF7F6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C69C6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6ABD9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allow playback of video etc in te vehicle via SYNC/Phoenix</w:t>
            </w:r>
          </w:p>
        </w:tc>
      </w:tr>
      <w:tr w:rsidR="001F5E54" w:rsidRPr="00FD127C" w14:paraId="1BC304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C182E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C8CF3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7E6C7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8D4B9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9AE8ED" w14:textId="77777777" w:rsidR="00E77D14" w:rsidRDefault="00E77D14"/>
        </w:tc>
      </w:tr>
      <w:tr w:rsidR="001F5E54" w:rsidRPr="00FD127C" w14:paraId="04DE32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91BF3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61B08A"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BE9F3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EF996F" w14:textId="77777777" w:rsidR="00E77D14" w:rsidRDefault="00E77D14"/>
        </w:tc>
      </w:tr>
      <w:tr w:rsidR="001F5E54" w:rsidRPr="00FD127C" w14:paraId="618249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55AFC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44554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2045955" wp14:editId="4BE3BB8A">
                  <wp:extent cx="152400" cy="152400"/>
                  <wp:effectExtent l="0" t="0" r="0" b="0"/>
                  <wp:docPr id="818"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R_F_Sentinel_00028 Video Stream Stitching - 360 Degree External Cameras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8880A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BC43CF" w14:textId="77777777" w:rsidR="00E77D14" w:rsidRDefault="00E77D14"/>
        </w:tc>
      </w:tr>
      <w:tr w:rsidR="001F5E54" w:rsidRPr="00FD127C" w14:paraId="5A85B2F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59AD0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4FF9C1"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2D1F8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1F63A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3E967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1F5827" w14:textId="77777777" w:rsidR="00E77D14" w:rsidRDefault="00E77D14"/>
        </w:tc>
      </w:tr>
      <w:tr w:rsidR="001F5E54" w:rsidRPr="00FD127C" w14:paraId="5ECC2CD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30D0F4" w14:textId="77777777" w:rsidR="001F5E54" w:rsidRPr="00FD127C" w:rsidRDefault="0052661D" w:rsidP="00A84EEF">
            <w:pPr>
              <w:rPr>
                <w:rFonts w:cs="Arial"/>
                <w:bCs/>
                <w:color w:val="808080" w:themeColor="background1" w:themeShade="80"/>
                <w:sz w:val="16"/>
                <w:szCs w:val="14"/>
              </w:rPr>
            </w:pPr>
            <w:hyperlink r:id="rId11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CD053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4D1FD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9E004FF" w14:textId="77777777" w:rsidR="001F5E54" w:rsidRPr="0017445F" w:rsidRDefault="006E25A5" w:rsidP="001F5E54">
      <w:pPr>
        <w:pStyle w:val="RERequirement"/>
        <w:shd w:val="clear" w:color="auto" w:fill="F2F2F2" w:themeFill="background1" w:themeFillShade="F2"/>
      </w:pPr>
      <w:bookmarkStart w:id="152" w:name="_78cc8f4a9ff9ab241aba1fdacba62bda"/>
      <w:r>
        <w:t>R_Sent_SYNC_13</w:t>
      </w:r>
      <w:bookmarkEnd w:id="152"/>
      <w:r w:rsidR="00AE04B0">
        <w:t xml:space="preserve"> PC (Computer) Playback of USB Video</w:t>
      </w:r>
    </w:p>
    <w:p w14:paraId="022C97E3" w14:textId="77777777" w:rsidR="001F5E54" w:rsidRDefault="00AE04B0" w:rsidP="001F5E54">
      <w:pPr>
        <w:rPr>
          <w:rFonts w:cs="Arial"/>
        </w:rPr>
      </w:pPr>
      <w:r>
        <w:rPr>
          <w:rFonts w:cs="Arial"/>
        </w:rPr>
        <w:t>It shall be possible to playback non-encrypted video recorded on the USB memory device via a PC (computer)</w:t>
      </w:r>
    </w:p>
    <w:p w14:paraId="03CB8C8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74E5D7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D9C45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R_Sent_SYNC_13</w:t>
            </w:r>
          </w:p>
        </w:tc>
      </w:tr>
      <w:tr w:rsidR="001F5E54" w:rsidRPr="00FD127C" w14:paraId="511181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658D3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E66DD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allow video recorded on the USB memory device to be played on a PC</w:t>
            </w:r>
          </w:p>
        </w:tc>
      </w:tr>
      <w:tr w:rsidR="001F5E54" w:rsidRPr="00FD127C" w14:paraId="1ADD87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A924F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FAE98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76194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A25BC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A8F8E7" w14:textId="77777777" w:rsidR="00E77D14" w:rsidRDefault="00E77D14"/>
        </w:tc>
      </w:tr>
      <w:tr w:rsidR="001F5E54" w:rsidRPr="00FD127C" w14:paraId="59AD3D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8CCED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E91F3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5EA75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4791B2" w14:textId="77777777" w:rsidR="00E77D14" w:rsidRDefault="00E77D14"/>
        </w:tc>
      </w:tr>
      <w:tr w:rsidR="001F5E54" w:rsidRPr="00FD127C" w14:paraId="0522A7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21BC1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39116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A9E76AB" wp14:editId="2C3B80A6">
                  <wp:extent cx="152400" cy="152400"/>
                  <wp:effectExtent l="0" t="0" r="0" b="0"/>
                  <wp:docPr id="82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R_F_Sentinel_00092 PC (Computer) Playback of USB Video</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5D507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E5D4D4" w14:textId="77777777" w:rsidR="00E77D14" w:rsidRDefault="00E77D14"/>
        </w:tc>
      </w:tr>
      <w:tr w:rsidR="001F5E54" w:rsidRPr="00FD127C" w14:paraId="5093B34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8C34B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CE669C"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432F4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78E6D8"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3CCD9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A769D4" w14:textId="77777777" w:rsidR="00E77D14" w:rsidRDefault="00E77D14"/>
        </w:tc>
      </w:tr>
      <w:tr w:rsidR="001F5E54" w:rsidRPr="00FD127C" w14:paraId="14CA64F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5236D0" w14:textId="77777777" w:rsidR="001F5E54" w:rsidRPr="00FD127C" w:rsidRDefault="0052661D" w:rsidP="00A84EEF">
            <w:pPr>
              <w:rPr>
                <w:rFonts w:cs="Arial"/>
                <w:bCs/>
                <w:color w:val="808080" w:themeColor="background1" w:themeShade="80"/>
                <w:sz w:val="16"/>
                <w:szCs w:val="14"/>
              </w:rPr>
            </w:pPr>
            <w:hyperlink r:id="rId11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0D98F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B2EA1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38F586E" w14:textId="77777777" w:rsidR="000D7866" w:rsidRPr="00E47D48" w:rsidRDefault="000D7866" w:rsidP="00E47D48">
      <w:pPr>
        <w:rPr>
          <w:color w:val="FF0000"/>
        </w:rPr>
      </w:pPr>
    </w:p>
    <w:p w14:paraId="1D403680" w14:textId="77777777" w:rsidR="009C1EEC" w:rsidRDefault="000D732E" w:rsidP="0061324D">
      <w:pPr>
        <w:pStyle w:val="Heading2"/>
        <w:numPr>
          <w:ilvl w:val="1"/>
          <w:numId w:val="4"/>
        </w:numPr>
      </w:pPr>
      <w:r>
        <w:t xml:space="preserve">Logical Function </w:t>
      </w:r>
      <w:r>
        <w:rPr>
          <w:noProof/>
        </w:rPr>
        <w:drawing>
          <wp:inline distT="0" distB="0" distL="0" distR="0" wp14:anchorId="01C323F8" wp14:editId="36479565">
            <wp:extent cx="152400" cy="152400"/>
            <wp:effectExtent l="0" t="0" r="0" b="0"/>
            <wp:docPr id="82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53" w:name="_c6885f5ae36dfd50ff61a0ed6ddd5660"/>
      <w:r w:rsidR="008E73AE">
        <w:t>Stop video in USB</w:t>
      </w:r>
      <w:bookmarkEnd w:id="153"/>
    </w:p>
    <w:p w14:paraId="43778B5D" w14:textId="77777777" w:rsidR="0061785D" w:rsidRDefault="0061785D" w:rsidP="00783BCF">
      <w:pPr>
        <w:pStyle w:val="Heading3"/>
      </w:pPr>
      <w:r>
        <w:t xml:space="preserve">Function </w:t>
      </w:r>
      <w:r w:rsidR="00283752">
        <w:t>Overview</w:t>
      </w:r>
    </w:p>
    <w:p w14:paraId="5C2A57D5" w14:textId="77777777" w:rsidR="00427220" w:rsidRDefault="000D732E" w:rsidP="00427220">
      <w:pPr>
        <w:pStyle w:val="Heading4"/>
      </w:pPr>
      <w:r>
        <w:t xml:space="preserve">Function </w:t>
      </w:r>
      <w:r w:rsidR="00283752">
        <w:t>Description</w:t>
      </w:r>
    </w:p>
    <w:p w14:paraId="5F78798B" w14:textId="77777777" w:rsidR="00794B45" w:rsidRDefault="00794B45" w:rsidP="009C1EEC">
      <w:pPr>
        <w:contextualSpacing/>
      </w:pPr>
    </w:p>
    <w:p w14:paraId="2BDBAA4E" w14:textId="77777777" w:rsidR="00AC0C92" w:rsidRDefault="00AC0C92" w:rsidP="009C1EEC">
      <w:pPr>
        <w:contextualSpacing/>
      </w:pPr>
      <w:r>
        <w:t>Function is allocated to:</w:t>
      </w:r>
    </w:p>
    <w:p w14:paraId="25213FE4" w14:textId="77777777" w:rsidR="00AC0C92" w:rsidRDefault="00604AF5" w:rsidP="0061324D">
      <w:pPr>
        <w:pStyle w:val="ListParagraph"/>
        <w:numPr>
          <w:ilvl w:val="0"/>
          <w:numId w:val="13"/>
        </w:numPr>
        <w:contextualSpacing/>
      </w:pPr>
      <w:r>
        <w:rPr>
          <w:noProof/>
        </w:rPr>
        <w:drawing>
          <wp:inline distT="0" distB="0" distL="0" distR="0" wp14:anchorId="733B154A" wp14:editId="3CACA14F">
            <wp:extent cx="152400" cy="152400"/>
            <wp:effectExtent l="0" t="0" r="0" b="0"/>
            <wp:docPr id="824"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HMI provider</w:t>
      </w:r>
      <w:r>
        <w:t xml:space="preserve"> &lt;&lt;Logical&gt;&gt;</w:t>
      </w:r>
    </w:p>
    <w:p w14:paraId="079CC13C" w14:textId="77777777" w:rsidR="00AC0C92" w:rsidRDefault="00604AF5" w:rsidP="0061324D">
      <w:pPr>
        <w:pStyle w:val="ListParagraph"/>
        <w:numPr>
          <w:ilvl w:val="0"/>
          <w:numId w:val="13"/>
        </w:numPr>
        <w:contextualSpacing/>
      </w:pPr>
      <w:r>
        <w:rPr>
          <w:noProof/>
        </w:rPr>
        <w:drawing>
          <wp:inline distT="0" distB="0" distL="0" distR="0" wp14:anchorId="45B51D0E" wp14:editId="50287541">
            <wp:extent cx="152400" cy="152400"/>
            <wp:effectExtent l="0" t="0" r="0" b="0"/>
            <wp:docPr id="826"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Onboard HMI</w:t>
      </w:r>
      <w:r>
        <w:t xml:space="preserve"> &lt;&lt;Logical&gt;&gt;</w:t>
      </w:r>
    </w:p>
    <w:p w14:paraId="23ADBF24" w14:textId="77777777" w:rsidR="00AC0C92" w:rsidRDefault="00604AF5" w:rsidP="0061324D">
      <w:pPr>
        <w:pStyle w:val="ListParagraph"/>
        <w:numPr>
          <w:ilvl w:val="0"/>
          <w:numId w:val="13"/>
        </w:numPr>
        <w:contextualSpacing/>
      </w:pPr>
      <w:r>
        <w:rPr>
          <w:noProof/>
        </w:rPr>
        <w:drawing>
          <wp:inline distT="0" distB="0" distL="0" distR="0" wp14:anchorId="3B273048" wp14:editId="697402AF">
            <wp:extent cx="152400" cy="152400"/>
            <wp:effectExtent l="0" t="0" r="0" b="0"/>
            <wp:docPr id="82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Removable Data Storage</w:t>
      </w:r>
      <w:r>
        <w:t xml:space="preserve"> &lt;&lt;Logical&gt;&gt;</w:t>
      </w:r>
    </w:p>
    <w:p w14:paraId="5B8A7F39" w14:textId="77777777" w:rsidR="00AC0C92" w:rsidRDefault="00604AF5" w:rsidP="0061324D">
      <w:pPr>
        <w:pStyle w:val="ListParagraph"/>
        <w:numPr>
          <w:ilvl w:val="0"/>
          <w:numId w:val="13"/>
        </w:numPr>
        <w:contextualSpacing/>
      </w:pPr>
      <w:r>
        <w:rPr>
          <w:noProof/>
        </w:rPr>
        <w:drawing>
          <wp:inline distT="0" distB="0" distL="0" distR="0" wp14:anchorId="2297ED2F" wp14:editId="3972F659">
            <wp:extent cx="152400" cy="152400"/>
            <wp:effectExtent l="0" t="0" r="0" b="0"/>
            <wp:docPr id="83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Stop Video Playback from USB on SYNC/Phoenix</w:t>
      </w:r>
      <w:r>
        <w:t xml:space="preserve"> &lt;&lt;Logical&gt;&gt;</w:t>
      </w:r>
    </w:p>
    <w:p w14:paraId="6B3FA1EB" w14:textId="77777777" w:rsidR="00AC0C92" w:rsidRDefault="00604AF5" w:rsidP="0061324D">
      <w:pPr>
        <w:pStyle w:val="ListParagraph"/>
        <w:numPr>
          <w:ilvl w:val="0"/>
          <w:numId w:val="13"/>
        </w:numPr>
        <w:contextualSpacing/>
      </w:pPr>
      <w:r>
        <w:rPr>
          <w:noProof/>
        </w:rPr>
        <w:drawing>
          <wp:inline distT="0" distB="0" distL="0" distR="0" wp14:anchorId="0A6178BF" wp14:editId="5861E4A4">
            <wp:extent cx="152400" cy="152400"/>
            <wp:effectExtent l="0" t="0" r="0" b="0"/>
            <wp:docPr id="832"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User</w:t>
      </w:r>
      <w:r>
        <w:t xml:space="preserve"> &lt;&lt;Logical&gt;&gt;</w:t>
      </w:r>
    </w:p>
    <w:p w14:paraId="0333AA03" w14:textId="77777777" w:rsidR="00794B45" w:rsidRDefault="00794B45" w:rsidP="009C1EEC">
      <w:pPr>
        <w:contextualSpacing/>
      </w:pPr>
    </w:p>
    <w:p w14:paraId="700DEF75" w14:textId="77777777" w:rsidR="009C1EEC" w:rsidRDefault="009C1EEC" w:rsidP="009C1EEC">
      <w:pPr>
        <w:contextualSpacing/>
      </w:pPr>
      <w:r w:rsidRPr="00A554C4">
        <w:t>Stop playing video stored on the jump drive</w:t>
      </w:r>
    </w:p>
    <w:p w14:paraId="61A84873" w14:textId="77777777" w:rsidR="00282E2C" w:rsidRDefault="000D732E" w:rsidP="00FD32A2">
      <w:pPr>
        <w:pStyle w:val="Heading4"/>
      </w:pPr>
      <w:r>
        <w:t xml:space="preserve">Function </w:t>
      </w:r>
      <w:r w:rsidR="00282E2C">
        <w:t>Variants</w:t>
      </w:r>
    </w:p>
    <w:p w14:paraId="0FF058BE" w14:textId="77777777" w:rsidR="00282E2C" w:rsidRDefault="00282E2C" w:rsidP="00282E2C"/>
    <w:p w14:paraId="12893942"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C03A468" w14:textId="77777777" w:rsidTr="00EB7D77">
        <w:trPr>
          <w:trHeight w:val="314"/>
        </w:trPr>
        <w:tc>
          <w:tcPr>
            <w:tcW w:w="2523" w:type="dxa"/>
            <w:shd w:val="clear" w:color="auto" w:fill="D9D9D9" w:themeFill="background1" w:themeFillShade="D9"/>
          </w:tcPr>
          <w:p w14:paraId="35665059"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31254917"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7E71BA43"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1B8E968" w14:textId="77777777" w:rsidTr="00EB7D77">
        <w:trPr>
          <w:trHeight w:val="198"/>
        </w:trPr>
        <w:tc>
          <w:tcPr>
            <w:tcW w:w="2523" w:type="dxa"/>
          </w:tcPr>
          <w:p w14:paraId="62C72496"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0CD3839C" w14:textId="77777777" w:rsidR="000D732E" w:rsidRPr="009E3B7C" w:rsidRDefault="000D732E" w:rsidP="00EB7D77">
            <w:pPr>
              <w:overflowPunct/>
              <w:autoSpaceDE/>
              <w:autoSpaceDN/>
              <w:adjustRightInd/>
              <w:textAlignment w:val="center"/>
              <w:rPr>
                <w:rFonts w:cs="Arial"/>
              </w:rPr>
            </w:pPr>
          </w:p>
        </w:tc>
        <w:tc>
          <w:tcPr>
            <w:tcW w:w="2551" w:type="dxa"/>
          </w:tcPr>
          <w:p w14:paraId="296CA77A" w14:textId="77777777" w:rsidR="000D732E" w:rsidRDefault="000D732E" w:rsidP="00EB7D77">
            <w:pPr>
              <w:rPr>
                <w:rFonts w:cs="Arial"/>
                <w:lang w:val="en-GB"/>
              </w:rPr>
            </w:pPr>
            <w:r>
              <w:rPr>
                <w:rFonts w:cs="Arial"/>
                <w:lang w:val="en-GB"/>
              </w:rPr>
              <w:t xml:space="preserve">e.g. ExtLightTechnology = LED </w:t>
            </w:r>
          </w:p>
          <w:p w14:paraId="4861C8D0" w14:textId="77777777" w:rsidR="000D732E" w:rsidRDefault="000D732E" w:rsidP="00EB7D77">
            <w:pPr>
              <w:rPr>
                <w:rFonts w:cs="Arial"/>
                <w:lang w:val="en-GB"/>
              </w:rPr>
            </w:pPr>
            <w:r>
              <w:rPr>
                <w:rFonts w:cs="Arial"/>
                <w:lang w:val="en-GB"/>
              </w:rPr>
              <w:t>OR</w:t>
            </w:r>
          </w:p>
          <w:p w14:paraId="6A61B711" w14:textId="77777777" w:rsidR="000D732E" w:rsidRPr="005A344A" w:rsidRDefault="000D732E" w:rsidP="00EB7D77">
            <w:pPr>
              <w:rPr>
                <w:rFonts w:cs="Arial"/>
                <w:lang w:val="en-GB"/>
              </w:rPr>
            </w:pPr>
            <w:r>
              <w:rPr>
                <w:rFonts w:cs="Arial"/>
                <w:lang w:val="en-GB"/>
              </w:rPr>
              <w:lastRenderedPageBreak/>
              <w:t>ExtLightTechnology = Xenon</w:t>
            </w:r>
          </w:p>
        </w:tc>
      </w:tr>
    </w:tbl>
    <w:p w14:paraId="6DDF19A3" w14:textId="77777777" w:rsidR="000D732E" w:rsidRPr="005067FC" w:rsidRDefault="000D732E" w:rsidP="00282E2C">
      <w:pPr>
        <w:rPr>
          <w:i/>
          <w:color w:val="A6A6A6" w:themeColor="background1" w:themeShade="A6"/>
        </w:rPr>
      </w:pPr>
    </w:p>
    <w:p w14:paraId="22E780C5" w14:textId="77777777" w:rsidR="00427220" w:rsidRDefault="00427220" w:rsidP="00FD32A2">
      <w:pPr>
        <w:pStyle w:val="Heading4"/>
      </w:pPr>
      <w:r>
        <w:t>Input Requirements</w:t>
      </w:r>
      <w:r w:rsidR="000D732E">
        <w:t>/Documents</w:t>
      </w:r>
    </w:p>
    <w:p w14:paraId="2643D777"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205D8011" w14:textId="77777777" w:rsidTr="00656A21">
        <w:trPr>
          <w:trHeight w:val="20"/>
        </w:trPr>
        <w:tc>
          <w:tcPr>
            <w:tcW w:w="1561" w:type="dxa"/>
            <w:shd w:val="clear" w:color="auto" w:fill="D9D9D9" w:themeFill="background1" w:themeFillShade="D9"/>
          </w:tcPr>
          <w:p w14:paraId="13ADB82A"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0A7EE520" w14:textId="77777777" w:rsidR="000D732E" w:rsidRDefault="000D732E" w:rsidP="00EB7D77">
            <w:pPr>
              <w:rPr>
                <w:rFonts w:ascii="Helvetica" w:hAnsi="Helvetica" w:cs="Helvetica"/>
                <w:sz w:val="16"/>
              </w:rPr>
            </w:pPr>
          </w:p>
          <w:p w14:paraId="4128A323"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4F075D7D"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689A7433"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0868C908" w14:textId="77777777" w:rsidR="000D732E" w:rsidRDefault="000D732E" w:rsidP="00EB7D77">
            <w:pPr>
              <w:rPr>
                <w:rFonts w:ascii="Helvetica" w:hAnsi="Helvetica" w:cs="Helvetica"/>
                <w:b/>
              </w:rPr>
            </w:pPr>
            <w:r>
              <w:rPr>
                <w:rFonts w:ascii="Helvetica" w:hAnsi="Helvetica" w:cs="Helvetica"/>
                <w:b/>
              </w:rPr>
              <w:t>Derived Requirement</w:t>
            </w:r>
          </w:p>
          <w:p w14:paraId="36F4FF17" w14:textId="77777777" w:rsidR="000D732E" w:rsidRDefault="000D732E" w:rsidP="00EB7D77">
            <w:pPr>
              <w:rPr>
                <w:rFonts w:ascii="Helvetica" w:hAnsi="Helvetica" w:cs="Helvetica"/>
                <w:sz w:val="16"/>
              </w:rPr>
            </w:pPr>
          </w:p>
          <w:p w14:paraId="6FEADE42"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257A29C1" w14:textId="77777777" w:rsidTr="00656A21">
        <w:trPr>
          <w:trHeight w:val="20"/>
        </w:trPr>
        <w:tc>
          <w:tcPr>
            <w:tcW w:w="10211" w:type="dxa"/>
            <w:gridSpan w:val="4"/>
            <w:shd w:val="clear" w:color="auto" w:fill="F2F2F2" w:themeFill="background1" w:themeFillShade="F2"/>
          </w:tcPr>
          <w:p w14:paraId="3E06C9D8"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87C0C63" w14:textId="77777777" w:rsidTr="00656A21">
        <w:trPr>
          <w:trHeight w:val="20"/>
        </w:trPr>
        <w:tc>
          <w:tcPr>
            <w:tcW w:w="1561" w:type="dxa"/>
          </w:tcPr>
          <w:p w14:paraId="5AA09320" w14:textId="77777777" w:rsidR="000D732E" w:rsidRPr="00D410AE" w:rsidRDefault="000D732E" w:rsidP="00EB7D77">
            <w:pPr>
              <w:rPr>
                <w:rFonts w:cs="Arial"/>
              </w:rPr>
            </w:pPr>
          </w:p>
        </w:tc>
        <w:tc>
          <w:tcPr>
            <w:tcW w:w="2694" w:type="dxa"/>
          </w:tcPr>
          <w:p w14:paraId="70C56138" w14:textId="0A39E8C8" w:rsidR="000D732E" w:rsidRPr="00D410AE" w:rsidRDefault="000D732E" w:rsidP="00EB7D77">
            <w:pPr>
              <w:rPr>
                <w:rFonts w:cs="Arial"/>
              </w:rPr>
            </w:pPr>
          </w:p>
        </w:tc>
        <w:tc>
          <w:tcPr>
            <w:tcW w:w="2694" w:type="dxa"/>
          </w:tcPr>
          <w:p w14:paraId="5F2F91E2" w14:textId="2D6802A3" w:rsidR="000D732E" w:rsidRPr="00D410AE" w:rsidRDefault="000D732E" w:rsidP="00EB7D77">
            <w:pPr>
              <w:rPr>
                <w:rFonts w:cs="Arial"/>
              </w:rPr>
            </w:pPr>
          </w:p>
        </w:tc>
        <w:tc>
          <w:tcPr>
            <w:tcW w:w="3262" w:type="dxa"/>
          </w:tcPr>
          <w:p w14:paraId="3EFC84B6" w14:textId="7434ECA9" w:rsidR="000D732E" w:rsidRDefault="000D732E" w:rsidP="00EB7D77">
            <w:pPr>
              <w:rPr>
                <w:rFonts w:cs="Arial"/>
              </w:rPr>
            </w:pPr>
          </w:p>
        </w:tc>
      </w:tr>
      <w:tr w:rsidR="000D732E" w:rsidRPr="007C20FA" w14:paraId="3F5C4579" w14:textId="77777777" w:rsidTr="00656A21">
        <w:trPr>
          <w:trHeight w:val="20"/>
        </w:trPr>
        <w:tc>
          <w:tcPr>
            <w:tcW w:w="1561" w:type="dxa"/>
          </w:tcPr>
          <w:p w14:paraId="49F41CBD" w14:textId="77777777" w:rsidR="000D732E" w:rsidRPr="00D410AE" w:rsidRDefault="000D732E" w:rsidP="00EB7D77">
            <w:pPr>
              <w:rPr>
                <w:rFonts w:cs="Arial"/>
              </w:rPr>
            </w:pPr>
          </w:p>
        </w:tc>
        <w:tc>
          <w:tcPr>
            <w:tcW w:w="2694" w:type="dxa"/>
          </w:tcPr>
          <w:p w14:paraId="34FF525B" w14:textId="77777777" w:rsidR="000D732E" w:rsidRDefault="000D732E" w:rsidP="00EB7D77">
            <w:pPr>
              <w:rPr>
                <w:rFonts w:cs="Arial"/>
              </w:rPr>
            </w:pPr>
          </w:p>
        </w:tc>
        <w:tc>
          <w:tcPr>
            <w:tcW w:w="2694" w:type="dxa"/>
          </w:tcPr>
          <w:p w14:paraId="420742C7" w14:textId="77777777" w:rsidR="000D732E" w:rsidRDefault="000D732E" w:rsidP="00EB7D77">
            <w:pPr>
              <w:rPr>
                <w:rFonts w:cs="Arial"/>
              </w:rPr>
            </w:pPr>
          </w:p>
        </w:tc>
        <w:tc>
          <w:tcPr>
            <w:tcW w:w="3262" w:type="dxa"/>
          </w:tcPr>
          <w:p w14:paraId="2B999E57" w14:textId="77777777" w:rsidR="000D732E" w:rsidRDefault="000D732E" w:rsidP="00EB7D77">
            <w:pPr>
              <w:rPr>
                <w:rFonts w:cs="Arial"/>
              </w:rPr>
            </w:pPr>
          </w:p>
        </w:tc>
      </w:tr>
      <w:tr w:rsidR="000D732E" w:rsidRPr="007C20FA" w14:paraId="68FD752D" w14:textId="77777777" w:rsidTr="00656A21">
        <w:trPr>
          <w:trHeight w:val="20"/>
        </w:trPr>
        <w:tc>
          <w:tcPr>
            <w:tcW w:w="10211" w:type="dxa"/>
            <w:gridSpan w:val="4"/>
            <w:shd w:val="clear" w:color="auto" w:fill="F2F2F2" w:themeFill="background1" w:themeFillShade="F2"/>
          </w:tcPr>
          <w:p w14:paraId="51E212F0"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77ED94D4" w14:textId="77777777" w:rsidTr="00656A21">
        <w:trPr>
          <w:trHeight w:val="20"/>
        </w:trPr>
        <w:tc>
          <w:tcPr>
            <w:tcW w:w="1561" w:type="dxa"/>
          </w:tcPr>
          <w:p w14:paraId="5E852014" w14:textId="77777777" w:rsidR="000D732E" w:rsidRPr="00D410AE" w:rsidRDefault="000D732E" w:rsidP="00EB7D77">
            <w:pPr>
              <w:rPr>
                <w:rFonts w:cs="Arial"/>
              </w:rPr>
            </w:pPr>
          </w:p>
        </w:tc>
        <w:tc>
          <w:tcPr>
            <w:tcW w:w="2694" w:type="dxa"/>
          </w:tcPr>
          <w:p w14:paraId="342C8C36" w14:textId="6AA3F1A8" w:rsidR="000D732E" w:rsidRPr="00D410AE" w:rsidRDefault="000D732E" w:rsidP="00EB7D77">
            <w:pPr>
              <w:rPr>
                <w:rFonts w:cs="Arial"/>
              </w:rPr>
            </w:pPr>
          </w:p>
        </w:tc>
        <w:tc>
          <w:tcPr>
            <w:tcW w:w="2694" w:type="dxa"/>
          </w:tcPr>
          <w:p w14:paraId="2C0BD181" w14:textId="77777777" w:rsidR="000D732E" w:rsidRPr="00D410AE" w:rsidRDefault="000D732E" w:rsidP="00EB7D77">
            <w:pPr>
              <w:rPr>
                <w:rFonts w:cs="Arial"/>
              </w:rPr>
            </w:pPr>
          </w:p>
        </w:tc>
        <w:tc>
          <w:tcPr>
            <w:tcW w:w="3262" w:type="dxa"/>
          </w:tcPr>
          <w:p w14:paraId="5C710C31" w14:textId="77777777" w:rsidR="000D732E" w:rsidRDefault="000D732E" w:rsidP="00EB7D77">
            <w:pPr>
              <w:rPr>
                <w:rFonts w:cs="Arial"/>
              </w:rPr>
            </w:pPr>
          </w:p>
        </w:tc>
      </w:tr>
      <w:tr w:rsidR="000D732E" w:rsidRPr="007C20FA" w14:paraId="5CFCA74C" w14:textId="77777777" w:rsidTr="00656A21">
        <w:trPr>
          <w:trHeight w:val="20"/>
        </w:trPr>
        <w:tc>
          <w:tcPr>
            <w:tcW w:w="1561" w:type="dxa"/>
          </w:tcPr>
          <w:p w14:paraId="707391D5" w14:textId="77777777" w:rsidR="000D732E" w:rsidRDefault="000D732E" w:rsidP="00EB7D77">
            <w:pPr>
              <w:rPr>
                <w:rFonts w:cs="Arial"/>
              </w:rPr>
            </w:pPr>
          </w:p>
        </w:tc>
        <w:tc>
          <w:tcPr>
            <w:tcW w:w="2694" w:type="dxa"/>
          </w:tcPr>
          <w:p w14:paraId="1CAE8C4C" w14:textId="77777777" w:rsidR="000D732E" w:rsidRDefault="000D732E" w:rsidP="00EB7D77">
            <w:pPr>
              <w:rPr>
                <w:rFonts w:cs="Arial"/>
              </w:rPr>
            </w:pPr>
          </w:p>
        </w:tc>
        <w:tc>
          <w:tcPr>
            <w:tcW w:w="2694" w:type="dxa"/>
          </w:tcPr>
          <w:p w14:paraId="6F48F315" w14:textId="77777777" w:rsidR="000D732E" w:rsidRDefault="000D732E" w:rsidP="00EB7D77">
            <w:pPr>
              <w:rPr>
                <w:rFonts w:cs="Arial"/>
              </w:rPr>
            </w:pPr>
          </w:p>
        </w:tc>
        <w:tc>
          <w:tcPr>
            <w:tcW w:w="3262" w:type="dxa"/>
          </w:tcPr>
          <w:p w14:paraId="5CA264AA" w14:textId="77777777" w:rsidR="000D732E" w:rsidRDefault="000D732E" w:rsidP="00EB7D77">
            <w:pPr>
              <w:rPr>
                <w:rFonts w:cs="Arial"/>
              </w:rPr>
            </w:pPr>
          </w:p>
        </w:tc>
      </w:tr>
      <w:tr w:rsidR="000D732E" w:rsidRPr="007C20FA" w14:paraId="2EFD7171" w14:textId="77777777" w:rsidTr="00656A21">
        <w:trPr>
          <w:trHeight w:val="20"/>
        </w:trPr>
        <w:tc>
          <w:tcPr>
            <w:tcW w:w="10211" w:type="dxa"/>
            <w:gridSpan w:val="4"/>
            <w:shd w:val="clear" w:color="auto" w:fill="F2F2F2" w:themeFill="background1" w:themeFillShade="F2"/>
          </w:tcPr>
          <w:p w14:paraId="63AAEAC5"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13A37044" w14:textId="77777777" w:rsidTr="00656A21">
        <w:trPr>
          <w:trHeight w:val="20"/>
        </w:trPr>
        <w:tc>
          <w:tcPr>
            <w:tcW w:w="1561" w:type="dxa"/>
          </w:tcPr>
          <w:p w14:paraId="4BF5C8C7" w14:textId="77777777" w:rsidR="000D732E" w:rsidRPr="00D410AE" w:rsidRDefault="000D732E" w:rsidP="00EB7D77">
            <w:pPr>
              <w:rPr>
                <w:rFonts w:cs="Arial"/>
              </w:rPr>
            </w:pPr>
          </w:p>
        </w:tc>
        <w:tc>
          <w:tcPr>
            <w:tcW w:w="2694" w:type="dxa"/>
          </w:tcPr>
          <w:p w14:paraId="2F245422" w14:textId="77777777" w:rsidR="000D732E" w:rsidRPr="00D410AE" w:rsidRDefault="000D732E" w:rsidP="00EB7D77">
            <w:pPr>
              <w:rPr>
                <w:rFonts w:cs="Arial"/>
              </w:rPr>
            </w:pPr>
          </w:p>
        </w:tc>
        <w:tc>
          <w:tcPr>
            <w:tcW w:w="2694" w:type="dxa"/>
          </w:tcPr>
          <w:p w14:paraId="1FBC6E07" w14:textId="77777777" w:rsidR="000D732E" w:rsidRPr="00D410AE" w:rsidRDefault="000D732E" w:rsidP="00EB7D77">
            <w:pPr>
              <w:rPr>
                <w:rFonts w:cs="Arial"/>
              </w:rPr>
            </w:pPr>
          </w:p>
        </w:tc>
        <w:tc>
          <w:tcPr>
            <w:tcW w:w="3262" w:type="dxa"/>
          </w:tcPr>
          <w:p w14:paraId="1AD5B592" w14:textId="77777777" w:rsidR="000D732E" w:rsidRPr="00D410AE" w:rsidRDefault="000D732E" w:rsidP="00EB7D77">
            <w:pPr>
              <w:rPr>
                <w:rFonts w:cs="Arial"/>
              </w:rPr>
            </w:pPr>
          </w:p>
        </w:tc>
      </w:tr>
      <w:tr w:rsidR="000D732E" w:rsidRPr="007C20FA" w14:paraId="00E2D07C" w14:textId="77777777" w:rsidTr="00656A21">
        <w:trPr>
          <w:trHeight w:val="20"/>
        </w:trPr>
        <w:tc>
          <w:tcPr>
            <w:tcW w:w="10211" w:type="dxa"/>
            <w:gridSpan w:val="4"/>
            <w:shd w:val="clear" w:color="auto" w:fill="F2F2F2" w:themeFill="background1" w:themeFillShade="F2"/>
          </w:tcPr>
          <w:p w14:paraId="0016AC76"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4A72657D" w14:textId="77777777" w:rsidTr="00656A21">
        <w:trPr>
          <w:trHeight w:val="20"/>
        </w:trPr>
        <w:tc>
          <w:tcPr>
            <w:tcW w:w="1561" w:type="dxa"/>
          </w:tcPr>
          <w:p w14:paraId="1864DF92" w14:textId="77777777" w:rsidR="000D732E" w:rsidRPr="00D410AE" w:rsidRDefault="000D732E" w:rsidP="00EB7D77">
            <w:pPr>
              <w:rPr>
                <w:rFonts w:cs="Arial"/>
              </w:rPr>
            </w:pPr>
          </w:p>
        </w:tc>
        <w:tc>
          <w:tcPr>
            <w:tcW w:w="2694" w:type="dxa"/>
          </w:tcPr>
          <w:p w14:paraId="70E19FD9" w14:textId="77777777" w:rsidR="000D732E" w:rsidRPr="00D410AE" w:rsidRDefault="000D732E" w:rsidP="00EB7D77">
            <w:pPr>
              <w:rPr>
                <w:rFonts w:cs="Arial"/>
              </w:rPr>
            </w:pPr>
          </w:p>
        </w:tc>
        <w:tc>
          <w:tcPr>
            <w:tcW w:w="2694" w:type="dxa"/>
          </w:tcPr>
          <w:p w14:paraId="1ABE32BD" w14:textId="77777777" w:rsidR="000D732E" w:rsidRPr="00D410AE" w:rsidRDefault="000D732E" w:rsidP="00EB7D77">
            <w:pPr>
              <w:rPr>
                <w:rFonts w:cs="Arial"/>
              </w:rPr>
            </w:pPr>
          </w:p>
        </w:tc>
        <w:tc>
          <w:tcPr>
            <w:tcW w:w="3262" w:type="dxa"/>
          </w:tcPr>
          <w:p w14:paraId="0DAD3FB9" w14:textId="77777777" w:rsidR="000D732E" w:rsidRPr="00D410AE" w:rsidRDefault="000D732E" w:rsidP="00EB7D77">
            <w:pPr>
              <w:rPr>
                <w:rFonts w:cs="Arial"/>
              </w:rPr>
            </w:pPr>
          </w:p>
        </w:tc>
      </w:tr>
      <w:tr w:rsidR="000D732E" w:rsidRPr="007C20FA" w14:paraId="6704AE75" w14:textId="77777777" w:rsidTr="00656A21">
        <w:trPr>
          <w:trHeight w:val="20"/>
        </w:trPr>
        <w:tc>
          <w:tcPr>
            <w:tcW w:w="10211" w:type="dxa"/>
            <w:gridSpan w:val="4"/>
            <w:shd w:val="clear" w:color="auto" w:fill="F2F2F2" w:themeFill="background1" w:themeFillShade="F2"/>
          </w:tcPr>
          <w:p w14:paraId="21AC389D"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6D394862" w14:textId="77777777" w:rsidTr="00656A21">
        <w:trPr>
          <w:trHeight w:val="20"/>
        </w:trPr>
        <w:tc>
          <w:tcPr>
            <w:tcW w:w="1561" w:type="dxa"/>
          </w:tcPr>
          <w:p w14:paraId="39A5AD06" w14:textId="77777777" w:rsidR="000D732E" w:rsidRPr="00D410AE" w:rsidRDefault="000D732E" w:rsidP="00EB7D77">
            <w:pPr>
              <w:rPr>
                <w:rFonts w:cs="Arial"/>
              </w:rPr>
            </w:pPr>
          </w:p>
        </w:tc>
        <w:tc>
          <w:tcPr>
            <w:tcW w:w="2694" w:type="dxa"/>
          </w:tcPr>
          <w:p w14:paraId="23EB95F3" w14:textId="77777777" w:rsidR="000D732E" w:rsidRDefault="000D732E" w:rsidP="00EB7D77">
            <w:pPr>
              <w:rPr>
                <w:rFonts w:cs="Arial"/>
              </w:rPr>
            </w:pPr>
          </w:p>
        </w:tc>
        <w:tc>
          <w:tcPr>
            <w:tcW w:w="2694" w:type="dxa"/>
          </w:tcPr>
          <w:p w14:paraId="1FE44BCB" w14:textId="77777777" w:rsidR="000D732E" w:rsidRPr="00D410AE" w:rsidRDefault="000D732E" w:rsidP="00EB7D77">
            <w:pPr>
              <w:rPr>
                <w:rFonts w:cs="Arial"/>
              </w:rPr>
            </w:pPr>
          </w:p>
        </w:tc>
        <w:tc>
          <w:tcPr>
            <w:tcW w:w="3262" w:type="dxa"/>
          </w:tcPr>
          <w:p w14:paraId="143C6D49" w14:textId="77777777" w:rsidR="000D732E" w:rsidRPr="00D410AE" w:rsidRDefault="000D732E" w:rsidP="00EB7D77">
            <w:pPr>
              <w:rPr>
                <w:rFonts w:cs="Arial"/>
              </w:rPr>
            </w:pPr>
          </w:p>
        </w:tc>
      </w:tr>
      <w:tr w:rsidR="00656A21" w:rsidRPr="007C20FA" w14:paraId="3BC70B44" w14:textId="77777777" w:rsidTr="00656A21">
        <w:trPr>
          <w:trHeight w:val="20"/>
        </w:trPr>
        <w:tc>
          <w:tcPr>
            <w:tcW w:w="1561" w:type="dxa"/>
          </w:tcPr>
          <w:p w14:paraId="499AC0A7" w14:textId="77777777" w:rsidR="00656A21" w:rsidRPr="00D410AE" w:rsidRDefault="00656A21" w:rsidP="00EB7D77">
            <w:pPr>
              <w:rPr>
                <w:rFonts w:cs="Arial"/>
              </w:rPr>
            </w:pPr>
          </w:p>
        </w:tc>
        <w:tc>
          <w:tcPr>
            <w:tcW w:w="2694" w:type="dxa"/>
          </w:tcPr>
          <w:p w14:paraId="50DD939E" w14:textId="77777777" w:rsidR="00656A21" w:rsidRDefault="00656A21" w:rsidP="00EB7D77">
            <w:pPr>
              <w:rPr>
                <w:rFonts w:cs="Arial"/>
              </w:rPr>
            </w:pPr>
          </w:p>
        </w:tc>
        <w:tc>
          <w:tcPr>
            <w:tcW w:w="2694" w:type="dxa"/>
          </w:tcPr>
          <w:p w14:paraId="5F750324" w14:textId="77777777" w:rsidR="00656A21" w:rsidRPr="00D410AE" w:rsidRDefault="00656A21" w:rsidP="00EB7D77">
            <w:pPr>
              <w:rPr>
                <w:rFonts w:cs="Arial"/>
              </w:rPr>
            </w:pPr>
          </w:p>
        </w:tc>
        <w:tc>
          <w:tcPr>
            <w:tcW w:w="3262" w:type="dxa"/>
          </w:tcPr>
          <w:p w14:paraId="270667C0" w14:textId="77777777" w:rsidR="00656A21" w:rsidRPr="00D410AE" w:rsidRDefault="00656A21" w:rsidP="00EB7D77">
            <w:pPr>
              <w:rPr>
                <w:rFonts w:cs="Arial"/>
              </w:rPr>
            </w:pPr>
          </w:p>
        </w:tc>
      </w:tr>
    </w:tbl>
    <w:p w14:paraId="5E07F35D"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72101172" w14:textId="77777777" w:rsidR="000D732E" w:rsidRPr="005067FC" w:rsidRDefault="000D732E" w:rsidP="00427220">
      <w:pPr>
        <w:rPr>
          <w:i/>
          <w:color w:val="A6A6A6" w:themeColor="background1" w:themeShade="A6"/>
        </w:rPr>
      </w:pPr>
    </w:p>
    <w:p w14:paraId="6D7A3A5F" w14:textId="77777777" w:rsidR="00427220" w:rsidRDefault="00427220" w:rsidP="00427220">
      <w:pPr>
        <w:pStyle w:val="Heading4"/>
      </w:pPr>
      <w:r>
        <w:t>Assumptions</w:t>
      </w:r>
    </w:p>
    <w:p w14:paraId="051E4760" w14:textId="77777777" w:rsidR="00A92B2F" w:rsidRDefault="00A92B2F" w:rsidP="00A92B2F"/>
    <w:p w14:paraId="75A4E0E6"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154CC24" w14:textId="77777777" w:rsidR="00C0442C" w:rsidRDefault="00C0442C" w:rsidP="00A92B2F"/>
    <w:p w14:paraId="3D287332" w14:textId="77777777" w:rsidR="00F15706" w:rsidRDefault="00E60B64" w:rsidP="00783BCF">
      <w:pPr>
        <w:pStyle w:val="Heading3"/>
      </w:pPr>
      <w:r>
        <w:t>Function Scope</w:t>
      </w:r>
    </w:p>
    <w:p w14:paraId="53D81124" w14:textId="77777777" w:rsidR="00055646" w:rsidRPr="00A43B48" w:rsidRDefault="00055646" w:rsidP="00306D37">
      <w:pPr>
        <w:contextualSpacing/>
      </w:pPr>
    </w:p>
    <w:p w14:paraId="231672F6" w14:textId="77777777" w:rsidR="00306D37" w:rsidRDefault="00306D37" w:rsidP="00306D37">
      <w:pPr>
        <w:contextualSpacing/>
      </w:pPr>
      <w:r>
        <w:t xml:space="preserve">The </w:t>
      </w:r>
      <w:r>
        <w:rPr>
          <w:noProof/>
        </w:rPr>
        <w:drawing>
          <wp:inline distT="0" distB="0" distL="0" distR="0" wp14:anchorId="3E8D5CB1" wp14:editId="5029C878">
            <wp:extent cx="152400" cy="152400"/>
            <wp:effectExtent l="0" t="0" r="0" b="0"/>
            <wp:docPr id="83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Stop video in USB</w:t>
      </w:r>
      <w:r w:rsidR="0004480F">
        <w:rPr>
          <w:b/>
        </w:rPr>
        <w:t>”</w:t>
      </w:r>
      <w:r>
        <w:t xml:space="preserve"> f</w:t>
      </w:r>
      <w:r w:rsidR="00294100">
        <w:t>unction is called by</w:t>
      </w:r>
      <w:r>
        <w:t xml:space="preserve"> the following </w:t>
      </w:r>
      <w:r w:rsidR="00294100">
        <w:t>functions</w:t>
      </w:r>
      <w:r>
        <w:t>:</w:t>
      </w:r>
    </w:p>
    <w:p w14:paraId="2F451BE3" w14:textId="77777777" w:rsidR="00306D37" w:rsidRPr="00953D23" w:rsidRDefault="00306D37" w:rsidP="0061324D">
      <w:pPr>
        <w:pStyle w:val="ListParagraph"/>
        <w:numPr>
          <w:ilvl w:val="0"/>
          <w:numId w:val="12"/>
        </w:numPr>
        <w:contextualSpacing/>
      </w:pPr>
      <w:r>
        <w:rPr>
          <w:noProof/>
        </w:rPr>
        <w:drawing>
          <wp:inline distT="0" distB="0" distL="0" distR="0" wp14:anchorId="6DFC7916" wp14:editId="09BE2480">
            <wp:extent cx="152400" cy="152400"/>
            <wp:effectExtent l="0" t="0" r="0" b="0"/>
            <wp:docPr id="83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62b869736b1104be268cef9c60e5d1c" w:history="1">
        <w:r w:rsidR="00B66881">
          <w:rPr>
            <w:rStyle w:val="Hyperlink"/>
          </w:rPr>
          <w:t>Access recorded videos</w:t>
        </w:r>
      </w:hyperlink>
      <w:r w:rsidR="0004480F">
        <w:t>”</w:t>
      </w:r>
    </w:p>
    <w:p w14:paraId="094BA91D" w14:textId="77777777" w:rsidR="00393C96" w:rsidRPr="00393C96" w:rsidRDefault="00393C96" w:rsidP="00306D37">
      <w:pPr>
        <w:contextualSpacing/>
      </w:pPr>
    </w:p>
    <w:p w14:paraId="36A36240" w14:textId="77777777" w:rsidR="001A755C" w:rsidRDefault="001A755C" w:rsidP="00306D37"/>
    <w:p w14:paraId="34FD0B3D" w14:textId="77777777" w:rsidR="00294100" w:rsidRDefault="00294100" w:rsidP="00294100">
      <w:pPr>
        <w:jc w:val="center"/>
      </w:pPr>
      <w:r>
        <w:rPr>
          <w:noProof/>
        </w:rPr>
        <w:lastRenderedPageBreak/>
        <w:drawing>
          <wp:inline distT="0" distB="0" distL="0" distR="0" wp14:anchorId="5E8AFE5E" wp14:editId="154D3B03">
            <wp:extent cx="6466205" cy="6503862"/>
            <wp:effectExtent l="0" t="0" r="0" b="0"/>
            <wp:docPr id="838" name="Picture 1768776659.jpg" descr="176877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1768776659.jpg"/>
                    <pic:cNvPicPr/>
                  </pic:nvPicPr>
                  <pic:blipFill>
                    <a:blip r:embed="rId107" cstate="print"/>
                    <a:stretch>
                      <a:fillRect/>
                    </a:stretch>
                  </pic:blipFill>
                  <pic:spPr>
                    <a:xfrm>
                      <a:off x="0" y="0"/>
                      <a:ext cx="6466205" cy="6503862"/>
                    </a:xfrm>
                    <a:prstGeom prst="rect">
                      <a:avLst/>
                    </a:prstGeom>
                  </pic:spPr>
                </pic:pic>
              </a:graphicData>
            </a:graphic>
          </wp:inline>
        </w:drawing>
      </w:r>
    </w:p>
    <w:p w14:paraId="6AA502C4"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EDD93EB" wp14:editId="25807032">
            <wp:extent cx="152400" cy="152400"/>
            <wp:effectExtent l="0" t="0" r="0" b="0"/>
            <wp:docPr id="84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Access recorded videos</w:t>
      </w:r>
      <w:r w:rsidR="0004480F">
        <w:t>”</w:t>
      </w:r>
      <w:r w:rsidRPr="00294100">
        <w:t xml:space="preserve"> calling </w:t>
      </w:r>
      <w:r>
        <w:rPr>
          <w:noProof/>
        </w:rPr>
        <w:drawing>
          <wp:inline distT="0" distB="0" distL="0" distR="0" wp14:anchorId="4B5CEF20" wp14:editId="474E8AF9">
            <wp:extent cx="152400" cy="152400"/>
            <wp:effectExtent l="0" t="0" r="0" b="0"/>
            <wp:docPr id="84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Stop video in USB</w:t>
      </w:r>
      <w:r w:rsidR="0004480F">
        <w:t>”</w:t>
      </w:r>
    </w:p>
    <w:p w14:paraId="576810B6" w14:textId="77777777" w:rsidR="00306D37" w:rsidRDefault="00306D37" w:rsidP="00306D37">
      <w:pPr>
        <w:contextualSpacing/>
      </w:pPr>
    </w:p>
    <w:p w14:paraId="4E560B74" w14:textId="77777777" w:rsidR="00F15706" w:rsidRDefault="00E60B64" w:rsidP="00783BCF">
      <w:pPr>
        <w:pStyle w:val="Heading3"/>
      </w:pPr>
      <w:r>
        <w:t>Function Interfaces</w:t>
      </w:r>
    </w:p>
    <w:p w14:paraId="56024C36"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19BD8924" w14:textId="77777777" w:rsidTr="0082668D">
        <w:trPr>
          <w:trHeight w:val="260"/>
        </w:trPr>
        <w:tc>
          <w:tcPr>
            <w:tcW w:w="2547" w:type="dxa"/>
            <w:shd w:val="clear" w:color="auto" w:fill="D9D9D9" w:themeFill="background1" w:themeFillShade="D9"/>
            <w:noWrap/>
            <w:hideMark/>
          </w:tcPr>
          <w:p w14:paraId="3132A31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EA84DCC"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536FEE9A" w14:textId="77777777" w:rsidTr="0082668D">
        <w:trPr>
          <w:trHeight w:val="410"/>
        </w:trPr>
        <w:tc>
          <w:tcPr>
            <w:tcW w:w="2547" w:type="dxa"/>
            <w:noWrap/>
          </w:tcPr>
          <w:p w14:paraId="1742F1A3" w14:textId="77777777" w:rsidR="0082668D" w:rsidRDefault="0082668D" w:rsidP="00BC57B1">
            <w:pPr>
              <w:contextualSpacing/>
              <w:rPr>
                <w:rFonts w:cs="Arial"/>
              </w:rPr>
            </w:pPr>
            <w:r w:rsidRPr="00275823">
              <w:rPr>
                <w:rFonts w:cs="Arial"/>
              </w:rPr>
              <w:t>Video Stop - USB</w:t>
            </w:r>
          </w:p>
          <w:p w14:paraId="7E3CBF98" w14:textId="77777777" w:rsidR="0082668D" w:rsidRDefault="0082668D" w:rsidP="00BC57B1">
            <w:pPr>
              <w:contextualSpacing/>
              <w:rPr>
                <w:rFonts w:cs="Arial"/>
              </w:rPr>
            </w:pPr>
            <w:r>
              <w:rPr>
                <w:rFonts w:cs="Arial"/>
              </w:rPr>
              <w:t>Signal:</w:t>
            </w:r>
          </w:p>
          <w:p w14:paraId="7B8F320F"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B363EF6" wp14:editId="5B1A284D">
                  <wp:extent cx="152400" cy="152400"/>
                  <wp:effectExtent l="0" t="0" r="0" b="0"/>
                  <wp:docPr id="844"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d940a70f1413be71b13d8a196889b2e" w:history="1">
              <w:r>
                <w:rPr>
                  <w:rStyle w:val="Hyperlink"/>
                  <w:rFonts w:cs="Arial"/>
                </w:rPr>
                <w:t>Video Stop</w:t>
              </w:r>
            </w:hyperlink>
          </w:p>
        </w:tc>
        <w:tc>
          <w:tcPr>
            <w:tcW w:w="7654" w:type="dxa"/>
          </w:tcPr>
          <w:p w14:paraId="3F8075CA" w14:textId="77777777" w:rsidR="0082668D" w:rsidRDefault="0082668D" w:rsidP="00BC57B1">
            <w:pPr>
              <w:rPr>
                <w:rFonts w:cs="Arial"/>
              </w:rPr>
            </w:pPr>
            <w:r>
              <w:rPr>
                <w:rFonts w:cs="Arial"/>
              </w:rPr>
              <w:t>Signal Description:</w:t>
            </w:r>
          </w:p>
          <w:p w14:paraId="3E33A877" w14:textId="77777777" w:rsidR="0082668D" w:rsidRDefault="0082668D" w:rsidP="00BC57B1">
            <w:pPr>
              <w:rPr>
                <w:rFonts w:cs="Arial"/>
              </w:rPr>
            </w:pPr>
            <w:r w:rsidRPr="00275823">
              <w:rPr>
                <w:rFonts w:cs="Arial"/>
              </w:rPr>
              <w:t>Signal to stop streaming video</w:t>
            </w:r>
          </w:p>
          <w:p w14:paraId="5ED2AE27" w14:textId="77777777" w:rsidR="0082668D" w:rsidRDefault="0082668D" w:rsidP="00BC57B1">
            <w:pPr>
              <w:rPr>
                <w:rFonts w:cs="Arial"/>
              </w:rPr>
            </w:pPr>
          </w:p>
        </w:tc>
      </w:tr>
      <w:tr w:rsidR="0082668D" w:rsidRPr="003F473D" w14:paraId="198B413D" w14:textId="77777777" w:rsidTr="0082668D">
        <w:trPr>
          <w:trHeight w:val="410"/>
        </w:trPr>
        <w:tc>
          <w:tcPr>
            <w:tcW w:w="2547" w:type="dxa"/>
            <w:noWrap/>
          </w:tcPr>
          <w:p w14:paraId="08215B05" w14:textId="77777777" w:rsidR="0082668D" w:rsidRDefault="0082668D" w:rsidP="00BC57B1">
            <w:pPr>
              <w:contextualSpacing/>
              <w:rPr>
                <w:rFonts w:cs="Arial"/>
              </w:rPr>
            </w:pPr>
            <w:r w:rsidRPr="00275823">
              <w:rPr>
                <w:rFonts w:cs="Arial"/>
              </w:rPr>
              <w:t>Stop_Video_on_USB</w:t>
            </w:r>
          </w:p>
          <w:p w14:paraId="02AD96D4" w14:textId="77777777" w:rsidR="0082668D" w:rsidRDefault="0082668D" w:rsidP="00BC57B1">
            <w:pPr>
              <w:contextualSpacing/>
              <w:rPr>
                <w:rFonts w:cs="Arial"/>
              </w:rPr>
            </w:pPr>
            <w:r>
              <w:rPr>
                <w:rFonts w:cs="Arial"/>
              </w:rPr>
              <w:t>Signal:</w:t>
            </w:r>
          </w:p>
          <w:p w14:paraId="587FE57B"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588F003" wp14:editId="416C54FE">
                  <wp:extent cx="152400" cy="152400"/>
                  <wp:effectExtent l="0" t="0" r="0" b="0"/>
                  <wp:docPr id="846"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8fd8386db9aa92bc7dc82959d526673" w:history="1">
              <w:r>
                <w:rPr>
                  <w:rStyle w:val="Hyperlink"/>
                  <w:rFonts w:cs="Arial"/>
                </w:rPr>
                <w:t>Video Stream - from USB</w:t>
              </w:r>
            </w:hyperlink>
          </w:p>
        </w:tc>
        <w:tc>
          <w:tcPr>
            <w:tcW w:w="7654" w:type="dxa"/>
          </w:tcPr>
          <w:p w14:paraId="3D938ECE" w14:textId="77777777" w:rsidR="0082668D" w:rsidRDefault="0082668D" w:rsidP="00BC57B1">
            <w:pPr>
              <w:rPr>
                <w:rFonts w:cs="Arial"/>
              </w:rPr>
            </w:pPr>
            <w:r>
              <w:rPr>
                <w:rFonts w:cs="Arial"/>
              </w:rPr>
              <w:t>Signal Description:</w:t>
            </w:r>
          </w:p>
          <w:p w14:paraId="60DA4DA0" w14:textId="77777777" w:rsidR="0082668D" w:rsidRDefault="0082668D" w:rsidP="00BC57B1">
            <w:pPr>
              <w:rPr>
                <w:rFonts w:cs="Arial"/>
              </w:rPr>
            </w:pPr>
            <w:r w:rsidRPr="00275823">
              <w:rPr>
                <w:rFonts w:cs="Arial"/>
              </w:rPr>
              <w:t>Video stream from data stored on a  USB memory device such as a pen drive</w:t>
            </w:r>
          </w:p>
          <w:p w14:paraId="31E0D655" w14:textId="77777777" w:rsidR="0082668D" w:rsidRDefault="0082668D" w:rsidP="00BC57B1">
            <w:pPr>
              <w:rPr>
                <w:rFonts w:cs="Arial"/>
              </w:rPr>
            </w:pPr>
          </w:p>
        </w:tc>
      </w:tr>
    </w:tbl>
    <w:p w14:paraId="0E528A25" w14:textId="77777777" w:rsidR="0082668D" w:rsidRDefault="0082668D" w:rsidP="00A7465B">
      <w:pPr>
        <w:contextualSpacing/>
        <w:rPr>
          <w:rFonts w:cs="Arial"/>
        </w:rPr>
      </w:pPr>
    </w:p>
    <w:p w14:paraId="0F8A5DC6" w14:textId="77777777" w:rsidR="00A72B37" w:rsidRDefault="00A72B37" w:rsidP="00A72B37">
      <w:pPr>
        <w:pStyle w:val="Heading4"/>
      </w:pPr>
      <w:r>
        <w:t>Logical Outputs</w:t>
      </w:r>
    </w:p>
    <w:p w14:paraId="4A3C2E79" w14:textId="77777777" w:rsidR="00FF5F72" w:rsidRDefault="00FF5F72" w:rsidP="00A7465B">
      <w:pPr>
        <w:contextualSpacing/>
      </w:pPr>
    </w:p>
    <w:p w14:paraId="01CFC4FB"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1AC48FAD" w14:textId="77777777" w:rsidR="0036202F" w:rsidRPr="00FF5F72" w:rsidRDefault="0036202F" w:rsidP="00A7465B">
      <w:pPr>
        <w:contextualSpacing/>
        <w:rPr>
          <w:color w:val="A6A6A6" w:themeColor="background1" w:themeShade="A6"/>
        </w:rPr>
      </w:pPr>
    </w:p>
    <w:p w14:paraId="01C8A610" w14:textId="77777777" w:rsidR="00A72B37" w:rsidRDefault="00A72B37" w:rsidP="00A72B37">
      <w:pPr>
        <w:pStyle w:val="Heading4"/>
      </w:pPr>
      <w:r>
        <w:t>Logical</w:t>
      </w:r>
      <w:r w:rsidRPr="00F15706">
        <w:t xml:space="preserve"> Parameters</w:t>
      </w:r>
    </w:p>
    <w:p w14:paraId="09975F80" w14:textId="77777777" w:rsidR="00A72B37" w:rsidRDefault="00A72B37" w:rsidP="00A72B37"/>
    <w:p w14:paraId="0F376103"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5D0F74E1" w14:textId="77777777" w:rsidTr="00EB7D77">
        <w:trPr>
          <w:trHeight w:val="211"/>
        </w:trPr>
        <w:tc>
          <w:tcPr>
            <w:tcW w:w="2689" w:type="dxa"/>
            <w:shd w:val="clear" w:color="auto" w:fill="D9D9D9" w:themeFill="background1" w:themeFillShade="D9"/>
            <w:noWrap/>
            <w:hideMark/>
          </w:tcPr>
          <w:p w14:paraId="5A915A57"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15439748"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25A0A336" w14:textId="77777777" w:rsidTr="00EB7D77">
        <w:trPr>
          <w:trHeight w:val="410"/>
        </w:trPr>
        <w:tc>
          <w:tcPr>
            <w:tcW w:w="2689" w:type="dxa"/>
            <w:noWrap/>
          </w:tcPr>
          <w:p w14:paraId="3503BFC5" w14:textId="3416AF2E"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6BE0AED9" w14:textId="2E7AB24B" w:rsidR="009649F4" w:rsidRPr="003F473D" w:rsidRDefault="009649F4" w:rsidP="00EB7D77">
            <w:pPr>
              <w:rPr>
                <w:rFonts w:cs="Arial"/>
                <w:color w:val="000000"/>
                <w:sz w:val="18"/>
                <w:szCs w:val="18"/>
              </w:rPr>
            </w:pPr>
          </w:p>
        </w:tc>
      </w:tr>
      <w:tr w:rsidR="009649F4" w:rsidRPr="003F473D" w14:paraId="0E55B431" w14:textId="77777777" w:rsidTr="00EB7D77">
        <w:trPr>
          <w:trHeight w:val="410"/>
        </w:trPr>
        <w:tc>
          <w:tcPr>
            <w:tcW w:w="2689" w:type="dxa"/>
            <w:noWrap/>
          </w:tcPr>
          <w:p w14:paraId="1EA20325"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485F6294" w14:textId="77777777" w:rsidR="009649F4" w:rsidRPr="003F473D" w:rsidRDefault="009649F4" w:rsidP="00EB7D77">
            <w:pPr>
              <w:rPr>
                <w:rFonts w:cs="Arial"/>
                <w:color w:val="000000"/>
                <w:sz w:val="18"/>
                <w:szCs w:val="18"/>
              </w:rPr>
            </w:pPr>
          </w:p>
        </w:tc>
      </w:tr>
    </w:tbl>
    <w:p w14:paraId="08EE68E9" w14:textId="77777777" w:rsidR="009649F4" w:rsidRDefault="009649F4" w:rsidP="00A72B37"/>
    <w:p w14:paraId="3D3B7375" w14:textId="77777777" w:rsidR="00822913" w:rsidRDefault="00822913" w:rsidP="00822913">
      <w:pPr>
        <w:pStyle w:val="Heading3"/>
      </w:pPr>
      <w:r>
        <w:t>Function Modeling</w:t>
      </w:r>
    </w:p>
    <w:p w14:paraId="2CC92DEA" w14:textId="77777777" w:rsidR="00EF5443" w:rsidRPr="00C75AE5" w:rsidRDefault="00EF5443" w:rsidP="00EF5443"/>
    <w:p w14:paraId="3CF33EC1" w14:textId="77777777" w:rsidR="002D15F6" w:rsidRDefault="002D15F6" w:rsidP="0061324D">
      <w:pPr>
        <w:pStyle w:val="Heading4"/>
        <w:numPr>
          <w:ilvl w:val="3"/>
          <w:numId w:val="4"/>
        </w:numPr>
      </w:pPr>
      <w:r>
        <w:t>Use Cases</w:t>
      </w:r>
    </w:p>
    <w:p w14:paraId="5ABB364C" w14:textId="77777777" w:rsidR="002D15F6" w:rsidRDefault="002D15F6" w:rsidP="002D15F6"/>
    <w:p w14:paraId="5B1EE6B0"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B84C90D" w14:textId="77777777" w:rsidR="009649F4" w:rsidRDefault="009649F4" w:rsidP="009649F4">
      <w:pPr>
        <w:pStyle w:val="Heading4"/>
        <w:numPr>
          <w:ilvl w:val="3"/>
          <w:numId w:val="4"/>
        </w:numPr>
      </w:pPr>
      <w:r>
        <w:t>State Charts</w:t>
      </w:r>
    </w:p>
    <w:p w14:paraId="4021CCC4" w14:textId="77777777" w:rsidR="00195B38" w:rsidRDefault="00195B38" w:rsidP="00A76553">
      <w:pPr>
        <w:contextualSpacing/>
        <w:rPr>
          <w:color w:val="A6A6A6" w:themeColor="background1" w:themeShade="A6"/>
        </w:rPr>
      </w:pPr>
    </w:p>
    <w:p w14:paraId="6BB95B42"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40EEEDEF" w14:textId="77777777" w:rsidR="00A76553" w:rsidRPr="00FF5F72" w:rsidRDefault="00A76553" w:rsidP="00A76553">
      <w:pPr>
        <w:contextualSpacing/>
        <w:rPr>
          <w:color w:val="A6A6A6" w:themeColor="background1" w:themeShade="A6"/>
        </w:rPr>
      </w:pPr>
    </w:p>
    <w:p w14:paraId="292AC683" w14:textId="77777777" w:rsidR="00A76553" w:rsidRPr="00004083" w:rsidRDefault="00A76553" w:rsidP="00A76553">
      <w:pPr>
        <w:contextualSpacing/>
        <w:rPr>
          <w:rFonts w:cs="Arial"/>
        </w:rPr>
      </w:pPr>
    </w:p>
    <w:p w14:paraId="690E5D83" w14:textId="77777777" w:rsidR="009649F4" w:rsidRDefault="009649F4" w:rsidP="009649F4">
      <w:pPr>
        <w:pStyle w:val="Heading4"/>
        <w:numPr>
          <w:ilvl w:val="3"/>
          <w:numId w:val="4"/>
        </w:numPr>
      </w:pPr>
      <w:r>
        <w:t>Activity Diagrams</w:t>
      </w:r>
    </w:p>
    <w:p w14:paraId="67266732" w14:textId="77777777" w:rsidR="009649F4" w:rsidRDefault="009649F4" w:rsidP="009649F4"/>
    <w:p w14:paraId="4751C5A0"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27176A83" w14:textId="77777777" w:rsidR="009649F4" w:rsidRPr="00FF5F72" w:rsidRDefault="009649F4" w:rsidP="009649F4">
      <w:pPr>
        <w:contextualSpacing/>
        <w:rPr>
          <w:color w:val="A6A6A6" w:themeColor="background1" w:themeShade="A6"/>
        </w:rPr>
      </w:pPr>
    </w:p>
    <w:p w14:paraId="485DDFD5" w14:textId="77777777" w:rsidR="009649F4" w:rsidRDefault="009649F4" w:rsidP="009649F4">
      <w:pPr>
        <w:pStyle w:val="Heading4"/>
        <w:numPr>
          <w:ilvl w:val="3"/>
          <w:numId w:val="4"/>
        </w:numPr>
      </w:pPr>
      <w:r>
        <w:t>Sequence Diagrams</w:t>
      </w:r>
    </w:p>
    <w:p w14:paraId="5460C9B7" w14:textId="77777777" w:rsidR="00987D84" w:rsidRPr="00EB7D77" w:rsidRDefault="00987D84" w:rsidP="00EB7D77">
      <w:pPr>
        <w:rPr>
          <w:rStyle w:val="SubtleEmphasis"/>
          <w:i w:val="0"/>
          <w:iCs w:val="0"/>
          <w:color w:val="auto"/>
          <w:highlight w:val="green"/>
        </w:rPr>
      </w:pPr>
    </w:p>
    <w:p w14:paraId="20275B6E"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20EB5EA8" w14:textId="77777777" w:rsidR="00987D84" w:rsidRDefault="00987D84" w:rsidP="00987D84"/>
    <w:p w14:paraId="009B28C1" w14:textId="77777777" w:rsidR="009649F4" w:rsidRDefault="009649F4" w:rsidP="009649F4"/>
    <w:p w14:paraId="5B771FCC" w14:textId="77777777" w:rsidR="009649F4" w:rsidRDefault="009649F4" w:rsidP="009649F4">
      <w:pPr>
        <w:pStyle w:val="Heading4"/>
        <w:numPr>
          <w:ilvl w:val="3"/>
          <w:numId w:val="4"/>
        </w:numPr>
      </w:pPr>
      <w:r>
        <w:t>Decision Tables</w:t>
      </w:r>
    </w:p>
    <w:p w14:paraId="040BAAFB" w14:textId="77777777" w:rsidR="009649F4" w:rsidRDefault="009649F4" w:rsidP="009649F4"/>
    <w:p w14:paraId="4EAB2444" w14:textId="77777777" w:rsidR="00F15706" w:rsidRDefault="00DA0800" w:rsidP="00822913">
      <w:pPr>
        <w:pStyle w:val="Heading3"/>
      </w:pPr>
      <w:r>
        <w:t>Function Requirements</w:t>
      </w:r>
    </w:p>
    <w:p w14:paraId="169B30AD" w14:textId="77777777" w:rsidR="00F15706" w:rsidRDefault="00F15706" w:rsidP="00783BCF">
      <w:pPr>
        <w:pStyle w:val="Heading4"/>
      </w:pPr>
      <w:r>
        <w:t>Functional Requirements</w:t>
      </w:r>
    </w:p>
    <w:p w14:paraId="5AA72CDF" w14:textId="77777777" w:rsidR="006E54B3" w:rsidRDefault="00F15706" w:rsidP="006E54B3">
      <w:pPr>
        <w:pStyle w:val="Heading5"/>
      </w:pPr>
      <w:r>
        <w:t>Normal Operation</w:t>
      </w:r>
    </w:p>
    <w:p w14:paraId="5A71408D" w14:textId="77777777" w:rsidR="005961D3" w:rsidRDefault="005961D3" w:rsidP="00BB6A63"/>
    <w:p w14:paraId="45C63D62" w14:textId="77777777" w:rsidR="005961D3" w:rsidRDefault="005961D3" w:rsidP="005961D3">
      <w:pPr>
        <w:rPr>
          <w:color w:val="A6A6A6" w:themeColor="background1" w:themeShade="A6"/>
        </w:rPr>
      </w:pPr>
      <w:r>
        <w:rPr>
          <w:color w:val="A6A6A6" w:themeColor="background1" w:themeShade="A6"/>
        </w:rPr>
        <w:t>No Normal Operation Requirements specified.</w:t>
      </w:r>
    </w:p>
    <w:p w14:paraId="612DC279" w14:textId="77777777" w:rsidR="00F15706" w:rsidRDefault="00F15706" w:rsidP="00783BCF">
      <w:pPr>
        <w:pStyle w:val="Heading5"/>
      </w:pPr>
      <w:r>
        <w:t>Error Handling</w:t>
      </w:r>
    </w:p>
    <w:p w14:paraId="338A8F0C" w14:textId="77777777" w:rsidR="005961D3" w:rsidRDefault="005961D3" w:rsidP="00BB6A63"/>
    <w:p w14:paraId="659E9932" w14:textId="77777777" w:rsidR="005961D3" w:rsidRDefault="005961D3" w:rsidP="005961D3">
      <w:pPr>
        <w:rPr>
          <w:color w:val="A6A6A6" w:themeColor="background1" w:themeShade="A6"/>
        </w:rPr>
      </w:pPr>
      <w:r>
        <w:rPr>
          <w:color w:val="A6A6A6" w:themeColor="background1" w:themeShade="A6"/>
        </w:rPr>
        <w:t>No Error Handling Requirements specified.</w:t>
      </w:r>
    </w:p>
    <w:p w14:paraId="10680B34" w14:textId="77777777" w:rsidR="00DD7D94" w:rsidRDefault="00DD7D94" w:rsidP="00DD7D94">
      <w:pPr>
        <w:pStyle w:val="Heading4"/>
      </w:pPr>
      <w:r>
        <w:lastRenderedPageBreak/>
        <w:t>Non-Functional Requirements</w:t>
      </w:r>
    </w:p>
    <w:p w14:paraId="02827CEC" w14:textId="77777777" w:rsidR="005961D3" w:rsidRDefault="005961D3" w:rsidP="00BB6A63"/>
    <w:p w14:paraId="62FF1198" w14:textId="77777777" w:rsidR="005961D3" w:rsidRDefault="005961D3" w:rsidP="005961D3">
      <w:pPr>
        <w:rPr>
          <w:color w:val="A6A6A6" w:themeColor="background1" w:themeShade="A6"/>
        </w:rPr>
      </w:pPr>
      <w:r>
        <w:rPr>
          <w:color w:val="A6A6A6" w:themeColor="background1" w:themeShade="A6"/>
        </w:rPr>
        <w:t>No Non-Functional Requirements specified.</w:t>
      </w:r>
    </w:p>
    <w:p w14:paraId="6E52E656" w14:textId="77777777" w:rsidR="00DF462B" w:rsidRDefault="00427220" w:rsidP="00DF462B">
      <w:pPr>
        <w:pStyle w:val="Heading4"/>
      </w:pPr>
      <w:r>
        <w:t>Functional</w:t>
      </w:r>
      <w:r w:rsidR="00DF462B">
        <w:t xml:space="preserve"> Safety Requirements</w:t>
      </w:r>
    </w:p>
    <w:p w14:paraId="7D5B5438" w14:textId="77777777" w:rsidR="00DF462B" w:rsidRDefault="00DF462B" w:rsidP="00DF462B">
      <w:pPr>
        <w:rPr>
          <w:highlight w:val="yellow"/>
        </w:rPr>
      </w:pPr>
    </w:p>
    <w:p w14:paraId="33BAE69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42D57F8" w14:textId="77777777" w:rsidR="00DD7D94" w:rsidRDefault="00DD7D94" w:rsidP="00DD7D94">
      <w:pPr>
        <w:pStyle w:val="Heading4"/>
      </w:pPr>
      <w:r>
        <w:t>Other Requirements</w:t>
      </w:r>
    </w:p>
    <w:p w14:paraId="7A949D82" w14:textId="77777777" w:rsidR="00DD7D94" w:rsidRDefault="00DD7D94" w:rsidP="00DD7D94">
      <w:pPr>
        <w:pStyle w:val="Heading5"/>
      </w:pPr>
      <w:r>
        <w:t>Design Requirements</w:t>
      </w:r>
    </w:p>
    <w:p w14:paraId="326B6AF4" w14:textId="77777777" w:rsidR="005961D3" w:rsidRDefault="005961D3" w:rsidP="00CA4A62"/>
    <w:p w14:paraId="5DF2EDAD" w14:textId="77777777" w:rsidR="005961D3" w:rsidRDefault="005961D3" w:rsidP="005961D3">
      <w:pPr>
        <w:rPr>
          <w:color w:val="A6A6A6" w:themeColor="background1" w:themeShade="A6"/>
        </w:rPr>
      </w:pPr>
      <w:r>
        <w:rPr>
          <w:color w:val="A6A6A6" w:themeColor="background1" w:themeShade="A6"/>
        </w:rPr>
        <w:t>No Design Requirements specified.</w:t>
      </w:r>
    </w:p>
    <w:p w14:paraId="4B94FA49" w14:textId="77777777" w:rsidR="00CA4A62" w:rsidRDefault="00CA4A62" w:rsidP="00CA4A62">
      <w:pPr>
        <w:pStyle w:val="Heading4"/>
      </w:pPr>
      <w:r>
        <w:t>Uncategorized Requirements</w:t>
      </w:r>
    </w:p>
    <w:p w14:paraId="2D52A6B3" w14:textId="77777777" w:rsidR="005961D3" w:rsidRDefault="005961D3" w:rsidP="00CA4A62"/>
    <w:p w14:paraId="56D1F53F" w14:textId="77777777" w:rsidR="001F5E54" w:rsidRPr="0017445F" w:rsidRDefault="006E25A5" w:rsidP="001F5E54">
      <w:pPr>
        <w:pStyle w:val="RERequirement"/>
        <w:shd w:val="clear" w:color="auto" w:fill="F2F2F2" w:themeFill="background1" w:themeFillShade="F2"/>
      </w:pPr>
      <w:r>
        <w:t>R_Sent_App_20</w:t>
      </w:r>
      <w:r w:rsidR="00AE04B0">
        <w:t xml:space="preserve"> Access Videos - USB</w:t>
      </w:r>
    </w:p>
    <w:p w14:paraId="4FBA5205" w14:textId="77777777" w:rsidR="001F5E54" w:rsidRDefault="00AE04B0" w:rsidP="001F5E54">
      <w:pPr>
        <w:rPr>
          <w:rFonts w:cs="Arial"/>
        </w:rPr>
      </w:pPr>
      <w:r>
        <w:rPr>
          <w:rFonts w:cs="Arial"/>
        </w:rPr>
        <w:t>Upon user request, the vehicle HMI (SYNC) system shall allow user to access videos stored in USB drive (local storage).</w:t>
      </w:r>
    </w:p>
    <w:p w14:paraId="39E9656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752574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E312B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R_Sent_App_20</w:t>
            </w:r>
          </w:p>
        </w:tc>
      </w:tr>
      <w:tr w:rsidR="001F5E54" w:rsidRPr="00FD127C" w14:paraId="44FC9A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EAA28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6A9C5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allow viweing of videos - from USB</w:t>
            </w:r>
          </w:p>
        </w:tc>
      </w:tr>
      <w:tr w:rsidR="001F5E54" w:rsidRPr="00FD127C" w14:paraId="61EF40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BB874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419B4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57F83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836CD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F37940" w14:textId="77777777" w:rsidR="00E77D14" w:rsidRDefault="00E77D14"/>
        </w:tc>
      </w:tr>
      <w:tr w:rsidR="001F5E54" w:rsidRPr="00FD127C" w14:paraId="37CA6E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F17EB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95E69A"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BC726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7E4FDB" w14:textId="77777777" w:rsidR="00E77D14" w:rsidRDefault="00E77D14"/>
        </w:tc>
      </w:tr>
      <w:tr w:rsidR="001F5E54" w:rsidRPr="00FD127C" w14:paraId="3C7906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FB652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635D6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4056D10" wp14:editId="0F35E205">
                  <wp:extent cx="152400" cy="152400"/>
                  <wp:effectExtent l="0" t="0" r="0" b="0"/>
                  <wp:docPr id="848"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R_F_Sentinel_00065 Access Videos - USB</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0438E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06C324" w14:textId="77777777" w:rsidR="00E77D14" w:rsidRDefault="00E77D14"/>
        </w:tc>
      </w:tr>
      <w:tr w:rsidR="001F5E54" w:rsidRPr="00FD127C" w14:paraId="0BC40C3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06042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DAB379"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23F83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F6D00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97087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2C7CFE" w14:textId="77777777" w:rsidR="00E77D14" w:rsidRDefault="00E77D14"/>
        </w:tc>
      </w:tr>
      <w:tr w:rsidR="001F5E54" w:rsidRPr="00FD127C" w14:paraId="476C756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158234" w14:textId="77777777" w:rsidR="001F5E54" w:rsidRPr="00FD127C" w:rsidRDefault="0052661D" w:rsidP="00A84EEF">
            <w:pPr>
              <w:rPr>
                <w:rFonts w:cs="Arial"/>
                <w:bCs/>
                <w:color w:val="808080" w:themeColor="background1" w:themeShade="80"/>
                <w:sz w:val="16"/>
                <w:szCs w:val="14"/>
              </w:rPr>
            </w:pPr>
            <w:hyperlink r:id="rId11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30F82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ABF1E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6DFCCC4" w14:textId="77777777" w:rsidR="001F5E54" w:rsidRPr="0017445F" w:rsidRDefault="006E25A5" w:rsidP="001F5E54">
      <w:pPr>
        <w:pStyle w:val="RERequirement"/>
        <w:shd w:val="clear" w:color="auto" w:fill="F2F2F2" w:themeFill="background1" w:themeFillShade="F2"/>
      </w:pPr>
      <w:r>
        <w:t>R_Sent_SYNC_2</w:t>
      </w:r>
      <w:r w:rsidR="00AE04B0">
        <w:t xml:space="preserve"> Jump Drive - Fit and Record/Pause/Stop/Resume/ Play  Data </w:t>
      </w:r>
    </w:p>
    <w:p w14:paraId="72BF5125" w14:textId="77777777" w:rsidR="001F5E54" w:rsidRDefault="00AE04B0" w:rsidP="001F5E54">
      <w:pPr>
        <w:rPr>
          <w:rFonts w:cs="Arial"/>
        </w:rPr>
      </w:pPr>
      <w:r>
        <w:rPr>
          <w:rFonts w:cs="Arial"/>
        </w:rPr>
        <w:t>Before arming the feature, the vehicle HMI (SYNC) system shall be able to plug in a USB drive to a secure location on the vehicle to store and later access videos.  This will include record, pause, stop, play and resume video play.  Meta data such as date/time and type of intrusion event will also be recorded and available to the user.</w:t>
      </w:r>
    </w:p>
    <w:p w14:paraId="3098DF6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EF0F20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BEEF5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R_Sent_SYNC_2</w:t>
            </w:r>
          </w:p>
        </w:tc>
      </w:tr>
      <w:tr w:rsidR="001F5E54" w:rsidRPr="00FD127C" w14:paraId="31ECA0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813E6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448D4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allows user to access videos</w:t>
            </w:r>
          </w:p>
        </w:tc>
      </w:tr>
      <w:tr w:rsidR="001F5E54" w:rsidRPr="00FD127C" w14:paraId="1AF5E1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DFDC4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12C3F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6D350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DAEF3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17B04E" w14:textId="77777777" w:rsidR="00E77D14" w:rsidRDefault="00E77D14"/>
        </w:tc>
      </w:tr>
      <w:tr w:rsidR="001F5E54" w:rsidRPr="00FD127C" w14:paraId="18BF5E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D5E92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5E335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E476F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B4737E" w14:textId="77777777" w:rsidR="00E77D14" w:rsidRDefault="00E77D14"/>
        </w:tc>
      </w:tr>
      <w:tr w:rsidR="001F5E54" w:rsidRPr="00FD127C" w14:paraId="5577B1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8AB1B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CF926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12CA02D" wp14:editId="4809A754">
                  <wp:extent cx="152400" cy="152400"/>
                  <wp:effectExtent l="0" t="0" r="0" b="0"/>
                  <wp:docPr id="85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R_F_Sentinel_00017 Jump Drive - Fit and Record/Pause/Stop/Resume/ Play  Data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2FDDE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6172A4" w14:textId="77777777" w:rsidR="00E77D14" w:rsidRDefault="00E77D14"/>
        </w:tc>
      </w:tr>
      <w:tr w:rsidR="001F5E54" w:rsidRPr="00FD127C" w14:paraId="69B6613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D317A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3E50C2"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ACF13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AF143E"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A83DA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52132C" w14:textId="77777777" w:rsidR="00E77D14" w:rsidRDefault="00E77D14"/>
        </w:tc>
      </w:tr>
      <w:tr w:rsidR="001F5E54" w:rsidRPr="00FD127C" w14:paraId="7E2DF14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BC59D8" w14:textId="77777777" w:rsidR="001F5E54" w:rsidRPr="00FD127C" w:rsidRDefault="0052661D" w:rsidP="00A84EEF">
            <w:pPr>
              <w:rPr>
                <w:rFonts w:cs="Arial"/>
                <w:bCs/>
                <w:color w:val="808080" w:themeColor="background1" w:themeShade="80"/>
                <w:sz w:val="16"/>
                <w:szCs w:val="14"/>
              </w:rPr>
            </w:pPr>
            <w:hyperlink r:id="rId11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CF654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6DE66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38E69DE" w14:textId="77777777" w:rsidR="000D7866" w:rsidRPr="00E47D48" w:rsidRDefault="000D7866" w:rsidP="00E47D48">
      <w:pPr>
        <w:rPr>
          <w:color w:val="FF0000"/>
        </w:rPr>
      </w:pPr>
    </w:p>
    <w:p w14:paraId="4980364D" w14:textId="77777777" w:rsidR="009C1EEC" w:rsidRDefault="000D732E" w:rsidP="0061324D">
      <w:pPr>
        <w:pStyle w:val="Heading2"/>
        <w:numPr>
          <w:ilvl w:val="1"/>
          <w:numId w:val="4"/>
        </w:numPr>
      </w:pPr>
      <w:r>
        <w:t xml:space="preserve">Logical Function </w:t>
      </w:r>
      <w:r>
        <w:rPr>
          <w:noProof/>
        </w:rPr>
        <w:drawing>
          <wp:inline distT="0" distB="0" distL="0" distR="0" wp14:anchorId="35651835" wp14:editId="025E892B">
            <wp:extent cx="152400" cy="152400"/>
            <wp:effectExtent l="0" t="0" r="0" b="0"/>
            <wp:docPr id="85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54" w:name="_7de504c2d39e78a4ac97eea634ab7603"/>
      <w:r w:rsidR="008E73AE">
        <w:t>Pause video in USB</w:t>
      </w:r>
      <w:bookmarkEnd w:id="154"/>
    </w:p>
    <w:p w14:paraId="56AFFAD8" w14:textId="77777777" w:rsidR="0061785D" w:rsidRDefault="0061785D" w:rsidP="00783BCF">
      <w:pPr>
        <w:pStyle w:val="Heading3"/>
      </w:pPr>
      <w:r>
        <w:t xml:space="preserve">Function </w:t>
      </w:r>
      <w:r w:rsidR="00283752">
        <w:t>Overview</w:t>
      </w:r>
    </w:p>
    <w:p w14:paraId="38370643" w14:textId="77777777" w:rsidR="00427220" w:rsidRDefault="000D732E" w:rsidP="00427220">
      <w:pPr>
        <w:pStyle w:val="Heading4"/>
      </w:pPr>
      <w:r>
        <w:t xml:space="preserve">Function </w:t>
      </w:r>
      <w:r w:rsidR="00283752">
        <w:t>Description</w:t>
      </w:r>
    </w:p>
    <w:p w14:paraId="31F8115B" w14:textId="77777777" w:rsidR="00794B45" w:rsidRDefault="00794B45" w:rsidP="009C1EEC">
      <w:pPr>
        <w:contextualSpacing/>
      </w:pPr>
    </w:p>
    <w:p w14:paraId="14BEA1CF" w14:textId="77777777" w:rsidR="00AC0C92" w:rsidRDefault="00AC0C92" w:rsidP="009C1EEC">
      <w:pPr>
        <w:contextualSpacing/>
      </w:pPr>
      <w:r>
        <w:t>Function is allocated to:</w:t>
      </w:r>
    </w:p>
    <w:p w14:paraId="70523C31" w14:textId="77777777" w:rsidR="00AC0C92" w:rsidRDefault="00604AF5" w:rsidP="0061324D">
      <w:pPr>
        <w:pStyle w:val="ListParagraph"/>
        <w:numPr>
          <w:ilvl w:val="0"/>
          <w:numId w:val="13"/>
        </w:numPr>
        <w:contextualSpacing/>
      </w:pPr>
      <w:r>
        <w:rPr>
          <w:noProof/>
        </w:rPr>
        <w:drawing>
          <wp:inline distT="0" distB="0" distL="0" distR="0" wp14:anchorId="7FC0D6E9" wp14:editId="2401B3DE">
            <wp:extent cx="152400" cy="152400"/>
            <wp:effectExtent l="0" t="0" r="0" b="0"/>
            <wp:docPr id="854"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HMI provider</w:t>
      </w:r>
      <w:r>
        <w:t xml:space="preserve"> &lt;&lt;Logical&gt;&gt;</w:t>
      </w:r>
    </w:p>
    <w:p w14:paraId="1DDC1445" w14:textId="77777777" w:rsidR="00AC0C92" w:rsidRDefault="00604AF5" w:rsidP="0061324D">
      <w:pPr>
        <w:pStyle w:val="ListParagraph"/>
        <w:numPr>
          <w:ilvl w:val="0"/>
          <w:numId w:val="13"/>
        </w:numPr>
        <w:contextualSpacing/>
      </w:pPr>
      <w:r>
        <w:rPr>
          <w:noProof/>
        </w:rPr>
        <w:drawing>
          <wp:inline distT="0" distB="0" distL="0" distR="0" wp14:anchorId="705E0291" wp14:editId="61957A59">
            <wp:extent cx="152400" cy="152400"/>
            <wp:effectExtent l="0" t="0" r="0" b="0"/>
            <wp:docPr id="856"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Onboard HMI</w:t>
      </w:r>
      <w:r>
        <w:t xml:space="preserve"> &lt;&lt;Logical&gt;&gt;</w:t>
      </w:r>
    </w:p>
    <w:p w14:paraId="1F026745" w14:textId="77777777" w:rsidR="00AC0C92" w:rsidRDefault="00604AF5" w:rsidP="0061324D">
      <w:pPr>
        <w:pStyle w:val="ListParagraph"/>
        <w:numPr>
          <w:ilvl w:val="0"/>
          <w:numId w:val="13"/>
        </w:numPr>
        <w:contextualSpacing/>
      </w:pPr>
      <w:r>
        <w:rPr>
          <w:noProof/>
        </w:rPr>
        <w:drawing>
          <wp:inline distT="0" distB="0" distL="0" distR="0" wp14:anchorId="3E8383F8" wp14:editId="566AA08D">
            <wp:extent cx="152400" cy="152400"/>
            <wp:effectExtent l="0" t="0" r="0" b="0"/>
            <wp:docPr id="858"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Pause Video Playback from USB on SYNC/Phoenix</w:t>
      </w:r>
      <w:r>
        <w:t xml:space="preserve"> &lt;&lt;Logical&gt;&gt;</w:t>
      </w:r>
    </w:p>
    <w:p w14:paraId="3A40917E" w14:textId="77777777" w:rsidR="00AC0C92" w:rsidRDefault="00604AF5" w:rsidP="0061324D">
      <w:pPr>
        <w:pStyle w:val="ListParagraph"/>
        <w:numPr>
          <w:ilvl w:val="0"/>
          <w:numId w:val="13"/>
        </w:numPr>
        <w:contextualSpacing/>
      </w:pPr>
      <w:r>
        <w:rPr>
          <w:noProof/>
        </w:rPr>
        <w:lastRenderedPageBreak/>
        <w:drawing>
          <wp:inline distT="0" distB="0" distL="0" distR="0" wp14:anchorId="539E2ACC" wp14:editId="75DCAB53">
            <wp:extent cx="152400" cy="152400"/>
            <wp:effectExtent l="0" t="0" r="0" b="0"/>
            <wp:docPr id="86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Removable Data Storage</w:t>
      </w:r>
      <w:r>
        <w:t xml:space="preserve"> &lt;&lt;Logical&gt;&gt;</w:t>
      </w:r>
    </w:p>
    <w:p w14:paraId="5A1A56EE" w14:textId="77777777" w:rsidR="00AC0C92" w:rsidRDefault="00604AF5" w:rsidP="0061324D">
      <w:pPr>
        <w:pStyle w:val="ListParagraph"/>
        <w:numPr>
          <w:ilvl w:val="0"/>
          <w:numId w:val="13"/>
        </w:numPr>
        <w:contextualSpacing/>
      </w:pPr>
      <w:r>
        <w:rPr>
          <w:noProof/>
        </w:rPr>
        <w:drawing>
          <wp:inline distT="0" distB="0" distL="0" distR="0" wp14:anchorId="2DA5797A" wp14:editId="40320D92">
            <wp:extent cx="152400" cy="152400"/>
            <wp:effectExtent l="0" t="0" r="0" b="0"/>
            <wp:docPr id="862"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User</w:t>
      </w:r>
      <w:r>
        <w:t xml:space="preserve"> &lt;&lt;Logical&gt;&gt;</w:t>
      </w:r>
    </w:p>
    <w:p w14:paraId="3F85BF3A" w14:textId="77777777" w:rsidR="00794B45" w:rsidRDefault="00794B45" w:rsidP="009C1EEC">
      <w:pPr>
        <w:contextualSpacing/>
      </w:pPr>
    </w:p>
    <w:p w14:paraId="0905FAF3" w14:textId="77777777" w:rsidR="009C1EEC" w:rsidRDefault="009C1EEC" w:rsidP="009C1EEC">
      <w:pPr>
        <w:contextualSpacing/>
      </w:pPr>
      <w:r w:rsidRPr="00A554C4">
        <w:t>pause video playback for data stored on the jump drive</w:t>
      </w:r>
    </w:p>
    <w:p w14:paraId="4578FED0" w14:textId="77777777" w:rsidR="00282E2C" w:rsidRDefault="000D732E" w:rsidP="00FD32A2">
      <w:pPr>
        <w:pStyle w:val="Heading4"/>
      </w:pPr>
      <w:r>
        <w:t xml:space="preserve">Function </w:t>
      </w:r>
      <w:r w:rsidR="00282E2C">
        <w:t>Variants</w:t>
      </w:r>
    </w:p>
    <w:p w14:paraId="4DD456CA" w14:textId="77777777" w:rsidR="00282E2C" w:rsidRDefault="00282E2C" w:rsidP="00282E2C"/>
    <w:p w14:paraId="66126C6E"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35FF2124" w14:textId="77777777" w:rsidTr="00EB7D77">
        <w:trPr>
          <w:trHeight w:val="314"/>
        </w:trPr>
        <w:tc>
          <w:tcPr>
            <w:tcW w:w="2523" w:type="dxa"/>
            <w:shd w:val="clear" w:color="auto" w:fill="D9D9D9" w:themeFill="background1" w:themeFillShade="D9"/>
          </w:tcPr>
          <w:p w14:paraId="6BD6AB20"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256FCB6F"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CDC2EE0"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57383676" w14:textId="77777777" w:rsidTr="00EB7D77">
        <w:trPr>
          <w:trHeight w:val="198"/>
        </w:trPr>
        <w:tc>
          <w:tcPr>
            <w:tcW w:w="2523" w:type="dxa"/>
          </w:tcPr>
          <w:p w14:paraId="17A72CC9" w14:textId="11EC8948" w:rsidR="000D732E" w:rsidRPr="00C45D3C" w:rsidRDefault="000D732E" w:rsidP="00EB7D77">
            <w:pPr>
              <w:rPr>
                <w:rFonts w:cs="Arial"/>
              </w:rPr>
            </w:pPr>
          </w:p>
        </w:tc>
        <w:tc>
          <w:tcPr>
            <w:tcW w:w="5132" w:type="dxa"/>
          </w:tcPr>
          <w:p w14:paraId="036DD22C" w14:textId="77777777" w:rsidR="000D732E" w:rsidRPr="009E3B7C" w:rsidRDefault="000D732E" w:rsidP="00EB7D77">
            <w:pPr>
              <w:overflowPunct/>
              <w:autoSpaceDE/>
              <w:autoSpaceDN/>
              <w:adjustRightInd/>
              <w:textAlignment w:val="center"/>
              <w:rPr>
                <w:rFonts w:cs="Arial"/>
              </w:rPr>
            </w:pPr>
          </w:p>
        </w:tc>
        <w:tc>
          <w:tcPr>
            <w:tcW w:w="2551" w:type="dxa"/>
          </w:tcPr>
          <w:p w14:paraId="78EDD603" w14:textId="654B3992" w:rsidR="000D732E" w:rsidRPr="005A344A" w:rsidRDefault="000D732E" w:rsidP="00EB7D77">
            <w:pPr>
              <w:rPr>
                <w:rFonts w:cs="Arial"/>
                <w:lang w:val="en-GB"/>
              </w:rPr>
            </w:pPr>
          </w:p>
        </w:tc>
      </w:tr>
    </w:tbl>
    <w:p w14:paraId="228E32FF" w14:textId="77777777" w:rsidR="000D732E" w:rsidRPr="005067FC" w:rsidRDefault="000D732E" w:rsidP="00282E2C">
      <w:pPr>
        <w:rPr>
          <w:i/>
          <w:color w:val="A6A6A6" w:themeColor="background1" w:themeShade="A6"/>
        </w:rPr>
      </w:pPr>
    </w:p>
    <w:p w14:paraId="44472A37" w14:textId="77777777" w:rsidR="00427220" w:rsidRDefault="00427220" w:rsidP="00FD32A2">
      <w:pPr>
        <w:pStyle w:val="Heading4"/>
      </w:pPr>
      <w:r>
        <w:t>Input Requirements</w:t>
      </w:r>
      <w:r w:rsidR="000D732E">
        <w:t>/Documents</w:t>
      </w:r>
    </w:p>
    <w:p w14:paraId="792B680D"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2D5B7232" w14:textId="77777777" w:rsidTr="00656A21">
        <w:trPr>
          <w:trHeight w:val="20"/>
        </w:trPr>
        <w:tc>
          <w:tcPr>
            <w:tcW w:w="1561" w:type="dxa"/>
            <w:shd w:val="clear" w:color="auto" w:fill="D9D9D9" w:themeFill="background1" w:themeFillShade="D9"/>
          </w:tcPr>
          <w:p w14:paraId="1143C664"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701EB3FB" w14:textId="77777777" w:rsidR="000D732E" w:rsidRDefault="000D732E" w:rsidP="00EB7D77">
            <w:pPr>
              <w:rPr>
                <w:rFonts w:ascii="Helvetica" w:hAnsi="Helvetica" w:cs="Helvetica"/>
                <w:sz w:val="16"/>
              </w:rPr>
            </w:pPr>
          </w:p>
          <w:p w14:paraId="64EB933A"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3C7BF967"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7B1BBC61"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7216DEE1" w14:textId="77777777" w:rsidR="000D732E" w:rsidRDefault="000D732E" w:rsidP="00EB7D77">
            <w:pPr>
              <w:rPr>
                <w:rFonts w:ascii="Helvetica" w:hAnsi="Helvetica" w:cs="Helvetica"/>
                <w:b/>
              </w:rPr>
            </w:pPr>
            <w:r>
              <w:rPr>
                <w:rFonts w:ascii="Helvetica" w:hAnsi="Helvetica" w:cs="Helvetica"/>
                <w:b/>
              </w:rPr>
              <w:t>Derived Requirement</w:t>
            </w:r>
          </w:p>
          <w:p w14:paraId="72715180" w14:textId="77777777" w:rsidR="000D732E" w:rsidRDefault="000D732E" w:rsidP="00EB7D77">
            <w:pPr>
              <w:rPr>
                <w:rFonts w:ascii="Helvetica" w:hAnsi="Helvetica" w:cs="Helvetica"/>
                <w:sz w:val="16"/>
              </w:rPr>
            </w:pPr>
          </w:p>
          <w:p w14:paraId="00508DC5"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1F9518AE" w14:textId="77777777" w:rsidTr="00656A21">
        <w:trPr>
          <w:trHeight w:val="20"/>
        </w:trPr>
        <w:tc>
          <w:tcPr>
            <w:tcW w:w="10211" w:type="dxa"/>
            <w:gridSpan w:val="4"/>
            <w:shd w:val="clear" w:color="auto" w:fill="F2F2F2" w:themeFill="background1" w:themeFillShade="F2"/>
          </w:tcPr>
          <w:p w14:paraId="2838A16A"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17E3AE99" w14:textId="77777777" w:rsidTr="00656A21">
        <w:trPr>
          <w:trHeight w:val="20"/>
        </w:trPr>
        <w:tc>
          <w:tcPr>
            <w:tcW w:w="1561" w:type="dxa"/>
          </w:tcPr>
          <w:p w14:paraId="35E09564" w14:textId="77777777" w:rsidR="000D732E" w:rsidRPr="00D410AE" w:rsidRDefault="000D732E" w:rsidP="00EB7D77">
            <w:pPr>
              <w:rPr>
                <w:rFonts w:cs="Arial"/>
              </w:rPr>
            </w:pPr>
          </w:p>
        </w:tc>
        <w:tc>
          <w:tcPr>
            <w:tcW w:w="2694" w:type="dxa"/>
          </w:tcPr>
          <w:p w14:paraId="03CFF06D" w14:textId="77777777" w:rsidR="000D732E" w:rsidRDefault="000D732E" w:rsidP="00EB7D77">
            <w:pPr>
              <w:rPr>
                <w:rFonts w:cs="Arial"/>
              </w:rPr>
            </w:pPr>
            <w:r>
              <w:rPr>
                <w:rFonts w:cs="Arial"/>
              </w:rPr>
              <w:t>&lt;Example:</w:t>
            </w:r>
          </w:p>
          <w:p w14:paraId="5B4749EE" w14:textId="77777777" w:rsidR="000D732E" w:rsidRPr="00D410AE" w:rsidRDefault="000D732E" w:rsidP="00EB7D77">
            <w:pPr>
              <w:rPr>
                <w:rFonts w:cs="Arial"/>
              </w:rPr>
            </w:pPr>
            <w:r>
              <w:rPr>
                <w:rFonts w:cs="Arial"/>
              </w:rPr>
              <w:t>id + title of relevant Feature Docs&gt;</w:t>
            </w:r>
          </w:p>
        </w:tc>
        <w:tc>
          <w:tcPr>
            <w:tcW w:w="2694" w:type="dxa"/>
          </w:tcPr>
          <w:p w14:paraId="58EC227A" w14:textId="77777777" w:rsidR="000D732E" w:rsidRPr="00D410AE" w:rsidRDefault="000D732E" w:rsidP="00EB7D77">
            <w:pPr>
              <w:rPr>
                <w:rFonts w:cs="Arial"/>
              </w:rPr>
            </w:pPr>
            <w:r>
              <w:rPr>
                <w:rFonts w:cs="Arial"/>
              </w:rPr>
              <w:t>&lt;Example: “Requirements of Feature …”&gt;</w:t>
            </w:r>
          </w:p>
        </w:tc>
        <w:tc>
          <w:tcPr>
            <w:tcW w:w="3262" w:type="dxa"/>
          </w:tcPr>
          <w:p w14:paraId="75F37530"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17"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02E26121" w14:textId="77777777" w:rsidTr="00656A21">
        <w:trPr>
          <w:trHeight w:val="20"/>
        </w:trPr>
        <w:tc>
          <w:tcPr>
            <w:tcW w:w="1561" w:type="dxa"/>
          </w:tcPr>
          <w:p w14:paraId="14ADD650" w14:textId="77777777" w:rsidR="000D732E" w:rsidRPr="00D410AE" w:rsidRDefault="000D732E" w:rsidP="00EB7D77">
            <w:pPr>
              <w:rPr>
                <w:rFonts w:cs="Arial"/>
              </w:rPr>
            </w:pPr>
          </w:p>
        </w:tc>
        <w:tc>
          <w:tcPr>
            <w:tcW w:w="2694" w:type="dxa"/>
          </w:tcPr>
          <w:p w14:paraId="6C036D69" w14:textId="77777777" w:rsidR="000D732E" w:rsidRDefault="000D732E" w:rsidP="00EB7D77">
            <w:pPr>
              <w:rPr>
                <w:rFonts w:cs="Arial"/>
              </w:rPr>
            </w:pPr>
          </w:p>
        </w:tc>
        <w:tc>
          <w:tcPr>
            <w:tcW w:w="2694" w:type="dxa"/>
          </w:tcPr>
          <w:p w14:paraId="5A8957BE" w14:textId="77777777" w:rsidR="000D732E" w:rsidRDefault="000D732E" w:rsidP="00EB7D77">
            <w:pPr>
              <w:rPr>
                <w:rFonts w:cs="Arial"/>
              </w:rPr>
            </w:pPr>
          </w:p>
        </w:tc>
        <w:tc>
          <w:tcPr>
            <w:tcW w:w="3262" w:type="dxa"/>
          </w:tcPr>
          <w:p w14:paraId="61F804F0" w14:textId="77777777" w:rsidR="000D732E" w:rsidRDefault="000D732E" w:rsidP="00EB7D77">
            <w:pPr>
              <w:rPr>
                <w:rFonts w:cs="Arial"/>
              </w:rPr>
            </w:pPr>
          </w:p>
        </w:tc>
      </w:tr>
      <w:tr w:rsidR="000D732E" w:rsidRPr="007C20FA" w14:paraId="52D1075F" w14:textId="77777777" w:rsidTr="00656A21">
        <w:trPr>
          <w:trHeight w:val="20"/>
        </w:trPr>
        <w:tc>
          <w:tcPr>
            <w:tcW w:w="10211" w:type="dxa"/>
            <w:gridSpan w:val="4"/>
            <w:shd w:val="clear" w:color="auto" w:fill="F2F2F2" w:themeFill="background1" w:themeFillShade="F2"/>
          </w:tcPr>
          <w:p w14:paraId="41B4DEB8"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7325946C" w14:textId="77777777" w:rsidTr="00656A21">
        <w:trPr>
          <w:trHeight w:val="20"/>
        </w:trPr>
        <w:tc>
          <w:tcPr>
            <w:tcW w:w="1561" w:type="dxa"/>
          </w:tcPr>
          <w:p w14:paraId="38149FC7" w14:textId="77777777" w:rsidR="000D732E" w:rsidRPr="00D410AE" w:rsidRDefault="000D732E" w:rsidP="00EB7D77">
            <w:pPr>
              <w:rPr>
                <w:rFonts w:cs="Arial"/>
              </w:rPr>
            </w:pPr>
          </w:p>
        </w:tc>
        <w:tc>
          <w:tcPr>
            <w:tcW w:w="2694" w:type="dxa"/>
          </w:tcPr>
          <w:p w14:paraId="0A426E16" w14:textId="3A5B5092" w:rsidR="000D732E" w:rsidRPr="00D410AE" w:rsidRDefault="000D732E" w:rsidP="00EB7D77">
            <w:pPr>
              <w:rPr>
                <w:rFonts w:cs="Arial"/>
              </w:rPr>
            </w:pPr>
          </w:p>
        </w:tc>
        <w:tc>
          <w:tcPr>
            <w:tcW w:w="2694" w:type="dxa"/>
          </w:tcPr>
          <w:p w14:paraId="3185FED6" w14:textId="77777777" w:rsidR="000D732E" w:rsidRPr="00D410AE" w:rsidRDefault="000D732E" w:rsidP="00EB7D77">
            <w:pPr>
              <w:rPr>
                <w:rFonts w:cs="Arial"/>
              </w:rPr>
            </w:pPr>
          </w:p>
        </w:tc>
        <w:tc>
          <w:tcPr>
            <w:tcW w:w="3262" w:type="dxa"/>
          </w:tcPr>
          <w:p w14:paraId="7C8E1E19" w14:textId="77777777" w:rsidR="000D732E" w:rsidRDefault="000D732E" w:rsidP="00EB7D77">
            <w:pPr>
              <w:rPr>
                <w:rFonts w:cs="Arial"/>
              </w:rPr>
            </w:pPr>
          </w:p>
        </w:tc>
      </w:tr>
      <w:tr w:rsidR="000D732E" w:rsidRPr="007C20FA" w14:paraId="6BE2C693" w14:textId="77777777" w:rsidTr="00656A21">
        <w:trPr>
          <w:trHeight w:val="20"/>
        </w:trPr>
        <w:tc>
          <w:tcPr>
            <w:tcW w:w="1561" w:type="dxa"/>
          </w:tcPr>
          <w:p w14:paraId="03BBF072" w14:textId="77777777" w:rsidR="000D732E" w:rsidRDefault="000D732E" w:rsidP="00EB7D77">
            <w:pPr>
              <w:rPr>
                <w:rFonts w:cs="Arial"/>
              </w:rPr>
            </w:pPr>
          </w:p>
        </w:tc>
        <w:tc>
          <w:tcPr>
            <w:tcW w:w="2694" w:type="dxa"/>
          </w:tcPr>
          <w:p w14:paraId="5C03E69B" w14:textId="77777777" w:rsidR="000D732E" w:rsidRDefault="000D732E" w:rsidP="00EB7D77">
            <w:pPr>
              <w:rPr>
                <w:rFonts w:cs="Arial"/>
              </w:rPr>
            </w:pPr>
          </w:p>
        </w:tc>
        <w:tc>
          <w:tcPr>
            <w:tcW w:w="2694" w:type="dxa"/>
          </w:tcPr>
          <w:p w14:paraId="1CB2B40F" w14:textId="77777777" w:rsidR="000D732E" w:rsidRDefault="000D732E" w:rsidP="00EB7D77">
            <w:pPr>
              <w:rPr>
                <w:rFonts w:cs="Arial"/>
              </w:rPr>
            </w:pPr>
          </w:p>
        </w:tc>
        <w:tc>
          <w:tcPr>
            <w:tcW w:w="3262" w:type="dxa"/>
          </w:tcPr>
          <w:p w14:paraId="0EB25E92" w14:textId="77777777" w:rsidR="000D732E" w:rsidRDefault="000D732E" w:rsidP="00EB7D77">
            <w:pPr>
              <w:rPr>
                <w:rFonts w:cs="Arial"/>
              </w:rPr>
            </w:pPr>
          </w:p>
        </w:tc>
      </w:tr>
      <w:tr w:rsidR="000D732E" w:rsidRPr="007C20FA" w14:paraId="05510AFD" w14:textId="77777777" w:rsidTr="00656A21">
        <w:trPr>
          <w:trHeight w:val="20"/>
        </w:trPr>
        <w:tc>
          <w:tcPr>
            <w:tcW w:w="10211" w:type="dxa"/>
            <w:gridSpan w:val="4"/>
            <w:shd w:val="clear" w:color="auto" w:fill="F2F2F2" w:themeFill="background1" w:themeFillShade="F2"/>
          </w:tcPr>
          <w:p w14:paraId="75E8F6CD"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14FDF101" w14:textId="77777777" w:rsidTr="00656A21">
        <w:trPr>
          <w:trHeight w:val="20"/>
        </w:trPr>
        <w:tc>
          <w:tcPr>
            <w:tcW w:w="1561" w:type="dxa"/>
          </w:tcPr>
          <w:p w14:paraId="111F50C6" w14:textId="77777777" w:rsidR="000D732E" w:rsidRPr="00D410AE" w:rsidRDefault="000D732E" w:rsidP="00EB7D77">
            <w:pPr>
              <w:rPr>
                <w:rFonts w:cs="Arial"/>
              </w:rPr>
            </w:pPr>
          </w:p>
        </w:tc>
        <w:tc>
          <w:tcPr>
            <w:tcW w:w="2694" w:type="dxa"/>
          </w:tcPr>
          <w:p w14:paraId="796A6CA1" w14:textId="77777777" w:rsidR="000D732E" w:rsidRPr="00D410AE" w:rsidRDefault="000D732E" w:rsidP="00EB7D77">
            <w:pPr>
              <w:rPr>
                <w:rFonts w:cs="Arial"/>
              </w:rPr>
            </w:pPr>
          </w:p>
        </w:tc>
        <w:tc>
          <w:tcPr>
            <w:tcW w:w="2694" w:type="dxa"/>
          </w:tcPr>
          <w:p w14:paraId="02D65F3E" w14:textId="77777777" w:rsidR="000D732E" w:rsidRPr="00D410AE" w:rsidRDefault="000D732E" w:rsidP="00EB7D77">
            <w:pPr>
              <w:rPr>
                <w:rFonts w:cs="Arial"/>
              </w:rPr>
            </w:pPr>
          </w:p>
        </w:tc>
        <w:tc>
          <w:tcPr>
            <w:tcW w:w="3262" w:type="dxa"/>
          </w:tcPr>
          <w:p w14:paraId="75107FA6" w14:textId="77777777" w:rsidR="000D732E" w:rsidRPr="00D410AE" w:rsidRDefault="000D732E" w:rsidP="00EB7D77">
            <w:pPr>
              <w:rPr>
                <w:rFonts w:cs="Arial"/>
              </w:rPr>
            </w:pPr>
          </w:p>
        </w:tc>
      </w:tr>
      <w:tr w:rsidR="000D732E" w:rsidRPr="007C20FA" w14:paraId="1F5F751F" w14:textId="77777777" w:rsidTr="00656A21">
        <w:trPr>
          <w:trHeight w:val="20"/>
        </w:trPr>
        <w:tc>
          <w:tcPr>
            <w:tcW w:w="10211" w:type="dxa"/>
            <w:gridSpan w:val="4"/>
            <w:shd w:val="clear" w:color="auto" w:fill="F2F2F2" w:themeFill="background1" w:themeFillShade="F2"/>
          </w:tcPr>
          <w:p w14:paraId="6D137AEB"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3EF77B3F" w14:textId="77777777" w:rsidTr="00656A21">
        <w:trPr>
          <w:trHeight w:val="20"/>
        </w:trPr>
        <w:tc>
          <w:tcPr>
            <w:tcW w:w="1561" w:type="dxa"/>
          </w:tcPr>
          <w:p w14:paraId="2C1CE188" w14:textId="77777777" w:rsidR="000D732E" w:rsidRPr="00D410AE" w:rsidRDefault="000D732E" w:rsidP="00EB7D77">
            <w:pPr>
              <w:rPr>
                <w:rFonts w:cs="Arial"/>
              </w:rPr>
            </w:pPr>
          </w:p>
        </w:tc>
        <w:tc>
          <w:tcPr>
            <w:tcW w:w="2694" w:type="dxa"/>
          </w:tcPr>
          <w:p w14:paraId="6B04EBE1" w14:textId="77777777" w:rsidR="000D732E" w:rsidRPr="00D410AE" w:rsidRDefault="000D732E" w:rsidP="00EB7D77">
            <w:pPr>
              <w:rPr>
                <w:rFonts w:cs="Arial"/>
              </w:rPr>
            </w:pPr>
          </w:p>
        </w:tc>
        <w:tc>
          <w:tcPr>
            <w:tcW w:w="2694" w:type="dxa"/>
          </w:tcPr>
          <w:p w14:paraId="36DA0FE6" w14:textId="77777777" w:rsidR="000D732E" w:rsidRPr="00D410AE" w:rsidRDefault="000D732E" w:rsidP="00EB7D77">
            <w:pPr>
              <w:rPr>
                <w:rFonts w:cs="Arial"/>
              </w:rPr>
            </w:pPr>
          </w:p>
        </w:tc>
        <w:tc>
          <w:tcPr>
            <w:tcW w:w="3262" w:type="dxa"/>
          </w:tcPr>
          <w:p w14:paraId="66A0B974" w14:textId="77777777" w:rsidR="000D732E" w:rsidRPr="00D410AE" w:rsidRDefault="000D732E" w:rsidP="00EB7D77">
            <w:pPr>
              <w:rPr>
                <w:rFonts w:cs="Arial"/>
              </w:rPr>
            </w:pPr>
          </w:p>
        </w:tc>
      </w:tr>
      <w:tr w:rsidR="000D732E" w:rsidRPr="007C20FA" w14:paraId="2A793BF8" w14:textId="77777777" w:rsidTr="00656A21">
        <w:trPr>
          <w:trHeight w:val="20"/>
        </w:trPr>
        <w:tc>
          <w:tcPr>
            <w:tcW w:w="10211" w:type="dxa"/>
            <w:gridSpan w:val="4"/>
            <w:shd w:val="clear" w:color="auto" w:fill="F2F2F2" w:themeFill="background1" w:themeFillShade="F2"/>
          </w:tcPr>
          <w:p w14:paraId="373FED23"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3BFD7176" w14:textId="77777777" w:rsidTr="00656A21">
        <w:trPr>
          <w:trHeight w:val="20"/>
        </w:trPr>
        <w:tc>
          <w:tcPr>
            <w:tcW w:w="1561" w:type="dxa"/>
          </w:tcPr>
          <w:p w14:paraId="07FE7449" w14:textId="77777777" w:rsidR="000D732E" w:rsidRPr="00D410AE" w:rsidRDefault="000D732E" w:rsidP="00EB7D77">
            <w:pPr>
              <w:rPr>
                <w:rFonts w:cs="Arial"/>
              </w:rPr>
            </w:pPr>
          </w:p>
        </w:tc>
        <w:tc>
          <w:tcPr>
            <w:tcW w:w="2694" w:type="dxa"/>
          </w:tcPr>
          <w:p w14:paraId="47BFCA2B" w14:textId="77777777" w:rsidR="000D732E" w:rsidRDefault="000D732E" w:rsidP="00EB7D77">
            <w:pPr>
              <w:rPr>
                <w:rFonts w:cs="Arial"/>
              </w:rPr>
            </w:pPr>
          </w:p>
        </w:tc>
        <w:tc>
          <w:tcPr>
            <w:tcW w:w="2694" w:type="dxa"/>
          </w:tcPr>
          <w:p w14:paraId="23BBAF8F" w14:textId="77777777" w:rsidR="000D732E" w:rsidRPr="00D410AE" w:rsidRDefault="000D732E" w:rsidP="00EB7D77">
            <w:pPr>
              <w:rPr>
                <w:rFonts w:cs="Arial"/>
              </w:rPr>
            </w:pPr>
          </w:p>
        </w:tc>
        <w:tc>
          <w:tcPr>
            <w:tcW w:w="3262" w:type="dxa"/>
          </w:tcPr>
          <w:p w14:paraId="724AD5EA" w14:textId="77777777" w:rsidR="000D732E" w:rsidRPr="00D410AE" w:rsidRDefault="000D732E" w:rsidP="00EB7D77">
            <w:pPr>
              <w:rPr>
                <w:rFonts w:cs="Arial"/>
              </w:rPr>
            </w:pPr>
          </w:p>
        </w:tc>
      </w:tr>
      <w:tr w:rsidR="00656A21" w:rsidRPr="007C20FA" w14:paraId="1034AA62" w14:textId="77777777" w:rsidTr="00656A21">
        <w:trPr>
          <w:trHeight w:val="20"/>
        </w:trPr>
        <w:tc>
          <w:tcPr>
            <w:tcW w:w="1561" w:type="dxa"/>
          </w:tcPr>
          <w:p w14:paraId="04F694A9" w14:textId="77777777" w:rsidR="00656A21" w:rsidRPr="00D410AE" w:rsidRDefault="00656A21" w:rsidP="00EB7D77">
            <w:pPr>
              <w:rPr>
                <w:rFonts w:cs="Arial"/>
              </w:rPr>
            </w:pPr>
          </w:p>
        </w:tc>
        <w:tc>
          <w:tcPr>
            <w:tcW w:w="2694" w:type="dxa"/>
          </w:tcPr>
          <w:p w14:paraId="02B1D43E" w14:textId="77777777" w:rsidR="00656A21" w:rsidRDefault="00656A21" w:rsidP="00EB7D77">
            <w:pPr>
              <w:rPr>
                <w:rFonts w:cs="Arial"/>
              </w:rPr>
            </w:pPr>
          </w:p>
        </w:tc>
        <w:tc>
          <w:tcPr>
            <w:tcW w:w="2694" w:type="dxa"/>
          </w:tcPr>
          <w:p w14:paraId="7B27EE84" w14:textId="77777777" w:rsidR="00656A21" w:rsidRPr="00D410AE" w:rsidRDefault="00656A21" w:rsidP="00EB7D77">
            <w:pPr>
              <w:rPr>
                <w:rFonts w:cs="Arial"/>
              </w:rPr>
            </w:pPr>
          </w:p>
        </w:tc>
        <w:tc>
          <w:tcPr>
            <w:tcW w:w="3262" w:type="dxa"/>
          </w:tcPr>
          <w:p w14:paraId="45F62D4D" w14:textId="77777777" w:rsidR="00656A21" w:rsidRPr="00D410AE" w:rsidRDefault="00656A21" w:rsidP="00EB7D77">
            <w:pPr>
              <w:rPr>
                <w:rFonts w:cs="Arial"/>
              </w:rPr>
            </w:pPr>
          </w:p>
        </w:tc>
      </w:tr>
    </w:tbl>
    <w:p w14:paraId="4F79290C"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76289B15" w14:textId="77777777" w:rsidR="000D732E" w:rsidRPr="005067FC" w:rsidRDefault="000D732E" w:rsidP="00427220">
      <w:pPr>
        <w:rPr>
          <w:i/>
          <w:color w:val="A6A6A6" w:themeColor="background1" w:themeShade="A6"/>
        </w:rPr>
      </w:pPr>
    </w:p>
    <w:p w14:paraId="0ED259C9" w14:textId="77777777" w:rsidR="00427220" w:rsidRDefault="00427220" w:rsidP="00427220">
      <w:pPr>
        <w:pStyle w:val="Heading4"/>
      </w:pPr>
      <w:r>
        <w:t>Assumptions</w:t>
      </w:r>
    </w:p>
    <w:p w14:paraId="36CB2FE3" w14:textId="77777777" w:rsidR="00A92B2F" w:rsidRDefault="00A92B2F" w:rsidP="00A92B2F"/>
    <w:p w14:paraId="2BF8F653"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90EA659" w14:textId="77777777" w:rsidR="00C0442C" w:rsidRDefault="00C0442C" w:rsidP="00A92B2F"/>
    <w:p w14:paraId="12104FCB" w14:textId="77777777" w:rsidR="00F15706" w:rsidRDefault="00E60B64" w:rsidP="00783BCF">
      <w:pPr>
        <w:pStyle w:val="Heading3"/>
      </w:pPr>
      <w:r>
        <w:t>Function Scope</w:t>
      </w:r>
    </w:p>
    <w:p w14:paraId="16D1DFB6" w14:textId="77777777" w:rsidR="00055646" w:rsidRPr="00A43B48" w:rsidRDefault="00055646" w:rsidP="00306D37">
      <w:pPr>
        <w:contextualSpacing/>
      </w:pPr>
    </w:p>
    <w:p w14:paraId="0C800F1B" w14:textId="77777777" w:rsidR="00306D37" w:rsidRDefault="00306D37" w:rsidP="00306D37">
      <w:pPr>
        <w:contextualSpacing/>
      </w:pPr>
      <w:r>
        <w:t xml:space="preserve">The </w:t>
      </w:r>
      <w:r>
        <w:rPr>
          <w:noProof/>
        </w:rPr>
        <w:drawing>
          <wp:inline distT="0" distB="0" distL="0" distR="0" wp14:anchorId="5B3F621E" wp14:editId="29A40F10">
            <wp:extent cx="152400" cy="152400"/>
            <wp:effectExtent l="0" t="0" r="0" b="0"/>
            <wp:docPr id="86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Pause video in USB</w:t>
      </w:r>
      <w:r w:rsidR="0004480F">
        <w:rPr>
          <w:b/>
        </w:rPr>
        <w:t>”</w:t>
      </w:r>
      <w:r>
        <w:t xml:space="preserve"> f</w:t>
      </w:r>
      <w:r w:rsidR="00294100">
        <w:t>unction is called by</w:t>
      </w:r>
      <w:r>
        <w:t xml:space="preserve"> the following </w:t>
      </w:r>
      <w:r w:rsidR="00294100">
        <w:t>functions</w:t>
      </w:r>
      <w:r>
        <w:t>:</w:t>
      </w:r>
    </w:p>
    <w:p w14:paraId="27D024F3" w14:textId="77777777" w:rsidR="00306D37" w:rsidRPr="00953D23" w:rsidRDefault="00306D37" w:rsidP="0061324D">
      <w:pPr>
        <w:pStyle w:val="ListParagraph"/>
        <w:numPr>
          <w:ilvl w:val="0"/>
          <w:numId w:val="12"/>
        </w:numPr>
        <w:contextualSpacing/>
      </w:pPr>
      <w:r>
        <w:rPr>
          <w:noProof/>
        </w:rPr>
        <w:drawing>
          <wp:inline distT="0" distB="0" distL="0" distR="0" wp14:anchorId="15E29D73" wp14:editId="31BF06F1">
            <wp:extent cx="152400" cy="152400"/>
            <wp:effectExtent l="0" t="0" r="0" b="0"/>
            <wp:docPr id="86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62b869736b1104be268cef9c60e5d1c" w:history="1">
        <w:r w:rsidR="00B66881">
          <w:rPr>
            <w:rStyle w:val="Hyperlink"/>
          </w:rPr>
          <w:t>Access recorded videos</w:t>
        </w:r>
      </w:hyperlink>
      <w:r w:rsidR="0004480F">
        <w:t>”</w:t>
      </w:r>
    </w:p>
    <w:p w14:paraId="77264335" w14:textId="77777777" w:rsidR="00393C96" w:rsidRPr="00393C96" w:rsidRDefault="00393C96" w:rsidP="00306D37">
      <w:pPr>
        <w:contextualSpacing/>
      </w:pPr>
    </w:p>
    <w:p w14:paraId="11ED4CA8" w14:textId="77777777" w:rsidR="001A755C" w:rsidRDefault="001A755C" w:rsidP="00306D37"/>
    <w:p w14:paraId="57A27B02" w14:textId="77777777" w:rsidR="00294100" w:rsidRDefault="00294100" w:rsidP="00294100">
      <w:pPr>
        <w:jc w:val="center"/>
      </w:pPr>
      <w:r>
        <w:rPr>
          <w:noProof/>
        </w:rPr>
        <w:lastRenderedPageBreak/>
        <w:drawing>
          <wp:inline distT="0" distB="0" distL="0" distR="0" wp14:anchorId="087A0DF1" wp14:editId="4D75877A">
            <wp:extent cx="6466205" cy="6503862"/>
            <wp:effectExtent l="0" t="0" r="0" b="0"/>
            <wp:docPr id="868" name="Picture 1768776659.jpg" descr="176877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1768776659.jpg"/>
                    <pic:cNvPicPr/>
                  </pic:nvPicPr>
                  <pic:blipFill>
                    <a:blip r:embed="rId107" cstate="print"/>
                    <a:stretch>
                      <a:fillRect/>
                    </a:stretch>
                  </pic:blipFill>
                  <pic:spPr>
                    <a:xfrm>
                      <a:off x="0" y="0"/>
                      <a:ext cx="6466205" cy="6503862"/>
                    </a:xfrm>
                    <a:prstGeom prst="rect">
                      <a:avLst/>
                    </a:prstGeom>
                  </pic:spPr>
                </pic:pic>
              </a:graphicData>
            </a:graphic>
          </wp:inline>
        </w:drawing>
      </w:r>
    </w:p>
    <w:p w14:paraId="0F55DB7D"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0DB449D" wp14:editId="66E40716">
            <wp:extent cx="152400" cy="152400"/>
            <wp:effectExtent l="0" t="0" r="0" b="0"/>
            <wp:docPr id="87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Access recorded videos</w:t>
      </w:r>
      <w:r w:rsidR="0004480F">
        <w:t>”</w:t>
      </w:r>
      <w:r w:rsidRPr="00294100">
        <w:t xml:space="preserve"> calling </w:t>
      </w:r>
      <w:r>
        <w:rPr>
          <w:noProof/>
        </w:rPr>
        <w:drawing>
          <wp:inline distT="0" distB="0" distL="0" distR="0" wp14:anchorId="54F0BED8" wp14:editId="32D634DE">
            <wp:extent cx="152400" cy="152400"/>
            <wp:effectExtent l="0" t="0" r="0" b="0"/>
            <wp:docPr id="87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Pause video in USB</w:t>
      </w:r>
      <w:r w:rsidR="0004480F">
        <w:t>”</w:t>
      </w:r>
    </w:p>
    <w:p w14:paraId="6BD20321" w14:textId="77777777" w:rsidR="00306D37" w:rsidRDefault="00306D37" w:rsidP="00306D37">
      <w:pPr>
        <w:contextualSpacing/>
      </w:pPr>
    </w:p>
    <w:p w14:paraId="72CEF615" w14:textId="77777777" w:rsidR="00F15706" w:rsidRDefault="00E60B64" w:rsidP="00783BCF">
      <w:pPr>
        <w:pStyle w:val="Heading3"/>
      </w:pPr>
      <w:r>
        <w:t>Function Interfaces</w:t>
      </w:r>
    </w:p>
    <w:p w14:paraId="08C36F74"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52BD697F" w14:textId="77777777" w:rsidTr="0082668D">
        <w:trPr>
          <w:trHeight w:val="260"/>
        </w:trPr>
        <w:tc>
          <w:tcPr>
            <w:tcW w:w="2547" w:type="dxa"/>
            <w:shd w:val="clear" w:color="auto" w:fill="D9D9D9" w:themeFill="background1" w:themeFillShade="D9"/>
            <w:noWrap/>
            <w:hideMark/>
          </w:tcPr>
          <w:p w14:paraId="4C97774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69C8ADB8"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1E0B10F1" w14:textId="77777777" w:rsidTr="0082668D">
        <w:trPr>
          <w:trHeight w:val="410"/>
        </w:trPr>
        <w:tc>
          <w:tcPr>
            <w:tcW w:w="2547" w:type="dxa"/>
            <w:noWrap/>
          </w:tcPr>
          <w:p w14:paraId="47851E6E" w14:textId="77777777" w:rsidR="0082668D" w:rsidRDefault="0082668D" w:rsidP="00BC57B1">
            <w:pPr>
              <w:contextualSpacing/>
              <w:rPr>
                <w:rFonts w:cs="Arial"/>
              </w:rPr>
            </w:pPr>
            <w:r w:rsidRPr="00275823">
              <w:rPr>
                <w:rFonts w:cs="Arial"/>
              </w:rPr>
              <w:t>Pause USB Video</w:t>
            </w:r>
          </w:p>
        </w:tc>
        <w:tc>
          <w:tcPr>
            <w:tcW w:w="7654" w:type="dxa"/>
          </w:tcPr>
          <w:p w14:paraId="58ED2E03" w14:textId="77777777" w:rsidR="00E77D14" w:rsidRDefault="00E77D14"/>
        </w:tc>
      </w:tr>
      <w:tr w:rsidR="0082668D" w:rsidRPr="003F473D" w14:paraId="2537B9E7" w14:textId="77777777" w:rsidTr="0082668D">
        <w:trPr>
          <w:trHeight w:val="410"/>
        </w:trPr>
        <w:tc>
          <w:tcPr>
            <w:tcW w:w="2547" w:type="dxa"/>
            <w:noWrap/>
          </w:tcPr>
          <w:p w14:paraId="2995BDF3" w14:textId="77777777" w:rsidR="0082668D" w:rsidRDefault="0082668D" w:rsidP="00BC57B1">
            <w:pPr>
              <w:contextualSpacing/>
              <w:rPr>
                <w:rFonts w:cs="Arial"/>
              </w:rPr>
            </w:pPr>
            <w:r w:rsidRPr="00275823">
              <w:rPr>
                <w:rFonts w:cs="Arial"/>
              </w:rPr>
              <w:t>input1</w:t>
            </w:r>
          </w:p>
          <w:p w14:paraId="70A4E94B" w14:textId="77777777" w:rsidR="0082668D" w:rsidRDefault="0082668D" w:rsidP="00BC57B1">
            <w:pPr>
              <w:contextualSpacing/>
              <w:rPr>
                <w:rFonts w:cs="Arial"/>
              </w:rPr>
            </w:pPr>
            <w:r>
              <w:rPr>
                <w:rFonts w:cs="Arial"/>
              </w:rPr>
              <w:t>Signal:</w:t>
            </w:r>
          </w:p>
          <w:p w14:paraId="0196D02C"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EB6FEAA" wp14:editId="2D54ADAE">
                  <wp:extent cx="152400" cy="152400"/>
                  <wp:effectExtent l="0" t="0" r="0" b="0"/>
                  <wp:docPr id="874"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4f185f9ae6999dae117a33aed7c5ff57" w:history="1">
              <w:r>
                <w:rPr>
                  <w:rStyle w:val="Hyperlink"/>
                  <w:rFonts w:cs="Arial"/>
                </w:rPr>
                <w:t>Play-Pause-Stop-Delete</w:t>
              </w:r>
            </w:hyperlink>
          </w:p>
        </w:tc>
        <w:tc>
          <w:tcPr>
            <w:tcW w:w="7654" w:type="dxa"/>
          </w:tcPr>
          <w:p w14:paraId="11BCC715" w14:textId="77777777" w:rsidR="0082668D" w:rsidRDefault="0082668D" w:rsidP="00BC57B1">
            <w:pPr>
              <w:rPr>
                <w:rFonts w:cs="Arial"/>
              </w:rPr>
            </w:pPr>
            <w:r>
              <w:rPr>
                <w:rFonts w:cs="Arial"/>
              </w:rPr>
              <w:t>Signal Description:</w:t>
            </w:r>
          </w:p>
          <w:p w14:paraId="122E32B8" w14:textId="77777777" w:rsidR="0082668D" w:rsidRDefault="0082668D" w:rsidP="00BC57B1">
            <w:pPr>
              <w:rPr>
                <w:rFonts w:cs="Arial"/>
              </w:rPr>
            </w:pPr>
            <w:r w:rsidRPr="00275823">
              <w:rPr>
                <w:rFonts w:cs="Arial"/>
              </w:rPr>
              <w:t xml:space="preserve">Signal to designate the user request via the app for the video clip to play, pause, stop or delete a video clip  </w:t>
            </w:r>
          </w:p>
          <w:p w14:paraId="115C83C4" w14:textId="77777777" w:rsidR="0082668D" w:rsidRDefault="0082668D" w:rsidP="00BC57B1">
            <w:pPr>
              <w:rPr>
                <w:rFonts w:cs="Arial"/>
              </w:rPr>
            </w:pPr>
          </w:p>
        </w:tc>
      </w:tr>
    </w:tbl>
    <w:p w14:paraId="65E39DE2" w14:textId="77777777" w:rsidR="0082668D" w:rsidRDefault="0082668D" w:rsidP="00A7465B">
      <w:pPr>
        <w:contextualSpacing/>
        <w:rPr>
          <w:rFonts w:cs="Arial"/>
        </w:rPr>
      </w:pPr>
    </w:p>
    <w:p w14:paraId="682CC9D1"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81C3364" w14:textId="77777777" w:rsidTr="00CD7DFE">
        <w:trPr>
          <w:trHeight w:val="260"/>
        </w:trPr>
        <w:tc>
          <w:tcPr>
            <w:tcW w:w="2689" w:type="dxa"/>
            <w:shd w:val="clear" w:color="auto" w:fill="D9D9D9" w:themeFill="background1" w:themeFillShade="D9"/>
            <w:noWrap/>
            <w:hideMark/>
          </w:tcPr>
          <w:p w14:paraId="19474FD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FCF8B3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23A746F3" w14:textId="77777777" w:rsidTr="00CD7DFE">
        <w:trPr>
          <w:trHeight w:val="410"/>
        </w:trPr>
        <w:tc>
          <w:tcPr>
            <w:tcW w:w="2689" w:type="dxa"/>
            <w:noWrap/>
          </w:tcPr>
          <w:p w14:paraId="2CEC5394" w14:textId="77777777" w:rsidR="00CD7DFE" w:rsidRDefault="00CD7DFE" w:rsidP="00BC57B1">
            <w:pPr>
              <w:contextualSpacing/>
              <w:rPr>
                <w:rFonts w:cs="Arial"/>
              </w:rPr>
            </w:pPr>
            <w:r>
              <w:rPr>
                <w:rFonts w:cs="Arial"/>
              </w:rPr>
              <w:t>Pause Video - USB</w:t>
            </w:r>
          </w:p>
          <w:p w14:paraId="014F1CDA" w14:textId="77777777" w:rsidR="00CD7DFE" w:rsidRDefault="00CD7DFE" w:rsidP="00BC57B1">
            <w:pPr>
              <w:contextualSpacing/>
              <w:rPr>
                <w:rFonts w:cs="Arial"/>
              </w:rPr>
            </w:pPr>
            <w:r>
              <w:rPr>
                <w:rFonts w:cs="Arial"/>
              </w:rPr>
              <w:t>Signal:</w:t>
            </w:r>
          </w:p>
          <w:p w14:paraId="531280A1" w14:textId="77777777" w:rsidR="00CD7DFE" w:rsidRDefault="00CD7DFE" w:rsidP="00BC57B1">
            <w:pPr>
              <w:contextualSpacing/>
              <w:rPr>
                <w:rFonts w:cs="Arial"/>
              </w:rPr>
            </w:pPr>
            <w:r>
              <w:rPr>
                <w:noProof/>
              </w:rPr>
              <w:drawing>
                <wp:inline distT="0" distB="0" distL="0" distR="0" wp14:anchorId="2497B199" wp14:editId="6A84F5B3">
                  <wp:extent cx="152400" cy="152400"/>
                  <wp:effectExtent l="0" t="0" r="0" b="0"/>
                  <wp:docPr id="876"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e455f3ad1ab447724390c4012e216074" w:history="1">
              <w:r>
                <w:rPr>
                  <w:rStyle w:val="Hyperlink"/>
                  <w:rFonts w:cs="Arial"/>
                </w:rPr>
                <w:t>Video Stop - Cloud</w:t>
              </w:r>
            </w:hyperlink>
          </w:p>
        </w:tc>
        <w:tc>
          <w:tcPr>
            <w:tcW w:w="7512" w:type="dxa"/>
            <w:noWrap/>
          </w:tcPr>
          <w:p w14:paraId="07DD8B7E" w14:textId="77777777" w:rsidR="00CD7DFE" w:rsidRDefault="00CD7DFE" w:rsidP="00BC57B1">
            <w:pPr>
              <w:rPr>
                <w:rFonts w:cs="Arial"/>
              </w:rPr>
            </w:pPr>
            <w:r>
              <w:rPr>
                <w:rFonts w:cs="Arial"/>
              </w:rPr>
              <w:t>Signal Description:</w:t>
            </w:r>
          </w:p>
          <w:p w14:paraId="593D0809" w14:textId="77777777" w:rsidR="00CD7DFE" w:rsidRDefault="00CD7DFE" w:rsidP="00BC57B1">
            <w:pPr>
              <w:rPr>
                <w:rFonts w:cs="Arial"/>
              </w:rPr>
            </w:pPr>
            <w:r>
              <w:rPr>
                <w:rFonts w:cs="Arial"/>
              </w:rPr>
              <w:t>Signal to pause the play of video on the Mobile Device (or in vehicle HMI - TBE).</w:t>
            </w:r>
          </w:p>
          <w:p w14:paraId="156A2201" w14:textId="77777777" w:rsidR="00CD7DFE" w:rsidRDefault="00CD7DFE" w:rsidP="00BC57B1">
            <w:pPr>
              <w:rPr>
                <w:rFonts w:cs="Arial"/>
              </w:rPr>
            </w:pPr>
          </w:p>
        </w:tc>
      </w:tr>
    </w:tbl>
    <w:p w14:paraId="63598FCC" w14:textId="77777777" w:rsidR="00CD7DFE" w:rsidRDefault="00CD7DFE" w:rsidP="00A72B37"/>
    <w:p w14:paraId="7DEE75CC" w14:textId="77777777" w:rsidR="00A72B37" w:rsidRDefault="00A72B37" w:rsidP="00A72B37">
      <w:pPr>
        <w:pStyle w:val="Heading4"/>
      </w:pPr>
      <w:r>
        <w:t>Logical</w:t>
      </w:r>
      <w:r w:rsidRPr="00F15706">
        <w:t xml:space="preserve"> Parameters</w:t>
      </w:r>
    </w:p>
    <w:p w14:paraId="402A1A81" w14:textId="77777777" w:rsidR="00A72B37" w:rsidRDefault="00A72B37" w:rsidP="00A72B37"/>
    <w:p w14:paraId="2A47A965"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021056A4" w14:textId="77777777" w:rsidTr="00EB7D77">
        <w:trPr>
          <w:trHeight w:val="211"/>
        </w:trPr>
        <w:tc>
          <w:tcPr>
            <w:tcW w:w="2689" w:type="dxa"/>
            <w:shd w:val="clear" w:color="auto" w:fill="D9D9D9" w:themeFill="background1" w:themeFillShade="D9"/>
            <w:noWrap/>
            <w:hideMark/>
          </w:tcPr>
          <w:p w14:paraId="1A3A5C10"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4BEA9985"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24F22BF" w14:textId="77777777" w:rsidTr="00EB7D77">
        <w:trPr>
          <w:trHeight w:val="410"/>
        </w:trPr>
        <w:tc>
          <w:tcPr>
            <w:tcW w:w="2689" w:type="dxa"/>
            <w:noWrap/>
          </w:tcPr>
          <w:p w14:paraId="47D88474" w14:textId="07B467BC"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85E3CCB" w14:textId="5C2EBA78" w:rsidR="009649F4" w:rsidRPr="003F473D" w:rsidRDefault="009649F4" w:rsidP="00EB7D77">
            <w:pPr>
              <w:rPr>
                <w:rFonts w:cs="Arial"/>
                <w:color w:val="000000"/>
                <w:sz w:val="18"/>
                <w:szCs w:val="18"/>
              </w:rPr>
            </w:pPr>
          </w:p>
        </w:tc>
      </w:tr>
      <w:tr w:rsidR="009649F4" w:rsidRPr="003F473D" w14:paraId="115B81F7" w14:textId="77777777" w:rsidTr="00EB7D77">
        <w:trPr>
          <w:trHeight w:val="410"/>
        </w:trPr>
        <w:tc>
          <w:tcPr>
            <w:tcW w:w="2689" w:type="dxa"/>
            <w:noWrap/>
          </w:tcPr>
          <w:p w14:paraId="20F4BB8D"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67CBD29B" w14:textId="77777777" w:rsidR="009649F4" w:rsidRPr="003F473D" w:rsidRDefault="009649F4" w:rsidP="00EB7D77">
            <w:pPr>
              <w:rPr>
                <w:rFonts w:cs="Arial"/>
                <w:color w:val="000000"/>
                <w:sz w:val="18"/>
                <w:szCs w:val="18"/>
              </w:rPr>
            </w:pPr>
          </w:p>
        </w:tc>
      </w:tr>
    </w:tbl>
    <w:p w14:paraId="7E95ABA8" w14:textId="77777777" w:rsidR="009649F4" w:rsidRDefault="009649F4" w:rsidP="00A72B37"/>
    <w:p w14:paraId="4EE73E72" w14:textId="77777777" w:rsidR="00822913" w:rsidRDefault="00822913" w:rsidP="00822913">
      <w:pPr>
        <w:pStyle w:val="Heading3"/>
      </w:pPr>
      <w:r>
        <w:t>Function Modeling</w:t>
      </w:r>
    </w:p>
    <w:p w14:paraId="18538358" w14:textId="77777777" w:rsidR="00EF5443" w:rsidRPr="00C75AE5" w:rsidRDefault="00EF5443" w:rsidP="00EF5443"/>
    <w:p w14:paraId="56E277F9" w14:textId="77777777" w:rsidR="002D15F6" w:rsidRDefault="002D15F6" w:rsidP="0061324D">
      <w:pPr>
        <w:pStyle w:val="Heading4"/>
        <w:numPr>
          <w:ilvl w:val="3"/>
          <w:numId w:val="4"/>
        </w:numPr>
      </w:pPr>
      <w:r>
        <w:t>Use Cases</w:t>
      </w:r>
    </w:p>
    <w:p w14:paraId="49215D5A" w14:textId="77777777" w:rsidR="002D15F6" w:rsidRDefault="002D15F6" w:rsidP="002D15F6"/>
    <w:p w14:paraId="200733FE"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F625923" w14:textId="77777777" w:rsidR="009649F4" w:rsidRDefault="009649F4" w:rsidP="009649F4">
      <w:pPr>
        <w:pStyle w:val="Heading4"/>
        <w:numPr>
          <w:ilvl w:val="3"/>
          <w:numId w:val="4"/>
        </w:numPr>
      </w:pPr>
      <w:r>
        <w:t>State Charts</w:t>
      </w:r>
    </w:p>
    <w:p w14:paraId="0B026098" w14:textId="77777777" w:rsidR="00195B38" w:rsidRDefault="00195B38" w:rsidP="00A76553">
      <w:pPr>
        <w:contextualSpacing/>
        <w:rPr>
          <w:color w:val="A6A6A6" w:themeColor="background1" w:themeShade="A6"/>
        </w:rPr>
      </w:pPr>
    </w:p>
    <w:p w14:paraId="754068A1"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42FAD848" w14:textId="77777777" w:rsidR="00A76553" w:rsidRPr="00FF5F72" w:rsidRDefault="00A76553" w:rsidP="00A76553">
      <w:pPr>
        <w:contextualSpacing/>
        <w:rPr>
          <w:color w:val="A6A6A6" w:themeColor="background1" w:themeShade="A6"/>
        </w:rPr>
      </w:pPr>
    </w:p>
    <w:p w14:paraId="2C481C4C" w14:textId="77777777" w:rsidR="00A76553" w:rsidRPr="00004083" w:rsidRDefault="00A76553" w:rsidP="00A76553">
      <w:pPr>
        <w:contextualSpacing/>
        <w:rPr>
          <w:rFonts w:cs="Arial"/>
        </w:rPr>
      </w:pPr>
    </w:p>
    <w:p w14:paraId="657256CA" w14:textId="77777777" w:rsidR="009649F4" w:rsidRDefault="009649F4" w:rsidP="009649F4">
      <w:pPr>
        <w:pStyle w:val="Heading4"/>
        <w:numPr>
          <w:ilvl w:val="3"/>
          <w:numId w:val="4"/>
        </w:numPr>
      </w:pPr>
      <w:r>
        <w:t>Activity Diagrams</w:t>
      </w:r>
    </w:p>
    <w:p w14:paraId="6E7872A6" w14:textId="77777777" w:rsidR="009649F4" w:rsidRDefault="009649F4" w:rsidP="009649F4"/>
    <w:p w14:paraId="1DD34065"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4C5A205B" w14:textId="77777777" w:rsidR="009649F4" w:rsidRPr="00FF5F72" w:rsidRDefault="009649F4" w:rsidP="009649F4">
      <w:pPr>
        <w:contextualSpacing/>
        <w:rPr>
          <w:color w:val="A6A6A6" w:themeColor="background1" w:themeShade="A6"/>
        </w:rPr>
      </w:pPr>
    </w:p>
    <w:p w14:paraId="38982FB5" w14:textId="77777777" w:rsidR="009649F4" w:rsidRDefault="009649F4" w:rsidP="009649F4">
      <w:pPr>
        <w:pStyle w:val="Heading4"/>
        <w:numPr>
          <w:ilvl w:val="3"/>
          <w:numId w:val="4"/>
        </w:numPr>
      </w:pPr>
      <w:r>
        <w:t>Sequence Diagrams</w:t>
      </w:r>
    </w:p>
    <w:p w14:paraId="416AF4C4" w14:textId="77777777" w:rsidR="00987D84" w:rsidRPr="00EB7D77" w:rsidRDefault="00987D84" w:rsidP="00EB7D77">
      <w:pPr>
        <w:rPr>
          <w:rStyle w:val="SubtleEmphasis"/>
          <w:i w:val="0"/>
          <w:iCs w:val="0"/>
          <w:color w:val="auto"/>
          <w:highlight w:val="green"/>
        </w:rPr>
      </w:pPr>
    </w:p>
    <w:p w14:paraId="3F3CDE04"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1D1E1EFD" w14:textId="77777777" w:rsidR="00987D84" w:rsidRDefault="00987D84" w:rsidP="00987D84"/>
    <w:p w14:paraId="27979A17" w14:textId="77777777" w:rsidR="009649F4" w:rsidRDefault="009649F4" w:rsidP="009649F4"/>
    <w:p w14:paraId="7DFF3773" w14:textId="77777777" w:rsidR="009649F4" w:rsidRDefault="009649F4" w:rsidP="009649F4">
      <w:pPr>
        <w:pStyle w:val="Heading4"/>
        <w:numPr>
          <w:ilvl w:val="3"/>
          <w:numId w:val="4"/>
        </w:numPr>
      </w:pPr>
      <w:r>
        <w:t>Decision Tables</w:t>
      </w:r>
    </w:p>
    <w:p w14:paraId="42FF217A" w14:textId="77777777" w:rsidR="009649F4" w:rsidRDefault="009649F4" w:rsidP="009649F4"/>
    <w:p w14:paraId="50B411F9" w14:textId="77777777" w:rsidR="00F15706" w:rsidRDefault="00DA0800" w:rsidP="00822913">
      <w:pPr>
        <w:pStyle w:val="Heading3"/>
      </w:pPr>
      <w:r>
        <w:t>Function Requirements</w:t>
      </w:r>
    </w:p>
    <w:p w14:paraId="27225054" w14:textId="77777777" w:rsidR="00F15706" w:rsidRDefault="00F15706" w:rsidP="00783BCF">
      <w:pPr>
        <w:pStyle w:val="Heading4"/>
      </w:pPr>
      <w:r>
        <w:t>Functional Requirements</w:t>
      </w:r>
    </w:p>
    <w:p w14:paraId="6A707C4E" w14:textId="77777777" w:rsidR="006E54B3" w:rsidRDefault="00F15706" w:rsidP="006E54B3">
      <w:pPr>
        <w:pStyle w:val="Heading5"/>
      </w:pPr>
      <w:r>
        <w:t>Normal Operation</w:t>
      </w:r>
    </w:p>
    <w:p w14:paraId="785DBBB6" w14:textId="77777777" w:rsidR="005961D3" w:rsidRDefault="005961D3" w:rsidP="00BB6A63"/>
    <w:p w14:paraId="3EF72D3A" w14:textId="77777777" w:rsidR="005961D3" w:rsidRDefault="005961D3" w:rsidP="005961D3">
      <w:pPr>
        <w:rPr>
          <w:color w:val="A6A6A6" w:themeColor="background1" w:themeShade="A6"/>
        </w:rPr>
      </w:pPr>
      <w:r>
        <w:rPr>
          <w:color w:val="A6A6A6" w:themeColor="background1" w:themeShade="A6"/>
        </w:rPr>
        <w:t>No Normal Operation Requirements specified.</w:t>
      </w:r>
    </w:p>
    <w:p w14:paraId="2B8EEA81" w14:textId="77777777" w:rsidR="00F15706" w:rsidRDefault="00F15706" w:rsidP="00783BCF">
      <w:pPr>
        <w:pStyle w:val="Heading5"/>
      </w:pPr>
      <w:r>
        <w:t>Error Handling</w:t>
      </w:r>
    </w:p>
    <w:p w14:paraId="24C727F0" w14:textId="77777777" w:rsidR="005961D3" w:rsidRDefault="005961D3" w:rsidP="00BB6A63"/>
    <w:p w14:paraId="0753EA33" w14:textId="77777777" w:rsidR="005961D3" w:rsidRDefault="005961D3" w:rsidP="005961D3">
      <w:pPr>
        <w:rPr>
          <w:color w:val="A6A6A6" w:themeColor="background1" w:themeShade="A6"/>
        </w:rPr>
      </w:pPr>
      <w:r>
        <w:rPr>
          <w:color w:val="A6A6A6" w:themeColor="background1" w:themeShade="A6"/>
        </w:rPr>
        <w:t>No Error Handling Requirements specified.</w:t>
      </w:r>
    </w:p>
    <w:p w14:paraId="394C48FF" w14:textId="77777777" w:rsidR="00DD7D94" w:rsidRDefault="00DD7D94" w:rsidP="00DD7D94">
      <w:pPr>
        <w:pStyle w:val="Heading4"/>
      </w:pPr>
      <w:r>
        <w:lastRenderedPageBreak/>
        <w:t>Non-Functional Requirements</w:t>
      </w:r>
    </w:p>
    <w:p w14:paraId="3E992764" w14:textId="77777777" w:rsidR="005961D3" w:rsidRDefault="005961D3" w:rsidP="00BB6A63"/>
    <w:p w14:paraId="14890F7B" w14:textId="77777777" w:rsidR="005961D3" w:rsidRDefault="005961D3" w:rsidP="005961D3">
      <w:pPr>
        <w:rPr>
          <w:color w:val="A6A6A6" w:themeColor="background1" w:themeShade="A6"/>
        </w:rPr>
      </w:pPr>
      <w:r>
        <w:rPr>
          <w:color w:val="A6A6A6" w:themeColor="background1" w:themeShade="A6"/>
        </w:rPr>
        <w:t>No Non-Functional Requirements specified.</w:t>
      </w:r>
    </w:p>
    <w:p w14:paraId="6923A797" w14:textId="77777777" w:rsidR="00DF462B" w:rsidRDefault="00427220" w:rsidP="00DF462B">
      <w:pPr>
        <w:pStyle w:val="Heading4"/>
      </w:pPr>
      <w:r>
        <w:t>Functional</w:t>
      </w:r>
      <w:r w:rsidR="00DF462B">
        <w:t xml:space="preserve"> Safety Requirements</w:t>
      </w:r>
    </w:p>
    <w:p w14:paraId="17E137C1" w14:textId="77777777" w:rsidR="00DF462B" w:rsidRDefault="00DF462B" w:rsidP="00DF462B">
      <w:pPr>
        <w:rPr>
          <w:highlight w:val="yellow"/>
        </w:rPr>
      </w:pPr>
    </w:p>
    <w:p w14:paraId="3624B02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8873F48" w14:textId="77777777" w:rsidR="00DD7D94" w:rsidRDefault="00DD7D94" w:rsidP="00DD7D94">
      <w:pPr>
        <w:pStyle w:val="Heading4"/>
      </w:pPr>
      <w:r>
        <w:t>Other Requirements</w:t>
      </w:r>
    </w:p>
    <w:p w14:paraId="379388F2" w14:textId="77777777" w:rsidR="00DD7D94" w:rsidRDefault="00DD7D94" w:rsidP="00DD7D94">
      <w:pPr>
        <w:pStyle w:val="Heading5"/>
      </w:pPr>
      <w:r>
        <w:t>Design Requirements</w:t>
      </w:r>
    </w:p>
    <w:p w14:paraId="31F972F3" w14:textId="77777777" w:rsidR="005961D3" w:rsidRDefault="005961D3" w:rsidP="00CA4A62"/>
    <w:p w14:paraId="49BB8F3F" w14:textId="77777777" w:rsidR="005961D3" w:rsidRDefault="005961D3" w:rsidP="005961D3">
      <w:pPr>
        <w:rPr>
          <w:color w:val="A6A6A6" w:themeColor="background1" w:themeShade="A6"/>
        </w:rPr>
      </w:pPr>
      <w:r>
        <w:rPr>
          <w:color w:val="A6A6A6" w:themeColor="background1" w:themeShade="A6"/>
        </w:rPr>
        <w:t>No Design Requirements specified.</w:t>
      </w:r>
    </w:p>
    <w:p w14:paraId="3B733BDA" w14:textId="77777777" w:rsidR="00CA4A62" w:rsidRDefault="00CA4A62" w:rsidP="00CA4A62">
      <w:pPr>
        <w:pStyle w:val="Heading4"/>
      </w:pPr>
      <w:r>
        <w:t>Uncategorized Requirements</w:t>
      </w:r>
    </w:p>
    <w:p w14:paraId="4ECBFD7A" w14:textId="77777777" w:rsidR="005961D3" w:rsidRDefault="005961D3" w:rsidP="00CA4A62"/>
    <w:p w14:paraId="02C7FEA6" w14:textId="77777777" w:rsidR="001F5E54" w:rsidRPr="0017445F" w:rsidRDefault="006E25A5" w:rsidP="001F5E54">
      <w:pPr>
        <w:pStyle w:val="RERequirement"/>
        <w:shd w:val="clear" w:color="auto" w:fill="F2F2F2" w:themeFill="background1" w:themeFillShade="F2"/>
      </w:pPr>
      <w:r>
        <w:t>R_Sent_App_20</w:t>
      </w:r>
      <w:r w:rsidR="00AE04B0">
        <w:t xml:space="preserve"> Access Videos - USB</w:t>
      </w:r>
    </w:p>
    <w:p w14:paraId="4D80EB2A" w14:textId="77777777" w:rsidR="001F5E54" w:rsidRDefault="00AE04B0" w:rsidP="001F5E54">
      <w:pPr>
        <w:rPr>
          <w:rFonts w:cs="Arial"/>
        </w:rPr>
      </w:pPr>
      <w:r>
        <w:rPr>
          <w:rFonts w:cs="Arial"/>
        </w:rPr>
        <w:t>Upon user request, the vehicle HMI (SYNC) system shall allow user to access videos stored in USB drive (local storage).</w:t>
      </w:r>
    </w:p>
    <w:p w14:paraId="65CA815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448E3D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D0408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R_Sent_App_20</w:t>
            </w:r>
          </w:p>
        </w:tc>
      </w:tr>
      <w:tr w:rsidR="001F5E54" w:rsidRPr="00FD127C" w14:paraId="70F336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59BD0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B543B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allow viweing of videos - from USB</w:t>
            </w:r>
          </w:p>
        </w:tc>
      </w:tr>
      <w:tr w:rsidR="001F5E54" w:rsidRPr="00FD127C" w14:paraId="43EFF8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8DB54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6F2BC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039495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2C1D1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65E87A" w14:textId="77777777" w:rsidR="00E77D14" w:rsidRDefault="00E77D14"/>
        </w:tc>
      </w:tr>
      <w:tr w:rsidR="001F5E54" w:rsidRPr="00FD127C" w14:paraId="693BE5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3F8D6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217E8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005C5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E4025F" w14:textId="77777777" w:rsidR="00E77D14" w:rsidRDefault="00E77D14"/>
        </w:tc>
      </w:tr>
      <w:tr w:rsidR="001F5E54" w:rsidRPr="00FD127C" w14:paraId="229EA0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D6DA7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86BCC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9D2B9EF" wp14:editId="7433BA7F">
                  <wp:extent cx="152400" cy="152400"/>
                  <wp:effectExtent l="0" t="0" r="0" b="0"/>
                  <wp:docPr id="878"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R_F_Sentinel_00065 Access Videos - USB</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04D9B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20F689" w14:textId="77777777" w:rsidR="00E77D14" w:rsidRDefault="00E77D14"/>
        </w:tc>
      </w:tr>
      <w:tr w:rsidR="001F5E54" w:rsidRPr="00FD127C" w14:paraId="11A522E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918E4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0B46D9"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AA00F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F419F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94D37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81B262" w14:textId="77777777" w:rsidR="00E77D14" w:rsidRDefault="00E77D14"/>
        </w:tc>
      </w:tr>
      <w:tr w:rsidR="001F5E54" w:rsidRPr="00FD127C" w14:paraId="05ABD86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38044F" w14:textId="77777777" w:rsidR="001F5E54" w:rsidRPr="00FD127C" w:rsidRDefault="0052661D" w:rsidP="00A84EEF">
            <w:pPr>
              <w:rPr>
                <w:rFonts w:cs="Arial"/>
                <w:bCs/>
                <w:color w:val="808080" w:themeColor="background1" w:themeShade="80"/>
                <w:sz w:val="16"/>
                <w:szCs w:val="14"/>
              </w:rPr>
            </w:pPr>
            <w:hyperlink r:id="rId11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09F3C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D9480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C99CE4C" w14:textId="77777777" w:rsidR="001F5E54" w:rsidRPr="0017445F" w:rsidRDefault="006E25A5" w:rsidP="001F5E54">
      <w:pPr>
        <w:pStyle w:val="RERequirement"/>
        <w:shd w:val="clear" w:color="auto" w:fill="F2F2F2" w:themeFill="background1" w:themeFillShade="F2"/>
      </w:pPr>
      <w:r>
        <w:t>R_Sent_SYNC_2</w:t>
      </w:r>
      <w:r w:rsidR="00AE04B0">
        <w:t xml:space="preserve"> Jump Drive - Fit and Record/Pause/Stop/Resume/ Play  Data </w:t>
      </w:r>
    </w:p>
    <w:p w14:paraId="238BFC26" w14:textId="77777777" w:rsidR="001F5E54" w:rsidRDefault="00AE04B0" w:rsidP="001F5E54">
      <w:pPr>
        <w:rPr>
          <w:rFonts w:cs="Arial"/>
        </w:rPr>
      </w:pPr>
      <w:r>
        <w:rPr>
          <w:rFonts w:cs="Arial"/>
        </w:rPr>
        <w:t>Before arming the feature, the vehicle HMI (SYNC) system shall be able to plug in a USB drive to a secure location on the vehicle to store and later access videos.  This will include record, pause, stop, play and resume video play.  Meta data such as date/time and type of intrusion event will also be recorded and available to the user.</w:t>
      </w:r>
    </w:p>
    <w:p w14:paraId="4C54FCA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12F05C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6E152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R_Sent_SYNC_2</w:t>
            </w:r>
          </w:p>
        </w:tc>
      </w:tr>
      <w:tr w:rsidR="001F5E54" w:rsidRPr="00FD127C" w14:paraId="1B1E58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FDD0E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44027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allows user to access videos</w:t>
            </w:r>
          </w:p>
        </w:tc>
      </w:tr>
      <w:tr w:rsidR="001F5E54" w:rsidRPr="00FD127C" w14:paraId="74A1F6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2F7FF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CB3F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9DD08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8BED2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14891E" w14:textId="77777777" w:rsidR="00E77D14" w:rsidRDefault="00E77D14"/>
        </w:tc>
      </w:tr>
      <w:tr w:rsidR="001F5E54" w:rsidRPr="00FD127C" w14:paraId="2DB6E3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AE712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37DB8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EEB02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E797C9" w14:textId="77777777" w:rsidR="00E77D14" w:rsidRDefault="00E77D14"/>
        </w:tc>
      </w:tr>
      <w:tr w:rsidR="001F5E54" w:rsidRPr="00FD127C" w14:paraId="5AD86D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5194F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CDB51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F868E92" wp14:editId="681881BB">
                  <wp:extent cx="152400" cy="152400"/>
                  <wp:effectExtent l="0" t="0" r="0" b="0"/>
                  <wp:docPr id="88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R_F_Sentinel_00017 Jump Drive - Fit and Record/Pause/Stop/Resume/ Play  Data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A8B42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15227A" w14:textId="77777777" w:rsidR="00E77D14" w:rsidRDefault="00E77D14"/>
        </w:tc>
      </w:tr>
      <w:tr w:rsidR="001F5E54" w:rsidRPr="00FD127C" w14:paraId="0724914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DB5CB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7FC026"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FB677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BC3AA3"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2237D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C5D90C" w14:textId="77777777" w:rsidR="00E77D14" w:rsidRDefault="00E77D14"/>
        </w:tc>
      </w:tr>
      <w:tr w:rsidR="001F5E54" w:rsidRPr="00FD127C" w14:paraId="147F369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E71F33" w14:textId="77777777" w:rsidR="001F5E54" w:rsidRPr="00FD127C" w:rsidRDefault="0052661D" w:rsidP="00A84EEF">
            <w:pPr>
              <w:rPr>
                <w:rFonts w:cs="Arial"/>
                <w:bCs/>
                <w:color w:val="808080" w:themeColor="background1" w:themeShade="80"/>
                <w:sz w:val="16"/>
                <w:szCs w:val="14"/>
              </w:rPr>
            </w:pPr>
            <w:hyperlink r:id="rId11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A4B46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A9BB3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F5E3F5B" w14:textId="77777777" w:rsidR="000D7866" w:rsidRPr="00E47D48" w:rsidRDefault="000D7866" w:rsidP="00E47D48">
      <w:pPr>
        <w:rPr>
          <w:color w:val="FF0000"/>
        </w:rPr>
      </w:pPr>
    </w:p>
    <w:p w14:paraId="0DB1739B" w14:textId="77777777" w:rsidR="009C1EEC" w:rsidRDefault="000D732E" w:rsidP="0061324D">
      <w:pPr>
        <w:pStyle w:val="Heading2"/>
        <w:numPr>
          <w:ilvl w:val="1"/>
          <w:numId w:val="4"/>
        </w:numPr>
      </w:pPr>
      <w:r>
        <w:t xml:space="preserve">Logical Function </w:t>
      </w:r>
      <w:r>
        <w:rPr>
          <w:noProof/>
        </w:rPr>
        <w:drawing>
          <wp:inline distT="0" distB="0" distL="0" distR="0" wp14:anchorId="0F35C52B" wp14:editId="1CD9BB1F">
            <wp:extent cx="152400" cy="152400"/>
            <wp:effectExtent l="0" t="0" r="0" b="0"/>
            <wp:docPr id="88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55" w:name="_37b2e0240bc958ef8fce5474d8f1eb3a"/>
      <w:r w:rsidR="008E73AE">
        <w:t>Delete video in USB</w:t>
      </w:r>
      <w:bookmarkEnd w:id="155"/>
    </w:p>
    <w:p w14:paraId="6BACCA5D" w14:textId="77777777" w:rsidR="0061785D" w:rsidRDefault="0061785D" w:rsidP="00783BCF">
      <w:pPr>
        <w:pStyle w:val="Heading3"/>
      </w:pPr>
      <w:r>
        <w:t xml:space="preserve">Function </w:t>
      </w:r>
      <w:r w:rsidR="00283752">
        <w:t>Overview</w:t>
      </w:r>
    </w:p>
    <w:p w14:paraId="5EDC2F72" w14:textId="77777777" w:rsidR="00427220" w:rsidRDefault="000D732E" w:rsidP="00427220">
      <w:pPr>
        <w:pStyle w:val="Heading4"/>
      </w:pPr>
      <w:r>
        <w:t xml:space="preserve">Function </w:t>
      </w:r>
      <w:r w:rsidR="00283752">
        <w:t>Description</w:t>
      </w:r>
    </w:p>
    <w:p w14:paraId="4015045A" w14:textId="77777777" w:rsidR="00794B45" w:rsidRDefault="00794B45" w:rsidP="009C1EEC">
      <w:pPr>
        <w:contextualSpacing/>
      </w:pPr>
    </w:p>
    <w:p w14:paraId="0154C5AB" w14:textId="77777777" w:rsidR="00AC0C92" w:rsidRDefault="00AC0C92" w:rsidP="009C1EEC">
      <w:pPr>
        <w:contextualSpacing/>
      </w:pPr>
      <w:r>
        <w:t>Function is allocated to:</w:t>
      </w:r>
    </w:p>
    <w:p w14:paraId="2C2FE3D9" w14:textId="77777777" w:rsidR="00AC0C92" w:rsidRDefault="00604AF5" w:rsidP="0061324D">
      <w:pPr>
        <w:pStyle w:val="ListParagraph"/>
        <w:numPr>
          <w:ilvl w:val="0"/>
          <w:numId w:val="13"/>
        </w:numPr>
        <w:contextualSpacing/>
      </w:pPr>
      <w:r>
        <w:rPr>
          <w:noProof/>
        </w:rPr>
        <w:drawing>
          <wp:inline distT="0" distB="0" distL="0" distR="0" wp14:anchorId="67EC4616" wp14:editId="6E49B22D">
            <wp:extent cx="152400" cy="152400"/>
            <wp:effectExtent l="0" t="0" r="0" b="0"/>
            <wp:docPr id="88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Delete Videos on USB</w:t>
      </w:r>
      <w:r>
        <w:t xml:space="preserve"> &lt;&lt;Logical&gt;&gt;</w:t>
      </w:r>
    </w:p>
    <w:p w14:paraId="4444D48C" w14:textId="77777777" w:rsidR="00AC0C92" w:rsidRDefault="00604AF5" w:rsidP="0061324D">
      <w:pPr>
        <w:pStyle w:val="ListParagraph"/>
        <w:numPr>
          <w:ilvl w:val="0"/>
          <w:numId w:val="13"/>
        </w:numPr>
        <w:contextualSpacing/>
      </w:pPr>
      <w:r>
        <w:rPr>
          <w:noProof/>
        </w:rPr>
        <w:drawing>
          <wp:inline distT="0" distB="0" distL="0" distR="0" wp14:anchorId="1C454FAD" wp14:editId="2A0E65E8">
            <wp:extent cx="152400" cy="152400"/>
            <wp:effectExtent l="0" t="0" r="0" b="0"/>
            <wp:docPr id="88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HMI provider</w:t>
      </w:r>
      <w:r>
        <w:t xml:space="preserve"> &lt;&lt;Logical&gt;&gt;</w:t>
      </w:r>
    </w:p>
    <w:p w14:paraId="1F9AE69A" w14:textId="77777777" w:rsidR="00AC0C92" w:rsidRDefault="00604AF5" w:rsidP="0061324D">
      <w:pPr>
        <w:pStyle w:val="ListParagraph"/>
        <w:numPr>
          <w:ilvl w:val="0"/>
          <w:numId w:val="13"/>
        </w:numPr>
        <w:contextualSpacing/>
      </w:pPr>
      <w:r>
        <w:rPr>
          <w:noProof/>
        </w:rPr>
        <w:drawing>
          <wp:inline distT="0" distB="0" distL="0" distR="0" wp14:anchorId="056848C1" wp14:editId="0CBBD4EE">
            <wp:extent cx="152400" cy="152400"/>
            <wp:effectExtent l="0" t="0" r="0" b="0"/>
            <wp:docPr id="888"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Onboard HMI</w:t>
      </w:r>
      <w:r>
        <w:t xml:space="preserve"> &lt;&lt;Logical&gt;&gt;</w:t>
      </w:r>
    </w:p>
    <w:p w14:paraId="148D54C0" w14:textId="77777777" w:rsidR="00AC0C92" w:rsidRDefault="00604AF5" w:rsidP="0061324D">
      <w:pPr>
        <w:pStyle w:val="ListParagraph"/>
        <w:numPr>
          <w:ilvl w:val="0"/>
          <w:numId w:val="13"/>
        </w:numPr>
        <w:contextualSpacing/>
      </w:pPr>
      <w:r>
        <w:rPr>
          <w:noProof/>
        </w:rPr>
        <w:lastRenderedPageBreak/>
        <w:drawing>
          <wp:inline distT="0" distB="0" distL="0" distR="0" wp14:anchorId="1CE46683" wp14:editId="013D5DFA">
            <wp:extent cx="152400" cy="152400"/>
            <wp:effectExtent l="0" t="0" r="0" b="0"/>
            <wp:docPr id="89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Removable Data Storage</w:t>
      </w:r>
      <w:r>
        <w:t xml:space="preserve"> &lt;&lt;Logical&gt;&gt;</w:t>
      </w:r>
    </w:p>
    <w:p w14:paraId="0CF90313" w14:textId="77777777" w:rsidR="00AC0C92" w:rsidRDefault="00604AF5" w:rsidP="0061324D">
      <w:pPr>
        <w:pStyle w:val="ListParagraph"/>
        <w:numPr>
          <w:ilvl w:val="0"/>
          <w:numId w:val="13"/>
        </w:numPr>
        <w:contextualSpacing/>
      </w:pPr>
      <w:r>
        <w:rPr>
          <w:noProof/>
        </w:rPr>
        <w:drawing>
          <wp:inline distT="0" distB="0" distL="0" distR="0" wp14:anchorId="2A4ADDA5" wp14:editId="1525C1A9">
            <wp:extent cx="152400" cy="152400"/>
            <wp:effectExtent l="0" t="0" r="0" b="0"/>
            <wp:docPr id="892"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User</w:t>
      </w:r>
      <w:r>
        <w:t xml:space="preserve"> &lt;&lt;Logical&gt;&gt;</w:t>
      </w:r>
    </w:p>
    <w:p w14:paraId="47F7A1A8" w14:textId="77777777" w:rsidR="00794B45" w:rsidRDefault="00794B45" w:rsidP="009C1EEC">
      <w:pPr>
        <w:contextualSpacing/>
      </w:pPr>
    </w:p>
    <w:p w14:paraId="020174E4" w14:textId="77777777" w:rsidR="009C1EEC" w:rsidRDefault="009C1EEC" w:rsidP="009C1EEC">
      <w:pPr>
        <w:contextualSpacing/>
      </w:pPr>
      <w:r w:rsidRPr="00A554C4">
        <w:t>Allow user to delete videos stored on the jump drive</w:t>
      </w:r>
    </w:p>
    <w:p w14:paraId="0CEDED8D" w14:textId="77777777" w:rsidR="00282E2C" w:rsidRDefault="000D732E" w:rsidP="00FD32A2">
      <w:pPr>
        <w:pStyle w:val="Heading4"/>
      </w:pPr>
      <w:r>
        <w:t xml:space="preserve">Function </w:t>
      </w:r>
      <w:r w:rsidR="00282E2C">
        <w:t>Variants</w:t>
      </w:r>
    </w:p>
    <w:p w14:paraId="1EBEFFD6" w14:textId="77777777" w:rsidR="00282E2C" w:rsidRDefault="00282E2C" w:rsidP="00282E2C"/>
    <w:p w14:paraId="20697566"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07A6C80" w14:textId="77777777" w:rsidTr="00EB7D77">
        <w:trPr>
          <w:trHeight w:val="314"/>
        </w:trPr>
        <w:tc>
          <w:tcPr>
            <w:tcW w:w="2523" w:type="dxa"/>
            <w:shd w:val="clear" w:color="auto" w:fill="D9D9D9" w:themeFill="background1" w:themeFillShade="D9"/>
          </w:tcPr>
          <w:p w14:paraId="08C98B49"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36F11459"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59A66B97"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0DBF3B4B" w14:textId="77777777" w:rsidTr="00EB7D77">
        <w:trPr>
          <w:trHeight w:val="198"/>
        </w:trPr>
        <w:tc>
          <w:tcPr>
            <w:tcW w:w="2523" w:type="dxa"/>
          </w:tcPr>
          <w:p w14:paraId="53A152E0" w14:textId="22C15D97" w:rsidR="000D732E" w:rsidRPr="00C45D3C" w:rsidRDefault="000D732E" w:rsidP="00EB7D77">
            <w:pPr>
              <w:rPr>
                <w:rFonts w:cs="Arial"/>
              </w:rPr>
            </w:pPr>
          </w:p>
        </w:tc>
        <w:tc>
          <w:tcPr>
            <w:tcW w:w="5132" w:type="dxa"/>
          </w:tcPr>
          <w:p w14:paraId="6EF53630" w14:textId="77777777" w:rsidR="000D732E" w:rsidRPr="009E3B7C" w:rsidRDefault="000D732E" w:rsidP="00EB7D77">
            <w:pPr>
              <w:overflowPunct/>
              <w:autoSpaceDE/>
              <w:autoSpaceDN/>
              <w:adjustRightInd/>
              <w:textAlignment w:val="center"/>
              <w:rPr>
                <w:rFonts w:cs="Arial"/>
              </w:rPr>
            </w:pPr>
          </w:p>
        </w:tc>
        <w:tc>
          <w:tcPr>
            <w:tcW w:w="2551" w:type="dxa"/>
          </w:tcPr>
          <w:p w14:paraId="2DC2302F" w14:textId="2EFC5E7B" w:rsidR="000D732E" w:rsidRPr="005A344A" w:rsidRDefault="000D732E" w:rsidP="00EB7D77">
            <w:pPr>
              <w:rPr>
                <w:rFonts w:cs="Arial"/>
                <w:lang w:val="en-GB"/>
              </w:rPr>
            </w:pPr>
          </w:p>
        </w:tc>
      </w:tr>
    </w:tbl>
    <w:p w14:paraId="7C5252E8" w14:textId="77777777" w:rsidR="000D732E" w:rsidRPr="005067FC" w:rsidRDefault="000D732E" w:rsidP="00282E2C">
      <w:pPr>
        <w:rPr>
          <w:i/>
          <w:color w:val="A6A6A6" w:themeColor="background1" w:themeShade="A6"/>
        </w:rPr>
      </w:pPr>
    </w:p>
    <w:p w14:paraId="7D4383FD" w14:textId="77777777" w:rsidR="00427220" w:rsidRDefault="00427220" w:rsidP="00FD32A2">
      <w:pPr>
        <w:pStyle w:val="Heading4"/>
      </w:pPr>
      <w:r>
        <w:t>Input Requirements</w:t>
      </w:r>
      <w:r w:rsidR="000D732E">
        <w:t>/Documents</w:t>
      </w:r>
    </w:p>
    <w:p w14:paraId="222B8EE7"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1432A238" w14:textId="77777777" w:rsidTr="00656A21">
        <w:trPr>
          <w:trHeight w:val="20"/>
        </w:trPr>
        <w:tc>
          <w:tcPr>
            <w:tcW w:w="1561" w:type="dxa"/>
            <w:shd w:val="clear" w:color="auto" w:fill="D9D9D9" w:themeFill="background1" w:themeFillShade="D9"/>
          </w:tcPr>
          <w:p w14:paraId="7C15EF7C"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70915165" w14:textId="77777777" w:rsidR="000D732E" w:rsidRDefault="000D732E" w:rsidP="00EB7D77">
            <w:pPr>
              <w:rPr>
                <w:rFonts w:ascii="Helvetica" w:hAnsi="Helvetica" w:cs="Helvetica"/>
                <w:sz w:val="16"/>
              </w:rPr>
            </w:pPr>
          </w:p>
          <w:p w14:paraId="11EC7885"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37D83E4A"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7DDA6AA8"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F3A9DB3" w14:textId="77777777" w:rsidR="000D732E" w:rsidRDefault="000D732E" w:rsidP="00EB7D77">
            <w:pPr>
              <w:rPr>
                <w:rFonts w:ascii="Helvetica" w:hAnsi="Helvetica" w:cs="Helvetica"/>
                <w:b/>
              </w:rPr>
            </w:pPr>
            <w:r>
              <w:rPr>
                <w:rFonts w:ascii="Helvetica" w:hAnsi="Helvetica" w:cs="Helvetica"/>
                <w:b/>
              </w:rPr>
              <w:t>Derived Requirement</w:t>
            </w:r>
          </w:p>
          <w:p w14:paraId="46C0C0CE" w14:textId="77777777" w:rsidR="000D732E" w:rsidRDefault="000D732E" w:rsidP="00EB7D77">
            <w:pPr>
              <w:rPr>
                <w:rFonts w:ascii="Helvetica" w:hAnsi="Helvetica" w:cs="Helvetica"/>
                <w:sz w:val="16"/>
              </w:rPr>
            </w:pPr>
          </w:p>
          <w:p w14:paraId="6BB18470"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2F52CEAF" w14:textId="77777777" w:rsidTr="00656A21">
        <w:trPr>
          <w:trHeight w:val="20"/>
        </w:trPr>
        <w:tc>
          <w:tcPr>
            <w:tcW w:w="10211" w:type="dxa"/>
            <w:gridSpan w:val="4"/>
            <w:shd w:val="clear" w:color="auto" w:fill="F2F2F2" w:themeFill="background1" w:themeFillShade="F2"/>
          </w:tcPr>
          <w:p w14:paraId="7585F69D"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33449286" w14:textId="77777777" w:rsidTr="00656A21">
        <w:trPr>
          <w:trHeight w:val="20"/>
        </w:trPr>
        <w:tc>
          <w:tcPr>
            <w:tcW w:w="1561" w:type="dxa"/>
          </w:tcPr>
          <w:p w14:paraId="16CFEDE9" w14:textId="77777777" w:rsidR="000D732E" w:rsidRPr="00D410AE" w:rsidRDefault="000D732E" w:rsidP="00EB7D77">
            <w:pPr>
              <w:rPr>
                <w:rFonts w:cs="Arial"/>
              </w:rPr>
            </w:pPr>
          </w:p>
        </w:tc>
        <w:tc>
          <w:tcPr>
            <w:tcW w:w="2694" w:type="dxa"/>
          </w:tcPr>
          <w:p w14:paraId="4EFCE48A" w14:textId="1D7C3294" w:rsidR="000D732E" w:rsidRPr="00D410AE" w:rsidRDefault="000D732E" w:rsidP="00EB7D77">
            <w:pPr>
              <w:rPr>
                <w:rFonts w:cs="Arial"/>
              </w:rPr>
            </w:pPr>
          </w:p>
        </w:tc>
        <w:tc>
          <w:tcPr>
            <w:tcW w:w="2694" w:type="dxa"/>
          </w:tcPr>
          <w:p w14:paraId="56D866D6" w14:textId="19604678" w:rsidR="000D732E" w:rsidRPr="00D410AE" w:rsidRDefault="000D732E" w:rsidP="00EB7D77">
            <w:pPr>
              <w:rPr>
                <w:rFonts w:cs="Arial"/>
              </w:rPr>
            </w:pPr>
          </w:p>
        </w:tc>
        <w:tc>
          <w:tcPr>
            <w:tcW w:w="3262" w:type="dxa"/>
          </w:tcPr>
          <w:p w14:paraId="46EDFE60" w14:textId="281DC6CC" w:rsidR="000D732E" w:rsidRDefault="000D732E" w:rsidP="00EB7D77">
            <w:pPr>
              <w:rPr>
                <w:rFonts w:cs="Arial"/>
              </w:rPr>
            </w:pPr>
          </w:p>
        </w:tc>
      </w:tr>
      <w:tr w:rsidR="000D732E" w:rsidRPr="007C20FA" w14:paraId="1F7281AF" w14:textId="77777777" w:rsidTr="00656A21">
        <w:trPr>
          <w:trHeight w:val="20"/>
        </w:trPr>
        <w:tc>
          <w:tcPr>
            <w:tcW w:w="1561" w:type="dxa"/>
          </w:tcPr>
          <w:p w14:paraId="68B5FCDD" w14:textId="77777777" w:rsidR="000D732E" w:rsidRPr="00D410AE" w:rsidRDefault="000D732E" w:rsidP="00EB7D77">
            <w:pPr>
              <w:rPr>
                <w:rFonts w:cs="Arial"/>
              </w:rPr>
            </w:pPr>
          </w:p>
        </w:tc>
        <w:tc>
          <w:tcPr>
            <w:tcW w:w="2694" w:type="dxa"/>
          </w:tcPr>
          <w:p w14:paraId="28B2907D" w14:textId="77777777" w:rsidR="000D732E" w:rsidRDefault="000D732E" w:rsidP="00EB7D77">
            <w:pPr>
              <w:rPr>
                <w:rFonts w:cs="Arial"/>
              </w:rPr>
            </w:pPr>
          </w:p>
        </w:tc>
        <w:tc>
          <w:tcPr>
            <w:tcW w:w="2694" w:type="dxa"/>
          </w:tcPr>
          <w:p w14:paraId="655DDBF5" w14:textId="77777777" w:rsidR="000D732E" w:rsidRDefault="000D732E" w:rsidP="00EB7D77">
            <w:pPr>
              <w:rPr>
                <w:rFonts w:cs="Arial"/>
              </w:rPr>
            </w:pPr>
          </w:p>
        </w:tc>
        <w:tc>
          <w:tcPr>
            <w:tcW w:w="3262" w:type="dxa"/>
          </w:tcPr>
          <w:p w14:paraId="5CCC29F5" w14:textId="77777777" w:rsidR="000D732E" w:rsidRDefault="000D732E" w:rsidP="00EB7D77">
            <w:pPr>
              <w:rPr>
                <w:rFonts w:cs="Arial"/>
              </w:rPr>
            </w:pPr>
          </w:p>
        </w:tc>
      </w:tr>
      <w:tr w:rsidR="000D732E" w:rsidRPr="007C20FA" w14:paraId="3B50E631" w14:textId="77777777" w:rsidTr="00656A21">
        <w:trPr>
          <w:trHeight w:val="20"/>
        </w:trPr>
        <w:tc>
          <w:tcPr>
            <w:tcW w:w="10211" w:type="dxa"/>
            <w:gridSpan w:val="4"/>
            <w:shd w:val="clear" w:color="auto" w:fill="F2F2F2" w:themeFill="background1" w:themeFillShade="F2"/>
          </w:tcPr>
          <w:p w14:paraId="06E5DCB6"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185E39FA" w14:textId="77777777" w:rsidTr="00656A21">
        <w:trPr>
          <w:trHeight w:val="20"/>
        </w:trPr>
        <w:tc>
          <w:tcPr>
            <w:tcW w:w="1561" w:type="dxa"/>
          </w:tcPr>
          <w:p w14:paraId="299BC8DC" w14:textId="77777777" w:rsidR="000D732E" w:rsidRPr="00D410AE" w:rsidRDefault="000D732E" w:rsidP="00EB7D77">
            <w:pPr>
              <w:rPr>
                <w:rFonts w:cs="Arial"/>
              </w:rPr>
            </w:pPr>
          </w:p>
        </w:tc>
        <w:tc>
          <w:tcPr>
            <w:tcW w:w="2694" w:type="dxa"/>
          </w:tcPr>
          <w:p w14:paraId="58755857" w14:textId="6F303994" w:rsidR="000D732E" w:rsidRPr="00D410AE" w:rsidRDefault="000D732E" w:rsidP="00EB7D77">
            <w:pPr>
              <w:rPr>
                <w:rFonts w:cs="Arial"/>
              </w:rPr>
            </w:pPr>
          </w:p>
        </w:tc>
        <w:tc>
          <w:tcPr>
            <w:tcW w:w="2694" w:type="dxa"/>
          </w:tcPr>
          <w:p w14:paraId="28CAF931" w14:textId="77777777" w:rsidR="000D732E" w:rsidRPr="00D410AE" w:rsidRDefault="000D732E" w:rsidP="00EB7D77">
            <w:pPr>
              <w:rPr>
                <w:rFonts w:cs="Arial"/>
              </w:rPr>
            </w:pPr>
          </w:p>
        </w:tc>
        <w:tc>
          <w:tcPr>
            <w:tcW w:w="3262" w:type="dxa"/>
          </w:tcPr>
          <w:p w14:paraId="0DC6A2BF" w14:textId="77777777" w:rsidR="000D732E" w:rsidRDefault="000D732E" w:rsidP="00EB7D77">
            <w:pPr>
              <w:rPr>
                <w:rFonts w:cs="Arial"/>
              </w:rPr>
            </w:pPr>
          </w:p>
        </w:tc>
      </w:tr>
      <w:tr w:rsidR="000D732E" w:rsidRPr="007C20FA" w14:paraId="2E9B8661" w14:textId="77777777" w:rsidTr="00656A21">
        <w:trPr>
          <w:trHeight w:val="20"/>
        </w:trPr>
        <w:tc>
          <w:tcPr>
            <w:tcW w:w="1561" w:type="dxa"/>
          </w:tcPr>
          <w:p w14:paraId="71E2F552" w14:textId="77777777" w:rsidR="000D732E" w:rsidRDefault="000D732E" w:rsidP="00EB7D77">
            <w:pPr>
              <w:rPr>
                <w:rFonts w:cs="Arial"/>
              </w:rPr>
            </w:pPr>
          </w:p>
        </w:tc>
        <w:tc>
          <w:tcPr>
            <w:tcW w:w="2694" w:type="dxa"/>
          </w:tcPr>
          <w:p w14:paraId="2AEA5243" w14:textId="77777777" w:rsidR="000D732E" w:rsidRDefault="000D732E" w:rsidP="00EB7D77">
            <w:pPr>
              <w:rPr>
                <w:rFonts w:cs="Arial"/>
              </w:rPr>
            </w:pPr>
          </w:p>
        </w:tc>
        <w:tc>
          <w:tcPr>
            <w:tcW w:w="2694" w:type="dxa"/>
          </w:tcPr>
          <w:p w14:paraId="7A629766" w14:textId="77777777" w:rsidR="000D732E" w:rsidRDefault="000D732E" w:rsidP="00EB7D77">
            <w:pPr>
              <w:rPr>
                <w:rFonts w:cs="Arial"/>
              </w:rPr>
            </w:pPr>
          </w:p>
        </w:tc>
        <w:tc>
          <w:tcPr>
            <w:tcW w:w="3262" w:type="dxa"/>
          </w:tcPr>
          <w:p w14:paraId="335713B3" w14:textId="77777777" w:rsidR="000D732E" w:rsidRDefault="000D732E" w:rsidP="00EB7D77">
            <w:pPr>
              <w:rPr>
                <w:rFonts w:cs="Arial"/>
              </w:rPr>
            </w:pPr>
          </w:p>
        </w:tc>
      </w:tr>
      <w:tr w:rsidR="000D732E" w:rsidRPr="007C20FA" w14:paraId="694617DB" w14:textId="77777777" w:rsidTr="00656A21">
        <w:trPr>
          <w:trHeight w:val="20"/>
        </w:trPr>
        <w:tc>
          <w:tcPr>
            <w:tcW w:w="10211" w:type="dxa"/>
            <w:gridSpan w:val="4"/>
            <w:shd w:val="clear" w:color="auto" w:fill="F2F2F2" w:themeFill="background1" w:themeFillShade="F2"/>
          </w:tcPr>
          <w:p w14:paraId="1F7F149A"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654F3A75" w14:textId="77777777" w:rsidTr="00656A21">
        <w:trPr>
          <w:trHeight w:val="20"/>
        </w:trPr>
        <w:tc>
          <w:tcPr>
            <w:tcW w:w="1561" w:type="dxa"/>
          </w:tcPr>
          <w:p w14:paraId="410E2A70" w14:textId="77777777" w:rsidR="000D732E" w:rsidRPr="00D410AE" w:rsidRDefault="000D732E" w:rsidP="00EB7D77">
            <w:pPr>
              <w:rPr>
                <w:rFonts w:cs="Arial"/>
              </w:rPr>
            </w:pPr>
          </w:p>
        </w:tc>
        <w:tc>
          <w:tcPr>
            <w:tcW w:w="2694" w:type="dxa"/>
          </w:tcPr>
          <w:p w14:paraId="577EEA85" w14:textId="77777777" w:rsidR="000D732E" w:rsidRPr="00D410AE" w:rsidRDefault="000D732E" w:rsidP="00EB7D77">
            <w:pPr>
              <w:rPr>
                <w:rFonts w:cs="Arial"/>
              </w:rPr>
            </w:pPr>
          </w:p>
        </w:tc>
        <w:tc>
          <w:tcPr>
            <w:tcW w:w="2694" w:type="dxa"/>
          </w:tcPr>
          <w:p w14:paraId="3AF7D65F" w14:textId="77777777" w:rsidR="000D732E" w:rsidRPr="00D410AE" w:rsidRDefault="000D732E" w:rsidP="00EB7D77">
            <w:pPr>
              <w:rPr>
                <w:rFonts w:cs="Arial"/>
              </w:rPr>
            </w:pPr>
          </w:p>
        </w:tc>
        <w:tc>
          <w:tcPr>
            <w:tcW w:w="3262" w:type="dxa"/>
          </w:tcPr>
          <w:p w14:paraId="50E7BD1F" w14:textId="77777777" w:rsidR="000D732E" w:rsidRPr="00D410AE" w:rsidRDefault="000D732E" w:rsidP="00EB7D77">
            <w:pPr>
              <w:rPr>
                <w:rFonts w:cs="Arial"/>
              </w:rPr>
            </w:pPr>
          </w:p>
        </w:tc>
      </w:tr>
      <w:tr w:rsidR="000D732E" w:rsidRPr="007C20FA" w14:paraId="485F9280" w14:textId="77777777" w:rsidTr="00656A21">
        <w:trPr>
          <w:trHeight w:val="20"/>
        </w:trPr>
        <w:tc>
          <w:tcPr>
            <w:tcW w:w="10211" w:type="dxa"/>
            <w:gridSpan w:val="4"/>
            <w:shd w:val="clear" w:color="auto" w:fill="F2F2F2" w:themeFill="background1" w:themeFillShade="F2"/>
          </w:tcPr>
          <w:p w14:paraId="2B827F6F"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23CEFBDA" w14:textId="77777777" w:rsidTr="00656A21">
        <w:trPr>
          <w:trHeight w:val="20"/>
        </w:trPr>
        <w:tc>
          <w:tcPr>
            <w:tcW w:w="1561" w:type="dxa"/>
          </w:tcPr>
          <w:p w14:paraId="158415CA" w14:textId="77777777" w:rsidR="000D732E" w:rsidRPr="00D410AE" w:rsidRDefault="000D732E" w:rsidP="00EB7D77">
            <w:pPr>
              <w:rPr>
                <w:rFonts w:cs="Arial"/>
              </w:rPr>
            </w:pPr>
          </w:p>
        </w:tc>
        <w:tc>
          <w:tcPr>
            <w:tcW w:w="2694" w:type="dxa"/>
          </w:tcPr>
          <w:p w14:paraId="07449F55" w14:textId="77777777" w:rsidR="000D732E" w:rsidRPr="00D410AE" w:rsidRDefault="000D732E" w:rsidP="00EB7D77">
            <w:pPr>
              <w:rPr>
                <w:rFonts w:cs="Arial"/>
              </w:rPr>
            </w:pPr>
          </w:p>
        </w:tc>
        <w:tc>
          <w:tcPr>
            <w:tcW w:w="2694" w:type="dxa"/>
          </w:tcPr>
          <w:p w14:paraId="6EA13527" w14:textId="77777777" w:rsidR="000D732E" w:rsidRPr="00D410AE" w:rsidRDefault="000D732E" w:rsidP="00EB7D77">
            <w:pPr>
              <w:rPr>
                <w:rFonts w:cs="Arial"/>
              </w:rPr>
            </w:pPr>
          </w:p>
        </w:tc>
        <w:tc>
          <w:tcPr>
            <w:tcW w:w="3262" w:type="dxa"/>
          </w:tcPr>
          <w:p w14:paraId="3980F8A1" w14:textId="77777777" w:rsidR="000D732E" w:rsidRPr="00D410AE" w:rsidRDefault="000D732E" w:rsidP="00EB7D77">
            <w:pPr>
              <w:rPr>
                <w:rFonts w:cs="Arial"/>
              </w:rPr>
            </w:pPr>
          </w:p>
        </w:tc>
      </w:tr>
      <w:tr w:rsidR="000D732E" w:rsidRPr="007C20FA" w14:paraId="6A19DDA0" w14:textId="77777777" w:rsidTr="00656A21">
        <w:trPr>
          <w:trHeight w:val="20"/>
        </w:trPr>
        <w:tc>
          <w:tcPr>
            <w:tcW w:w="10211" w:type="dxa"/>
            <w:gridSpan w:val="4"/>
            <w:shd w:val="clear" w:color="auto" w:fill="F2F2F2" w:themeFill="background1" w:themeFillShade="F2"/>
          </w:tcPr>
          <w:p w14:paraId="56A098FC"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467C5F42" w14:textId="77777777" w:rsidTr="00656A21">
        <w:trPr>
          <w:trHeight w:val="20"/>
        </w:trPr>
        <w:tc>
          <w:tcPr>
            <w:tcW w:w="1561" w:type="dxa"/>
          </w:tcPr>
          <w:p w14:paraId="7D583A68" w14:textId="77777777" w:rsidR="000D732E" w:rsidRPr="00D410AE" w:rsidRDefault="000D732E" w:rsidP="00EB7D77">
            <w:pPr>
              <w:rPr>
                <w:rFonts w:cs="Arial"/>
              </w:rPr>
            </w:pPr>
          </w:p>
        </w:tc>
        <w:tc>
          <w:tcPr>
            <w:tcW w:w="2694" w:type="dxa"/>
          </w:tcPr>
          <w:p w14:paraId="3CC5AE94" w14:textId="77777777" w:rsidR="000D732E" w:rsidRDefault="000D732E" w:rsidP="00EB7D77">
            <w:pPr>
              <w:rPr>
                <w:rFonts w:cs="Arial"/>
              </w:rPr>
            </w:pPr>
          </w:p>
        </w:tc>
        <w:tc>
          <w:tcPr>
            <w:tcW w:w="2694" w:type="dxa"/>
          </w:tcPr>
          <w:p w14:paraId="06C734EB" w14:textId="77777777" w:rsidR="000D732E" w:rsidRPr="00D410AE" w:rsidRDefault="000D732E" w:rsidP="00EB7D77">
            <w:pPr>
              <w:rPr>
                <w:rFonts w:cs="Arial"/>
              </w:rPr>
            </w:pPr>
          </w:p>
        </w:tc>
        <w:tc>
          <w:tcPr>
            <w:tcW w:w="3262" w:type="dxa"/>
          </w:tcPr>
          <w:p w14:paraId="2345C3FC" w14:textId="77777777" w:rsidR="000D732E" w:rsidRPr="00D410AE" w:rsidRDefault="000D732E" w:rsidP="00EB7D77">
            <w:pPr>
              <w:rPr>
                <w:rFonts w:cs="Arial"/>
              </w:rPr>
            </w:pPr>
          </w:p>
        </w:tc>
      </w:tr>
      <w:tr w:rsidR="00656A21" w:rsidRPr="007C20FA" w14:paraId="01B0B50B" w14:textId="77777777" w:rsidTr="00656A21">
        <w:trPr>
          <w:trHeight w:val="20"/>
        </w:trPr>
        <w:tc>
          <w:tcPr>
            <w:tcW w:w="1561" w:type="dxa"/>
          </w:tcPr>
          <w:p w14:paraId="2C5F301C" w14:textId="77777777" w:rsidR="00656A21" w:rsidRPr="00D410AE" w:rsidRDefault="00656A21" w:rsidP="00EB7D77">
            <w:pPr>
              <w:rPr>
                <w:rFonts w:cs="Arial"/>
              </w:rPr>
            </w:pPr>
          </w:p>
        </w:tc>
        <w:tc>
          <w:tcPr>
            <w:tcW w:w="2694" w:type="dxa"/>
          </w:tcPr>
          <w:p w14:paraId="5AC56070" w14:textId="77777777" w:rsidR="00656A21" w:rsidRDefault="00656A21" w:rsidP="00EB7D77">
            <w:pPr>
              <w:rPr>
                <w:rFonts w:cs="Arial"/>
              </w:rPr>
            </w:pPr>
          </w:p>
        </w:tc>
        <w:tc>
          <w:tcPr>
            <w:tcW w:w="2694" w:type="dxa"/>
          </w:tcPr>
          <w:p w14:paraId="6111805A" w14:textId="77777777" w:rsidR="00656A21" w:rsidRPr="00D410AE" w:rsidRDefault="00656A21" w:rsidP="00EB7D77">
            <w:pPr>
              <w:rPr>
                <w:rFonts w:cs="Arial"/>
              </w:rPr>
            </w:pPr>
          </w:p>
        </w:tc>
        <w:tc>
          <w:tcPr>
            <w:tcW w:w="3262" w:type="dxa"/>
          </w:tcPr>
          <w:p w14:paraId="7775EA76" w14:textId="77777777" w:rsidR="00656A21" w:rsidRPr="00D410AE" w:rsidRDefault="00656A21" w:rsidP="00EB7D77">
            <w:pPr>
              <w:rPr>
                <w:rFonts w:cs="Arial"/>
              </w:rPr>
            </w:pPr>
          </w:p>
        </w:tc>
      </w:tr>
    </w:tbl>
    <w:p w14:paraId="731E2A5B"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674BCA36" w14:textId="77777777" w:rsidR="000D732E" w:rsidRPr="005067FC" w:rsidRDefault="000D732E" w:rsidP="00427220">
      <w:pPr>
        <w:rPr>
          <w:i/>
          <w:color w:val="A6A6A6" w:themeColor="background1" w:themeShade="A6"/>
        </w:rPr>
      </w:pPr>
    </w:p>
    <w:p w14:paraId="619972C6" w14:textId="77777777" w:rsidR="00427220" w:rsidRDefault="00427220" w:rsidP="00427220">
      <w:pPr>
        <w:pStyle w:val="Heading4"/>
      </w:pPr>
      <w:r>
        <w:t>Assumptions</w:t>
      </w:r>
    </w:p>
    <w:p w14:paraId="56D50B1E" w14:textId="77777777" w:rsidR="00A92B2F" w:rsidRDefault="00A92B2F" w:rsidP="00A92B2F"/>
    <w:p w14:paraId="46185B09"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F6939A5" w14:textId="77777777" w:rsidR="00C0442C" w:rsidRDefault="00C0442C" w:rsidP="00A92B2F"/>
    <w:p w14:paraId="72D52C74" w14:textId="77777777" w:rsidR="00F15706" w:rsidRDefault="00E60B64" w:rsidP="00783BCF">
      <w:pPr>
        <w:pStyle w:val="Heading3"/>
      </w:pPr>
      <w:r>
        <w:t>Function Scope</w:t>
      </w:r>
    </w:p>
    <w:p w14:paraId="77176336" w14:textId="77777777" w:rsidR="00055646" w:rsidRPr="00A43B48" w:rsidRDefault="00055646" w:rsidP="00306D37">
      <w:pPr>
        <w:contextualSpacing/>
      </w:pPr>
    </w:p>
    <w:p w14:paraId="5745FF3C" w14:textId="77777777" w:rsidR="00306D37" w:rsidRDefault="00306D37" w:rsidP="00306D37">
      <w:pPr>
        <w:contextualSpacing/>
      </w:pPr>
      <w:r>
        <w:t xml:space="preserve">The </w:t>
      </w:r>
      <w:r>
        <w:rPr>
          <w:noProof/>
        </w:rPr>
        <w:drawing>
          <wp:inline distT="0" distB="0" distL="0" distR="0" wp14:anchorId="648330A5" wp14:editId="17EE0DA3">
            <wp:extent cx="152400" cy="152400"/>
            <wp:effectExtent l="0" t="0" r="0" b="0"/>
            <wp:docPr id="89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Delete video in USB</w:t>
      </w:r>
      <w:r w:rsidR="0004480F">
        <w:rPr>
          <w:b/>
        </w:rPr>
        <w:t>”</w:t>
      </w:r>
      <w:r>
        <w:t xml:space="preserve"> f</w:t>
      </w:r>
      <w:r w:rsidR="00294100">
        <w:t>unction is called by</w:t>
      </w:r>
      <w:r>
        <w:t xml:space="preserve"> the following </w:t>
      </w:r>
      <w:r w:rsidR="00294100">
        <w:t>functions</w:t>
      </w:r>
      <w:r>
        <w:t>:</w:t>
      </w:r>
    </w:p>
    <w:p w14:paraId="335D7AF0" w14:textId="77777777" w:rsidR="00306D37" w:rsidRPr="00953D23" w:rsidRDefault="00306D37" w:rsidP="0061324D">
      <w:pPr>
        <w:pStyle w:val="ListParagraph"/>
        <w:numPr>
          <w:ilvl w:val="0"/>
          <w:numId w:val="12"/>
        </w:numPr>
        <w:contextualSpacing/>
      </w:pPr>
      <w:r>
        <w:rPr>
          <w:noProof/>
        </w:rPr>
        <w:drawing>
          <wp:inline distT="0" distB="0" distL="0" distR="0" wp14:anchorId="228DE05C" wp14:editId="37E50177">
            <wp:extent cx="152400" cy="152400"/>
            <wp:effectExtent l="0" t="0" r="0" b="0"/>
            <wp:docPr id="89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62b869736b1104be268cef9c60e5d1c" w:history="1">
        <w:r w:rsidR="00B66881">
          <w:rPr>
            <w:rStyle w:val="Hyperlink"/>
          </w:rPr>
          <w:t>Access recorded videos</w:t>
        </w:r>
      </w:hyperlink>
      <w:r w:rsidR="0004480F">
        <w:t>”</w:t>
      </w:r>
    </w:p>
    <w:p w14:paraId="2442105F" w14:textId="77777777" w:rsidR="00393C96" w:rsidRPr="00393C96" w:rsidRDefault="00393C96" w:rsidP="00306D37">
      <w:pPr>
        <w:contextualSpacing/>
      </w:pPr>
    </w:p>
    <w:p w14:paraId="157AD56B" w14:textId="77777777" w:rsidR="001A755C" w:rsidRDefault="001A755C" w:rsidP="00306D37"/>
    <w:p w14:paraId="245A3999" w14:textId="77777777" w:rsidR="00294100" w:rsidRDefault="00294100" w:rsidP="00294100">
      <w:pPr>
        <w:jc w:val="center"/>
      </w:pPr>
      <w:r>
        <w:rPr>
          <w:noProof/>
        </w:rPr>
        <w:lastRenderedPageBreak/>
        <w:drawing>
          <wp:inline distT="0" distB="0" distL="0" distR="0" wp14:anchorId="6775F61D" wp14:editId="336FA61B">
            <wp:extent cx="6466205" cy="6503862"/>
            <wp:effectExtent l="0" t="0" r="0" b="0"/>
            <wp:docPr id="898" name="Picture 1768776659.jpg" descr="176877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1768776659.jpg"/>
                    <pic:cNvPicPr/>
                  </pic:nvPicPr>
                  <pic:blipFill>
                    <a:blip r:embed="rId107" cstate="print"/>
                    <a:stretch>
                      <a:fillRect/>
                    </a:stretch>
                  </pic:blipFill>
                  <pic:spPr>
                    <a:xfrm>
                      <a:off x="0" y="0"/>
                      <a:ext cx="6466205" cy="6503862"/>
                    </a:xfrm>
                    <a:prstGeom prst="rect">
                      <a:avLst/>
                    </a:prstGeom>
                  </pic:spPr>
                </pic:pic>
              </a:graphicData>
            </a:graphic>
          </wp:inline>
        </w:drawing>
      </w:r>
    </w:p>
    <w:p w14:paraId="34606040"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D441F0A" wp14:editId="1967BC8B">
            <wp:extent cx="152400" cy="152400"/>
            <wp:effectExtent l="0" t="0" r="0" b="0"/>
            <wp:docPr id="90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Access recorded videos</w:t>
      </w:r>
      <w:r w:rsidR="0004480F">
        <w:t>”</w:t>
      </w:r>
      <w:r w:rsidRPr="00294100">
        <w:t xml:space="preserve"> calling </w:t>
      </w:r>
      <w:r>
        <w:rPr>
          <w:noProof/>
        </w:rPr>
        <w:drawing>
          <wp:inline distT="0" distB="0" distL="0" distR="0" wp14:anchorId="3BB8E847" wp14:editId="3FB3C615">
            <wp:extent cx="152400" cy="152400"/>
            <wp:effectExtent l="0" t="0" r="0" b="0"/>
            <wp:docPr id="90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Delete video in USB</w:t>
      </w:r>
      <w:r w:rsidR="0004480F">
        <w:t>”</w:t>
      </w:r>
    </w:p>
    <w:p w14:paraId="70593D88" w14:textId="77777777" w:rsidR="00306D37" w:rsidRDefault="00306D37" w:rsidP="00306D37">
      <w:pPr>
        <w:contextualSpacing/>
      </w:pPr>
    </w:p>
    <w:p w14:paraId="2A9A72C8" w14:textId="77777777" w:rsidR="00F15706" w:rsidRDefault="00E60B64" w:rsidP="00783BCF">
      <w:pPr>
        <w:pStyle w:val="Heading3"/>
      </w:pPr>
      <w:r>
        <w:t>Function Interfaces</w:t>
      </w:r>
    </w:p>
    <w:p w14:paraId="02323D8C"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1F451BED" w14:textId="77777777" w:rsidTr="0082668D">
        <w:trPr>
          <w:trHeight w:val="260"/>
        </w:trPr>
        <w:tc>
          <w:tcPr>
            <w:tcW w:w="2547" w:type="dxa"/>
            <w:shd w:val="clear" w:color="auto" w:fill="D9D9D9" w:themeFill="background1" w:themeFillShade="D9"/>
            <w:noWrap/>
            <w:hideMark/>
          </w:tcPr>
          <w:p w14:paraId="5C6FE3F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B8A9A0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4FADE568" w14:textId="77777777" w:rsidTr="0082668D">
        <w:trPr>
          <w:trHeight w:val="410"/>
        </w:trPr>
        <w:tc>
          <w:tcPr>
            <w:tcW w:w="2547" w:type="dxa"/>
            <w:noWrap/>
          </w:tcPr>
          <w:p w14:paraId="394D0AD8" w14:textId="77777777" w:rsidR="0082668D" w:rsidRDefault="0082668D" w:rsidP="00BC57B1">
            <w:pPr>
              <w:contextualSpacing/>
              <w:rPr>
                <w:rFonts w:cs="Arial"/>
              </w:rPr>
            </w:pPr>
            <w:r w:rsidRPr="00275823">
              <w:rPr>
                <w:rFonts w:cs="Arial"/>
              </w:rPr>
              <w:t>Delete_USB_Video</w:t>
            </w:r>
          </w:p>
          <w:p w14:paraId="5BA5DFB4" w14:textId="77777777" w:rsidR="0082668D" w:rsidRDefault="0082668D" w:rsidP="00BC57B1">
            <w:pPr>
              <w:contextualSpacing/>
              <w:rPr>
                <w:rFonts w:cs="Arial"/>
              </w:rPr>
            </w:pPr>
            <w:r>
              <w:rPr>
                <w:rFonts w:cs="Arial"/>
              </w:rPr>
              <w:t>Signal:</w:t>
            </w:r>
          </w:p>
          <w:p w14:paraId="0583D110"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6EC2E8BF" wp14:editId="4667CE6A">
                  <wp:extent cx="152400" cy="152400"/>
                  <wp:effectExtent l="0" t="0" r="0" b="0"/>
                  <wp:docPr id="904"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8fd8386db9aa92bc7dc82959d526673" w:history="1">
              <w:r>
                <w:rPr>
                  <w:rStyle w:val="Hyperlink"/>
                  <w:rFonts w:cs="Arial"/>
                </w:rPr>
                <w:t>Video Stream - from USB</w:t>
              </w:r>
            </w:hyperlink>
          </w:p>
        </w:tc>
        <w:tc>
          <w:tcPr>
            <w:tcW w:w="7654" w:type="dxa"/>
          </w:tcPr>
          <w:p w14:paraId="2CF81008" w14:textId="77777777" w:rsidR="0082668D" w:rsidRDefault="0082668D" w:rsidP="00BC57B1">
            <w:pPr>
              <w:rPr>
                <w:rFonts w:cs="Arial"/>
              </w:rPr>
            </w:pPr>
            <w:r>
              <w:rPr>
                <w:rFonts w:cs="Arial"/>
              </w:rPr>
              <w:t>Signal Description:</w:t>
            </w:r>
          </w:p>
          <w:p w14:paraId="438BC5BE" w14:textId="77777777" w:rsidR="0082668D" w:rsidRDefault="0082668D" w:rsidP="00BC57B1">
            <w:pPr>
              <w:rPr>
                <w:rFonts w:cs="Arial"/>
              </w:rPr>
            </w:pPr>
            <w:r w:rsidRPr="00275823">
              <w:rPr>
                <w:rFonts w:cs="Arial"/>
              </w:rPr>
              <w:t>Video stream from data stored on a  USB memory device such as a pen drive</w:t>
            </w:r>
          </w:p>
          <w:p w14:paraId="642DE4C2" w14:textId="77777777" w:rsidR="0082668D" w:rsidRDefault="0082668D" w:rsidP="00BC57B1">
            <w:pPr>
              <w:rPr>
                <w:rFonts w:cs="Arial"/>
              </w:rPr>
            </w:pPr>
          </w:p>
        </w:tc>
      </w:tr>
    </w:tbl>
    <w:p w14:paraId="5D469514" w14:textId="77777777" w:rsidR="0082668D" w:rsidRDefault="0082668D" w:rsidP="00A7465B">
      <w:pPr>
        <w:contextualSpacing/>
        <w:rPr>
          <w:rFonts w:cs="Arial"/>
        </w:rPr>
      </w:pPr>
    </w:p>
    <w:p w14:paraId="77D21959"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03EBA8E" w14:textId="77777777" w:rsidTr="00CD7DFE">
        <w:trPr>
          <w:trHeight w:val="260"/>
        </w:trPr>
        <w:tc>
          <w:tcPr>
            <w:tcW w:w="2689" w:type="dxa"/>
            <w:shd w:val="clear" w:color="auto" w:fill="D9D9D9" w:themeFill="background1" w:themeFillShade="D9"/>
            <w:noWrap/>
            <w:hideMark/>
          </w:tcPr>
          <w:p w14:paraId="5223598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12F578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2830E6C8" w14:textId="77777777" w:rsidTr="00CD7DFE">
        <w:trPr>
          <w:trHeight w:val="410"/>
        </w:trPr>
        <w:tc>
          <w:tcPr>
            <w:tcW w:w="2689" w:type="dxa"/>
            <w:noWrap/>
          </w:tcPr>
          <w:p w14:paraId="01879682" w14:textId="77777777" w:rsidR="00CD7DFE" w:rsidRDefault="00CD7DFE" w:rsidP="00BC57B1">
            <w:pPr>
              <w:contextualSpacing/>
              <w:rPr>
                <w:rFonts w:cs="Arial"/>
              </w:rPr>
            </w:pPr>
            <w:r>
              <w:rPr>
                <w:rFonts w:cs="Arial"/>
              </w:rPr>
              <w:t>Delete Video on USB Cmd</w:t>
            </w:r>
          </w:p>
          <w:p w14:paraId="49A5A031" w14:textId="77777777" w:rsidR="00CD7DFE" w:rsidRDefault="00CD7DFE" w:rsidP="00BC57B1">
            <w:pPr>
              <w:contextualSpacing/>
              <w:rPr>
                <w:rFonts w:cs="Arial"/>
              </w:rPr>
            </w:pPr>
            <w:r>
              <w:rPr>
                <w:rFonts w:cs="Arial"/>
              </w:rPr>
              <w:t>Signal:</w:t>
            </w:r>
          </w:p>
          <w:p w14:paraId="71FF4B08" w14:textId="77777777" w:rsidR="00CD7DFE" w:rsidRDefault="00CD7DFE" w:rsidP="00BC57B1">
            <w:pPr>
              <w:contextualSpacing/>
              <w:rPr>
                <w:rFonts w:cs="Arial"/>
              </w:rPr>
            </w:pPr>
            <w:r>
              <w:rPr>
                <w:noProof/>
              </w:rPr>
              <w:drawing>
                <wp:inline distT="0" distB="0" distL="0" distR="0" wp14:anchorId="1766890F" wp14:editId="53A4C20A">
                  <wp:extent cx="152400" cy="152400"/>
                  <wp:effectExtent l="0" t="0" r="0" b="0"/>
                  <wp:docPr id="906"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506a643d70c998804a7fb253ef3da5d4" w:history="1">
              <w:r>
                <w:rPr>
                  <w:rStyle w:val="Hyperlink"/>
                  <w:rFonts w:cs="Arial"/>
                </w:rPr>
                <w:t>Delete Video on USB Cmd</w:t>
              </w:r>
            </w:hyperlink>
          </w:p>
        </w:tc>
        <w:tc>
          <w:tcPr>
            <w:tcW w:w="7512" w:type="dxa"/>
            <w:noWrap/>
          </w:tcPr>
          <w:p w14:paraId="69EE5F26" w14:textId="77777777" w:rsidR="00CD7DFE" w:rsidRDefault="00CD7DFE" w:rsidP="00BC57B1">
            <w:pPr>
              <w:rPr>
                <w:rFonts w:cs="Arial"/>
              </w:rPr>
            </w:pPr>
            <w:r>
              <w:rPr>
                <w:rFonts w:cs="Arial"/>
              </w:rPr>
              <w:t>Signal Description:</w:t>
            </w:r>
          </w:p>
          <w:p w14:paraId="78C52EB6" w14:textId="77777777" w:rsidR="00CD7DFE" w:rsidRDefault="00CD7DFE" w:rsidP="00BC57B1">
            <w:pPr>
              <w:rPr>
                <w:rFonts w:cs="Arial"/>
              </w:rPr>
            </w:pPr>
            <w:r>
              <w:rPr>
                <w:rFonts w:cs="Arial"/>
              </w:rPr>
              <w:t>Command from user to delete a video clip stored on the USB memory device (pen-drive)</w:t>
            </w:r>
          </w:p>
          <w:p w14:paraId="3F9DEA43" w14:textId="77777777" w:rsidR="00CD7DFE" w:rsidRDefault="00CD7DFE" w:rsidP="00BC57B1">
            <w:pPr>
              <w:rPr>
                <w:rFonts w:cs="Arial"/>
              </w:rPr>
            </w:pPr>
          </w:p>
        </w:tc>
      </w:tr>
    </w:tbl>
    <w:p w14:paraId="77124358" w14:textId="77777777" w:rsidR="00CD7DFE" w:rsidRDefault="00CD7DFE" w:rsidP="00A72B37"/>
    <w:p w14:paraId="12AE8C1F" w14:textId="77777777" w:rsidR="00A72B37" w:rsidRDefault="00A72B37" w:rsidP="00A72B37">
      <w:pPr>
        <w:pStyle w:val="Heading4"/>
      </w:pPr>
      <w:r>
        <w:t>Logical</w:t>
      </w:r>
      <w:r w:rsidRPr="00F15706">
        <w:t xml:space="preserve"> Parameters</w:t>
      </w:r>
    </w:p>
    <w:p w14:paraId="4D422C32" w14:textId="77777777" w:rsidR="00A72B37" w:rsidRDefault="00A72B37" w:rsidP="00A72B37"/>
    <w:p w14:paraId="7EA65712"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111C5FCF" w14:textId="77777777" w:rsidTr="00EB7D77">
        <w:trPr>
          <w:trHeight w:val="211"/>
        </w:trPr>
        <w:tc>
          <w:tcPr>
            <w:tcW w:w="2689" w:type="dxa"/>
            <w:shd w:val="clear" w:color="auto" w:fill="D9D9D9" w:themeFill="background1" w:themeFillShade="D9"/>
            <w:noWrap/>
            <w:hideMark/>
          </w:tcPr>
          <w:p w14:paraId="4E6756BB"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6D773440"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8577DD4" w14:textId="77777777" w:rsidTr="00EB7D77">
        <w:trPr>
          <w:trHeight w:val="410"/>
        </w:trPr>
        <w:tc>
          <w:tcPr>
            <w:tcW w:w="2689" w:type="dxa"/>
            <w:noWrap/>
          </w:tcPr>
          <w:p w14:paraId="089432B0" w14:textId="491C60A0"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38693D0A" w14:textId="40AD0818" w:rsidR="009649F4" w:rsidRPr="003F473D" w:rsidRDefault="009649F4" w:rsidP="00EB7D77">
            <w:pPr>
              <w:rPr>
                <w:rFonts w:cs="Arial"/>
                <w:color w:val="000000"/>
                <w:sz w:val="18"/>
                <w:szCs w:val="18"/>
              </w:rPr>
            </w:pPr>
          </w:p>
        </w:tc>
      </w:tr>
      <w:tr w:rsidR="009649F4" w:rsidRPr="003F473D" w14:paraId="3710E365" w14:textId="77777777" w:rsidTr="00EB7D77">
        <w:trPr>
          <w:trHeight w:val="410"/>
        </w:trPr>
        <w:tc>
          <w:tcPr>
            <w:tcW w:w="2689" w:type="dxa"/>
            <w:noWrap/>
          </w:tcPr>
          <w:p w14:paraId="0F82F5A6"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2E16ADA8" w14:textId="77777777" w:rsidR="009649F4" w:rsidRPr="003F473D" w:rsidRDefault="009649F4" w:rsidP="00EB7D77">
            <w:pPr>
              <w:rPr>
                <w:rFonts w:cs="Arial"/>
                <w:color w:val="000000"/>
                <w:sz w:val="18"/>
                <w:szCs w:val="18"/>
              </w:rPr>
            </w:pPr>
          </w:p>
        </w:tc>
      </w:tr>
    </w:tbl>
    <w:p w14:paraId="1DF0599C" w14:textId="77777777" w:rsidR="009649F4" w:rsidRDefault="009649F4" w:rsidP="00A72B37"/>
    <w:p w14:paraId="28AA66D4" w14:textId="77777777" w:rsidR="00822913" w:rsidRDefault="00822913" w:rsidP="00822913">
      <w:pPr>
        <w:pStyle w:val="Heading3"/>
      </w:pPr>
      <w:r>
        <w:t>Function Modeling</w:t>
      </w:r>
    </w:p>
    <w:p w14:paraId="2C378C7D" w14:textId="77777777" w:rsidR="00EF5443" w:rsidRPr="00C75AE5" w:rsidRDefault="00EF5443" w:rsidP="00EF5443"/>
    <w:p w14:paraId="6A155719" w14:textId="77777777" w:rsidR="002D15F6" w:rsidRDefault="002D15F6" w:rsidP="0061324D">
      <w:pPr>
        <w:pStyle w:val="Heading4"/>
        <w:numPr>
          <w:ilvl w:val="3"/>
          <w:numId w:val="4"/>
        </w:numPr>
      </w:pPr>
      <w:r>
        <w:t>Use Cases</w:t>
      </w:r>
    </w:p>
    <w:p w14:paraId="4FBB430E" w14:textId="77777777" w:rsidR="002D15F6" w:rsidRDefault="002D15F6" w:rsidP="002D15F6"/>
    <w:p w14:paraId="5E085C48"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1C91B17" w14:textId="77777777" w:rsidR="009649F4" w:rsidRDefault="009649F4" w:rsidP="009649F4">
      <w:pPr>
        <w:pStyle w:val="Heading4"/>
        <w:numPr>
          <w:ilvl w:val="3"/>
          <w:numId w:val="4"/>
        </w:numPr>
      </w:pPr>
      <w:r>
        <w:t>State Charts</w:t>
      </w:r>
    </w:p>
    <w:p w14:paraId="1B20E82C" w14:textId="77777777" w:rsidR="00195B38" w:rsidRDefault="00195B38" w:rsidP="00A76553">
      <w:pPr>
        <w:contextualSpacing/>
        <w:rPr>
          <w:color w:val="A6A6A6" w:themeColor="background1" w:themeShade="A6"/>
        </w:rPr>
      </w:pPr>
    </w:p>
    <w:p w14:paraId="587796E8"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7EE53897" w14:textId="77777777" w:rsidR="00A76553" w:rsidRPr="00FF5F72" w:rsidRDefault="00A76553" w:rsidP="00A76553">
      <w:pPr>
        <w:contextualSpacing/>
        <w:rPr>
          <w:color w:val="A6A6A6" w:themeColor="background1" w:themeShade="A6"/>
        </w:rPr>
      </w:pPr>
    </w:p>
    <w:p w14:paraId="3AB8F1CA" w14:textId="77777777" w:rsidR="00A76553" w:rsidRPr="00004083" w:rsidRDefault="00A76553" w:rsidP="00A76553">
      <w:pPr>
        <w:contextualSpacing/>
        <w:rPr>
          <w:rFonts w:cs="Arial"/>
        </w:rPr>
      </w:pPr>
    </w:p>
    <w:p w14:paraId="6420B2D0" w14:textId="77777777" w:rsidR="009649F4" w:rsidRDefault="009649F4" w:rsidP="009649F4">
      <w:pPr>
        <w:pStyle w:val="Heading4"/>
        <w:numPr>
          <w:ilvl w:val="3"/>
          <w:numId w:val="4"/>
        </w:numPr>
      </w:pPr>
      <w:r>
        <w:t>Activity Diagrams</w:t>
      </w:r>
    </w:p>
    <w:p w14:paraId="5578CCFF" w14:textId="77777777" w:rsidR="009649F4" w:rsidRDefault="009649F4" w:rsidP="009649F4"/>
    <w:p w14:paraId="165D4102"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1293B28F" w14:textId="77777777" w:rsidR="009649F4" w:rsidRPr="00FF5F72" w:rsidRDefault="009649F4" w:rsidP="009649F4">
      <w:pPr>
        <w:contextualSpacing/>
        <w:rPr>
          <w:color w:val="A6A6A6" w:themeColor="background1" w:themeShade="A6"/>
        </w:rPr>
      </w:pPr>
    </w:p>
    <w:p w14:paraId="4735E0B4" w14:textId="77777777" w:rsidR="009649F4" w:rsidRDefault="009649F4" w:rsidP="009649F4">
      <w:pPr>
        <w:pStyle w:val="Heading4"/>
        <w:numPr>
          <w:ilvl w:val="3"/>
          <w:numId w:val="4"/>
        </w:numPr>
      </w:pPr>
      <w:r>
        <w:t>Sequence Diagrams</w:t>
      </w:r>
    </w:p>
    <w:p w14:paraId="78FA418A" w14:textId="77777777" w:rsidR="00987D84" w:rsidRPr="00EB7D77" w:rsidRDefault="00987D84" w:rsidP="00EB7D77">
      <w:pPr>
        <w:rPr>
          <w:rStyle w:val="SubtleEmphasis"/>
          <w:i w:val="0"/>
          <w:iCs w:val="0"/>
          <w:color w:val="auto"/>
          <w:highlight w:val="green"/>
        </w:rPr>
      </w:pPr>
    </w:p>
    <w:p w14:paraId="33B13768"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30A75664" w14:textId="77777777" w:rsidR="00987D84" w:rsidRDefault="00987D84" w:rsidP="00987D84"/>
    <w:p w14:paraId="1EAA0A5B" w14:textId="77777777" w:rsidR="009649F4" w:rsidRDefault="009649F4" w:rsidP="009649F4"/>
    <w:p w14:paraId="7C5BF83B" w14:textId="77777777" w:rsidR="009649F4" w:rsidRDefault="009649F4" w:rsidP="009649F4">
      <w:pPr>
        <w:pStyle w:val="Heading4"/>
        <w:numPr>
          <w:ilvl w:val="3"/>
          <w:numId w:val="4"/>
        </w:numPr>
      </w:pPr>
      <w:r>
        <w:t>Decision Tables</w:t>
      </w:r>
    </w:p>
    <w:p w14:paraId="6F4EF1F5" w14:textId="77777777" w:rsidR="009649F4" w:rsidRDefault="009649F4" w:rsidP="009649F4"/>
    <w:p w14:paraId="42A52E07" w14:textId="77777777" w:rsidR="00F15706" w:rsidRDefault="00DA0800" w:rsidP="00822913">
      <w:pPr>
        <w:pStyle w:val="Heading3"/>
      </w:pPr>
      <w:r>
        <w:t>Function Requirements</w:t>
      </w:r>
    </w:p>
    <w:p w14:paraId="55E39D48" w14:textId="77777777" w:rsidR="00F15706" w:rsidRDefault="00F15706" w:rsidP="00783BCF">
      <w:pPr>
        <w:pStyle w:val="Heading4"/>
      </w:pPr>
      <w:r>
        <w:t>Functional Requirements</w:t>
      </w:r>
    </w:p>
    <w:p w14:paraId="1815ABB9" w14:textId="77777777" w:rsidR="006E54B3" w:rsidRDefault="00F15706" w:rsidP="006E54B3">
      <w:pPr>
        <w:pStyle w:val="Heading5"/>
      </w:pPr>
      <w:r>
        <w:t>Normal Operation</w:t>
      </w:r>
    </w:p>
    <w:p w14:paraId="1269A683" w14:textId="77777777" w:rsidR="005961D3" w:rsidRDefault="005961D3" w:rsidP="00BB6A63"/>
    <w:p w14:paraId="7A259BF2" w14:textId="77777777" w:rsidR="005961D3" w:rsidRDefault="005961D3" w:rsidP="005961D3">
      <w:pPr>
        <w:rPr>
          <w:color w:val="A6A6A6" w:themeColor="background1" w:themeShade="A6"/>
        </w:rPr>
      </w:pPr>
      <w:r>
        <w:rPr>
          <w:color w:val="A6A6A6" w:themeColor="background1" w:themeShade="A6"/>
        </w:rPr>
        <w:t>No Normal Operation Requirements specified.</w:t>
      </w:r>
    </w:p>
    <w:p w14:paraId="0FDC8123" w14:textId="77777777" w:rsidR="00F15706" w:rsidRDefault="00F15706" w:rsidP="00783BCF">
      <w:pPr>
        <w:pStyle w:val="Heading5"/>
      </w:pPr>
      <w:r>
        <w:t>Error Handling</w:t>
      </w:r>
    </w:p>
    <w:p w14:paraId="1952D6B0" w14:textId="77777777" w:rsidR="005961D3" w:rsidRDefault="005961D3" w:rsidP="00BB6A63"/>
    <w:p w14:paraId="1A02CF8B" w14:textId="77777777" w:rsidR="005961D3" w:rsidRDefault="005961D3" w:rsidP="005961D3">
      <w:pPr>
        <w:rPr>
          <w:color w:val="A6A6A6" w:themeColor="background1" w:themeShade="A6"/>
        </w:rPr>
      </w:pPr>
      <w:r>
        <w:rPr>
          <w:color w:val="A6A6A6" w:themeColor="background1" w:themeShade="A6"/>
        </w:rPr>
        <w:lastRenderedPageBreak/>
        <w:t>No Error Handling Requirements specified.</w:t>
      </w:r>
    </w:p>
    <w:p w14:paraId="78E0C469" w14:textId="77777777" w:rsidR="00DD7D94" w:rsidRDefault="00DD7D94" w:rsidP="00DD7D94">
      <w:pPr>
        <w:pStyle w:val="Heading4"/>
      </w:pPr>
      <w:r>
        <w:t>Non-Functional Requirements</w:t>
      </w:r>
    </w:p>
    <w:p w14:paraId="61DBE3D5" w14:textId="77777777" w:rsidR="005961D3" w:rsidRDefault="005961D3" w:rsidP="00BB6A63"/>
    <w:p w14:paraId="4BC04D9A" w14:textId="77777777" w:rsidR="005961D3" w:rsidRDefault="005961D3" w:rsidP="005961D3">
      <w:pPr>
        <w:rPr>
          <w:color w:val="A6A6A6" w:themeColor="background1" w:themeShade="A6"/>
        </w:rPr>
      </w:pPr>
      <w:r>
        <w:rPr>
          <w:color w:val="A6A6A6" w:themeColor="background1" w:themeShade="A6"/>
        </w:rPr>
        <w:t>No Non-Functional Requirements specified.</w:t>
      </w:r>
    </w:p>
    <w:p w14:paraId="2B6DE403" w14:textId="77777777" w:rsidR="00DF462B" w:rsidRDefault="00427220" w:rsidP="00DF462B">
      <w:pPr>
        <w:pStyle w:val="Heading4"/>
      </w:pPr>
      <w:r>
        <w:t>Functional</w:t>
      </w:r>
      <w:r w:rsidR="00DF462B">
        <w:t xml:space="preserve"> Safety Requirements</w:t>
      </w:r>
    </w:p>
    <w:p w14:paraId="31D1237A" w14:textId="77777777" w:rsidR="00DF462B" w:rsidRDefault="00DF462B" w:rsidP="00DF462B">
      <w:pPr>
        <w:rPr>
          <w:highlight w:val="yellow"/>
        </w:rPr>
      </w:pPr>
    </w:p>
    <w:p w14:paraId="3F4AD7BC"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5432E06" w14:textId="77777777" w:rsidR="00DD7D94" w:rsidRDefault="00DD7D94" w:rsidP="00DD7D94">
      <w:pPr>
        <w:pStyle w:val="Heading4"/>
      </w:pPr>
      <w:r>
        <w:t>Other Requirements</w:t>
      </w:r>
    </w:p>
    <w:p w14:paraId="6D497724" w14:textId="77777777" w:rsidR="00DD7D94" w:rsidRDefault="00DD7D94" w:rsidP="00DD7D94">
      <w:pPr>
        <w:pStyle w:val="Heading5"/>
      </w:pPr>
      <w:r>
        <w:t>Design Requirements</w:t>
      </w:r>
    </w:p>
    <w:p w14:paraId="366C8D8D" w14:textId="77777777" w:rsidR="005961D3" w:rsidRDefault="005961D3" w:rsidP="00CA4A62"/>
    <w:p w14:paraId="7D7F1C3B" w14:textId="77777777" w:rsidR="005961D3" w:rsidRDefault="005961D3" w:rsidP="005961D3">
      <w:pPr>
        <w:rPr>
          <w:color w:val="A6A6A6" w:themeColor="background1" w:themeShade="A6"/>
        </w:rPr>
      </w:pPr>
      <w:r>
        <w:rPr>
          <w:color w:val="A6A6A6" w:themeColor="background1" w:themeShade="A6"/>
        </w:rPr>
        <w:t>No Design Requirements specified.</w:t>
      </w:r>
    </w:p>
    <w:p w14:paraId="106B049D" w14:textId="77777777" w:rsidR="00CA4A62" w:rsidRDefault="00CA4A62" w:rsidP="00CA4A62">
      <w:pPr>
        <w:pStyle w:val="Heading4"/>
      </w:pPr>
      <w:r>
        <w:t>Uncategorized Requirements</w:t>
      </w:r>
    </w:p>
    <w:p w14:paraId="749CB434" w14:textId="77777777" w:rsidR="005961D3" w:rsidRDefault="005961D3" w:rsidP="00CA4A62"/>
    <w:p w14:paraId="3ABA1F6F" w14:textId="77777777" w:rsidR="001F5E54" w:rsidRPr="0017445F" w:rsidRDefault="006E25A5" w:rsidP="001F5E54">
      <w:pPr>
        <w:pStyle w:val="RERequirement"/>
        <w:shd w:val="clear" w:color="auto" w:fill="F2F2F2" w:themeFill="background1" w:themeFillShade="F2"/>
      </w:pPr>
      <w:bookmarkStart w:id="156" w:name="_fd5ca7514de44b7e5cbe0c702b743559"/>
      <w:r>
        <w:t>R_Sent_App_10</w:t>
      </w:r>
      <w:bookmarkEnd w:id="156"/>
      <w:r w:rsidR="00AE04B0">
        <w:t xml:space="preserve"> Local Storage - Delete Videos</w:t>
      </w:r>
    </w:p>
    <w:p w14:paraId="1154B893" w14:textId="77777777" w:rsidR="001F5E54" w:rsidRDefault="00AE04B0" w:rsidP="001F5E54">
      <w:pPr>
        <w:rPr>
          <w:rFonts w:cs="Arial"/>
        </w:rPr>
      </w:pPr>
      <w:r>
        <w:rPr>
          <w:rFonts w:cs="Arial"/>
        </w:rPr>
        <w:t>Upon user request, the SYNC shall allow user to delete videos stored in local storage (SYNC).</w:t>
      </w:r>
    </w:p>
    <w:p w14:paraId="7A398B4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79035A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A2407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R_Sent_App_10</w:t>
            </w:r>
          </w:p>
        </w:tc>
      </w:tr>
      <w:tr w:rsidR="001F5E54" w:rsidRPr="00FD127C" w14:paraId="356815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671D6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F310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is required to free-up storage space and to help organise lists of data.</w:t>
            </w:r>
          </w:p>
        </w:tc>
      </w:tr>
      <w:tr w:rsidR="001F5E54" w:rsidRPr="00FD127C" w14:paraId="4C460F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1F4EF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262AD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357B4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BAB39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879479" w14:textId="77777777" w:rsidR="00E77D14" w:rsidRDefault="00E77D14"/>
        </w:tc>
      </w:tr>
      <w:tr w:rsidR="001F5E54" w:rsidRPr="00FD127C" w14:paraId="2FB3F9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BF39C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18F231"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102CA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8DB70B" w14:textId="77777777" w:rsidR="00E77D14" w:rsidRDefault="00E77D14"/>
        </w:tc>
      </w:tr>
      <w:tr w:rsidR="001F5E54" w:rsidRPr="00FD127C" w14:paraId="37D9E3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79D79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5174C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2B4DF4F" wp14:editId="1FE7C633">
                  <wp:extent cx="152400" cy="152400"/>
                  <wp:effectExtent l="0" t="0" r="0" b="0"/>
                  <wp:docPr id="908"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R_F_Sentinel_00076 Local Storage - Delete Videos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F8FE5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41E422" w14:textId="77777777" w:rsidR="00E77D14" w:rsidRDefault="00E77D14"/>
        </w:tc>
      </w:tr>
      <w:tr w:rsidR="001F5E54" w:rsidRPr="00FD127C" w14:paraId="30B60BF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07644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9E230C"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B372D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49F9D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01EB5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AD7031" w14:textId="77777777" w:rsidR="00E77D14" w:rsidRDefault="00E77D14"/>
        </w:tc>
      </w:tr>
      <w:tr w:rsidR="001F5E54" w:rsidRPr="00FD127C" w14:paraId="1A15D51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F6392E" w14:textId="77777777" w:rsidR="001F5E54" w:rsidRPr="00FD127C" w:rsidRDefault="0052661D" w:rsidP="00A84EEF">
            <w:pPr>
              <w:rPr>
                <w:rFonts w:cs="Arial"/>
                <w:bCs/>
                <w:color w:val="808080" w:themeColor="background1" w:themeShade="80"/>
                <w:sz w:val="16"/>
                <w:szCs w:val="14"/>
              </w:rPr>
            </w:pPr>
            <w:hyperlink r:id="rId12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FC7ED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9BC65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29BF3F9" w14:textId="77777777" w:rsidR="001F5E54" w:rsidRPr="0017445F" w:rsidRDefault="006E25A5" w:rsidP="001F5E54">
      <w:pPr>
        <w:pStyle w:val="RERequirement"/>
        <w:shd w:val="clear" w:color="auto" w:fill="F2F2F2" w:themeFill="background1" w:themeFillShade="F2"/>
      </w:pPr>
      <w:r>
        <w:t>R_Sent_App_20</w:t>
      </w:r>
      <w:r w:rsidR="00AE04B0">
        <w:t xml:space="preserve"> Access Videos - USB</w:t>
      </w:r>
    </w:p>
    <w:p w14:paraId="43EB6888" w14:textId="77777777" w:rsidR="001F5E54" w:rsidRDefault="00AE04B0" w:rsidP="001F5E54">
      <w:pPr>
        <w:rPr>
          <w:rFonts w:cs="Arial"/>
        </w:rPr>
      </w:pPr>
      <w:r>
        <w:rPr>
          <w:rFonts w:cs="Arial"/>
        </w:rPr>
        <w:t>Upon user request, the vehicle HMI (SYNC) system shall allow user to access videos stored in USB drive (local storage).</w:t>
      </w:r>
    </w:p>
    <w:p w14:paraId="3915F16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A0D2A5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DB385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R_Sent_App_20</w:t>
            </w:r>
          </w:p>
        </w:tc>
      </w:tr>
      <w:tr w:rsidR="001F5E54" w:rsidRPr="00FD127C" w14:paraId="45DF069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1EF39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73144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allow viweing of videos - from USB</w:t>
            </w:r>
          </w:p>
        </w:tc>
      </w:tr>
      <w:tr w:rsidR="001F5E54" w:rsidRPr="00FD127C" w14:paraId="032953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0CE4A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AC1EE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078405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68394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6AAD38" w14:textId="77777777" w:rsidR="00E77D14" w:rsidRDefault="00E77D14"/>
        </w:tc>
      </w:tr>
      <w:tr w:rsidR="001F5E54" w:rsidRPr="00FD127C" w14:paraId="67043C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E5157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650E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0B58F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608612" w14:textId="77777777" w:rsidR="00E77D14" w:rsidRDefault="00E77D14"/>
        </w:tc>
      </w:tr>
      <w:tr w:rsidR="001F5E54" w:rsidRPr="00FD127C" w14:paraId="43ADDF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A2288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F9105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9AB469B" wp14:editId="5AC06500">
                  <wp:extent cx="152400" cy="152400"/>
                  <wp:effectExtent l="0" t="0" r="0" b="0"/>
                  <wp:docPr id="91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R_F_Sentinel_00065 Access Videos - USB</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F3CE6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419995" w14:textId="77777777" w:rsidR="00E77D14" w:rsidRDefault="00E77D14"/>
        </w:tc>
      </w:tr>
      <w:tr w:rsidR="001F5E54" w:rsidRPr="00FD127C" w14:paraId="53CCDC8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5EE4C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7A7E27"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46874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C12A6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84894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947803" w14:textId="77777777" w:rsidR="00E77D14" w:rsidRDefault="00E77D14"/>
        </w:tc>
      </w:tr>
      <w:tr w:rsidR="001F5E54" w:rsidRPr="00FD127C" w14:paraId="791B9D8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355E9D" w14:textId="77777777" w:rsidR="001F5E54" w:rsidRPr="00FD127C" w:rsidRDefault="0052661D" w:rsidP="00A84EEF">
            <w:pPr>
              <w:rPr>
                <w:rFonts w:cs="Arial"/>
                <w:bCs/>
                <w:color w:val="808080" w:themeColor="background1" w:themeShade="80"/>
                <w:sz w:val="16"/>
                <w:szCs w:val="14"/>
              </w:rPr>
            </w:pPr>
            <w:hyperlink r:id="rId12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7BADF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CE8D9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377D1B6" w14:textId="77777777" w:rsidR="001F5E54" w:rsidRPr="0017445F" w:rsidRDefault="006E25A5" w:rsidP="001F5E54">
      <w:pPr>
        <w:pStyle w:val="RERequirement"/>
        <w:shd w:val="clear" w:color="auto" w:fill="F2F2F2" w:themeFill="background1" w:themeFillShade="F2"/>
      </w:pPr>
      <w:r>
        <w:t>R_Sent_SYNC_2</w:t>
      </w:r>
      <w:r w:rsidR="00AE04B0">
        <w:t xml:space="preserve"> Jump Drive - Fit and Record/Pause/Stop/Resume/ Play  Data </w:t>
      </w:r>
    </w:p>
    <w:p w14:paraId="16B50278" w14:textId="77777777" w:rsidR="001F5E54" w:rsidRDefault="00AE04B0" w:rsidP="001F5E54">
      <w:pPr>
        <w:rPr>
          <w:rFonts w:cs="Arial"/>
        </w:rPr>
      </w:pPr>
      <w:r>
        <w:rPr>
          <w:rFonts w:cs="Arial"/>
        </w:rPr>
        <w:t>Before arming the feature, the vehicle HMI (SYNC) system shall be able to plug in a USB drive to a secure location on the vehicle to store and later access videos.  This will include record, pause, stop, play and resume video play.  Meta data such as date/time and type of intrusion event will also be recorded and available to the user.</w:t>
      </w:r>
    </w:p>
    <w:p w14:paraId="392C76C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609080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D5B18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R_Sent_SYNC_2</w:t>
            </w:r>
          </w:p>
        </w:tc>
      </w:tr>
      <w:tr w:rsidR="001F5E54" w:rsidRPr="00FD127C" w14:paraId="25F846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84AE0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1648E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allows user to access videos</w:t>
            </w:r>
          </w:p>
        </w:tc>
      </w:tr>
      <w:tr w:rsidR="001F5E54" w:rsidRPr="00FD127C" w14:paraId="01E2EE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BD070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C2CA9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B31B1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D72C3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C79F28" w14:textId="77777777" w:rsidR="00E77D14" w:rsidRDefault="00E77D14"/>
        </w:tc>
      </w:tr>
      <w:tr w:rsidR="001F5E54" w:rsidRPr="00FD127C" w14:paraId="176B26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6F772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3B4951"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78981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6EB6E5" w14:textId="77777777" w:rsidR="00E77D14" w:rsidRDefault="00E77D14"/>
        </w:tc>
      </w:tr>
      <w:tr w:rsidR="001F5E54" w:rsidRPr="00FD127C" w14:paraId="7F00E9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A4E5B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0D74F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1EF8FC9" wp14:editId="7E6BE33D">
                  <wp:extent cx="152400" cy="152400"/>
                  <wp:effectExtent l="0" t="0" r="0" b="0"/>
                  <wp:docPr id="91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R_F_Sentinel_00017 Jump Drive - Fit and Record/Pause/Stop/Resume/ Play  Data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4E3A7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25F3A5" w14:textId="77777777" w:rsidR="00E77D14" w:rsidRDefault="00E77D14"/>
        </w:tc>
      </w:tr>
      <w:tr w:rsidR="001F5E54" w:rsidRPr="00FD127C" w14:paraId="2EE44A4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1AA23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CD89D1"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2D0A7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F7548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722B4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F284FA" w14:textId="77777777" w:rsidR="00E77D14" w:rsidRDefault="00E77D14"/>
        </w:tc>
      </w:tr>
      <w:tr w:rsidR="001F5E54" w:rsidRPr="00FD127C" w14:paraId="79A814B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026F85" w14:textId="77777777" w:rsidR="001F5E54" w:rsidRPr="00FD127C" w:rsidRDefault="0052661D" w:rsidP="00A84EEF">
            <w:pPr>
              <w:rPr>
                <w:rFonts w:cs="Arial"/>
                <w:bCs/>
                <w:color w:val="808080" w:themeColor="background1" w:themeShade="80"/>
                <w:sz w:val="16"/>
                <w:szCs w:val="14"/>
              </w:rPr>
            </w:pPr>
            <w:hyperlink r:id="rId12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7D001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79EDE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030EA2F" w14:textId="77777777" w:rsidR="001F5E54" w:rsidRPr="0017445F" w:rsidRDefault="006E25A5" w:rsidP="001F5E54">
      <w:pPr>
        <w:pStyle w:val="RERequirement"/>
        <w:shd w:val="clear" w:color="auto" w:fill="F2F2F2" w:themeFill="background1" w:themeFillShade="F2"/>
      </w:pPr>
      <w:r>
        <w:t>R_Sent_SYNC_3</w:t>
      </w:r>
      <w:r w:rsidR="00AE04B0">
        <w:t xml:space="preserve"> Local Storage -Overwrite</w:t>
      </w:r>
    </w:p>
    <w:p w14:paraId="2F94DE39" w14:textId="77777777" w:rsidR="001F5E54" w:rsidRDefault="00AE04B0" w:rsidP="001F5E54">
      <w:pPr>
        <w:rPr>
          <w:rFonts w:cs="Arial"/>
        </w:rPr>
      </w:pPr>
      <w:r>
        <w:rPr>
          <w:rFonts w:cs="Arial"/>
        </w:rPr>
        <w:t>When local storage is full, the Sentinel software in the vehicle shall automatically overwrite old videos (based on storage capacity limit reached, date of recording).</w:t>
      </w:r>
    </w:p>
    <w:p w14:paraId="7D1DFFA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4C636B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E6A14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R_Sent_SYNC_3</w:t>
            </w:r>
          </w:p>
        </w:tc>
      </w:tr>
      <w:tr w:rsidR="001F5E54" w:rsidRPr="00FD127C" w14:paraId="7DE56B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2E42C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C5C36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Limited storage space may casue the amount of video data captured to exceed the amount of storage space available</w:t>
            </w:r>
          </w:p>
        </w:tc>
      </w:tr>
      <w:tr w:rsidR="001F5E54" w:rsidRPr="00FD127C" w14:paraId="36DA64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60CD5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B1BE3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A72DA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43B34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426D96" w14:textId="77777777" w:rsidR="00E77D14" w:rsidRDefault="00E77D14"/>
        </w:tc>
      </w:tr>
      <w:tr w:rsidR="001F5E54" w:rsidRPr="00FD127C" w14:paraId="60283C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33482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63692B"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C6532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71431B" w14:textId="77777777" w:rsidR="00E77D14" w:rsidRDefault="00E77D14"/>
        </w:tc>
      </w:tr>
      <w:tr w:rsidR="001F5E54" w:rsidRPr="00FD127C" w14:paraId="2FD36F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9FFE7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F311A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BF99778" wp14:editId="01349743">
                  <wp:extent cx="152400" cy="152400"/>
                  <wp:effectExtent l="0" t="0" r="0" b="0"/>
                  <wp:docPr id="91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R_F_Sentinel_00077 Local Storage -Overwrite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F8DA0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D155C0" w14:textId="77777777" w:rsidR="00E77D14" w:rsidRDefault="00E77D14"/>
        </w:tc>
      </w:tr>
      <w:tr w:rsidR="001F5E54" w:rsidRPr="00FD127C" w14:paraId="1562F67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63D04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39DB94"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A9A7E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9B8C1B"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5AC85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C3A378" w14:textId="77777777" w:rsidR="00E77D14" w:rsidRDefault="00E77D14"/>
        </w:tc>
      </w:tr>
      <w:tr w:rsidR="001F5E54" w:rsidRPr="00FD127C" w14:paraId="077B9F4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9695E4" w14:textId="77777777" w:rsidR="001F5E54" w:rsidRPr="00FD127C" w:rsidRDefault="0052661D" w:rsidP="00A84EEF">
            <w:pPr>
              <w:rPr>
                <w:rFonts w:cs="Arial"/>
                <w:bCs/>
                <w:color w:val="808080" w:themeColor="background1" w:themeShade="80"/>
                <w:sz w:val="16"/>
                <w:szCs w:val="14"/>
              </w:rPr>
            </w:pPr>
            <w:hyperlink r:id="rId12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01110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F8665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C9A480D" w14:textId="77777777" w:rsidR="000D7866" w:rsidRPr="00E47D48" w:rsidRDefault="000D7866" w:rsidP="00E47D48">
      <w:pPr>
        <w:rPr>
          <w:color w:val="FF0000"/>
        </w:rPr>
      </w:pPr>
    </w:p>
    <w:p w14:paraId="35CAEBB9" w14:textId="77777777" w:rsidR="009C1EEC" w:rsidRDefault="000D732E" w:rsidP="0061324D">
      <w:pPr>
        <w:pStyle w:val="Heading2"/>
        <w:numPr>
          <w:ilvl w:val="1"/>
          <w:numId w:val="4"/>
        </w:numPr>
      </w:pPr>
      <w:r>
        <w:t xml:space="preserve">Logical Function </w:t>
      </w:r>
      <w:r>
        <w:rPr>
          <w:noProof/>
        </w:rPr>
        <w:drawing>
          <wp:inline distT="0" distB="0" distL="0" distR="0" wp14:anchorId="599B8F73" wp14:editId="3FDB0BC4">
            <wp:extent cx="152400" cy="152400"/>
            <wp:effectExtent l="0" t="0" r="0" b="0"/>
            <wp:docPr id="91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57" w:name="_30298bbd5ee28c619494520e94ee18bf"/>
      <w:r w:rsidR="008E73AE">
        <w:t>Play video in cloud</w:t>
      </w:r>
      <w:bookmarkEnd w:id="157"/>
    </w:p>
    <w:p w14:paraId="44C1D93F" w14:textId="77777777" w:rsidR="0061785D" w:rsidRDefault="0061785D" w:rsidP="00783BCF">
      <w:pPr>
        <w:pStyle w:val="Heading3"/>
      </w:pPr>
      <w:r>
        <w:t xml:space="preserve">Function </w:t>
      </w:r>
      <w:r w:rsidR="00283752">
        <w:t>Overview</w:t>
      </w:r>
    </w:p>
    <w:p w14:paraId="5BB812D6" w14:textId="77777777" w:rsidR="00427220" w:rsidRDefault="000D732E" w:rsidP="00427220">
      <w:pPr>
        <w:pStyle w:val="Heading4"/>
      </w:pPr>
      <w:r>
        <w:t xml:space="preserve">Function </w:t>
      </w:r>
      <w:r w:rsidR="00283752">
        <w:t>Description</w:t>
      </w:r>
    </w:p>
    <w:p w14:paraId="3FB78A7D" w14:textId="77777777" w:rsidR="00794B45" w:rsidRDefault="00794B45" w:rsidP="009C1EEC">
      <w:pPr>
        <w:contextualSpacing/>
      </w:pPr>
    </w:p>
    <w:p w14:paraId="7F48A2B7" w14:textId="77777777" w:rsidR="00AC0C92" w:rsidRDefault="00AC0C92" w:rsidP="009C1EEC">
      <w:pPr>
        <w:contextualSpacing/>
      </w:pPr>
      <w:r>
        <w:t>Function is allocated to:</w:t>
      </w:r>
    </w:p>
    <w:p w14:paraId="2097475C" w14:textId="77777777" w:rsidR="00AC0C92" w:rsidRDefault="00604AF5" w:rsidP="0061324D">
      <w:pPr>
        <w:pStyle w:val="ListParagraph"/>
        <w:numPr>
          <w:ilvl w:val="0"/>
          <w:numId w:val="13"/>
        </w:numPr>
        <w:contextualSpacing/>
      </w:pPr>
      <w:r>
        <w:rPr>
          <w:noProof/>
        </w:rPr>
        <w:drawing>
          <wp:inline distT="0" distB="0" distL="0" distR="0" wp14:anchorId="515F2D1A" wp14:editId="4B52228D">
            <wp:extent cx="152400" cy="152400"/>
            <wp:effectExtent l="0" t="0" r="0" b="0"/>
            <wp:docPr id="91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Cloud access and service provider</w:t>
      </w:r>
      <w:r>
        <w:t xml:space="preserve"> &lt;&lt;Logical&gt;&gt;</w:t>
      </w:r>
    </w:p>
    <w:p w14:paraId="66995815" w14:textId="77777777" w:rsidR="00AC0C92" w:rsidRDefault="00604AF5" w:rsidP="0061324D">
      <w:pPr>
        <w:pStyle w:val="ListParagraph"/>
        <w:numPr>
          <w:ilvl w:val="0"/>
          <w:numId w:val="13"/>
        </w:numPr>
        <w:contextualSpacing/>
      </w:pPr>
      <w:r>
        <w:rPr>
          <w:noProof/>
        </w:rPr>
        <w:drawing>
          <wp:inline distT="0" distB="0" distL="0" distR="0" wp14:anchorId="2904487A" wp14:editId="245D2E37">
            <wp:extent cx="152400" cy="152400"/>
            <wp:effectExtent l="0" t="0" r="0" b="0"/>
            <wp:docPr id="92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Control Play of Data Stored on Internet Servers</w:t>
      </w:r>
      <w:r>
        <w:t xml:space="preserve"> &lt;&lt;Logical&gt;&gt;</w:t>
      </w:r>
    </w:p>
    <w:p w14:paraId="23D4F84B" w14:textId="77777777" w:rsidR="00AC0C92" w:rsidRDefault="00604AF5" w:rsidP="0061324D">
      <w:pPr>
        <w:pStyle w:val="ListParagraph"/>
        <w:numPr>
          <w:ilvl w:val="0"/>
          <w:numId w:val="13"/>
        </w:numPr>
        <w:contextualSpacing/>
      </w:pPr>
      <w:r>
        <w:rPr>
          <w:noProof/>
        </w:rPr>
        <w:drawing>
          <wp:inline distT="0" distB="0" distL="0" distR="0" wp14:anchorId="25C2A8CF" wp14:editId="37D2C2D9">
            <wp:extent cx="152400" cy="152400"/>
            <wp:effectExtent l="0" t="0" r="0" b="0"/>
            <wp:docPr id="922"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HMI</w:t>
      </w:r>
      <w:r>
        <w:t xml:space="preserve"> &lt;&lt;Logical&gt;&gt;</w:t>
      </w:r>
    </w:p>
    <w:p w14:paraId="3C4626D8" w14:textId="77777777" w:rsidR="00AC0C92" w:rsidRDefault="00604AF5" w:rsidP="0061324D">
      <w:pPr>
        <w:pStyle w:val="ListParagraph"/>
        <w:numPr>
          <w:ilvl w:val="0"/>
          <w:numId w:val="13"/>
        </w:numPr>
        <w:contextualSpacing/>
      </w:pPr>
      <w:r>
        <w:rPr>
          <w:noProof/>
        </w:rPr>
        <w:drawing>
          <wp:inline distT="0" distB="0" distL="0" distR="0" wp14:anchorId="2B89DAC5" wp14:editId="629A8C89">
            <wp:extent cx="152400" cy="152400"/>
            <wp:effectExtent l="0" t="0" r="0" b="0"/>
            <wp:docPr id="924"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6A4CFEE3" w14:textId="77777777" w:rsidR="00AC0C92" w:rsidRDefault="00604AF5" w:rsidP="0061324D">
      <w:pPr>
        <w:pStyle w:val="ListParagraph"/>
        <w:numPr>
          <w:ilvl w:val="0"/>
          <w:numId w:val="13"/>
        </w:numPr>
        <w:contextualSpacing/>
      </w:pPr>
      <w:r>
        <w:rPr>
          <w:noProof/>
        </w:rPr>
        <w:drawing>
          <wp:inline distT="0" distB="0" distL="0" distR="0" wp14:anchorId="5E0E3CDC" wp14:editId="63419CA3">
            <wp:extent cx="152400" cy="152400"/>
            <wp:effectExtent l="0" t="0" r="0" b="0"/>
            <wp:docPr id="926"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Play/Resume Live Stream</w:t>
      </w:r>
      <w:r>
        <w:t xml:space="preserve"> &lt;&lt;Logical&gt;&gt;</w:t>
      </w:r>
    </w:p>
    <w:p w14:paraId="26DB432D" w14:textId="77777777" w:rsidR="00AC0C92" w:rsidRDefault="00604AF5" w:rsidP="0061324D">
      <w:pPr>
        <w:pStyle w:val="ListParagraph"/>
        <w:numPr>
          <w:ilvl w:val="0"/>
          <w:numId w:val="13"/>
        </w:numPr>
        <w:contextualSpacing/>
      </w:pPr>
      <w:r>
        <w:rPr>
          <w:noProof/>
        </w:rPr>
        <w:drawing>
          <wp:inline distT="0" distB="0" distL="0" distR="0" wp14:anchorId="6722F573" wp14:editId="432F2D9F">
            <wp:extent cx="152400" cy="152400"/>
            <wp:effectExtent l="0" t="0" r="0" b="0"/>
            <wp:docPr id="928"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Stream Data Stored on Cloud</w:t>
      </w:r>
      <w:r>
        <w:t xml:space="preserve"> &lt;&lt;Logical&gt;&gt;</w:t>
      </w:r>
    </w:p>
    <w:p w14:paraId="44ACE0BA" w14:textId="77777777" w:rsidR="00AC0C92" w:rsidRDefault="00604AF5" w:rsidP="0061324D">
      <w:pPr>
        <w:pStyle w:val="ListParagraph"/>
        <w:numPr>
          <w:ilvl w:val="0"/>
          <w:numId w:val="13"/>
        </w:numPr>
        <w:contextualSpacing/>
      </w:pPr>
      <w:r>
        <w:rPr>
          <w:noProof/>
        </w:rPr>
        <w:drawing>
          <wp:inline distT="0" distB="0" distL="0" distR="0" wp14:anchorId="03F5F55F" wp14:editId="0DD2F15E">
            <wp:extent cx="152400" cy="152400"/>
            <wp:effectExtent l="0" t="0" r="0" b="0"/>
            <wp:docPr id="93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User</w:t>
      </w:r>
      <w:r>
        <w:t xml:space="preserve"> &lt;&lt;Logical&gt;&gt;</w:t>
      </w:r>
    </w:p>
    <w:p w14:paraId="37360F12" w14:textId="77777777" w:rsidR="00794B45" w:rsidRDefault="00794B45" w:rsidP="009C1EEC">
      <w:pPr>
        <w:contextualSpacing/>
      </w:pPr>
    </w:p>
    <w:p w14:paraId="2FECF4AA" w14:textId="77777777" w:rsidR="009C1EEC" w:rsidRDefault="009C1EEC" w:rsidP="009C1EEC">
      <w:pPr>
        <w:contextualSpacing/>
      </w:pPr>
      <w:r w:rsidRPr="00A554C4">
        <w:t>Allow the user to play videos stored on the cloud</w:t>
      </w:r>
    </w:p>
    <w:p w14:paraId="3072F068" w14:textId="77777777" w:rsidR="00282E2C" w:rsidRDefault="000D732E" w:rsidP="00FD32A2">
      <w:pPr>
        <w:pStyle w:val="Heading4"/>
      </w:pPr>
      <w:r>
        <w:t xml:space="preserve">Function </w:t>
      </w:r>
      <w:r w:rsidR="00282E2C">
        <w:t>Variants</w:t>
      </w:r>
    </w:p>
    <w:p w14:paraId="447D86AB" w14:textId="77777777" w:rsidR="00282E2C" w:rsidRDefault="00282E2C" w:rsidP="00282E2C"/>
    <w:p w14:paraId="1EA43380"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36EE775C" w14:textId="77777777" w:rsidTr="00EB7D77">
        <w:trPr>
          <w:trHeight w:val="314"/>
        </w:trPr>
        <w:tc>
          <w:tcPr>
            <w:tcW w:w="2523" w:type="dxa"/>
            <w:shd w:val="clear" w:color="auto" w:fill="D9D9D9" w:themeFill="background1" w:themeFillShade="D9"/>
          </w:tcPr>
          <w:p w14:paraId="1C588620"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0B1E3E30"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224472A2"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6C260BE2" w14:textId="77777777" w:rsidTr="00EB7D77">
        <w:trPr>
          <w:trHeight w:val="198"/>
        </w:trPr>
        <w:tc>
          <w:tcPr>
            <w:tcW w:w="2523" w:type="dxa"/>
          </w:tcPr>
          <w:p w14:paraId="7565DB56" w14:textId="6BEBBB4B" w:rsidR="000D732E" w:rsidRPr="00C45D3C" w:rsidRDefault="000D732E" w:rsidP="00EB7D77">
            <w:pPr>
              <w:rPr>
                <w:rFonts w:cs="Arial"/>
              </w:rPr>
            </w:pPr>
          </w:p>
        </w:tc>
        <w:tc>
          <w:tcPr>
            <w:tcW w:w="5132" w:type="dxa"/>
          </w:tcPr>
          <w:p w14:paraId="5F9C670E" w14:textId="77777777" w:rsidR="000D732E" w:rsidRPr="009E3B7C" w:rsidRDefault="000D732E" w:rsidP="00EB7D77">
            <w:pPr>
              <w:overflowPunct/>
              <w:autoSpaceDE/>
              <w:autoSpaceDN/>
              <w:adjustRightInd/>
              <w:textAlignment w:val="center"/>
              <w:rPr>
                <w:rFonts w:cs="Arial"/>
              </w:rPr>
            </w:pPr>
          </w:p>
        </w:tc>
        <w:tc>
          <w:tcPr>
            <w:tcW w:w="2551" w:type="dxa"/>
          </w:tcPr>
          <w:p w14:paraId="129152E6" w14:textId="60B3C725" w:rsidR="000D732E" w:rsidRPr="005A344A" w:rsidRDefault="000D732E" w:rsidP="00EB7D77">
            <w:pPr>
              <w:rPr>
                <w:rFonts w:cs="Arial"/>
                <w:lang w:val="en-GB"/>
              </w:rPr>
            </w:pPr>
          </w:p>
        </w:tc>
      </w:tr>
    </w:tbl>
    <w:p w14:paraId="0AA2BE23" w14:textId="77777777" w:rsidR="000D732E" w:rsidRPr="005067FC" w:rsidRDefault="000D732E" w:rsidP="00282E2C">
      <w:pPr>
        <w:rPr>
          <w:i/>
          <w:color w:val="A6A6A6" w:themeColor="background1" w:themeShade="A6"/>
        </w:rPr>
      </w:pPr>
    </w:p>
    <w:p w14:paraId="206500E2" w14:textId="77777777" w:rsidR="00427220" w:rsidRDefault="00427220" w:rsidP="00FD32A2">
      <w:pPr>
        <w:pStyle w:val="Heading4"/>
      </w:pPr>
      <w:r>
        <w:t>Input Requirements</w:t>
      </w:r>
      <w:r w:rsidR="000D732E">
        <w:t>/Documents</w:t>
      </w:r>
    </w:p>
    <w:p w14:paraId="5DDFB278"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284C3EDA" w14:textId="77777777" w:rsidTr="00656A21">
        <w:trPr>
          <w:trHeight w:val="20"/>
        </w:trPr>
        <w:tc>
          <w:tcPr>
            <w:tcW w:w="1561" w:type="dxa"/>
            <w:shd w:val="clear" w:color="auto" w:fill="D9D9D9" w:themeFill="background1" w:themeFillShade="D9"/>
          </w:tcPr>
          <w:p w14:paraId="69CE93A9"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3503B414" w14:textId="77777777" w:rsidR="000D732E" w:rsidRDefault="000D732E" w:rsidP="00EB7D77">
            <w:pPr>
              <w:rPr>
                <w:rFonts w:ascii="Helvetica" w:hAnsi="Helvetica" w:cs="Helvetica"/>
                <w:sz w:val="16"/>
              </w:rPr>
            </w:pPr>
          </w:p>
          <w:p w14:paraId="6A203C81"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1BE0783"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223326F3"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F6A0395" w14:textId="77777777" w:rsidR="000D732E" w:rsidRDefault="000D732E" w:rsidP="00EB7D77">
            <w:pPr>
              <w:rPr>
                <w:rFonts w:ascii="Helvetica" w:hAnsi="Helvetica" w:cs="Helvetica"/>
                <w:b/>
              </w:rPr>
            </w:pPr>
            <w:r>
              <w:rPr>
                <w:rFonts w:ascii="Helvetica" w:hAnsi="Helvetica" w:cs="Helvetica"/>
                <w:b/>
              </w:rPr>
              <w:t>Derived Requirement</w:t>
            </w:r>
          </w:p>
          <w:p w14:paraId="411833A9" w14:textId="77777777" w:rsidR="000D732E" w:rsidRDefault="000D732E" w:rsidP="00EB7D77">
            <w:pPr>
              <w:rPr>
                <w:rFonts w:ascii="Helvetica" w:hAnsi="Helvetica" w:cs="Helvetica"/>
                <w:sz w:val="16"/>
              </w:rPr>
            </w:pPr>
          </w:p>
          <w:p w14:paraId="5882ADA4"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68C20EED" w14:textId="77777777" w:rsidTr="00656A21">
        <w:trPr>
          <w:trHeight w:val="20"/>
        </w:trPr>
        <w:tc>
          <w:tcPr>
            <w:tcW w:w="10211" w:type="dxa"/>
            <w:gridSpan w:val="4"/>
            <w:shd w:val="clear" w:color="auto" w:fill="F2F2F2" w:themeFill="background1" w:themeFillShade="F2"/>
          </w:tcPr>
          <w:p w14:paraId="1013F59C"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B924C8A" w14:textId="77777777" w:rsidTr="00656A21">
        <w:trPr>
          <w:trHeight w:val="20"/>
        </w:trPr>
        <w:tc>
          <w:tcPr>
            <w:tcW w:w="1561" w:type="dxa"/>
          </w:tcPr>
          <w:p w14:paraId="77C38F35" w14:textId="77777777" w:rsidR="000D732E" w:rsidRPr="00D410AE" w:rsidRDefault="000D732E" w:rsidP="00EB7D77">
            <w:pPr>
              <w:rPr>
                <w:rFonts w:cs="Arial"/>
              </w:rPr>
            </w:pPr>
          </w:p>
        </w:tc>
        <w:tc>
          <w:tcPr>
            <w:tcW w:w="2694" w:type="dxa"/>
          </w:tcPr>
          <w:p w14:paraId="271154AA" w14:textId="23ACDAB0" w:rsidR="000D732E" w:rsidRPr="00D410AE" w:rsidRDefault="000D732E" w:rsidP="00EB7D77">
            <w:pPr>
              <w:rPr>
                <w:rFonts w:cs="Arial"/>
              </w:rPr>
            </w:pPr>
          </w:p>
        </w:tc>
        <w:tc>
          <w:tcPr>
            <w:tcW w:w="2694" w:type="dxa"/>
          </w:tcPr>
          <w:p w14:paraId="5EE9C8D6" w14:textId="532DEB68" w:rsidR="000D732E" w:rsidRPr="00D410AE" w:rsidRDefault="000D732E" w:rsidP="00EB7D77">
            <w:pPr>
              <w:rPr>
                <w:rFonts w:cs="Arial"/>
              </w:rPr>
            </w:pPr>
          </w:p>
        </w:tc>
        <w:tc>
          <w:tcPr>
            <w:tcW w:w="3262" w:type="dxa"/>
          </w:tcPr>
          <w:p w14:paraId="49CA93BB" w14:textId="4D7D18D1" w:rsidR="000D732E" w:rsidRDefault="000D732E" w:rsidP="00EB7D77">
            <w:pPr>
              <w:rPr>
                <w:rFonts w:cs="Arial"/>
              </w:rPr>
            </w:pPr>
          </w:p>
        </w:tc>
      </w:tr>
      <w:tr w:rsidR="000D732E" w:rsidRPr="007C20FA" w14:paraId="5A63524F" w14:textId="77777777" w:rsidTr="00656A21">
        <w:trPr>
          <w:trHeight w:val="20"/>
        </w:trPr>
        <w:tc>
          <w:tcPr>
            <w:tcW w:w="1561" w:type="dxa"/>
          </w:tcPr>
          <w:p w14:paraId="368F41A5" w14:textId="77777777" w:rsidR="000D732E" w:rsidRPr="00D410AE" w:rsidRDefault="000D732E" w:rsidP="00EB7D77">
            <w:pPr>
              <w:rPr>
                <w:rFonts w:cs="Arial"/>
              </w:rPr>
            </w:pPr>
          </w:p>
        </w:tc>
        <w:tc>
          <w:tcPr>
            <w:tcW w:w="2694" w:type="dxa"/>
          </w:tcPr>
          <w:p w14:paraId="30D625FE" w14:textId="77777777" w:rsidR="000D732E" w:rsidRDefault="000D732E" w:rsidP="00EB7D77">
            <w:pPr>
              <w:rPr>
                <w:rFonts w:cs="Arial"/>
              </w:rPr>
            </w:pPr>
          </w:p>
        </w:tc>
        <w:tc>
          <w:tcPr>
            <w:tcW w:w="2694" w:type="dxa"/>
          </w:tcPr>
          <w:p w14:paraId="227C4CF4" w14:textId="77777777" w:rsidR="000D732E" w:rsidRDefault="000D732E" w:rsidP="00EB7D77">
            <w:pPr>
              <w:rPr>
                <w:rFonts w:cs="Arial"/>
              </w:rPr>
            </w:pPr>
          </w:p>
        </w:tc>
        <w:tc>
          <w:tcPr>
            <w:tcW w:w="3262" w:type="dxa"/>
          </w:tcPr>
          <w:p w14:paraId="15A0F1A7" w14:textId="77777777" w:rsidR="000D732E" w:rsidRDefault="000D732E" w:rsidP="00EB7D77">
            <w:pPr>
              <w:rPr>
                <w:rFonts w:cs="Arial"/>
              </w:rPr>
            </w:pPr>
          </w:p>
        </w:tc>
      </w:tr>
      <w:tr w:rsidR="000D732E" w:rsidRPr="007C20FA" w14:paraId="15E45BA3" w14:textId="77777777" w:rsidTr="00656A21">
        <w:trPr>
          <w:trHeight w:val="20"/>
        </w:trPr>
        <w:tc>
          <w:tcPr>
            <w:tcW w:w="10211" w:type="dxa"/>
            <w:gridSpan w:val="4"/>
            <w:shd w:val="clear" w:color="auto" w:fill="F2F2F2" w:themeFill="background1" w:themeFillShade="F2"/>
          </w:tcPr>
          <w:p w14:paraId="2F5974D8"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16A913FC" w14:textId="77777777" w:rsidTr="00656A21">
        <w:trPr>
          <w:trHeight w:val="20"/>
        </w:trPr>
        <w:tc>
          <w:tcPr>
            <w:tcW w:w="1561" w:type="dxa"/>
          </w:tcPr>
          <w:p w14:paraId="749C3588" w14:textId="77777777" w:rsidR="000D732E" w:rsidRPr="00D410AE" w:rsidRDefault="000D732E" w:rsidP="00EB7D77">
            <w:pPr>
              <w:rPr>
                <w:rFonts w:cs="Arial"/>
              </w:rPr>
            </w:pPr>
          </w:p>
        </w:tc>
        <w:tc>
          <w:tcPr>
            <w:tcW w:w="2694" w:type="dxa"/>
          </w:tcPr>
          <w:p w14:paraId="27BEA0E3" w14:textId="394E469D" w:rsidR="000D732E" w:rsidRPr="00D410AE" w:rsidRDefault="000D732E" w:rsidP="00EB7D77">
            <w:pPr>
              <w:rPr>
                <w:rFonts w:cs="Arial"/>
              </w:rPr>
            </w:pPr>
          </w:p>
        </w:tc>
        <w:tc>
          <w:tcPr>
            <w:tcW w:w="2694" w:type="dxa"/>
          </w:tcPr>
          <w:p w14:paraId="572EEF51" w14:textId="77777777" w:rsidR="000D732E" w:rsidRPr="00D410AE" w:rsidRDefault="000D732E" w:rsidP="00EB7D77">
            <w:pPr>
              <w:rPr>
                <w:rFonts w:cs="Arial"/>
              </w:rPr>
            </w:pPr>
          </w:p>
        </w:tc>
        <w:tc>
          <w:tcPr>
            <w:tcW w:w="3262" w:type="dxa"/>
          </w:tcPr>
          <w:p w14:paraId="3E9FE1E0" w14:textId="77777777" w:rsidR="000D732E" w:rsidRDefault="000D732E" w:rsidP="00EB7D77">
            <w:pPr>
              <w:rPr>
                <w:rFonts w:cs="Arial"/>
              </w:rPr>
            </w:pPr>
          </w:p>
        </w:tc>
      </w:tr>
      <w:tr w:rsidR="000D732E" w:rsidRPr="007C20FA" w14:paraId="704C6D12" w14:textId="77777777" w:rsidTr="00656A21">
        <w:trPr>
          <w:trHeight w:val="20"/>
        </w:trPr>
        <w:tc>
          <w:tcPr>
            <w:tcW w:w="1561" w:type="dxa"/>
          </w:tcPr>
          <w:p w14:paraId="6F707A91" w14:textId="77777777" w:rsidR="000D732E" w:rsidRDefault="000D732E" w:rsidP="00EB7D77">
            <w:pPr>
              <w:rPr>
                <w:rFonts w:cs="Arial"/>
              </w:rPr>
            </w:pPr>
          </w:p>
        </w:tc>
        <w:tc>
          <w:tcPr>
            <w:tcW w:w="2694" w:type="dxa"/>
          </w:tcPr>
          <w:p w14:paraId="491B0C94" w14:textId="77777777" w:rsidR="000D732E" w:rsidRDefault="000D732E" w:rsidP="00EB7D77">
            <w:pPr>
              <w:rPr>
                <w:rFonts w:cs="Arial"/>
              </w:rPr>
            </w:pPr>
          </w:p>
        </w:tc>
        <w:tc>
          <w:tcPr>
            <w:tcW w:w="2694" w:type="dxa"/>
          </w:tcPr>
          <w:p w14:paraId="2DBE6601" w14:textId="77777777" w:rsidR="000D732E" w:rsidRDefault="000D732E" w:rsidP="00EB7D77">
            <w:pPr>
              <w:rPr>
                <w:rFonts w:cs="Arial"/>
              </w:rPr>
            </w:pPr>
          </w:p>
        </w:tc>
        <w:tc>
          <w:tcPr>
            <w:tcW w:w="3262" w:type="dxa"/>
          </w:tcPr>
          <w:p w14:paraId="7C5BFED7" w14:textId="77777777" w:rsidR="000D732E" w:rsidRDefault="000D732E" w:rsidP="00EB7D77">
            <w:pPr>
              <w:rPr>
                <w:rFonts w:cs="Arial"/>
              </w:rPr>
            </w:pPr>
          </w:p>
        </w:tc>
      </w:tr>
      <w:tr w:rsidR="000D732E" w:rsidRPr="007C20FA" w14:paraId="2FD4C8FF" w14:textId="77777777" w:rsidTr="00656A21">
        <w:trPr>
          <w:trHeight w:val="20"/>
        </w:trPr>
        <w:tc>
          <w:tcPr>
            <w:tcW w:w="10211" w:type="dxa"/>
            <w:gridSpan w:val="4"/>
            <w:shd w:val="clear" w:color="auto" w:fill="F2F2F2" w:themeFill="background1" w:themeFillShade="F2"/>
          </w:tcPr>
          <w:p w14:paraId="3F014C31"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4D1C5160" w14:textId="77777777" w:rsidTr="00656A21">
        <w:trPr>
          <w:trHeight w:val="20"/>
        </w:trPr>
        <w:tc>
          <w:tcPr>
            <w:tcW w:w="1561" w:type="dxa"/>
          </w:tcPr>
          <w:p w14:paraId="112FA645" w14:textId="77777777" w:rsidR="000D732E" w:rsidRPr="00D410AE" w:rsidRDefault="000D732E" w:rsidP="00EB7D77">
            <w:pPr>
              <w:rPr>
                <w:rFonts w:cs="Arial"/>
              </w:rPr>
            </w:pPr>
          </w:p>
        </w:tc>
        <w:tc>
          <w:tcPr>
            <w:tcW w:w="2694" w:type="dxa"/>
          </w:tcPr>
          <w:p w14:paraId="6C0A716A" w14:textId="77777777" w:rsidR="000D732E" w:rsidRPr="00D410AE" w:rsidRDefault="000D732E" w:rsidP="00EB7D77">
            <w:pPr>
              <w:rPr>
                <w:rFonts w:cs="Arial"/>
              </w:rPr>
            </w:pPr>
          </w:p>
        </w:tc>
        <w:tc>
          <w:tcPr>
            <w:tcW w:w="2694" w:type="dxa"/>
          </w:tcPr>
          <w:p w14:paraId="67ADF33B" w14:textId="77777777" w:rsidR="000D732E" w:rsidRPr="00D410AE" w:rsidRDefault="000D732E" w:rsidP="00EB7D77">
            <w:pPr>
              <w:rPr>
                <w:rFonts w:cs="Arial"/>
              </w:rPr>
            </w:pPr>
          </w:p>
        </w:tc>
        <w:tc>
          <w:tcPr>
            <w:tcW w:w="3262" w:type="dxa"/>
          </w:tcPr>
          <w:p w14:paraId="175904DD" w14:textId="77777777" w:rsidR="000D732E" w:rsidRPr="00D410AE" w:rsidRDefault="000D732E" w:rsidP="00EB7D77">
            <w:pPr>
              <w:rPr>
                <w:rFonts w:cs="Arial"/>
              </w:rPr>
            </w:pPr>
          </w:p>
        </w:tc>
      </w:tr>
      <w:tr w:rsidR="000D732E" w:rsidRPr="007C20FA" w14:paraId="60A76708" w14:textId="77777777" w:rsidTr="00656A21">
        <w:trPr>
          <w:trHeight w:val="20"/>
        </w:trPr>
        <w:tc>
          <w:tcPr>
            <w:tcW w:w="10211" w:type="dxa"/>
            <w:gridSpan w:val="4"/>
            <w:shd w:val="clear" w:color="auto" w:fill="F2F2F2" w:themeFill="background1" w:themeFillShade="F2"/>
          </w:tcPr>
          <w:p w14:paraId="526AA777"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75C6C67B" w14:textId="77777777" w:rsidTr="00656A21">
        <w:trPr>
          <w:trHeight w:val="20"/>
        </w:trPr>
        <w:tc>
          <w:tcPr>
            <w:tcW w:w="1561" w:type="dxa"/>
          </w:tcPr>
          <w:p w14:paraId="11287FD7" w14:textId="77777777" w:rsidR="000D732E" w:rsidRPr="00D410AE" w:rsidRDefault="000D732E" w:rsidP="00EB7D77">
            <w:pPr>
              <w:rPr>
                <w:rFonts w:cs="Arial"/>
              </w:rPr>
            </w:pPr>
          </w:p>
        </w:tc>
        <w:tc>
          <w:tcPr>
            <w:tcW w:w="2694" w:type="dxa"/>
          </w:tcPr>
          <w:p w14:paraId="59BD1E17" w14:textId="77777777" w:rsidR="000D732E" w:rsidRPr="00D410AE" w:rsidRDefault="000D732E" w:rsidP="00EB7D77">
            <w:pPr>
              <w:rPr>
                <w:rFonts w:cs="Arial"/>
              </w:rPr>
            </w:pPr>
          </w:p>
        </w:tc>
        <w:tc>
          <w:tcPr>
            <w:tcW w:w="2694" w:type="dxa"/>
          </w:tcPr>
          <w:p w14:paraId="47384108" w14:textId="77777777" w:rsidR="000D732E" w:rsidRPr="00D410AE" w:rsidRDefault="000D732E" w:rsidP="00EB7D77">
            <w:pPr>
              <w:rPr>
                <w:rFonts w:cs="Arial"/>
              </w:rPr>
            </w:pPr>
          </w:p>
        </w:tc>
        <w:tc>
          <w:tcPr>
            <w:tcW w:w="3262" w:type="dxa"/>
          </w:tcPr>
          <w:p w14:paraId="5423A03A" w14:textId="77777777" w:rsidR="000D732E" w:rsidRPr="00D410AE" w:rsidRDefault="000D732E" w:rsidP="00EB7D77">
            <w:pPr>
              <w:rPr>
                <w:rFonts w:cs="Arial"/>
              </w:rPr>
            </w:pPr>
          </w:p>
        </w:tc>
      </w:tr>
      <w:tr w:rsidR="000D732E" w:rsidRPr="007C20FA" w14:paraId="110DFABB" w14:textId="77777777" w:rsidTr="00656A21">
        <w:trPr>
          <w:trHeight w:val="20"/>
        </w:trPr>
        <w:tc>
          <w:tcPr>
            <w:tcW w:w="10211" w:type="dxa"/>
            <w:gridSpan w:val="4"/>
            <w:shd w:val="clear" w:color="auto" w:fill="F2F2F2" w:themeFill="background1" w:themeFillShade="F2"/>
          </w:tcPr>
          <w:p w14:paraId="65B94EB9"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0ECF330A" w14:textId="77777777" w:rsidTr="00656A21">
        <w:trPr>
          <w:trHeight w:val="20"/>
        </w:trPr>
        <w:tc>
          <w:tcPr>
            <w:tcW w:w="1561" w:type="dxa"/>
          </w:tcPr>
          <w:p w14:paraId="6058A482" w14:textId="77777777" w:rsidR="000D732E" w:rsidRPr="00D410AE" w:rsidRDefault="000D732E" w:rsidP="00EB7D77">
            <w:pPr>
              <w:rPr>
                <w:rFonts w:cs="Arial"/>
              </w:rPr>
            </w:pPr>
          </w:p>
        </w:tc>
        <w:tc>
          <w:tcPr>
            <w:tcW w:w="2694" w:type="dxa"/>
          </w:tcPr>
          <w:p w14:paraId="43AC017E" w14:textId="77777777" w:rsidR="000D732E" w:rsidRDefault="000D732E" w:rsidP="00EB7D77">
            <w:pPr>
              <w:rPr>
                <w:rFonts w:cs="Arial"/>
              </w:rPr>
            </w:pPr>
          </w:p>
        </w:tc>
        <w:tc>
          <w:tcPr>
            <w:tcW w:w="2694" w:type="dxa"/>
          </w:tcPr>
          <w:p w14:paraId="38C218B0" w14:textId="77777777" w:rsidR="000D732E" w:rsidRPr="00D410AE" w:rsidRDefault="000D732E" w:rsidP="00EB7D77">
            <w:pPr>
              <w:rPr>
                <w:rFonts w:cs="Arial"/>
              </w:rPr>
            </w:pPr>
          </w:p>
        </w:tc>
        <w:tc>
          <w:tcPr>
            <w:tcW w:w="3262" w:type="dxa"/>
          </w:tcPr>
          <w:p w14:paraId="0939F095" w14:textId="77777777" w:rsidR="000D732E" w:rsidRPr="00D410AE" w:rsidRDefault="000D732E" w:rsidP="00EB7D77">
            <w:pPr>
              <w:rPr>
                <w:rFonts w:cs="Arial"/>
              </w:rPr>
            </w:pPr>
          </w:p>
        </w:tc>
      </w:tr>
      <w:tr w:rsidR="00656A21" w:rsidRPr="007C20FA" w14:paraId="26045236" w14:textId="77777777" w:rsidTr="00656A21">
        <w:trPr>
          <w:trHeight w:val="20"/>
        </w:trPr>
        <w:tc>
          <w:tcPr>
            <w:tcW w:w="1561" w:type="dxa"/>
          </w:tcPr>
          <w:p w14:paraId="3DE5AEDF" w14:textId="77777777" w:rsidR="00656A21" w:rsidRPr="00D410AE" w:rsidRDefault="00656A21" w:rsidP="00EB7D77">
            <w:pPr>
              <w:rPr>
                <w:rFonts w:cs="Arial"/>
              </w:rPr>
            </w:pPr>
          </w:p>
        </w:tc>
        <w:tc>
          <w:tcPr>
            <w:tcW w:w="2694" w:type="dxa"/>
          </w:tcPr>
          <w:p w14:paraId="2F72693E" w14:textId="77777777" w:rsidR="00656A21" w:rsidRDefault="00656A21" w:rsidP="00EB7D77">
            <w:pPr>
              <w:rPr>
                <w:rFonts w:cs="Arial"/>
              </w:rPr>
            </w:pPr>
          </w:p>
        </w:tc>
        <w:tc>
          <w:tcPr>
            <w:tcW w:w="2694" w:type="dxa"/>
          </w:tcPr>
          <w:p w14:paraId="533C4D42" w14:textId="77777777" w:rsidR="00656A21" w:rsidRPr="00D410AE" w:rsidRDefault="00656A21" w:rsidP="00EB7D77">
            <w:pPr>
              <w:rPr>
                <w:rFonts w:cs="Arial"/>
              </w:rPr>
            </w:pPr>
          </w:p>
        </w:tc>
        <w:tc>
          <w:tcPr>
            <w:tcW w:w="3262" w:type="dxa"/>
          </w:tcPr>
          <w:p w14:paraId="4B6CBFBB" w14:textId="77777777" w:rsidR="00656A21" w:rsidRPr="00D410AE" w:rsidRDefault="00656A21" w:rsidP="00EB7D77">
            <w:pPr>
              <w:rPr>
                <w:rFonts w:cs="Arial"/>
              </w:rPr>
            </w:pPr>
          </w:p>
        </w:tc>
      </w:tr>
    </w:tbl>
    <w:p w14:paraId="0ED29CF7"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40DC5DD0" w14:textId="77777777" w:rsidR="000D732E" w:rsidRPr="005067FC" w:rsidRDefault="000D732E" w:rsidP="00427220">
      <w:pPr>
        <w:rPr>
          <w:i/>
          <w:color w:val="A6A6A6" w:themeColor="background1" w:themeShade="A6"/>
        </w:rPr>
      </w:pPr>
    </w:p>
    <w:p w14:paraId="6107C33C" w14:textId="77777777" w:rsidR="00427220" w:rsidRDefault="00427220" w:rsidP="00427220">
      <w:pPr>
        <w:pStyle w:val="Heading4"/>
      </w:pPr>
      <w:r>
        <w:t>Assumptions</w:t>
      </w:r>
    </w:p>
    <w:p w14:paraId="01D9CA5D" w14:textId="77777777" w:rsidR="00A92B2F" w:rsidRDefault="00A92B2F" w:rsidP="00A92B2F"/>
    <w:p w14:paraId="1B35050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C0F0D67" w14:textId="77777777" w:rsidR="00C0442C" w:rsidRDefault="00C0442C" w:rsidP="00A92B2F"/>
    <w:p w14:paraId="4881FECF" w14:textId="77777777" w:rsidR="00F15706" w:rsidRDefault="00E60B64" w:rsidP="00783BCF">
      <w:pPr>
        <w:pStyle w:val="Heading3"/>
      </w:pPr>
      <w:r>
        <w:t>Function Scope</w:t>
      </w:r>
    </w:p>
    <w:p w14:paraId="3E193599" w14:textId="77777777" w:rsidR="00055646" w:rsidRPr="00A43B48" w:rsidRDefault="00055646" w:rsidP="00306D37">
      <w:pPr>
        <w:contextualSpacing/>
      </w:pPr>
    </w:p>
    <w:p w14:paraId="682A05B9" w14:textId="77777777" w:rsidR="00306D37" w:rsidRDefault="00306D37" w:rsidP="00306D37">
      <w:pPr>
        <w:contextualSpacing/>
      </w:pPr>
      <w:r>
        <w:t xml:space="preserve">The </w:t>
      </w:r>
      <w:r>
        <w:rPr>
          <w:noProof/>
        </w:rPr>
        <w:drawing>
          <wp:inline distT="0" distB="0" distL="0" distR="0" wp14:anchorId="70824AEF" wp14:editId="51819DF9">
            <wp:extent cx="152400" cy="152400"/>
            <wp:effectExtent l="0" t="0" r="0" b="0"/>
            <wp:docPr id="93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Play video in cloud</w:t>
      </w:r>
      <w:r w:rsidR="0004480F">
        <w:rPr>
          <w:b/>
        </w:rPr>
        <w:t>”</w:t>
      </w:r>
      <w:r>
        <w:t xml:space="preserve"> f</w:t>
      </w:r>
      <w:r w:rsidR="00294100">
        <w:t>unction is called by</w:t>
      </w:r>
      <w:r>
        <w:t xml:space="preserve"> the following </w:t>
      </w:r>
      <w:r w:rsidR="00294100">
        <w:t>functions</w:t>
      </w:r>
      <w:r>
        <w:t>:</w:t>
      </w:r>
    </w:p>
    <w:p w14:paraId="2F2A6D90" w14:textId="77777777" w:rsidR="00306D37" w:rsidRPr="00953D23" w:rsidRDefault="00306D37" w:rsidP="0061324D">
      <w:pPr>
        <w:pStyle w:val="ListParagraph"/>
        <w:numPr>
          <w:ilvl w:val="0"/>
          <w:numId w:val="12"/>
        </w:numPr>
        <w:contextualSpacing/>
      </w:pPr>
      <w:r>
        <w:rPr>
          <w:noProof/>
        </w:rPr>
        <w:drawing>
          <wp:inline distT="0" distB="0" distL="0" distR="0" wp14:anchorId="749629B4" wp14:editId="3FCACCD6">
            <wp:extent cx="152400" cy="152400"/>
            <wp:effectExtent l="0" t="0" r="0" b="0"/>
            <wp:docPr id="93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62b869736b1104be268cef9c60e5d1c" w:history="1">
        <w:r w:rsidR="00B66881">
          <w:rPr>
            <w:rStyle w:val="Hyperlink"/>
          </w:rPr>
          <w:t>Access recorded videos</w:t>
        </w:r>
      </w:hyperlink>
      <w:r w:rsidR="0004480F">
        <w:t>”</w:t>
      </w:r>
    </w:p>
    <w:p w14:paraId="09BA019C" w14:textId="77777777" w:rsidR="00393C96" w:rsidRPr="00393C96" w:rsidRDefault="00393C96" w:rsidP="00306D37">
      <w:pPr>
        <w:contextualSpacing/>
      </w:pPr>
    </w:p>
    <w:p w14:paraId="3FDC7E69" w14:textId="77777777" w:rsidR="001A755C" w:rsidRDefault="001A755C" w:rsidP="00306D37"/>
    <w:p w14:paraId="08EA5997" w14:textId="77777777" w:rsidR="00294100" w:rsidRDefault="00294100" w:rsidP="00294100">
      <w:pPr>
        <w:jc w:val="center"/>
      </w:pPr>
      <w:r>
        <w:rPr>
          <w:noProof/>
        </w:rPr>
        <w:lastRenderedPageBreak/>
        <w:drawing>
          <wp:inline distT="0" distB="0" distL="0" distR="0" wp14:anchorId="6220FDB0" wp14:editId="26B141E0">
            <wp:extent cx="6466205" cy="6503862"/>
            <wp:effectExtent l="0" t="0" r="0" b="0"/>
            <wp:docPr id="936" name="Picture 1768776659.jpg" descr="176877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1768776659.jpg"/>
                    <pic:cNvPicPr/>
                  </pic:nvPicPr>
                  <pic:blipFill>
                    <a:blip r:embed="rId107" cstate="print"/>
                    <a:stretch>
                      <a:fillRect/>
                    </a:stretch>
                  </pic:blipFill>
                  <pic:spPr>
                    <a:xfrm>
                      <a:off x="0" y="0"/>
                      <a:ext cx="6466205" cy="6503862"/>
                    </a:xfrm>
                    <a:prstGeom prst="rect">
                      <a:avLst/>
                    </a:prstGeom>
                  </pic:spPr>
                </pic:pic>
              </a:graphicData>
            </a:graphic>
          </wp:inline>
        </w:drawing>
      </w:r>
    </w:p>
    <w:p w14:paraId="217BA85C"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938E84B" wp14:editId="17346EBF">
            <wp:extent cx="152400" cy="152400"/>
            <wp:effectExtent l="0" t="0" r="0" b="0"/>
            <wp:docPr id="93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Access recorded videos</w:t>
      </w:r>
      <w:r w:rsidR="0004480F">
        <w:t>”</w:t>
      </w:r>
      <w:r w:rsidRPr="00294100">
        <w:t xml:space="preserve"> calling </w:t>
      </w:r>
      <w:r>
        <w:rPr>
          <w:noProof/>
        </w:rPr>
        <w:drawing>
          <wp:inline distT="0" distB="0" distL="0" distR="0" wp14:anchorId="518965A2" wp14:editId="1F0CE64C">
            <wp:extent cx="152400" cy="152400"/>
            <wp:effectExtent l="0" t="0" r="0" b="0"/>
            <wp:docPr id="94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Play video in cloud</w:t>
      </w:r>
      <w:r w:rsidR="0004480F">
        <w:t>”</w:t>
      </w:r>
    </w:p>
    <w:p w14:paraId="1FF6953C" w14:textId="77777777" w:rsidR="00306D37" w:rsidRDefault="00306D37" w:rsidP="00306D37">
      <w:pPr>
        <w:contextualSpacing/>
      </w:pPr>
    </w:p>
    <w:p w14:paraId="51C7E108" w14:textId="77777777" w:rsidR="00F15706" w:rsidRDefault="00E60B64" w:rsidP="00783BCF">
      <w:pPr>
        <w:pStyle w:val="Heading3"/>
      </w:pPr>
      <w:r>
        <w:t>Function Interfaces</w:t>
      </w:r>
    </w:p>
    <w:p w14:paraId="7C10DF9F"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5F9C9F47" w14:textId="77777777" w:rsidTr="0082668D">
        <w:trPr>
          <w:trHeight w:val="260"/>
        </w:trPr>
        <w:tc>
          <w:tcPr>
            <w:tcW w:w="2547" w:type="dxa"/>
            <w:shd w:val="clear" w:color="auto" w:fill="D9D9D9" w:themeFill="background1" w:themeFillShade="D9"/>
            <w:noWrap/>
            <w:hideMark/>
          </w:tcPr>
          <w:p w14:paraId="2E5FD04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2CC6BF10"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68B9A890" w14:textId="77777777" w:rsidTr="0082668D">
        <w:trPr>
          <w:trHeight w:val="410"/>
        </w:trPr>
        <w:tc>
          <w:tcPr>
            <w:tcW w:w="2547" w:type="dxa"/>
            <w:noWrap/>
          </w:tcPr>
          <w:p w14:paraId="1697582A" w14:textId="77777777" w:rsidR="0082668D" w:rsidRDefault="0082668D" w:rsidP="00BC57B1">
            <w:pPr>
              <w:contextualSpacing/>
              <w:rPr>
                <w:rFonts w:cs="Arial"/>
              </w:rPr>
            </w:pPr>
            <w:r w:rsidRPr="00275823">
              <w:rPr>
                <w:rFonts w:cs="Arial"/>
              </w:rPr>
              <w:t>Play</w:t>
            </w:r>
          </w:p>
          <w:p w14:paraId="471DEFEA" w14:textId="77777777" w:rsidR="0082668D" w:rsidRDefault="0082668D" w:rsidP="00BC57B1">
            <w:pPr>
              <w:contextualSpacing/>
              <w:rPr>
                <w:rFonts w:cs="Arial"/>
              </w:rPr>
            </w:pPr>
            <w:r>
              <w:rPr>
                <w:rFonts w:cs="Arial"/>
              </w:rPr>
              <w:t>Signal:</w:t>
            </w:r>
          </w:p>
          <w:p w14:paraId="6289C7BC"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CEBC168" wp14:editId="0B679DC8">
                  <wp:extent cx="152400" cy="152400"/>
                  <wp:effectExtent l="0" t="0" r="0" b="0"/>
                  <wp:docPr id="942"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4f185f9ae6999dae117a33aed7c5ff57" w:history="1">
              <w:r>
                <w:rPr>
                  <w:rStyle w:val="Hyperlink"/>
                  <w:rFonts w:cs="Arial"/>
                </w:rPr>
                <w:t>Play-Pause-Stop-Delete</w:t>
              </w:r>
            </w:hyperlink>
          </w:p>
        </w:tc>
        <w:tc>
          <w:tcPr>
            <w:tcW w:w="7654" w:type="dxa"/>
          </w:tcPr>
          <w:p w14:paraId="5AC06E6E" w14:textId="77777777" w:rsidR="0082668D" w:rsidRDefault="0082668D" w:rsidP="00BC57B1">
            <w:pPr>
              <w:rPr>
                <w:rFonts w:cs="Arial"/>
              </w:rPr>
            </w:pPr>
            <w:r>
              <w:rPr>
                <w:rFonts w:cs="Arial"/>
              </w:rPr>
              <w:t>Signal Description:</w:t>
            </w:r>
          </w:p>
          <w:p w14:paraId="23596AD3" w14:textId="77777777" w:rsidR="0082668D" w:rsidRDefault="0082668D" w:rsidP="00BC57B1">
            <w:pPr>
              <w:rPr>
                <w:rFonts w:cs="Arial"/>
              </w:rPr>
            </w:pPr>
            <w:r w:rsidRPr="00275823">
              <w:rPr>
                <w:rFonts w:cs="Arial"/>
              </w:rPr>
              <w:t xml:space="preserve">Signal to designate the user request via the app for the video clip to play, pause, stop or delete a video clip  </w:t>
            </w:r>
          </w:p>
          <w:p w14:paraId="3863D39B" w14:textId="77777777" w:rsidR="0082668D" w:rsidRDefault="0082668D" w:rsidP="00BC57B1">
            <w:pPr>
              <w:rPr>
                <w:rFonts w:cs="Arial"/>
              </w:rPr>
            </w:pPr>
          </w:p>
        </w:tc>
      </w:tr>
      <w:tr w:rsidR="0082668D" w:rsidRPr="003F473D" w14:paraId="5267E10E" w14:textId="77777777" w:rsidTr="0082668D">
        <w:trPr>
          <w:trHeight w:val="410"/>
        </w:trPr>
        <w:tc>
          <w:tcPr>
            <w:tcW w:w="2547" w:type="dxa"/>
            <w:noWrap/>
          </w:tcPr>
          <w:p w14:paraId="3584928D" w14:textId="77777777" w:rsidR="0082668D" w:rsidRDefault="0082668D" w:rsidP="00BC57B1">
            <w:pPr>
              <w:contextualSpacing/>
              <w:rPr>
                <w:rFonts w:cs="Arial"/>
              </w:rPr>
            </w:pPr>
            <w:r w:rsidRPr="00275823">
              <w:rPr>
                <w:rFonts w:cs="Arial"/>
              </w:rPr>
              <w:t>List of Cloud Videos - by Time</w:t>
            </w:r>
          </w:p>
        </w:tc>
        <w:tc>
          <w:tcPr>
            <w:tcW w:w="7654" w:type="dxa"/>
          </w:tcPr>
          <w:p w14:paraId="39F6F6D3" w14:textId="77777777" w:rsidR="00E77D14" w:rsidRDefault="00E77D14"/>
        </w:tc>
      </w:tr>
    </w:tbl>
    <w:p w14:paraId="7631BF35" w14:textId="77777777" w:rsidR="0082668D" w:rsidRDefault="0082668D" w:rsidP="00A7465B">
      <w:pPr>
        <w:contextualSpacing/>
        <w:rPr>
          <w:rFonts w:cs="Arial"/>
        </w:rPr>
      </w:pPr>
    </w:p>
    <w:p w14:paraId="6D814E62"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D889D1C" w14:textId="77777777" w:rsidTr="00CD7DFE">
        <w:trPr>
          <w:trHeight w:val="260"/>
        </w:trPr>
        <w:tc>
          <w:tcPr>
            <w:tcW w:w="2689" w:type="dxa"/>
            <w:shd w:val="clear" w:color="auto" w:fill="D9D9D9" w:themeFill="background1" w:themeFillShade="D9"/>
            <w:noWrap/>
            <w:hideMark/>
          </w:tcPr>
          <w:p w14:paraId="14A908C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3C37C69"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138D95FC" w14:textId="77777777" w:rsidTr="00CD7DFE">
        <w:trPr>
          <w:trHeight w:val="410"/>
        </w:trPr>
        <w:tc>
          <w:tcPr>
            <w:tcW w:w="2689" w:type="dxa"/>
            <w:noWrap/>
          </w:tcPr>
          <w:p w14:paraId="2D003AA0" w14:textId="77777777" w:rsidR="00CD7DFE" w:rsidRDefault="00CD7DFE" w:rsidP="00BC57B1">
            <w:pPr>
              <w:contextualSpacing/>
              <w:rPr>
                <w:rFonts w:cs="Arial"/>
              </w:rPr>
            </w:pPr>
            <w:r>
              <w:rPr>
                <w:rFonts w:cs="Arial"/>
              </w:rPr>
              <w:t>Video Stream - from Cloud</w:t>
            </w:r>
          </w:p>
          <w:p w14:paraId="7CD5E4E9" w14:textId="77777777" w:rsidR="00CD7DFE" w:rsidRDefault="00CD7DFE" w:rsidP="00BC57B1">
            <w:pPr>
              <w:contextualSpacing/>
              <w:rPr>
                <w:rFonts w:cs="Arial"/>
              </w:rPr>
            </w:pPr>
            <w:r>
              <w:rPr>
                <w:rFonts w:cs="Arial"/>
              </w:rPr>
              <w:t>Signal:</w:t>
            </w:r>
          </w:p>
          <w:p w14:paraId="34BBC837" w14:textId="77777777" w:rsidR="00CD7DFE" w:rsidRDefault="00CD7DFE" w:rsidP="00BC57B1">
            <w:pPr>
              <w:contextualSpacing/>
              <w:rPr>
                <w:rFonts w:cs="Arial"/>
              </w:rPr>
            </w:pPr>
            <w:r>
              <w:rPr>
                <w:noProof/>
              </w:rPr>
              <w:drawing>
                <wp:inline distT="0" distB="0" distL="0" distR="0" wp14:anchorId="211CC3D2" wp14:editId="679111AC">
                  <wp:extent cx="152400" cy="152400"/>
                  <wp:effectExtent l="0" t="0" r="0" b="0"/>
                  <wp:docPr id="944"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273d4d5d846bda59f2572e37fcaf53f8" w:history="1">
              <w:r>
                <w:rPr>
                  <w:rStyle w:val="Hyperlink"/>
                  <w:rFonts w:cs="Arial"/>
                </w:rPr>
                <w:t>Video Stream - from Cloud</w:t>
              </w:r>
            </w:hyperlink>
          </w:p>
        </w:tc>
        <w:tc>
          <w:tcPr>
            <w:tcW w:w="7512" w:type="dxa"/>
            <w:noWrap/>
          </w:tcPr>
          <w:p w14:paraId="22FCAC57" w14:textId="77777777" w:rsidR="00CD7DFE" w:rsidRDefault="00CD7DFE" w:rsidP="00BC57B1">
            <w:pPr>
              <w:rPr>
                <w:rFonts w:cs="Arial"/>
              </w:rPr>
            </w:pPr>
            <w:r>
              <w:rPr>
                <w:rFonts w:cs="Arial"/>
              </w:rPr>
              <w:t>Signal Description:</w:t>
            </w:r>
          </w:p>
          <w:p w14:paraId="526C4E96" w14:textId="77777777" w:rsidR="00CD7DFE" w:rsidRDefault="00CD7DFE" w:rsidP="00BC57B1">
            <w:pPr>
              <w:rPr>
                <w:rFonts w:cs="Arial"/>
              </w:rPr>
            </w:pPr>
            <w:r>
              <w:rPr>
                <w:rFonts w:cs="Arial"/>
              </w:rPr>
              <w:t>Video stream from data stored on the cloud</w:t>
            </w:r>
          </w:p>
          <w:p w14:paraId="200FA730" w14:textId="77777777" w:rsidR="00CD7DFE" w:rsidRDefault="00CD7DFE" w:rsidP="00BC57B1">
            <w:pPr>
              <w:rPr>
                <w:rFonts w:cs="Arial"/>
              </w:rPr>
            </w:pPr>
          </w:p>
        </w:tc>
      </w:tr>
    </w:tbl>
    <w:p w14:paraId="39BFAB34" w14:textId="77777777" w:rsidR="00CD7DFE" w:rsidRDefault="00CD7DFE" w:rsidP="00A72B37"/>
    <w:p w14:paraId="0917CEBF" w14:textId="77777777" w:rsidR="00A72B37" w:rsidRDefault="00A72B37" w:rsidP="00A72B37">
      <w:pPr>
        <w:pStyle w:val="Heading4"/>
      </w:pPr>
      <w:r>
        <w:t>Logical</w:t>
      </w:r>
      <w:r w:rsidRPr="00F15706">
        <w:t xml:space="preserve"> Parameters</w:t>
      </w:r>
    </w:p>
    <w:p w14:paraId="71633B98" w14:textId="77777777" w:rsidR="00A72B37" w:rsidRDefault="00A72B37" w:rsidP="00A72B37"/>
    <w:p w14:paraId="06F217A1"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52EBE85F" w14:textId="77777777" w:rsidTr="00EB7D77">
        <w:trPr>
          <w:trHeight w:val="211"/>
        </w:trPr>
        <w:tc>
          <w:tcPr>
            <w:tcW w:w="2689" w:type="dxa"/>
            <w:shd w:val="clear" w:color="auto" w:fill="D9D9D9" w:themeFill="background1" w:themeFillShade="D9"/>
            <w:noWrap/>
            <w:hideMark/>
          </w:tcPr>
          <w:p w14:paraId="10813410"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47B7029C"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17D994F" w14:textId="77777777" w:rsidTr="00EB7D77">
        <w:trPr>
          <w:trHeight w:val="410"/>
        </w:trPr>
        <w:tc>
          <w:tcPr>
            <w:tcW w:w="2689" w:type="dxa"/>
            <w:noWrap/>
          </w:tcPr>
          <w:p w14:paraId="3F3E6C36" w14:textId="5E04ED59"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8CA3C71" w14:textId="0AF7C31D" w:rsidR="009649F4" w:rsidRPr="003F473D" w:rsidRDefault="009649F4" w:rsidP="00EB7D77">
            <w:pPr>
              <w:rPr>
                <w:rFonts w:cs="Arial"/>
                <w:color w:val="000000"/>
                <w:sz w:val="18"/>
                <w:szCs w:val="18"/>
              </w:rPr>
            </w:pPr>
          </w:p>
        </w:tc>
      </w:tr>
      <w:tr w:rsidR="009649F4" w:rsidRPr="003F473D" w14:paraId="0475C005" w14:textId="77777777" w:rsidTr="00EB7D77">
        <w:trPr>
          <w:trHeight w:val="410"/>
        </w:trPr>
        <w:tc>
          <w:tcPr>
            <w:tcW w:w="2689" w:type="dxa"/>
            <w:noWrap/>
          </w:tcPr>
          <w:p w14:paraId="2A6F58DF"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CB12F71" w14:textId="77777777" w:rsidR="009649F4" w:rsidRPr="003F473D" w:rsidRDefault="009649F4" w:rsidP="00EB7D77">
            <w:pPr>
              <w:rPr>
                <w:rFonts w:cs="Arial"/>
                <w:color w:val="000000"/>
                <w:sz w:val="18"/>
                <w:szCs w:val="18"/>
              </w:rPr>
            </w:pPr>
          </w:p>
        </w:tc>
      </w:tr>
    </w:tbl>
    <w:p w14:paraId="34543B9C" w14:textId="77777777" w:rsidR="009649F4" w:rsidRDefault="009649F4" w:rsidP="00A72B37"/>
    <w:p w14:paraId="1E7FA791" w14:textId="77777777" w:rsidR="00822913" w:rsidRDefault="00822913" w:rsidP="00822913">
      <w:pPr>
        <w:pStyle w:val="Heading3"/>
      </w:pPr>
      <w:r>
        <w:t>Function Modeling</w:t>
      </w:r>
    </w:p>
    <w:p w14:paraId="224C1BA0" w14:textId="77777777" w:rsidR="00EF5443" w:rsidRPr="00C75AE5" w:rsidRDefault="00EF5443" w:rsidP="00EF5443"/>
    <w:p w14:paraId="5CCC9A92" w14:textId="77777777" w:rsidR="002D15F6" w:rsidRDefault="002D15F6" w:rsidP="0061324D">
      <w:pPr>
        <w:pStyle w:val="Heading4"/>
        <w:numPr>
          <w:ilvl w:val="3"/>
          <w:numId w:val="4"/>
        </w:numPr>
      </w:pPr>
      <w:r>
        <w:t>Use Cases</w:t>
      </w:r>
    </w:p>
    <w:p w14:paraId="3052BDE3" w14:textId="77777777" w:rsidR="002D15F6" w:rsidRDefault="002D15F6" w:rsidP="002D15F6"/>
    <w:p w14:paraId="714B880D"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9AF4BB6" w14:textId="77777777" w:rsidR="009649F4" w:rsidRDefault="009649F4" w:rsidP="009649F4">
      <w:pPr>
        <w:pStyle w:val="Heading4"/>
        <w:numPr>
          <w:ilvl w:val="3"/>
          <w:numId w:val="4"/>
        </w:numPr>
      </w:pPr>
      <w:r>
        <w:t>State Charts</w:t>
      </w:r>
    </w:p>
    <w:p w14:paraId="54F88206" w14:textId="77777777" w:rsidR="00195B38" w:rsidRDefault="00195B38" w:rsidP="00A76553">
      <w:pPr>
        <w:contextualSpacing/>
        <w:rPr>
          <w:color w:val="A6A6A6" w:themeColor="background1" w:themeShade="A6"/>
        </w:rPr>
      </w:pPr>
    </w:p>
    <w:p w14:paraId="5CA0F23A"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257970F1" w14:textId="77777777" w:rsidR="00A76553" w:rsidRPr="00FF5F72" w:rsidRDefault="00A76553" w:rsidP="00A76553">
      <w:pPr>
        <w:contextualSpacing/>
        <w:rPr>
          <w:color w:val="A6A6A6" w:themeColor="background1" w:themeShade="A6"/>
        </w:rPr>
      </w:pPr>
    </w:p>
    <w:p w14:paraId="3EEE872C" w14:textId="77777777" w:rsidR="00A76553" w:rsidRPr="00004083" w:rsidRDefault="00A76553" w:rsidP="00A76553">
      <w:pPr>
        <w:contextualSpacing/>
        <w:rPr>
          <w:rFonts w:cs="Arial"/>
        </w:rPr>
      </w:pPr>
    </w:p>
    <w:p w14:paraId="5FC4709C" w14:textId="77777777" w:rsidR="009649F4" w:rsidRDefault="009649F4" w:rsidP="009649F4">
      <w:pPr>
        <w:pStyle w:val="Heading4"/>
        <w:numPr>
          <w:ilvl w:val="3"/>
          <w:numId w:val="4"/>
        </w:numPr>
      </w:pPr>
      <w:r>
        <w:t>Activity Diagrams</w:t>
      </w:r>
    </w:p>
    <w:p w14:paraId="0E20F168" w14:textId="77777777" w:rsidR="009649F4" w:rsidRDefault="009649F4" w:rsidP="009649F4"/>
    <w:p w14:paraId="20D9E95E"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62DA72AB" w14:textId="77777777" w:rsidR="009649F4" w:rsidRPr="00FF5F72" w:rsidRDefault="009649F4" w:rsidP="009649F4">
      <w:pPr>
        <w:contextualSpacing/>
        <w:rPr>
          <w:color w:val="A6A6A6" w:themeColor="background1" w:themeShade="A6"/>
        </w:rPr>
      </w:pPr>
    </w:p>
    <w:p w14:paraId="716DFAD0" w14:textId="77777777" w:rsidR="009649F4" w:rsidRDefault="009649F4" w:rsidP="009649F4">
      <w:pPr>
        <w:pStyle w:val="Heading4"/>
        <w:numPr>
          <w:ilvl w:val="3"/>
          <w:numId w:val="4"/>
        </w:numPr>
      </w:pPr>
      <w:r>
        <w:t>Sequence Diagrams</w:t>
      </w:r>
    </w:p>
    <w:p w14:paraId="233BDE99" w14:textId="77777777" w:rsidR="00987D84" w:rsidRPr="00EB7D77" w:rsidRDefault="00987D84" w:rsidP="00EB7D77">
      <w:pPr>
        <w:rPr>
          <w:rStyle w:val="SubtleEmphasis"/>
          <w:i w:val="0"/>
          <w:iCs w:val="0"/>
          <w:color w:val="auto"/>
          <w:highlight w:val="green"/>
        </w:rPr>
      </w:pPr>
    </w:p>
    <w:p w14:paraId="4AD74FC0"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411B4D1F" w14:textId="77777777" w:rsidR="00987D84" w:rsidRDefault="00987D84" w:rsidP="00987D84"/>
    <w:p w14:paraId="4F6A65F8" w14:textId="77777777" w:rsidR="009649F4" w:rsidRDefault="009649F4" w:rsidP="009649F4"/>
    <w:p w14:paraId="3FD6AE6A" w14:textId="77777777" w:rsidR="009649F4" w:rsidRDefault="009649F4" w:rsidP="009649F4">
      <w:pPr>
        <w:pStyle w:val="Heading4"/>
        <w:numPr>
          <w:ilvl w:val="3"/>
          <w:numId w:val="4"/>
        </w:numPr>
      </w:pPr>
      <w:r>
        <w:t>Decision Tables</w:t>
      </w:r>
    </w:p>
    <w:p w14:paraId="29EDF1C0" w14:textId="77777777" w:rsidR="009649F4" w:rsidRDefault="009649F4" w:rsidP="009649F4"/>
    <w:p w14:paraId="2860130A" w14:textId="77777777" w:rsidR="00F15706" w:rsidRDefault="00DA0800" w:rsidP="00822913">
      <w:pPr>
        <w:pStyle w:val="Heading3"/>
      </w:pPr>
      <w:r>
        <w:t>Function Requirements</w:t>
      </w:r>
    </w:p>
    <w:p w14:paraId="08C73AA2" w14:textId="77777777" w:rsidR="00F15706" w:rsidRDefault="00F15706" w:rsidP="00783BCF">
      <w:pPr>
        <w:pStyle w:val="Heading4"/>
      </w:pPr>
      <w:r>
        <w:t>Functional Requirements</w:t>
      </w:r>
    </w:p>
    <w:p w14:paraId="5E20FDB7" w14:textId="77777777" w:rsidR="006E54B3" w:rsidRDefault="00F15706" w:rsidP="006E54B3">
      <w:pPr>
        <w:pStyle w:val="Heading5"/>
      </w:pPr>
      <w:r>
        <w:t>Normal Operation</w:t>
      </w:r>
    </w:p>
    <w:p w14:paraId="32B23D68" w14:textId="77777777" w:rsidR="005961D3" w:rsidRDefault="005961D3" w:rsidP="00BB6A63"/>
    <w:p w14:paraId="7AEA9625" w14:textId="77777777" w:rsidR="005961D3" w:rsidRDefault="005961D3" w:rsidP="005961D3">
      <w:pPr>
        <w:rPr>
          <w:color w:val="A6A6A6" w:themeColor="background1" w:themeShade="A6"/>
        </w:rPr>
      </w:pPr>
      <w:r>
        <w:rPr>
          <w:color w:val="A6A6A6" w:themeColor="background1" w:themeShade="A6"/>
        </w:rPr>
        <w:t>No Normal Operation Requirements specified.</w:t>
      </w:r>
    </w:p>
    <w:p w14:paraId="148F01B4" w14:textId="77777777" w:rsidR="00F15706" w:rsidRDefault="00F15706" w:rsidP="00783BCF">
      <w:pPr>
        <w:pStyle w:val="Heading5"/>
      </w:pPr>
      <w:r>
        <w:t>Error Handling</w:t>
      </w:r>
    </w:p>
    <w:p w14:paraId="4D411E65" w14:textId="77777777" w:rsidR="005961D3" w:rsidRDefault="005961D3" w:rsidP="00BB6A63"/>
    <w:p w14:paraId="5637F7E2" w14:textId="77777777" w:rsidR="005961D3" w:rsidRDefault="005961D3" w:rsidP="005961D3">
      <w:pPr>
        <w:rPr>
          <w:color w:val="A6A6A6" w:themeColor="background1" w:themeShade="A6"/>
        </w:rPr>
      </w:pPr>
      <w:r>
        <w:rPr>
          <w:color w:val="A6A6A6" w:themeColor="background1" w:themeShade="A6"/>
        </w:rPr>
        <w:lastRenderedPageBreak/>
        <w:t>No Error Handling Requirements specified.</w:t>
      </w:r>
    </w:p>
    <w:p w14:paraId="3C2D8839" w14:textId="77777777" w:rsidR="00DD7D94" w:rsidRDefault="00DD7D94" w:rsidP="00DD7D94">
      <w:pPr>
        <w:pStyle w:val="Heading4"/>
      </w:pPr>
      <w:r>
        <w:t>Non-Functional Requirements</w:t>
      </w:r>
    </w:p>
    <w:p w14:paraId="39CFB47F" w14:textId="77777777" w:rsidR="005961D3" w:rsidRDefault="005961D3" w:rsidP="00BB6A63"/>
    <w:p w14:paraId="704C320B" w14:textId="77777777" w:rsidR="005961D3" w:rsidRDefault="005961D3" w:rsidP="005961D3">
      <w:pPr>
        <w:rPr>
          <w:color w:val="A6A6A6" w:themeColor="background1" w:themeShade="A6"/>
        </w:rPr>
      </w:pPr>
      <w:r>
        <w:rPr>
          <w:color w:val="A6A6A6" w:themeColor="background1" w:themeShade="A6"/>
        </w:rPr>
        <w:t>No Non-Functional Requirements specified.</w:t>
      </w:r>
    </w:p>
    <w:p w14:paraId="3628BBE5" w14:textId="77777777" w:rsidR="00DF462B" w:rsidRDefault="00427220" w:rsidP="00DF462B">
      <w:pPr>
        <w:pStyle w:val="Heading4"/>
      </w:pPr>
      <w:r>
        <w:t>Functional</w:t>
      </w:r>
      <w:r w:rsidR="00DF462B">
        <w:t xml:space="preserve"> Safety Requirements</w:t>
      </w:r>
    </w:p>
    <w:p w14:paraId="53BD093F" w14:textId="77777777" w:rsidR="00DF462B" w:rsidRDefault="00DF462B" w:rsidP="00DF462B">
      <w:pPr>
        <w:rPr>
          <w:highlight w:val="yellow"/>
        </w:rPr>
      </w:pPr>
    </w:p>
    <w:p w14:paraId="1618938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7E13DA5" w14:textId="77777777" w:rsidR="00DD7D94" w:rsidRDefault="00DD7D94" w:rsidP="00DD7D94">
      <w:pPr>
        <w:pStyle w:val="Heading4"/>
      </w:pPr>
      <w:r>
        <w:t>Other Requirements</w:t>
      </w:r>
    </w:p>
    <w:p w14:paraId="2706D057" w14:textId="77777777" w:rsidR="00DD7D94" w:rsidRDefault="00DD7D94" w:rsidP="00DD7D94">
      <w:pPr>
        <w:pStyle w:val="Heading5"/>
      </w:pPr>
      <w:r>
        <w:t>Design Requirements</w:t>
      </w:r>
    </w:p>
    <w:p w14:paraId="4B735493" w14:textId="77777777" w:rsidR="005961D3" w:rsidRDefault="005961D3" w:rsidP="00CA4A62"/>
    <w:p w14:paraId="2280635F" w14:textId="77777777" w:rsidR="005961D3" w:rsidRDefault="005961D3" w:rsidP="005961D3">
      <w:pPr>
        <w:rPr>
          <w:color w:val="A6A6A6" w:themeColor="background1" w:themeShade="A6"/>
        </w:rPr>
      </w:pPr>
      <w:r>
        <w:rPr>
          <w:color w:val="A6A6A6" w:themeColor="background1" w:themeShade="A6"/>
        </w:rPr>
        <w:t>No Design Requirements specified.</w:t>
      </w:r>
    </w:p>
    <w:p w14:paraId="3270F06E" w14:textId="77777777" w:rsidR="00CA4A62" w:rsidRDefault="00CA4A62" w:rsidP="00CA4A62">
      <w:pPr>
        <w:pStyle w:val="Heading4"/>
      </w:pPr>
      <w:r>
        <w:t>Uncategorized Requirements</w:t>
      </w:r>
    </w:p>
    <w:p w14:paraId="31C4794A" w14:textId="77777777" w:rsidR="005961D3" w:rsidRDefault="005961D3" w:rsidP="00CA4A62"/>
    <w:p w14:paraId="596DD0BE" w14:textId="77777777" w:rsidR="001F5E54" w:rsidRPr="0017445F" w:rsidRDefault="006E25A5" w:rsidP="001F5E54">
      <w:pPr>
        <w:pStyle w:val="RERequirement"/>
        <w:shd w:val="clear" w:color="auto" w:fill="F2F2F2" w:themeFill="background1" w:themeFillShade="F2"/>
      </w:pPr>
      <w:r>
        <w:t>R_Sent_App_15</w:t>
      </w:r>
      <w:r w:rsidR="00AE04B0">
        <w:t xml:space="preserve"> Access Videos - Cloud</w:t>
      </w:r>
    </w:p>
    <w:p w14:paraId="64EDE017" w14:textId="77777777" w:rsidR="001F5E54" w:rsidRDefault="00AE04B0" w:rsidP="001F5E54">
      <w:pPr>
        <w:rPr>
          <w:rFonts w:cs="Arial"/>
        </w:rPr>
      </w:pPr>
      <w:r>
        <w:rPr>
          <w:rFonts w:cs="Arial"/>
        </w:rPr>
        <w:t>Upon user request, the Ford Pass Application shall allow user to access videos stored in cloud storage.</w:t>
      </w:r>
    </w:p>
    <w:p w14:paraId="14BAAEB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62EBA6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CE877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R_Sent_App_15</w:t>
            </w:r>
          </w:p>
        </w:tc>
      </w:tr>
      <w:tr w:rsidR="001F5E54" w:rsidRPr="00FD127C" w14:paraId="7E32FA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B24F7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9F9C1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allow viewing of videos - from the cloud.</w:t>
            </w:r>
          </w:p>
        </w:tc>
      </w:tr>
      <w:tr w:rsidR="001F5E54" w:rsidRPr="00FD127C" w14:paraId="2076A4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B1FE6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78B2F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14C70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9FAB2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7583C2" w14:textId="77777777" w:rsidR="00E77D14" w:rsidRDefault="00E77D14"/>
        </w:tc>
      </w:tr>
      <w:tr w:rsidR="001F5E54" w:rsidRPr="00FD127C" w14:paraId="538078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8DC32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8557E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895E5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F4A590" w14:textId="77777777" w:rsidR="00E77D14" w:rsidRDefault="00E77D14"/>
        </w:tc>
      </w:tr>
      <w:tr w:rsidR="001F5E54" w:rsidRPr="00FD127C" w14:paraId="1F0D22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9AC12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EFDC8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35FF124" wp14:editId="52B2BD01">
                  <wp:extent cx="152400" cy="152400"/>
                  <wp:effectExtent l="0" t="0" r="0" b="0"/>
                  <wp:docPr id="94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R_F_Sentinel_00066 Access Videos - Cloud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EC73E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272040" w14:textId="77777777" w:rsidR="00E77D14" w:rsidRDefault="00E77D14"/>
        </w:tc>
      </w:tr>
      <w:tr w:rsidR="001F5E54" w:rsidRPr="00FD127C" w14:paraId="5B3C172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FBD28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C79121"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1778E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860E8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E9593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1087F1" w14:textId="77777777" w:rsidR="00E77D14" w:rsidRDefault="00E77D14"/>
        </w:tc>
      </w:tr>
      <w:tr w:rsidR="001F5E54" w:rsidRPr="00FD127C" w14:paraId="4BD1878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50C42E" w14:textId="77777777" w:rsidR="001F5E54" w:rsidRPr="00FD127C" w:rsidRDefault="0052661D" w:rsidP="00A84EEF">
            <w:pPr>
              <w:rPr>
                <w:rFonts w:cs="Arial"/>
                <w:bCs/>
                <w:color w:val="808080" w:themeColor="background1" w:themeShade="80"/>
                <w:sz w:val="16"/>
                <w:szCs w:val="14"/>
              </w:rPr>
            </w:pPr>
            <w:hyperlink r:id="rId12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82D51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362FB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04A00AB" w14:textId="77777777" w:rsidR="000D7866" w:rsidRPr="00E47D48" w:rsidRDefault="000D7866" w:rsidP="00E47D48">
      <w:pPr>
        <w:rPr>
          <w:color w:val="FF0000"/>
        </w:rPr>
      </w:pPr>
    </w:p>
    <w:p w14:paraId="72086ECB" w14:textId="77777777" w:rsidR="009C1EEC" w:rsidRDefault="000D732E" w:rsidP="0061324D">
      <w:pPr>
        <w:pStyle w:val="Heading2"/>
        <w:numPr>
          <w:ilvl w:val="1"/>
          <w:numId w:val="4"/>
        </w:numPr>
      </w:pPr>
      <w:r>
        <w:t xml:space="preserve">Logical Function </w:t>
      </w:r>
      <w:r>
        <w:rPr>
          <w:noProof/>
        </w:rPr>
        <w:drawing>
          <wp:inline distT="0" distB="0" distL="0" distR="0" wp14:anchorId="2E09C1C8" wp14:editId="475BD725">
            <wp:extent cx="152400" cy="152400"/>
            <wp:effectExtent l="0" t="0" r="0" b="0"/>
            <wp:docPr id="94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58" w:name="_0c6ca26846a0bd99a5ce7eee58f1f2a3"/>
      <w:r w:rsidR="008E73AE">
        <w:t>Stop video in cloud</w:t>
      </w:r>
      <w:bookmarkEnd w:id="158"/>
    </w:p>
    <w:p w14:paraId="488F574F" w14:textId="77777777" w:rsidR="0061785D" w:rsidRDefault="0061785D" w:rsidP="00783BCF">
      <w:pPr>
        <w:pStyle w:val="Heading3"/>
      </w:pPr>
      <w:r>
        <w:t xml:space="preserve">Function </w:t>
      </w:r>
      <w:r w:rsidR="00283752">
        <w:t>Overview</w:t>
      </w:r>
    </w:p>
    <w:p w14:paraId="3E154B64" w14:textId="77777777" w:rsidR="00427220" w:rsidRDefault="000D732E" w:rsidP="00427220">
      <w:pPr>
        <w:pStyle w:val="Heading4"/>
      </w:pPr>
      <w:r>
        <w:t xml:space="preserve">Function </w:t>
      </w:r>
      <w:r w:rsidR="00283752">
        <w:t>Description</w:t>
      </w:r>
    </w:p>
    <w:p w14:paraId="51F9FF10" w14:textId="77777777" w:rsidR="00794B45" w:rsidRDefault="00794B45" w:rsidP="009C1EEC">
      <w:pPr>
        <w:contextualSpacing/>
      </w:pPr>
    </w:p>
    <w:p w14:paraId="7EBAEA71" w14:textId="77777777" w:rsidR="00AC0C92" w:rsidRDefault="00AC0C92" w:rsidP="009C1EEC">
      <w:pPr>
        <w:contextualSpacing/>
      </w:pPr>
      <w:r>
        <w:t>Function is allocated to:</w:t>
      </w:r>
    </w:p>
    <w:p w14:paraId="63C0E4E3" w14:textId="77777777" w:rsidR="00AC0C92" w:rsidRDefault="00604AF5" w:rsidP="0061324D">
      <w:pPr>
        <w:pStyle w:val="ListParagraph"/>
        <w:numPr>
          <w:ilvl w:val="0"/>
          <w:numId w:val="13"/>
        </w:numPr>
        <w:contextualSpacing/>
      </w:pPr>
      <w:r>
        <w:rPr>
          <w:noProof/>
        </w:rPr>
        <w:drawing>
          <wp:inline distT="0" distB="0" distL="0" distR="0" wp14:anchorId="295976D7" wp14:editId="6830EC1F">
            <wp:extent cx="152400" cy="152400"/>
            <wp:effectExtent l="0" t="0" r="0" b="0"/>
            <wp:docPr id="95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stopping of live video streaming on FordPass App</w:t>
      </w:r>
      <w:r>
        <w:t xml:space="preserve"> &lt;&lt;Logical&gt;&gt;</w:t>
      </w:r>
    </w:p>
    <w:p w14:paraId="7A19D1C5" w14:textId="77777777" w:rsidR="00AC0C92" w:rsidRDefault="00604AF5" w:rsidP="0061324D">
      <w:pPr>
        <w:pStyle w:val="ListParagraph"/>
        <w:numPr>
          <w:ilvl w:val="0"/>
          <w:numId w:val="13"/>
        </w:numPr>
        <w:contextualSpacing/>
      </w:pPr>
      <w:r>
        <w:rPr>
          <w:noProof/>
        </w:rPr>
        <w:drawing>
          <wp:inline distT="0" distB="0" distL="0" distR="0" wp14:anchorId="37DF4F2F" wp14:editId="0CED8376">
            <wp:extent cx="152400" cy="152400"/>
            <wp:effectExtent l="0" t="0" r="0" b="0"/>
            <wp:docPr id="952"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Cloud access and service provider</w:t>
      </w:r>
      <w:r>
        <w:t xml:space="preserve"> &lt;&lt;Logical&gt;&gt;</w:t>
      </w:r>
    </w:p>
    <w:p w14:paraId="4B9175B1" w14:textId="77777777" w:rsidR="00AC0C92" w:rsidRDefault="00604AF5" w:rsidP="0061324D">
      <w:pPr>
        <w:pStyle w:val="ListParagraph"/>
        <w:numPr>
          <w:ilvl w:val="0"/>
          <w:numId w:val="13"/>
        </w:numPr>
        <w:contextualSpacing/>
      </w:pPr>
      <w:r>
        <w:rPr>
          <w:noProof/>
        </w:rPr>
        <w:drawing>
          <wp:inline distT="0" distB="0" distL="0" distR="0" wp14:anchorId="0ED900FD" wp14:editId="3607A973">
            <wp:extent cx="152400" cy="152400"/>
            <wp:effectExtent l="0" t="0" r="0" b="0"/>
            <wp:docPr id="95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Control Stop of Video on Internet Servers</w:t>
      </w:r>
      <w:r>
        <w:t xml:space="preserve"> &lt;&lt;Logical&gt;&gt;</w:t>
      </w:r>
    </w:p>
    <w:p w14:paraId="265CDC59" w14:textId="77777777" w:rsidR="00AC0C92" w:rsidRDefault="00604AF5" w:rsidP="0061324D">
      <w:pPr>
        <w:pStyle w:val="ListParagraph"/>
        <w:numPr>
          <w:ilvl w:val="0"/>
          <w:numId w:val="13"/>
        </w:numPr>
        <w:contextualSpacing/>
      </w:pPr>
      <w:r>
        <w:rPr>
          <w:noProof/>
        </w:rPr>
        <w:drawing>
          <wp:inline distT="0" distB="0" distL="0" distR="0" wp14:anchorId="5EFC7BD0" wp14:editId="1726CF01">
            <wp:extent cx="152400" cy="152400"/>
            <wp:effectExtent l="0" t="0" r="0" b="0"/>
            <wp:docPr id="95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537DFC07" w14:textId="77777777" w:rsidR="00AC0C92" w:rsidRDefault="00604AF5" w:rsidP="0061324D">
      <w:pPr>
        <w:pStyle w:val="ListParagraph"/>
        <w:numPr>
          <w:ilvl w:val="0"/>
          <w:numId w:val="13"/>
        </w:numPr>
        <w:contextualSpacing/>
      </w:pPr>
      <w:r>
        <w:rPr>
          <w:noProof/>
        </w:rPr>
        <w:drawing>
          <wp:inline distT="0" distB="0" distL="0" distR="0" wp14:anchorId="46E0172E" wp14:editId="1DE613EF">
            <wp:extent cx="152400" cy="152400"/>
            <wp:effectExtent l="0" t="0" r="0" b="0"/>
            <wp:docPr id="95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User</w:t>
      </w:r>
      <w:r>
        <w:t xml:space="preserve"> &lt;&lt;Logical&gt;&gt;</w:t>
      </w:r>
    </w:p>
    <w:p w14:paraId="233A6D24" w14:textId="77777777" w:rsidR="00794B45" w:rsidRDefault="00794B45" w:rsidP="009C1EEC">
      <w:pPr>
        <w:contextualSpacing/>
      </w:pPr>
    </w:p>
    <w:p w14:paraId="1379B454" w14:textId="77777777" w:rsidR="009C1EEC" w:rsidRDefault="009C1EEC" w:rsidP="009C1EEC">
      <w:pPr>
        <w:contextualSpacing/>
      </w:pPr>
      <w:r w:rsidRPr="00A554C4">
        <w:t>Allow the user to stop playing videos stored in the cloud</w:t>
      </w:r>
    </w:p>
    <w:p w14:paraId="3F07C179" w14:textId="77777777" w:rsidR="00282E2C" w:rsidRDefault="000D732E" w:rsidP="00FD32A2">
      <w:pPr>
        <w:pStyle w:val="Heading4"/>
      </w:pPr>
      <w:r>
        <w:t xml:space="preserve">Function </w:t>
      </w:r>
      <w:r w:rsidR="00282E2C">
        <w:t>Variants</w:t>
      </w:r>
    </w:p>
    <w:p w14:paraId="27961953" w14:textId="77777777" w:rsidR="00282E2C" w:rsidRDefault="00282E2C" w:rsidP="00282E2C"/>
    <w:p w14:paraId="44563AE0"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5EFA8E5B" w14:textId="77777777" w:rsidTr="00EB7D77">
        <w:trPr>
          <w:trHeight w:val="314"/>
        </w:trPr>
        <w:tc>
          <w:tcPr>
            <w:tcW w:w="2523" w:type="dxa"/>
            <w:shd w:val="clear" w:color="auto" w:fill="D9D9D9" w:themeFill="background1" w:themeFillShade="D9"/>
          </w:tcPr>
          <w:p w14:paraId="3B1D8648"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76B54900"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23BE84D4"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008A263D" w14:textId="77777777" w:rsidTr="00EB7D77">
        <w:trPr>
          <w:trHeight w:val="198"/>
        </w:trPr>
        <w:tc>
          <w:tcPr>
            <w:tcW w:w="2523" w:type="dxa"/>
          </w:tcPr>
          <w:p w14:paraId="4D3434FD" w14:textId="23761625" w:rsidR="000D732E" w:rsidRPr="00C45D3C" w:rsidRDefault="000D732E" w:rsidP="00EB7D77">
            <w:pPr>
              <w:rPr>
                <w:rFonts w:cs="Arial"/>
              </w:rPr>
            </w:pPr>
          </w:p>
        </w:tc>
        <w:tc>
          <w:tcPr>
            <w:tcW w:w="5132" w:type="dxa"/>
          </w:tcPr>
          <w:p w14:paraId="66E1B862" w14:textId="77777777" w:rsidR="000D732E" w:rsidRPr="009E3B7C" w:rsidRDefault="000D732E" w:rsidP="00EB7D77">
            <w:pPr>
              <w:overflowPunct/>
              <w:autoSpaceDE/>
              <w:autoSpaceDN/>
              <w:adjustRightInd/>
              <w:textAlignment w:val="center"/>
              <w:rPr>
                <w:rFonts w:cs="Arial"/>
              </w:rPr>
            </w:pPr>
          </w:p>
        </w:tc>
        <w:tc>
          <w:tcPr>
            <w:tcW w:w="2551" w:type="dxa"/>
          </w:tcPr>
          <w:p w14:paraId="43110F70" w14:textId="7E1269E9" w:rsidR="000D732E" w:rsidRPr="005A344A" w:rsidRDefault="000D732E" w:rsidP="00EB7D77">
            <w:pPr>
              <w:rPr>
                <w:rFonts w:cs="Arial"/>
                <w:lang w:val="en-GB"/>
              </w:rPr>
            </w:pPr>
          </w:p>
        </w:tc>
      </w:tr>
    </w:tbl>
    <w:p w14:paraId="4EE9B0E0" w14:textId="77777777" w:rsidR="000D732E" w:rsidRPr="005067FC" w:rsidRDefault="000D732E" w:rsidP="00282E2C">
      <w:pPr>
        <w:rPr>
          <w:i/>
          <w:color w:val="A6A6A6" w:themeColor="background1" w:themeShade="A6"/>
        </w:rPr>
      </w:pPr>
    </w:p>
    <w:p w14:paraId="76335C7C" w14:textId="77777777" w:rsidR="00427220" w:rsidRDefault="00427220" w:rsidP="00FD32A2">
      <w:pPr>
        <w:pStyle w:val="Heading4"/>
      </w:pPr>
      <w:r>
        <w:lastRenderedPageBreak/>
        <w:t>Input Requirements</w:t>
      </w:r>
      <w:r w:rsidR="000D732E">
        <w:t>/Documents</w:t>
      </w:r>
    </w:p>
    <w:p w14:paraId="2B7007EB"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19B7073D" w14:textId="77777777" w:rsidTr="00656A21">
        <w:trPr>
          <w:trHeight w:val="20"/>
        </w:trPr>
        <w:tc>
          <w:tcPr>
            <w:tcW w:w="1561" w:type="dxa"/>
            <w:shd w:val="clear" w:color="auto" w:fill="D9D9D9" w:themeFill="background1" w:themeFillShade="D9"/>
          </w:tcPr>
          <w:p w14:paraId="03EC9A6A"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6EC9865" w14:textId="77777777" w:rsidR="000D732E" w:rsidRDefault="000D732E" w:rsidP="00EB7D77">
            <w:pPr>
              <w:rPr>
                <w:rFonts w:ascii="Helvetica" w:hAnsi="Helvetica" w:cs="Helvetica"/>
                <w:sz w:val="16"/>
              </w:rPr>
            </w:pPr>
          </w:p>
          <w:p w14:paraId="5D9F23E5"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3D30F3CA"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1A055FEE"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5B3DF53E" w14:textId="77777777" w:rsidR="000D732E" w:rsidRDefault="000D732E" w:rsidP="00EB7D77">
            <w:pPr>
              <w:rPr>
                <w:rFonts w:ascii="Helvetica" w:hAnsi="Helvetica" w:cs="Helvetica"/>
                <w:b/>
              </w:rPr>
            </w:pPr>
            <w:r>
              <w:rPr>
                <w:rFonts w:ascii="Helvetica" w:hAnsi="Helvetica" w:cs="Helvetica"/>
                <w:b/>
              </w:rPr>
              <w:t>Derived Requirement</w:t>
            </w:r>
          </w:p>
          <w:p w14:paraId="72F625CF" w14:textId="77777777" w:rsidR="000D732E" w:rsidRDefault="000D732E" w:rsidP="00EB7D77">
            <w:pPr>
              <w:rPr>
                <w:rFonts w:ascii="Helvetica" w:hAnsi="Helvetica" w:cs="Helvetica"/>
                <w:sz w:val="16"/>
              </w:rPr>
            </w:pPr>
          </w:p>
          <w:p w14:paraId="681571AE"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3E3646D7" w14:textId="77777777" w:rsidTr="00656A21">
        <w:trPr>
          <w:trHeight w:val="20"/>
        </w:trPr>
        <w:tc>
          <w:tcPr>
            <w:tcW w:w="10211" w:type="dxa"/>
            <w:gridSpan w:val="4"/>
            <w:shd w:val="clear" w:color="auto" w:fill="F2F2F2" w:themeFill="background1" w:themeFillShade="F2"/>
          </w:tcPr>
          <w:p w14:paraId="1D9D7FA3"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3E7BFB05" w14:textId="77777777" w:rsidTr="00656A21">
        <w:trPr>
          <w:trHeight w:val="20"/>
        </w:trPr>
        <w:tc>
          <w:tcPr>
            <w:tcW w:w="1561" w:type="dxa"/>
          </w:tcPr>
          <w:p w14:paraId="4348698B" w14:textId="77777777" w:rsidR="000D732E" w:rsidRPr="00D410AE" w:rsidRDefault="000D732E" w:rsidP="00EB7D77">
            <w:pPr>
              <w:rPr>
                <w:rFonts w:cs="Arial"/>
              </w:rPr>
            </w:pPr>
          </w:p>
        </w:tc>
        <w:tc>
          <w:tcPr>
            <w:tcW w:w="2694" w:type="dxa"/>
          </w:tcPr>
          <w:p w14:paraId="1386FE94" w14:textId="0308CDC4" w:rsidR="000D732E" w:rsidRPr="00D410AE" w:rsidRDefault="000D732E" w:rsidP="00EB7D77">
            <w:pPr>
              <w:rPr>
                <w:rFonts w:cs="Arial"/>
              </w:rPr>
            </w:pPr>
          </w:p>
        </w:tc>
        <w:tc>
          <w:tcPr>
            <w:tcW w:w="2694" w:type="dxa"/>
          </w:tcPr>
          <w:p w14:paraId="3CE11EB3" w14:textId="163ED1F1" w:rsidR="000D732E" w:rsidRPr="00D410AE" w:rsidRDefault="000D732E" w:rsidP="00EB7D77">
            <w:pPr>
              <w:rPr>
                <w:rFonts w:cs="Arial"/>
              </w:rPr>
            </w:pPr>
          </w:p>
        </w:tc>
        <w:tc>
          <w:tcPr>
            <w:tcW w:w="3262" w:type="dxa"/>
          </w:tcPr>
          <w:p w14:paraId="236395F1" w14:textId="043C3EB8" w:rsidR="000D732E" w:rsidRDefault="000D732E" w:rsidP="00EB7D77">
            <w:pPr>
              <w:rPr>
                <w:rFonts w:cs="Arial"/>
              </w:rPr>
            </w:pPr>
          </w:p>
        </w:tc>
      </w:tr>
      <w:tr w:rsidR="000D732E" w:rsidRPr="007C20FA" w14:paraId="73898641" w14:textId="77777777" w:rsidTr="00656A21">
        <w:trPr>
          <w:trHeight w:val="20"/>
        </w:trPr>
        <w:tc>
          <w:tcPr>
            <w:tcW w:w="1561" w:type="dxa"/>
          </w:tcPr>
          <w:p w14:paraId="3559B8B2" w14:textId="77777777" w:rsidR="000D732E" w:rsidRPr="00D410AE" w:rsidRDefault="000D732E" w:rsidP="00EB7D77">
            <w:pPr>
              <w:rPr>
                <w:rFonts w:cs="Arial"/>
              </w:rPr>
            </w:pPr>
          </w:p>
        </w:tc>
        <w:tc>
          <w:tcPr>
            <w:tcW w:w="2694" w:type="dxa"/>
          </w:tcPr>
          <w:p w14:paraId="4E0F6240" w14:textId="77777777" w:rsidR="000D732E" w:rsidRDefault="000D732E" w:rsidP="00EB7D77">
            <w:pPr>
              <w:rPr>
                <w:rFonts w:cs="Arial"/>
              </w:rPr>
            </w:pPr>
          </w:p>
        </w:tc>
        <w:tc>
          <w:tcPr>
            <w:tcW w:w="2694" w:type="dxa"/>
          </w:tcPr>
          <w:p w14:paraId="3F390612" w14:textId="77777777" w:rsidR="000D732E" w:rsidRDefault="000D732E" w:rsidP="00EB7D77">
            <w:pPr>
              <w:rPr>
                <w:rFonts w:cs="Arial"/>
              </w:rPr>
            </w:pPr>
          </w:p>
        </w:tc>
        <w:tc>
          <w:tcPr>
            <w:tcW w:w="3262" w:type="dxa"/>
          </w:tcPr>
          <w:p w14:paraId="09AAABB2" w14:textId="77777777" w:rsidR="000D732E" w:rsidRDefault="000D732E" w:rsidP="00EB7D77">
            <w:pPr>
              <w:rPr>
                <w:rFonts w:cs="Arial"/>
              </w:rPr>
            </w:pPr>
          </w:p>
        </w:tc>
      </w:tr>
      <w:tr w:rsidR="000D732E" w:rsidRPr="007C20FA" w14:paraId="0BA43FD5" w14:textId="77777777" w:rsidTr="00656A21">
        <w:trPr>
          <w:trHeight w:val="20"/>
        </w:trPr>
        <w:tc>
          <w:tcPr>
            <w:tcW w:w="10211" w:type="dxa"/>
            <w:gridSpan w:val="4"/>
            <w:shd w:val="clear" w:color="auto" w:fill="F2F2F2" w:themeFill="background1" w:themeFillShade="F2"/>
          </w:tcPr>
          <w:p w14:paraId="7DF06D76"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424C0BB7" w14:textId="77777777" w:rsidTr="00656A21">
        <w:trPr>
          <w:trHeight w:val="20"/>
        </w:trPr>
        <w:tc>
          <w:tcPr>
            <w:tcW w:w="1561" w:type="dxa"/>
          </w:tcPr>
          <w:p w14:paraId="37317A83" w14:textId="77777777" w:rsidR="000D732E" w:rsidRPr="00D410AE" w:rsidRDefault="000D732E" w:rsidP="00EB7D77">
            <w:pPr>
              <w:rPr>
                <w:rFonts w:cs="Arial"/>
              </w:rPr>
            </w:pPr>
          </w:p>
        </w:tc>
        <w:tc>
          <w:tcPr>
            <w:tcW w:w="2694" w:type="dxa"/>
          </w:tcPr>
          <w:p w14:paraId="0035CCE9" w14:textId="03CA890F" w:rsidR="000D732E" w:rsidRPr="00D410AE" w:rsidRDefault="000D732E" w:rsidP="00EB7D77">
            <w:pPr>
              <w:rPr>
                <w:rFonts w:cs="Arial"/>
              </w:rPr>
            </w:pPr>
          </w:p>
        </w:tc>
        <w:tc>
          <w:tcPr>
            <w:tcW w:w="2694" w:type="dxa"/>
          </w:tcPr>
          <w:p w14:paraId="2B02A78A" w14:textId="77777777" w:rsidR="000D732E" w:rsidRPr="00D410AE" w:rsidRDefault="000D732E" w:rsidP="00EB7D77">
            <w:pPr>
              <w:rPr>
                <w:rFonts w:cs="Arial"/>
              </w:rPr>
            </w:pPr>
          </w:p>
        </w:tc>
        <w:tc>
          <w:tcPr>
            <w:tcW w:w="3262" w:type="dxa"/>
          </w:tcPr>
          <w:p w14:paraId="1FE22903" w14:textId="77777777" w:rsidR="000D732E" w:rsidRDefault="000D732E" w:rsidP="00EB7D77">
            <w:pPr>
              <w:rPr>
                <w:rFonts w:cs="Arial"/>
              </w:rPr>
            </w:pPr>
          </w:p>
        </w:tc>
      </w:tr>
      <w:tr w:rsidR="000D732E" w:rsidRPr="007C20FA" w14:paraId="42E215F2" w14:textId="77777777" w:rsidTr="00656A21">
        <w:trPr>
          <w:trHeight w:val="20"/>
        </w:trPr>
        <w:tc>
          <w:tcPr>
            <w:tcW w:w="1561" w:type="dxa"/>
          </w:tcPr>
          <w:p w14:paraId="7A6A4B16" w14:textId="77777777" w:rsidR="000D732E" w:rsidRDefault="000D732E" w:rsidP="00EB7D77">
            <w:pPr>
              <w:rPr>
                <w:rFonts w:cs="Arial"/>
              </w:rPr>
            </w:pPr>
          </w:p>
        </w:tc>
        <w:tc>
          <w:tcPr>
            <w:tcW w:w="2694" w:type="dxa"/>
          </w:tcPr>
          <w:p w14:paraId="5ACF8280" w14:textId="77777777" w:rsidR="000D732E" w:rsidRDefault="000D732E" w:rsidP="00EB7D77">
            <w:pPr>
              <w:rPr>
                <w:rFonts w:cs="Arial"/>
              </w:rPr>
            </w:pPr>
          </w:p>
        </w:tc>
        <w:tc>
          <w:tcPr>
            <w:tcW w:w="2694" w:type="dxa"/>
          </w:tcPr>
          <w:p w14:paraId="65CE5DE9" w14:textId="77777777" w:rsidR="000D732E" w:rsidRDefault="000D732E" w:rsidP="00EB7D77">
            <w:pPr>
              <w:rPr>
                <w:rFonts w:cs="Arial"/>
              </w:rPr>
            </w:pPr>
          </w:p>
        </w:tc>
        <w:tc>
          <w:tcPr>
            <w:tcW w:w="3262" w:type="dxa"/>
          </w:tcPr>
          <w:p w14:paraId="38F5A5B0" w14:textId="77777777" w:rsidR="000D732E" w:rsidRDefault="000D732E" w:rsidP="00EB7D77">
            <w:pPr>
              <w:rPr>
                <w:rFonts w:cs="Arial"/>
              </w:rPr>
            </w:pPr>
          </w:p>
        </w:tc>
      </w:tr>
      <w:tr w:rsidR="000D732E" w:rsidRPr="007C20FA" w14:paraId="5FFF1084" w14:textId="77777777" w:rsidTr="00656A21">
        <w:trPr>
          <w:trHeight w:val="20"/>
        </w:trPr>
        <w:tc>
          <w:tcPr>
            <w:tcW w:w="10211" w:type="dxa"/>
            <w:gridSpan w:val="4"/>
            <w:shd w:val="clear" w:color="auto" w:fill="F2F2F2" w:themeFill="background1" w:themeFillShade="F2"/>
          </w:tcPr>
          <w:p w14:paraId="7670C9EA"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67CF0758" w14:textId="77777777" w:rsidTr="00656A21">
        <w:trPr>
          <w:trHeight w:val="20"/>
        </w:trPr>
        <w:tc>
          <w:tcPr>
            <w:tcW w:w="1561" w:type="dxa"/>
          </w:tcPr>
          <w:p w14:paraId="57297131" w14:textId="77777777" w:rsidR="000D732E" w:rsidRPr="00D410AE" w:rsidRDefault="000D732E" w:rsidP="00EB7D77">
            <w:pPr>
              <w:rPr>
                <w:rFonts w:cs="Arial"/>
              </w:rPr>
            </w:pPr>
          </w:p>
        </w:tc>
        <w:tc>
          <w:tcPr>
            <w:tcW w:w="2694" w:type="dxa"/>
          </w:tcPr>
          <w:p w14:paraId="6BE84B73" w14:textId="77777777" w:rsidR="000D732E" w:rsidRPr="00D410AE" w:rsidRDefault="000D732E" w:rsidP="00EB7D77">
            <w:pPr>
              <w:rPr>
                <w:rFonts w:cs="Arial"/>
              </w:rPr>
            </w:pPr>
          </w:p>
        </w:tc>
        <w:tc>
          <w:tcPr>
            <w:tcW w:w="2694" w:type="dxa"/>
          </w:tcPr>
          <w:p w14:paraId="49A37523" w14:textId="77777777" w:rsidR="000D732E" w:rsidRPr="00D410AE" w:rsidRDefault="000D732E" w:rsidP="00EB7D77">
            <w:pPr>
              <w:rPr>
                <w:rFonts w:cs="Arial"/>
              </w:rPr>
            </w:pPr>
          </w:p>
        </w:tc>
        <w:tc>
          <w:tcPr>
            <w:tcW w:w="3262" w:type="dxa"/>
          </w:tcPr>
          <w:p w14:paraId="1ED18B05" w14:textId="77777777" w:rsidR="000D732E" w:rsidRPr="00D410AE" w:rsidRDefault="000D732E" w:rsidP="00EB7D77">
            <w:pPr>
              <w:rPr>
                <w:rFonts w:cs="Arial"/>
              </w:rPr>
            </w:pPr>
          </w:p>
        </w:tc>
      </w:tr>
      <w:tr w:rsidR="000D732E" w:rsidRPr="007C20FA" w14:paraId="68716409" w14:textId="77777777" w:rsidTr="00656A21">
        <w:trPr>
          <w:trHeight w:val="20"/>
        </w:trPr>
        <w:tc>
          <w:tcPr>
            <w:tcW w:w="10211" w:type="dxa"/>
            <w:gridSpan w:val="4"/>
            <w:shd w:val="clear" w:color="auto" w:fill="F2F2F2" w:themeFill="background1" w:themeFillShade="F2"/>
          </w:tcPr>
          <w:p w14:paraId="0C59B495"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476401F3" w14:textId="77777777" w:rsidTr="00656A21">
        <w:trPr>
          <w:trHeight w:val="20"/>
        </w:trPr>
        <w:tc>
          <w:tcPr>
            <w:tcW w:w="1561" w:type="dxa"/>
          </w:tcPr>
          <w:p w14:paraId="6117980A" w14:textId="77777777" w:rsidR="000D732E" w:rsidRPr="00D410AE" w:rsidRDefault="000D732E" w:rsidP="00EB7D77">
            <w:pPr>
              <w:rPr>
                <w:rFonts w:cs="Arial"/>
              </w:rPr>
            </w:pPr>
          </w:p>
        </w:tc>
        <w:tc>
          <w:tcPr>
            <w:tcW w:w="2694" w:type="dxa"/>
          </w:tcPr>
          <w:p w14:paraId="6130B19D" w14:textId="77777777" w:rsidR="000D732E" w:rsidRPr="00D410AE" w:rsidRDefault="000D732E" w:rsidP="00EB7D77">
            <w:pPr>
              <w:rPr>
                <w:rFonts w:cs="Arial"/>
              </w:rPr>
            </w:pPr>
          </w:p>
        </w:tc>
        <w:tc>
          <w:tcPr>
            <w:tcW w:w="2694" w:type="dxa"/>
          </w:tcPr>
          <w:p w14:paraId="241AC926" w14:textId="77777777" w:rsidR="000D732E" w:rsidRPr="00D410AE" w:rsidRDefault="000D732E" w:rsidP="00EB7D77">
            <w:pPr>
              <w:rPr>
                <w:rFonts w:cs="Arial"/>
              </w:rPr>
            </w:pPr>
          </w:p>
        </w:tc>
        <w:tc>
          <w:tcPr>
            <w:tcW w:w="3262" w:type="dxa"/>
          </w:tcPr>
          <w:p w14:paraId="32A38CF9" w14:textId="77777777" w:rsidR="000D732E" w:rsidRPr="00D410AE" w:rsidRDefault="000D732E" w:rsidP="00EB7D77">
            <w:pPr>
              <w:rPr>
                <w:rFonts w:cs="Arial"/>
              </w:rPr>
            </w:pPr>
          </w:p>
        </w:tc>
      </w:tr>
      <w:tr w:rsidR="000D732E" w:rsidRPr="007C20FA" w14:paraId="6EC39CE2" w14:textId="77777777" w:rsidTr="00656A21">
        <w:trPr>
          <w:trHeight w:val="20"/>
        </w:trPr>
        <w:tc>
          <w:tcPr>
            <w:tcW w:w="10211" w:type="dxa"/>
            <w:gridSpan w:val="4"/>
            <w:shd w:val="clear" w:color="auto" w:fill="F2F2F2" w:themeFill="background1" w:themeFillShade="F2"/>
          </w:tcPr>
          <w:p w14:paraId="62ABAAC8"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6A219881" w14:textId="77777777" w:rsidTr="00656A21">
        <w:trPr>
          <w:trHeight w:val="20"/>
        </w:trPr>
        <w:tc>
          <w:tcPr>
            <w:tcW w:w="1561" w:type="dxa"/>
          </w:tcPr>
          <w:p w14:paraId="61668F53" w14:textId="77777777" w:rsidR="000D732E" w:rsidRPr="00D410AE" w:rsidRDefault="000D732E" w:rsidP="00EB7D77">
            <w:pPr>
              <w:rPr>
                <w:rFonts w:cs="Arial"/>
              </w:rPr>
            </w:pPr>
          </w:p>
        </w:tc>
        <w:tc>
          <w:tcPr>
            <w:tcW w:w="2694" w:type="dxa"/>
          </w:tcPr>
          <w:p w14:paraId="36953B7E" w14:textId="77777777" w:rsidR="000D732E" w:rsidRDefault="000D732E" w:rsidP="00EB7D77">
            <w:pPr>
              <w:rPr>
                <w:rFonts w:cs="Arial"/>
              </w:rPr>
            </w:pPr>
          </w:p>
        </w:tc>
        <w:tc>
          <w:tcPr>
            <w:tcW w:w="2694" w:type="dxa"/>
          </w:tcPr>
          <w:p w14:paraId="16183089" w14:textId="77777777" w:rsidR="000D732E" w:rsidRPr="00D410AE" w:rsidRDefault="000D732E" w:rsidP="00EB7D77">
            <w:pPr>
              <w:rPr>
                <w:rFonts w:cs="Arial"/>
              </w:rPr>
            </w:pPr>
          </w:p>
        </w:tc>
        <w:tc>
          <w:tcPr>
            <w:tcW w:w="3262" w:type="dxa"/>
          </w:tcPr>
          <w:p w14:paraId="390AB07E" w14:textId="77777777" w:rsidR="000D732E" w:rsidRPr="00D410AE" w:rsidRDefault="000D732E" w:rsidP="00EB7D77">
            <w:pPr>
              <w:rPr>
                <w:rFonts w:cs="Arial"/>
              </w:rPr>
            </w:pPr>
          </w:p>
        </w:tc>
      </w:tr>
      <w:tr w:rsidR="00656A21" w:rsidRPr="007C20FA" w14:paraId="3C687C36" w14:textId="77777777" w:rsidTr="00656A21">
        <w:trPr>
          <w:trHeight w:val="20"/>
        </w:trPr>
        <w:tc>
          <w:tcPr>
            <w:tcW w:w="1561" w:type="dxa"/>
          </w:tcPr>
          <w:p w14:paraId="25E478B0" w14:textId="77777777" w:rsidR="00656A21" w:rsidRPr="00D410AE" w:rsidRDefault="00656A21" w:rsidP="00EB7D77">
            <w:pPr>
              <w:rPr>
                <w:rFonts w:cs="Arial"/>
              </w:rPr>
            </w:pPr>
          </w:p>
        </w:tc>
        <w:tc>
          <w:tcPr>
            <w:tcW w:w="2694" w:type="dxa"/>
          </w:tcPr>
          <w:p w14:paraId="48F6BA06" w14:textId="77777777" w:rsidR="00656A21" w:rsidRDefault="00656A21" w:rsidP="00EB7D77">
            <w:pPr>
              <w:rPr>
                <w:rFonts w:cs="Arial"/>
              </w:rPr>
            </w:pPr>
          </w:p>
        </w:tc>
        <w:tc>
          <w:tcPr>
            <w:tcW w:w="2694" w:type="dxa"/>
          </w:tcPr>
          <w:p w14:paraId="3C4B59F6" w14:textId="77777777" w:rsidR="00656A21" w:rsidRPr="00D410AE" w:rsidRDefault="00656A21" w:rsidP="00EB7D77">
            <w:pPr>
              <w:rPr>
                <w:rFonts w:cs="Arial"/>
              </w:rPr>
            </w:pPr>
          </w:p>
        </w:tc>
        <w:tc>
          <w:tcPr>
            <w:tcW w:w="3262" w:type="dxa"/>
          </w:tcPr>
          <w:p w14:paraId="31C70DC8" w14:textId="77777777" w:rsidR="00656A21" w:rsidRPr="00D410AE" w:rsidRDefault="00656A21" w:rsidP="00EB7D77">
            <w:pPr>
              <w:rPr>
                <w:rFonts w:cs="Arial"/>
              </w:rPr>
            </w:pPr>
          </w:p>
        </w:tc>
      </w:tr>
    </w:tbl>
    <w:p w14:paraId="0F71F332"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218B74E5" w14:textId="77777777" w:rsidR="000D732E" w:rsidRPr="005067FC" w:rsidRDefault="000D732E" w:rsidP="00427220">
      <w:pPr>
        <w:rPr>
          <w:i/>
          <w:color w:val="A6A6A6" w:themeColor="background1" w:themeShade="A6"/>
        </w:rPr>
      </w:pPr>
    </w:p>
    <w:p w14:paraId="7E1043B6" w14:textId="77777777" w:rsidR="00427220" w:rsidRDefault="00427220" w:rsidP="00427220">
      <w:pPr>
        <w:pStyle w:val="Heading4"/>
      </w:pPr>
      <w:r>
        <w:t>Assumptions</w:t>
      </w:r>
    </w:p>
    <w:p w14:paraId="5102AB1B" w14:textId="77777777" w:rsidR="00A92B2F" w:rsidRDefault="00A92B2F" w:rsidP="00A92B2F"/>
    <w:p w14:paraId="6E6B0CBD"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BD49803" w14:textId="77777777" w:rsidR="00C0442C" w:rsidRDefault="00C0442C" w:rsidP="00A92B2F"/>
    <w:p w14:paraId="45D86D8D" w14:textId="77777777" w:rsidR="00F15706" w:rsidRDefault="00E60B64" w:rsidP="00783BCF">
      <w:pPr>
        <w:pStyle w:val="Heading3"/>
      </w:pPr>
      <w:r>
        <w:t>Function Scope</w:t>
      </w:r>
    </w:p>
    <w:p w14:paraId="1AEF987C" w14:textId="77777777" w:rsidR="00055646" w:rsidRPr="00A43B48" w:rsidRDefault="00055646" w:rsidP="00306D37">
      <w:pPr>
        <w:contextualSpacing/>
      </w:pPr>
    </w:p>
    <w:p w14:paraId="74B993DA" w14:textId="77777777" w:rsidR="00306D37" w:rsidRDefault="00306D37" w:rsidP="00306D37">
      <w:pPr>
        <w:contextualSpacing/>
      </w:pPr>
      <w:r>
        <w:t xml:space="preserve">The </w:t>
      </w:r>
      <w:r>
        <w:rPr>
          <w:noProof/>
        </w:rPr>
        <w:drawing>
          <wp:inline distT="0" distB="0" distL="0" distR="0" wp14:anchorId="1E977199" wp14:editId="32EDAFC8">
            <wp:extent cx="152400" cy="152400"/>
            <wp:effectExtent l="0" t="0" r="0" b="0"/>
            <wp:docPr id="96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Stop video in cloud</w:t>
      </w:r>
      <w:r w:rsidR="0004480F">
        <w:rPr>
          <w:b/>
        </w:rPr>
        <w:t>”</w:t>
      </w:r>
      <w:r>
        <w:t xml:space="preserve"> f</w:t>
      </w:r>
      <w:r w:rsidR="00294100">
        <w:t>unction is called by</w:t>
      </w:r>
      <w:r>
        <w:t xml:space="preserve"> the following </w:t>
      </w:r>
      <w:r w:rsidR="00294100">
        <w:t>functions</w:t>
      </w:r>
      <w:r>
        <w:t>:</w:t>
      </w:r>
    </w:p>
    <w:p w14:paraId="0E6A04FD" w14:textId="77777777" w:rsidR="00306D37" w:rsidRPr="00953D23" w:rsidRDefault="00306D37" w:rsidP="0061324D">
      <w:pPr>
        <w:pStyle w:val="ListParagraph"/>
        <w:numPr>
          <w:ilvl w:val="0"/>
          <w:numId w:val="12"/>
        </w:numPr>
        <w:contextualSpacing/>
      </w:pPr>
      <w:r>
        <w:rPr>
          <w:noProof/>
        </w:rPr>
        <w:drawing>
          <wp:inline distT="0" distB="0" distL="0" distR="0" wp14:anchorId="637D6425" wp14:editId="5C77CD23">
            <wp:extent cx="152400" cy="152400"/>
            <wp:effectExtent l="0" t="0" r="0" b="0"/>
            <wp:docPr id="96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62b869736b1104be268cef9c60e5d1c" w:history="1">
        <w:r w:rsidR="00B66881">
          <w:rPr>
            <w:rStyle w:val="Hyperlink"/>
          </w:rPr>
          <w:t>Access recorded videos</w:t>
        </w:r>
      </w:hyperlink>
      <w:r w:rsidR="0004480F">
        <w:t>”</w:t>
      </w:r>
    </w:p>
    <w:p w14:paraId="144E1BE1" w14:textId="77777777" w:rsidR="00393C96" w:rsidRPr="00393C96" w:rsidRDefault="00393C96" w:rsidP="00306D37">
      <w:pPr>
        <w:contextualSpacing/>
      </w:pPr>
    </w:p>
    <w:p w14:paraId="13904289" w14:textId="77777777" w:rsidR="001A755C" w:rsidRDefault="001A755C" w:rsidP="00306D37"/>
    <w:p w14:paraId="2055334D" w14:textId="77777777" w:rsidR="00294100" w:rsidRDefault="00294100" w:rsidP="00294100">
      <w:pPr>
        <w:jc w:val="center"/>
      </w:pPr>
      <w:r>
        <w:rPr>
          <w:noProof/>
        </w:rPr>
        <w:lastRenderedPageBreak/>
        <w:drawing>
          <wp:inline distT="0" distB="0" distL="0" distR="0" wp14:anchorId="7B058E8E" wp14:editId="1F3ACB6F">
            <wp:extent cx="6466205" cy="6503862"/>
            <wp:effectExtent l="0" t="0" r="0" b="0"/>
            <wp:docPr id="964" name="Picture 1768776659.jpg" descr="176877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1768776659.jpg"/>
                    <pic:cNvPicPr/>
                  </pic:nvPicPr>
                  <pic:blipFill>
                    <a:blip r:embed="rId107" cstate="print"/>
                    <a:stretch>
                      <a:fillRect/>
                    </a:stretch>
                  </pic:blipFill>
                  <pic:spPr>
                    <a:xfrm>
                      <a:off x="0" y="0"/>
                      <a:ext cx="6466205" cy="6503862"/>
                    </a:xfrm>
                    <a:prstGeom prst="rect">
                      <a:avLst/>
                    </a:prstGeom>
                  </pic:spPr>
                </pic:pic>
              </a:graphicData>
            </a:graphic>
          </wp:inline>
        </w:drawing>
      </w:r>
    </w:p>
    <w:p w14:paraId="7F9DC6EB"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D9B1FE4" wp14:editId="33233B01">
            <wp:extent cx="152400" cy="152400"/>
            <wp:effectExtent l="0" t="0" r="0" b="0"/>
            <wp:docPr id="96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Access recorded videos</w:t>
      </w:r>
      <w:r w:rsidR="0004480F">
        <w:t>”</w:t>
      </w:r>
      <w:r w:rsidRPr="00294100">
        <w:t xml:space="preserve"> calling </w:t>
      </w:r>
      <w:r>
        <w:rPr>
          <w:noProof/>
        </w:rPr>
        <w:drawing>
          <wp:inline distT="0" distB="0" distL="0" distR="0" wp14:anchorId="699B72A6" wp14:editId="0B8A299E">
            <wp:extent cx="152400" cy="152400"/>
            <wp:effectExtent l="0" t="0" r="0" b="0"/>
            <wp:docPr id="96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Stop video in cloud</w:t>
      </w:r>
      <w:r w:rsidR="0004480F">
        <w:t>”</w:t>
      </w:r>
    </w:p>
    <w:p w14:paraId="62E51D2E" w14:textId="77777777" w:rsidR="00306D37" w:rsidRDefault="00306D37" w:rsidP="00306D37">
      <w:pPr>
        <w:contextualSpacing/>
      </w:pPr>
    </w:p>
    <w:p w14:paraId="0A9D58A3" w14:textId="77777777" w:rsidR="00F15706" w:rsidRDefault="00E60B64" w:rsidP="00783BCF">
      <w:pPr>
        <w:pStyle w:val="Heading3"/>
      </w:pPr>
      <w:r>
        <w:t>Function Interfaces</w:t>
      </w:r>
    </w:p>
    <w:p w14:paraId="515E2068"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9E543F1" w14:textId="77777777" w:rsidTr="0082668D">
        <w:trPr>
          <w:trHeight w:val="260"/>
        </w:trPr>
        <w:tc>
          <w:tcPr>
            <w:tcW w:w="2547" w:type="dxa"/>
            <w:shd w:val="clear" w:color="auto" w:fill="D9D9D9" w:themeFill="background1" w:themeFillShade="D9"/>
            <w:noWrap/>
            <w:hideMark/>
          </w:tcPr>
          <w:p w14:paraId="230E22A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0543795"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7E83DE17" w14:textId="77777777" w:rsidTr="0082668D">
        <w:trPr>
          <w:trHeight w:val="410"/>
        </w:trPr>
        <w:tc>
          <w:tcPr>
            <w:tcW w:w="2547" w:type="dxa"/>
            <w:noWrap/>
          </w:tcPr>
          <w:p w14:paraId="1B6C5549" w14:textId="77777777" w:rsidR="0082668D" w:rsidRDefault="0082668D" w:rsidP="00BC57B1">
            <w:pPr>
              <w:contextualSpacing/>
              <w:rPr>
                <w:rFonts w:cs="Arial"/>
              </w:rPr>
            </w:pPr>
            <w:r w:rsidRPr="00275823">
              <w:rPr>
                <w:rFonts w:cs="Arial"/>
              </w:rPr>
              <w:t>Video Stop - Cloud</w:t>
            </w:r>
          </w:p>
          <w:p w14:paraId="2610981B" w14:textId="77777777" w:rsidR="0082668D" w:rsidRDefault="0082668D" w:rsidP="00BC57B1">
            <w:pPr>
              <w:contextualSpacing/>
              <w:rPr>
                <w:rFonts w:cs="Arial"/>
              </w:rPr>
            </w:pPr>
            <w:r>
              <w:rPr>
                <w:rFonts w:cs="Arial"/>
              </w:rPr>
              <w:t>Signal:</w:t>
            </w:r>
          </w:p>
          <w:p w14:paraId="65A7FB54"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E6B47AC" wp14:editId="04A970F2">
                  <wp:extent cx="152400" cy="152400"/>
                  <wp:effectExtent l="0" t="0" r="0" b="0"/>
                  <wp:docPr id="970"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e455f3ad1ab447724390c4012e216074" w:history="1">
              <w:r>
                <w:rPr>
                  <w:rStyle w:val="Hyperlink"/>
                  <w:rFonts w:cs="Arial"/>
                </w:rPr>
                <w:t>Video Stop - Cloud</w:t>
              </w:r>
            </w:hyperlink>
          </w:p>
        </w:tc>
        <w:tc>
          <w:tcPr>
            <w:tcW w:w="7654" w:type="dxa"/>
          </w:tcPr>
          <w:p w14:paraId="7861B634" w14:textId="77777777" w:rsidR="0082668D" w:rsidRDefault="0082668D" w:rsidP="00BC57B1">
            <w:pPr>
              <w:rPr>
                <w:rFonts w:cs="Arial"/>
              </w:rPr>
            </w:pPr>
            <w:r>
              <w:rPr>
                <w:rFonts w:cs="Arial"/>
              </w:rPr>
              <w:t>Signal Description:</w:t>
            </w:r>
          </w:p>
          <w:p w14:paraId="5797F049" w14:textId="77777777" w:rsidR="0082668D" w:rsidRDefault="0082668D" w:rsidP="00BC57B1">
            <w:pPr>
              <w:rPr>
                <w:rFonts w:cs="Arial"/>
              </w:rPr>
            </w:pPr>
            <w:r w:rsidRPr="00275823">
              <w:rPr>
                <w:rFonts w:cs="Arial"/>
              </w:rPr>
              <w:t>Signal to pause the play of video on the Mobile Device (or in vehicle HMI - TBE).</w:t>
            </w:r>
          </w:p>
          <w:p w14:paraId="7AEA030C" w14:textId="77777777" w:rsidR="0082668D" w:rsidRDefault="0082668D" w:rsidP="00BC57B1">
            <w:pPr>
              <w:rPr>
                <w:rFonts w:cs="Arial"/>
              </w:rPr>
            </w:pPr>
          </w:p>
        </w:tc>
      </w:tr>
      <w:tr w:rsidR="0082668D" w:rsidRPr="003F473D" w14:paraId="1D12BC20" w14:textId="77777777" w:rsidTr="0082668D">
        <w:trPr>
          <w:trHeight w:val="410"/>
        </w:trPr>
        <w:tc>
          <w:tcPr>
            <w:tcW w:w="2547" w:type="dxa"/>
            <w:noWrap/>
          </w:tcPr>
          <w:p w14:paraId="23EC0694" w14:textId="77777777" w:rsidR="0082668D" w:rsidRDefault="0082668D" w:rsidP="00BC57B1">
            <w:pPr>
              <w:contextualSpacing/>
              <w:rPr>
                <w:rFonts w:cs="Arial"/>
              </w:rPr>
            </w:pPr>
            <w:r w:rsidRPr="00275823">
              <w:rPr>
                <w:rFonts w:cs="Arial"/>
              </w:rPr>
              <w:t>Stop</w:t>
            </w:r>
          </w:p>
          <w:p w14:paraId="30C516BC" w14:textId="77777777" w:rsidR="0082668D" w:rsidRDefault="0082668D" w:rsidP="00BC57B1">
            <w:pPr>
              <w:contextualSpacing/>
              <w:rPr>
                <w:rFonts w:cs="Arial"/>
              </w:rPr>
            </w:pPr>
            <w:r>
              <w:rPr>
                <w:rFonts w:cs="Arial"/>
              </w:rPr>
              <w:t>Signal:</w:t>
            </w:r>
          </w:p>
          <w:p w14:paraId="14060244"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735EB71F" wp14:editId="13A41DD8">
                  <wp:extent cx="152400" cy="152400"/>
                  <wp:effectExtent l="0" t="0" r="0" b="0"/>
                  <wp:docPr id="972"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d940a70f1413be71b13d8a196889b2e" w:history="1">
              <w:r>
                <w:rPr>
                  <w:rStyle w:val="Hyperlink"/>
                  <w:rFonts w:cs="Arial"/>
                </w:rPr>
                <w:t>Video Stop</w:t>
              </w:r>
            </w:hyperlink>
          </w:p>
        </w:tc>
        <w:tc>
          <w:tcPr>
            <w:tcW w:w="7654" w:type="dxa"/>
          </w:tcPr>
          <w:p w14:paraId="4591A79F" w14:textId="77777777" w:rsidR="0082668D" w:rsidRDefault="0082668D" w:rsidP="00BC57B1">
            <w:pPr>
              <w:rPr>
                <w:rFonts w:cs="Arial"/>
              </w:rPr>
            </w:pPr>
            <w:r>
              <w:rPr>
                <w:rFonts w:cs="Arial"/>
              </w:rPr>
              <w:t>Signal Description:</w:t>
            </w:r>
          </w:p>
          <w:p w14:paraId="7FD84C16" w14:textId="77777777" w:rsidR="0082668D" w:rsidRDefault="0082668D" w:rsidP="00BC57B1">
            <w:pPr>
              <w:rPr>
                <w:rFonts w:cs="Arial"/>
              </w:rPr>
            </w:pPr>
            <w:r w:rsidRPr="00275823">
              <w:rPr>
                <w:rFonts w:cs="Arial"/>
              </w:rPr>
              <w:t>Signal to stop streaming video</w:t>
            </w:r>
          </w:p>
          <w:p w14:paraId="27EBD337" w14:textId="77777777" w:rsidR="0082668D" w:rsidRDefault="0082668D" w:rsidP="00BC57B1">
            <w:pPr>
              <w:rPr>
                <w:rFonts w:cs="Arial"/>
              </w:rPr>
            </w:pPr>
          </w:p>
        </w:tc>
      </w:tr>
    </w:tbl>
    <w:p w14:paraId="72C7D49D" w14:textId="77777777" w:rsidR="0082668D" w:rsidRDefault="0082668D" w:rsidP="00A7465B">
      <w:pPr>
        <w:contextualSpacing/>
        <w:rPr>
          <w:rFonts w:cs="Arial"/>
        </w:rPr>
      </w:pPr>
    </w:p>
    <w:p w14:paraId="773485B1"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07CB68C" w14:textId="77777777" w:rsidTr="00CD7DFE">
        <w:trPr>
          <w:trHeight w:val="260"/>
        </w:trPr>
        <w:tc>
          <w:tcPr>
            <w:tcW w:w="2689" w:type="dxa"/>
            <w:shd w:val="clear" w:color="auto" w:fill="D9D9D9" w:themeFill="background1" w:themeFillShade="D9"/>
            <w:noWrap/>
            <w:hideMark/>
          </w:tcPr>
          <w:p w14:paraId="34F9BE7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C0D2CCD"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4FF445AD" w14:textId="77777777" w:rsidTr="00CD7DFE">
        <w:trPr>
          <w:trHeight w:val="410"/>
        </w:trPr>
        <w:tc>
          <w:tcPr>
            <w:tcW w:w="2689" w:type="dxa"/>
            <w:noWrap/>
          </w:tcPr>
          <w:p w14:paraId="5B73FF49" w14:textId="77777777" w:rsidR="00CD7DFE" w:rsidRDefault="00CD7DFE" w:rsidP="00BC57B1">
            <w:pPr>
              <w:contextualSpacing/>
              <w:rPr>
                <w:rFonts w:cs="Arial"/>
              </w:rPr>
            </w:pPr>
            <w:r>
              <w:rPr>
                <w:rFonts w:cs="Arial"/>
              </w:rPr>
              <w:t>Stop Video from Cloud</w:t>
            </w:r>
          </w:p>
          <w:p w14:paraId="0C1578FA" w14:textId="77777777" w:rsidR="00CD7DFE" w:rsidRDefault="00CD7DFE" w:rsidP="00BC57B1">
            <w:pPr>
              <w:contextualSpacing/>
              <w:rPr>
                <w:rFonts w:cs="Arial"/>
              </w:rPr>
            </w:pPr>
            <w:r>
              <w:rPr>
                <w:rFonts w:cs="Arial"/>
              </w:rPr>
              <w:t>Signal:</w:t>
            </w:r>
          </w:p>
          <w:p w14:paraId="2ECEC00D" w14:textId="77777777" w:rsidR="00CD7DFE" w:rsidRDefault="00CD7DFE" w:rsidP="00BC57B1">
            <w:pPr>
              <w:contextualSpacing/>
              <w:rPr>
                <w:rFonts w:cs="Arial"/>
              </w:rPr>
            </w:pPr>
            <w:r>
              <w:rPr>
                <w:noProof/>
              </w:rPr>
              <w:drawing>
                <wp:inline distT="0" distB="0" distL="0" distR="0" wp14:anchorId="1A19AB6E" wp14:editId="65D26B22">
                  <wp:extent cx="152400" cy="152400"/>
                  <wp:effectExtent l="0" t="0" r="0" b="0"/>
                  <wp:docPr id="974"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4f185f9ae6999dae117a33aed7c5ff57" w:history="1">
              <w:r>
                <w:rPr>
                  <w:rStyle w:val="Hyperlink"/>
                  <w:rFonts w:cs="Arial"/>
                </w:rPr>
                <w:t>Play-Pause-Stop-Delete</w:t>
              </w:r>
            </w:hyperlink>
          </w:p>
        </w:tc>
        <w:tc>
          <w:tcPr>
            <w:tcW w:w="7512" w:type="dxa"/>
            <w:noWrap/>
          </w:tcPr>
          <w:p w14:paraId="4CAA7329" w14:textId="77777777" w:rsidR="00CD7DFE" w:rsidRDefault="00CD7DFE" w:rsidP="00BC57B1">
            <w:pPr>
              <w:rPr>
                <w:rFonts w:cs="Arial"/>
              </w:rPr>
            </w:pPr>
            <w:r>
              <w:rPr>
                <w:rFonts w:cs="Arial"/>
              </w:rPr>
              <w:t>Signal Description:</w:t>
            </w:r>
          </w:p>
          <w:p w14:paraId="4210CDD3" w14:textId="77777777" w:rsidR="00CD7DFE" w:rsidRDefault="00CD7DFE" w:rsidP="00BC57B1">
            <w:pPr>
              <w:rPr>
                <w:rFonts w:cs="Arial"/>
              </w:rPr>
            </w:pPr>
            <w:r>
              <w:rPr>
                <w:rFonts w:cs="Arial"/>
              </w:rPr>
              <w:t xml:space="preserve">Signal to designate the user request via the app for the video clip to play, pause, stop or delete a video clip  </w:t>
            </w:r>
          </w:p>
          <w:p w14:paraId="19B50101" w14:textId="77777777" w:rsidR="00CD7DFE" w:rsidRDefault="00CD7DFE" w:rsidP="00BC57B1">
            <w:pPr>
              <w:rPr>
                <w:rFonts w:cs="Arial"/>
              </w:rPr>
            </w:pPr>
          </w:p>
        </w:tc>
      </w:tr>
    </w:tbl>
    <w:p w14:paraId="6921CE2B" w14:textId="77777777" w:rsidR="00CD7DFE" w:rsidRDefault="00CD7DFE" w:rsidP="00A72B37"/>
    <w:p w14:paraId="50EF3D08" w14:textId="77777777" w:rsidR="00A72B37" w:rsidRDefault="00A72B37" w:rsidP="00A72B37">
      <w:pPr>
        <w:pStyle w:val="Heading4"/>
      </w:pPr>
      <w:r>
        <w:t>Logical</w:t>
      </w:r>
      <w:r w:rsidRPr="00F15706">
        <w:t xml:space="preserve"> Parameters</w:t>
      </w:r>
    </w:p>
    <w:p w14:paraId="05054DF3" w14:textId="77777777" w:rsidR="00A72B37" w:rsidRDefault="00A72B37" w:rsidP="00A72B37"/>
    <w:p w14:paraId="378C284A"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2E84C4D2" w14:textId="77777777" w:rsidTr="00EB7D77">
        <w:trPr>
          <w:trHeight w:val="211"/>
        </w:trPr>
        <w:tc>
          <w:tcPr>
            <w:tcW w:w="2689" w:type="dxa"/>
            <w:shd w:val="clear" w:color="auto" w:fill="D9D9D9" w:themeFill="background1" w:themeFillShade="D9"/>
            <w:noWrap/>
            <w:hideMark/>
          </w:tcPr>
          <w:p w14:paraId="16F25D87"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6AFAB1D2"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6C78904" w14:textId="77777777" w:rsidTr="00EB7D77">
        <w:trPr>
          <w:trHeight w:val="410"/>
        </w:trPr>
        <w:tc>
          <w:tcPr>
            <w:tcW w:w="2689" w:type="dxa"/>
            <w:noWrap/>
          </w:tcPr>
          <w:p w14:paraId="367F65C3" w14:textId="622D4B4F"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06FA987" w14:textId="0BF8C86A" w:rsidR="009649F4" w:rsidRPr="003F473D" w:rsidRDefault="009649F4" w:rsidP="00EB7D77">
            <w:pPr>
              <w:rPr>
                <w:rFonts w:cs="Arial"/>
                <w:color w:val="000000"/>
                <w:sz w:val="18"/>
                <w:szCs w:val="18"/>
              </w:rPr>
            </w:pPr>
          </w:p>
        </w:tc>
      </w:tr>
      <w:tr w:rsidR="009649F4" w:rsidRPr="003F473D" w14:paraId="56C875F9" w14:textId="77777777" w:rsidTr="00EB7D77">
        <w:trPr>
          <w:trHeight w:val="410"/>
        </w:trPr>
        <w:tc>
          <w:tcPr>
            <w:tcW w:w="2689" w:type="dxa"/>
            <w:noWrap/>
          </w:tcPr>
          <w:p w14:paraId="0FE04AA7"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2A9CA73C" w14:textId="77777777" w:rsidR="009649F4" w:rsidRPr="003F473D" w:rsidRDefault="009649F4" w:rsidP="00EB7D77">
            <w:pPr>
              <w:rPr>
                <w:rFonts w:cs="Arial"/>
                <w:color w:val="000000"/>
                <w:sz w:val="18"/>
                <w:szCs w:val="18"/>
              </w:rPr>
            </w:pPr>
          </w:p>
        </w:tc>
      </w:tr>
    </w:tbl>
    <w:p w14:paraId="6362AEBE" w14:textId="77777777" w:rsidR="009649F4" w:rsidRDefault="009649F4" w:rsidP="00A72B37"/>
    <w:p w14:paraId="5BD68E55" w14:textId="77777777" w:rsidR="00822913" w:rsidRDefault="00822913" w:rsidP="00822913">
      <w:pPr>
        <w:pStyle w:val="Heading3"/>
      </w:pPr>
      <w:r>
        <w:t>Function Modeling</w:t>
      </w:r>
    </w:p>
    <w:p w14:paraId="511F2E84" w14:textId="77777777" w:rsidR="00EF5443" w:rsidRPr="00C75AE5" w:rsidRDefault="00EF5443" w:rsidP="00EF5443"/>
    <w:p w14:paraId="34485D6A" w14:textId="77777777" w:rsidR="002D15F6" w:rsidRDefault="002D15F6" w:rsidP="0061324D">
      <w:pPr>
        <w:pStyle w:val="Heading4"/>
        <w:numPr>
          <w:ilvl w:val="3"/>
          <w:numId w:val="4"/>
        </w:numPr>
      </w:pPr>
      <w:r>
        <w:t>Use Cases</w:t>
      </w:r>
    </w:p>
    <w:p w14:paraId="57346EB8" w14:textId="77777777" w:rsidR="002D15F6" w:rsidRDefault="002D15F6" w:rsidP="002D15F6"/>
    <w:p w14:paraId="11886010"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7DA09C6" w14:textId="77777777" w:rsidR="009649F4" w:rsidRDefault="009649F4" w:rsidP="009649F4">
      <w:pPr>
        <w:pStyle w:val="Heading4"/>
        <w:numPr>
          <w:ilvl w:val="3"/>
          <w:numId w:val="4"/>
        </w:numPr>
      </w:pPr>
      <w:r>
        <w:t>State Charts</w:t>
      </w:r>
    </w:p>
    <w:p w14:paraId="42B5C11A" w14:textId="77777777" w:rsidR="00195B38" w:rsidRDefault="00195B38" w:rsidP="00A76553">
      <w:pPr>
        <w:contextualSpacing/>
        <w:rPr>
          <w:color w:val="A6A6A6" w:themeColor="background1" w:themeShade="A6"/>
        </w:rPr>
      </w:pPr>
    </w:p>
    <w:p w14:paraId="51BDE9EC"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7DC3D6A7" w14:textId="77777777" w:rsidR="00A76553" w:rsidRPr="00FF5F72" w:rsidRDefault="00A76553" w:rsidP="00A76553">
      <w:pPr>
        <w:contextualSpacing/>
        <w:rPr>
          <w:color w:val="A6A6A6" w:themeColor="background1" w:themeShade="A6"/>
        </w:rPr>
      </w:pPr>
    </w:p>
    <w:p w14:paraId="5D0EAF4A" w14:textId="77777777" w:rsidR="00A76553" w:rsidRPr="00004083" w:rsidRDefault="00A76553" w:rsidP="00A76553">
      <w:pPr>
        <w:contextualSpacing/>
        <w:rPr>
          <w:rFonts w:cs="Arial"/>
        </w:rPr>
      </w:pPr>
    </w:p>
    <w:p w14:paraId="17679602" w14:textId="77777777" w:rsidR="009649F4" w:rsidRDefault="009649F4" w:rsidP="009649F4">
      <w:pPr>
        <w:pStyle w:val="Heading4"/>
        <w:numPr>
          <w:ilvl w:val="3"/>
          <w:numId w:val="4"/>
        </w:numPr>
      </w:pPr>
      <w:r>
        <w:t>Activity Diagrams</w:t>
      </w:r>
    </w:p>
    <w:p w14:paraId="7BF28252" w14:textId="77777777" w:rsidR="009649F4" w:rsidRDefault="009649F4" w:rsidP="009649F4"/>
    <w:p w14:paraId="217E7B74"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0C52C7C4" w14:textId="77777777" w:rsidR="009649F4" w:rsidRPr="00FF5F72" w:rsidRDefault="009649F4" w:rsidP="009649F4">
      <w:pPr>
        <w:contextualSpacing/>
        <w:rPr>
          <w:color w:val="A6A6A6" w:themeColor="background1" w:themeShade="A6"/>
        </w:rPr>
      </w:pPr>
    </w:p>
    <w:p w14:paraId="5EC66DA3" w14:textId="77777777" w:rsidR="009649F4" w:rsidRDefault="009649F4" w:rsidP="009649F4">
      <w:pPr>
        <w:pStyle w:val="Heading4"/>
        <w:numPr>
          <w:ilvl w:val="3"/>
          <w:numId w:val="4"/>
        </w:numPr>
      </w:pPr>
      <w:r>
        <w:t>Sequence Diagrams</w:t>
      </w:r>
    </w:p>
    <w:p w14:paraId="7D68F255" w14:textId="77777777" w:rsidR="00987D84" w:rsidRPr="00EB7D77" w:rsidRDefault="00987D84" w:rsidP="00EB7D77">
      <w:pPr>
        <w:rPr>
          <w:rStyle w:val="SubtleEmphasis"/>
          <w:i w:val="0"/>
          <w:iCs w:val="0"/>
          <w:color w:val="auto"/>
          <w:highlight w:val="green"/>
        </w:rPr>
      </w:pPr>
    </w:p>
    <w:p w14:paraId="3E25AB34"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4625BB56" w14:textId="77777777" w:rsidR="00987D84" w:rsidRDefault="00987D84" w:rsidP="00987D84"/>
    <w:p w14:paraId="3090BD17" w14:textId="77777777" w:rsidR="009649F4" w:rsidRDefault="009649F4" w:rsidP="009649F4"/>
    <w:p w14:paraId="3BB2F5F2" w14:textId="77777777" w:rsidR="009649F4" w:rsidRDefault="009649F4" w:rsidP="009649F4">
      <w:pPr>
        <w:pStyle w:val="Heading4"/>
        <w:numPr>
          <w:ilvl w:val="3"/>
          <w:numId w:val="4"/>
        </w:numPr>
      </w:pPr>
      <w:r>
        <w:t>Decision Tables</w:t>
      </w:r>
    </w:p>
    <w:p w14:paraId="5B920F8B" w14:textId="77777777" w:rsidR="009649F4" w:rsidRDefault="009649F4" w:rsidP="009649F4"/>
    <w:p w14:paraId="0D6B1E0B" w14:textId="77777777" w:rsidR="00F15706" w:rsidRDefault="00DA0800" w:rsidP="00822913">
      <w:pPr>
        <w:pStyle w:val="Heading3"/>
      </w:pPr>
      <w:r>
        <w:t>Function Requirements</w:t>
      </w:r>
    </w:p>
    <w:p w14:paraId="616C379A" w14:textId="77777777" w:rsidR="00F15706" w:rsidRDefault="00F15706" w:rsidP="00783BCF">
      <w:pPr>
        <w:pStyle w:val="Heading4"/>
      </w:pPr>
      <w:r>
        <w:t>Functional Requirements</w:t>
      </w:r>
    </w:p>
    <w:p w14:paraId="0F9E0436" w14:textId="77777777" w:rsidR="006E54B3" w:rsidRDefault="00F15706" w:rsidP="006E54B3">
      <w:pPr>
        <w:pStyle w:val="Heading5"/>
      </w:pPr>
      <w:r>
        <w:t>Normal Operation</w:t>
      </w:r>
    </w:p>
    <w:p w14:paraId="3C14495C" w14:textId="77777777" w:rsidR="005961D3" w:rsidRDefault="005961D3" w:rsidP="00BB6A63"/>
    <w:p w14:paraId="714F1BAC" w14:textId="77777777" w:rsidR="005961D3" w:rsidRDefault="005961D3" w:rsidP="005961D3">
      <w:pPr>
        <w:rPr>
          <w:color w:val="A6A6A6" w:themeColor="background1" w:themeShade="A6"/>
        </w:rPr>
      </w:pPr>
      <w:r>
        <w:rPr>
          <w:color w:val="A6A6A6" w:themeColor="background1" w:themeShade="A6"/>
        </w:rPr>
        <w:t>No Normal Operation Requirements specified.</w:t>
      </w:r>
    </w:p>
    <w:p w14:paraId="02E579BE" w14:textId="77777777" w:rsidR="00F15706" w:rsidRDefault="00F15706" w:rsidP="00783BCF">
      <w:pPr>
        <w:pStyle w:val="Heading5"/>
      </w:pPr>
      <w:r>
        <w:t>Error Handling</w:t>
      </w:r>
    </w:p>
    <w:p w14:paraId="387C2300" w14:textId="77777777" w:rsidR="005961D3" w:rsidRDefault="005961D3" w:rsidP="00BB6A63"/>
    <w:p w14:paraId="0D577A97" w14:textId="77777777" w:rsidR="005961D3" w:rsidRDefault="005961D3" w:rsidP="005961D3">
      <w:pPr>
        <w:rPr>
          <w:color w:val="A6A6A6" w:themeColor="background1" w:themeShade="A6"/>
        </w:rPr>
      </w:pPr>
      <w:r>
        <w:rPr>
          <w:color w:val="A6A6A6" w:themeColor="background1" w:themeShade="A6"/>
        </w:rPr>
        <w:t>No Error Handling Requirements specified.</w:t>
      </w:r>
    </w:p>
    <w:p w14:paraId="7006B730" w14:textId="77777777" w:rsidR="00DD7D94" w:rsidRDefault="00DD7D94" w:rsidP="00DD7D94">
      <w:pPr>
        <w:pStyle w:val="Heading4"/>
      </w:pPr>
      <w:r>
        <w:lastRenderedPageBreak/>
        <w:t>Non-Functional Requirements</w:t>
      </w:r>
    </w:p>
    <w:p w14:paraId="4CAE9F74" w14:textId="77777777" w:rsidR="005961D3" w:rsidRDefault="005961D3" w:rsidP="00BB6A63"/>
    <w:p w14:paraId="6227F816" w14:textId="77777777" w:rsidR="005961D3" w:rsidRDefault="005961D3" w:rsidP="005961D3">
      <w:pPr>
        <w:rPr>
          <w:color w:val="A6A6A6" w:themeColor="background1" w:themeShade="A6"/>
        </w:rPr>
      </w:pPr>
      <w:r>
        <w:rPr>
          <w:color w:val="A6A6A6" w:themeColor="background1" w:themeShade="A6"/>
        </w:rPr>
        <w:t>No Non-Functional Requirements specified.</w:t>
      </w:r>
    </w:p>
    <w:p w14:paraId="326540C1" w14:textId="77777777" w:rsidR="00DF462B" w:rsidRDefault="00427220" w:rsidP="00DF462B">
      <w:pPr>
        <w:pStyle w:val="Heading4"/>
      </w:pPr>
      <w:r>
        <w:t>Functional</w:t>
      </w:r>
      <w:r w:rsidR="00DF462B">
        <w:t xml:space="preserve"> Safety Requirements</w:t>
      </w:r>
    </w:p>
    <w:p w14:paraId="71720101" w14:textId="77777777" w:rsidR="00DF462B" w:rsidRDefault="00DF462B" w:rsidP="00DF462B">
      <w:pPr>
        <w:rPr>
          <w:highlight w:val="yellow"/>
        </w:rPr>
      </w:pPr>
    </w:p>
    <w:p w14:paraId="3D9D7BD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DA510AB" w14:textId="77777777" w:rsidR="00DD7D94" w:rsidRDefault="00DD7D94" w:rsidP="00DD7D94">
      <w:pPr>
        <w:pStyle w:val="Heading4"/>
      </w:pPr>
      <w:r>
        <w:t>Other Requirements</w:t>
      </w:r>
    </w:p>
    <w:p w14:paraId="207D4BFC" w14:textId="77777777" w:rsidR="00DD7D94" w:rsidRDefault="00DD7D94" w:rsidP="00DD7D94">
      <w:pPr>
        <w:pStyle w:val="Heading5"/>
      </w:pPr>
      <w:r>
        <w:t>Design Requirements</w:t>
      </w:r>
    </w:p>
    <w:p w14:paraId="01D8D08D" w14:textId="77777777" w:rsidR="005961D3" w:rsidRDefault="005961D3" w:rsidP="00CA4A62"/>
    <w:p w14:paraId="75C56811" w14:textId="77777777" w:rsidR="005961D3" w:rsidRDefault="005961D3" w:rsidP="005961D3">
      <w:pPr>
        <w:rPr>
          <w:color w:val="A6A6A6" w:themeColor="background1" w:themeShade="A6"/>
        </w:rPr>
      </w:pPr>
      <w:r>
        <w:rPr>
          <w:color w:val="A6A6A6" w:themeColor="background1" w:themeShade="A6"/>
        </w:rPr>
        <w:t>No Design Requirements specified.</w:t>
      </w:r>
    </w:p>
    <w:p w14:paraId="313652E2" w14:textId="77777777" w:rsidR="00CA4A62" w:rsidRDefault="00CA4A62" w:rsidP="00CA4A62">
      <w:pPr>
        <w:pStyle w:val="Heading4"/>
      </w:pPr>
      <w:r>
        <w:t>Uncategorized Requirements</w:t>
      </w:r>
    </w:p>
    <w:p w14:paraId="0C167881" w14:textId="77777777" w:rsidR="005961D3" w:rsidRDefault="005961D3" w:rsidP="00CA4A62"/>
    <w:p w14:paraId="55199C84" w14:textId="77777777" w:rsidR="001F5E54" w:rsidRPr="0017445F" w:rsidRDefault="006E25A5" w:rsidP="001F5E54">
      <w:pPr>
        <w:pStyle w:val="RERequirement"/>
        <w:shd w:val="clear" w:color="auto" w:fill="F2F2F2" w:themeFill="background1" w:themeFillShade="F2"/>
      </w:pPr>
      <w:r>
        <w:t>R_Sent_App_15</w:t>
      </w:r>
      <w:r w:rsidR="00AE04B0">
        <w:t xml:space="preserve"> Access Videos - Cloud</w:t>
      </w:r>
    </w:p>
    <w:p w14:paraId="529661DF" w14:textId="77777777" w:rsidR="001F5E54" w:rsidRDefault="00AE04B0" w:rsidP="001F5E54">
      <w:pPr>
        <w:rPr>
          <w:rFonts w:cs="Arial"/>
        </w:rPr>
      </w:pPr>
      <w:r>
        <w:rPr>
          <w:rFonts w:cs="Arial"/>
        </w:rPr>
        <w:t>Upon user request, the Ford Pass Application shall allow user to access videos stored in cloud storage.</w:t>
      </w:r>
    </w:p>
    <w:p w14:paraId="6E3593C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6184EF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725AF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R_Sent_App_15</w:t>
            </w:r>
          </w:p>
        </w:tc>
      </w:tr>
      <w:tr w:rsidR="001F5E54" w:rsidRPr="00FD127C" w14:paraId="67320A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9AD53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F182C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allow viewing of videos - from the cloud.</w:t>
            </w:r>
          </w:p>
        </w:tc>
      </w:tr>
      <w:tr w:rsidR="001F5E54" w:rsidRPr="00FD127C" w14:paraId="27DAA8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D012D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6ECDD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0A069D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79BEA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947983" w14:textId="77777777" w:rsidR="00E77D14" w:rsidRDefault="00E77D14"/>
        </w:tc>
      </w:tr>
      <w:tr w:rsidR="001F5E54" w:rsidRPr="00FD127C" w14:paraId="0F20D9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C8106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2AF9F8"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C466C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A899CA" w14:textId="77777777" w:rsidR="00E77D14" w:rsidRDefault="00E77D14"/>
        </w:tc>
      </w:tr>
      <w:tr w:rsidR="001F5E54" w:rsidRPr="00FD127C" w14:paraId="473C0DC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577F4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BA7B6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464DED4" wp14:editId="3CC53EF0">
                  <wp:extent cx="152400" cy="152400"/>
                  <wp:effectExtent l="0" t="0" r="0" b="0"/>
                  <wp:docPr id="97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R_F_Sentinel_00066 Access Videos - Cloud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1C98F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247227" w14:textId="77777777" w:rsidR="00E77D14" w:rsidRDefault="00E77D14"/>
        </w:tc>
      </w:tr>
      <w:tr w:rsidR="001F5E54" w:rsidRPr="00FD127C" w14:paraId="4A272A1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E922F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EF6D38"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3DD11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C223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09B2B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19A6F7" w14:textId="77777777" w:rsidR="00E77D14" w:rsidRDefault="00E77D14"/>
        </w:tc>
      </w:tr>
      <w:tr w:rsidR="001F5E54" w:rsidRPr="00FD127C" w14:paraId="5385CB8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85D44C" w14:textId="77777777" w:rsidR="001F5E54" w:rsidRPr="00FD127C" w:rsidRDefault="0052661D" w:rsidP="00A84EEF">
            <w:pPr>
              <w:rPr>
                <w:rFonts w:cs="Arial"/>
                <w:bCs/>
                <w:color w:val="808080" w:themeColor="background1" w:themeShade="80"/>
                <w:sz w:val="16"/>
                <w:szCs w:val="14"/>
              </w:rPr>
            </w:pPr>
            <w:hyperlink r:id="rId12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2E46B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5AE16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EDD490A" w14:textId="77777777" w:rsidR="000D7866" w:rsidRPr="00E47D48" w:rsidRDefault="000D7866" w:rsidP="00E47D48">
      <w:pPr>
        <w:rPr>
          <w:color w:val="FF0000"/>
        </w:rPr>
      </w:pPr>
    </w:p>
    <w:p w14:paraId="1A47E66B" w14:textId="77777777" w:rsidR="009C1EEC" w:rsidRDefault="000D732E" w:rsidP="0061324D">
      <w:pPr>
        <w:pStyle w:val="Heading2"/>
        <w:numPr>
          <w:ilvl w:val="1"/>
          <w:numId w:val="4"/>
        </w:numPr>
      </w:pPr>
      <w:r>
        <w:t xml:space="preserve">Logical Function </w:t>
      </w:r>
      <w:r>
        <w:rPr>
          <w:noProof/>
        </w:rPr>
        <w:drawing>
          <wp:inline distT="0" distB="0" distL="0" distR="0" wp14:anchorId="760C4172" wp14:editId="4F379E76">
            <wp:extent cx="152400" cy="152400"/>
            <wp:effectExtent l="0" t="0" r="0" b="0"/>
            <wp:docPr id="97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59" w:name="_e4246ac77aeb78c343a3a935499933ee"/>
      <w:r w:rsidR="008E73AE">
        <w:t>Access videos in USB</w:t>
      </w:r>
      <w:bookmarkEnd w:id="159"/>
    </w:p>
    <w:p w14:paraId="535F4BEB" w14:textId="77777777" w:rsidR="0061785D" w:rsidRDefault="0061785D" w:rsidP="00783BCF">
      <w:pPr>
        <w:pStyle w:val="Heading3"/>
      </w:pPr>
      <w:r>
        <w:t xml:space="preserve">Function </w:t>
      </w:r>
      <w:r w:rsidR="00283752">
        <w:t>Overview</w:t>
      </w:r>
    </w:p>
    <w:p w14:paraId="09F0674B" w14:textId="77777777" w:rsidR="00427220" w:rsidRDefault="000D732E" w:rsidP="00427220">
      <w:pPr>
        <w:pStyle w:val="Heading4"/>
      </w:pPr>
      <w:r>
        <w:t xml:space="preserve">Function </w:t>
      </w:r>
      <w:r w:rsidR="00283752">
        <w:t>Description</w:t>
      </w:r>
    </w:p>
    <w:p w14:paraId="66B75174" w14:textId="77777777" w:rsidR="00794B45" w:rsidRDefault="00794B45" w:rsidP="009C1EEC">
      <w:pPr>
        <w:contextualSpacing/>
      </w:pPr>
    </w:p>
    <w:p w14:paraId="21BCCB99" w14:textId="77777777" w:rsidR="00AC0C92" w:rsidRDefault="00AC0C92" w:rsidP="009C1EEC">
      <w:pPr>
        <w:contextualSpacing/>
      </w:pPr>
      <w:r>
        <w:t>Function is allocated to:</w:t>
      </w:r>
    </w:p>
    <w:p w14:paraId="62DB7B1B" w14:textId="77777777" w:rsidR="00AC0C92" w:rsidRDefault="00604AF5" w:rsidP="0061324D">
      <w:pPr>
        <w:pStyle w:val="ListParagraph"/>
        <w:numPr>
          <w:ilvl w:val="0"/>
          <w:numId w:val="13"/>
        </w:numPr>
        <w:contextualSpacing/>
      </w:pPr>
      <w:r>
        <w:rPr>
          <w:noProof/>
        </w:rPr>
        <w:drawing>
          <wp:inline distT="0" distB="0" distL="0" distR="0" wp14:anchorId="23C6EC03" wp14:editId="2158EC15">
            <wp:extent cx="152400" cy="152400"/>
            <wp:effectExtent l="0" t="0" r="0" b="0"/>
            <wp:docPr id="98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Selection of Videos Stored on USB</w:t>
      </w:r>
      <w:r>
        <w:t xml:space="preserve"> &lt;&lt;Logical&gt;&gt;</w:t>
      </w:r>
    </w:p>
    <w:p w14:paraId="190EA270" w14:textId="77777777" w:rsidR="00AC0C92" w:rsidRDefault="00604AF5" w:rsidP="0061324D">
      <w:pPr>
        <w:pStyle w:val="ListParagraph"/>
        <w:numPr>
          <w:ilvl w:val="0"/>
          <w:numId w:val="13"/>
        </w:numPr>
        <w:contextualSpacing/>
      </w:pPr>
      <w:r>
        <w:rPr>
          <w:noProof/>
        </w:rPr>
        <w:drawing>
          <wp:inline distT="0" distB="0" distL="0" distR="0" wp14:anchorId="6B65B5EC" wp14:editId="380105D6">
            <wp:extent cx="152400" cy="152400"/>
            <wp:effectExtent l="0" t="0" r="0" b="0"/>
            <wp:docPr id="982"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HMI provider</w:t>
      </w:r>
      <w:r>
        <w:t xml:space="preserve"> &lt;&lt;Logical&gt;&gt;</w:t>
      </w:r>
    </w:p>
    <w:p w14:paraId="617A5E2E" w14:textId="77777777" w:rsidR="00AC0C92" w:rsidRDefault="00604AF5" w:rsidP="0061324D">
      <w:pPr>
        <w:pStyle w:val="ListParagraph"/>
        <w:numPr>
          <w:ilvl w:val="0"/>
          <w:numId w:val="13"/>
        </w:numPr>
        <w:contextualSpacing/>
      </w:pPr>
      <w:r>
        <w:rPr>
          <w:noProof/>
        </w:rPr>
        <w:drawing>
          <wp:inline distT="0" distB="0" distL="0" distR="0" wp14:anchorId="1A49BA30" wp14:editId="197875F1">
            <wp:extent cx="152400" cy="152400"/>
            <wp:effectExtent l="0" t="0" r="0" b="0"/>
            <wp:docPr id="984"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Onboard HMI</w:t>
      </w:r>
      <w:r>
        <w:t xml:space="preserve"> &lt;&lt;Logical&gt;&gt;</w:t>
      </w:r>
    </w:p>
    <w:p w14:paraId="2E7BED18" w14:textId="77777777" w:rsidR="00AC0C92" w:rsidRDefault="00604AF5" w:rsidP="0061324D">
      <w:pPr>
        <w:pStyle w:val="ListParagraph"/>
        <w:numPr>
          <w:ilvl w:val="0"/>
          <w:numId w:val="13"/>
        </w:numPr>
        <w:contextualSpacing/>
      </w:pPr>
      <w:r>
        <w:rPr>
          <w:noProof/>
        </w:rPr>
        <w:drawing>
          <wp:inline distT="0" distB="0" distL="0" distR="0" wp14:anchorId="3D51625D" wp14:editId="76374C05">
            <wp:extent cx="152400" cy="152400"/>
            <wp:effectExtent l="0" t="0" r="0" b="0"/>
            <wp:docPr id="986"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Play Video from USB on SYNC</w:t>
      </w:r>
      <w:r>
        <w:t xml:space="preserve"> &lt;&lt;Logical&gt;&gt;</w:t>
      </w:r>
    </w:p>
    <w:p w14:paraId="63437826" w14:textId="77777777" w:rsidR="00AC0C92" w:rsidRDefault="00604AF5" w:rsidP="0061324D">
      <w:pPr>
        <w:pStyle w:val="ListParagraph"/>
        <w:numPr>
          <w:ilvl w:val="0"/>
          <w:numId w:val="13"/>
        </w:numPr>
        <w:contextualSpacing/>
      </w:pPr>
      <w:r>
        <w:rPr>
          <w:noProof/>
        </w:rPr>
        <w:drawing>
          <wp:inline distT="0" distB="0" distL="0" distR="0" wp14:anchorId="426C4B89" wp14:editId="4F9A9A04">
            <wp:extent cx="152400" cy="152400"/>
            <wp:effectExtent l="0" t="0" r="0" b="0"/>
            <wp:docPr id="98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Removable Data Storage</w:t>
      </w:r>
      <w:r>
        <w:t xml:space="preserve"> &lt;&lt;Logical&gt;&gt;</w:t>
      </w:r>
    </w:p>
    <w:p w14:paraId="2E65401E" w14:textId="77777777" w:rsidR="00AC0C92" w:rsidRDefault="00604AF5" w:rsidP="0061324D">
      <w:pPr>
        <w:pStyle w:val="ListParagraph"/>
        <w:numPr>
          <w:ilvl w:val="0"/>
          <w:numId w:val="13"/>
        </w:numPr>
        <w:contextualSpacing/>
      </w:pPr>
      <w:r>
        <w:rPr>
          <w:noProof/>
        </w:rPr>
        <w:drawing>
          <wp:inline distT="0" distB="0" distL="0" distR="0" wp14:anchorId="79135DB9" wp14:editId="76FF6CFA">
            <wp:extent cx="152400" cy="152400"/>
            <wp:effectExtent l="0" t="0" r="0" b="0"/>
            <wp:docPr id="99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User</w:t>
      </w:r>
      <w:r>
        <w:t xml:space="preserve"> &lt;&lt;Logical&gt;&gt;</w:t>
      </w:r>
    </w:p>
    <w:p w14:paraId="7D599177" w14:textId="77777777" w:rsidR="00794B45" w:rsidRDefault="00794B45" w:rsidP="009C1EEC">
      <w:pPr>
        <w:contextualSpacing/>
      </w:pPr>
    </w:p>
    <w:p w14:paraId="702E88E0" w14:textId="77777777" w:rsidR="009C1EEC" w:rsidRDefault="009C1EEC" w:rsidP="009C1EEC">
      <w:pPr>
        <w:contextualSpacing/>
      </w:pPr>
      <w:r w:rsidRPr="00A554C4">
        <w:t>Allow the user to access videos stored on the jump drive</w:t>
      </w:r>
    </w:p>
    <w:p w14:paraId="4445E2F3" w14:textId="77777777" w:rsidR="00282E2C" w:rsidRDefault="000D732E" w:rsidP="00FD32A2">
      <w:pPr>
        <w:pStyle w:val="Heading4"/>
      </w:pPr>
      <w:r>
        <w:t xml:space="preserve">Function </w:t>
      </w:r>
      <w:r w:rsidR="00282E2C">
        <w:t>Variants</w:t>
      </w:r>
    </w:p>
    <w:p w14:paraId="48205B92" w14:textId="77777777" w:rsidR="00282E2C" w:rsidRDefault="00282E2C" w:rsidP="00282E2C"/>
    <w:p w14:paraId="1C65BAF8"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1403BF5" w14:textId="77777777" w:rsidTr="00EB7D77">
        <w:trPr>
          <w:trHeight w:val="314"/>
        </w:trPr>
        <w:tc>
          <w:tcPr>
            <w:tcW w:w="2523" w:type="dxa"/>
            <w:shd w:val="clear" w:color="auto" w:fill="D9D9D9" w:themeFill="background1" w:themeFillShade="D9"/>
          </w:tcPr>
          <w:p w14:paraId="05C28826"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12EDDB4C"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A029CA5"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634A1B4E" w14:textId="77777777" w:rsidTr="00EB7D77">
        <w:trPr>
          <w:trHeight w:val="198"/>
        </w:trPr>
        <w:tc>
          <w:tcPr>
            <w:tcW w:w="2523" w:type="dxa"/>
          </w:tcPr>
          <w:p w14:paraId="784913EC" w14:textId="1C4E170C" w:rsidR="000D732E" w:rsidRPr="00C45D3C" w:rsidRDefault="000D732E" w:rsidP="00EB7D77">
            <w:pPr>
              <w:rPr>
                <w:rFonts w:cs="Arial"/>
              </w:rPr>
            </w:pPr>
          </w:p>
        </w:tc>
        <w:tc>
          <w:tcPr>
            <w:tcW w:w="5132" w:type="dxa"/>
          </w:tcPr>
          <w:p w14:paraId="268E307C" w14:textId="77777777" w:rsidR="000D732E" w:rsidRPr="009E3B7C" w:rsidRDefault="000D732E" w:rsidP="00EB7D77">
            <w:pPr>
              <w:overflowPunct/>
              <w:autoSpaceDE/>
              <w:autoSpaceDN/>
              <w:adjustRightInd/>
              <w:textAlignment w:val="center"/>
              <w:rPr>
                <w:rFonts w:cs="Arial"/>
              </w:rPr>
            </w:pPr>
          </w:p>
        </w:tc>
        <w:tc>
          <w:tcPr>
            <w:tcW w:w="2551" w:type="dxa"/>
          </w:tcPr>
          <w:p w14:paraId="26CB60B7" w14:textId="7EAF0B36" w:rsidR="000D732E" w:rsidRPr="005A344A" w:rsidRDefault="000D732E" w:rsidP="00EB7D77">
            <w:pPr>
              <w:rPr>
                <w:rFonts w:cs="Arial"/>
                <w:lang w:val="en-GB"/>
              </w:rPr>
            </w:pPr>
          </w:p>
        </w:tc>
      </w:tr>
    </w:tbl>
    <w:p w14:paraId="2D065C79" w14:textId="77777777" w:rsidR="000D732E" w:rsidRPr="005067FC" w:rsidRDefault="000D732E" w:rsidP="00282E2C">
      <w:pPr>
        <w:rPr>
          <w:i/>
          <w:color w:val="A6A6A6" w:themeColor="background1" w:themeShade="A6"/>
        </w:rPr>
      </w:pPr>
    </w:p>
    <w:p w14:paraId="68165F54" w14:textId="77777777" w:rsidR="00427220" w:rsidRDefault="00427220" w:rsidP="00FD32A2">
      <w:pPr>
        <w:pStyle w:val="Heading4"/>
      </w:pPr>
      <w:r>
        <w:lastRenderedPageBreak/>
        <w:t>Input Requirements</w:t>
      </w:r>
      <w:r w:rsidR="000D732E">
        <w:t>/Documents</w:t>
      </w:r>
    </w:p>
    <w:p w14:paraId="3D53FD65"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9D037D0" w14:textId="77777777" w:rsidTr="00656A21">
        <w:trPr>
          <w:trHeight w:val="20"/>
        </w:trPr>
        <w:tc>
          <w:tcPr>
            <w:tcW w:w="1561" w:type="dxa"/>
            <w:shd w:val="clear" w:color="auto" w:fill="D9D9D9" w:themeFill="background1" w:themeFillShade="D9"/>
          </w:tcPr>
          <w:p w14:paraId="5A2CEA66"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08293BAD" w14:textId="77777777" w:rsidR="000D732E" w:rsidRDefault="000D732E" w:rsidP="00EB7D77">
            <w:pPr>
              <w:rPr>
                <w:rFonts w:ascii="Helvetica" w:hAnsi="Helvetica" w:cs="Helvetica"/>
                <w:sz w:val="16"/>
              </w:rPr>
            </w:pPr>
          </w:p>
          <w:p w14:paraId="30E30F8D"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11D85470"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332C19B7"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DE350D4" w14:textId="77777777" w:rsidR="000D732E" w:rsidRDefault="000D732E" w:rsidP="00EB7D77">
            <w:pPr>
              <w:rPr>
                <w:rFonts w:ascii="Helvetica" w:hAnsi="Helvetica" w:cs="Helvetica"/>
                <w:b/>
              </w:rPr>
            </w:pPr>
            <w:r>
              <w:rPr>
                <w:rFonts w:ascii="Helvetica" w:hAnsi="Helvetica" w:cs="Helvetica"/>
                <w:b/>
              </w:rPr>
              <w:t>Derived Requirement</w:t>
            </w:r>
          </w:p>
          <w:p w14:paraId="54A0BC91" w14:textId="77777777" w:rsidR="000D732E" w:rsidRDefault="000D732E" w:rsidP="00EB7D77">
            <w:pPr>
              <w:rPr>
                <w:rFonts w:ascii="Helvetica" w:hAnsi="Helvetica" w:cs="Helvetica"/>
                <w:sz w:val="16"/>
              </w:rPr>
            </w:pPr>
          </w:p>
          <w:p w14:paraId="356EE191"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6BB72117" w14:textId="77777777" w:rsidTr="00656A21">
        <w:trPr>
          <w:trHeight w:val="20"/>
        </w:trPr>
        <w:tc>
          <w:tcPr>
            <w:tcW w:w="10211" w:type="dxa"/>
            <w:gridSpan w:val="4"/>
            <w:shd w:val="clear" w:color="auto" w:fill="F2F2F2" w:themeFill="background1" w:themeFillShade="F2"/>
          </w:tcPr>
          <w:p w14:paraId="43FA12FC"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08E442E2" w14:textId="77777777" w:rsidTr="00656A21">
        <w:trPr>
          <w:trHeight w:val="20"/>
        </w:trPr>
        <w:tc>
          <w:tcPr>
            <w:tcW w:w="1561" w:type="dxa"/>
          </w:tcPr>
          <w:p w14:paraId="6B7D5D7F" w14:textId="77777777" w:rsidR="000D732E" w:rsidRPr="00D410AE" w:rsidRDefault="000D732E" w:rsidP="00EB7D77">
            <w:pPr>
              <w:rPr>
                <w:rFonts w:cs="Arial"/>
              </w:rPr>
            </w:pPr>
          </w:p>
        </w:tc>
        <w:tc>
          <w:tcPr>
            <w:tcW w:w="2694" w:type="dxa"/>
          </w:tcPr>
          <w:p w14:paraId="0D1AC752" w14:textId="730F823D" w:rsidR="000D732E" w:rsidRPr="00D410AE" w:rsidRDefault="000D732E" w:rsidP="00EB7D77">
            <w:pPr>
              <w:rPr>
                <w:rFonts w:cs="Arial"/>
              </w:rPr>
            </w:pPr>
          </w:p>
        </w:tc>
        <w:tc>
          <w:tcPr>
            <w:tcW w:w="2694" w:type="dxa"/>
          </w:tcPr>
          <w:p w14:paraId="575D542D" w14:textId="21847F2C" w:rsidR="000D732E" w:rsidRPr="00D410AE" w:rsidRDefault="000D732E" w:rsidP="00EB7D77">
            <w:pPr>
              <w:rPr>
                <w:rFonts w:cs="Arial"/>
              </w:rPr>
            </w:pPr>
          </w:p>
        </w:tc>
        <w:tc>
          <w:tcPr>
            <w:tcW w:w="3262" w:type="dxa"/>
          </w:tcPr>
          <w:p w14:paraId="327335D0" w14:textId="7AD6E7B8" w:rsidR="000D732E" w:rsidRDefault="000D732E" w:rsidP="00EB7D77">
            <w:pPr>
              <w:rPr>
                <w:rFonts w:cs="Arial"/>
              </w:rPr>
            </w:pPr>
          </w:p>
        </w:tc>
      </w:tr>
      <w:tr w:rsidR="000D732E" w:rsidRPr="007C20FA" w14:paraId="72A07DC1" w14:textId="77777777" w:rsidTr="00656A21">
        <w:trPr>
          <w:trHeight w:val="20"/>
        </w:trPr>
        <w:tc>
          <w:tcPr>
            <w:tcW w:w="1561" w:type="dxa"/>
          </w:tcPr>
          <w:p w14:paraId="37E6952B" w14:textId="77777777" w:rsidR="000D732E" w:rsidRPr="00D410AE" w:rsidRDefault="000D732E" w:rsidP="00EB7D77">
            <w:pPr>
              <w:rPr>
                <w:rFonts w:cs="Arial"/>
              </w:rPr>
            </w:pPr>
          </w:p>
        </w:tc>
        <w:tc>
          <w:tcPr>
            <w:tcW w:w="2694" w:type="dxa"/>
          </w:tcPr>
          <w:p w14:paraId="23F56DE3" w14:textId="77777777" w:rsidR="000D732E" w:rsidRDefault="000D732E" w:rsidP="00EB7D77">
            <w:pPr>
              <w:rPr>
                <w:rFonts w:cs="Arial"/>
              </w:rPr>
            </w:pPr>
          </w:p>
        </w:tc>
        <w:tc>
          <w:tcPr>
            <w:tcW w:w="2694" w:type="dxa"/>
          </w:tcPr>
          <w:p w14:paraId="19855A16" w14:textId="77777777" w:rsidR="000D732E" w:rsidRDefault="000D732E" w:rsidP="00EB7D77">
            <w:pPr>
              <w:rPr>
                <w:rFonts w:cs="Arial"/>
              </w:rPr>
            </w:pPr>
          </w:p>
        </w:tc>
        <w:tc>
          <w:tcPr>
            <w:tcW w:w="3262" w:type="dxa"/>
          </w:tcPr>
          <w:p w14:paraId="2BDDAF72" w14:textId="77777777" w:rsidR="000D732E" w:rsidRDefault="000D732E" w:rsidP="00EB7D77">
            <w:pPr>
              <w:rPr>
                <w:rFonts w:cs="Arial"/>
              </w:rPr>
            </w:pPr>
          </w:p>
        </w:tc>
      </w:tr>
      <w:tr w:rsidR="000D732E" w:rsidRPr="007C20FA" w14:paraId="7102FD9E" w14:textId="77777777" w:rsidTr="00656A21">
        <w:trPr>
          <w:trHeight w:val="20"/>
        </w:trPr>
        <w:tc>
          <w:tcPr>
            <w:tcW w:w="10211" w:type="dxa"/>
            <w:gridSpan w:val="4"/>
            <w:shd w:val="clear" w:color="auto" w:fill="F2F2F2" w:themeFill="background1" w:themeFillShade="F2"/>
          </w:tcPr>
          <w:p w14:paraId="1205510C"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52858AA5" w14:textId="77777777" w:rsidTr="00656A21">
        <w:trPr>
          <w:trHeight w:val="20"/>
        </w:trPr>
        <w:tc>
          <w:tcPr>
            <w:tcW w:w="1561" w:type="dxa"/>
          </w:tcPr>
          <w:p w14:paraId="1AC88273" w14:textId="77777777" w:rsidR="000D732E" w:rsidRPr="00D410AE" w:rsidRDefault="000D732E" w:rsidP="00EB7D77">
            <w:pPr>
              <w:rPr>
                <w:rFonts w:cs="Arial"/>
              </w:rPr>
            </w:pPr>
          </w:p>
        </w:tc>
        <w:tc>
          <w:tcPr>
            <w:tcW w:w="2694" w:type="dxa"/>
          </w:tcPr>
          <w:p w14:paraId="1941268F" w14:textId="35045466" w:rsidR="000D732E" w:rsidRPr="00D410AE" w:rsidRDefault="000D732E" w:rsidP="00EB7D77">
            <w:pPr>
              <w:rPr>
                <w:rFonts w:cs="Arial"/>
              </w:rPr>
            </w:pPr>
          </w:p>
        </w:tc>
        <w:tc>
          <w:tcPr>
            <w:tcW w:w="2694" w:type="dxa"/>
          </w:tcPr>
          <w:p w14:paraId="7370F8F0" w14:textId="77777777" w:rsidR="000D732E" w:rsidRPr="00D410AE" w:rsidRDefault="000D732E" w:rsidP="00EB7D77">
            <w:pPr>
              <w:rPr>
                <w:rFonts w:cs="Arial"/>
              </w:rPr>
            </w:pPr>
          </w:p>
        </w:tc>
        <w:tc>
          <w:tcPr>
            <w:tcW w:w="3262" w:type="dxa"/>
          </w:tcPr>
          <w:p w14:paraId="500B09D8" w14:textId="77777777" w:rsidR="000D732E" w:rsidRDefault="000D732E" w:rsidP="00EB7D77">
            <w:pPr>
              <w:rPr>
                <w:rFonts w:cs="Arial"/>
              </w:rPr>
            </w:pPr>
          </w:p>
        </w:tc>
      </w:tr>
      <w:tr w:rsidR="000D732E" w:rsidRPr="007C20FA" w14:paraId="5CC3807D" w14:textId="77777777" w:rsidTr="00656A21">
        <w:trPr>
          <w:trHeight w:val="20"/>
        </w:trPr>
        <w:tc>
          <w:tcPr>
            <w:tcW w:w="1561" w:type="dxa"/>
          </w:tcPr>
          <w:p w14:paraId="6824BA59" w14:textId="77777777" w:rsidR="000D732E" w:rsidRDefault="000D732E" w:rsidP="00EB7D77">
            <w:pPr>
              <w:rPr>
                <w:rFonts w:cs="Arial"/>
              </w:rPr>
            </w:pPr>
          </w:p>
        </w:tc>
        <w:tc>
          <w:tcPr>
            <w:tcW w:w="2694" w:type="dxa"/>
          </w:tcPr>
          <w:p w14:paraId="640DE370" w14:textId="77777777" w:rsidR="000D732E" w:rsidRDefault="000D732E" w:rsidP="00EB7D77">
            <w:pPr>
              <w:rPr>
                <w:rFonts w:cs="Arial"/>
              </w:rPr>
            </w:pPr>
          </w:p>
        </w:tc>
        <w:tc>
          <w:tcPr>
            <w:tcW w:w="2694" w:type="dxa"/>
          </w:tcPr>
          <w:p w14:paraId="03DB2A3D" w14:textId="77777777" w:rsidR="000D732E" w:rsidRDefault="000D732E" w:rsidP="00EB7D77">
            <w:pPr>
              <w:rPr>
                <w:rFonts w:cs="Arial"/>
              </w:rPr>
            </w:pPr>
          </w:p>
        </w:tc>
        <w:tc>
          <w:tcPr>
            <w:tcW w:w="3262" w:type="dxa"/>
          </w:tcPr>
          <w:p w14:paraId="09F024E1" w14:textId="77777777" w:rsidR="000D732E" w:rsidRDefault="000D732E" w:rsidP="00EB7D77">
            <w:pPr>
              <w:rPr>
                <w:rFonts w:cs="Arial"/>
              </w:rPr>
            </w:pPr>
          </w:p>
        </w:tc>
      </w:tr>
      <w:tr w:rsidR="000D732E" w:rsidRPr="007C20FA" w14:paraId="4FF51233" w14:textId="77777777" w:rsidTr="00656A21">
        <w:trPr>
          <w:trHeight w:val="20"/>
        </w:trPr>
        <w:tc>
          <w:tcPr>
            <w:tcW w:w="10211" w:type="dxa"/>
            <w:gridSpan w:val="4"/>
            <w:shd w:val="clear" w:color="auto" w:fill="F2F2F2" w:themeFill="background1" w:themeFillShade="F2"/>
          </w:tcPr>
          <w:p w14:paraId="53251074"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30C6119D" w14:textId="77777777" w:rsidTr="00656A21">
        <w:trPr>
          <w:trHeight w:val="20"/>
        </w:trPr>
        <w:tc>
          <w:tcPr>
            <w:tcW w:w="1561" w:type="dxa"/>
          </w:tcPr>
          <w:p w14:paraId="07C80320" w14:textId="77777777" w:rsidR="000D732E" w:rsidRPr="00D410AE" w:rsidRDefault="000D732E" w:rsidP="00EB7D77">
            <w:pPr>
              <w:rPr>
                <w:rFonts w:cs="Arial"/>
              </w:rPr>
            </w:pPr>
          </w:p>
        </w:tc>
        <w:tc>
          <w:tcPr>
            <w:tcW w:w="2694" w:type="dxa"/>
          </w:tcPr>
          <w:p w14:paraId="1F2C98E0" w14:textId="77777777" w:rsidR="000D732E" w:rsidRPr="00D410AE" w:rsidRDefault="000D732E" w:rsidP="00EB7D77">
            <w:pPr>
              <w:rPr>
                <w:rFonts w:cs="Arial"/>
              </w:rPr>
            </w:pPr>
          </w:p>
        </w:tc>
        <w:tc>
          <w:tcPr>
            <w:tcW w:w="2694" w:type="dxa"/>
          </w:tcPr>
          <w:p w14:paraId="0CF19056" w14:textId="77777777" w:rsidR="000D732E" w:rsidRPr="00D410AE" w:rsidRDefault="000D732E" w:rsidP="00EB7D77">
            <w:pPr>
              <w:rPr>
                <w:rFonts w:cs="Arial"/>
              </w:rPr>
            </w:pPr>
          </w:p>
        </w:tc>
        <w:tc>
          <w:tcPr>
            <w:tcW w:w="3262" w:type="dxa"/>
          </w:tcPr>
          <w:p w14:paraId="2A3AE73E" w14:textId="77777777" w:rsidR="000D732E" w:rsidRPr="00D410AE" w:rsidRDefault="000D732E" w:rsidP="00EB7D77">
            <w:pPr>
              <w:rPr>
                <w:rFonts w:cs="Arial"/>
              </w:rPr>
            </w:pPr>
          </w:p>
        </w:tc>
      </w:tr>
      <w:tr w:rsidR="000D732E" w:rsidRPr="007C20FA" w14:paraId="0E51AE9E" w14:textId="77777777" w:rsidTr="00656A21">
        <w:trPr>
          <w:trHeight w:val="20"/>
        </w:trPr>
        <w:tc>
          <w:tcPr>
            <w:tcW w:w="10211" w:type="dxa"/>
            <w:gridSpan w:val="4"/>
            <w:shd w:val="clear" w:color="auto" w:fill="F2F2F2" w:themeFill="background1" w:themeFillShade="F2"/>
          </w:tcPr>
          <w:p w14:paraId="399E7094"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4689D09F" w14:textId="77777777" w:rsidTr="00656A21">
        <w:trPr>
          <w:trHeight w:val="20"/>
        </w:trPr>
        <w:tc>
          <w:tcPr>
            <w:tcW w:w="1561" w:type="dxa"/>
          </w:tcPr>
          <w:p w14:paraId="6EA4967F" w14:textId="77777777" w:rsidR="000D732E" w:rsidRPr="00D410AE" w:rsidRDefault="000D732E" w:rsidP="00EB7D77">
            <w:pPr>
              <w:rPr>
                <w:rFonts w:cs="Arial"/>
              </w:rPr>
            </w:pPr>
          </w:p>
        </w:tc>
        <w:tc>
          <w:tcPr>
            <w:tcW w:w="2694" w:type="dxa"/>
          </w:tcPr>
          <w:p w14:paraId="3B2E81B2" w14:textId="77777777" w:rsidR="000D732E" w:rsidRPr="00D410AE" w:rsidRDefault="000D732E" w:rsidP="00EB7D77">
            <w:pPr>
              <w:rPr>
                <w:rFonts w:cs="Arial"/>
              </w:rPr>
            </w:pPr>
          </w:p>
        </w:tc>
        <w:tc>
          <w:tcPr>
            <w:tcW w:w="2694" w:type="dxa"/>
          </w:tcPr>
          <w:p w14:paraId="02325160" w14:textId="77777777" w:rsidR="000D732E" w:rsidRPr="00D410AE" w:rsidRDefault="000D732E" w:rsidP="00EB7D77">
            <w:pPr>
              <w:rPr>
                <w:rFonts w:cs="Arial"/>
              </w:rPr>
            </w:pPr>
          </w:p>
        </w:tc>
        <w:tc>
          <w:tcPr>
            <w:tcW w:w="3262" w:type="dxa"/>
          </w:tcPr>
          <w:p w14:paraId="5F687CD5" w14:textId="77777777" w:rsidR="000D732E" w:rsidRPr="00D410AE" w:rsidRDefault="000D732E" w:rsidP="00EB7D77">
            <w:pPr>
              <w:rPr>
                <w:rFonts w:cs="Arial"/>
              </w:rPr>
            </w:pPr>
          </w:p>
        </w:tc>
      </w:tr>
      <w:tr w:rsidR="000D732E" w:rsidRPr="007C20FA" w14:paraId="39875304" w14:textId="77777777" w:rsidTr="00656A21">
        <w:trPr>
          <w:trHeight w:val="20"/>
        </w:trPr>
        <w:tc>
          <w:tcPr>
            <w:tcW w:w="10211" w:type="dxa"/>
            <w:gridSpan w:val="4"/>
            <w:shd w:val="clear" w:color="auto" w:fill="F2F2F2" w:themeFill="background1" w:themeFillShade="F2"/>
          </w:tcPr>
          <w:p w14:paraId="30153B0E"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003686FC" w14:textId="77777777" w:rsidTr="00656A21">
        <w:trPr>
          <w:trHeight w:val="20"/>
        </w:trPr>
        <w:tc>
          <w:tcPr>
            <w:tcW w:w="1561" w:type="dxa"/>
          </w:tcPr>
          <w:p w14:paraId="17888C82" w14:textId="77777777" w:rsidR="000D732E" w:rsidRPr="00D410AE" w:rsidRDefault="000D732E" w:rsidP="00EB7D77">
            <w:pPr>
              <w:rPr>
                <w:rFonts w:cs="Arial"/>
              </w:rPr>
            </w:pPr>
          </w:p>
        </w:tc>
        <w:tc>
          <w:tcPr>
            <w:tcW w:w="2694" w:type="dxa"/>
          </w:tcPr>
          <w:p w14:paraId="6C8318B6" w14:textId="77777777" w:rsidR="000D732E" w:rsidRDefault="000D732E" w:rsidP="00EB7D77">
            <w:pPr>
              <w:rPr>
                <w:rFonts w:cs="Arial"/>
              </w:rPr>
            </w:pPr>
          </w:p>
        </w:tc>
        <w:tc>
          <w:tcPr>
            <w:tcW w:w="2694" w:type="dxa"/>
          </w:tcPr>
          <w:p w14:paraId="7C57F4E0" w14:textId="77777777" w:rsidR="000D732E" w:rsidRPr="00D410AE" w:rsidRDefault="000D732E" w:rsidP="00EB7D77">
            <w:pPr>
              <w:rPr>
                <w:rFonts w:cs="Arial"/>
              </w:rPr>
            </w:pPr>
          </w:p>
        </w:tc>
        <w:tc>
          <w:tcPr>
            <w:tcW w:w="3262" w:type="dxa"/>
          </w:tcPr>
          <w:p w14:paraId="555A31D4" w14:textId="77777777" w:rsidR="000D732E" w:rsidRPr="00D410AE" w:rsidRDefault="000D732E" w:rsidP="00EB7D77">
            <w:pPr>
              <w:rPr>
                <w:rFonts w:cs="Arial"/>
              </w:rPr>
            </w:pPr>
          </w:p>
        </w:tc>
      </w:tr>
      <w:tr w:rsidR="00656A21" w:rsidRPr="007C20FA" w14:paraId="0636A9E5" w14:textId="77777777" w:rsidTr="00656A21">
        <w:trPr>
          <w:trHeight w:val="20"/>
        </w:trPr>
        <w:tc>
          <w:tcPr>
            <w:tcW w:w="1561" w:type="dxa"/>
          </w:tcPr>
          <w:p w14:paraId="46E5136A" w14:textId="77777777" w:rsidR="00656A21" w:rsidRPr="00D410AE" w:rsidRDefault="00656A21" w:rsidP="00EB7D77">
            <w:pPr>
              <w:rPr>
                <w:rFonts w:cs="Arial"/>
              </w:rPr>
            </w:pPr>
          </w:p>
        </w:tc>
        <w:tc>
          <w:tcPr>
            <w:tcW w:w="2694" w:type="dxa"/>
          </w:tcPr>
          <w:p w14:paraId="5D26A73E" w14:textId="77777777" w:rsidR="00656A21" w:rsidRDefault="00656A21" w:rsidP="00EB7D77">
            <w:pPr>
              <w:rPr>
                <w:rFonts w:cs="Arial"/>
              </w:rPr>
            </w:pPr>
          </w:p>
        </w:tc>
        <w:tc>
          <w:tcPr>
            <w:tcW w:w="2694" w:type="dxa"/>
          </w:tcPr>
          <w:p w14:paraId="2EEAE6AB" w14:textId="77777777" w:rsidR="00656A21" w:rsidRPr="00D410AE" w:rsidRDefault="00656A21" w:rsidP="00EB7D77">
            <w:pPr>
              <w:rPr>
                <w:rFonts w:cs="Arial"/>
              </w:rPr>
            </w:pPr>
          </w:p>
        </w:tc>
        <w:tc>
          <w:tcPr>
            <w:tcW w:w="3262" w:type="dxa"/>
          </w:tcPr>
          <w:p w14:paraId="049FEC3E" w14:textId="77777777" w:rsidR="00656A21" w:rsidRPr="00D410AE" w:rsidRDefault="00656A21" w:rsidP="00EB7D77">
            <w:pPr>
              <w:rPr>
                <w:rFonts w:cs="Arial"/>
              </w:rPr>
            </w:pPr>
          </w:p>
        </w:tc>
      </w:tr>
    </w:tbl>
    <w:p w14:paraId="7A205F79"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46FBA862" w14:textId="77777777" w:rsidR="000D732E" w:rsidRPr="005067FC" w:rsidRDefault="000D732E" w:rsidP="00427220">
      <w:pPr>
        <w:rPr>
          <w:i/>
          <w:color w:val="A6A6A6" w:themeColor="background1" w:themeShade="A6"/>
        </w:rPr>
      </w:pPr>
    </w:p>
    <w:p w14:paraId="3F778228" w14:textId="77777777" w:rsidR="00427220" w:rsidRDefault="00427220" w:rsidP="00427220">
      <w:pPr>
        <w:pStyle w:val="Heading4"/>
      </w:pPr>
      <w:r>
        <w:t>Assumptions</w:t>
      </w:r>
    </w:p>
    <w:p w14:paraId="66C9081A" w14:textId="77777777" w:rsidR="00A92B2F" w:rsidRDefault="00A92B2F" w:rsidP="00A92B2F"/>
    <w:p w14:paraId="4948C9E7"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8767172" w14:textId="77777777" w:rsidR="00C0442C" w:rsidRDefault="00C0442C" w:rsidP="00A92B2F"/>
    <w:p w14:paraId="42EAE3AD" w14:textId="77777777" w:rsidR="00F15706" w:rsidRDefault="00E60B64" w:rsidP="00783BCF">
      <w:pPr>
        <w:pStyle w:val="Heading3"/>
      </w:pPr>
      <w:r>
        <w:t>Function Scope</w:t>
      </w:r>
    </w:p>
    <w:p w14:paraId="482D45B4" w14:textId="77777777" w:rsidR="00055646" w:rsidRPr="00A43B48" w:rsidRDefault="00055646" w:rsidP="00306D37">
      <w:pPr>
        <w:contextualSpacing/>
      </w:pPr>
    </w:p>
    <w:p w14:paraId="0BD7ECC6" w14:textId="77777777" w:rsidR="00306D37" w:rsidRDefault="00306D37" w:rsidP="00306D37">
      <w:pPr>
        <w:contextualSpacing/>
      </w:pPr>
      <w:r>
        <w:t xml:space="preserve">The </w:t>
      </w:r>
      <w:r>
        <w:rPr>
          <w:noProof/>
        </w:rPr>
        <w:drawing>
          <wp:inline distT="0" distB="0" distL="0" distR="0" wp14:anchorId="4004ACE1" wp14:editId="0E690989">
            <wp:extent cx="152400" cy="152400"/>
            <wp:effectExtent l="0" t="0" r="0" b="0"/>
            <wp:docPr id="99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Access videos in USB</w:t>
      </w:r>
      <w:r w:rsidR="0004480F">
        <w:rPr>
          <w:b/>
        </w:rPr>
        <w:t>”</w:t>
      </w:r>
      <w:r>
        <w:t xml:space="preserve"> f</w:t>
      </w:r>
      <w:r w:rsidR="00294100">
        <w:t>unction is called by</w:t>
      </w:r>
      <w:r>
        <w:t xml:space="preserve"> the following </w:t>
      </w:r>
      <w:r w:rsidR="00294100">
        <w:t>functions</w:t>
      </w:r>
      <w:r>
        <w:t>:</w:t>
      </w:r>
    </w:p>
    <w:p w14:paraId="75A32E5C" w14:textId="77777777" w:rsidR="00306D37" w:rsidRPr="00953D23" w:rsidRDefault="00306D37" w:rsidP="0061324D">
      <w:pPr>
        <w:pStyle w:val="ListParagraph"/>
        <w:numPr>
          <w:ilvl w:val="0"/>
          <w:numId w:val="12"/>
        </w:numPr>
        <w:contextualSpacing/>
      </w:pPr>
      <w:r>
        <w:rPr>
          <w:noProof/>
        </w:rPr>
        <w:drawing>
          <wp:inline distT="0" distB="0" distL="0" distR="0" wp14:anchorId="6E9F7F6B" wp14:editId="77E823FA">
            <wp:extent cx="152400" cy="152400"/>
            <wp:effectExtent l="0" t="0" r="0" b="0"/>
            <wp:docPr id="99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62b869736b1104be268cef9c60e5d1c" w:history="1">
        <w:r w:rsidR="00B66881">
          <w:rPr>
            <w:rStyle w:val="Hyperlink"/>
          </w:rPr>
          <w:t>Access recorded videos</w:t>
        </w:r>
      </w:hyperlink>
      <w:r w:rsidR="0004480F">
        <w:t>”</w:t>
      </w:r>
    </w:p>
    <w:p w14:paraId="103675BD" w14:textId="77777777" w:rsidR="00393C96" w:rsidRPr="00393C96" w:rsidRDefault="00393C96" w:rsidP="00306D37">
      <w:pPr>
        <w:contextualSpacing/>
      </w:pPr>
    </w:p>
    <w:p w14:paraId="144F7FF2" w14:textId="77777777" w:rsidR="001A755C" w:rsidRDefault="001A755C" w:rsidP="00306D37"/>
    <w:p w14:paraId="48EC27CD" w14:textId="77777777" w:rsidR="00294100" w:rsidRDefault="00294100" w:rsidP="00294100">
      <w:pPr>
        <w:jc w:val="center"/>
      </w:pPr>
      <w:r>
        <w:rPr>
          <w:noProof/>
        </w:rPr>
        <w:lastRenderedPageBreak/>
        <w:drawing>
          <wp:inline distT="0" distB="0" distL="0" distR="0" wp14:anchorId="1FB9349E" wp14:editId="1F24628C">
            <wp:extent cx="6466205" cy="6503862"/>
            <wp:effectExtent l="0" t="0" r="0" b="0"/>
            <wp:docPr id="996" name="Picture 1768776659.jpg" descr="176877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1768776659.jpg"/>
                    <pic:cNvPicPr/>
                  </pic:nvPicPr>
                  <pic:blipFill>
                    <a:blip r:embed="rId107" cstate="print"/>
                    <a:stretch>
                      <a:fillRect/>
                    </a:stretch>
                  </pic:blipFill>
                  <pic:spPr>
                    <a:xfrm>
                      <a:off x="0" y="0"/>
                      <a:ext cx="6466205" cy="6503862"/>
                    </a:xfrm>
                    <a:prstGeom prst="rect">
                      <a:avLst/>
                    </a:prstGeom>
                  </pic:spPr>
                </pic:pic>
              </a:graphicData>
            </a:graphic>
          </wp:inline>
        </w:drawing>
      </w:r>
    </w:p>
    <w:p w14:paraId="26BFC8DA"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1E563D5" wp14:editId="6833CD73">
            <wp:extent cx="152400" cy="152400"/>
            <wp:effectExtent l="0" t="0" r="0" b="0"/>
            <wp:docPr id="99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Access recorded videos</w:t>
      </w:r>
      <w:r w:rsidR="0004480F">
        <w:t>”</w:t>
      </w:r>
      <w:r w:rsidRPr="00294100">
        <w:t xml:space="preserve"> calling </w:t>
      </w:r>
      <w:r>
        <w:rPr>
          <w:noProof/>
        </w:rPr>
        <w:drawing>
          <wp:inline distT="0" distB="0" distL="0" distR="0" wp14:anchorId="265DA446" wp14:editId="7173CFB1">
            <wp:extent cx="152400" cy="152400"/>
            <wp:effectExtent l="0" t="0" r="0" b="0"/>
            <wp:docPr id="100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Access videos in USB</w:t>
      </w:r>
      <w:r w:rsidR="0004480F">
        <w:t>”</w:t>
      </w:r>
    </w:p>
    <w:p w14:paraId="268923D2" w14:textId="77777777" w:rsidR="00306D37" w:rsidRDefault="00306D37" w:rsidP="00306D37">
      <w:pPr>
        <w:contextualSpacing/>
      </w:pPr>
    </w:p>
    <w:p w14:paraId="762FF3D8" w14:textId="77777777" w:rsidR="00F15706" w:rsidRDefault="00E60B64" w:rsidP="00783BCF">
      <w:pPr>
        <w:pStyle w:val="Heading3"/>
      </w:pPr>
      <w:r>
        <w:t>Function Interfaces</w:t>
      </w:r>
    </w:p>
    <w:p w14:paraId="28AAAD64"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3FF5F0A0" w14:textId="77777777" w:rsidTr="0082668D">
        <w:trPr>
          <w:trHeight w:val="260"/>
        </w:trPr>
        <w:tc>
          <w:tcPr>
            <w:tcW w:w="2547" w:type="dxa"/>
            <w:shd w:val="clear" w:color="auto" w:fill="D9D9D9" w:themeFill="background1" w:themeFillShade="D9"/>
            <w:noWrap/>
            <w:hideMark/>
          </w:tcPr>
          <w:p w14:paraId="36CA9BF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5CEF76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6563EAF7" w14:textId="77777777" w:rsidTr="0082668D">
        <w:trPr>
          <w:trHeight w:val="410"/>
        </w:trPr>
        <w:tc>
          <w:tcPr>
            <w:tcW w:w="2547" w:type="dxa"/>
            <w:noWrap/>
          </w:tcPr>
          <w:p w14:paraId="591D0B88" w14:textId="77777777" w:rsidR="0082668D" w:rsidRDefault="0082668D" w:rsidP="00BC57B1">
            <w:pPr>
              <w:contextualSpacing/>
              <w:rPr>
                <w:rFonts w:cs="Arial"/>
              </w:rPr>
            </w:pPr>
            <w:r w:rsidRPr="00275823">
              <w:rPr>
                <w:rFonts w:cs="Arial"/>
              </w:rPr>
              <w:t>Request View Stored Video - USB</w:t>
            </w:r>
          </w:p>
          <w:p w14:paraId="4A503F57" w14:textId="77777777" w:rsidR="0082668D" w:rsidRDefault="0082668D" w:rsidP="00BC57B1">
            <w:pPr>
              <w:contextualSpacing/>
              <w:rPr>
                <w:rFonts w:cs="Arial"/>
              </w:rPr>
            </w:pPr>
            <w:r>
              <w:rPr>
                <w:rFonts w:cs="Arial"/>
              </w:rPr>
              <w:t>Signal:</w:t>
            </w:r>
          </w:p>
          <w:p w14:paraId="039ACBC5"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2F3B756" wp14:editId="5ACCFF6F">
                  <wp:extent cx="152400" cy="152400"/>
                  <wp:effectExtent l="0" t="0" r="0" b="0"/>
                  <wp:docPr id="1002"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9ded3f8b66308316cd0b30487b74f99a" w:history="1">
              <w:r>
                <w:rPr>
                  <w:rStyle w:val="Hyperlink"/>
                  <w:rFonts w:cs="Arial"/>
                </w:rPr>
                <w:t>Request View Stored Video - USB</w:t>
              </w:r>
            </w:hyperlink>
          </w:p>
        </w:tc>
        <w:tc>
          <w:tcPr>
            <w:tcW w:w="7654" w:type="dxa"/>
          </w:tcPr>
          <w:p w14:paraId="6487EBE7" w14:textId="77777777" w:rsidR="0082668D" w:rsidRDefault="0082668D" w:rsidP="00BC57B1">
            <w:pPr>
              <w:rPr>
                <w:rFonts w:cs="Arial"/>
              </w:rPr>
            </w:pPr>
            <w:r>
              <w:rPr>
                <w:rFonts w:cs="Arial"/>
              </w:rPr>
              <w:t>Signal Description:</w:t>
            </w:r>
          </w:p>
          <w:p w14:paraId="4D71E49E" w14:textId="77777777" w:rsidR="0082668D" w:rsidRDefault="0082668D" w:rsidP="00BC57B1">
            <w:pPr>
              <w:rPr>
                <w:rFonts w:cs="Arial"/>
              </w:rPr>
            </w:pPr>
            <w:r w:rsidRPr="00275823">
              <w:rPr>
                <w:rFonts w:cs="Arial"/>
              </w:rPr>
              <w:t xml:space="preserve">Request to view the video data stored on a USB device (ie data stored locally on the vehicle) </w:t>
            </w:r>
          </w:p>
          <w:p w14:paraId="255C6A3A" w14:textId="77777777" w:rsidR="0082668D" w:rsidRDefault="0082668D" w:rsidP="00BC57B1">
            <w:pPr>
              <w:rPr>
                <w:rFonts w:cs="Arial"/>
              </w:rPr>
            </w:pPr>
          </w:p>
        </w:tc>
      </w:tr>
    </w:tbl>
    <w:p w14:paraId="4539F2E7" w14:textId="77777777" w:rsidR="0082668D" w:rsidRDefault="0082668D" w:rsidP="00A7465B">
      <w:pPr>
        <w:contextualSpacing/>
        <w:rPr>
          <w:rFonts w:cs="Arial"/>
        </w:rPr>
      </w:pPr>
    </w:p>
    <w:p w14:paraId="5B285458"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6E0A019" w14:textId="77777777" w:rsidTr="00CD7DFE">
        <w:trPr>
          <w:trHeight w:val="260"/>
        </w:trPr>
        <w:tc>
          <w:tcPr>
            <w:tcW w:w="2689" w:type="dxa"/>
            <w:shd w:val="clear" w:color="auto" w:fill="D9D9D9" w:themeFill="background1" w:themeFillShade="D9"/>
            <w:noWrap/>
            <w:hideMark/>
          </w:tcPr>
          <w:p w14:paraId="3538984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7377DC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6F3474E0" w14:textId="77777777" w:rsidTr="00CD7DFE">
        <w:trPr>
          <w:trHeight w:val="410"/>
        </w:trPr>
        <w:tc>
          <w:tcPr>
            <w:tcW w:w="2689" w:type="dxa"/>
            <w:noWrap/>
          </w:tcPr>
          <w:p w14:paraId="726A9507" w14:textId="77777777" w:rsidR="00CD7DFE" w:rsidRDefault="00CD7DFE" w:rsidP="00BC57B1">
            <w:pPr>
              <w:contextualSpacing/>
              <w:rPr>
                <w:rFonts w:cs="Arial"/>
              </w:rPr>
            </w:pPr>
            <w:r>
              <w:rPr>
                <w:rFonts w:cs="Arial"/>
              </w:rPr>
              <w:t>Request output</w:t>
            </w:r>
          </w:p>
          <w:p w14:paraId="7DE4255A" w14:textId="77777777" w:rsidR="00CD7DFE" w:rsidRDefault="00CD7DFE" w:rsidP="00BC57B1">
            <w:pPr>
              <w:contextualSpacing/>
              <w:rPr>
                <w:rFonts w:cs="Arial"/>
              </w:rPr>
            </w:pPr>
            <w:r>
              <w:rPr>
                <w:rFonts w:cs="Arial"/>
              </w:rPr>
              <w:t>Type:</w:t>
            </w:r>
          </w:p>
          <w:p w14:paraId="3479D89E" w14:textId="77777777" w:rsidR="00CD7DFE" w:rsidRDefault="00CD7DFE" w:rsidP="00BC57B1">
            <w:pPr>
              <w:contextualSpacing/>
              <w:rPr>
                <w:rFonts w:cs="Arial"/>
              </w:rPr>
            </w:pPr>
            <w:r>
              <w:rPr>
                <w:noProof/>
              </w:rPr>
              <w:drawing>
                <wp:inline distT="0" distB="0" distL="0" distR="0" wp14:anchorId="05703114" wp14:editId="3C177806">
                  <wp:extent cx="152400" cy="152400"/>
                  <wp:effectExtent l="0" t="0" r="0" b="0"/>
                  <wp:docPr id="100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1194900639.jpg"/>
                          <pic:cNvPicPr/>
                        </pic:nvPicPr>
                        <pic:blipFill>
                          <a:blip r:embed="rId24" cstate="print"/>
                          <a:stretch>
                            <a:fillRect/>
                          </a:stretch>
                        </pic:blipFill>
                        <pic:spPr>
                          <a:xfrm>
                            <a:off x="0" y="0"/>
                            <a:ext cx="152400" cy="152400"/>
                          </a:xfrm>
                          <a:prstGeom prst="rect">
                            <a:avLst/>
                          </a:prstGeom>
                        </pic:spPr>
                      </pic:pic>
                    </a:graphicData>
                  </a:graphic>
                </wp:inline>
              </w:drawing>
            </w:r>
            <w:r>
              <w:rPr>
                <w:rFonts w:cs="Arial"/>
              </w:rPr>
              <w:t xml:space="preserve"> </w:t>
            </w:r>
            <w:hyperlink w:anchor="_518753a809c5b508cfa38c37efa21463" w:history="1">
              <w:r>
                <w:rPr>
                  <w:rStyle w:val="Hyperlink"/>
                  <w:rFonts w:cs="Arial"/>
                </w:rPr>
                <w:t>Filter locally stored videos-time based</w:t>
              </w:r>
            </w:hyperlink>
          </w:p>
        </w:tc>
        <w:tc>
          <w:tcPr>
            <w:tcW w:w="7512" w:type="dxa"/>
            <w:noWrap/>
          </w:tcPr>
          <w:p w14:paraId="41780708" w14:textId="77777777" w:rsidR="00CD7DFE" w:rsidRDefault="00CD7DFE" w:rsidP="00BC57B1">
            <w:pPr>
              <w:rPr>
                <w:rFonts w:cs="Arial"/>
              </w:rPr>
            </w:pPr>
            <w:r>
              <w:rPr>
                <w:rFonts w:cs="Arial"/>
              </w:rPr>
              <w:t>Signal Description:</w:t>
            </w:r>
          </w:p>
          <w:p w14:paraId="34B28B62" w14:textId="77777777" w:rsidR="00CD7DFE" w:rsidRDefault="00CD7DFE" w:rsidP="00BC57B1">
            <w:pPr>
              <w:rPr>
                <w:rFonts w:cs="Arial"/>
              </w:rPr>
            </w:pPr>
            <w:r>
              <w:rPr>
                <w:rFonts w:cs="Arial"/>
              </w:rPr>
              <w:t>Allow the user to select a locally stored video based on the time/date of the recording</w:t>
            </w:r>
          </w:p>
          <w:p w14:paraId="409A0166" w14:textId="77777777" w:rsidR="00CD7DFE" w:rsidRDefault="00CD7DFE" w:rsidP="00BC57B1">
            <w:pPr>
              <w:rPr>
                <w:rFonts w:cs="Arial"/>
              </w:rPr>
            </w:pPr>
          </w:p>
        </w:tc>
      </w:tr>
    </w:tbl>
    <w:p w14:paraId="4A74B8E0" w14:textId="77777777" w:rsidR="00CD7DFE" w:rsidRDefault="00CD7DFE" w:rsidP="00A72B37"/>
    <w:p w14:paraId="7AE53AD2" w14:textId="77777777" w:rsidR="00A72B37" w:rsidRDefault="00A72B37" w:rsidP="00A72B37">
      <w:pPr>
        <w:pStyle w:val="Heading4"/>
      </w:pPr>
      <w:r>
        <w:t>Logical</w:t>
      </w:r>
      <w:r w:rsidRPr="00F15706">
        <w:t xml:space="preserve"> Parameters</w:t>
      </w:r>
    </w:p>
    <w:p w14:paraId="470E7523" w14:textId="77777777" w:rsidR="00A72B37" w:rsidRDefault="00A72B37" w:rsidP="00A72B37"/>
    <w:p w14:paraId="10B09A75"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0134EDD0" w14:textId="77777777" w:rsidTr="00EB7D77">
        <w:trPr>
          <w:trHeight w:val="211"/>
        </w:trPr>
        <w:tc>
          <w:tcPr>
            <w:tcW w:w="2689" w:type="dxa"/>
            <w:shd w:val="clear" w:color="auto" w:fill="D9D9D9" w:themeFill="background1" w:themeFillShade="D9"/>
            <w:noWrap/>
            <w:hideMark/>
          </w:tcPr>
          <w:p w14:paraId="62222CB4"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5419EA0E"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7D94746D" w14:textId="77777777" w:rsidTr="00EB7D77">
        <w:trPr>
          <w:trHeight w:val="410"/>
        </w:trPr>
        <w:tc>
          <w:tcPr>
            <w:tcW w:w="2689" w:type="dxa"/>
            <w:noWrap/>
          </w:tcPr>
          <w:p w14:paraId="6693E60E" w14:textId="1DC1092E"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2ED8858" w14:textId="022698D0" w:rsidR="009649F4" w:rsidRPr="003F473D" w:rsidRDefault="009649F4" w:rsidP="00EB7D77">
            <w:pPr>
              <w:rPr>
                <w:rFonts w:cs="Arial"/>
                <w:color w:val="000000"/>
                <w:sz w:val="18"/>
                <w:szCs w:val="18"/>
              </w:rPr>
            </w:pPr>
          </w:p>
        </w:tc>
      </w:tr>
      <w:tr w:rsidR="009649F4" w:rsidRPr="003F473D" w14:paraId="380C039D" w14:textId="77777777" w:rsidTr="00EB7D77">
        <w:trPr>
          <w:trHeight w:val="410"/>
        </w:trPr>
        <w:tc>
          <w:tcPr>
            <w:tcW w:w="2689" w:type="dxa"/>
            <w:noWrap/>
          </w:tcPr>
          <w:p w14:paraId="43437F58"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F7935A7" w14:textId="77777777" w:rsidR="009649F4" w:rsidRPr="003F473D" w:rsidRDefault="009649F4" w:rsidP="00EB7D77">
            <w:pPr>
              <w:rPr>
                <w:rFonts w:cs="Arial"/>
                <w:color w:val="000000"/>
                <w:sz w:val="18"/>
                <w:szCs w:val="18"/>
              </w:rPr>
            </w:pPr>
          </w:p>
        </w:tc>
      </w:tr>
    </w:tbl>
    <w:p w14:paraId="3FF35D80" w14:textId="77777777" w:rsidR="009649F4" w:rsidRDefault="009649F4" w:rsidP="00A72B37"/>
    <w:p w14:paraId="7656CB91" w14:textId="77777777" w:rsidR="00822913" w:rsidRDefault="00822913" w:rsidP="00822913">
      <w:pPr>
        <w:pStyle w:val="Heading3"/>
      </w:pPr>
      <w:r>
        <w:t>Function Modeling</w:t>
      </w:r>
    </w:p>
    <w:p w14:paraId="7ACC723B" w14:textId="77777777" w:rsidR="00EF5443" w:rsidRPr="00C75AE5" w:rsidRDefault="00EF5443" w:rsidP="00EF5443"/>
    <w:p w14:paraId="10474BAE" w14:textId="77777777" w:rsidR="002D15F6" w:rsidRDefault="002D15F6" w:rsidP="0061324D">
      <w:pPr>
        <w:pStyle w:val="Heading4"/>
        <w:numPr>
          <w:ilvl w:val="3"/>
          <w:numId w:val="4"/>
        </w:numPr>
      </w:pPr>
      <w:r>
        <w:t>Use Cases</w:t>
      </w:r>
    </w:p>
    <w:p w14:paraId="1A2F0AA2" w14:textId="77777777" w:rsidR="002D15F6" w:rsidRDefault="002D15F6" w:rsidP="002D15F6"/>
    <w:p w14:paraId="19B7BA1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86A40D9" w14:textId="77777777" w:rsidR="009649F4" w:rsidRDefault="009649F4" w:rsidP="009649F4">
      <w:pPr>
        <w:pStyle w:val="Heading4"/>
        <w:numPr>
          <w:ilvl w:val="3"/>
          <w:numId w:val="4"/>
        </w:numPr>
      </w:pPr>
      <w:r>
        <w:t>State Charts</w:t>
      </w:r>
    </w:p>
    <w:p w14:paraId="5F46856B" w14:textId="77777777" w:rsidR="00195B38" w:rsidRDefault="00195B38" w:rsidP="00A76553">
      <w:pPr>
        <w:contextualSpacing/>
        <w:rPr>
          <w:color w:val="A6A6A6" w:themeColor="background1" w:themeShade="A6"/>
        </w:rPr>
      </w:pPr>
    </w:p>
    <w:p w14:paraId="2F7949BE"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5B0EB8C4" w14:textId="77777777" w:rsidR="00A76553" w:rsidRPr="00FF5F72" w:rsidRDefault="00A76553" w:rsidP="00A76553">
      <w:pPr>
        <w:contextualSpacing/>
        <w:rPr>
          <w:color w:val="A6A6A6" w:themeColor="background1" w:themeShade="A6"/>
        </w:rPr>
      </w:pPr>
    </w:p>
    <w:p w14:paraId="5ED320A0" w14:textId="77777777" w:rsidR="00A76553" w:rsidRPr="00004083" w:rsidRDefault="00A76553" w:rsidP="00A76553">
      <w:pPr>
        <w:contextualSpacing/>
        <w:rPr>
          <w:rFonts w:cs="Arial"/>
        </w:rPr>
      </w:pPr>
    </w:p>
    <w:p w14:paraId="649789C4" w14:textId="77777777" w:rsidR="009649F4" w:rsidRDefault="009649F4" w:rsidP="009649F4">
      <w:pPr>
        <w:pStyle w:val="Heading4"/>
        <w:numPr>
          <w:ilvl w:val="3"/>
          <w:numId w:val="4"/>
        </w:numPr>
      </w:pPr>
      <w:r>
        <w:t>Activity Diagrams</w:t>
      </w:r>
    </w:p>
    <w:p w14:paraId="248D16C5" w14:textId="77777777" w:rsidR="009649F4" w:rsidRDefault="009649F4" w:rsidP="009649F4"/>
    <w:p w14:paraId="53AF52FD"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080FA26F" w14:textId="77777777" w:rsidR="009649F4" w:rsidRPr="00FF5F72" w:rsidRDefault="009649F4" w:rsidP="009649F4">
      <w:pPr>
        <w:contextualSpacing/>
        <w:rPr>
          <w:color w:val="A6A6A6" w:themeColor="background1" w:themeShade="A6"/>
        </w:rPr>
      </w:pPr>
    </w:p>
    <w:p w14:paraId="5AD72CBA" w14:textId="77777777" w:rsidR="009649F4" w:rsidRDefault="009649F4" w:rsidP="009649F4">
      <w:pPr>
        <w:pStyle w:val="Heading4"/>
        <w:numPr>
          <w:ilvl w:val="3"/>
          <w:numId w:val="4"/>
        </w:numPr>
      </w:pPr>
      <w:r>
        <w:t>Sequence Diagrams</w:t>
      </w:r>
    </w:p>
    <w:p w14:paraId="0BDBC273" w14:textId="77777777" w:rsidR="00987D84" w:rsidRPr="00EB7D77" w:rsidRDefault="00987D84" w:rsidP="00EB7D77">
      <w:pPr>
        <w:rPr>
          <w:rStyle w:val="SubtleEmphasis"/>
          <w:i w:val="0"/>
          <w:iCs w:val="0"/>
          <w:color w:val="auto"/>
          <w:highlight w:val="green"/>
        </w:rPr>
      </w:pPr>
    </w:p>
    <w:p w14:paraId="08BF7851"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34777A4B" w14:textId="77777777" w:rsidR="00987D84" w:rsidRDefault="00987D84" w:rsidP="00987D84"/>
    <w:p w14:paraId="669B51EE" w14:textId="77777777" w:rsidR="009649F4" w:rsidRDefault="009649F4" w:rsidP="009649F4"/>
    <w:p w14:paraId="6FA30AA0" w14:textId="77777777" w:rsidR="009649F4" w:rsidRDefault="009649F4" w:rsidP="009649F4">
      <w:pPr>
        <w:pStyle w:val="Heading4"/>
        <w:numPr>
          <w:ilvl w:val="3"/>
          <w:numId w:val="4"/>
        </w:numPr>
      </w:pPr>
      <w:r>
        <w:t>Decision Tables</w:t>
      </w:r>
    </w:p>
    <w:p w14:paraId="5CDB7CEE" w14:textId="77777777" w:rsidR="009649F4" w:rsidRDefault="009649F4" w:rsidP="009649F4"/>
    <w:p w14:paraId="6B54AA5F" w14:textId="77777777" w:rsidR="00F15706" w:rsidRDefault="00DA0800" w:rsidP="00822913">
      <w:pPr>
        <w:pStyle w:val="Heading3"/>
      </w:pPr>
      <w:r>
        <w:t>Function Requirements</w:t>
      </w:r>
    </w:p>
    <w:p w14:paraId="2A18FEA4" w14:textId="77777777" w:rsidR="00F15706" w:rsidRDefault="00F15706" w:rsidP="00783BCF">
      <w:pPr>
        <w:pStyle w:val="Heading4"/>
      </w:pPr>
      <w:r>
        <w:t>Functional Requirements</w:t>
      </w:r>
    </w:p>
    <w:p w14:paraId="1BEDA46F" w14:textId="77777777" w:rsidR="006E54B3" w:rsidRDefault="00F15706" w:rsidP="006E54B3">
      <w:pPr>
        <w:pStyle w:val="Heading5"/>
      </w:pPr>
      <w:r>
        <w:t>Normal Operation</w:t>
      </w:r>
    </w:p>
    <w:p w14:paraId="06C9FB69" w14:textId="77777777" w:rsidR="005961D3" w:rsidRDefault="005961D3" w:rsidP="00BB6A63"/>
    <w:p w14:paraId="0DBEB0C2" w14:textId="77777777" w:rsidR="005961D3" w:rsidRDefault="005961D3" w:rsidP="005961D3">
      <w:pPr>
        <w:rPr>
          <w:color w:val="A6A6A6" w:themeColor="background1" w:themeShade="A6"/>
        </w:rPr>
      </w:pPr>
      <w:r>
        <w:rPr>
          <w:color w:val="A6A6A6" w:themeColor="background1" w:themeShade="A6"/>
        </w:rPr>
        <w:t>No Normal Operation Requirements specified.</w:t>
      </w:r>
    </w:p>
    <w:p w14:paraId="678FAC22" w14:textId="77777777" w:rsidR="00F15706" w:rsidRDefault="00F15706" w:rsidP="00783BCF">
      <w:pPr>
        <w:pStyle w:val="Heading5"/>
      </w:pPr>
      <w:r>
        <w:t>Error Handling</w:t>
      </w:r>
    </w:p>
    <w:p w14:paraId="0DCB9442" w14:textId="77777777" w:rsidR="005961D3" w:rsidRDefault="005961D3" w:rsidP="00BB6A63"/>
    <w:p w14:paraId="56035DC6" w14:textId="77777777" w:rsidR="005961D3" w:rsidRDefault="005961D3" w:rsidP="005961D3">
      <w:pPr>
        <w:rPr>
          <w:color w:val="A6A6A6" w:themeColor="background1" w:themeShade="A6"/>
        </w:rPr>
      </w:pPr>
      <w:r>
        <w:rPr>
          <w:color w:val="A6A6A6" w:themeColor="background1" w:themeShade="A6"/>
        </w:rPr>
        <w:lastRenderedPageBreak/>
        <w:t>No Error Handling Requirements specified.</w:t>
      </w:r>
    </w:p>
    <w:p w14:paraId="5A315ECD" w14:textId="77777777" w:rsidR="00DD7D94" w:rsidRDefault="00DD7D94" w:rsidP="00DD7D94">
      <w:pPr>
        <w:pStyle w:val="Heading4"/>
      </w:pPr>
      <w:r>
        <w:t>Non-Functional Requirements</w:t>
      </w:r>
    </w:p>
    <w:p w14:paraId="330ED190" w14:textId="77777777" w:rsidR="005961D3" w:rsidRDefault="005961D3" w:rsidP="00BB6A63"/>
    <w:p w14:paraId="5A8A5B26" w14:textId="77777777" w:rsidR="005961D3" w:rsidRDefault="005961D3" w:rsidP="005961D3">
      <w:pPr>
        <w:rPr>
          <w:color w:val="A6A6A6" w:themeColor="background1" w:themeShade="A6"/>
        </w:rPr>
      </w:pPr>
      <w:r>
        <w:rPr>
          <w:color w:val="A6A6A6" w:themeColor="background1" w:themeShade="A6"/>
        </w:rPr>
        <w:t>No Non-Functional Requirements specified.</w:t>
      </w:r>
    </w:p>
    <w:p w14:paraId="08D7B8D8" w14:textId="77777777" w:rsidR="00DF462B" w:rsidRDefault="00427220" w:rsidP="00DF462B">
      <w:pPr>
        <w:pStyle w:val="Heading4"/>
      </w:pPr>
      <w:r>
        <w:t>Functional</w:t>
      </w:r>
      <w:r w:rsidR="00DF462B">
        <w:t xml:space="preserve"> Safety Requirements</w:t>
      </w:r>
    </w:p>
    <w:p w14:paraId="56DAE97E" w14:textId="77777777" w:rsidR="00DF462B" w:rsidRDefault="00DF462B" w:rsidP="00DF462B">
      <w:pPr>
        <w:rPr>
          <w:highlight w:val="yellow"/>
        </w:rPr>
      </w:pPr>
    </w:p>
    <w:p w14:paraId="273C7B5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6556A89" w14:textId="77777777" w:rsidR="00DD7D94" w:rsidRDefault="00DD7D94" w:rsidP="00DD7D94">
      <w:pPr>
        <w:pStyle w:val="Heading4"/>
      </w:pPr>
      <w:r>
        <w:t>Other Requirements</w:t>
      </w:r>
    </w:p>
    <w:p w14:paraId="25E4FC1D" w14:textId="77777777" w:rsidR="00DD7D94" w:rsidRDefault="00DD7D94" w:rsidP="00DD7D94">
      <w:pPr>
        <w:pStyle w:val="Heading5"/>
      </w:pPr>
      <w:r>
        <w:t>Design Requirements</w:t>
      </w:r>
    </w:p>
    <w:p w14:paraId="5CA89F0D" w14:textId="77777777" w:rsidR="005961D3" w:rsidRDefault="005961D3" w:rsidP="00CA4A62"/>
    <w:p w14:paraId="4BEAB09B" w14:textId="77777777" w:rsidR="005961D3" w:rsidRDefault="005961D3" w:rsidP="005961D3">
      <w:pPr>
        <w:rPr>
          <w:color w:val="A6A6A6" w:themeColor="background1" w:themeShade="A6"/>
        </w:rPr>
      </w:pPr>
      <w:r>
        <w:rPr>
          <w:color w:val="A6A6A6" w:themeColor="background1" w:themeShade="A6"/>
        </w:rPr>
        <w:t>No Design Requirements specified.</w:t>
      </w:r>
    </w:p>
    <w:p w14:paraId="0585FFF5" w14:textId="77777777" w:rsidR="00CA4A62" w:rsidRDefault="00CA4A62" w:rsidP="00CA4A62">
      <w:pPr>
        <w:pStyle w:val="Heading4"/>
      </w:pPr>
      <w:r>
        <w:t>Uncategorized Requirements</w:t>
      </w:r>
    </w:p>
    <w:p w14:paraId="00B8FEB9" w14:textId="77777777" w:rsidR="005961D3" w:rsidRDefault="005961D3" w:rsidP="00CA4A62"/>
    <w:p w14:paraId="5410B2D5" w14:textId="77777777" w:rsidR="001F5E54" w:rsidRPr="0017445F" w:rsidRDefault="006E25A5" w:rsidP="001F5E54">
      <w:pPr>
        <w:pStyle w:val="RERequirement"/>
        <w:shd w:val="clear" w:color="auto" w:fill="F2F2F2" w:themeFill="background1" w:themeFillShade="F2"/>
      </w:pPr>
      <w:r>
        <w:t>R_Sent_App_20</w:t>
      </w:r>
      <w:r w:rsidR="00AE04B0">
        <w:t xml:space="preserve"> Access Videos - USB</w:t>
      </w:r>
    </w:p>
    <w:p w14:paraId="1FA974FE" w14:textId="77777777" w:rsidR="001F5E54" w:rsidRDefault="00AE04B0" w:rsidP="001F5E54">
      <w:pPr>
        <w:rPr>
          <w:rFonts w:cs="Arial"/>
        </w:rPr>
      </w:pPr>
      <w:r>
        <w:rPr>
          <w:rFonts w:cs="Arial"/>
        </w:rPr>
        <w:t>Upon user request, the vehicle HMI (SYNC) system shall allow user to access videos stored in USB drive (local storage).</w:t>
      </w:r>
    </w:p>
    <w:p w14:paraId="42F9EA8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491909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A6DDA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R_Sent_App_20</w:t>
            </w:r>
          </w:p>
        </w:tc>
      </w:tr>
      <w:tr w:rsidR="001F5E54" w:rsidRPr="00FD127C" w14:paraId="20302D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6459D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D7E31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allow viweing of videos - from USB</w:t>
            </w:r>
          </w:p>
        </w:tc>
      </w:tr>
      <w:tr w:rsidR="001F5E54" w:rsidRPr="00FD127C" w14:paraId="3FECBAC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466FB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386E4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C694C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C5EAF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D3BF92" w14:textId="77777777" w:rsidR="00E77D14" w:rsidRDefault="00E77D14"/>
        </w:tc>
      </w:tr>
      <w:tr w:rsidR="001F5E54" w:rsidRPr="00FD127C" w14:paraId="6E0BB2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B9414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09C2BD"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80C23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A7DE66" w14:textId="77777777" w:rsidR="00E77D14" w:rsidRDefault="00E77D14"/>
        </w:tc>
      </w:tr>
      <w:tr w:rsidR="001F5E54" w:rsidRPr="00FD127C" w14:paraId="2BE853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D6D10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1D540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B645B03" wp14:editId="04048452">
                  <wp:extent cx="152400" cy="152400"/>
                  <wp:effectExtent l="0" t="0" r="0" b="0"/>
                  <wp:docPr id="100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R_F_Sentinel_00065 Access Videos - USB</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2C842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D5B0B2" w14:textId="77777777" w:rsidR="00E77D14" w:rsidRDefault="00E77D14"/>
        </w:tc>
      </w:tr>
      <w:tr w:rsidR="001F5E54" w:rsidRPr="00FD127C" w14:paraId="5C0645C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E4206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BC51C8"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9A463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85713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56449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934D39" w14:textId="77777777" w:rsidR="00E77D14" w:rsidRDefault="00E77D14"/>
        </w:tc>
      </w:tr>
      <w:tr w:rsidR="001F5E54" w:rsidRPr="00FD127C" w14:paraId="337F520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B05E86" w14:textId="77777777" w:rsidR="001F5E54" w:rsidRPr="00FD127C" w:rsidRDefault="0052661D" w:rsidP="00A84EEF">
            <w:pPr>
              <w:rPr>
                <w:rFonts w:cs="Arial"/>
                <w:bCs/>
                <w:color w:val="808080" w:themeColor="background1" w:themeShade="80"/>
                <w:sz w:val="16"/>
                <w:szCs w:val="14"/>
              </w:rPr>
            </w:pPr>
            <w:hyperlink r:id="rId12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273C7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471F0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7A8646" w14:textId="77777777" w:rsidR="001F5E54" w:rsidRPr="0017445F" w:rsidRDefault="006E25A5" w:rsidP="001F5E54">
      <w:pPr>
        <w:pStyle w:val="RERequirement"/>
        <w:shd w:val="clear" w:color="auto" w:fill="F2F2F2" w:themeFill="background1" w:themeFillShade="F2"/>
      </w:pPr>
      <w:r>
        <w:t>R_Sent_SYNC_1</w:t>
      </w:r>
      <w:r w:rsidR="00AE04B0">
        <w:t xml:space="preserve"> Store Video - Local</w:t>
      </w:r>
    </w:p>
    <w:p w14:paraId="157DF9F5" w14:textId="77777777" w:rsidR="001F5E54" w:rsidRDefault="00AE04B0" w:rsidP="001F5E54">
      <w:pPr>
        <w:rPr>
          <w:rFonts w:cs="Arial"/>
        </w:rPr>
      </w:pPr>
      <w:r>
        <w:rPr>
          <w:rFonts w:cs="Arial"/>
        </w:rPr>
        <w:t>When recording, the video recording system shall store videos to local storage (as long as a suitable memory device is installed).</w:t>
      </w:r>
    </w:p>
    <w:p w14:paraId="1CEAED4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79CEF5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9D2B8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R_Sent_SYNC_1</w:t>
            </w:r>
          </w:p>
        </w:tc>
      </w:tr>
      <w:tr w:rsidR="001F5E54" w:rsidRPr="00FD127C" w14:paraId="374BAE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96566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7CEAE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implement a contingency video storage option if cloud is unaccessible</w:t>
            </w:r>
          </w:p>
        </w:tc>
      </w:tr>
      <w:tr w:rsidR="001F5E54" w:rsidRPr="00FD127C" w14:paraId="2C3F86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7437E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9098B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E7B39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1A133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60C53B" w14:textId="77777777" w:rsidR="00E77D14" w:rsidRDefault="00E77D14"/>
        </w:tc>
      </w:tr>
      <w:tr w:rsidR="001F5E54" w:rsidRPr="00FD127C" w14:paraId="24FB23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59F83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94DEA1"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2D8F3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DD25AD" w14:textId="77777777" w:rsidR="00E77D14" w:rsidRDefault="00E77D14"/>
        </w:tc>
      </w:tr>
      <w:tr w:rsidR="001F5E54" w:rsidRPr="00FD127C" w14:paraId="26A44F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9D4EC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E302E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C54E594" wp14:editId="1FF8238D">
                  <wp:extent cx="152400" cy="152400"/>
                  <wp:effectExtent l="0" t="0" r="0" b="0"/>
                  <wp:docPr id="1008"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R_F_Sentinel_00013 Store Video - Local</w:t>
            </w:r>
          </w:p>
          <w:p w14:paraId="11F41C8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D78A853" wp14:editId="68DE324B">
                  <wp:extent cx="152400" cy="152400"/>
                  <wp:effectExtent l="0" t="0" r="0" b="0"/>
                  <wp:docPr id="101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R_F_Sentinel_00083 Local Storage - GB</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F67BF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FEC3A4" w14:textId="77777777" w:rsidR="00E77D14" w:rsidRDefault="00E77D14"/>
        </w:tc>
      </w:tr>
      <w:tr w:rsidR="001F5E54" w:rsidRPr="00FD127C" w14:paraId="054DC1A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90BB3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6B2F5B"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0491F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61B89A"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F3EB6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9A80D9" w14:textId="77777777" w:rsidR="00E77D14" w:rsidRDefault="00E77D14"/>
        </w:tc>
      </w:tr>
      <w:tr w:rsidR="001F5E54" w:rsidRPr="00FD127C" w14:paraId="0FD8B95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0BD035" w14:textId="77777777" w:rsidR="001F5E54" w:rsidRPr="00FD127C" w:rsidRDefault="0052661D" w:rsidP="00A84EEF">
            <w:pPr>
              <w:rPr>
                <w:rFonts w:cs="Arial"/>
                <w:bCs/>
                <w:color w:val="808080" w:themeColor="background1" w:themeShade="80"/>
                <w:sz w:val="16"/>
                <w:szCs w:val="14"/>
              </w:rPr>
            </w:pPr>
            <w:hyperlink r:id="rId12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F4A3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0FB67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84A4573" w14:textId="77777777" w:rsidR="001F5E54" w:rsidRPr="0017445F" w:rsidRDefault="006E25A5" w:rsidP="001F5E54">
      <w:pPr>
        <w:pStyle w:val="RERequirement"/>
        <w:shd w:val="clear" w:color="auto" w:fill="F2F2F2" w:themeFill="background1" w:themeFillShade="F2"/>
      </w:pPr>
      <w:r>
        <w:t>R_Sent_SYNC_2</w:t>
      </w:r>
      <w:r w:rsidR="00AE04B0">
        <w:t xml:space="preserve"> Jump Drive - Fit and Record/Pause/Stop/Resume/ Play  Data </w:t>
      </w:r>
    </w:p>
    <w:p w14:paraId="24570B45" w14:textId="77777777" w:rsidR="001F5E54" w:rsidRDefault="00AE04B0" w:rsidP="001F5E54">
      <w:pPr>
        <w:rPr>
          <w:rFonts w:cs="Arial"/>
        </w:rPr>
      </w:pPr>
      <w:r>
        <w:rPr>
          <w:rFonts w:cs="Arial"/>
        </w:rPr>
        <w:t>Before arming the feature, the vehicle HMI (SYNC) system shall be able to plug in a USB drive to a secure location on the vehicle to store and later access videos.  This will include record, pause, stop, play and resume video play.  Meta data such as date/time and type of intrusion event will also be recorded and available to the user.</w:t>
      </w:r>
    </w:p>
    <w:p w14:paraId="3A581C4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A7812A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418AD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R_Sent_SYNC_2</w:t>
            </w:r>
          </w:p>
        </w:tc>
      </w:tr>
      <w:tr w:rsidR="001F5E54" w:rsidRPr="00FD127C" w14:paraId="033635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71560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FD586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allows user to access videos</w:t>
            </w:r>
          </w:p>
        </w:tc>
      </w:tr>
      <w:tr w:rsidR="001F5E54" w:rsidRPr="00FD127C" w14:paraId="58818D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A78D6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E9B99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FDAED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16ACB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EC0DD1" w14:textId="77777777" w:rsidR="00E77D14" w:rsidRDefault="00E77D14"/>
        </w:tc>
      </w:tr>
      <w:tr w:rsidR="001F5E54" w:rsidRPr="00FD127C" w14:paraId="08F6F3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C8F66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A1328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1BEA2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F2280A" w14:textId="77777777" w:rsidR="00E77D14" w:rsidRDefault="00E77D14"/>
        </w:tc>
      </w:tr>
      <w:tr w:rsidR="001F5E54" w:rsidRPr="00FD127C" w14:paraId="58A9CA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FAB0D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5ED49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F3C65A7" wp14:editId="3B147B8E">
                  <wp:extent cx="152400" cy="152400"/>
                  <wp:effectExtent l="0" t="0" r="0" b="0"/>
                  <wp:docPr id="101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R_F_Sentinel_00017 Jump Drive - Fit and Record/Pause/Stop/Resume/ Play  Data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0F60D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027E07" w14:textId="77777777" w:rsidR="00E77D14" w:rsidRDefault="00E77D14"/>
        </w:tc>
      </w:tr>
      <w:tr w:rsidR="001F5E54" w:rsidRPr="00FD127C" w14:paraId="4EDF348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D0491B"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913B85"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A5255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95A9F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A6F14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83FF1F" w14:textId="77777777" w:rsidR="00E77D14" w:rsidRDefault="00E77D14"/>
        </w:tc>
      </w:tr>
      <w:tr w:rsidR="001F5E54" w:rsidRPr="00FD127C" w14:paraId="6A0690B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EF314D" w14:textId="77777777" w:rsidR="001F5E54" w:rsidRPr="00FD127C" w:rsidRDefault="0052661D" w:rsidP="00A84EEF">
            <w:pPr>
              <w:rPr>
                <w:rFonts w:cs="Arial"/>
                <w:bCs/>
                <w:color w:val="808080" w:themeColor="background1" w:themeShade="80"/>
                <w:sz w:val="16"/>
                <w:szCs w:val="14"/>
              </w:rPr>
            </w:pPr>
            <w:hyperlink r:id="rId12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43466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F047F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E9EA10" w14:textId="77777777" w:rsidR="001F5E54" w:rsidRPr="0017445F" w:rsidRDefault="006E25A5" w:rsidP="001F5E54">
      <w:pPr>
        <w:pStyle w:val="RERequirement"/>
        <w:shd w:val="clear" w:color="auto" w:fill="F2F2F2" w:themeFill="background1" w:themeFillShade="F2"/>
      </w:pPr>
      <w:r>
        <w:t>R_Sent_SYNC_3</w:t>
      </w:r>
      <w:r w:rsidR="00AE04B0">
        <w:t xml:space="preserve"> Local Storage -Overwrite</w:t>
      </w:r>
    </w:p>
    <w:p w14:paraId="60C522C8" w14:textId="77777777" w:rsidR="001F5E54" w:rsidRDefault="00AE04B0" w:rsidP="001F5E54">
      <w:pPr>
        <w:rPr>
          <w:rFonts w:cs="Arial"/>
        </w:rPr>
      </w:pPr>
      <w:r>
        <w:rPr>
          <w:rFonts w:cs="Arial"/>
        </w:rPr>
        <w:t>When local storage is full, the Sentinel software in the vehicle shall automatically overwrite old videos (based on storage capacity limit reached, date of recording).</w:t>
      </w:r>
    </w:p>
    <w:p w14:paraId="05D42AA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725E85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73F90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R_Sent_SYNC_3</w:t>
            </w:r>
          </w:p>
        </w:tc>
      </w:tr>
      <w:tr w:rsidR="001F5E54" w:rsidRPr="00FD127C" w14:paraId="7ECEC1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4E7D0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1EB33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Limited storage space may casue the amount of video data captured to exceed the amount of storage space available</w:t>
            </w:r>
          </w:p>
        </w:tc>
      </w:tr>
      <w:tr w:rsidR="001F5E54" w:rsidRPr="00FD127C" w14:paraId="1CBE2E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ED36A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57720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E0612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0E2B9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AB7722" w14:textId="77777777" w:rsidR="00E77D14" w:rsidRDefault="00E77D14"/>
        </w:tc>
      </w:tr>
      <w:tr w:rsidR="001F5E54" w:rsidRPr="00FD127C" w14:paraId="79F72B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EFF14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0878ED"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13FC2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BD5F21" w14:textId="77777777" w:rsidR="00E77D14" w:rsidRDefault="00E77D14"/>
        </w:tc>
      </w:tr>
      <w:tr w:rsidR="001F5E54" w:rsidRPr="00FD127C" w14:paraId="7AD9CA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428A1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B97B5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BD4BFCB" wp14:editId="4BCE93FB">
                  <wp:extent cx="152400" cy="152400"/>
                  <wp:effectExtent l="0" t="0" r="0" b="0"/>
                  <wp:docPr id="101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R_F_Sentinel_00077 Local Storage -Overwrite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BD754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49C364" w14:textId="77777777" w:rsidR="00E77D14" w:rsidRDefault="00E77D14"/>
        </w:tc>
      </w:tr>
      <w:tr w:rsidR="001F5E54" w:rsidRPr="00FD127C" w14:paraId="4271145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4A48F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DD794F"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8375D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4B632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28EBD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EDB623" w14:textId="77777777" w:rsidR="00E77D14" w:rsidRDefault="00E77D14"/>
        </w:tc>
      </w:tr>
      <w:tr w:rsidR="001F5E54" w:rsidRPr="00FD127C" w14:paraId="7F5482F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25125D" w14:textId="77777777" w:rsidR="001F5E54" w:rsidRPr="00FD127C" w:rsidRDefault="0052661D" w:rsidP="00A84EEF">
            <w:pPr>
              <w:rPr>
                <w:rFonts w:cs="Arial"/>
                <w:bCs/>
                <w:color w:val="808080" w:themeColor="background1" w:themeShade="80"/>
                <w:sz w:val="16"/>
                <w:szCs w:val="14"/>
              </w:rPr>
            </w:pPr>
            <w:hyperlink r:id="rId12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3E305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D10FB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8324E38" w14:textId="77777777" w:rsidR="001F5E54" w:rsidRPr="0017445F" w:rsidRDefault="006E25A5" w:rsidP="001F5E54">
      <w:pPr>
        <w:pStyle w:val="RERequirement"/>
        <w:shd w:val="clear" w:color="auto" w:fill="F2F2F2" w:themeFill="background1" w:themeFillShade="F2"/>
      </w:pPr>
      <w:bookmarkStart w:id="160" w:name="_9222d9372e23840c2be0d5460ae01d1f"/>
      <w:r>
        <w:t>R_Sent_SYNC_5</w:t>
      </w:r>
      <w:bookmarkEnd w:id="160"/>
      <w:r w:rsidR="00AE04B0">
        <w:t xml:space="preserve"> View Video from USB</w:t>
      </w:r>
    </w:p>
    <w:p w14:paraId="6CEFB599" w14:textId="77777777" w:rsidR="001F5E54" w:rsidRDefault="00AE04B0" w:rsidP="001F5E54">
      <w:pPr>
        <w:rPr>
          <w:rFonts w:cs="Arial"/>
        </w:rPr>
      </w:pPr>
      <w:r>
        <w:rPr>
          <w:rFonts w:cs="Arial"/>
        </w:rPr>
        <w:t>When requested by the user via the SYNC display video from the USB memory device can be viewed on the SYNC display.</w:t>
      </w:r>
    </w:p>
    <w:p w14:paraId="4316A71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85092F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14140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R_Sent_SYNC_5</w:t>
            </w:r>
          </w:p>
        </w:tc>
      </w:tr>
      <w:tr w:rsidR="001F5E54" w:rsidRPr="00FD127C" w14:paraId="563075B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2268A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1538C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view recorded video (and audio) in the vehicle on SYNC/Phoenix</w:t>
            </w:r>
          </w:p>
        </w:tc>
      </w:tr>
      <w:tr w:rsidR="001F5E54" w:rsidRPr="00FD127C" w14:paraId="7E8F3D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211A0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F0D7B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ED13C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39100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29CE04" w14:textId="77777777" w:rsidR="00E77D14" w:rsidRDefault="00E77D14"/>
        </w:tc>
      </w:tr>
      <w:tr w:rsidR="001F5E54" w:rsidRPr="00FD127C" w14:paraId="0AB408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0FC9C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BC905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F92FA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A68E75" w14:textId="77777777" w:rsidR="00E77D14" w:rsidRDefault="00E77D14"/>
        </w:tc>
      </w:tr>
      <w:tr w:rsidR="001F5E54" w:rsidRPr="00FD127C" w14:paraId="620BAF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B51DD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46707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F0FD7BA" wp14:editId="2DD3E8B7">
                  <wp:extent cx="152400" cy="152400"/>
                  <wp:effectExtent l="0" t="0" r="0" b="0"/>
                  <wp:docPr id="101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R_F_Sentinel_00091 SYNC/PHOENIX Playback USB Video</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5530E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4256E0" w14:textId="77777777" w:rsidR="00E77D14" w:rsidRDefault="00E77D14"/>
        </w:tc>
      </w:tr>
      <w:tr w:rsidR="001F5E54" w:rsidRPr="00FD127C" w14:paraId="56D016C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532A0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80EF18"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61326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D671BA"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D5D94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FDDB39" w14:textId="77777777" w:rsidR="00E77D14" w:rsidRDefault="00E77D14"/>
        </w:tc>
      </w:tr>
      <w:tr w:rsidR="001F5E54" w:rsidRPr="00FD127C" w14:paraId="2DE2DF9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0616C0" w14:textId="77777777" w:rsidR="001F5E54" w:rsidRPr="00FD127C" w:rsidRDefault="0052661D" w:rsidP="00A84EEF">
            <w:pPr>
              <w:rPr>
                <w:rFonts w:cs="Arial"/>
                <w:bCs/>
                <w:color w:val="808080" w:themeColor="background1" w:themeShade="80"/>
                <w:sz w:val="16"/>
                <w:szCs w:val="14"/>
              </w:rPr>
            </w:pPr>
            <w:hyperlink r:id="rId13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A38A6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019CA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3A7D361" w14:textId="77777777" w:rsidR="000D7866" w:rsidRPr="00E47D48" w:rsidRDefault="000D7866" w:rsidP="00E47D48">
      <w:pPr>
        <w:rPr>
          <w:color w:val="FF0000"/>
        </w:rPr>
      </w:pPr>
    </w:p>
    <w:p w14:paraId="08652D4C" w14:textId="77777777" w:rsidR="009C1EEC" w:rsidRDefault="000D732E" w:rsidP="0061324D">
      <w:pPr>
        <w:pStyle w:val="Heading2"/>
        <w:numPr>
          <w:ilvl w:val="1"/>
          <w:numId w:val="4"/>
        </w:numPr>
      </w:pPr>
      <w:r>
        <w:t xml:space="preserve">Logical Function </w:t>
      </w:r>
      <w:r>
        <w:rPr>
          <w:noProof/>
        </w:rPr>
        <w:drawing>
          <wp:inline distT="0" distB="0" distL="0" distR="0" wp14:anchorId="35938EC5" wp14:editId="78D8F0AF">
            <wp:extent cx="152400" cy="152400"/>
            <wp:effectExtent l="0" t="0" r="0" b="0"/>
            <wp:docPr id="101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61" w:name="_9d85aa637eb15f7ecf84c165ee6d503c"/>
      <w:r w:rsidR="008E73AE">
        <w:t>Delete video in cloud</w:t>
      </w:r>
      <w:bookmarkEnd w:id="161"/>
    </w:p>
    <w:p w14:paraId="2C87763B" w14:textId="77777777" w:rsidR="0061785D" w:rsidRDefault="0061785D" w:rsidP="00783BCF">
      <w:pPr>
        <w:pStyle w:val="Heading3"/>
      </w:pPr>
      <w:r>
        <w:t xml:space="preserve">Function </w:t>
      </w:r>
      <w:r w:rsidR="00283752">
        <w:t>Overview</w:t>
      </w:r>
    </w:p>
    <w:p w14:paraId="63CF830F" w14:textId="77777777" w:rsidR="00427220" w:rsidRDefault="000D732E" w:rsidP="00427220">
      <w:pPr>
        <w:pStyle w:val="Heading4"/>
      </w:pPr>
      <w:r>
        <w:t xml:space="preserve">Function </w:t>
      </w:r>
      <w:r w:rsidR="00283752">
        <w:t>Description</w:t>
      </w:r>
    </w:p>
    <w:p w14:paraId="2AE3B72F" w14:textId="77777777" w:rsidR="00794B45" w:rsidRDefault="00794B45" w:rsidP="009C1EEC">
      <w:pPr>
        <w:contextualSpacing/>
      </w:pPr>
    </w:p>
    <w:p w14:paraId="7CF74CA7" w14:textId="77777777" w:rsidR="00AC0C92" w:rsidRDefault="00AC0C92" w:rsidP="009C1EEC">
      <w:pPr>
        <w:contextualSpacing/>
      </w:pPr>
      <w:r>
        <w:t>Function is allocated to:</w:t>
      </w:r>
    </w:p>
    <w:p w14:paraId="3644A6EB" w14:textId="77777777" w:rsidR="00AC0C92" w:rsidRDefault="00604AF5" w:rsidP="0061324D">
      <w:pPr>
        <w:pStyle w:val="ListParagraph"/>
        <w:numPr>
          <w:ilvl w:val="0"/>
          <w:numId w:val="13"/>
        </w:numPr>
        <w:contextualSpacing/>
      </w:pPr>
      <w:r>
        <w:rPr>
          <w:noProof/>
        </w:rPr>
        <w:drawing>
          <wp:inline distT="0" distB="0" distL="0" distR="0" wp14:anchorId="3596509A" wp14:editId="629EF47E">
            <wp:extent cx="152400" cy="152400"/>
            <wp:effectExtent l="0" t="0" r="0" b="0"/>
            <wp:docPr id="102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Cloud access and service provider</w:t>
      </w:r>
      <w:r>
        <w:t xml:space="preserve"> &lt;&lt;Logical&gt;&gt;</w:t>
      </w:r>
    </w:p>
    <w:p w14:paraId="02C44FC7" w14:textId="77777777" w:rsidR="00AC0C92" w:rsidRDefault="00604AF5" w:rsidP="0061324D">
      <w:pPr>
        <w:pStyle w:val="ListParagraph"/>
        <w:numPr>
          <w:ilvl w:val="0"/>
          <w:numId w:val="13"/>
        </w:numPr>
        <w:contextualSpacing/>
      </w:pPr>
      <w:r>
        <w:rPr>
          <w:noProof/>
        </w:rPr>
        <w:drawing>
          <wp:inline distT="0" distB="0" distL="0" distR="0" wp14:anchorId="071669BB" wp14:editId="01E2EA41">
            <wp:extent cx="152400" cy="152400"/>
            <wp:effectExtent l="0" t="0" r="0" b="0"/>
            <wp:docPr id="1022"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Cloud Sorage - Delete Video</w:t>
      </w:r>
      <w:r>
        <w:t xml:space="preserve"> &lt;&lt;Logical&gt;&gt;</w:t>
      </w:r>
    </w:p>
    <w:p w14:paraId="403546EE" w14:textId="77777777" w:rsidR="00AC0C92" w:rsidRDefault="00604AF5" w:rsidP="0061324D">
      <w:pPr>
        <w:pStyle w:val="ListParagraph"/>
        <w:numPr>
          <w:ilvl w:val="0"/>
          <w:numId w:val="13"/>
        </w:numPr>
        <w:contextualSpacing/>
      </w:pPr>
      <w:r>
        <w:rPr>
          <w:noProof/>
        </w:rPr>
        <w:drawing>
          <wp:inline distT="0" distB="0" distL="0" distR="0" wp14:anchorId="79415F61" wp14:editId="5BF50D0A">
            <wp:extent cx="152400" cy="152400"/>
            <wp:effectExtent l="0" t="0" r="0" b="0"/>
            <wp:docPr id="1024"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HMI</w:t>
      </w:r>
      <w:r>
        <w:t xml:space="preserve"> &lt;&lt;Logical&gt;&gt;</w:t>
      </w:r>
    </w:p>
    <w:p w14:paraId="56EEF6CC" w14:textId="77777777" w:rsidR="00AC0C92" w:rsidRDefault="00604AF5" w:rsidP="0061324D">
      <w:pPr>
        <w:pStyle w:val="ListParagraph"/>
        <w:numPr>
          <w:ilvl w:val="0"/>
          <w:numId w:val="13"/>
        </w:numPr>
        <w:contextualSpacing/>
      </w:pPr>
      <w:r>
        <w:rPr>
          <w:noProof/>
        </w:rPr>
        <w:drawing>
          <wp:inline distT="0" distB="0" distL="0" distR="0" wp14:anchorId="630232B0" wp14:editId="665F8604">
            <wp:extent cx="152400" cy="152400"/>
            <wp:effectExtent l="0" t="0" r="0" b="0"/>
            <wp:docPr id="102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287ED4E4" w14:textId="77777777" w:rsidR="00AC0C92" w:rsidRDefault="00604AF5" w:rsidP="0061324D">
      <w:pPr>
        <w:pStyle w:val="ListParagraph"/>
        <w:numPr>
          <w:ilvl w:val="0"/>
          <w:numId w:val="13"/>
        </w:numPr>
        <w:contextualSpacing/>
      </w:pPr>
      <w:r>
        <w:rPr>
          <w:noProof/>
        </w:rPr>
        <w:drawing>
          <wp:inline distT="0" distB="0" distL="0" distR="0" wp14:anchorId="79A53FDC" wp14:editId="538FD727">
            <wp:extent cx="152400" cy="152400"/>
            <wp:effectExtent l="0" t="0" r="0" b="0"/>
            <wp:docPr id="102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User</w:t>
      </w:r>
      <w:r>
        <w:t xml:space="preserve"> &lt;&lt;Logical&gt;&gt;</w:t>
      </w:r>
    </w:p>
    <w:p w14:paraId="24B9EE12" w14:textId="77777777" w:rsidR="00794B45" w:rsidRDefault="00794B45" w:rsidP="009C1EEC">
      <w:pPr>
        <w:contextualSpacing/>
      </w:pPr>
    </w:p>
    <w:p w14:paraId="0BEEE7B5" w14:textId="77777777" w:rsidR="009C1EEC" w:rsidRDefault="009C1EEC" w:rsidP="009C1EEC">
      <w:pPr>
        <w:contextualSpacing/>
      </w:pPr>
      <w:r w:rsidRPr="00A554C4">
        <w:t>Allow the user to delete videos stored on the cloud</w:t>
      </w:r>
    </w:p>
    <w:p w14:paraId="673BC2F3" w14:textId="77777777" w:rsidR="00282E2C" w:rsidRDefault="000D732E" w:rsidP="00FD32A2">
      <w:pPr>
        <w:pStyle w:val="Heading4"/>
      </w:pPr>
      <w:r>
        <w:t xml:space="preserve">Function </w:t>
      </w:r>
      <w:r w:rsidR="00282E2C">
        <w:t>Variants</w:t>
      </w:r>
    </w:p>
    <w:p w14:paraId="7AB2C6F4" w14:textId="77777777" w:rsidR="00282E2C" w:rsidRDefault="00282E2C" w:rsidP="00282E2C"/>
    <w:p w14:paraId="37878750"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DFAD5BD" w14:textId="77777777" w:rsidTr="00EB7D77">
        <w:trPr>
          <w:trHeight w:val="314"/>
        </w:trPr>
        <w:tc>
          <w:tcPr>
            <w:tcW w:w="2523" w:type="dxa"/>
            <w:shd w:val="clear" w:color="auto" w:fill="D9D9D9" w:themeFill="background1" w:themeFillShade="D9"/>
          </w:tcPr>
          <w:p w14:paraId="655EC786"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00195A1E"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67A2DCBB"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5DC0B9E" w14:textId="77777777" w:rsidTr="00EB7D77">
        <w:trPr>
          <w:trHeight w:val="198"/>
        </w:trPr>
        <w:tc>
          <w:tcPr>
            <w:tcW w:w="2523" w:type="dxa"/>
          </w:tcPr>
          <w:p w14:paraId="4AE6990A" w14:textId="720596F4" w:rsidR="000D732E" w:rsidRPr="00C45D3C" w:rsidRDefault="000D732E" w:rsidP="00EB7D77">
            <w:pPr>
              <w:rPr>
                <w:rFonts w:cs="Arial"/>
              </w:rPr>
            </w:pPr>
          </w:p>
        </w:tc>
        <w:tc>
          <w:tcPr>
            <w:tcW w:w="5132" w:type="dxa"/>
          </w:tcPr>
          <w:p w14:paraId="0B89E556" w14:textId="77777777" w:rsidR="000D732E" w:rsidRPr="009E3B7C" w:rsidRDefault="000D732E" w:rsidP="00EB7D77">
            <w:pPr>
              <w:overflowPunct/>
              <w:autoSpaceDE/>
              <w:autoSpaceDN/>
              <w:adjustRightInd/>
              <w:textAlignment w:val="center"/>
              <w:rPr>
                <w:rFonts w:cs="Arial"/>
              </w:rPr>
            </w:pPr>
          </w:p>
        </w:tc>
        <w:tc>
          <w:tcPr>
            <w:tcW w:w="2551" w:type="dxa"/>
          </w:tcPr>
          <w:p w14:paraId="798A3339" w14:textId="1189E43C" w:rsidR="000D732E" w:rsidRPr="005A344A" w:rsidRDefault="000D732E" w:rsidP="00EB7D77">
            <w:pPr>
              <w:rPr>
                <w:rFonts w:cs="Arial"/>
                <w:lang w:val="en-GB"/>
              </w:rPr>
            </w:pPr>
          </w:p>
        </w:tc>
      </w:tr>
    </w:tbl>
    <w:p w14:paraId="25B67442" w14:textId="77777777" w:rsidR="000D732E" w:rsidRPr="005067FC" w:rsidRDefault="000D732E" w:rsidP="00282E2C">
      <w:pPr>
        <w:rPr>
          <w:i/>
          <w:color w:val="A6A6A6" w:themeColor="background1" w:themeShade="A6"/>
        </w:rPr>
      </w:pPr>
    </w:p>
    <w:p w14:paraId="6396C2DE" w14:textId="77777777" w:rsidR="00427220" w:rsidRDefault="00427220" w:rsidP="00FD32A2">
      <w:pPr>
        <w:pStyle w:val="Heading4"/>
      </w:pPr>
      <w:r>
        <w:lastRenderedPageBreak/>
        <w:t>Input Requirements</w:t>
      </w:r>
      <w:r w:rsidR="000D732E">
        <w:t>/Documents</w:t>
      </w:r>
    </w:p>
    <w:p w14:paraId="29BEB603"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2B20B506" w14:textId="77777777" w:rsidTr="00656A21">
        <w:trPr>
          <w:trHeight w:val="20"/>
        </w:trPr>
        <w:tc>
          <w:tcPr>
            <w:tcW w:w="1561" w:type="dxa"/>
            <w:shd w:val="clear" w:color="auto" w:fill="D9D9D9" w:themeFill="background1" w:themeFillShade="D9"/>
          </w:tcPr>
          <w:p w14:paraId="14595221"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1B088F1" w14:textId="77777777" w:rsidR="000D732E" w:rsidRDefault="000D732E" w:rsidP="00EB7D77">
            <w:pPr>
              <w:rPr>
                <w:rFonts w:ascii="Helvetica" w:hAnsi="Helvetica" w:cs="Helvetica"/>
                <w:sz w:val="16"/>
              </w:rPr>
            </w:pPr>
          </w:p>
          <w:p w14:paraId="2C824DEF"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1DF48F23"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4A23E5DD"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5E36394F" w14:textId="77777777" w:rsidR="000D732E" w:rsidRDefault="000D732E" w:rsidP="00EB7D77">
            <w:pPr>
              <w:rPr>
                <w:rFonts w:ascii="Helvetica" w:hAnsi="Helvetica" w:cs="Helvetica"/>
                <w:b/>
              </w:rPr>
            </w:pPr>
            <w:r>
              <w:rPr>
                <w:rFonts w:ascii="Helvetica" w:hAnsi="Helvetica" w:cs="Helvetica"/>
                <w:b/>
              </w:rPr>
              <w:t>Derived Requirement</w:t>
            </w:r>
          </w:p>
          <w:p w14:paraId="6141665C" w14:textId="77777777" w:rsidR="000D732E" w:rsidRDefault="000D732E" w:rsidP="00EB7D77">
            <w:pPr>
              <w:rPr>
                <w:rFonts w:ascii="Helvetica" w:hAnsi="Helvetica" w:cs="Helvetica"/>
                <w:sz w:val="16"/>
              </w:rPr>
            </w:pPr>
          </w:p>
          <w:p w14:paraId="2500CF62"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05BBFB6D" w14:textId="77777777" w:rsidTr="00656A21">
        <w:trPr>
          <w:trHeight w:val="20"/>
        </w:trPr>
        <w:tc>
          <w:tcPr>
            <w:tcW w:w="10211" w:type="dxa"/>
            <w:gridSpan w:val="4"/>
            <w:shd w:val="clear" w:color="auto" w:fill="F2F2F2" w:themeFill="background1" w:themeFillShade="F2"/>
          </w:tcPr>
          <w:p w14:paraId="20CD7987"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2FCC181" w14:textId="77777777" w:rsidTr="00656A21">
        <w:trPr>
          <w:trHeight w:val="20"/>
        </w:trPr>
        <w:tc>
          <w:tcPr>
            <w:tcW w:w="1561" w:type="dxa"/>
          </w:tcPr>
          <w:p w14:paraId="17A92DBC" w14:textId="77777777" w:rsidR="000D732E" w:rsidRPr="00D410AE" w:rsidRDefault="000D732E" w:rsidP="00EB7D77">
            <w:pPr>
              <w:rPr>
                <w:rFonts w:cs="Arial"/>
              </w:rPr>
            </w:pPr>
          </w:p>
        </w:tc>
        <w:tc>
          <w:tcPr>
            <w:tcW w:w="2694" w:type="dxa"/>
          </w:tcPr>
          <w:p w14:paraId="1B4F85E2" w14:textId="4408A5B6" w:rsidR="000D732E" w:rsidRPr="00D410AE" w:rsidRDefault="000D732E" w:rsidP="00EB7D77">
            <w:pPr>
              <w:rPr>
                <w:rFonts w:cs="Arial"/>
              </w:rPr>
            </w:pPr>
          </w:p>
        </w:tc>
        <w:tc>
          <w:tcPr>
            <w:tcW w:w="2694" w:type="dxa"/>
          </w:tcPr>
          <w:p w14:paraId="54CFEFFD" w14:textId="0B793591" w:rsidR="000D732E" w:rsidRPr="00D410AE" w:rsidRDefault="000D732E" w:rsidP="00EB7D77">
            <w:pPr>
              <w:rPr>
                <w:rFonts w:cs="Arial"/>
              </w:rPr>
            </w:pPr>
          </w:p>
        </w:tc>
        <w:tc>
          <w:tcPr>
            <w:tcW w:w="3262" w:type="dxa"/>
          </w:tcPr>
          <w:p w14:paraId="4836A24A" w14:textId="65B27D2E" w:rsidR="000D732E" w:rsidRDefault="000D732E" w:rsidP="00EB7D77">
            <w:pPr>
              <w:rPr>
                <w:rFonts w:cs="Arial"/>
              </w:rPr>
            </w:pPr>
          </w:p>
        </w:tc>
      </w:tr>
      <w:tr w:rsidR="000D732E" w:rsidRPr="007C20FA" w14:paraId="732BA8FB" w14:textId="77777777" w:rsidTr="00656A21">
        <w:trPr>
          <w:trHeight w:val="20"/>
        </w:trPr>
        <w:tc>
          <w:tcPr>
            <w:tcW w:w="1561" w:type="dxa"/>
          </w:tcPr>
          <w:p w14:paraId="65985CC9" w14:textId="77777777" w:rsidR="000D732E" w:rsidRPr="00D410AE" w:rsidRDefault="000D732E" w:rsidP="00EB7D77">
            <w:pPr>
              <w:rPr>
                <w:rFonts w:cs="Arial"/>
              </w:rPr>
            </w:pPr>
          </w:p>
        </w:tc>
        <w:tc>
          <w:tcPr>
            <w:tcW w:w="2694" w:type="dxa"/>
          </w:tcPr>
          <w:p w14:paraId="212C6CA7" w14:textId="77777777" w:rsidR="000D732E" w:rsidRDefault="000D732E" w:rsidP="00EB7D77">
            <w:pPr>
              <w:rPr>
                <w:rFonts w:cs="Arial"/>
              </w:rPr>
            </w:pPr>
          </w:p>
        </w:tc>
        <w:tc>
          <w:tcPr>
            <w:tcW w:w="2694" w:type="dxa"/>
          </w:tcPr>
          <w:p w14:paraId="40511025" w14:textId="77777777" w:rsidR="000D732E" w:rsidRDefault="000D732E" w:rsidP="00EB7D77">
            <w:pPr>
              <w:rPr>
                <w:rFonts w:cs="Arial"/>
              </w:rPr>
            </w:pPr>
          </w:p>
        </w:tc>
        <w:tc>
          <w:tcPr>
            <w:tcW w:w="3262" w:type="dxa"/>
          </w:tcPr>
          <w:p w14:paraId="00E52E3E" w14:textId="77777777" w:rsidR="000D732E" w:rsidRDefault="000D732E" w:rsidP="00EB7D77">
            <w:pPr>
              <w:rPr>
                <w:rFonts w:cs="Arial"/>
              </w:rPr>
            </w:pPr>
          </w:p>
        </w:tc>
      </w:tr>
      <w:tr w:rsidR="000D732E" w:rsidRPr="007C20FA" w14:paraId="009A1E90" w14:textId="77777777" w:rsidTr="00656A21">
        <w:trPr>
          <w:trHeight w:val="20"/>
        </w:trPr>
        <w:tc>
          <w:tcPr>
            <w:tcW w:w="10211" w:type="dxa"/>
            <w:gridSpan w:val="4"/>
            <w:shd w:val="clear" w:color="auto" w:fill="F2F2F2" w:themeFill="background1" w:themeFillShade="F2"/>
          </w:tcPr>
          <w:p w14:paraId="6CFEA8AE"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2AD57DC2" w14:textId="77777777" w:rsidTr="00656A21">
        <w:trPr>
          <w:trHeight w:val="20"/>
        </w:trPr>
        <w:tc>
          <w:tcPr>
            <w:tcW w:w="1561" w:type="dxa"/>
          </w:tcPr>
          <w:p w14:paraId="33933DD3" w14:textId="77777777" w:rsidR="000D732E" w:rsidRPr="00D410AE" w:rsidRDefault="000D732E" w:rsidP="00EB7D77">
            <w:pPr>
              <w:rPr>
                <w:rFonts w:cs="Arial"/>
              </w:rPr>
            </w:pPr>
          </w:p>
        </w:tc>
        <w:tc>
          <w:tcPr>
            <w:tcW w:w="2694" w:type="dxa"/>
          </w:tcPr>
          <w:p w14:paraId="32B79462" w14:textId="5B7D0194" w:rsidR="000D732E" w:rsidRPr="00D410AE" w:rsidRDefault="000D732E" w:rsidP="00EB7D77">
            <w:pPr>
              <w:rPr>
                <w:rFonts w:cs="Arial"/>
              </w:rPr>
            </w:pPr>
          </w:p>
        </w:tc>
        <w:tc>
          <w:tcPr>
            <w:tcW w:w="2694" w:type="dxa"/>
          </w:tcPr>
          <w:p w14:paraId="47C43294" w14:textId="77777777" w:rsidR="000D732E" w:rsidRPr="00D410AE" w:rsidRDefault="000D732E" w:rsidP="00EB7D77">
            <w:pPr>
              <w:rPr>
                <w:rFonts w:cs="Arial"/>
              </w:rPr>
            </w:pPr>
          </w:p>
        </w:tc>
        <w:tc>
          <w:tcPr>
            <w:tcW w:w="3262" w:type="dxa"/>
          </w:tcPr>
          <w:p w14:paraId="4CD53816" w14:textId="77777777" w:rsidR="000D732E" w:rsidRDefault="000D732E" w:rsidP="00EB7D77">
            <w:pPr>
              <w:rPr>
                <w:rFonts w:cs="Arial"/>
              </w:rPr>
            </w:pPr>
          </w:p>
        </w:tc>
      </w:tr>
      <w:tr w:rsidR="000D732E" w:rsidRPr="007C20FA" w14:paraId="20C99C4B" w14:textId="77777777" w:rsidTr="00656A21">
        <w:trPr>
          <w:trHeight w:val="20"/>
        </w:trPr>
        <w:tc>
          <w:tcPr>
            <w:tcW w:w="1561" w:type="dxa"/>
          </w:tcPr>
          <w:p w14:paraId="5B46462E" w14:textId="77777777" w:rsidR="000D732E" w:rsidRDefault="000D732E" w:rsidP="00EB7D77">
            <w:pPr>
              <w:rPr>
                <w:rFonts w:cs="Arial"/>
              </w:rPr>
            </w:pPr>
          </w:p>
        </w:tc>
        <w:tc>
          <w:tcPr>
            <w:tcW w:w="2694" w:type="dxa"/>
          </w:tcPr>
          <w:p w14:paraId="31FF3039" w14:textId="77777777" w:rsidR="000D732E" w:rsidRDefault="000D732E" w:rsidP="00EB7D77">
            <w:pPr>
              <w:rPr>
                <w:rFonts w:cs="Arial"/>
              </w:rPr>
            </w:pPr>
          </w:p>
        </w:tc>
        <w:tc>
          <w:tcPr>
            <w:tcW w:w="2694" w:type="dxa"/>
          </w:tcPr>
          <w:p w14:paraId="25E9C88F" w14:textId="77777777" w:rsidR="000D732E" w:rsidRDefault="000D732E" w:rsidP="00EB7D77">
            <w:pPr>
              <w:rPr>
                <w:rFonts w:cs="Arial"/>
              </w:rPr>
            </w:pPr>
          </w:p>
        </w:tc>
        <w:tc>
          <w:tcPr>
            <w:tcW w:w="3262" w:type="dxa"/>
          </w:tcPr>
          <w:p w14:paraId="14BFE53A" w14:textId="77777777" w:rsidR="000D732E" w:rsidRDefault="000D732E" w:rsidP="00EB7D77">
            <w:pPr>
              <w:rPr>
                <w:rFonts w:cs="Arial"/>
              </w:rPr>
            </w:pPr>
          </w:p>
        </w:tc>
      </w:tr>
      <w:tr w:rsidR="000D732E" w:rsidRPr="007C20FA" w14:paraId="7BB88DF4" w14:textId="77777777" w:rsidTr="00656A21">
        <w:trPr>
          <w:trHeight w:val="20"/>
        </w:trPr>
        <w:tc>
          <w:tcPr>
            <w:tcW w:w="10211" w:type="dxa"/>
            <w:gridSpan w:val="4"/>
            <w:shd w:val="clear" w:color="auto" w:fill="F2F2F2" w:themeFill="background1" w:themeFillShade="F2"/>
          </w:tcPr>
          <w:p w14:paraId="717DA1E4"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4D58E24D" w14:textId="77777777" w:rsidTr="00656A21">
        <w:trPr>
          <w:trHeight w:val="20"/>
        </w:trPr>
        <w:tc>
          <w:tcPr>
            <w:tcW w:w="1561" w:type="dxa"/>
          </w:tcPr>
          <w:p w14:paraId="722AB9A8" w14:textId="77777777" w:rsidR="000D732E" w:rsidRPr="00D410AE" w:rsidRDefault="000D732E" w:rsidP="00EB7D77">
            <w:pPr>
              <w:rPr>
                <w:rFonts w:cs="Arial"/>
              </w:rPr>
            </w:pPr>
          </w:p>
        </w:tc>
        <w:tc>
          <w:tcPr>
            <w:tcW w:w="2694" w:type="dxa"/>
          </w:tcPr>
          <w:p w14:paraId="6C215126" w14:textId="77777777" w:rsidR="000D732E" w:rsidRPr="00D410AE" w:rsidRDefault="000D732E" w:rsidP="00EB7D77">
            <w:pPr>
              <w:rPr>
                <w:rFonts w:cs="Arial"/>
              </w:rPr>
            </w:pPr>
          </w:p>
        </w:tc>
        <w:tc>
          <w:tcPr>
            <w:tcW w:w="2694" w:type="dxa"/>
          </w:tcPr>
          <w:p w14:paraId="55330707" w14:textId="77777777" w:rsidR="000D732E" w:rsidRPr="00D410AE" w:rsidRDefault="000D732E" w:rsidP="00EB7D77">
            <w:pPr>
              <w:rPr>
                <w:rFonts w:cs="Arial"/>
              </w:rPr>
            </w:pPr>
          </w:p>
        </w:tc>
        <w:tc>
          <w:tcPr>
            <w:tcW w:w="3262" w:type="dxa"/>
          </w:tcPr>
          <w:p w14:paraId="21A18ADC" w14:textId="77777777" w:rsidR="000D732E" w:rsidRPr="00D410AE" w:rsidRDefault="000D732E" w:rsidP="00EB7D77">
            <w:pPr>
              <w:rPr>
                <w:rFonts w:cs="Arial"/>
              </w:rPr>
            </w:pPr>
          </w:p>
        </w:tc>
      </w:tr>
      <w:tr w:rsidR="000D732E" w:rsidRPr="007C20FA" w14:paraId="0C098775" w14:textId="77777777" w:rsidTr="00656A21">
        <w:trPr>
          <w:trHeight w:val="20"/>
        </w:trPr>
        <w:tc>
          <w:tcPr>
            <w:tcW w:w="10211" w:type="dxa"/>
            <w:gridSpan w:val="4"/>
            <w:shd w:val="clear" w:color="auto" w:fill="F2F2F2" w:themeFill="background1" w:themeFillShade="F2"/>
          </w:tcPr>
          <w:p w14:paraId="65EE8FA5"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70B0F651" w14:textId="77777777" w:rsidTr="00656A21">
        <w:trPr>
          <w:trHeight w:val="20"/>
        </w:trPr>
        <w:tc>
          <w:tcPr>
            <w:tcW w:w="1561" w:type="dxa"/>
          </w:tcPr>
          <w:p w14:paraId="649E572A" w14:textId="77777777" w:rsidR="000D732E" w:rsidRPr="00D410AE" w:rsidRDefault="000D732E" w:rsidP="00EB7D77">
            <w:pPr>
              <w:rPr>
                <w:rFonts w:cs="Arial"/>
              </w:rPr>
            </w:pPr>
          </w:p>
        </w:tc>
        <w:tc>
          <w:tcPr>
            <w:tcW w:w="2694" w:type="dxa"/>
          </w:tcPr>
          <w:p w14:paraId="2982C0EC" w14:textId="77777777" w:rsidR="000D732E" w:rsidRPr="00D410AE" w:rsidRDefault="000D732E" w:rsidP="00EB7D77">
            <w:pPr>
              <w:rPr>
                <w:rFonts w:cs="Arial"/>
              </w:rPr>
            </w:pPr>
          </w:p>
        </w:tc>
        <w:tc>
          <w:tcPr>
            <w:tcW w:w="2694" w:type="dxa"/>
          </w:tcPr>
          <w:p w14:paraId="182FEF56" w14:textId="77777777" w:rsidR="000D732E" w:rsidRPr="00D410AE" w:rsidRDefault="000D732E" w:rsidP="00EB7D77">
            <w:pPr>
              <w:rPr>
                <w:rFonts w:cs="Arial"/>
              </w:rPr>
            </w:pPr>
          </w:p>
        </w:tc>
        <w:tc>
          <w:tcPr>
            <w:tcW w:w="3262" w:type="dxa"/>
          </w:tcPr>
          <w:p w14:paraId="01FD624E" w14:textId="77777777" w:rsidR="000D732E" w:rsidRPr="00D410AE" w:rsidRDefault="000D732E" w:rsidP="00EB7D77">
            <w:pPr>
              <w:rPr>
                <w:rFonts w:cs="Arial"/>
              </w:rPr>
            </w:pPr>
          </w:p>
        </w:tc>
      </w:tr>
      <w:tr w:rsidR="000D732E" w:rsidRPr="007C20FA" w14:paraId="56DD1F32" w14:textId="77777777" w:rsidTr="00656A21">
        <w:trPr>
          <w:trHeight w:val="20"/>
        </w:trPr>
        <w:tc>
          <w:tcPr>
            <w:tcW w:w="10211" w:type="dxa"/>
            <w:gridSpan w:val="4"/>
            <w:shd w:val="clear" w:color="auto" w:fill="F2F2F2" w:themeFill="background1" w:themeFillShade="F2"/>
          </w:tcPr>
          <w:p w14:paraId="4FE6732B"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25F78C3C" w14:textId="77777777" w:rsidTr="00656A21">
        <w:trPr>
          <w:trHeight w:val="20"/>
        </w:trPr>
        <w:tc>
          <w:tcPr>
            <w:tcW w:w="1561" w:type="dxa"/>
          </w:tcPr>
          <w:p w14:paraId="7C02B48D" w14:textId="77777777" w:rsidR="000D732E" w:rsidRPr="00D410AE" w:rsidRDefault="000D732E" w:rsidP="00EB7D77">
            <w:pPr>
              <w:rPr>
                <w:rFonts w:cs="Arial"/>
              </w:rPr>
            </w:pPr>
          </w:p>
        </w:tc>
        <w:tc>
          <w:tcPr>
            <w:tcW w:w="2694" w:type="dxa"/>
          </w:tcPr>
          <w:p w14:paraId="0ED57AF0" w14:textId="77777777" w:rsidR="000D732E" w:rsidRDefault="000D732E" w:rsidP="00EB7D77">
            <w:pPr>
              <w:rPr>
                <w:rFonts w:cs="Arial"/>
              </w:rPr>
            </w:pPr>
          </w:p>
        </w:tc>
        <w:tc>
          <w:tcPr>
            <w:tcW w:w="2694" w:type="dxa"/>
          </w:tcPr>
          <w:p w14:paraId="2EDA0A74" w14:textId="77777777" w:rsidR="000D732E" w:rsidRPr="00D410AE" w:rsidRDefault="000D732E" w:rsidP="00EB7D77">
            <w:pPr>
              <w:rPr>
                <w:rFonts w:cs="Arial"/>
              </w:rPr>
            </w:pPr>
          </w:p>
        </w:tc>
        <w:tc>
          <w:tcPr>
            <w:tcW w:w="3262" w:type="dxa"/>
          </w:tcPr>
          <w:p w14:paraId="7DCFBFA1" w14:textId="77777777" w:rsidR="000D732E" w:rsidRPr="00D410AE" w:rsidRDefault="000D732E" w:rsidP="00EB7D77">
            <w:pPr>
              <w:rPr>
                <w:rFonts w:cs="Arial"/>
              </w:rPr>
            </w:pPr>
          </w:p>
        </w:tc>
      </w:tr>
      <w:tr w:rsidR="00656A21" w:rsidRPr="007C20FA" w14:paraId="7FAF7E91" w14:textId="77777777" w:rsidTr="00656A21">
        <w:trPr>
          <w:trHeight w:val="20"/>
        </w:trPr>
        <w:tc>
          <w:tcPr>
            <w:tcW w:w="1561" w:type="dxa"/>
          </w:tcPr>
          <w:p w14:paraId="24CBA04E" w14:textId="77777777" w:rsidR="00656A21" w:rsidRPr="00D410AE" w:rsidRDefault="00656A21" w:rsidP="00EB7D77">
            <w:pPr>
              <w:rPr>
                <w:rFonts w:cs="Arial"/>
              </w:rPr>
            </w:pPr>
          </w:p>
        </w:tc>
        <w:tc>
          <w:tcPr>
            <w:tcW w:w="2694" w:type="dxa"/>
          </w:tcPr>
          <w:p w14:paraId="32D1A741" w14:textId="77777777" w:rsidR="00656A21" w:rsidRDefault="00656A21" w:rsidP="00EB7D77">
            <w:pPr>
              <w:rPr>
                <w:rFonts w:cs="Arial"/>
              </w:rPr>
            </w:pPr>
          </w:p>
        </w:tc>
        <w:tc>
          <w:tcPr>
            <w:tcW w:w="2694" w:type="dxa"/>
          </w:tcPr>
          <w:p w14:paraId="300A3711" w14:textId="77777777" w:rsidR="00656A21" w:rsidRPr="00D410AE" w:rsidRDefault="00656A21" w:rsidP="00EB7D77">
            <w:pPr>
              <w:rPr>
                <w:rFonts w:cs="Arial"/>
              </w:rPr>
            </w:pPr>
          </w:p>
        </w:tc>
        <w:tc>
          <w:tcPr>
            <w:tcW w:w="3262" w:type="dxa"/>
          </w:tcPr>
          <w:p w14:paraId="12EF4179" w14:textId="77777777" w:rsidR="00656A21" w:rsidRPr="00D410AE" w:rsidRDefault="00656A21" w:rsidP="00EB7D77">
            <w:pPr>
              <w:rPr>
                <w:rFonts w:cs="Arial"/>
              </w:rPr>
            </w:pPr>
          </w:p>
        </w:tc>
      </w:tr>
    </w:tbl>
    <w:p w14:paraId="0A97890D"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72715B50" w14:textId="77777777" w:rsidR="000D732E" w:rsidRPr="005067FC" w:rsidRDefault="000D732E" w:rsidP="00427220">
      <w:pPr>
        <w:rPr>
          <w:i/>
          <w:color w:val="A6A6A6" w:themeColor="background1" w:themeShade="A6"/>
        </w:rPr>
      </w:pPr>
    </w:p>
    <w:p w14:paraId="01C8F09F" w14:textId="77777777" w:rsidR="00427220" w:rsidRDefault="00427220" w:rsidP="00427220">
      <w:pPr>
        <w:pStyle w:val="Heading4"/>
      </w:pPr>
      <w:r>
        <w:t>Assumptions</w:t>
      </w:r>
    </w:p>
    <w:p w14:paraId="14C3AE40" w14:textId="77777777" w:rsidR="00A92B2F" w:rsidRDefault="00A92B2F" w:rsidP="00A92B2F"/>
    <w:p w14:paraId="3200805B"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848E8E4" w14:textId="77777777" w:rsidR="00C0442C" w:rsidRDefault="00C0442C" w:rsidP="00A92B2F"/>
    <w:p w14:paraId="001B57C3" w14:textId="77777777" w:rsidR="00F15706" w:rsidRDefault="00E60B64" w:rsidP="00783BCF">
      <w:pPr>
        <w:pStyle w:val="Heading3"/>
      </w:pPr>
      <w:r>
        <w:t>Function Scope</w:t>
      </w:r>
    </w:p>
    <w:p w14:paraId="34027AA7" w14:textId="77777777" w:rsidR="00055646" w:rsidRPr="00A43B48" w:rsidRDefault="00055646" w:rsidP="00306D37">
      <w:pPr>
        <w:contextualSpacing/>
      </w:pPr>
    </w:p>
    <w:p w14:paraId="5E2835F4" w14:textId="77777777" w:rsidR="00306D37" w:rsidRDefault="00306D37" w:rsidP="00306D37">
      <w:pPr>
        <w:contextualSpacing/>
      </w:pPr>
      <w:r>
        <w:t xml:space="preserve">The </w:t>
      </w:r>
      <w:r>
        <w:rPr>
          <w:noProof/>
        </w:rPr>
        <w:drawing>
          <wp:inline distT="0" distB="0" distL="0" distR="0" wp14:anchorId="503DD34D" wp14:editId="6EE00C88">
            <wp:extent cx="152400" cy="152400"/>
            <wp:effectExtent l="0" t="0" r="0" b="0"/>
            <wp:docPr id="103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Delete video in cloud</w:t>
      </w:r>
      <w:r w:rsidR="0004480F">
        <w:rPr>
          <w:b/>
        </w:rPr>
        <w:t>”</w:t>
      </w:r>
      <w:r>
        <w:t xml:space="preserve"> f</w:t>
      </w:r>
      <w:r w:rsidR="00294100">
        <w:t>unction is called by</w:t>
      </w:r>
      <w:r>
        <w:t xml:space="preserve"> the following </w:t>
      </w:r>
      <w:r w:rsidR="00294100">
        <w:t>functions</w:t>
      </w:r>
      <w:r>
        <w:t>:</w:t>
      </w:r>
    </w:p>
    <w:p w14:paraId="47AABF56" w14:textId="77777777" w:rsidR="00306D37" w:rsidRPr="00953D23" w:rsidRDefault="00306D37" w:rsidP="0061324D">
      <w:pPr>
        <w:pStyle w:val="ListParagraph"/>
        <w:numPr>
          <w:ilvl w:val="0"/>
          <w:numId w:val="12"/>
        </w:numPr>
        <w:contextualSpacing/>
      </w:pPr>
      <w:r>
        <w:rPr>
          <w:noProof/>
        </w:rPr>
        <w:drawing>
          <wp:inline distT="0" distB="0" distL="0" distR="0" wp14:anchorId="244DBC43" wp14:editId="553C1DBF">
            <wp:extent cx="152400" cy="152400"/>
            <wp:effectExtent l="0" t="0" r="0" b="0"/>
            <wp:docPr id="103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62b869736b1104be268cef9c60e5d1c" w:history="1">
        <w:r w:rsidR="00B66881">
          <w:rPr>
            <w:rStyle w:val="Hyperlink"/>
          </w:rPr>
          <w:t>Access recorded videos</w:t>
        </w:r>
      </w:hyperlink>
      <w:r w:rsidR="0004480F">
        <w:t>”</w:t>
      </w:r>
    </w:p>
    <w:p w14:paraId="7C7B1D15" w14:textId="77777777" w:rsidR="00393C96" w:rsidRPr="00393C96" w:rsidRDefault="00393C96" w:rsidP="00306D37">
      <w:pPr>
        <w:contextualSpacing/>
      </w:pPr>
    </w:p>
    <w:p w14:paraId="1A179C7A" w14:textId="77777777" w:rsidR="001A755C" w:rsidRDefault="001A755C" w:rsidP="00306D37"/>
    <w:p w14:paraId="16DAB2E3" w14:textId="77777777" w:rsidR="00294100" w:rsidRDefault="00294100" w:rsidP="00294100">
      <w:pPr>
        <w:jc w:val="center"/>
      </w:pPr>
      <w:r>
        <w:rPr>
          <w:noProof/>
        </w:rPr>
        <w:lastRenderedPageBreak/>
        <w:drawing>
          <wp:inline distT="0" distB="0" distL="0" distR="0" wp14:anchorId="7E4E0632" wp14:editId="125095E4">
            <wp:extent cx="6466205" cy="6503862"/>
            <wp:effectExtent l="0" t="0" r="0" b="0"/>
            <wp:docPr id="1034" name="Picture 1768776659.jpg" descr="176877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1768776659.jpg"/>
                    <pic:cNvPicPr/>
                  </pic:nvPicPr>
                  <pic:blipFill>
                    <a:blip r:embed="rId107" cstate="print"/>
                    <a:stretch>
                      <a:fillRect/>
                    </a:stretch>
                  </pic:blipFill>
                  <pic:spPr>
                    <a:xfrm>
                      <a:off x="0" y="0"/>
                      <a:ext cx="6466205" cy="6503862"/>
                    </a:xfrm>
                    <a:prstGeom prst="rect">
                      <a:avLst/>
                    </a:prstGeom>
                  </pic:spPr>
                </pic:pic>
              </a:graphicData>
            </a:graphic>
          </wp:inline>
        </w:drawing>
      </w:r>
    </w:p>
    <w:p w14:paraId="5F0D7BA4"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8930AB2" wp14:editId="7C0E1159">
            <wp:extent cx="152400" cy="152400"/>
            <wp:effectExtent l="0" t="0" r="0" b="0"/>
            <wp:docPr id="103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Access recorded videos</w:t>
      </w:r>
      <w:r w:rsidR="0004480F">
        <w:t>”</w:t>
      </w:r>
      <w:r w:rsidRPr="00294100">
        <w:t xml:space="preserve"> calling </w:t>
      </w:r>
      <w:r>
        <w:rPr>
          <w:noProof/>
        </w:rPr>
        <w:drawing>
          <wp:inline distT="0" distB="0" distL="0" distR="0" wp14:anchorId="42BC767F" wp14:editId="531AC705">
            <wp:extent cx="152400" cy="152400"/>
            <wp:effectExtent l="0" t="0" r="0" b="0"/>
            <wp:docPr id="103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Delete video in cloud</w:t>
      </w:r>
      <w:r w:rsidR="0004480F">
        <w:t>”</w:t>
      </w:r>
    </w:p>
    <w:p w14:paraId="234D1FDE" w14:textId="77777777" w:rsidR="00306D37" w:rsidRDefault="00306D37" w:rsidP="00306D37">
      <w:pPr>
        <w:contextualSpacing/>
      </w:pPr>
    </w:p>
    <w:p w14:paraId="60CC4098" w14:textId="77777777" w:rsidR="00F15706" w:rsidRDefault="00E60B64" w:rsidP="00783BCF">
      <w:pPr>
        <w:pStyle w:val="Heading3"/>
      </w:pPr>
      <w:r>
        <w:t>Function Interfaces</w:t>
      </w:r>
    </w:p>
    <w:p w14:paraId="16D6E2DC"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2AB7DDC3" w14:textId="77777777" w:rsidTr="0082668D">
        <w:trPr>
          <w:trHeight w:val="260"/>
        </w:trPr>
        <w:tc>
          <w:tcPr>
            <w:tcW w:w="2547" w:type="dxa"/>
            <w:shd w:val="clear" w:color="auto" w:fill="D9D9D9" w:themeFill="background1" w:themeFillShade="D9"/>
            <w:noWrap/>
            <w:hideMark/>
          </w:tcPr>
          <w:p w14:paraId="4CC9CB0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47E420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391F3AAD" w14:textId="77777777" w:rsidTr="0082668D">
        <w:trPr>
          <w:trHeight w:val="410"/>
        </w:trPr>
        <w:tc>
          <w:tcPr>
            <w:tcW w:w="2547" w:type="dxa"/>
            <w:noWrap/>
          </w:tcPr>
          <w:p w14:paraId="6AC345CC" w14:textId="77777777" w:rsidR="0082668D" w:rsidRDefault="0082668D" w:rsidP="00BC57B1">
            <w:pPr>
              <w:contextualSpacing/>
              <w:rPr>
                <w:rFonts w:cs="Arial"/>
              </w:rPr>
            </w:pPr>
            <w:r w:rsidRPr="00275823">
              <w:rPr>
                <w:rFonts w:cs="Arial"/>
              </w:rPr>
              <w:t>Delete Clioud Video</w:t>
            </w:r>
          </w:p>
          <w:p w14:paraId="605999A5" w14:textId="77777777" w:rsidR="0082668D" w:rsidRDefault="0082668D" w:rsidP="00BC57B1">
            <w:pPr>
              <w:contextualSpacing/>
              <w:rPr>
                <w:rFonts w:cs="Arial"/>
              </w:rPr>
            </w:pPr>
            <w:r>
              <w:rPr>
                <w:rFonts w:cs="Arial"/>
              </w:rPr>
              <w:t>Signal:</w:t>
            </w:r>
          </w:p>
          <w:p w14:paraId="6868366A"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551DF56" wp14:editId="70F1BBE2">
                  <wp:extent cx="152400" cy="152400"/>
                  <wp:effectExtent l="0" t="0" r="0" b="0"/>
                  <wp:docPr id="1040"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73d4d5d846bda59f2572e37fcaf53f8" w:history="1">
              <w:r>
                <w:rPr>
                  <w:rStyle w:val="Hyperlink"/>
                  <w:rFonts w:cs="Arial"/>
                </w:rPr>
                <w:t>Video Stream - from Cloud</w:t>
              </w:r>
            </w:hyperlink>
          </w:p>
        </w:tc>
        <w:tc>
          <w:tcPr>
            <w:tcW w:w="7654" w:type="dxa"/>
          </w:tcPr>
          <w:p w14:paraId="00FC7ACC" w14:textId="77777777" w:rsidR="0082668D" w:rsidRDefault="0082668D" w:rsidP="00BC57B1">
            <w:pPr>
              <w:rPr>
                <w:rFonts w:cs="Arial"/>
              </w:rPr>
            </w:pPr>
            <w:r>
              <w:rPr>
                <w:rFonts w:cs="Arial"/>
              </w:rPr>
              <w:t>Signal Description:</w:t>
            </w:r>
          </w:p>
          <w:p w14:paraId="70FF8201" w14:textId="77777777" w:rsidR="0082668D" w:rsidRDefault="0082668D" w:rsidP="00BC57B1">
            <w:pPr>
              <w:rPr>
                <w:rFonts w:cs="Arial"/>
              </w:rPr>
            </w:pPr>
            <w:r w:rsidRPr="00275823">
              <w:rPr>
                <w:rFonts w:cs="Arial"/>
              </w:rPr>
              <w:t>Video stream from data stored on the cloud</w:t>
            </w:r>
          </w:p>
          <w:p w14:paraId="152B4C6A" w14:textId="77777777" w:rsidR="0082668D" w:rsidRDefault="0082668D" w:rsidP="00BC57B1">
            <w:pPr>
              <w:rPr>
                <w:rFonts w:cs="Arial"/>
              </w:rPr>
            </w:pPr>
          </w:p>
        </w:tc>
      </w:tr>
    </w:tbl>
    <w:p w14:paraId="7E1AD337" w14:textId="77777777" w:rsidR="0082668D" w:rsidRDefault="0082668D" w:rsidP="00A7465B">
      <w:pPr>
        <w:contextualSpacing/>
        <w:rPr>
          <w:rFonts w:cs="Arial"/>
        </w:rPr>
      </w:pPr>
    </w:p>
    <w:p w14:paraId="6625D30C"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9D70657" w14:textId="77777777" w:rsidTr="00CD7DFE">
        <w:trPr>
          <w:trHeight w:val="260"/>
        </w:trPr>
        <w:tc>
          <w:tcPr>
            <w:tcW w:w="2689" w:type="dxa"/>
            <w:shd w:val="clear" w:color="auto" w:fill="D9D9D9" w:themeFill="background1" w:themeFillShade="D9"/>
            <w:noWrap/>
            <w:hideMark/>
          </w:tcPr>
          <w:p w14:paraId="541E6D1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E4CF81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7CF3911A" w14:textId="77777777" w:rsidTr="00CD7DFE">
        <w:trPr>
          <w:trHeight w:val="410"/>
        </w:trPr>
        <w:tc>
          <w:tcPr>
            <w:tcW w:w="2689" w:type="dxa"/>
            <w:noWrap/>
          </w:tcPr>
          <w:p w14:paraId="291B0BFA" w14:textId="77777777" w:rsidR="00CD7DFE" w:rsidRDefault="00CD7DFE" w:rsidP="00BC57B1">
            <w:pPr>
              <w:contextualSpacing/>
              <w:rPr>
                <w:rFonts w:cs="Arial"/>
              </w:rPr>
            </w:pPr>
            <w:r>
              <w:rPr>
                <w:rFonts w:cs="Arial"/>
              </w:rPr>
              <w:t>Delete Video on Cloud Cmd</w:t>
            </w:r>
          </w:p>
          <w:p w14:paraId="0DA73D88" w14:textId="77777777" w:rsidR="00CD7DFE" w:rsidRDefault="00CD7DFE" w:rsidP="00BC57B1">
            <w:pPr>
              <w:contextualSpacing/>
              <w:rPr>
                <w:rFonts w:cs="Arial"/>
              </w:rPr>
            </w:pPr>
            <w:r>
              <w:rPr>
                <w:rFonts w:cs="Arial"/>
              </w:rPr>
              <w:t>Signal:</w:t>
            </w:r>
          </w:p>
          <w:p w14:paraId="63F0375D" w14:textId="77777777" w:rsidR="00CD7DFE" w:rsidRDefault="00CD7DFE" w:rsidP="00BC57B1">
            <w:pPr>
              <w:contextualSpacing/>
              <w:rPr>
                <w:rFonts w:cs="Arial"/>
              </w:rPr>
            </w:pPr>
            <w:r>
              <w:rPr>
                <w:noProof/>
              </w:rPr>
              <w:drawing>
                <wp:inline distT="0" distB="0" distL="0" distR="0" wp14:anchorId="04C1BE8C" wp14:editId="17B7B4A3">
                  <wp:extent cx="152400" cy="152400"/>
                  <wp:effectExtent l="0" t="0" r="0" b="0"/>
                  <wp:docPr id="1042"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cedb3ecd01d2abee1a23b02f49be96ba" w:history="1">
              <w:r>
                <w:rPr>
                  <w:rStyle w:val="Hyperlink"/>
                  <w:rFonts w:cs="Arial"/>
                </w:rPr>
                <w:t>Delete Video on Cloud Cmd</w:t>
              </w:r>
            </w:hyperlink>
          </w:p>
        </w:tc>
        <w:tc>
          <w:tcPr>
            <w:tcW w:w="7512" w:type="dxa"/>
            <w:noWrap/>
          </w:tcPr>
          <w:p w14:paraId="1188C407" w14:textId="77777777" w:rsidR="00CD7DFE" w:rsidRDefault="00CD7DFE" w:rsidP="00BC57B1">
            <w:pPr>
              <w:rPr>
                <w:rFonts w:cs="Arial"/>
              </w:rPr>
            </w:pPr>
            <w:r>
              <w:rPr>
                <w:rFonts w:cs="Arial"/>
              </w:rPr>
              <w:t>Signal Description:</w:t>
            </w:r>
          </w:p>
          <w:p w14:paraId="46D500D5" w14:textId="77777777" w:rsidR="00CD7DFE" w:rsidRDefault="00CD7DFE" w:rsidP="00BC57B1">
            <w:pPr>
              <w:rPr>
                <w:rFonts w:cs="Arial"/>
              </w:rPr>
            </w:pPr>
            <w:r>
              <w:rPr>
                <w:rFonts w:cs="Arial"/>
              </w:rPr>
              <w:t>Command from user to delete a video clip stored on the cloud</w:t>
            </w:r>
          </w:p>
          <w:p w14:paraId="748DBF5F" w14:textId="77777777" w:rsidR="00CD7DFE" w:rsidRDefault="00CD7DFE" w:rsidP="00BC57B1">
            <w:pPr>
              <w:rPr>
                <w:rFonts w:cs="Arial"/>
              </w:rPr>
            </w:pPr>
          </w:p>
        </w:tc>
      </w:tr>
    </w:tbl>
    <w:p w14:paraId="27127A5F" w14:textId="77777777" w:rsidR="00CD7DFE" w:rsidRDefault="00CD7DFE" w:rsidP="00A72B37"/>
    <w:p w14:paraId="0AED65F5" w14:textId="77777777" w:rsidR="00A72B37" w:rsidRDefault="00A72B37" w:rsidP="00A72B37">
      <w:pPr>
        <w:pStyle w:val="Heading4"/>
      </w:pPr>
      <w:r>
        <w:t>Logical</w:t>
      </w:r>
      <w:r w:rsidRPr="00F15706">
        <w:t xml:space="preserve"> Parameters</w:t>
      </w:r>
    </w:p>
    <w:p w14:paraId="506D1A81" w14:textId="77777777" w:rsidR="00A72B37" w:rsidRDefault="00A72B37" w:rsidP="00A72B37"/>
    <w:p w14:paraId="049EB10A"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0E2B4B52" w14:textId="77777777" w:rsidTr="00EB7D77">
        <w:trPr>
          <w:trHeight w:val="211"/>
        </w:trPr>
        <w:tc>
          <w:tcPr>
            <w:tcW w:w="2689" w:type="dxa"/>
            <w:shd w:val="clear" w:color="auto" w:fill="D9D9D9" w:themeFill="background1" w:themeFillShade="D9"/>
            <w:noWrap/>
            <w:hideMark/>
          </w:tcPr>
          <w:p w14:paraId="56FA8EDE"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6547CA5D"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F129B7F" w14:textId="77777777" w:rsidTr="00EB7D77">
        <w:trPr>
          <w:trHeight w:val="410"/>
        </w:trPr>
        <w:tc>
          <w:tcPr>
            <w:tcW w:w="2689" w:type="dxa"/>
            <w:noWrap/>
          </w:tcPr>
          <w:p w14:paraId="2DF55418" w14:textId="5466BF45"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37A7E540" w14:textId="1ACA0D23" w:rsidR="009649F4" w:rsidRPr="003F473D" w:rsidRDefault="009649F4" w:rsidP="00EB7D77">
            <w:pPr>
              <w:rPr>
                <w:rFonts w:cs="Arial"/>
                <w:color w:val="000000"/>
                <w:sz w:val="18"/>
                <w:szCs w:val="18"/>
              </w:rPr>
            </w:pPr>
          </w:p>
        </w:tc>
      </w:tr>
      <w:tr w:rsidR="009649F4" w:rsidRPr="003F473D" w14:paraId="2AE5CC35" w14:textId="77777777" w:rsidTr="00EB7D77">
        <w:trPr>
          <w:trHeight w:val="410"/>
        </w:trPr>
        <w:tc>
          <w:tcPr>
            <w:tcW w:w="2689" w:type="dxa"/>
            <w:noWrap/>
          </w:tcPr>
          <w:p w14:paraId="47E42968"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715658F" w14:textId="77777777" w:rsidR="009649F4" w:rsidRPr="003F473D" w:rsidRDefault="009649F4" w:rsidP="00EB7D77">
            <w:pPr>
              <w:rPr>
                <w:rFonts w:cs="Arial"/>
                <w:color w:val="000000"/>
                <w:sz w:val="18"/>
                <w:szCs w:val="18"/>
              </w:rPr>
            </w:pPr>
          </w:p>
        </w:tc>
      </w:tr>
    </w:tbl>
    <w:p w14:paraId="4CD7DC01" w14:textId="77777777" w:rsidR="009649F4" w:rsidRDefault="009649F4" w:rsidP="00A72B37"/>
    <w:p w14:paraId="101FE889" w14:textId="77777777" w:rsidR="00822913" w:rsidRDefault="00822913" w:rsidP="00822913">
      <w:pPr>
        <w:pStyle w:val="Heading3"/>
      </w:pPr>
      <w:r>
        <w:t>Function Modeling</w:t>
      </w:r>
    </w:p>
    <w:p w14:paraId="33287EE7" w14:textId="77777777" w:rsidR="00EF5443" w:rsidRPr="00C75AE5" w:rsidRDefault="00EF5443" w:rsidP="00EF5443"/>
    <w:p w14:paraId="3399210F" w14:textId="77777777" w:rsidR="002D15F6" w:rsidRDefault="002D15F6" w:rsidP="0061324D">
      <w:pPr>
        <w:pStyle w:val="Heading4"/>
        <w:numPr>
          <w:ilvl w:val="3"/>
          <w:numId w:val="4"/>
        </w:numPr>
      </w:pPr>
      <w:r>
        <w:t>Use Cases</w:t>
      </w:r>
    </w:p>
    <w:p w14:paraId="14961EAF" w14:textId="77777777" w:rsidR="002D15F6" w:rsidRDefault="002D15F6" w:rsidP="002D15F6"/>
    <w:p w14:paraId="5E23D81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02502BB" w14:textId="77777777" w:rsidR="009649F4" w:rsidRDefault="009649F4" w:rsidP="009649F4">
      <w:pPr>
        <w:pStyle w:val="Heading4"/>
        <w:numPr>
          <w:ilvl w:val="3"/>
          <w:numId w:val="4"/>
        </w:numPr>
      </w:pPr>
      <w:r>
        <w:t>State Charts</w:t>
      </w:r>
    </w:p>
    <w:p w14:paraId="46E691C1" w14:textId="77777777" w:rsidR="00195B38" w:rsidRDefault="00195B38" w:rsidP="00A76553">
      <w:pPr>
        <w:contextualSpacing/>
        <w:rPr>
          <w:color w:val="A6A6A6" w:themeColor="background1" w:themeShade="A6"/>
        </w:rPr>
      </w:pPr>
    </w:p>
    <w:p w14:paraId="16728071"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41B63509" w14:textId="77777777" w:rsidR="00A76553" w:rsidRPr="00FF5F72" w:rsidRDefault="00A76553" w:rsidP="00A76553">
      <w:pPr>
        <w:contextualSpacing/>
        <w:rPr>
          <w:color w:val="A6A6A6" w:themeColor="background1" w:themeShade="A6"/>
        </w:rPr>
      </w:pPr>
    </w:p>
    <w:p w14:paraId="061D66C6" w14:textId="77777777" w:rsidR="00A76553" w:rsidRPr="00004083" w:rsidRDefault="00A76553" w:rsidP="00A76553">
      <w:pPr>
        <w:contextualSpacing/>
        <w:rPr>
          <w:rFonts w:cs="Arial"/>
        </w:rPr>
      </w:pPr>
    </w:p>
    <w:p w14:paraId="30FC7EDD" w14:textId="77777777" w:rsidR="009649F4" w:rsidRDefault="009649F4" w:rsidP="009649F4">
      <w:pPr>
        <w:pStyle w:val="Heading4"/>
        <w:numPr>
          <w:ilvl w:val="3"/>
          <w:numId w:val="4"/>
        </w:numPr>
      </w:pPr>
      <w:r>
        <w:t>Activity Diagrams</w:t>
      </w:r>
    </w:p>
    <w:p w14:paraId="619BC252" w14:textId="77777777" w:rsidR="009649F4" w:rsidRDefault="009649F4" w:rsidP="009649F4"/>
    <w:p w14:paraId="2F7A9C0E"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0DC19DE1" w14:textId="77777777" w:rsidR="009649F4" w:rsidRPr="00FF5F72" w:rsidRDefault="009649F4" w:rsidP="009649F4">
      <w:pPr>
        <w:contextualSpacing/>
        <w:rPr>
          <w:color w:val="A6A6A6" w:themeColor="background1" w:themeShade="A6"/>
        </w:rPr>
      </w:pPr>
    </w:p>
    <w:p w14:paraId="57D27D94" w14:textId="77777777" w:rsidR="009649F4" w:rsidRDefault="009649F4" w:rsidP="009649F4">
      <w:pPr>
        <w:pStyle w:val="Heading4"/>
        <w:numPr>
          <w:ilvl w:val="3"/>
          <w:numId w:val="4"/>
        </w:numPr>
      </w:pPr>
      <w:r>
        <w:t>Sequence Diagrams</w:t>
      </w:r>
    </w:p>
    <w:p w14:paraId="4128837D" w14:textId="77777777" w:rsidR="00987D84" w:rsidRPr="00EB7D77" w:rsidRDefault="00987D84" w:rsidP="00EB7D77">
      <w:pPr>
        <w:rPr>
          <w:rStyle w:val="SubtleEmphasis"/>
          <w:i w:val="0"/>
          <w:iCs w:val="0"/>
          <w:color w:val="auto"/>
          <w:highlight w:val="green"/>
        </w:rPr>
      </w:pPr>
    </w:p>
    <w:p w14:paraId="4A491B64"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71ACA204" w14:textId="77777777" w:rsidR="00987D84" w:rsidRDefault="00987D84" w:rsidP="00987D84"/>
    <w:p w14:paraId="06D079BA" w14:textId="77777777" w:rsidR="009649F4" w:rsidRDefault="009649F4" w:rsidP="009649F4"/>
    <w:p w14:paraId="06DA9B3B" w14:textId="77777777" w:rsidR="009649F4" w:rsidRDefault="009649F4" w:rsidP="009649F4">
      <w:pPr>
        <w:pStyle w:val="Heading4"/>
        <w:numPr>
          <w:ilvl w:val="3"/>
          <w:numId w:val="4"/>
        </w:numPr>
      </w:pPr>
      <w:r>
        <w:t>Decision Tables</w:t>
      </w:r>
    </w:p>
    <w:p w14:paraId="0B81E4ED" w14:textId="77777777" w:rsidR="009649F4" w:rsidRDefault="009649F4" w:rsidP="009649F4"/>
    <w:p w14:paraId="11381E4F" w14:textId="77777777" w:rsidR="00F15706" w:rsidRDefault="00DA0800" w:rsidP="00822913">
      <w:pPr>
        <w:pStyle w:val="Heading3"/>
      </w:pPr>
      <w:r>
        <w:t>Function Requirements</w:t>
      </w:r>
    </w:p>
    <w:p w14:paraId="30EF77BE" w14:textId="77777777" w:rsidR="00F15706" w:rsidRDefault="00F15706" w:rsidP="00783BCF">
      <w:pPr>
        <w:pStyle w:val="Heading4"/>
      </w:pPr>
      <w:r>
        <w:t>Functional Requirements</w:t>
      </w:r>
    </w:p>
    <w:p w14:paraId="6DD192F5" w14:textId="77777777" w:rsidR="006E54B3" w:rsidRDefault="00F15706" w:rsidP="006E54B3">
      <w:pPr>
        <w:pStyle w:val="Heading5"/>
      </w:pPr>
      <w:r>
        <w:t>Normal Operation</w:t>
      </w:r>
    </w:p>
    <w:p w14:paraId="1BFFA02A" w14:textId="77777777" w:rsidR="005961D3" w:rsidRDefault="005961D3" w:rsidP="00BB6A63"/>
    <w:p w14:paraId="38B0391C" w14:textId="77777777" w:rsidR="005961D3" w:rsidRDefault="005961D3" w:rsidP="005961D3">
      <w:pPr>
        <w:rPr>
          <w:color w:val="A6A6A6" w:themeColor="background1" w:themeShade="A6"/>
        </w:rPr>
      </w:pPr>
      <w:r>
        <w:rPr>
          <w:color w:val="A6A6A6" w:themeColor="background1" w:themeShade="A6"/>
        </w:rPr>
        <w:t>No Normal Operation Requirements specified.</w:t>
      </w:r>
    </w:p>
    <w:p w14:paraId="5B8BB672" w14:textId="77777777" w:rsidR="00F15706" w:rsidRDefault="00F15706" w:rsidP="00783BCF">
      <w:pPr>
        <w:pStyle w:val="Heading5"/>
      </w:pPr>
      <w:r>
        <w:lastRenderedPageBreak/>
        <w:t>Error Handling</w:t>
      </w:r>
    </w:p>
    <w:p w14:paraId="19E31400" w14:textId="77777777" w:rsidR="005961D3" w:rsidRDefault="005961D3" w:rsidP="00BB6A63"/>
    <w:p w14:paraId="3782FCA6" w14:textId="77777777" w:rsidR="005961D3" w:rsidRDefault="005961D3" w:rsidP="005961D3">
      <w:pPr>
        <w:rPr>
          <w:color w:val="A6A6A6" w:themeColor="background1" w:themeShade="A6"/>
        </w:rPr>
      </w:pPr>
      <w:r>
        <w:rPr>
          <w:color w:val="A6A6A6" w:themeColor="background1" w:themeShade="A6"/>
        </w:rPr>
        <w:t>No Error Handling Requirements specified.</w:t>
      </w:r>
    </w:p>
    <w:p w14:paraId="37232C12" w14:textId="77777777" w:rsidR="00DD7D94" w:rsidRDefault="00DD7D94" w:rsidP="00DD7D94">
      <w:pPr>
        <w:pStyle w:val="Heading4"/>
      </w:pPr>
      <w:r>
        <w:t>Non-Functional Requirements</w:t>
      </w:r>
    </w:p>
    <w:p w14:paraId="5B5E781E" w14:textId="77777777" w:rsidR="005961D3" w:rsidRDefault="005961D3" w:rsidP="00BB6A63"/>
    <w:p w14:paraId="5232FEF9" w14:textId="77777777" w:rsidR="005961D3" w:rsidRDefault="005961D3" w:rsidP="005961D3">
      <w:pPr>
        <w:rPr>
          <w:color w:val="A6A6A6" w:themeColor="background1" w:themeShade="A6"/>
        </w:rPr>
      </w:pPr>
      <w:r>
        <w:rPr>
          <w:color w:val="A6A6A6" w:themeColor="background1" w:themeShade="A6"/>
        </w:rPr>
        <w:t>No Non-Functional Requirements specified.</w:t>
      </w:r>
    </w:p>
    <w:p w14:paraId="096C7BC4" w14:textId="77777777" w:rsidR="00DF462B" w:rsidRDefault="00427220" w:rsidP="00DF462B">
      <w:pPr>
        <w:pStyle w:val="Heading4"/>
      </w:pPr>
      <w:r>
        <w:t>Functional</w:t>
      </w:r>
      <w:r w:rsidR="00DF462B">
        <w:t xml:space="preserve"> Safety Requirements</w:t>
      </w:r>
    </w:p>
    <w:p w14:paraId="21D4B17F" w14:textId="77777777" w:rsidR="00DF462B" w:rsidRDefault="00DF462B" w:rsidP="00DF462B">
      <w:pPr>
        <w:rPr>
          <w:highlight w:val="yellow"/>
        </w:rPr>
      </w:pPr>
    </w:p>
    <w:p w14:paraId="77AA1DD0"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446BC1B" w14:textId="77777777" w:rsidR="00DD7D94" w:rsidRDefault="00DD7D94" w:rsidP="00DD7D94">
      <w:pPr>
        <w:pStyle w:val="Heading4"/>
      </w:pPr>
      <w:r>
        <w:t>Other Requirements</w:t>
      </w:r>
    </w:p>
    <w:p w14:paraId="38AB4847" w14:textId="77777777" w:rsidR="00DD7D94" w:rsidRDefault="00DD7D94" w:rsidP="00DD7D94">
      <w:pPr>
        <w:pStyle w:val="Heading5"/>
      </w:pPr>
      <w:r>
        <w:t>Design Requirements</w:t>
      </w:r>
    </w:p>
    <w:p w14:paraId="1E0097EC" w14:textId="77777777" w:rsidR="005961D3" w:rsidRDefault="005961D3" w:rsidP="00CA4A62"/>
    <w:p w14:paraId="17D10131" w14:textId="77777777" w:rsidR="005961D3" w:rsidRDefault="005961D3" w:rsidP="005961D3">
      <w:pPr>
        <w:rPr>
          <w:color w:val="A6A6A6" w:themeColor="background1" w:themeShade="A6"/>
        </w:rPr>
      </w:pPr>
      <w:r>
        <w:rPr>
          <w:color w:val="A6A6A6" w:themeColor="background1" w:themeShade="A6"/>
        </w:rPr>
        <w:t>No Design Requirements specified.</w:t>
      </w:r>
    </w:p>
    <w:p w14:paraId="48278114" w14:textId="77777777" w:rsidR="00CA4A62" w:rsidRDefault="00CA4A62" w:rsidP="00CA4A62">
      <w:pPr>
        <w:pStyle w:val="Heading4"/>
      </w:pPr>
      <w:r>
        <w:t>Uncategorized Requirements</w:t>
      </w:r>
    </w:p>
    <w:p w14:paraId="2E8FB2A9" w14:textId="77777777" w:rsidR="005961D3" w:rsidRDefault="005961D3" w:rsidP="00CA4A62"/>
    <w:p w14:paraId="59C5C16E" w14:textId="77777777" w:rsidR="001F5E54" w:rsidRPr="0017445F" w:rsidRDefault="006E25A5" w:rsidP="001F5E54">
      <w:pPr>
        <w:pStyle w:val="RERequirement"/>
        <w:shd w:val="clear" w:color="auto" w:fill="F2F2F2" w:themeFill="background1" w:themeFillShade="F2"/>
      </w:pPr>
      <w:r>
        <w:t>R_Sent_App_15</w:t>
      </w:r>
      <w:r w:rsidR="00AE04B0">
        <w:t xml:space="preserve"> Access Videos - Cloud</w:t>
      </w:r>
    </w:p>
    <w:p w14:paraId="129A701B" w14:textId="77777777" w:rsidR="001F5E54" w:rsidRDefault="00AE04B0" w:rsidP="001F5E54">
      <w:pPr>
        <w:rPr>
          <w:rFonts w:cs="Arial"/>
        </w:rPr>
      </w:pPr>
      <w:r>
        <w:rPr>
          <w:rFonts w:cs="Arial"/>
        </w:rPr>
        <w:t>Upon user request, the Ford Pass Application shall allow user to access videos stored in cloud storage.</w:t>
      </w:r>
    </w:p>
    <w:p w14:paraId="49CB78C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11D5A4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E624C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R_Sent_App_15</w:t>
            </w:r>
          </w:p>
        </w:tc>
      </w:tr>
      <w:tr w:rsidR="001F5E54" w:rsidRPr="00FD127C" w14:paraId="2BC4C8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1E39C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9B602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allow viewing of videos - from the cloud.</w:t>
            </w:r>
          </w:p>
        </w:tc>
      </w:tr>
      <w:tr w:rsidR="001F5E54" w:rsidRPr="00FD127C" w14:paraId="20F0FA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5A49B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CB726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0B065B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B6226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53E860" w14:textId="77777777" w:rsidR="00E77D14" w:rsidRDefault="00E77D14"/>
        </w:tc>
      </w:tr>
      <w:tr w:rsidR="001F5E54" w:rsidRPr="00FD127C" w14:paraId="35CCFE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F1394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2F6731"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96B7C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161268" w14:textId="77777777" w:rsidR="00E77D14" w:rsidRDefault="00E77D14"/>
        </w:tc>
      </w:tr>
      <w:tr w:rsidR="001F5E54" w:rsidRPr="00FD127C" w14:paraId="50DE5F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5D314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374BF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D999865" wp14:editId="087849F7">
                  <wp:extent cx="152400" cy="152400"/>
                  <wp:effectExtent l="0" t="0" r="0" b="0"/>
                  <wp:docPr id="104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R_F_Sentinel_00066 Access Videos - Cloud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69921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16CDB4" w14:textId="77777777" w:rsidR="00E77D14" w:rsidRDefault="00E77D14"/>
        </w:tc>
      </w:tr>
      <w:tr w:rsidR="001F5E54" w:rsidRPr="00FD127C" w14:paraId="545D4CB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04E3B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A1ADFE"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9CA52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7834E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93B36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556DAC" w14:textId="77777777" w:rsidR="00E77D14" w:rsidRDefault="00E77D14"/>
        </w:tc>
      </w:tr>
      <w:tr w:rsidR="001F5E54" w:rsidRPr="00FD127C" w14:paraId="531A650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557555" w14:textId="77777777" w:rsidR="001F5E54" w:rsidRPr="00FD127C" w:rsidRDefault="0052661D" w:rsidP="00A84EEF">
            <w:pPr>
              <w:rPr>
                <w:rFonts w:cs="Arial"/>
                <w:bCs/>
                <w:color w:val="808080" w:themeColor="background1" w:themeShade="80"/>
                <w:sz w:val="16"/>
                <w:szCs w:val="14"/>
              </w:rPr>
            </w:pPr>
            <w:hyperlink r:id="rId13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82F7B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6656B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A2AB9D" w14:textId="77777777" w:rsidR="001F5E54" w:rsidRPr="0017445F" w:rsidRDefault="006E25A5" w:rsidP="001F5E54">
      <w:pPr>
        <w:pStyle w:val="RERequirement"/>
        <w:shd w:val="clear" w:color="auto" w:fill="F2F2F2" w:themeFill="background1" w:themeFillShade="F2"/>
      </w:pPr>
      <w:bookmarkStart w:id="162" w:name="_8d4abf675d1717f7b7979115e639e011"/>
      <w:r>
        <w:t>R_Sent_App_18</w:t>
      </w:r>
      <w:bookmarkEnd w:id="162"/>
      <w:r w:rsidR="00AE04B0">
        <w:t xml:space="preserve"> Cloud Storage -Delete Video</w:t>
      </w:r>
    </w:p>
    <w:p w14:paraId="199E795C" w14:textId="77777777" w:rsidR="001F5E54" w:rsidRDefault="00AE04B0" w:rsidP="001F5E54">
      <w:pPr>
        <w:rPr>
          <w:rFonts w:cs="Arial"/>
        </w:rPr>
      </w:pPr>
      <w:r>
        <w:rPr>
          <w:rFonts w:cs="Arial"/>
        </w:rPr>
        <w:t>Upon user request, the Ford Pass Application shall allow user to delete videos stored in cloud storage.</w:t>
      </w:r>
    </w:p>
    <w:p w14:paraId="6FA2714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0DD797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E1574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R_Sent_App_18</w:t>
            </w:r>
          </w:p>
        </w:tc>
      </w:tr>
      <w:tr w:rsidR="001F5E54" w:rsidRPr="00FD127C" w14:paraId="162497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8A633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0CEE7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is required to free-up storage space and to help organise lists of data.</w:t>
            </w:r>
          </w:p>
        </w:tc>
      </w:tr>
      <w:tr w:rsidR="001F5E54" w:rsidRPr="00FD127C" w14:paraId="6A14C6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E468D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97A80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13624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20D53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A01AF0" w14:textId="77777777" w:rsidR="00E77D14" w:rsidRDefault="00E77D14"/>
        </w:tc>
      </w:tr>
      <w:tr w:rsidR="001F5E54" w:rsidRPr="00FD127C" w14:paraId="2638B2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102AC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4519A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F54EC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DC8DCD" w14:textId="77777777" w:rsidR="00E77D14" w:rsidRDefault="00E77D14"/>
        </w:tc>
      </w:tr>
      <w:tr w:rsidR="001F5E54" w:rsidRPr="00FD127C" w14:paraId="0BCBFD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3657C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D1D03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9BA322B" wp14:editId="47236041">
                  <wp:extent cx="152400" cy="152400"/>
                  <wp:effectExtent l="0" t="0" r="0" b="0"/>
                  <wp:docPr id="104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R_F_Sentinel_00069 Cloud Storage -Delete Video</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2DE24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4E1016" w14:textId="77777777" w:rsidR="00E77D14" w:rsidRDefault="00E77D14"/>
        </w:tc>
      </w:tr>
      <w:tr w:rsidR="001F5E54" w:rsidRPr="00FD127C" w14:paraId="3246F90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C7F0D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7002F6"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2E657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F6843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3B9FA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68A9CE" w14:textId="77777777" w:rsidR="00E77D14" w:rsidRDefault="00E77D14"/>
        </w:tc>
      </w:tr>
      <w:tr w:rsidR="001F5E54" w:rsidRPr="00FD127C" w14:paraId="6438C07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CCA6C2" w14:textId="77777777" w:rsidR="001F5E54" w:rsidRPr="00FD127C" w:rsidRDefault="0052661D" w:rsidP="00A84EEF">
            <w:pPr>
              <w:rPr>
                <w:rFonts w:cs="Arial"/>
                <w:bCs/>
                <w:color w:val="808080" w:themeColor="background1" w:themeShade="80"/>
                <w:sz w:val="16"/>
                <w:szCs w:val="14"/>
              </w:rPr>
            </w:pPr>
            <w:hyperlink r:id="rId13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264E2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91C4D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03DACEA" w14:textId="77777777" w:rsidR="001F5E54" w:rsidRPr="0017445F" w:rsidRDefault="006E25A5" w:rsidP="001F5E54">
      <w:pPr>
        <w:pStyle w:val="RERequirement"/>
        <w:shd w:val="clear" w:color="auto" w:fill="F2F2F2" w:themeFill="background1" w:themeFillShade="F2"/>
      </w:pPr>
      <w:r>
        <w:t>R_Sent_Str_2</w:t>
      </w:r>
      <w:r w:rsidR="00AE04B0">
        <w:t xml:space="preserve"> Store Video - Cloud</w:t>
      </w:r>
    </w:p>
    <w:p w14:paraId="091F729D" w14:textId="77777777" w:rsidR="001F5E54" w:rsidRDefault="00AE04B0" w:rsidP="001F5E54">
      <w:pPr>
        <w:rPr>
          <w:rFonts w:cs="Arial"/>
        </w:rPr>
      </w:pPr>
      <w:r>
        <w:rPr>
          <w:rFonts w:cs="Arial"/>
        </w:rPr>
        <w:t>When recording,  the video recording system  shall store videos to cloud storage.</w:t>
      </w:r>
    </w:p>
    <w:p w14:paraId="167CB03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2CBF5A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80731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R_Sent_Str_2</w:t>
            </w:r>
          </w:p>
        </w:tc>
      </w:tr>
      <w:tr w:rsidR="001F5E54" w:rsidRPr="00FD127C" w14:paraId="69EB52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9CA9C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2A903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implement video storage in cloud storage space</w:t>
            </w:r>
          </w:p>
        </w:tc>
      </w:tr>
      <w:tr w:rsidR="001F5E54" w:rsidRPr="00FD127C" w14:paraId="18E7F9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D0196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6C759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B6920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5C511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9F96CD" w14:textId="77777777" w:rsidR="00E77D14" w:rsidRDefault="00E77D14"/>
        </w:tc>
      </w:tr>
      <w:tr w:rsidR="001F5E54" w:rsidRPr="00FD127C" w14:paraId="2A975E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05036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5FFC7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64C1E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6FE455" w14:textId="77777777" w:rsidR="00E77D14" w:rsidRDefault="00E77D14"/>
        </w:tc>
      </w:tr>
      <w:tr w:rsidR="001F5E54" w:rsidRPr="00FD127C" w14:paraId="7B069BA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1CDB1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0D6AB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3308624" wp14:editId="6796D576">
                  <wp:extent cx="152400" cy="152400"/>
                  <wp:effectExtent l="0" t="0" r="0" b="0"/>
                  <wp:docPr id="1048"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R_F_Sentinel_00012 Store Video - Cloud</w:t>
            </w:r>
          </w:p>
          <w:p w14:paraId="7FC440F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0880D86" wp14:editId="1E7B989C">
                  <wp:extent cx="152400" cy="152400"/>
                  <wp:effectExtent l="0" t="0" r="0" b="0"/>
                  <wp:docPr id="105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R_F_Sentinel_00085 Cloud Storage - Days/GB</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FCB34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755339" w14:textId="77777777" w:rsidR="00E77D14" w:rsidRDefault="00E77D14"/>
        </w:tc>
      </w:tr>
      <w:tr w:rsidR="001F5E54" w:rsidRPr="00FD127C" w14:paraId="7B1A514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8E4FB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95685D"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D190C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ACDA3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3C76B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A2A17E" w14:textId="77777777" w:rsidR="00E77D14" w:rsidRDefault="00E77D14"/>
        </w:tc>
      </w:tr>
      <w:tr w:rsidR="001F5E54" w:rsidRPr="00FD127C" w14:paraId="3A9EE42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AC6629" w14:textId="77777777" w:rsidR="001F5E54" w:rsidRPr="00FD127C" w:rsidRDefault="0052661D" w:rsidP="00A84EEF">
            <w:pPr>
              <w:rPr>
                <w:rFonts w:cs="Arial"/>
                <w:bCs/>
                <w:color w:val="808080" w:themeColor="background1" w:themeShade="80"/>
                <w:sz w:val="16"/>
                <w:szCs w:val="14"/>
              </w:rPr>
            </w:pPr>
            <w:hyperlink r:id="rId13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D7FF3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67F13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CA3F6D8" w14:textId="77777777" w:rsidR="000D7866" w:rsidRPr="00E47D48" w:rsidRDefault="000D7866" w:rsidP="00E47D48">
      <w:pPr>
        <w:rPr>
          <w:color w:val="FF0000"/>
        </w:rPr>
      </w:pPr>
    </w:p>
    <w:p w14:paraId="3941C9A2" w14:textId="77777777" w:rsidR="009C1EEC" w:rsidRDefault="000D732E" w:rsidP="0061324D">
      <w:pPr>
        <w:pStyle w:val="Heading2"/>
        <w:numPr>
          <w:ilvl w:val="1"/>
          <w:numId w:val="4"/>
        </w:numPr>
      </w:pPr>
      <w:r>
        <w:t xml:space="preserve">Logical Function </w:t>
      </w:r>
      <w:r>
        <w:rPr>
          <w:noProof/>
        </w:rPr>
        <w:drawing>
          <wp:inline distT="0" distB="0" distL="0" distR="0" wp14:anchorId="069A64BA" wp14:editId="6C16F50E">
            <wp:extent cx="152400" cy="152400"/>
            <wp:effectExtent l="0" t="0" r="0" b="0"/>
            <wp:docPr id="105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63" w:name="_6d67b786ced8d2479dafbf64098edeb8"/>
      <w:r w:rsidR="008E73AE">
        <w:t>Pause video in cloud</w:t>
      </w:r>
      <w:bookmarkEnd w:id="163"/>
    </w:p>
    <w:p w14:paraId="2BE12DC9" w14:textId="77777777" w:rsidR="0061785D" w:rsidRDefault="0061785D" w:rsidP="00783BCF">
      <w:pPr>
        <w:pStyle w:val="Heading3"/>
      </w:pPr>
      <w:r>
        <w:t xml:space="preserve">Function </w:t>
      </w:r>
      <w:r w:rsidR="00283752">
        <w:t>Overview</w:t>
      </w:r>
    </w:p>
    <w:p w14:paraId="78A63B01" w14:textId="77777777" w:rsidR="00427220" w:rsidRDefault="000D732E" w:rsidP="00427220">
      <w:pPr>
        <w:pStyle w:val="Heading4"/>
      </w:pPr>
      <w:r>
        <w:t xml:space="preserve">Function </w:t>
      </w:r>
      <w:r w:rsidR="00283752">
        <w:t>Description</w:t>
      </w:r>
    </w:p>
    <w:p w14:paraId="1C327E0A" w14:textId="77777777" w:rsidR="00794B45" w:rsidRDefault="00794B45" w:rsidP="009C1EEC">
      <w:pPr>
        <w:contextualSpacing/>
      </w:pPr>
    </w:p>
    <w:p w14:paraId="581A1608" w14:textId="77777777" w:rsidR="00AC0C92" w:rsidRDefault="00AC0C92" w:rsidP="009C1EEC">
      <w:pPr>
        <w:contextualSpacing/>
      </w:pPr>
      <w:r>
        <w:t>Function is allocated to:</w:t>
      </w:r>
    </w:p>
    <w:p w14:paraId="7BCC06EC" w14:textId="77777777" w:rsidR="00AC0C92" w:rsidRDefault="00604AF5" w:rsidP="0061324D">
      <w:pPr>
        <w:pStyle w:val="ListParagraph"/>
        <w:numPr>
          <w:ilvl w:val="0"/>
          <w:numId w:val="13"/>
        </w:numPr>
        <w:contextualSpacing/>
      </w:pPr>
      <w:r>
        <w:rPr>
          <w:noProof/>
        </w:rPr>
        <w:drawing>
          <wp:inline distT="0" distB="0" distL="0" distR="0" wp14:anchorId="47C410D9" wp14:editId="47C72AED">
            <wp:extent cx="152400" cy="152400"/>
            <wp:effectExtent l="0" t="0" r="0" b="0"/>
            <wp:docPr id="105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Play/Pause/Stop of Sales Demo Video on App</w:t>
      </w:r>
      <w:r>
        <w:t xml:space="preserve"> &lt;&lt;Logical&gt;&gt;</w:t>
      </w:r>
    </w:p>
    <w:p w14:paraId="5D3279A7" w14:textId="77777777" w:rsidR="00AC0C92" w:rsidRDefault="00604AF5" w:rsidP="0061324D">
      <w:pPr>
        <w:pStyle w:val="ListParagraph"/>
        <w:numPr>
          <w:ilvl w:val="0"/>
          <w:numId w:val="13"/>
        </w:numPr>
        <w:contextualSpacing/>
      </w:pPr>
      <w:r>
        <w:rPr>
          <w:noProof/>
        </w:rPr>
        <w:drawing>
          <wp:inline distT="0" distB="0" distL="0" distR="0" wp14:anchorId="3EC6949F" wp14:editId="63407F63">
            <wp:extent cx="152400" cy="152400"/>
            <wp:effectExtent l="0" t="0" r="0" b="0"/>
            <wp:docPr id="105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Cloud access and service provider</w:t>
      </w:r>
      <w:r>
        <w:t xml:space="preserve"> &lt;&lt;Logical&gt;&gt;</w:t>
      </w:r>
    </w:p>
    <w:p w14:paraId="7471E77D" w14:textId="77777777" w:rsidR="00AC0C92" w:rsidRDefault="00604AF5" w:rsidP="0061324D">
      <w:pPr>
        <w:pStyle w:val="ListParagraph"/>
        <w:numPr>
          <w:ilvl w:val="0"/>
          <w:numId w:val="13"/>
        </w:numPr>
        <w:contextualSpacing/>
      </w:pPr>
      <w:r>
        <w:rPr>
          <w:noProof/>
        </w:rPr>
        <w:drawing>
          <wp:inline distT="0" distB="0" distL="0" distR="0" wp14:anchorId="3C63DAD2" wp14:editId="5DCE8CAB">
            <wp:extent cx="152400" cy="152400"/>
            <wp:effectExtent l="0" t="0" r="0" b="0"/>
            <wp:docPr id="1058"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Control Pause of Video on Internet Servers</w:t>
      </w:r>
      <w:r>
        <w:t xml:space="preserve"> &lt;&lt;Logical&gt;&gt;</w:t>
      </w:r>
    </w:p>
    <w:p w14:paraId="50CA8EDC" w14:textId="77777777" w:rsidR="00AC0C92" w:rsidRDefault="00604AF5" w:rsidP="0061324D">
      <w:pPr>
        <w:pStyle w:val="ListParagraph"/>
        <w:numPr>
          <w:ilvl w:val="0"/>
          <w:numId w:val="13"/>
        </w:numPr>
        <w:contextualSpacing/>
      </w:pPr>
      <w:r>
        <w:rPr>
          <w:noProof/>
        </w:rPr>
        <w:drawing>
          <wp:inline distT="0" distB="0" distL="0" distR="0" wp14:anchorId="57F768EA" wp14:editId="4980CF52">
            <wp:extent cx="152400" cy="152400"/>
            <wp:effectExtent l="0" t="0" r="0" b="0"/>
            <wp:docPr id="1060"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HMI</w:t>
      </w:r>
      <w:r>
        <w:t xml:space="preserve"> &lt;&lt;Logical&gt;&gt;</w:t>
      </w:r>
    </w:p>
    <w:p w14:paraId="05D76FDB" w14:textId="77777777" w:rsidR="00AC0C92" w:rsidRDefault="00604AF5" w:rsidP="0061324D">
      <w:pPr>
        <w:pStyle w:val="ListParagraph"/>
        <w:numPr>
          <w:ilvl w:val="0"/>
          <w:numId w:val="13"/>
        </w:numPr>
        <w:contextualSpacing/>
      </w:pPr>
      <w:r>
        <w:rPr>
          <w:noProof/>
        </w:rPr>
        <w:drawing>
          <wp:inline distT="0" distB="0" distL="0" distR="0" wp14:anchorId="6D9E4F5C" wp14:editId="6D575CB4">
            <wp:extent cx="152400" cy="152400"/>
            <wp:effectExtent l="0" t="0" r="0" b="0"/>
            <wp:docPr id="1062"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Pause Video - Stored on Cloud</w:t>
      </w:r>
      <w:r>
        <w:t xml:space="preserve"> &lt;&lt;Logical&gt;&gt;</w:t>
      </w:r>
    </w:p>
    <w:p w14:paraId="34EAE78C" w14:textId="77777777" w:rsidR="00AC0C92" w:rsidRDefault="00604AF5" w:rsidP="0061324D">
      <w:pPr>
        <w:pStyle w:val="ListParagraph"/>
        <w:numPr>
          <w:ilvl w:val="0"/>
          <w:numId w:val="13"/>
        </w:numPr>
        <w:contextualSpacing/>
      </w:pPr>
      <w:r>
        <w:rPr>
          <w:noProof/>
        </w:rPr>
        <w:drawing>
          <wp:inline distT="0" distB="0" distL="0" distR="0" wp14:anchorId="4B8C4EF7" wp14:editId="60BE3105">
            <wp:extent cx="152400" cy="152400"/>
            <wp:effectExtent l="0" t="0" r="0" b="0"/>
            <wp:docPr id="1064"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32C1A82C" w14:textId="77777777" w:rsidR="00AC0C92" w:rsidRDefault="00604AF5" w:rsidP="0061324D">
      <w:pPr>
        <w:pStyle w:val="ListParagraph"/>
        <w:numPr>
          <w:ilvl w:val="0"/>
          <w:numId w:val="13"/>
        </w:numPr>
        <w:contextualSpacing/>
      </w:pPr>
      <w:r>
        <w:rPr>
          <w:noProof/>
        </w:rPr>
        <w:drawing>
          <wp:inline distT="0" distB="0" distL="0" distR="0" wp14:anchorId="7B6B7E1B" wp14:editId="65D1C439">
            <wp:extent cx="152400" cy="152400"/>
            <wp:effectExtent l="0" t="0" r="0" b="0"/>
            <wp:docPr id="1066"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Play Video - Stored on Cloud - Include RWD/FFD/Skip</w:t>
      </w:r>
      <w:r>
        <w:t xml:space="preserve"> &lt;&lt;Logical&gt;&gt;</w:t>
      </w:r>
    </w:p>
    <w:p w14:paraId="4A5D704F" w14:textId="77777777" w:rsidR="00AC0C92" w:rsidRDefault="00604AF5" w:rsidP="0061324D">
      <w:pPr>
        <w:pStyle w:val="ListParagraph"/>
        <w:numPr>
          <w:ilvl w:val="0"/>
          <w:numId w:val="13"/>
        </w:numPr>
        <w:contextualSpacing/>
      </w:pPr>
      <w:r>
        <w:rPr>
          <w:noProof/>
        </w:rPr>
        <w:drawing>
          <wp:inline distT="0" distB="0" distL="0" distR="0" wp14:anchorId="3B61A6A2" wp14:editId="2C426C38">
            <wp:extent cx="152400" cy="152400"/>
            <wp:effectExtent l="0" t="0" r="0" b="0"/>
            <wp:docPr id="106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User</w:t>
      </w:r>
      <w:r>
        <w:t xml:space="preserve"> &lt;&lt;Logical&gt;&gt;</w:t>
      </w:r>
    </w:p>
    <w:p w14:paraId="7DAA55BF" w14:textId="77777777" w:rsidR="00794B45" w:rsidRDefault="00794B45" w:rsidP="009C1EEC">
      <w:pPr>
        <w:contextualSpacing/>
      </w:pPr>
    </w:p>
    <w:p w14:paraId="0AA8726E" w14:textId="77777777" w:rsidR="009C1EEC" w:rsidRDefault="009C1EEC" w:rsidP="009C1EEC">
      <w:pPr>
        <w:contextualSpacing/>
      </w:pPr>
      <w:r w:rsidRPr="00A554C4">
        <w:t>Allow the user to pause video playback for videos stored on the cloud</w:t>
      </w:r>
    </w:p>
    <w:p w14:paraId="7B3AAB1E" w14:textId="77777777" w:rsidR="00282E2C" w:rsidRDefault="000D732E" w:rsidP="00FD32A2">
      <w:pPr>
        <w:pStyle w:val="Heading4"/>
      </w:pPr>
      <w:r>
        <w:t xml:space="preserve">Function </w:t>
      </w:r>
      <w:r w:rsidR="00282E2C">
        <w:t>Variants</w:t>
      </w:r>
    </w:p>
    <w:p w14:paraId="14C390D7" w14:textId="77777777" w:rsidR="00282E2C" w:rsidRDefault="00282E2C" w:rsidP="00282E2C"/>
    <w:p w14:paraId="2D985429"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4CC9D75F" w14:textId="77777777" w:rsidTr="00EB7D77">
        <w:trPr>
          <w:trHeight w:val="314"/>
        </w:trPr>
        <w:tc>
          <w:tcPr>
            <w:tcW w:w="2523" w:type="dxa"/>
            <w:shd w:val="clear" w:color="auto" w:fill="D9D9D9" w:themeFill="background1" w:themeFillShade="D9"/>
          </w:tcPr>
          <w:p w14:paraId="47E16A62"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2DBB0200"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7A489004"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7CE31746" w14:textId="77777777" w:rsidTr="00EB7D77">
        <w:trPr>
          <w:trHeight w:val="198"/>
        </w:trPr>
        <w:tc>
          <w:tcPr>
            <w:tcW w:w="2523" w:type="dxa"/>
          </w:tcPr>
          <w:p w14:paraId="76584355" w14:textId="0719FE0C" w:rsidR="000D732E" w:rsidRPr="00C45D3C" w:rsidRDefault="000D732E" w:rsidP="00EB7D77">
            <w:pPr>
              <w:rPr>
                <w:rFonts w:cs="Arial"/>
              </w:rPr>
            </w:pPr>
          </w:p>
        </w:tc>
        <w:tc>
          <w:tcPr>
            <w:tcW w:w="5132" w:type="dxa"/>
          </w:tcPr>
          <w:p w14:paraId="331BFC54" w14:textId="77777777" w:rsidR="000D732E" w:rsidRPr="009E3B7C" w:rsidRDefault="000D732E" w:rsidP="00EB7D77">
            <w:pPr>
              <w:overflowPunct/>
              <w:autoSpaceDE/>
              <w:autoSpaceDN/>
              <w:adjustRightInd/>
              <w:textAlignment w:val="center"/>
              <w:rPr>
                <w:rFonts w:cs="Arial"/>
              </w:rPr>
            </w:pPr>
          </w:p>
        </w:tc>
        <w:tc>
          <w:tcPr>
            <w:tcW w:w="2551" w:type="dxa"/>
          </w:tcPr>
          <w:p w14:paraId="15C68B84" w14:textId="04C4A5D1" w:rsidR="000D732E" w:rsidRPr="005A344A" w:rsidRDefault="000D732E" w:rsidP="00EB7D77">
            <w:pPr>
              <w:rPr>
                <w:rFonts w:cs="Arial"/>
                <w:lang w:val="en-GB"/>
              </w:rPr>
            </w:pPr>
          </w:p>
        </w:tc>
      </w:tr>
    </w:tbl>
    <w:p w14:paraId="2F00CDD8" w14:textId="77777777" w:rsidR="000D732E" w:rsidRPr="005067FC" w:rsidRDefault="000D732E" w:rsidP="00282E2C">
      <w:pPr>
        <w:rPr>
          <w:i/>
          <w:color w:val="A6A6A6" w:themeColor="background1" w:themeShade="A6"/>
        </w:rPr>
      </w:pPr>
    </w:p>
    <w:p w14:paraId="4CE5A339" w14:textId="77777777" w:rsidR="00427220" w:rsidRDefault="00427220" w:rsidP="00FD32A2">
      <w:pPr>
        <w:pStyle w:val="Heading4"/>
      </w:pPr>
      <w:r>
        <w:t>Input Requirements</w:t>
      </w:r>
      <w:r w:rsidR="000D732E">
        <w:t>/Documents</w:t>
      </w:r>
    </w:p>
    <w:p w14:paraId="20B38DB0"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6459A415" w14:textId="77777777" w:rsidTr="00656A21">
        <w:trPr>
          <w:trHeight w:val="20"/>
        </w:trPr>
        <w:tc>
          <w:tcPr>
            <w:tcW w:w="1561" w:type="dxa"/>
            <w:shd w:val="clear" w:color="auto" w:fill="D9D9D9" w:themeFill="background1" w:themeFillShade="D9"/>
          </w:tcPr>
          <w:p w14:paraId="234F5375"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35418406" w14:textId="77777777" w:rsidR="000D732E" w:rsidRDefault="000D732E" w:rsidP="00EB7D77">
            <w:pPr>
              <w:rPr>
                <w:rFonts w:ascii="Helvetica" w:hAnsi="Helvetica" w:cs="Helvetica"/>
                <w:sz w:val="16"/>
              </w:rPr>
            </w:pPr>
          </w:p>
          <w:p w14:paraId="2D72AFD3"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23CFFCBC"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7D1F6BEB"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97C1C58" w14:textId="77777777" w:rsidR="000D732E" w:rsidRDefault="000D732E" w:rsidP="00EB7D77">
            <w:pPr>
              <w:rPr>
                <w:rFonts w:ascii="Helvetica" w:hAnsi="Helvetica" w:cs="Helvetica"/>
                <w:b/>
              </w:rPr>
            </w:pPr>
            <w:r>
              <w:rPr>
                <w:rFonts w:ascii="Helvetica" w:hAnsi="Helvetica" w:cs="Helvetica"/>
                <w:b/>
              </w:rPr>
              <w:t>Derived Requirement</w:t>
            </w:r>
          </w:p>
          <w:p w14:paraId="69582D1D" w14:textId="77777777" w:rsidR="000D732E" w:rsidRDefault="000D732E" w:rsidP="00EB7D77">
            <w:pPr>
              <w:rPr>
                <w:rFonts w:ascii="Helvetica" w:hAnsi="Helvetica" w:cs="Helvetica"/>
                <w:sz w:val="16"/>
              </w:rPr>
            </w:pPr>
          </w:p>
          <w:p w14:paraId="76C7A6DF"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277FCEC3" w14:textId="77777777" w:rsidTr="00656A21">
        <w:trPr>
          <w:trHeight w:val="20"/>
        </w:trPr>
        <w:tc>
          <w:tcPr>
            <w:tcW w:w="10211" w:type="dxa"/>
            <w:gridSpan w:val="4"/>
            <w:shd w:val="clear" w:color="auto" w:fill="F2F2F2" w:themeFill="background1" w:themeFillShade="F2"/>
          </w:tcPr>
          <w:p w14:paraId="5DF8A932"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4730D25B" w14:textId="77777777" w:rsidTr="00656A21">
        <w:trPr>
          <w:trHeight w:val="20"/>
        </w:trPr>
        <w:tc>
          <w:tcPr>
            <w:tcW w:w="1561" w:type="dxa"/>
          </w:tcPr>
          <w:p w14:paraId="6D2BE262" w14:textId="77777777" w:rsidR="000D732E" w:rsidRPr="00D410AE" w:rsidRDefault="000D732E" w:rsidP="00EB7D77">
            <w:pPr>
              <w:rPr>
                <w:rFonts w:cs="Arial"/>
              </w:rPr>
            </w:pPr>
          </w:p>
        </w:tc>
        <w:tc>
          <w:tcPr>
            <w:tcW w:w="2694" w:type="dxa"/>
          </w:tcPr>
          <w:p w14:paraId="48CDF4D3" w14:textId="7D7C784A" w:rsidR="000D732E" w:rsidRPr="00D410AE" w:rsidRDefault="000D732E" w:rsidP="00EB7D77">
            <w:pPr>
              <w:rPr>
                <w:rFonts w:cs="Arial"/>
              </w:rPr>
            </w:pPr>
          </w:p>
        </w:tc>
        <w:tc>
          <w:tcPr>
            <w:tcW w:w="2694" w:type="dxa"/>
          </w:tcPr>
          <w:p w14:paraId="203625B6" w14:textId="5E083F97" w:rsidR="000D732E" w:rsidRPr="00D410AE" w:rsidRDefault="000D732E" w:rsidP="00EB7D77">
            <w:pPr>
              <w:rPr>
                <w:rFonts w:cs="Arial"/>
              </w:rPr>
            </w:pPr>
          </w:p>
        </w:tc>
        <w:tc>
          <w:tcPr>
            <w:tcW w:w="3262" w:type="dxa"/>
          </w:tcPr>
          <w:p w14:paraId="58516F89" w14:textId="0B33D1E7" w:rsidR="000D732E" w:rsidRDefault="000D732E" w:rsidP="00EB7D77">
            <w:pPr>
              <w:rPr>
                <w:rFonts w:cs="Arial"/>
              </w:rPr>
            </w:pPr>
          </w:p>
        </w:tc>
      </w:tr>
      <w:tr w:rsidR="000D732E" w:rsidRPr="007C20FA" w14:paraId="2EB65B28" w14:textId="77777777" w:rsidTr="00656A21">
        <w:trPr>
          <w:trHeight w:val="20"/>
        </w:trPr>
        <w:tc>
          <w:tcPr>
            <w:tcW w:w="1561" w:type="dxa"/>
          </w:tcPr>
          <w:p w14:paraId="3702C301" w14:textId="77777777" w:rsidR="000D732E" w:rsidRPr="00D410AE" w:rsidRDefault="000D732E" w:rsidP="00EB7D77">
            <w:pPr>
              <w:rPr>
                <w:rFonts w:cs="Arial"/>
              </w:rPr>
            </w:pPr>
          </w:p>
        </w:tc>
        <w:tc>
          <w:tcPr>
            <w:tcW w:w="2694" w:type="dxa"/>
          </w:tcPr>
          <w:p w14:paraId="7FFFBDF3" w14:textId="77777777" w:rsidR="000D732E" w:rsidRDefault="000D732E" w:rsidP="00EB7D77">
            <w:pPr>
              <w:rPr>
                <w:rFonts w:cs="Arial"/>
              </w:rPr>
            </w:pPr>
          </w:p>
        </w:tc>
        <w:tc>
          <w:tcPr>
            <w:tcW w:w="2694" w:type="dxa"/>
          </w:tcPr>
          <w:p w14:paraId="11270326" w14:textId="77777777" w:rsidR="000D732E" w:rsidRDefault="000D732E" w:rsidP="00EB7D77">
            <w:pPr>
              <w:rPr>
                <w:rFonts w:cs="Arial"/>
              </w:rPr>
            </w:pPr>
          </w:p>
        </w:tc>
        <w:tc>
          <w:tcPr>
            <w:tcW w:w="3262" w:type="dxa"/>
          </w:tcPr>
          <w:p w14:paraId="20B083A0" w14:textId="77777777" w:rsidR="000D732E" w:rsidRDefault="000D732E" w:rsidP="00EB7D77">
            <w:pPr>
              <w:rPr>
                <w:rFonts w:cs="Arial"/>
              </w:rPr>
            </w:pPr>
          </w:p>
        </w:tc>
      </w:tr>
      <w:tr w:rsidR="000D732E" w:rsidRPr="007C20FA" w14:paraId="6D469CE0" w14:textId="77777777" w:rsidTr="00656A21">
        <w:trPr>
          <w:trHeight w:val="20"/>
        </w:trPr>
        <w:tc>
          <w:tcPr>
            <w:tcW w:w="10211" w:type="dxa"/>
            <w:gridSpan w:val="4"/>
            <w:shd w:val="clear" w:color="auto" w:fill="F2F2F2" w:themeFill="background1" w:themeFillShade="F2"/>
          </w:tcPr>
          <w:p w14:paraId="24D3D2B1"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29C9F619" w14:textId="77777777" w:rsidTr="00656A21">
        <w:trPr>
          <w:trHeight w:val="20"/>
        </w:trPr>
        <w:tc>
          <w:tcPr>
            <w:tcW w:w="1561" w:type="dxa"/>
          </w:tcPr>
          <w:p w14:paraId="48FD2FA4" w14:textId="77777777" w:rsidR="000D732E" w:rsidRPr="00D410AE" w:rsidRDefault="000D732E" w:rsidP="00EB7D77">
            <w:pPr>
              <w:rPr>
                <w:rFonts w:cs="Arial"/>
              </w:rPr>
            </w:pPr>
          </w:p>
        </w:tc>
        <w:tc>
          <w:tcPr>
            <w:tcW w:w="2694" w:type="dxa"/>
          </w:tcPr>
          <w:p w14:paraId="34198091" w14:textId="2B1FB96D" w:rsidR="000D732E" w:rsidRPr="00D410AE" w:rsidRDefault="000D732E" w:rsidP="00EB7D77">
            <w:pPr>
              <w:rPr>
                <w:rFonts w:cs="Arial"/>
              </w:rPr>
            </w:pPr>
          </w:p>
        </w:tc>
        <w:tc>
          <w:tcPr>
            <w:tcW w:w="2694" w:type="dxa"/>
          </w:tcPr>
          <w:p w14:paraId="51661A49" w14:textId="77777777" w:rsidR="000D732E" w:rsidRPr="00D410AE" w:rsidRDefault="000D732E" w:rsidP="00EB7D77">
            <w:pPr>
              <w:rPr>
                <w:rFonts w:cs="Arial"/>
              </w:rPr>
            </w:pPr>
          </w:p>
        </w:tc>
        <w:tc>
          <w:tcPr>
            <w:tcW w:w="3262" w:type="dxa"/>
          </w:tcPr>
          <w:p w14:paraId="550B33AA" w14:textId="77777777" w:rsidR="000D732E" w:rsidRDefault="000D732E" w:rsidP="00EB7D77">
            <w:pPr>
              <w:rPr>
                <w:rFonts w:cs="Arial"/>
              </w:rPr>
            </w:pPr>
          </w:p>
        </w:tc>
      </w:tr>
      <w:tr w:rsidR="000D732E" w:rsidRPr="007C20FA" w14:paraId="015B9B78" w14:textId="77777777" w:rsidTr="00656A21">
        <w:trPr>
          <w:trHeight w:val="20"/>
        </w:trPr>
        <w:tc>
          <w:tcPr>
            <w:tcW w:w="1561" w:type="dxa"/>
          </w:tcPr>
          <w:p w14:paraId="43F2E1CB" w14:textId="77777777" w:rsidR="000D732E" w:rsidRDefault="000D732E" w:rsidP="00EB7D77">
            <w:pPr>
              <w:rPr>
                <w:rFonts w:cs="Arial"/>
              </w:rPr>
            </w:pPr>
          </w:p>
        </w:tc>
        <w:tc>
          <w:tcPr>
            <w:tcW w:w="2694" w:type="dxa"/>
          </w:tcPr>
          <w:p w14:paraId="57CCF1E0" w14:textId="77777777" w:rsidR="000D732E" w:rsidRDefault="000D732E" w:rsidP="00EB7D77">
            <w:pPr>
              <w:rPr>
                <w:rFonts w:cs="Arial"/>
              </w:rPr>
            </w:pPr>
          </w:p>
        </w:tc>
        <w:tc>
          <w:tcPr>
            <w:tcW w:w="2694" w:type="dxa"/>
          </w:tcPr>
          <w:p w14:paraId="6C680300" w14:textId="77777777" w:rsidR="000D732E" w:rsidRDefault="000D732E" w:rsidP="00EB7D77">
            <w:pPr>
              <w:rPr>
                <w:rFonts w:cs="Arial"/>
              </w:rPr>
            </w:pPr>
          </w:p>
        </w:tc>
        <w:tc>
          <w:tcPr>
            <w:tcW w:w="3262" w:type="dxa"/>
          </w:tcPr>
          <w:p w14:paraId="6D481507" w14:textId="77777777" w:rsidR="000D732E" w:rsidRDefault="000D732E" w:rsidP="00EB7D77">
            <w:pPr>
              <w:rPr>
                <w:rFonts w:cs="Arial"/>
              </w:rPr>
            </w:pPr>
          </w:p>
        </w:tc>
      </w:tr>
      <w:tr w:rsidR="000D732E" w:rsidRPr="007C20FA" w14:paraId="577CED63" w14:textId="77777777" w:rsidTr="00656A21">
        <w:trPr>
          <w:trHeight w:val="20"/>
        </w:trPr>
        <w:tc>
          <w:tcPr>
            <w:tcW w:w="10211" w:type="dxa"/>
            <w:gridSpan w:val="4"/>
            <w:shd w:val="clear" w:color="auto" w:fill="F2F2F2" w:themeFill="background1" w:themeFillShade="F2"/>
          </w:tcPr>
          <w:p w14:paraId="3267E9B1"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62CE993B" w14:textId="77777777" w:rsidTr="00656A21">
        <w:trPr>
          <w:trHeight w:val="20"/>
        </w:trPr>
        <w:tc>
          <w:tcPr>
            <w:tcW w:w="1561" w:type="dxa"/>
          </w:tcPr>
          <w:p w14:paraId="6EABDC3F" w14:textId="77777777" w:rsidR="000D732E" w:rsidRPr="00D410AE" w:rsidRDefault="000D732E" w:rsidP="00EB7D77">
            <w:pPr>
              <w:rPr>
                <w:rFonts w:cs="Arial"/>
              </w:rPr>
            </w:pPr>
          </w:p>
        </w:tc>
        <w:tc>
          <w:tcPr>
            <w:tcW w:w="2694" w:type="dxa"/>
          </w:tcPr>
          <w:p w14:paraId="522D46FC" w14:textId="77777777" w:rsidR="000D732E" w:rsidRPr="00D410AE" w:rsidRDefault="000D732E" w:rsidP="00EB7D77">
            <w:pPr>
              <w:rPr>
                <w:rFonts w:cs="Arial"/>
              </w:rPr>
            </w:pPr>
          </w:p>
        </w:tc>
        <w:tc>
          <w:tcPr>
            <w:tcW w:w="2694" w:type="dxa"/>
          </w:tcPr>
          <w:p w14:paraId="2E09132E" w14:textId="77777777" w:rsidR="000D732E" w:rsidRPr="00D410AE" w:rsidRDefault="000D732E" w:rsidP="00EB7D77">
            <w:pPr>
              <w:rPr>
                <w:rFonts w:cs="Arial"/>
              </w:rPr>
            </w:pPr>
          </w:p>
        </w:tc>
        <w:tc>
          <w:tcPr>
            <w:tcW w:w="3262" w:type="dxa"/>
          </w:tcPr>
          <w:p w14:paraId="2D319930" w14:textId="77777777" w:rsidR="000D732E" w:rsidRPr="00D410AE" w:rsidRDefault="000D732E" w:rsidP="00EB7D77">
            <w:pPr>
              <w:rPr>
                <w:rFonts w:cs="Arial"/>
              </w:rPr>
            </w:pPr>
          </w:p>
        </w:tc>
      </w:tr>
      <w:tr w:rsidR="000D732E" w:rsidRPr="007C20FA" w14:paraId="7082EDE5" w14:textId="77777777" w:rsidTr="00656A21">
        <w:trPr>
          <w:trHeight w:val="20"/>
        </w:trPr>
        <w:tc>
          <w:tcPr>
            <w:tcW w:w="10211" w:type="dxa"/>
            <w:gridSpan w:val="4"/>
            <w:shd w:val="clear" w:color="auto" w:fill="F2F2F2" w:themeFill="background1" w:themeFillShade="F2"/>
          </w:tcPr>
          <w:p w14:paraId="2AD961A0"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31B05DF1" w14:textId="77777777" w:rsidTr="00656A21">
        <w:trPr>
          <w:trHeight w:val="20"/>
        </w:trPr>
        <w:tc>
          <w:tcPr>
            <w:tcW w:w="1561" w:type="dxa"/>
          </w:tcPr>
          <w:p w14:paraId="69ED61ED" w14:textId="77777777" w:rsidR="000D732E" w:rsidRPr="00D410AE" w:rsidRDefault="000D732E" w:rsidP="00EB7D77">
            <w:pPr>
              <w:rPr>
                <w:rFonts w:cs="Arial"/>
              </w:rPr>
            </w:pPr>
          </w:p>
        </w:tc>
        <w:tc>
          <w:tcPr>
            <w:tcW w:w="2694" w:type="dxa"/>
          </w:tcPr>
          <w:p w14:paraId="52D2A520" w14:textId="77777777" w:rsidR="000D732E" w:rsidRPr="00D410AE" w:rsidRDefault="000D732E" w:rsidP="00EB7D77">
            <w:pPr>
              <w:rPr>
                <w:rFonts w:cs="Arial"/>
              </w:rPr>
            </w:pPr>
          </w:p>
        </w:tc>
        <w:tc>
          <w:tcPr>
            <w:tcW w:w="2694" w:type="dxa"/>
          </w:tcPr>
          <w:p w14:paraId="7615A945" w14:textId="77777777" w:rsidR="000D732E" w:rsidRPr="00D410AE" w:rsidRDefault="000D732E" w:rsidP="00EB7D77">
            <w:pPr>
              <w:rPr>
                <w:rFonts w:cs="Arial"/>
              </w:rPr>
            </w:pPr>
          </w:p>
        </w:tc>
        <w:tc>
          <w:tcPr>
            <w:tcW w:w="3262" w:type="dxa"/>
          </w:tcPr>
          <w:p w14:paraId="380BA471" w14:textId="77777777" w:rsidR="000D732E" w:rsidRPr="00D410AE" w:rsidRDefault="000D732E" w:rsidP="00EB7D77">
            <w:pPr>
              <w:rPr>
                <w:rFonts w:cs="Arial"/>
              </w:rPr>
            </w:pPr>
          </w:p>
        </w:tc>
      </w:tr>
      <w:tr w:rsidR="000D732E" w:rsidRPr="007C20FA" w14:paraId="57D79A5C" w14:textId="77777777" w:rsidTr="00656A21">
        <w:trPr>
          <w:trHeight w:val="20"/>
        </w:trPr>
        <w:tc>
          <w:tcPr>
            <w:tcW w:w="10211" w:type="dxa"/>
            <w:gridSpan w:val="4"/>
            <w:shd w:val="clear" w:color="auto" w:fill="F2F2F2" w:themeFill="background1" w:themeFillShade="F2"/>
          </w:tcPr>
          <w:p w14:paraId="5610A6B0"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6AED9D08" w14:textId="77777777" w:rsidTr="00656A21">
        <w:trPr>
          <w:trHeight w:val="20"/>
        </w:trPr>
        <w:tc>
          <w:tcPr>
            <w:tcW w:w="1561" w:type="dxa"/>
          </w:tcPr>
          <w:p w14:paraId="05498EE5" w14:textId="77777777" w:rsidR="000D732E" w:rsidRPr="00D410AE" w:rsidRDefault="000D732E" w:rsidP="00EB7D77">
            <w:pPr>
              <w:rPr>
                <w:rFonts w:cs="Arial"/>
              </w:rPr>
            </w:pPr>
          </w:p>
        </w:tc>
        <w:tc>
          <w:tcPr>
            <w:tcW w:w="2694" w:type="dxa"/>
          </w:tcPr>
          <w:p w14:paraId="71FBA800" w14:textId="77777777" w:rsidR="000D732E" w:rsidRDefault="000D732E" w:rsidP="00EB7D77">
            <w:pPr>
              <w:rPr>
                <w:rFonts w:cs="Arial"/>
              </w:rPr>
            </w:pPr>
          </w:p>
        </w:tc>
        <w:tc>
          <w:tcPr>
            <w:tcW w:w="2694" w:type="dxa"/>
          </w:tcPr>
          <w:p w14:paraId="5E690CC5" w14:textId="77777777" w:rsidR="000D732E" w:rsidRPr="00D410AE" w:rsidRDefault="000D732E" w:rsidP="00EB7D77">
            <w:pPr>
              <w:rPr>
                <w:rFonts w:cs="Arial"/>
              </w:rPr>
            </w:pPr>
          </w:p>
        </w:tc>
        <w:tc>
          <w:tcPr>
            <w:tcW w:w="3262" w:type="dxa"/>
          </w:tcPr>
          <w:p w14:paraId="7F1BDCAC" w14:textId="77777777" w:rsidR="000D732E" w:rsidRPr="00D410AE" w:rsidRDefault="000D732E" w:rsidP="00EB7D77">
            <w:pPr>
              <w:rPr>
                <w:rFonts w:cs="Arial"/>
              </w:rPr>
            </w:pPr>
          </w:p>
        </w:tc>
      </w:tr>
      <w:tr w:rsidR="00656A21" w:rsidRPr="007C20FA" w14:paraId="636018EB" w14:textId="77777777" w:rsidTr="00656A21">
        <w:trPr>
          <w:trHeight w:val="20"/>
        </w:trPr>
        <w:tc>
          <w:tcPr>
            <w:tcW w:w="1561" w:type="dxa"/>
          </w:tcPr>
          <w:p w14:paraId="38AE2123" w14:textId="77777777" w:rsidR="00656A21" w:rsidRPr="00D410AE" w:rsidRDefault="00656A21" w:rsidP="00EB7D77">
            <w:pPr>
              <w:rPr>
                <w:rFonts w:cs="Arial"/>
              </w:rPr>
            </w:pPr>
          </w:p>
        </w:tc>
        <w:tc>
          <w:tcPr>
            <w:tcW w:w="2694" w:type="dxa"/>
          </w:tcPr>
          <w:p w14:paraId="0B39FE7B" w14:textId="77777777" w:rsidR="00656A21" w:rsidRDefault="00656A21" w:rsidP="00EB7D77">
            <w:pPr>
              <w:rPr>
                <w:rFonts w:cs="Arial"/>
              </w:rPr>
            </w:pPr>
          </w:p>
        </w:tc>
        <w:tc>
          <w:tcPr>
            <w:tcW w:w="2694" w:type="dxa"/>
          </w:tcPr>
          <w:p w14:paraId="4AE46217" w14:textId="77777777" w:rsidR="00656A21" w:rsidRPr="00D410AE" w:rsidRDefault="00656A21" w:rsidP="00EB7D77">
            <w:pPr>
              <w:rPr>
                <w:rFonts w:cs="Arial"/>
              </w:rPr>
            </w:pPr>
          </w:p>
        </w:tc>
        <w:tc>
          <w:tcPr>
            <w:tcW w:w="3262" w:type="dxa"/>
          </w:tcPr>
          <w:p w14:paraId="3693E90B" w14:textId="77777777" w:rsidR="00656A21" w:rsidRPr="00D410AE" w:rsidRDefault="00656A21" w:rsidP="00EB7D77">
            <w:pPr>
              <w:rPr>
                <w:rFonts w:cs="Arial"/>
              </w:rPr>
            </w:pPr>
          </w:p>
        </w:tc>
      </w:tr>
    </w:tbl>
    <w:p w14:paraId="78A8EBF9"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0371B249" w14:textId="77777777" w:rsidR="000D732E" w:rsidRPr="005067FC" w:rsidRDefault="000D732E" w:rsidP="00427220">
      <w:pPr>
        <w:rPr>
          <w:i/>
          <w:color w:val="A6A6A6" w:themeColor="background1" w:themeShade="A6"/>
        </w:rPr>
      </w:pPr>
    </w:p>
    <w:p w14:paraId="3BD153B1" w14:textId="77777777" w:rsidR="00427220" w:rsidRDefault="00427220" w:rsidP="00427220">
      <w:pPr>
        <w:pStyle w:val="Heading4"/>
      </w:pPr>
      <w:r>
        <w:t>Assumptions</w:t>
      </w:r>
    </w:p>
    <w:p w14:paraId="6884777A" w14:textId="77777777" w:rsidR="00A92B2F" w:rsidRDefault="00A92B2F" w:rsidP="00A92B2F"/>
    <w:p w14:paraId="3CE87CC8"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E07C8FE" w14:textId="77777777" w:rsidR="00C0442C" w:rsidRDefault="00C0442C" w:rsidP="00A92B2F"/>
    <w:p w14:paraId="4BB684ED" w14:textId="77777777" w:rsidR="00F15706" w:rsidRDefault="00E60B64" w:rsidP="00783BCF">
      <w:pPr>
        <w:pStyle w:val="Heading3"/>
      </w:pPr>
      <w:r>
        <w:t>Function Scope</w:t>
      </w:r>
    </w:p>
    <w:p w14:paraId="34164AF8" w14:textId="77777777" w:rsidR="00055646" w:rsidRPr="00A43B48" w:rsidRDefault="00055646" w:rsidP="00306D37">
      <w:pPr>
        <w:contextualSpacing/>
      </w:pPr>
    </w:p>
    <w:p w14:paraId="5646E1E3" w14:textId="77777777" w:rsidR="00306D37" w:rsidRDefault="00306D37" w:rsidP="00306D37">
      <w:pPr>
        <w:contextualSpacing/>
      </w:pPr>
      <w:r>
        <w:t xml:space="preserve">The </w:t>
      </w:r>
      <w:r>
        <w:rPr>
          <w:noProof/>
        </w:rPr>
        <w:drawing>
          <wp:inline distT="0" distB="0" distL="0" distR="0" wp14:anchorId="0B3E723E" wp14:editId="75B17C74">
            <wp:extent cx="152400" cy="152400"/>
            <wp:effectExtent l="0" t="0" r="0" b="0"/>
            <wp:docPr id="107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Pause video in cloud</w:t>
      </w:r>
      <w:r w:rsidR="0004480F">
        <w:rPr>
          <w:b/>
        </w:rPr>
        <w:t>”</w:t>
      </w:r>
      <w:r>
        <w:t xml:space="preserve"> f</w:t>
      </w:r>
      <w:r w:rsidR="00294100">
        <w:t>unction is called by</w:t>
      </w:r>
      <w:r>
        <w:t xml:space="preserve"> the following </w:t>
      </w:r>
      <w:r w:rsidR="00294100">
        <w:t>functions</w:t>
      </w:r>
      <w:r>
        <w:t>:</w:t>
      </w:r>
    </w:p>
    <w:p w14:paraId="78549A7A" w14:textId="77777777" w:rsidR="00306D37" w:rsidRPr="00953D23" w:rsidRDefault="00306D37" w:rsidP="0061324D">
      <w:pPr>
        <w:pStyle w:val="ListParagraph"/>
        <w:numPr>
          <w:ilvl w:val="0"/>
          <w:numId w:val="12"/>
        </w:numPr>
        <w:contextualSpacing/>
      </w:pPr>
      <w:r>
        <w:rPr>
          <w:noProof/>
        </w:rPr>
        <w:drawing>
          <wp:inline distT="0" distB="0" distL="0" distR="0" wp14:anchorId="3500565E" wp14:editId="68FE2119">
            <wp:extent cx="152400" cy="152400"/>
            <wp:effectExtent l="0" t="0" r="0" b="0"/>
            <wp:docPr id="107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62b869736b1104be268cef9c60e5d1c" w:history="1">
        <w:r w:rsidR="00B66881">
          <w:rPr>
            <w:rStyle w:val="Hyperlink"/>
          </w:rPr>
          <w:t>Access recorded videos</w:t>
        </w:r>
      </w:hyperlink>
      <w:r w:rsidR="0004480F">
        <w:t>”</w:t>
      </w:r>
    </w:p>
    <w:p w14:paraId="60B7326E" w14:textId="77777777" w:rsidR="00393C96" w:rsidRPr="00393C96" w:rsidRDefault="00393C96" w:rsidP="00306D37">
      <w:pPr>
        <w:contextualSpacing/>
      </w:pPr>
    </w:p>
    <w:p w14:paraId="6F168664" w14:textId="77777777" w:rsidR="001A755C" w:rsidRDefault="001A755C" w:rsidP="00306D37"/>
    <w:p w14:paraId="4E2EA1C3" w14:textId="77777777" w:rsidR="00294100" w:rsidRDefault="00294100" w:rsidP="00294100">
      <w:pPr>
        <w:jc w:val="center"/>
      </w:pPr>
      <w:r>
        <w:rPr>
          <w:noProof/>
        </w:rPr>
        <w:drawing>
          <wp:inline distT="0" distB="0" distL="0" distR="0" wp14:anchorId="7848AAD3" wp14:editId="16CE4C54">
            <wp:extent cx="6466205" cy="6503862"/>
            <wp:effectExtent l="0" t="0" r="0" b="0"/>
            <wp:docPr id="1074" name="Picture 1768776659.jpg" descr="176877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1768776659.jpg"/>
                    <pic:cNvPicPr/>
                  </pic:nvPicPr>
                  <pic:blipFill>
                    <a:blip r:embed="rId107" cstate="print"/>
                    <a:stretch>
                      <a:fillRect/>
                    </a:stretch>
                  </pic:blipFill>
                  <pic:spPr>
                    <a:xfrm>
                      <a:off x="0" y="0"/>
                      <a:ext cx="6466205" cy="6503862"/>
                    </a:xfrm>
                    <a:prstGeom prst="rect">
                      <a:avLst/>
                    </a:prstGeom>
                  </pic:spPr>
                </pic:pic>
              </a:graphicData>
            </a:graphic>
          </wp:inline>
        </w:drawing>
      </w:r>
    </w:p>
    <w:p w14:paraId="6E00A45B"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352E6BF" wp14:editId="1E6AD1A8">
            <wp:extent cx="152400" cy="152400"/>
            <wp:effectExtent l="0" t="0" r="0" b="0"/>
            <wp:docPr id="107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Access recorded videos</w:t>
      </w:r>
      <w:r w:rsidR="0004480F">
        <w:t>”</w:t>
      </w:r>
      <w:r w:rsidRPr="00294100">
        <w:t xml:space="preserve"> calling </w:t>
      </w:r>
      <w:r>
        <w:rPr>
          <w:noProof/>
        </w:rPr>
        <w:drawing>
          <wp:inline distT="0" distB="0" distL="0" distR="0" wp14:anchorId="02F9CA37" wp14:editId="43CF6298">
            <wp:extent cx="152400" cy="152400"/>
            <wp:effectExtent l="0" t="0" r="0" b="0"/>
            <wp:docPr id="107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Pause video in cloud</w:t>
      </w:r>
      <w:r w:rsidR="0004480F">
        <w:t>”</w:t>
      </w:r>
    </w:p>
    <w:p w14:paraId="29AE3431" w14:textId="77777777" w:rsidR="00306D37" w:rsidRDefault="00306D37" w:rsidP="00306D37">
      <w:pPr>
        <w:contextualSpacing/>
      </w:pPr>
    </w:p>
    <w:p w14:paraId="1B14FC77" w14:textId="77777777" w:rsidR="00F15706" w:rsidRDefault="00E60B64" w:rsidP="00783BCF">
      <w:pPr>
        <w:pStyle w:val="Heading3"/>
      </w:pPr>
      <w:r>
        <w:lastRenderedPageBreak/>
        <w:t>Function Interfaces</w:t>
      </w:r>
    </w:p>
    <w:p w14:paraId="0F2631B5"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BA5499B" w14:textId="77777777" w:rsidTr="0082668D">
        <w:trPr>
          <w:trHeight w:val="260"/>
        </w:trPr>
        <w:tc>
          <w:tcPr>
            <w:tcW w:w="2547" w:type="dxa"/>
            <w:shd w:val="clear" w:color="auto" w:fill="D9D9D9" w:themeFill="background1" w:themeFillShade="D9"/>
            <w:noWrap/>
            <w:hideMark/>
          </w:tcPr>
          <w:p w14:paraId="474DA36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088183AD"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3ACDAB44" w14:textId="77777777" w:rsidTr="0082668D">
        <w:trPr>
          <w:trHeight w:val="410"/>
        </w:trPr>
        <w:tc>
          <w:tcPr>
            <w:tcW w:w="2547" w:type="dxa"/>
            <w:noWrap/>
          </w:tcPr>
          <w:p w14:paraId="3F059D45" w14:textId="77777777" w:rsidR="0082668D" w:rsidRDefault="0082668D" w:rsidP="00BC57B1">
            <w:pPr>
              <w:contextualSpacing/>
              <w:rPr>
                <w:rFonts w:cs="Arial"/>
              </w:rPr>
            </w:pPr>
            <w:r w:rsidRPr="00275823">
              <w:rPr>
                <w:rFonts w:cs="Arial"/>
              </w:rPr>
              <w:t>Pause</w:t>
            </w:r>
          </w:p>
          <w:p w14:paraId="556F3183" w14:textId="77777777" w:rsidR="0082668D" w:rsidRDefault="0082668D" w:rsidP="00BC57B1">
            <w:pPr>
              <w:contextualSpacing/>
              <w:rPr>
                <w:rFonts w:cs="Arial"/>
              </w:rPr>
            </w:pPr>
            <w:r>
              <w:rPr>
                <w:rFonts w:cs="Arial"/>
              </w:rPr>
              <w:t>Signal:</w:t>
            </w:r>
          </w:p>
          <w:p w14:paraId="25CB5971"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606270F" wp14:editId="351519A8">
                  <wp:extent cx="152400" cy="152400"/>
                  <wp:effectExtent l="0" t="0" r="0" b="0"/>
                  <wp:docPr id="1080"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4f185f9ae6999dae117a33aed7c5ff57" w:history="1">
              <w:r>
                <w:rPr>
                  <w:rStyle w:val="Hyperlink"/>
                  <w:rFonts w:cs="Arial"/>
                </w:rPr>
                <w:t>Play-Pause-Stop-Delete</w:t>
              </w:r>
            </w:hyperlink>
          </w:p>
        </w:tc>
        <w:tc>
          <w:tcPr>
            <w:tcW w:w="7654" w:type="dxa"/>
          </w:tcPr>
          <w:p w14:paraId="0532F848" w14:textId="77777777" w:rsidR="0082668D" w:rsidRDefault="0082668D" w:rsidP="00BC57B1">
            <w:pPr>
              <w:rPr>
                <w:rFonts w:cs="Arial"/>
              </w:rPr>
            </w:pPr>
            <w:r>
              <w:rPr>
                <w:rFonts w:cs="Arial"/>
              </w:rPr>
              <w:t>Signal Description:</w:t>
            </w:r>
          </w:p>
          <w:p w14:paraId="0F6B866D" w14:textId="77777777" w:rsidR="0082668D" w:rsidRDefault="0082668D" w:rsidP="00BC57B1">
            <w:pPr>
              <w:rPr>
                <w:rFonts w:cs="Arial"/>
              </w:rPr>
            </w:pPr>
            <w:r w:rsidRPr="00275823">
              <w:rPr>
                <w:rFonts w:cs="Arial"/>
              </w:rPr>
              <w:t xml:space="preserve">Signal to designate the user request via the app for the video clip to play, pause, stop or delete a video clip  </w:t>
            </w:r>
          </w:p>
          <w:p w14:paraId="2B10B3C7" w14:textId="77777777" w:rsidR="0082668D" w:rsidRDefault="0082668D" w:rsidP="00BC57B1">
            <w:pPr>
              <w:rPr>
                <w:rFonts w:cs="Arial"/>
              </w:rPr>
            </w:pPr>
          </w:p>
        </w:tc>
      </w:tr>
    </w:tbl>
    <w:p w14:paraId="7F301E99" w14:textId="77777777" w:rsidR="0082668D" w:rsidRDefault="0082668D" w:rsidP="00A7465B">
      <w:pPr>
        <w:contextualSpacing/>
        <w:rPr>
          <w:rFonts w:cs="Arial"/>
        </w:rPr>
      </w:pPr>
    </w:p>
    <w:p w14:paraId="7412DE0C"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E85322E" w14:textId="77777777" w:rsidTr="00CD7DFE">
        <w:trPr>
          <w:trHeight w:val="260"/>
        </w:trPr>
        <w:tc>
          <w:tcPr>
            <w:tcW w:w="2689" w:type="dxa"/>
            <w:shd w:val="clear" w:color="auto" w:fill="D9D9D9" w:themeFill="background1" w:themeFillShade="D9"/>
            <w:noWrap/>
            <w:hideMark/>
          </w:tcPr>
          <w:p w14:paraId="12DD65F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29DE5C9"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58937AEA" w14:textId="77777777" w:rsidTr="00CD7DFE">
        <w:trPr>
          <w:trHeight w:val="410"/>
        </w:trPr>
        <w:tc>
          <w:tcPr>
            <w:tcW w:w="2689" w:type="dxa"/>
            <w:noWrap/>
          </w:tcPr>
          <w:p w14:paraId="26E2C03E" w14:textId="77777777" w:rsidR="00CD7DFE" w:rsidRDefault="00CD7DFE" w:rsidP="00BC57B1">
            <w:pPr>
              <w:contextualSpacing/>
              <w:rPr>
                <w:rFonts w:cs="Arial"/>
              </w:rPr>
            </w:pPr>
            <w:r>
              <w:rPr>
                <w:rFonts w:cs="Arial"/>
              </w:rPr>
              <w:t>Pause Video - Cloud</w:t>
            </w:r>
          </w:p>
          <w:p w14:paraId="63F5C078" w14:textId="77777777" w:rsidR="00CD7DFE" w:rsidRDefault="00CD7DFE" w:rsidP="00BC57B1">
            <w:pPr>
              <w:contextualSpacing/>
              <w:rPr>
                <w:rFonts w:cs="Arial"/>
              </w:rPr>
            </w:pPr>
            <w:r>
              <w:rPr>
                <w:rFonts w:cs="Arial"/>
              </w:rPr>
              <w:t>Signal:</w:t>
            </w:r>
          </w:p>
          <w:p w14:paraId="65E5B367" w14:textId="77777777" w:rsidR="00CD7DFE" w:rsidRDefault="00CD7DFE" w:rsidP="00BC57B1">
            <w:pPr>
              <w:contextualSpacing/>
              <w:rPr>
                <w:rFonts w:cs="Arial"/>
              </w:rPr>
            </w:pPr>
            <w:r>
              <w:rPr>
                <w:noProof/>
              </w:rPr>
              <w:drawing>
                <wp:inline distT="0" distB="0" distL="0" distR="0" wp14:anchorId="05860625" wp14:editId="01A67131">
                  <wp:extent cx="152400" cy="152400"/>
                  <wp:effectExtent l="0" t="0" r="0" b="0"/>
                  <wp:docPr id="1082"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e455f3ad1ab447724390c4012e216074" w:history="1">
              <w:r>
                <w:rPr>
                  <w:rStyle w:val="Hyperlink"/>
                  <w:rFonts w:cs="Arial"/>
                </w:rPr>
                <w:t>Video Stop - Cloud</w:t>
              </w:r>
            </w:hyperlink>
          </w:p>
        </w:tc>
        <w:tc>
          <w:tcPr>
            <w:tcW w:w="7512" w:type="dxa"/>
            <w:noWrap/>
          </w:tcPr>
          <w:p w14:paraId="38206144" w14:textId="77777777" w:rsidR="00CD7DFE" w:rsidRDefault="00CD7DFE" w:rsidP="00BC57B1">
            <w:pPr>
              <w:rPr>
                <w:rFonts w:cs="Arial"/>
              </w:rPr>
            </w:pPr>
            <w:r>
              <w:rPr>
                <w:rFonts w:cs="Arial"/>
              </w:rPr>
              <w:t>Signal Description:</w:t>
            </w:r>
          </w:p>
          <w:p w14:paraId="4D40484A" w14:textId="77777777" w:rsidR="00CD7DFE" w:rsidRDefault="00CD7DFE" w:rsidP="00BC57B1">
            <w:pPr>
              <w:rPr>
                <w:rFonts w:cs="Arial"/>
              </w:rPr>
            </w:pPr>
            <w:r>
              <w:rPr>
                <w:rFonts w:cs="Arial"/>
              </w:rPr>
              <w:t>Signal to pause the play of video on the Mobile Device (or in vehicle HMI - TBE).</w:t>
            </w:r>
          </w:p>
          <w:p w14:paraId="36222FE0" w14:textId="77777777" w:rsidR="00CD7DFE" w:rsidRDefault="00CD7DFE" w:rsidP="00BC57B1">
            <w:pPr>
              <w:rPr>
                <w:rFonts w:cs="Arial"/>
              </w:rPr>
            </w:pPr>
          </w:p>
        </w:tc>
      </w:tr>
    </w:tbl>
    <w:p w14:paraId="2CDF5B58" w14:textId="77777777" w:rsidR="00CD7DFE" w:rsidRDefault="00CD7DFE" w:rsidP="00A72B37"/>
    <w:p w14:paraId="0FC00DDF" w14:textId="77777777" w:rsidR="00A72B37" w:rsidRDefault="00A72B37" w:rsidP="00A72B37">
      <w:pPr>
        <w:pStyle w:val="Heading4"/>
      </w:pPr>
      <w:r>
        <w:t>Logical</w:t>
      </w:r>
      <w:r w:rsidRPr="00F15706">
        <w:t xml:space="preserve"> Parameters</w:t>
      </w:r>
    </w:p>
    <w:p w14:paraId="55E0E1C0" w14:textId="77777777" w:rsidR="00A72B37" w:rsidRDefault="00A72B37" w:rsidP="00A72B37"/>
    <w:p w14:paraId="2F41765E"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25CAC861" w14:textId="77777777" w:rsidTr="00EB7D77">
        <w:trPr>
          <w:trHeight w:val="211"/>
        </w:trPr>
        <w:tc>
          <w:tcPr>
            <w:tcW w:w="2689" w:type="dxa"/>
            <w:shd w:val="clear" w:color="auto" w:fill="D9D9D9" w:themeFill="background1" w:themeFillShade="D9"/>
            <w:noWrap/>
            <w:hideMark/>
          </w:tcPr>
          <w:p w14:paraId="7D66B209"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67C904D2"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A114867" w14:textId="77777777" w:rsidTr="00EB7D77">
        <w:trPr>
          <w:trHeight w:val="410"/>
        </w:trPr>
        <w:tc>
          <w:tcPr>
            <w:tcW w:w="2689" w:type="dxa"/>
            <w:noWrap/>
          </w:tcPr>
          <w:p w14:paraId="6F75EDC7" w14:textId="175A37EF"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A2FE282" w14:textId="7B195EE4" w:rsidR="009649F4" w:rsidRPr="003F473D" w:rsidRDefault="009649F4" w:rsidP="00EB7D77">
            <w:pPr>
              <w:rPr>
                <w:rFonts w:cs="Arial"/>
                <w:color w:val="000000"/>
                <w:sz w:val="18"/>
                <w:szCs w:val="18"/>
              </w:rPr>
            </w:pPr>
          </w:p>
        </w:tc>
      </w:tr>
      <w:tr w:rsidR="009649F4" w:rsidRPr="003F473D" w14:paraId="487B064E" w14:textId="77777777" w:rsidTr="00EB7D77">
        <w:trPr>
          <w:trHeight w:val="410"/>
        </w:trPr>
        <w:tc>
          <w:tcPr>
            <w:tcW w:w="2689" w:type="dxa"/>
            <w:noWrap/>
          </w:tcPr>
          <w:p w14:paraId="44137394"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3945DEA4" w14:textId="77777777" w:rsidR="009649F4" w:rsidRPr="003F473D" w:rsidRDefault="009649F4" w:rsidP="00EB7D77">
            <w:pPr>
              <w:rPr>
                <w:rFonts w:cs="Arial"/>
                <w:color w:val="000000"/>
                <w:sz w:val="18"/>
                <w:szCs w:val="18"/>
              </w:rPr>
            </w:pPr>
          </w:p>
        </w:tc>
      </w:tr>
    </w:tbl>
    <w:p w14:paraId="32ADB82D" w14:textId="77777777" w:rsidR="009649F4" w:rsidRDefault="009649F4" w:rsidP="00A72B37"/>
    <w:p w14:paraId="4D7F6805" w14:textId="77777777" w:rsidR="00822913" w:rsidRDefault="00822913" w:rsidP="00822913">
      <w:pPr>
        <w:pStyle w:val="Heading3"/>
      </w:pPr>
      <w:r>
        <w:t>Function Modeling</w:t>
      </w:r>
    </w:p>
    <w:p w14:paraId="2BC66135" w14:textId="77777777" w:rsidR="00EF5443" w:rsidRPr="00C75AE5" w:rsidRDefault="00EF5443" w:rsidP="00EF5443"/>
    <w:p w14:paraId="748BFC7A" w14:textId="77777777" w:rsidR="002D15F6" w:rsidRDefault="002D15F6" w:rsidP="0061324D">
      <w:pPr>
        <w:pStyle w:val="Heading4"/>
        <w:numPr>
          <w:ilvl w:val="3"/>
          <w:numId w:val="4"/>
        </w:numPr>
      </w:pPr>
      <w:r>
        <w:t>Use Cases</w:t>
      </w:r>
    </w:p>
    <w:p w14:paraId="3961C670" w14:textId="77777777" w:rsidR="002D15F6" w:rsidRDefault="002D15F6" w:rsidP="002D15F6"/>
    <w:p w14:paraId="770682BD"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FD27483" w14:textId="77777777" w:rsidR="009649F4" w:rsidRDefault="009649F4" w:rsidP="009649F4">
      <w:pPr>
        <w:pStyle w:val="Heading4"/>
        <w:numPr>
          <w:ilvl w:val="3"/>
          <w:numId w:val="4"/>
        </w:numPr>
      </w:pPr>
      <w:r>
        <w:t>State Charts</w:t>
      </w:r>
    </w:p>
    <w:p w14:paraId="57CC9623" w14:textId="77777777" w:rsidR="00195B38" w:rsidRDefault="00195B38" w:rsidP="00A76553">
      <w:pPr>
        <w:contextualSpacing/>
        <w:rPr>
          <w:color w:val="A6A6A6" w:themeColor="background1" w:themeShade="A6"/>
        </w:rPr>
      </w:pPr>
    </w:p>
    <w:p w14:paraId="5EA8A0AB"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0628A5CD" w14:textId="77777777" w:rsidR="00A76553" w:rsidRPr="00FF5F72" w:rsidRDefault="00A76553" w:rsidP="00A76553">
      <w:pPr>
        <w:contextualSpacing/>
        <w:rPr>
          <w:color w:val="A6A6A6" w:themeColor="background1" w:themeShade="A6"/>
        </w:rPr>
      </w:pPr>
    </w:p>
    <w:p w14:paraId="606D6F9B" w14:textId="77777777" w:rsidR="00A76553" w:rsidRPr="00004083" w:rsidRDefault="00A76553" w:rsidP="00A76553">
      <w:pPr>
        <w:contextualSpacing/>
        <w:rPr>
          <w:rFonts w:cs="Arial"/>
        </w:rPr>
      </w:pPr>
    </w:p>
    <w:p w14:paraId="615F67BF" w14:textId="77777777" w:rsidR="009649F4" w:rsidRDefault="009649F4" w:rsidP="009649F4">
      <w:pPr>
        <w:pStyle w:val="Heading4"/>
        <w:numPr>
          <w:ilvl w:val="3"/>
          <w:numId w:val="4"/>
        </w:numPr>
      </w:pPr>
      <w:r>
        <w:t>Activity Diagrams</w:t>
      </w:r>
    </w:p>
    <w:p w14:paraId="241BED72" w14:textId="77777777" w:rsidR="009649F4" w:rsidRDefault="009649F4" w:rsidP="009649F4"/>
    <w:p w14:paraId="5E70E6D5"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2C5470F7" w14:textId="77777777" w:rsidR="009649F4" w:rsidRPr="00FF5F72" w:rsidRDefault="009649F4" w:rsidP="009649F4">
      <w:pPr>
        <w:contextualSpacing/>
        <w:rPr>
          <w:color w:val="A6A6A6" w:themeColor="background1" w:themeShade="A6"/>
        </w:rPr>
      </w:pPr>
    </w:p>
    <w:p w14:paraId="3E7E89AC" w14:textId="77777777" w:rsidR="009649F4" w:rsidRDefault="009649F4" w:rsidP="009649F4">
      <w:pPr>
        <w:pStyle w:val="Heading4"/>
        <w:numPr>
          <w:ilvl w:val="3"/>
          <w:numId w:val="4"/>
        </w:numPr>
      </w:pPr>
      <w:r>
        <w:t>Sequence Diagrams</w:t>
      </w:r>
    </w:p>
    <w:p w14:paraId="17747270" w14:textId="77777777" w:rsidR="00987D84" w:rsidRPr="00EB7D77" w:rsidRDefault="00987D84" w:rsidP="00EB7D77">
      <w:pPr>
        <w:rPr>
          <w:rStyle w:val="SubtleEmphasis"/>
          <w:i w:val="0"/>
          <w:iCs w:val="0"/>
          <w:color w:val="auto"/>
          <w:highlight w:val="green"/>
        </w:rPr>
      </w:pPr>
    </w:p>
    <w:p w14:paraId="6956FC31"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4915C4E8" w14:textId="77777777" w:rsidR="00987D84" w:rsidRDefault="00987D84" w:rsidP="00987D84"/>
    <w:p w14:paraId="632FE1B4" w14:textId="77777777" w:rsidR="009649F4" w:rsidRDefault="009649F4" w:rsidP="009649F4"/>
    <w:p w14:paraId="3EF2A609" w14:textId="77777777" w:rsidR="009649F4" w:rsidRDefault="009649F4" w:rsidP="009649F4">
      <w:pPr>
        <w:pStyle w:val="Heading4"/>
        <w:numPr>
          <w:ilvl w:val="3"/>
          <w:numId w:val="4"/>
        </w:numPr>
      </w:pPr>
      <w:r>
        <w:t>Decision Tables</w:t>
      </w:r>
    </w:p>
    <w:p w14:paraId="7DD87378" w14:textId="77777777" w:rsidR="009649F4" w:rsidRDefault="009649F4" w:rsidP="009649F4"/>
    <w:p w14:paraId="73D2B861" w14:textId="77777777" w:rsidR="00F15706" w:rsidRDefault="00DA0800" w:rsidP="00822913">
      <w:pPr>
        <w:pStyle w:val="Heading3"/>
      </w:pPr>
      <w:r>
        <w:lastRenderedPageBreak/>
        <w:t>Function Requirements</w:t>
      </w:r>
    </w:p>
    <w:p w14:paraId="75F84FC1" w14:textId="77777777" w:rsidR="00F15706" w:rsidRDefault="00F15706" w:rsidP="00783BCF">
      <w:pPr>
        <w:pStyle w:val="Heading4"/>
      </w:pPr>
      <w:r>
        <w:t>Functional Requirements</w:t>
      </w:r>
    </w:p>
    <w:p w14:paraId="52189C51" w14:textId="77777777" w:rsidR="006E54B3" w:rsidRDefault="00F15706" w:rsidP="006E54B3">
      <w:pPr>
        <w:pStyle w:val="Heading5"/>
      </w:pPr>
      <w:r>
        <w:t>Normal Operation</w:t>
      </w:r>
    </w:p>
    <w:p w14:paraId="1531BD59" w14:textId="77777777" w:rsidR="005961D3" w:rsidRDefault="005961D3" w:rsidP="00BB6A63"/>
    <w:p w14:paraId="3039C4B8" w14:textId="77777777" w:rsidR="005961D3" w:rsidRDefault="005961D3" w:rsidP="005961D3">
      <w:pPr>
        <w:rPr>
          <w:color w:val="A6A6A6" w:themeColor="background1" w:themeShade="A6"/>
        </w:rPr>
      </w:pPr>
      <w:r>
        <w:rPr>
          <w:color w:val="A6A6A6" w:themeColor="background1" w:themeShade="A6"/>
        </w:rPr>
        <w:t>No Normal Operation Requirements specified.</w:t>
      </w:r>
    </w:p>
    <w:p w14:paraId="333C81F7" w14:textId="77777777" w:rsidR="00F15706" w:rsidRDefault="00F15706" w:rsidP="00783BCF">
      <w:pPr>
        <w:pStyle w:val="Heading5"/>
      </w:pPr>
      <w:r>
        <w:t>Error Handling</w:t>
      </w:r>
    </w:p>
    <w:p w14:paraId="3352A045" w14:textId="77777777" w:rsidR="005961D3" w:rsidRDefault="005961D3" w:rsidP="00BB6A63"/>
    <w:p w14:paraId="03DB521C" w14:textId="77777777" w:rsidR="005961D3" w:rsidRDefault="005961D3" w:rsidP="005961D3">
      <w:pPr>
        <w:rPr>
          <w:color w:val="A6A6A6" w:themeColor="background1" w:themeShade="A6"/>
        </w:rPr>
      </w:pPr>
      <w:r>
        <w:rPr>
          <w:color w:val="A6A6A6" w:themeColor="background1" w:themeShade="A6"/>
        </w:rPr>
        <w:t>No Error Handling Requirements specified.</w:t>
      </w:r>
    </w:p>
    <w:p w14:paraId="0FE9A3E3" w14:textId="77777777" w:rsidR="00DD7D94" w:rsidRDefault="00DD7D94" w:rsidP="00DD7D94">
      <w:pPr>
        <w:pStyle w:val="Heading4"/>
      </w:pPr>
      <w:r>
        <w:t>Non-Functional Requirements</w:t>
      </w:r>
    </w:p>
    <w:p w14:paraId="1140F949" w14:textId="77777777" w:rsidR="005961D3" w:rsidRDefault="005961D3" w:rsidP="00BB6A63"/>
    <w:p w14:paraId="04A81361" w14:textId="77777777" w:rsidR="005961D3" w:rsidRDefault="005961D3" w:rsidP="005961D3">
      <w:pPr>
        <w:rPr>
          <w:color w:val="A6A6A6" w:themeColor="background1" w:themeShade="A6"/>
        </w:rPr>
      </w:pPr>
      <w:r>
        <w:rPr>
          <w:color w:val="A6A6A6" w:themeColor="background1" w:themeShade="A6"/>
        </w:rPr>
        <w:t>No Non-Functional Requirements specified.</w:t>
      </w:r>
    </w:p>
    <w:p w14:paraId="3EFC2A02" w14:textId="77777777" w:rsidR="00DF462B" w:rsidRDefault="00427220" w:rsidP="00DF462B">
      <w:pPr>
        <w:pStyle w:val="Heading4"/>
      </w:pPr>
      <w:r>
        <w:t>Functional</w:t>
      </w:r>
      <w:r w:rsidR="00DF462B">
        <w:t xml:space="preserve"> Safety Requirements</w:t>
      </w:r>
    </w:p>
    <w:p w14:paraId="6AE46A49" w14:textId="77777777" w:rsidR="00DF462B" w:rsidRDefault="00DF462B" w:rsidP="00DF462B">
      <w:pPr>
        <w:rPr>
          <w:highlight w:val="yellow"/>
        </w:rPr>
      </w:pPr>
    </w:p>
    <w:p w14:paraId="57CE715F"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5E03749" w14:textId="77777777" w:rsidR="00DD7D94" w:rsidRDefault="00DD7D94" w:rsidP="00DD7D94">
      <w:pPr>
        <w:pStyle w:val="Heading4"/>
      </w:pPr>
      <w:r>
        <w:t>Other Requirements</w:t>
      </w:r>
    </w:p>
    <w:p w14:paraId="25B5A2F8" w14:textId="77777777" w:rsidR="00DD7D94" w:rsidRDefault="00DD7D94" w:rsidP="00DD7D94">
      <w:pPr>
        <w:pStyle w:val="Heading5"/>
      </w:pPr>
      <w:r>
        <w:t>Design Requirements</w:t>
      </w:r>
    </w:p>
    <w:p w14:paraId="4439C774" w14:textId="77777777" w:rsidR="005961D3" w:rsidRDefault="005961D3" w:rsidP="00CA4A62"/>
    <w:p w14:paraId="77A5924A" w14:textId="77777777" w:rsidR="005961D3" w:rsidRDefault="005961D3" w:rsidP="005961D3">
      <w:pPr>
        <w:rPr>
          <w:color w:val="A6A6A6" w:themeColor="background1" w:themeShade="A6"/>
        </w:rPr>
      </w:pPr>
      <w:r>
        <w:rPr>
          <w:color w:val="A6A6A6" w:themeColor="background1" w:themeShade="A6"/>
        </w:rPr>
        <w:t>No Design Requirements specified.</w:t>
      </w:r>
    </w:p>
    <w:p w14:paraId="25EA2954" w14:textId="77777777" w:rsidR="00CA4A62" w:rsidRDefault="00CA4A62" w:rsidP="00CA4A62">
      <w:pPr>
        <w:pStyle w:val="Heading4"/>
      </w:pPr>
      <w:r>
        <w:t>Uncategorized Requirements</w:t>
      </w:r>
    </w:p>
    <w:p w14:paraId="23404C84" w14:textId="77777777" w:rsidR="005961D3" w:rsidRDefault="005961D3" w:rsidP="00CA4A62"/>
    <w:p w14:paraId="74C424FD" w14:textId="77777777" w:rsidR="001F5E54" w:rsidRPr="0017445F" w:rsidRDefault="006E25A5" w:rsidP="001F5E54">
      <w:pPr>
        <w:pStyle w:val="RERequirement"/>
        <w:shd w:val="clear" w:color="auto" w:fill="F2F2F2" w:themeFill="background1" w:themeFillShade="F2"/>
      </w:pPr>
      <w:r>
        <w:t>R_Sent_App_15</w:t>
      </w:r>
      <w:r w:rsidR="00AE04B0">
        <w:t xml:space="preserve"> Access Videos - Cloud</w:t>
      </w:r>
    </w:p>
    <w:p w14:paraId="23CBF13A" w14:textId="77777777" w:rsidR="001F5E54" w:rsidRDefault="00AE04B0" w:rsidP="001F5E54">
      <w:pPr>
        <w:rPr>
          <w:rFonts w:cs="Arial"/>
        </w:rPr>
      </w:pPr>
      <w:r>
        <w:rPr>
          <w:rFonts w:cs="Arial"/>
        </w:rPr>
        <w:t>Upon user request, the Ford Pass Application shall allow user to access videos stored in cloud storage.</w:t>
      </w:r>
    </w:p>
    <w:p w14:paraId="61F2068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C97612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F1355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R_Sent_App_15</w:t>
            </w:r>
          </w:p>
        </w:tc>
      </w:tr>
      <w:tr w:rsidR="001F5E54" w:rsidRPr="00FD127C" w14:paraId="20BC91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780C1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75655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allow viewing of videos - from the cloud.</w:t>
            </w:r>
          </w:p>
        </w:tc>
      </w:tr>
      <w:tr w:rsidR="001F5E54" w:rsidRPr="00FD127C" w14:paraId="3E4924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238A2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78545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AF651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180B2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09AFB" w14:textId="77777777" w:rsidR="00E77D14" w:rsidRDefault="00E77D14"/>
        </w:tc>
      </w:tr>
      <w:tr w:rsidR="001F5E54" w:rsidRPr="00FD127C" w14:paraId="0ADB44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9E659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AC250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1548D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98755E" w14:textId="77777777" w:rsidR="00E77D14" w:rsidRDefault="00E77D14"/>
        </w:tc>
      </w:tr>
      <w:tr w:rsidR="001F5E54" w:rsidRPr="00FD127C" w14:paraId="6AC68B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CDB92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45DE1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9511DAB" wp14:editId="67EC2427">
                  <wp:extent cx="152400" cy="152400"/>
                  <wp:effectExtent l="0" t="0" r="0" b="0"/>
                  <wp:docPr id="108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R_F_Sentinel_00066 Access Videos - Cloud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671EE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1892DB" w14:textId="77777777" w:rsidR="00E77D14" w:rsidRDefault="00E77D14"/>
        </w:tc>
      </w:tr>
      <w:tr w:rsidR="001F5E54" w:rsidRPr="00FD127C" w14:paraId="4243D9D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DD444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913B60"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9F94B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18E4D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107E2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C35FEC" w14:textId="77777777" w:rsidR="00E77D14" w:rsidRDefault="00E77D14"/>
        </w:tc>
      </w:tr>
      <w:tr w:rsidR="001F5E54" w:rsidRPr="00FD127C" w14:paraId="298F969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081525" w14:textId="77777777" w:rsidR="001F5E54" w:rsidRPr="00FD127C" w:rsidRDefault="0052661D" w:rsidP="00A84EEF">
            <w:pPr>
              <w:rPr>
                <w:rFonts w:cs="Arial"/>
                <w:bCs/>
                <w:color w:val="808080" w:themeColor="background1" w:themeShade="80"/>
                <w:sz w:val="16"/>
                <w:szCs w:val="14"/>
              </w:rPr>
            </w:pPr>
            <w:hyperlink r:id="rId13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200DB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BA5D0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4909F16" w14:textId="77777777" w:rsidR="001F5E54" w:rsidRPr="0017445F" w:rsidRDefault="006E25A5" w:rsidP="001F5E54">
      <w:pPr>
        <w:pStyle w:val="RERequirement"/>
        <w:shd w:val="clear" w:color="auto" w:fill="F2F2F2" w:themeFill="background1" w:themeFillShade="F2"/>
      </w:pPr>
      <w:bookmarkStart w:id="164" w:name="_44e6b3eb0ea767e76ce61a8ca9be37f4"/>
      <w:r>
        <w:t>R_Sent_App_16</w:t>
      </w:r>
      <w:bookmarkEnd w:id="164"/>
      <w:r w:rsidR="00AE04B0">
        <w:t xml:space="preserve"> Cloud Storage - Pause Video</w:t>
      </w:r>
    </w:p>
    <w:p w14:paraId="3B33B103" w14:textId="77777777" w:rsidR="001F5E54" w:rsidRDefault="00AE04B0" w:rsidP="001F5E54">
      <w:pPr>
        <w:rPr>
          <w:rFonts w:cs="Arial"/>
        </w:rPr>
      </w:pPr>
      <w:r>
        <w:rPr>
          <w:rFonts w:cs="Arial"/>
        </w:rPr>
        <w:t>Upon user request, the Ford Pass Application shall allow user to pause videos sored in cloud storage.</w:t>
      </w:r>
    </w:p>
    <w:p w14:paraId="491A856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690C8B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7C749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R_Sent_App_16</w:t>
            </w:r>
          </w:p>
        </w:tc>
      </w:tr>
      <w:tr w:rsidR="001F5E54" w:rsidRPr="00FD127C" w14:paraId="2457A1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7055B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9438E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user may want to pause the video, for example to study a still image in more detail.</w:t>
            </w:r>
          </w:p>
        </w:tc>
      </w:tr>
      <w:tr w:rsidR="001F5E54" w:rsidRPr="00FD127C" w14:paraId="1BF66E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EDC62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D82B0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67753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9F3A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0413C6" w14:textId="77777777" w:rsidR="00E77D14" w:rsidRDefault="00E77D14"/>
        </w:tc>
      </w:tr>
      <w:tr w:rsidR="001F5E54" w:rsidRPr="00FD127C" w14:paraId="63B02B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D75E4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49A6F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96EFE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7F38BB" w14:textId="77777777" w:rsidR="00E77D14" w:rsidRDefault="00E77D14"/>
        </w:tc>
      </w:tr>
      <w:tr w:rsidR="001F5E54" w:rsidRPr="00FD127C" w14:paraId="4BCC8C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810DC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BAF4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933DB36" wp14:editId="056D87CE">
                  <wp:extent cx="152400" cy="152400"/>
                  <wp:effectExtent l="0" t="0" r="0" b="0"/>
                  <wp:docPr id="108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R_F_Sentinel_00067 Cloud Storage - Pause Video</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7FA14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5B68B4" w14:textId="77777777" w:rsidR="00E77D14" w:rsidRDefault="00E77D14"/>
        </w:tc>
      </w:tr>
      <w:tr w:rsidR="001F5E54" w:rsidRPr="00FD127C" w14:paraId="4A07F88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38917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30EAA0"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A5F40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8EEE1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50710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0DB5E6" w14:textId="77777777" w:rsidR="00E77D14" w:rsidRDefault="00E77D14"/>
        </w:tc>
      </w:tr>
      <w:tr w:rsidR="001F5E54" w:rsidRPr="00FD127C" w14:paraId="58AFB7D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D6CAFB" w14:textId="77777777" w:rsidR="001F5E54" w:rsidRPr="00FD127C" w:rsidRDefault="0052661D" w:rsidP="00A84EEF">
            <w:pPr>
              <w:rPr>
                <w:rFonts w:cs="Arial"/>
                <w:bCs/>
                <w:color w:val="808080" w:themeColor="background1" w:themeShade="80"/>
                <w:sz w:val="16"/>
                <w:szCs w:val="14"/>
              </w:rPr>
            </w:pPr>
            <w:hyperlink r:id="rId13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35DAE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1B699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82D0949" w14:textId="77777777" w:rsidR="000D7866" w:rsidRPr="00E47D48" w:rsidRDefault="000D7866" w:rsidP="00E47D48">
      <w:pPr>
        <w:rPr>
          <w:color w:val="FF0000"/>
        </w:rPr>
      </w:pPr>
    </w:p>
    <w:p w14:paraId="22CA2B02" w14:textId="77777777" w:rsidR="009C1EEC" w:rsidRDefault="000D732E" w:rsidP="0061324D">
      <w:pPr>
        <w:pStyle w:val="Heading2"/>
        <w:numPr>
          <w:ilvl w:val="1"/>
          <w:numId w:val="4"/>
        </w:numPr>
      </w:pPr>
      <w:r>
        <w:lastRenderedPageBreak/>
        <w:t xml:space="preserve">Logical Function </w:t>
      </w:r>
      <w:r>
        <w:rPr>
          <w:noProof/>
        </w:rPr>
        <w:drawing>
          <wp:inline distT="0" distB="0" distL="0" distR="0" wp14:anchorId="55FF8D80" wp14:editId="47E45306">
            <wp:extent cx="152400" cy="152400"/>
            <wp:effectExtent l="0" t="0" r="0" b="0"/>
            <wp:docPr id="108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65" w:name="_1ab9bfa0d3d9cee5d51ce39de099b13b"/>
      <w:r w:rsidR="008E73AE">
        <w:t>Filter videos in cloud-time based</w:t>
      </w:r>
      <w:bookmarkEnd w:id="165"/>
    </w:p>
    <w:p w14:paraId="40E0BE5F" w14:textId="77777777" w:rsidR="0061785D" w:rsidRDefault="0061785D" w:rsidP="00783BCF">
      <w:pPr>
        <w:pStyle w:val="Heading3"/>
      </w:pPr>
      <w:r>
        <w:t xml:space="preserve">Function </w:t>
      </w:r>
      <w:r w:rsidR="00283752">
        <w:t>Overview</w:t>
      </w:r>
    </w:p>
    <w:p w14:paraId="08F429C4" w14:textId="77777777" w:rsidR="00427220" w:rsidRDefault="000D732E" w:rsidP="00427220">
      <w:pPr>
        <w:pStyle w:val="Heading4"/>
      </w:pPr>
      <w:r>
        <w:t xml:space="preserve">Function </w:t>
      </w:r>
      <w:r w:rsidR="00283752">
        <w:t>Description</w:t>
      </w:r>
    </w:p>
    <w:p w14:paraId="19F30338" w14:textId="77777777" w:rsidR="00794B45" w:rsidRDefault="00794B45" w:rsidP="009C1EEC">
      <w:pPr>
        <w:contextualSpacing/>
      </w:pPr>
    </w:p>
    <w:p w14:paraId="1ACF4BF8" w14:textId="77777777" w:rsidR="00AC0C92" w:rsidRDefault="00AC0C92" w:rsidP="009C1EEC">
      <w:pPr>
        <w:contextualSpacing/>
      </w:pPr>
      <w:r>
        <w:t>Function is allocated to:</w:t>
      </w:r>
    </w:p>
    <w:p w14:paraId="1DA22DA8" w14:textId="77777777" w:rsidR="00AC0C92" w:rsidRDefault="00604AF5" w:rsidP="0061324D">
      <w:pPr>
        <w:pStyle w:val="ListParagraph"/>
        <w:numPr>
          <w:ilvl w:val="0"/>
          <w:numId w:val="13"/>
        </w:numPr>
        <w:contextualSpacing/>
      </w:pPr>
      <w:r>
        <w:rPr>
          <w:noProof/>
        </w:rPr>
        <w:drawing>
          <wp:inline distT="0" distB="0" distL="0" distR="0" wp14:anchorId="1D51D9C2" wp14:editId="681BB360">
            <wp:extent cx="152400" cy="152400"/>
            <wp:effectExtent l="0" t="0" r="0" b="0"/>
            <wp:docPr id="109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Selection by Date/Time of Video Stored on Cloud via App</w:t>
      </w:r>
      <w:r>
        <w:t xml:space="preserve"> &lt;&lt;Logical&gt;&gt;</w:t>
      </w:r>
    </w:p>
    <w:p w14:paraId="71BE4139" w14:textId="77777777" w:rsidR="00AC0C92" w:rsidRDefault="00604AF5" w:rsidP="0061324D">
      <w:pPr>
        <w:pStyle w:val="ListParagraph"/>
        <w:numPr>
          <w:ilvl w:val="0"/>
          <w:numId w:val="13"/>
        </w:numPr>
        <w:contextualSpacing/>
      </w:pPr>
      <w:r>
        <w:rPr>
          <w:noProof/>
        </w:rPr>
        <w:drawing>
          <wp:inline distT="0" distB="0" distL="0" distR="0" wp14:anchorId="09BD6A28" wp14:editId="429E32CF">
            <wp:extent cx="152400" cy="152400"/>
            <wp:effectExtent l="0" t="0" r="0" b="0"/>
            <wp:docPr id="1092"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User to Adjust Time/date of Start of Video Viewing via App</w:t>
      </w:r>
      <w:r>
        <w:t xml:space="preserve"> &lt;&lt;Logical&gt;&gt;</w:t>
      </w:r>
    </w:p>
    <w:p w14:paraId="2AD91494" w14:textId="77777777" w:rsidR="00AC0C92" w:rsidRDefault="00604AF5" w:rsidP="0061324D">
      <w:pPr>
        <w:pStyle w:val="ListParagraph"/>
        <w:numPr>
          <w:ilvl w:val="0"/>
          <w:numId w:val="13"/>
        </w:numPr>
        <w:contextualSpacing/>
      </w:pPr>
      <w:r>
        <w:rPr>
          <w:noProof/>
        </w:rPr>
        <w:drawing>
          <wp:inline distT="0" distB="0" distL="0" distR="0" wp14:anchorId="4A100478" wp14:editId="63883E31">
            <wp:extent cx="152400" cy="152400"/>
            <wp:effectExtent l="0" t="0" r="0" b="0"/>
            <wp:docPr id="1094"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Cloud access and service provider</w:t>
      </w:r>
      <w:r>
        <w:t xml:space="preserve"> &lt;&lt;Logical&gt;&gt;</w:t>
      </w:r>
    </w:p>
    <w:p w14:paraId="64F748C1" w14:textId="77777777" w:rsidR="00AC0C92" w:rsidRDefault="00604AF5" w:rsidP="0061324D">
      <w:pPr>
        <w:pStyle w:val="ListParagraph"/>
        <w:numPr>
          <w:ilvl w:val="0"/>
          <w:numId w:val="13"/>
        </w:numPr>
        <w:contextualSpacing/>
      </w:pPr>
      <w:r>
        <w:rPr>
          <w:noProof/>
        </w:rPr>
        <w:drawing>
          <wp:inline distT="0" distB="0" distL="0" distR="0" wp14:anchorId="7CC6CC64" wp14:editId="719C1C6D">
            <wp:extent cx="152400" cy="152400"/>
            <wp:effectExtent l="0" t="0" r="0" b="0"/>
            <wp:docPr id="1096"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List Threat Event Video Clips on App</w:t>
      </w:r>
      <w:r>
        <w:t xml:space="preserve"> &lt;&lt;Logical&gt;&gt;</w:t>
      </w:r>
    </w:p>
    <w:p w14:paraId="7DAF0FE4" w14:textId="77777777" w:rsidR="00AC0C92" w:rsidRDefault="00604AF5" w:rsidP="0061324D">
      <w:pPr>
        <w:pStyle w:val="ListParagraph"/>
        <w:numPr>
          <w:ilvl w:val="0"/>
          <w:numId w:val="13"/>
        </w:numPr>
        <w:contextualSpacing/>
      </w:pPr>
      <w:r>
        <w:rPr>
          <w:noProof/>
        </w:rPr>
        <w:drawing>
          <wp:inline distT="0" distB="0" distL="0" distR="0" wp14:anchorId="0CFB646E" wp14:editId="234899EB">
            <wp:extent cx="152400" cy="152400"/>
            <wp:effectExtent l="0" t="0" r="0" b="0"/>
            <wp:docPr id="109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4001A0BA" w14:textId="77777777" w:rsidR="00AC0C92" w:rsidRDefault="00604AF5" w:rsidP="0061324D">
      <w:pPr>
        <w:pStyle w:val="ListParagraph"/>
        <w:numPr>
          <w:ilvl w:val="0"/>
          <w:numId w:val="13"/>
        </w:numPr>
        <w:contextualSpacing/>
      </w:pPr>
      <w:r>
        <w:rPr>
          <w:noProof/>
        </w:rPr>
        <w:drawing>
          <wp:inline distT="0" distB="0" distL="0" distR="0" wp14:anchorId="33458A90" wp14:editId="0DE18703">
            <wp:extent cx="152400" cy="152400"/>
            <wp:effectExtent l="0" t="0" r="0" b="0"/>
            <wp:docPr id="110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User</w:t>
      </w:r>
      <w:r>
        <w:t xml:space="preserve"> &lt;&lt;Logical&gt;&gt;</w:t>
      </w:r>
    </w:p>
    <w:p w14:paraId="197FE600" w14:textId="77777777" w:rsidR="00794B45" w:rsidRDefault="00794B45" w:rsidP="009C1EEC">
      <w:pPr>
        <w:contextualSpacing/>
      </w:pPr>
    </w:p>
    <w:p w14:paraId="5AA74D17" w14:textId="77777777" w:rsidR="009C1EEC" w:rsidRDefault="009C1EEC" w:rsidP="009C1EEC">
      <w:pPr>
        <w:contextualSpacing/>
      </w:pPr>
      <w:r w:rsidRPr="00A554C4">
        <w:t>Allow the user to filter videos stored on the cloud by the time of recording</w:t>
      </w:r>
    </w:p>
    <w:p w14:paraId="5F4542F2" w14:textId="77777777" w:rsidR="00282E2C" w:rsidRDefault="000D732E" w:rsidP="00FD32A2">
      <w:pPr>
        <w:pStyle w:val="Heading4"/>
      </w:pPr>
      <w:r>
        <w:t xml:space="preserve">Function </w:t>
      </w:r>
      <w:r w:rsidR="00282E2C">
        <w:t>Variants</w:t>
      </w:r>
    </w:p>
    <w:p w14:paraId="7F2624B6" w14:textId="77777777" w:rsidR="00282E2C" w:rsidRDefault="00282E2C" w:rsidP="00282E2C"/>
    <w:p w14:paraId="755B6269"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11ED9FBE" w14:textId="77777777" w:rsidTr="00EB7D77">
        <w:trPr>
          <w:trHeight w:val="314"/>
        </w:trPr>
        <w:tc>
          <w:tcPr>
            <w:tcW w:w="2523" w:type="dxa"/>
            <w:shd w:val="clear" w:color="auto" w:fill="D9D9D9" w:themeFill="background1" w:themeFillShade="D9"/>
          </w:tcPr>
          <w:p w14:paraId="4DDB3F91"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6F228D64"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B972EDD"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3095CB96" w14:textId="77777777" w:rsidTr="00EB7D77">
        <w:trPr>
          <w:trHeight w:val="198"/>
        </w:trPr>
        <w:tc>
          <w:tcPr>
            <w:tcW w:w="2523" w:type="dxa"/>
          </w:tcPr>
          <w:p w14:paraId="6415EC20" w14:textId="286482C9" w:rsidR="000D732E" w:rsidRPr="00C45D3C" w:rsidRDefault="000D732E" w:rsidP="00EB7D77">
            <w:pPr>
              <w:rPr>
                <w:rFonts w:cs="Arial"/>
              </w:rPr>
            </w:pPr>
          </w:p>
        </w:tc>
        <w:tc>
          <w:tcPr>
            <w:tcW w:w="5132" w:type="dxa"/>
          </w:tcPr>
          <w:p w14:paraId="381078FE" w14:textId="77777777" w:rsidR="000D732E" w:rsidRPr="009E3B7C" w:rsidRDefault="000D732E" w:rsidP="00EB7D77">
            <w:pPr>
              <w:overflowPunct/>
              <w:autoSpaceDE/>
              <w:autoSpaceDN/>
              <w:adjustRightInd/>
              <w:textAlignment w:val="center"/>
              <w:rPr>
                <w:rFonts w:cs="Arial"/>
              </w:rPr>
            </w:pPr>
          </w:p>
        </w:tc>
        <w:tc>
          <w:tcPr>
            <w:tcW w:w="2551" w:type="dxa"/>
          </w:tcPr>
          <w:p w14:paraId="2F537AAB" w14:textId="7B207CE6" w:rsidR="000D732E" w:rsidRPr="005A344A" w:rsidRDefault="000D732E" w:rsidP="00EB7D77">
            <w:pPr>
              <w:rPr>
                <w:rFonts w:cs="Arial"/>
                <w:lang w:val="en-GB"/>
              </w:rPr>
            </w:pPr>
          </w:p>
        </w:tc>
      </w:tr>
    </w:tbl>
    <w:p w14:paraId="7DB00EAF" w14:textId="77777777" w:rsidR="000D732E" w:rsidRPr="005067FC" w:rsidRDefault="000D732E" w:rsidP="00282E2C">
      <w:pPr>
        <w:rPr>
          <w:i/>
          <w:color w:val="A6A6A6" w:themeColor="background1" w:themeShade="A6"/>
        </w:rPr>
      </w:pPr>
    </w:p>
    <w:p w14:paraId="66303D91" w14:textId="77777777" w:rsidR="00427220" w:rsidRDefault="00427220" w:rsidP="00FD32A2">
      <w:pPr>
        <w:pStyle w:val="Heading4"/>
      </w:pPr>
      <w:r>
        <w:t>Input Requirements</w:t>
      </w:r>
      <w:r w:rsidR="000D732E">
        <w:t>/Documents</w:t>
      </w:r>
    </w:p>
    <w:p w14:paraId="63B6D664"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09F97C53" w14:textId="77777777" w:rsidTr="00656A21">
        <w:trPr>
          <w:trHeight w:val="20"/>
        </w:trPr>
        <w:tc>
          <w:tcPr>
            <w:tcW w:w="1561" w:type="dxa"/>
            <w:shd w:val="clear" w:color="auto" w:fill="D9D9D9" w:themeFill="background1" w:themeFillShade="D9"/>
          </w:tcPr>
          <w:p w14:paraId="784B97B0"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07072138" w14:textId="77777777" w:rsidR="000D732E" w:rsidRDefault="000D732E" w:rsidP="00EB7D77">
            <w:pPr>
              <w:rPr>
                <w:rFonts w:ascii="Helvetica" w:hAnsi="Helvetica" w:cs="Helvetica"/>
                <w:sz w:val="16"/>
              </w:rPr>
            </w:pPr>
          </w:p>
          <w:p w14:paraId="37921293"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9DF51D6"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0753870A"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2A704DB2" w14:textId="77777777" w:rsidR="000D732E" w:rsidRDefault="000D732E" w:rsidP="00EB7D77">
            <w:pPr>
              <w:rPr>
                <w:rFonts w:ascii="Helvetica" w:hAnsi="Helvetica" w:cs="Helvetica"/>
                <w:b/>
              </w:rPr>
            </w:pPr>
            <w:r>
              <w:rPr>
                <w:rFonts w:ascii="Helvetica" w:hAnsi="Helvetica" w:cs="Helvetica"/>
                <w:b/>
              </w:rPr>
              <w:t>Derived Requirement</w:t>
            </w:r>
          </w:p>
          <w:p w14:paraId="31616EF2" w14:textId="77777777" w:rsidR="000D732E" w:rsidRDefault="000D732E" w:rsidP="00EB7D77">
            <w:pPr>
              <w:rPr>
                <w:rFonts w:ascii="Helvetica" w:hAnsi="Helvetica" w:cs="Helvetica"/>
                <w:sz w:val="16"/>
              </w:rPr>
            </w:pPr>
          </w:p>
          <w:p w14:paraId="01EA061F"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3B007876" w14:textId="77777777" w:rsidTr="00656A21">
        <w:trPr>
          <w:trHeight w:val="20"/>
        </w:trPr>
        <w:tc>
          <w:tcPr>
            <w:tcW w:w="10211" w:type="dxa"/>
            <w:gridSpan w:val="4"/>
            <w:shd w:val="clear" w:color="auto" w:fill="F2F2F2" w:themeFill="background1" w:themeFillShade="F2"/>
          </w:tcPr>
          <w:p w14:paraId="43234450"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0D45B1B4" w14:textId="77777777" w:rsidTr="00656A21">
        <w:trPr>
          <w:trHeight w:val="20"/>
        </w:trPr>
        <w:tc>
          <w:tcPr>
            <w:tcW w:w="1561" w:type="dxa"/>
          </w:tcPr>
          <w:p w14:paraId="1C1A1565" w14:textId="77777777" w:rsidR="000D732E" w:rsidRPr="00D410AE" w:rsidRDefault="000D732E" w:rsidP="00EB7D77">
            <w:pPr>
              <w:rPr>
                <w:rFonts w:cs="Arial"/>
              </w:rPr>
            </w:pPr>
          </w:p>
        </w:tc>
        <w:tc>
          <w:tcPr>
            <w:tcW w:w="2694" w:type="dxa"/>
          </w:tcPr>
          <w:p w14:paraId="15006680" w14:textId="09A61F8A" w:rsidR="000D732E" w:rsidRPr="00D410AE" w:rsidRDefault="000D732E" w:rsidP="00EB7D77">
            <w:pPr>
              <w:rPr>
                <w:rFonts w:cs="Arial"/>
              </w:rPr>
            </w:pPr>
          </w:p>
        </w:tc>
        <w:tc>
          <w:tcPr>
            <w:tcW w:w="2694" w:type="dxa"/>
          </w:tcPr>
          <w:p w14:paraId="4B68F884" w14:textId="4036995B" w:rsidR="000D732E" w:rsidRPr="00D410AE" w:rsidRDefault="000D732E" w:rsidP="00EB7D77">
            <w:pPr>
              <w:rPr>
                <w:rFonts w:cs="Arial"/>
              </w:rPr>
            </w:pPr>
          </w:p>
        </w:tc>
        <w:tc>
          <w:tcPr>
            <w:tcW w:w="3262" w:type="dxa"/>
          </w:tcPr>
          <w:p w14:paraId="1512CCC0" w14:textId="32FA1CFB" w:rsidR="000D732E" w:rsidRDefault="000D732E" w:rsidP="00EB7D77">
            <w:pPr>
              <w:rPr>
                <w:rFonts w:cs="Arial"/>
              </w:rPr>
            </w:pPr>
          </w:p>
        </w:tc>
      </w:tr>
      <w:tr w:rsidR="000D732E" w:rsidRPr="007C20FA" w14:paraId="5F950425" w14:textId="77777777" w:rsidTr="00656A21">
        <w:trPr>
          <w:trHeight w:val="20"/>
        </w:trPr>
        <w:tc>
          <w:tcPr>
            <w:tcW w:w="1561" w:type="dxa"/>
          </w:tcPr>
          <w:p w14:paraId="45BEF299" w14:textId="77777777" w:rsidR="000D732E" w:rsidRPr="00D410AE" w:rsidRDefault="000D732E" w:rsidP="00EB7D77">
            <w:pPr>
              <w:rPr>
                <w:rFonts w:cs="Arial"/>
              </w:rPr>
            </w:pPr>
          </w:p>
        </w:tc>
        <w:tc>
          <w:tcPr>
            <w:tcW w:w="2694" w:type="dxa"/>
          </w:tcPr>
          <w:p w14:paraId="496DB7DD" w14:textId="77777777" w:rsidR="000D732E" w:rsidRDefault="000D732E" w:rsidP="00EB7D77">
            <w:pPr>
              <w:rPr>
                <w:rFonts w:cs="Arial"/>
              </w:rPr>
            </w:pPr>
          </w:p>
        </w:tc>
        <w:tc>
          <w:tcPr>
            <w:tcW w:w="2694" w:type="dxa"/>
          </w:tcPr>
          <w:p w14:paraId="113382CA" w14:textId="77777777" w:rsidR="000D732E" w:rsidRDefault="000D732E" w:rsidP="00EB7D77">
            <w:pPr>
              <w:rPr>
                <w:rFonts w:cs="Arial"/>
              </w:rPr>
            </w:pPr>
          </w:p>
        </w:tc>
        <w:tc>
          <w:tcPr>
            <w:tcW w:w="3262" w:type="dxa"/>
          </w:tcPr>
          <w:p w14:paraId="002D2946" w14:textId="77777777" w:rsidR="000D732E" w:rsidRDefault="000D732E" w:rsidP="00EB7D77">
            <w:pPr>
              <w:rPr>
                <w:rFonts w:cs="Arial"/>
              </w:rPr>
            </w:pPr>
          </w:p>
        </w:tc>
      </w:tr>
      <w:tr w:rsidR="000D732E" w:rsidRPr="007C20FA" w14:paraId="3BF70E54" w14:textId="77777777" w:rsidTr="00656A21">
        <w:trPr>
          <w:trHeight w:val="20"/>
        </w:trPr>
        <w:tc>
          <w:tcPr>
            <w:tcW w:w="10211" w:type="dxa"/>
            <w:gridSpan w:val="4"/>
            <w:shd w:val="clear" w:color="auto" w:fill="F2F2F2" w:themeFill="background1" w:themeFillShade="F2"/>
          </w:tcPr>
          <w:p w14:paraId="72CCF59A"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1E1CA8B3" w14:textId="77777777" w:rsidTr="00656A21">
        <w:trPr>
          <w:trHeight w:val="20"/>
        </w:trPr>
        <w:tc>
          <w:tcPr>
            <w:tcW w:w="1561" w:type="dxa"/>
          </w:tcPr>
          <w:p w14:paraId="0FED9040" w14:textId="77777777" w:rsidR="000D732E" w:rsidRPr="00D410AE" w:rsidRDefault="000D732E" w:rsidP="00EB7D77">
            <w:pPr>
              <w:rPr>
                <w:rFonts w:cs="Arial"/>
              </w:rPr>
            </w:pPr>
          </w:p>
        </w:tc>
        <w:tc>
          <w:tcPr>
            <w:tcW w:w="2694" w:type="dxa"/>
          </w:tcPr>
          <w:p w14:paraId="27C391A9" w14:textId="45149EB0" w:rsidR="000D732E" w:rsidRPr="00D410AE" w:rsidRDefault="000D732E" w:rsidP="00EB7D77">
            <w:pPr>
              <w:rPr>
                <w:rFonts w:cs="Arial"/>
              </w:rPr>
            </w:pPr>
          </w:p>
        </w:tc>
        <w:tc>
          <w:tcPr>
            <w:tcW w:w="2694" w:type="dxa"/>
          </w:tcPr>
          <w:p w14:paraId="14B7D2E5" w14:textId="77777777" w:rsidR="000D732E" w:rsidRPr="00D410AE" w:rsidRDefault="000D732E" w:rsidP="00EB7D77">
            <w:pPr>
              <w:rPr>
                <w:rFonts w:cs="Arial"/>
              </w:rPr>
            </w:pPr>
          </w:p>
        </w:tc>
        <w:tc>
          <w:tcPr>
            <w:tcW w:w="3262" w:type="dxa"/>
          </w:tcPr>
          <w:p w14:paraId="6B224E24" w14:textId="77777777" w:rsidR="000D732E" w:rsidRDefault="000D732E" w:rsidP="00EB7D77">
            <w:pPr>
              <w:rPr>
                <w:rFonts w:cs="Arial"/>
              </w:rPr>
            </w:pPr>
          </w:p>
        </w:tc>
      </w:tr>
      <w:tr w:rsidR="000D732E" w:rsidRPr="007C20FA" w14:paraId="4E011D1A" w14:textId="77777777" w:rsidTr="00656A21">
        <w:trPr>
          <w:trHeight w:val="20"/>
        </w:trPr>
        <w:tc>
          <w:tcPr>
            <w:tcW w:w="1561" w:type="dxa"/>
          </w:tcPr>
          <w:p w14:paraId="4C80AAFA" w14:textId="77777777" w:rsidR="000D732E" w:rsidRDefault="000D732E" w:rsidP="00EB7D77">
            <w:pPr>
              <w:rPr>
                <w:rFonts w:cs="Arial"/>
              </w:rPr>
            </w:pPr>
          </w:p>
        </w:tc>
        <w:tc>
          <w:tcPr>
            <w:tcW w:w="2694" w:type="dxa"/>
          </w:tcPr>
          <w:p w14:paraId="7F2C0B63" w14:textId="77777777" w:rsidR="000D732E" w:rsidRDefault="000D732E" w:rsidP="00EB7D77">
            <w:pPr>
              <w:rPr>
                <w:rFonts w:cs="Arial"/>
              </w:rPr>
            </w:pPr>
          </w:p>
        </w:tc>
        <w:tc>
          <w:tcPr>
            <w:tcW w:w="2694" w:type="dxa"/>
          </w:tcPr>
          <w:p w14:paraId="57BDDB9C" w14:textId="77777777" w:rsidR="000D732E" w:rsidRDefault="000D732E" w:rsidP="00EB7D77">
            <w:pPr>
              <w:rPr>
                <w:rFonts w:cs="Arial"/>
              </w:rPr>
            </w:pPr>
          </w:p>
        </w:tc>
        <w:tc>
          <w:tcPr>
            <w:tcW w:w="3262" w:type="dxa"/>
          </w:tcPr>
          <w:p w14:paraId="299ED93F" w14:textId="77777777" w:rsidR="000D732E" w:rsidRDefault="000D732E" w:rsidP="00EB7D77">
            <w:pPr>
              <w:rPr>
                <w:rFonts w:cs="Arial"/>
              </w:rPr>
            </w:pPr>
          </w:p>
        </w:tc>
      </w:tr>
      <w:tr w:rsidR="000D732E" w:rsidRPr="007C20FA" w14:paraId="23484DBE" w14:textId="77777777" w:rsidTr="00656A21">
        <w:trPr>
          <w:trHeight w:val="20"/>
        </w:trPr>
        <w:tc>
          <w:tcPr>
            <w:tcW w:w="10211" w:type="dxa"/>
            <w:gridSpan w:val="4"/>
            <w:shd w:val="clear" w:color="auto" w:fill="F2F2F2" w:themeFill="background1" w:themeFillShade="F2"/>
          </w:tcPr>
          <w:p w14:paraId="1BC658C5"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7CAD895A" w14:textId="77777777" w:rsidTr="00656A21">
        <w:trPr>
          <w:trHeight w:val="20"/>
        </w:trPr>
        <w:tc>
          <w:tcPr>
            <w:tcW w:w="1561" w:type="dxa"/>
          </w:tcPr>
          <w:p w14:paraId="27DB3323" w14:textId="77777777" w:rsidR="000D732E" w:rsidRPr="00D410AE" w:rsidRDefault="000D732E" w:rsidP="00EB7D77">
            <w:pPr>
              <w:rPr>
                <w:rFonts w:cs="Arial"/>
              </w:rPr>
            </w:pPr>
          </w:p>
        </w:tc>
        <w:tc>
          <w:tcPr>
            <w:tcW w:w="2694" w:type="dxa"/>
          </w:tcPr>
          <w:p w14:paraId="1F4599A3" w14:textId="77777777" w:rsidR="000D732E" w:rsidRPr="00D410AE" w:rsidRDefault="000D732E" w:rsidP="00EB7D77">
            <w:pPr>
              <w:rPr>
                <w:rFonts w:cs="Arial"/>
              </w:rPr>
            </w:pPr>
          </w:p>
        </w:tc>
        <w:tc>
          <w:tcPr>
            <w:tcW w:w="2694" w:type="dxa"/>
          </w:tcPr>
          <w:p w14:paraId="4C23C679" w14:textId="77777777" w:rsidR="000D732E" w:rsidRPr="00D410AE" w:rsidRDefault="000D732E" w:rsidP="00EB7D77">
            <w:pPr>
              <w:rPr>
                <w:rFonts w:cs="Arial"/>
              </w:rPr>
            </w:pPr>
          </w:p>
        </w:tc>
        <w:tc>
          <w:tcPr>
            <w:tcW w:w="3262" w:type="dxa"/>
          </w:tcPr>
          <w:p w14:paraId="1381FC02" w14:textId="77777777" w:rsidR="000D732E" w:rsidRPr="00D410AE" w:rsidRDefault="000D732E" w:rsidP="00EB7D77">
            <w:pPr>
              <w:rPr>
                <w:rFonts w:cs="Arial"/>
              </w:rPr>
            </w:pPr>
          </w:p>
        </w:tc>
      </w:tr>
      <w:tr w:rsidR="000D732E" w:rsidRPr="007C20FA" w14:paraId="1AF24DDC" w14:textId="77777777" w:rsidTr="00656A21">
        <w:trPr>
          <w:trHeight w:val="20"/>
        </w:trPr>
        <w:tc>
          <w:tcPr>
            <w:tcW w:w="10211" w:type="dxa"/>
            <w:gridSpan w:val="4"/>
            <w:shd w:val="clear" w:color="auto" w:fill="F2F2F2" w:themeFill="background1" w:themeFillShade="F2"/>
          </w:tcPr>
          <w:p w14:paraId="287B3D7B"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6C1D0EAB" w14:textId="77777777" w:rsidTr="00656A21">
        <w:trPr>
          <w:trHeight w:val="20"/>
        </w:trPr>
        <w:tc>
          <w:tcPr>
            <w:tcW w:w="1561" w:type="dxa"/>
          </w:tcPr>
          <w:p w14:paraId="5CA1B0E9" w14:textId="77777777" w:rsidR="000D732E" w:rsidRPr="00D410AE" w:rsidRDefault="000D732E" w:rsidP="00EB7D77">
            <w:pPr>
              <w:rPr>
                <w:rFonts w:cs="Arial"/>
              </w:rPr>
            </w:pPr>
          </w:p>
        </w:tc>
        <w:tc>
          <w:tcPr>
            <w:tcW w:w="2694" w:type="dxa"/>
          </w:tcPr>
          <w:p w14:paraId="420CB921" w14:textId="77777777" w:rsidR="000D732E" w:rsidRPr="00D410AE" w:rsidRDefault="000D732E" w:rsidP="00EB7D77">
            <w:pPr>
              <w:rPr>
                <w:rFonts w:cs="Arial"/>
              </w:rPr>
            </w:pPr>
          </w:p>
        </w:tc>
        <w:tc>
          <w:tcPr>
            <w:tcW w:w="2694" w:type="dxa"/>
          </w:tcPr>
          <w:p w14:paraId="7D2702B2" w14:textId="77777777" w:rsidR="000D732E" w:rsidRPr="00D410AE" w:rsidRDefault="000D732E" w:rsidP="00EB7D77">
            <w:pPr>
              <w:rPr>
                <w:rFonts w:cs="Arial"/>
              </w:rPr>
            </w:pPr>
          </w:p>
        </w:tc>
        <w:tc>
          <w:tcPr>
            <w:tcW w:w="3262" w:type="dxa"/>
          </w:tcPr>
          <w:p w14:paraId="5C9F7374" w14:textId="77777777" w:rsidR="000D732E" w:rsidRPr="00D410AE" w:rsidRDefault="000D732E" w:rsidP="00EB7D77">
            <w:pPr>
              <w:rPr>
                <w:rFonts w:cs="Arial"/>
              </w:rPr>
            </w:pPr>
          </w:p>
        </w:tc>
      </w:tr>
      <w:tr w:rsidR="000D732E" w:rsidRPr="007C20FA" w14:paraId="76FCBA0A" w14:textId="77777777" w:rsidTr="00656A21">
        <w:trPr>
          <w:trHeight w:val="20"/>
        </w:trPr>
        <w:tc>
          <w:tcPr>
            <w:tcW w:w="10211" w:type="dxa"/>
            <w:gridSpan w:val="4"/>
            <w:shd w:val="clear" w:color="auto" w:fill="F2F2F2" w:themeFill="background1" w:themeFillShade="F2"/>
          </w:tcPr>
          <w:p w14:paraId="31C894AF"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31AF6738" w14:textId="77777777" w:rsidTr="00656A21">
        <w:trPr>
          <w:trHeight w:val="20"/>
        </w:trPr>
        <w:tc>
          <w:tcPr>
            <w:tcW w:w="1561" w:type="dxa"/>
          </w:tcPr>
          <w:p w14:paraId="587A01E0" w14:textId="77777777" w:rsidR="000D732E" w:rsidRPr="00D410AE" w:rsidRDefault="000D732E" w:rsidP="00EB7D77">
            <w:pPr>
              <w:rPr>
                <w:rFonts w:cs="Arial"/>
              </w:rPr>
            </w:pPr>
          </w:p>
        </w:tc>
        <w:tc>
          <w:tcPr>
            <w:tcW w:w="2694" w:type="dxa"/>
          </w:tcPr>
          <w:p w14:paraId="5BA6CC1C" w14:textId="77777777" w:rsidR="000D732E" w:rsidRDefault="000D732E" w:rsidP="00EB7D77">
            <w:pPr>
              <w:rPr>
                <w:rFonts w:cs="Arial"/>
              </w:rPr>
            </w:pPr>
          </w:p>
        </w:tc>
        <w:tc>
          <w:tcPr>
            <w:tcW w:w="2694" w:type="dxa"/>
          </w:tcPr>
          <w:p w14:paraId="28F130EE" w14:textId="77777777" w:rsidR="000D732E" w:rsidRPr="00D410AE" w:rsidRDefault="000D732E" w:rsidP="00EB7D77">
            <w:pPr>
              <w:rPr>
                <w:rFonts w:cs="Arial"/>
              </w:rPr>
            </w:pPr>
          </w:p>
        </w:tc>
        <w:tc>
          <w:tcPr>
            <w:tcW w:w="3262" w:type="dxa"/>
          </w:tcPr>
          <w:p w14:paraId="47EEDD5F" w14:textId="77777777" w:rsidR="000D732E" w:rsidRPr="00D410AE" w:rsidRDefault="000D732E" w:rsidP="00EB7D77">
            <w:pPr>
              <w:rPr>
                <w:rFonts w:cs="Arial"/>
              </w:rPr>
            </w:pPr>
          </w:p>
        </w:tc>
      </w:tr>
      <w:tr w:rsidR="00656A21" w:rsidRPr="007C20FA" w14:paraId="01DDA473" w14:textId="77777777" w:rsidTr="00656A21">
        <w:trPr>
          <w:trHeight w:val="20"/>
        </w:trPr>
        <w:tc>
          <w:tcPr>
            <w:tcW w:w="1561" w:type="dxa"/>
          </w:tcPr>
          <w:p w14:paraId="3117A3CA" w14:textId="77777777" w:rsidR="00656A21" w:rsidRPr="00D410AE" w:rsidRDefault="00656A21" w:rsidP="00EB7D77">
            <w:pPr>
              <w:rPr>
                <w:rFonts w:cs="Arial"/>
              </w:rPr>
            </w:pPr>
          </w:p>
        </w:tc>
        <w:tc>
          <w:tcPr>
            <w:tcW w:w="2694" w:type="dxa"/>
          </w:tcPr>
          <w:p w14:paraId="72F34B0E" w14:textId="77777777" w:rsidR="00656A21" w:rsidRDefault="00656A21" w:rsidP="00EB7D77">
            <w:pPr>
              <w:rPr>
                <w:rFonts w:cs="Arial"/>
              </w:rPr>
            </w:pPr>
          </w:p>
        </w:tc>
        <w:tc>
          <w:tcPr>
            <w:tcW w:w="2694" w:type="dxa"/>
          </w:tcPr>
          <w:p w14:paraId="7A934DA5" w14:textId="77777777" w:rsidR="00656A21" w:rsidRPr="00D410AE" w:rsidRDefault="00656A21" w:rsidP="00EB7D77">
            <w:pPr>
              <w:rPr>
                <w:rFonts w:cs="Arial"/>
              </w:rPr>
            </w:pPr>
          </w:p>
        </w:tc>
        <w:tc>
          <w:tcPr>
            <w:tcW w:w="3262" w:type="dxa"/>
          </w:tcPr>
          <w:p w14:paraId="0016B300" w14:textId="77777777" w:rsidR="00656A21" w:rsidRPr="00D410AE" w:rsidRDefault="00656A21" w:rsidP="00EB7D77">
            <w:pPr>
              <w:rPr>
                <w:rFonts w:cs="Arial"/>
              </w:rPr>
            </w:pPr>
          </w:p>
        </w:tc>
      </w:tr>
    </w:tbl>
    <w:p w14:paraId="2EFA9204"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5DC07A76" w14:textId="77777777" w:rsidR="000D732E" w:rsidRPr="005067FC" w:rsidRDefault="000D732E" w:rsidP="00427220">
      <w:pPr>
        <w:rPr>
          <w:i/>
          <w:color w:val="A6A6A6" w:themeColor="background1" w:themeShade="A6"/>
        </w:rPr>
      </w:pPr>
    </w:p>
    <w:p w14:paraId="3C26F4C8" w14:textId="77777777" w:rsidR="00427220" w:rsidRDefault="00427220" w:rsidP="00427220">
      <w:pPr>
        <w:pStyle w:val="Heading4"/>
      </w:pPr>
      <w:r>
        <w:t>Assumptions</w:t>
      </w:r>
    </w:p>
    <w:p w14:paraId="3D89766C" w14:textId="77777777" w:rsidR="00A92B2F" w:rsidRDefault="00A92B2F" w:rsidP="00A92B2F"/>
    <w:p w14:paraId="5D90D7F0"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8B8EFB3" w14:textId="77777777" w:rsidR="00C0442C" w:rsidRDefault="00C0442C" w:rsidP="00A92B2F"/>
    <w:p w14:paraId="09D073E2" w14:textId="77777777" w:rsidR="00F15706" w:rsidRDefault="00E60B64" w:rsidP="00783BCF">
      <w:pPr>
        <w:pStyle w:val="Heading3"/>
      </w:pPr>
      <w:r>
        <w:t>Function Scope</w:t>
      </w:r>
    </w:p>
    <w:p w14:paraId="1CFA4E04" w14:textId="77777777" w:rsidR="00055646" w:rsidRPr="00A43B48" w:rsidRDefault="00055646" w:rsidP="00306D37">
      <w:pPr>
        <w:contextualSpacing/>
      </w:pPr>
    </w:p>
    <w:p w14:paraId="498FA9AC" w14:textId="77777777" w:rsidR="00306D37" w:rsidRDefault="00306D37" w:rsidP="00306D37">
      <w:pPr>
        <w:contextualSpacing/>
      </w:pPr>
      <w:r>
        <w:lastRenderedPageBreak/>
        <w:t xml:space="preserve">The </w:t>
      </w:r>
      <w:r>
        <w:rPr>
          <w:noProof/>
        </w:rPr>
        <w:drawing>
          <wp:inline distT="0" distB="0" distL="0" distR="0" wp14:anchorId="2005499F" wp14:editId="05E60FD6">
            <wp:extent cx="152400" cy="152400"/>
            <wp:effectExtent l="0" t="0" r="0" b="0"/>
            <wp:docPr id="110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Filter videos in cloud-time based</w:t>
      </w:r>
      <w:r w:rsidR="0004480F">
        <w:rPr>
          <w:b/>
        </w:rPr>
        <w:t>”</w:t>
      </w:r>
      <w:r>
        <w:t xml:space="preserve"> f</w:t>
      </w:r>
      <w:r w:rsidR="00294100">
        <w:t>unction is called by</w:t>
      </w:r>
      <w:r>
        <w:t xml:space="preserve"> the following </w:t>
      </w:r>
      <w:r w:rsidR="00294100">
        <w:t>functions</w:t>
      </w:r>
      <w:r>
        <w:t>:</w:t>
      </w:r>
    </w:p>
    <w:p w14:paraId="276D0A7F" w14:textId="77777777" w:rsidR="00306D37" w:rsidRPr="00953D23" w:rsidRDefault="00306D37" w:rsidP="0061324D">
      <w:pPr>
        <w:pStyle w:val="ListParagraph"/>
        <w:numPr>
          <w:ilvl w:val="0"/>
          <w:numId w:val="12"/>
        </w:numPr>
        <w:contextualSpacing/>
      </w:pPr>
      <w:r>
        <w:rPr>
          <w:noProof/>
        </w:rPr>
        <w:drawing>
          <wp:inline distT="0" distB="0" distL="0" distR="0" wp14:anchorId="65FA4B9F" wp14:editId="4E340C85">
            <wp:extent cx="152400" cy="152400"/>
            <wp:effectExtent l="0" t="0" r="0" b="0"/>
            <wp:docPr id="110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62b869736b1104be268cef9c60e5d1c" w:history="1">
        <w:r w:rsidR="00B66881">
          <w:rPr>
            <w:rStyle w:val="Hyperlink"/>
          </w:rPr>
          <w:t>Access recorded videos</w:t>
        </w:r>
      </w:hyperlink>
      <w:r w:rsidR="0004480F">
        <w:t>”</w:t>
      </w:r>
    </w:p>
    <w:p w14:paraId="1D3869E7" w14:textId="77777777" w:rsidR="00393C96" w:rsidRPr="00393C96" w:rsidRDefault="00393C96" w:rsidP="00306D37">
      <w:pPr>
        <w:contextualSpacing/>
      </w:pPr>
    </w:p>
    <w:p w14:paraId="18438C80" w14:textId="77777777" w:rsidR="001A755C" w:rsidRDefault="001A755C" w:rsidP="00306D37"/>
    <w:p w14:paraId="7271CC36" w14:textId="77777777" w:rsidR="00294100" w:rsidRDefault="00294100" w:rsidP="00294100">
      <w:pPr>
        <w:jc w:val="center"/>
      </w:pPr>
      <w:r>
        <w:rPr>
          <w:noProof/>
        </w:rPr>
        <w:drawing>
          <wp:inline distT="0" distB="0" distL="0" distR="0" wp14:anchorId="3DD12A86" wp14:editId="1C593937">
            <wp:extent cx="6466205" cy="6503862"/>
            <wp:effectExtent l="0" t="0" r="0" b="0"/>
            <wp:docPr id="1106" name="Picture 1768776659.jpg" descr="176877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1768776659.jpg"/>
                    <pic:cNvPicPr/>
                  </pic:nvPicPr>
                  <pic:blipFill>
                    <a:blip r:embed="rId107" cstate="print"/>
                    <a:stretch>
                      <a:fillRect/>
                    </a:stretch>
                  </pic:blipFill>
                  <pic:spPr>
                    <a:xfrm>
                      <a:off x="0" y="0"/>
                      <a:ext cx="6466205" cy="6503862"/>
                    </a:xfrm>
                    <a:prstGeom prst="rect">
                      <a:avLst/>
                    </a:prstGeom>
                  </pic:spPr>
                </pic:pic>
              </a:graphicData>
            </a:graphic>
          </wp:inline>
        </w:drawing>
      </w:r>
    </w:p>
    <w:p w14:paraId="12B418EC"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5F4A0FD" wp14:editId="34D0D19E">
            <wp:extent cx="152400" cy="152400"/>
            <wp:effectExtent l="0" t="0" r="0" b="0"/>
            <wp:docPr id="110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Access recorded videos</w:t>
      </w:r>
      <w:r w:rsidR="0004480F">
        <w:t>”</w:t>
      </w:r>
      <w:r w:rsidRPr="00294100">
        <w:t xml:space="preserve"> calling </w:t>
      </w:r>
      <w:r>
        <w:rPr>
          <w:noProof/>
        </w:rPr>
        <w:drawing>
          <wp:inline distT="0" distB="0" distL="0" distR="0" wp14:anchorId="4A066DB8" wp14:editId="73AC0515">
            <wp:extent cx="152400" cy="152400"/>
            <wp:effectExtent l="0" t="0" r="0" b="0"/>
            <wp:docPr id="111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Filter videos in cloud-time based</w:t>
      </w:r>
      <w:r w:rsidR="0004480F">
        <w:t>”</w:t>
      </w:r>
    </w:p>
    <w:p w14:paraId="222CDF64" w14:textId="77777777" w:rsidR="00306D37" w:rsidRDefault="00306D37" w:rsidP="00306D37">
      <w:pPr>
        <w:contextualSpacing/>
      </w:pPr>
    </w:p>
    <w:p w14:paraId="2E82C803" w14:textId="77777777" w:rsidR="00F15706" w:rsidRDefault="00E60B64" w:rsidP="00783BCF">
      <w:pPr>
        <w:pStyle w:val="Heading3"/>
      </w:pPr>
      <w:r>
        <w:t>Function Interfaces</w:t>
      </w:r>
    </w:p>
    <w:p w14:paraId="6A3FD5E8"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1387404E" w14:textId="77777777" w:rsidTr="0082668D">
        <w:trPr>
          <w:trHeight w:val="260"/>
        </w:trPr>
        <w:tc>
          <w:tcPr>
            <w:tcW w:w="2547" w:type="dxa"/>
            <w:shd w:val="clear" w:color="auto" w:fill="D9D9D9" w:themeFill="background1" w:themeFillShade="D9"/>
            <w:noWrap/>
            <w:hideMark/>
          </w:tcPr>
          <w:p w14:paraId="2DFE15A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07925303"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50A599C8" w14:textId="77777777" w:rsidTr="0082668D">
        <w:trPr>
          <w:trHeight w:val="410"/>
        </w:trPr>
        <w:tc>
          <w:tcPr>
            <w:tcW w:w="2547" w:type="dxa"/>
            <w:noWrap/>
          </w:tcPr>
          <w:p w14:paraId="46BABC3D" w14:textId="77777777" w:rsidR="0082668D" w:rsidRDefault="0082668D" w:rsidP="00BC57B1">
            <w:pPr>
              <w:contextualSpacing/>
              <w:rPr>
                <w:rFonts w:cs="Arial"/>
              </w:rPr>
            </w:pPr>
            <w:r w:rsidRPr="00275823">
              <w:rPr>
                <w:rFonts w:cs="Arial"/>
              </w:rPr>
              <w:t>Stored Videos - USB</w:t>
            </w:r>
          </w:p>
          <w:p w14:paraId="04D44A14" w14:textId="77777777" w:rsidR="0082668D" w:rsidRDefault="0082668D" w:rsidP="00BC57B1">
            <w:pPr>
              <w:contextualSpacing/>
              <w:rPr>
                <w:rFonts w:cs="Arial"/>
              </w:rPr>
            </w:pPr>
            <w:r>
              <w:rPr>
                <w:rFonts w:cs="Arial"/>
              </w:rPr>
              <w:t>Signal:</w:t>
            </w:r>
          </w:p>
          <w:p w14:paraId="5F2A938A" w14:textId="77777777" w:rsidR="0082668D" w:rsidRDefault="0082668D" w:rsidP="00BC57B1">
            <w:pPr>
              <w:contextualSpacing/>
              <w:rPr>
                <w:rFonts w:cs="Arial"/>
              </w:rPr>
            </w:pPr>
            <w:r w:rsidRPr="0029472F">
              <w:rPr>
                <w:rFonts w:cs="Arial"/>
                <w:color w:val="808080" w:themeColor="background1" w:themeShade="80"/>
              </w:rPr>
              <w:lastRenderedPageBreak/>
              <w:t xml:space="preserve"> </w:t>
            </w:r>
            <w:r>
              <w:rPr>
                <w:noProof/>
              </w:rPr>
              <w:drawing>
                <wp:inline distT="0" distB="0" distL="0" distR="0" wp14:anchorId="294BDD48" wp14:editId="5E74E74D">
                  <wp:extent cx="152400" cy="152400"/>
                  <wp:effectExtent l="0" t="0" r="0" b="0"/>
                  <wp:docPr id="1112"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e2daef2b8223ab8490975c4197eff311" w:history="1">
              <w:r>
                <w:rPr>
                  <w:rStyle w:val="Hyperlink"/>
                  <w:rFonts w:cs="Arial"/>
                </w:rPr>
                <w:t>Stored Videos - Cloud</w:t>
              </w:r>
            </w:hyperlink>
          </w:p>
        </w:tc>
        <w:tc>
          <w:tcPr>
            <w:tcW w:w="7654" w:type="dxa"/>
          </w:tcPr>
          <w:p w14:paraId="7F6B10C3" w14:textId="77777777" w:rsidR="0082668D" w:rsidRDefault="0082668D" w:rsidP="00BC57B1">
            <w:pPr>
              <w:rPr>
                <w:rFonts w:cs="Arial"/>
              </w:rPr>
            </w:pPr>
            <w:r>
              <w:rPr>
                <w:rFonts w:cs="Arial"/>
              </w:rPr>
              <w:lastRenderedPageBreak/>
              <w:t>Signal Description:</w:t>
            </w:r>
          </w:p>
          <w:p w14:paraId="496EFDCD" w14:textId="77777777" w:rsidR="0082668D" w:rsidRDefault="0082668D" w:rsidP="00BC57B1">
            <w:pPr>
              <w:rPr>
                <w:rFonts w:cs="Arial"/>
              </w:rPr>
            </w:pPr>
            <w:r w:rsidRPr="00275823">
              <w:rPr>
                <w:rFonts w:cs="Arial"/>
              </w:rPr>
              <w:t>Video and intrusion data that was stored on the cloud</w:t>
            </w:r>
          </w:p>
          <w:p w14:paraId="420B9024" w14:textId="77777777" w:rsidR="0082668D" w:rsidRDefault="0082668D" w:rsidP="00BC57B1">
            <w:pPr>
              <w:rPr>
                <w:rFonts w:cs="Arial"/>
              </w:rPr>
            </w:pPr>
          </w:p>
        </w:tc>
      </w:tr>
      <w:tr w:rsidR="0082668D" w:rsidRPr="003F473D" w14:paraId="14CEE00E" w14:textId="77777777" w:rsidTr="0082668D">
        <w:trPr>
          <w:trHeight w:val="410"/>
        </w:trPr>
        <w:tc>
          <w:tcPr>
            <w:tcW w:w="2547" w:type="dxa"/>
            <w:noWrap/>
          </w:tcPr>
          <w:p w14:paraId="7C096C4A" w14:textId="77777777" w:rsidR="0082668D" w:rsidRDefault="0082668D" w:rsidP="00BC57B1">
            <w:pPr>
              <w:contextualSpacing/>
              <w:rPr>
                <w:rFonts w:cs="Arial"/>
              </w:rPr>
            </w:pPr>
            <w:r w:rsidRPr="00275823">
              <w:rPr>
                <w:rFonts w:cs="Arial"/>
              </w:rPr>
              <w:t>Request Video filter Type</w:t>
            </w:r>
          </w:p>
          <w:p w14:paraId="108C3C89" w14:textId="77777777" w:rsidR="0082668D" w:rsidRDefault="0082668D" w:rsidP="00BC57B1">
            <w:pPr>
              <w:contextualSpacing/>
              <w:rPr>
                <w:rFonts w:cs="Arial"/>
              </w:rPr>
            </w:pPr>
            <w:r>
              <w:rPr>
                <w:rFonts w:cs="Arial"/>
              </w:rPr>
              <w:t>Signal:</w:t>
            </w:r>
          </w:p>
          <w:p w14:paraId="6EFB0BBD"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5DA4E23" wp14:editId="62F47465">
                  <wp:extent cx="152400" cy="152400"/>
                  <wp:effectExtent l="0" t="0" r="0" b="0"/>
                  <wp:docPr id="1114"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c391efc2457b5a0cf8dfce1ade3e8535" w:history="1">
              <w:r>
                <w:rPr>
                  <w:rStyle w:val="Hyperlink"/>
                  <w:rFonts w:cs="Arial"/>
                </w:rPr>
                <w:t>Filter Cloud By Time or Intrusion</w:t>
              </w:r>
            </w:hyperlink>
          </w:p>
        </w:tc>
        <w:tc>
          <w:tcPr>
            <w:tcW w:w="7654" w:type="dxa"/>
          </w:tcPr>
          <w:p w14:paraId="2FFE45CD" w14:textId="77777777" w:rsidR="0082668D" w:rsidRDefault="0082668D" w:rsidP="00BC57B1">
            <w:pPr>
              <w:rPr>
                <w:rFonts w:cs="Arial"/>
              </w:rPr>
            </w:pPr>
            <w:r>
              <w:rPr>
                <w:rFonts w:cs="Arial"/>
              </w:rPr>
              <w:t>Signal Description:</w:t>
            </w:r>
          </w:p>
          <w:p w14:paraId="48C891EE" w14:textId="77777777" w:rsidR="0082668D" w:rsidRDefault="0082668D" w:rsidP="00BC57B1">
            <w:pPr>
              <w:rPr>
                <w:rFonts w:cs="Arial"/>
              </w:rPr>
            </w:pPr>
            <w:r w:rsidRPr="00275823">
              <w:rPr>
                <w:rFonts w:cs="Arial"/>
              </w:rPr>
              <w:t>Signal to filter a video clip stored on the cloud by time or intrusion method</w:t>
            </w:r>
          </w:p>
          <w:p w14:paraId="519323BD" w14:textId="77777777" w:rsidR="0082668D" w:rsidRDefault="0082668D" w:rsidP="00BC57B1">
            <w:pPr>
              <w:rPr>
                <w:rFonts w:cs="Arial"/>
              </w:rPr>
            </w:pPr>
          </w:p>
        </w:tc>
      </w:tr>
    </w:tbl>
    <w:p w14:paraId="5F763D1F" w14:textId="77777777" w:rsidR="0082668D" w:rsidRDefault="0082668D" w:rsidP="00A7465B">
      <w:pPr>
        <w:contextualSpacing/>
        <w:rPr>
          <w:rFonts w:cs="Arial"/>
        </w:rPr>
      </w:pPr>
    </w:p>
    <w:p w14:paraId="5613A567"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2E968CCF" w14:textId="77777777" w:rsidTr="00CD7DFE">
        <w:trPr>
          <w:trHeight w:val="260"/>
        </w:trPr>
        <w:tc>
          <w:tcPr>
            <w:tcW w:w="2689" w:type="dxa"/>
            <w:shd w:val="clear" w:color="auto" w:fill="D9D9D9" w:themeFill="background1" w:themeFillShade="D9"/>
            <w:noWrap/>
            <w:hideMark/>
          </w:tcPr>
          <w:p w14:paraId="4ABD43C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9DDD739"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357B6748" w14:textId="77777777" w:rsidTr="00CD7DFE">
        <w:trPr>
          <w:trHeight w:val="410"/>
        </w:trPr>
        <w:tc>
          <w:tcPr>
            <w:tcW w:w="2689" w:type="dxa"/>
            <w:noWrap/>
          </w:tcPr>
          <w:p w14:paraId="60A4B8A4" w14:textId="77777777" w:rsidR="00CD7DFE" w:rsidRDefault="00CD7DFE" w:rsidP="00BC57B1">
            <w:pPr>
              <w:contextualSpacing/>
              <w:rPr>
                <w:rFonts w:cs="Arial"/>
              </w:rPr>
            </w:pPr>
            <w:r>
              <w:rPr>
                <w:rFonts w:cs="Arial"/>
              </w:rPr>
              <w:t>List of Cloud Videos - by Time</w:t>
            </w:r>
          </w:p>
          <w:p w14:paraId="2A4C4472" w14:textId="77777777" w:rsidR="00CD7DFE" w:rsidRDefault="00CD7DFE" w:rsidP="00BC57B1">
            <w:pPr>
              <w:contextualSpacing/>
              <w:rPr>
                <w:rFonts w:cs="Arial"/>
              </w:rPr>
            </w:pPr>
            <w:r>
              <w:rPr>
                <w:rFonts w:cs="Arial"/>
              </w:rPr>
              <w:t>Signal:</w:t>
            </w:r>
          </w:p>
          <w:p w14:paraId="4AEA8D39" w14:textId="77777777" w:rsidR="00CD7DFE" w:rsidRDefault="00CD7DFE" w:rsidP="00BC57B1">
            <w:pPr>
              <w:contextualSpacing/>
              <w:rPr>
                <w:rFonts w:cs="Arial"/>
              </w:rPr>
            </w:pPr>
            <w:r>
              <w:rPr>
                <w:noProof/>
              </w:rPr>
              <w:drawing>
                <wp:inline distT="0" distB="0" distL="0" distR="0" wp14:anchorId="5722452B" wp14:editId="58C473D6">
                  <wp:extent cx="152400" cy="152400"/>
                  <wp:effectExtent l="0" t="0" r="0" b="0"/>
                  <wp:docPr id="1116"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5ee52d0c847a908783249223db459b67" w:history="1">
              <w:r>
                <w:rPr>
                  <w:rStyle w:val="Hyperlink"/>
                  <w:rFonts w:cs="Arial"/>
                </w:rPr>
                <w:t>List of Cloud Videos - by Time</w:t>
              </w:r>
            </w:hyperlink>
          </w:p>
        </w:tc>
        <w:tc>
          <w:tcPr>
            <w:tcW w:w="7512" w:type="dxa"/>
            <w:noWrap/>
          </w:tcPr>
          <w:p w14:paraId="2338AC4F" w14:textId="77777777" w:rsidR="00CD7DFE" w:rsidRDefault="00CD7DFE" w:rsidP="00BC57B1">
            <w:pPr>
              <w:rPr>
                <w:rFonts w:cs="Arial"/>
              </w:rPr>
            </w:pPr>
            <w:r>
              <w:rPr>
                <w:rFonts w:cs="Arial"/>
              </w:rPr>
              <w:t>Signal Description:</w:t>
            </w:r>
          </w:p>
          <w:p w14:paraId="50371C0E" w14:textId="77777777" w:rsidR="00CD7DFE" w:rsidRDefault="00CD7DFE" w:rsidP="00BC57B1">
            <w:pPr>
              <w:rPr>
                <w:rFonts w:cs="Arial"/>
              </w:rPr>
            </w:pPr>
            <w:r>
              <w:rPr>
                <w:rFonts w:cs="Arial"/>
              </w:rPr>
              <w:t>A list of available video clips stored on the cloud - sorted by the time/date of the recording.</w:t>
            </w:r>
          </w:p>
          <w:p w14:paraId="6D3C1841" w14:textId="77777777" w:rsidR="00CD7DFE" w:rsidRDefault="00CD7DFE" w:rsidP="00BC57B1">
            <w:pPr>
              <w:rPr>
                <w:rFonts w:cs="Arial"/>
              </w:rPr>
            </w:pPr>
          </w:p>
        </w:tc>
      </w:tr>
    </w:tbl>
    <w:p w14:paraId="5A35FDC3" w14:textId="77777777" w:rsidR="00CD7DFE" w:rsidRDefault="00CD7DFE" w:rsidP="00A72B37"/>
    <w:p w14:paraId="6454FC0D" w14:textId="77777777" w:rsidR="00A72B37" w:rsidRDefault="00A72B37" w:rsidP="00A72B37">
      <w:pPr>
        <w:pStyle w:val="Heading4"/>
      </w:pPr>
      <w:r>
        <w:t>Logical</w:t>
      </w:r>
      <w:r w:rsidRPr="00F15706">
        <w:t xml:space="preserve"> Parameters</w:t>
      </w:r>
    </w:p>
    <w:p w14:paraId="2B56733D" w14:textId="77777777" w:rsidR="00A72B37" w:rsidRDefault="00A72B37" w:rsidP="00A72B37"/>
    <w:p w14:paraId="2E8FAFF2"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51200B9F" w14:textId="77777777" w:rsidTr="00EB7D77">
        <w:trPr>
          <w:trHeight w:val="211"/>
        </w:trPr>
        <w:tc>
          <w:tcPr>
            <w:tcW w:w="2689" w:type="dxa"/>
            <w:shd w:val="clear" w:color="auto" w:fill="D9D9D9" w:themeFill="background1" w:themeFillShade="D9"/>
            <w:noWrap/>
            <w:hideMark/>
          </w:tcPr>
          <w:p w14:paraId="595DA703"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78DCFE98"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56CC3BC" w14:textId="77777777" w:rsidTr="00EB7D77">
        <w:trPr>
          <w:trHeight w:val="410"/>
        </w:trPr>
        <w:tc>
          <w:tcPr>
            <w:tcW w:w="2689" w:type="dxa"/>
            <w:noWrap/>
          </w:tcPr>
          <w:p w14:paraId="556ABD15" w14:textId="253A49FF"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7AE4C52A" w14:textId="4318B090" w:rsidR="009649F4" w:rsidRPr="003F473D" w:rsidRDefault="009649F4" w:rsidP="00EB7D77">
            <w:pPr>
              <w:rPr>
                <w:rFonts w:cs="Arial"/>
                <w:color w:val="000000"/>
                <w:sz w:val="18"/>
                <w:szCs w:val="18"/>
              </w:rPr>
            </w:pPr>
          </w:p>
        </w:tc>
      </w:tr>
      <w:tr w:rsidR="009649F4" w:rsidRPr="003F473D" w14:paraId="58B2C0E2" w14:textId="77777777" w:rsidTr="00EB7D77">
        <w:trPr>
          <w:trHeight w:val="410"/>
        </w:trPr>
        <w:tc>
          <w:tcPr>
            <w:tcW w:w="2689" w:type="dxa"/>
            <w:noWrap/>
          </w:tcPr>
          <w:p w14:paraId="289DD74B"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4A592379" w14:textId="77777777" w:rsidR="009649F4" w:rsidRPr="003F473D" w:rsidRDefault="009649F4" w:rsidP="00EB7D77">
            <w:pPr>
              <w:rPr>
                <w:rFonts w:cs="Arial"/>
                <w:color w:val="000000"/>
                <w:sz w:val="18"/>
                <w:szCs w:val="18"/>
              </w:rPr>
            </w:pPr>
          </w:p>
        </w:tc>
      </w:tr>
    </w:tbl>
    <w:p w14:paraId="5C9E7577" w14:textId="77777777" w:rsidR="009649F4" w:rsidRDefault="009649F4" w:rsidP="00A72B37"/>
    <w:p w14:paraId="460D4E7E" w14:textId="77777777" w:rsidR="00822913" w:rsidRDefault="00822913" w:rsidP="00822913">
      <w:pPr>
        <w:pStyle w:val="Heading3"/>
      </w:pPr>
      <w:r>
        <w:t>Function Modeling</w:t>
      </w:r>
    </w:p>
    <w:p w14:paraId="0788FFB5" w14:textId="77777777" w:rsidR="00EF5443" w:rsidRPr="00C75AE5" w:rsidRDefault="00EF5443" w:rsidP="00EF5443"/>
    <w:p w14:paraId="2DC6849E" w14:textId="77777777" w:rsidR="002D15F6" w:rsidRDefault="002D15F6" w:rsidP="0061324D">
      <w:pPr>
        <w:pStyle w:val="Heading4"/>
        <w:numPr>
          <w:ilvl w:val="3"/>
          <w:numId w:val="4"/>
        </w:numPr>
      </w:pPr>
      <w:r>
        <w:t>Use Cases</w:t>
      </w:r>
    </w:p>
    <w:p w14:paraId="33DA6E47" w14:textId="77777777" w:rsidR="002D15F6" w:rsidRDefault="002D15F6" w:rsidP="002D15F6"/>
    <w:p w14:paraId="5DC55B3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748C9AE" w14:textId="77777777" w:rsidR="009649F4" w:rsidRDefault="009649F4" w:rsidP="009649F4">
      <w:pPr>
        <w:pStyle w:val="Heading4"/>
        <w:numPr>
          <w:ilvl w:val="3"/>
          <w:numId w:val="4"/>
        </w:numPr>
      </w:pPr>
      <w:r>
        <w:t>State Charts</w:t>
      </w:r>
    </w:p>
    <w:p w14:paraId="3E6E18B7" w14:textId="77777777" w:rsidR="00195B38" w:rsidRDefault="00195B38" w:rsidP="00A76553">
      <w:pPr>
        <w:contextualSpacing/>
        <w:rPr>
          <w:color w:val="A6A6A6" w:themeColor="background1" w:themeShade="A6"/>
        </w:rPr>
      </w:pPr>
    </w:p>
    <w:p w14:paraId="20B6EBBD"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247E8189" w14:textId="77777777" w:rsidR="00A76553" w:rsidRPr="00FF5F72" w:rsidRDefault="00A76553" w:rsidP="00A76553">
      <w:pPr>
        <w:contextualSpacing/>
        <w:rPr>
          <w:color w:val="A6A6A6" w:themeColor="background1" w:themeShade="A6"/>
        </w:rPr>
      </w:pPr>
    </w:p>
    <w:p w14:paraId="243C3060" w14:textId="77777777" w:rsidR="00A76553" w:rsidRPr="00004083" w:rsidRDefault="00A76553" w:rsidP="00A76553">
      <w:pPr>
        <w:contextualSpacing/>
        <w:rPr>
          <w:rFonts w:cs="Arial"/>
        </w:rPr>
      </w:pPr>
    </w:p>
    <w:p w14:paraId="341890EB" w14:textId="77777777" w:rsidR="009649F4" w:rsidRDefault="009649F4" w:rsidP="009649F4">
      <w:pPr>
        <w:pStyle w:val="Heading4"/>
        <w:numPr>
          <w:ilvl w:val="3"/>
          <w:numId w:val="4"/>
        </w:numPr>
      </w:pPr>
      <w:r>
        <w:t>Activity Diagrams</w:t>
      </w:r>
    </w:p>
    <w:p w14:paraId="2D7C4A22" w14:textId="77777777" w:rsidR="009649F4" w:rsidRDefault="009649F4" w:rsidP="009649F4"/>
    <w:p w14:paraId="1434CE20"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48D457F3" w14:textId="77777777" w:rsidR="009649F4" w:rsidRPr="00FF5F72" w:rsidRDefault="009649F4" w:rsidP="009649F4">
      <w:pPr>
        <w:contextualSpacing/>
        <w:rPr>
          <w:color w:val="A6A6A6" w:themeColor="background1" w:themeShade="A6"/>
        </w:rPr>
      </w:pPr>
    </w:p>
    <w:p w14:paraId="153ED335" w14:textId="77777777" w:rsidR="009649F4" w:rsidRDefault="009649F4" w:rsidP="009649F4">
      <w:pPr>
        <w:pStyle w:val="Heading4"/>
        <w:numPr>
          <w:ilvl w:val="3"/>
          <w:numId w:val="4"/>
        </w:numPr>
      </w:pPr>
      <w:r>
        <w:t>Sequence Diagrams</w:t>
      </w:r>
    </w:p>
    <w:p w14:paraId="26394823" w14:textId="77777777" w:rsidR="00987D84" w:rsidRPr="00EB7D77" w:rsidRDefault="00987D84" w:rsidP="00EB7D77">
      <w:pPr>
        <w:rPr>
          <w:rStyle w:val="SubtleEmphasis"/>
          <w:i w:val="0"/>
          <w:iCs w:val="0"/>
          <w:color w:val="auto"/>
          <w:highlight w:val="green"/>
        </w:rPr>
      </w:pPr>
    </w:p>
    <w:p w14:paraId="7E911CCF"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200B36F3" w14:textId="77777777" w:rsidR="00987D84" w:rsidRDefault="00987D84" w:rsidP="00987D84"/>
    <w:p w14:paraId="6947C498" w14:textId="77777777" w:rsidR="009649F4" w:rsidRDefault="009649F4" w:rsidP="009649F4"/>
    <w:p w14:paraId="014DDD87" w14:textId="77777777" w:rsidR="009649F4" w:rsidRDefault="009649F4" w:rsidP="009649F4">
      <w:pPr>
        <w:pStyle w:val="Heading4"/>
        <w:numPr>
          <w:ilvl w:val="3"/>
          <w:numId w:val="4"/>
        </w:numPr>
      </w:pPr>
      <w:r>
        <w:t>Decision Tables</w:t>
      </w:r>
    </w:p>
    <w:p w14:paraId="23384382" w14:textId="77777777" w:rsidR="009649F4" w:rsidRDefault="009649F4" w:rsidP="009649F4"/>
    <w:p w14:paraId="4082A64C" w14:textId="77777777" w:rsidR="00F15706" w:rsidRDefault="00DA0800" w:rsidP="00822913">
      <w:pPr>
        <w:pStyle w:val="Heading3"/>
      </w:pPr>
      <w:r>
        <w:lastRenderedPageBreak/>
        <w:t>Function Requirements</w:t>
      </w:r>
    </w:p>
    <w:p w14:paraId="6F328F4E" w14:textId="77777777" w:rsidR="00F15706" w:rsidRDefault="00F15706" w:rsidP="00783BCF">
      <w:pPr>
        <w:pStyle w:val="Heading4"/>
      </w:pPr>
      <w:r>
        <w:t>Functional Requirements</w:t>
      </w:r>
    </w:p>
    <w:p w14:paraId="01B095D5" w14:textId="77777777" w:rsidR="006E54B3" w:rsidRDefault="00F15706" w:rsidP="006E54B3">
      <w:pPr>
        <w:pStyle w:val="Heading5"/>
      </w:pPr>
      <w:r>
        <w:t>Normal Operation</w:t>
      </w:r>
    </w:p>
    <w:p w14:paraId="6E70AE78" w14:textId="77777777" w:rsidR="005961D3" w:rsidRDefault="005961D3" w:rsidP="00BB6A63"/>
    <w:p w14:paraId="73E2243C" w14:textId="77777777" w:rsidR="005961D3" w:rsidRDefault="005961D3" w:rsidP="005961D3">
      <w:pPr>
        <w:rPr>
          <w:color w:val="A6A6A6" w:themeColor="background1" w:themeShade="A6"/>
        </w:rPr>
      </w:pPr>
      <w:r>
        <w:rPr>
          <w:color w:val="A6A6A6" w:themeColor="background1" w:themeShade="A6"/>
        </w:rPr>
        <w:t>No Normal Operation Requirements specified.</w:t>
      </w:r>
    </w:p>
    <w:p w14:paraId="4594FF44" w14:textId="77777777" w:rsidR="00F15706" w:rsidRDefault="00F15706" w:rsidP="00783BCF">
      <w:pPr>
        <w:pStyle w:val="Heading5"/>
      </w:pPr>
      <w:r>
        <w:t>Error Handling</w:t>
      </w:r>
    </w:p>
    <w:p w14:paraId="0011BC15" w14:textId="77777777" w:rsidR="005961D3" w:rsidRDefault="005961D3" w:rsidP="00BB6A63"/>
    <w:p w14:paraId="43692614" w14:textId="77777777" w:rsidR="005961D3" w:rsidRDefault="005961D3" w:rsidP="005961D3">
      <w:pPr>
        <w:rPr>
          <w:color w:val="A6A6A6" w:themeColor="background1" w:themeShade="A6"/>
        </w:rPr>
      </w:pPr>
      <w:r>
        <w:rPr>
          <w:color w:val="A6A6A6" w:themeColor="background1" w:themeShade="A6"/>
        </w:rPr>
        <w:t>No Error Handling Requirements specified.</w:t>
      </w:r>
    </w:p>
    <w:p w14:paraId="33E6ACCD" w14:textId="77777777" w:rsidR="00DD7D94" w:rsidRDefault="00DD7D94" w:rsidP="00DD7D94">
      <w:pPr>
        <w:pStyle w:val="Heading4"/>
      </w:pPr>
      <w:r>
        <w:t>Non-Functional Requirements</w:t>
      </w:r>
    </w:p>
    <w:p w14:paraId="33800C4A" w14:textId="77777777" w:rsidR="005961D3" w:rsidRDefault="005961D3" w:rsidP="00BB6A63"/>
    <w:p w14:paraId="5264483A" w14:textId="77777777" w:rsidR="005961D3" w:rsidRDefault="005961D3" w:rsidP="005961D3">
      <w:pPr>
        <w:rPr>
          <w:color w:val="A6A6A6" w:themeColor="background1" w:themeShade="A6"/>
        </w:rPr>
      </w:pPr>
      <w:r>
        <w:rPr>
          <w:color w:val="A6A6A6" w:themeColor="background1" w:themeShade="A6"/>
        </w:rPr>
        <w:t>No Non-Functional Requirements specified.</w:t>
      </w:r>
    </w:p>
    <w:p w14:paraId="6C33AEA3" w14:textId="77777777" w:rsidR="00DF462B" w:rsidRDefault="00427220" w:rsidP="00DF462B">
      <w:pPr>
        <w:pStyle w:val="Heading4"/>
      </w:pPr>
      <w:r>
        <w:t>Functional</w:t>
      </w:r>
      <w:r w:rsidR="00DF462B">
        <w:t xml:space="preserve"> Safety Requirements</w:t>
      </w:r>
    </w:p>
    <w:p w14:paraId="15BF8DB1" w14:textId="77777777" w:rsidR="00DF462B" w:rsidRDefault="00DF462B" w:rsidP="00DF462B">
      <w:pPr>
        <w:rPr>
          <w:highlight w:val="yellow"/>
        </w:rPr>
      </w:pPr>
    </w:p>
    <w:p w14:paraId="70AB771F"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D05C676" w14:textId="77777777" w:rsidR="00DD7D94" w:rsidRDefault="00DD7D94" w:rsidP="00DD7D94">
      <w:pPr>
        <w:pStyle w:val="Heading4"/>
      </w:pPr>
      <w:r>
        <w:t>Other Requirements</w:t>
      </w:r>
    </w:p>
    <w:p w14:paraId="619B93C7" w14:textId="77777777" w:rsidR="00DD7D94" w:rsidRDefault="00DD7D94" w:rsidP="00DD7D94">
      <w:pPr>
        <w:pStyle w:val="Heading5"/>
      </w:pPr>
      <w:r>
        <w:t>Design Requirements</w:t>
      </w:r>
    </w:p>
    <w:p w14:paraId="28811D53" w14:textId="77777777" w:rsidR="005961D3" w:rsidRDefault="005961D3" w:rsidP="00CA4A62"/>
    <w:p w14:paraId="7C4EBF6F" w14:textId="77777777" w:rsidR="005961D3" w:rsidRDefault="005961D3" w:rsidP="005961D3">
      <w:pPr>
        <w:rPr>
          <w:color w:val="A6A6A6" w:themeColor="background1" w:themeShade="A6"/>
        </w:rPr>
      </w:pPr>
      <w:r>
        <w:rPr>
          <w:color w:val="A6A6A6" w:themeColor="background1" w:themeShade="A6"/>
        </w:rPr>
        <w:t>No Design Requirements specified.</w:t>
      </w:r>
    </w:p>
    <w:p w14:paraId="7412EDB2" w14:textId="77777777" w:rsidR="00CA4A62" w:rsidRDefault="00CA4A62" w:rsidP="00CA4A62">
      <w:pPr>
        <w:pStyle w:val="Heading4"/>
      </w:pPr>
      <w:r>
        <w:t>Uncategorized Requirements</w:t>
      </w:r>
    </w:p>
    <w:p w14:paraId="1535C6EB" w14:textId="77777777" w:rsidR="005961D3" w:rsidRDefault="005961D3" w:rsidP="00CA4A62"/>
    <w:p w14:paraId="4B1CE596" w14:textId="77777777" w:rsidR="001F5E54" w:rsidRPr="0017445F" w:rsidRDefault="006E25A5" w:rsidP="001F5E54">
      <w:pPr>
        <w:pStyle w:val="RERequirement"/>
        <w:shd w:val="clear" w:color="auto" w:fill="F2F2F2" w:themeFill="background1" w:themeFillShade="F2"/>
      </w:pPr>
      <w:bookmarkStart w:id="166" w:name="_f4767b04f752b2c8fd3f4b91d8743f51"/>
      <w:r>
        <w:t>R_Sent_App_11</w:t>
      </w:r>
      <w:bookmarkEnd w:id="166"/>
      <w:r w:rsidR="00AE04B0">
        <w:t xml:space="preserve"> Cloud Storage -Filter Videos (time)</w:t>
      </w:r>
    </w:p>
    <w:p w14:paraId="2EA07885" w14:textId="77777777" w:rsidR="001F5E54" w:rsidRDefault="00AE04B0" w:rsidP="001F5E54">
      <w:pPr>
        <w:rPr>
          <w:rFonts w:cs="Arial"/>
        </w:rPr>
      </w:pPr>
      <w:r>
        <w:rPr>
          <w:rFonts w:cs="Arial"/>
        </w:rPr>
        <w:t>Upon user request, the Ford Pass Application shall allow user to filter/list videos in cloud storage (based on time filters).</w:t>
      </w:r>
    </w:p>
    <w:p w14:paraId="5D3C55A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48FAB9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AF424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R_Sent_App_11</w:t>
            </w:r>
          </w:p>
        </w:tc>
      </w:tr>
      <w:tr w:rsidR="001F5E54" w:rsidRPr="00FD127C" w14:paraId="5E682D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B6801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5BFF9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allow the user to find video clips more easily.</w:t>
            </w:r>
          </w:p>
        </w:tc>
      </w:tr>
      <w:tr w:rsidR="001F5E54" w:rsidRPr="00FD127C" w14:paraId="3DA594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9426B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9EAED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9569E8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49F5C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67B34E" w14:textId="77777777" w:rsidR="00E77D14" w:rsidRDefault="00E77D14"/>
        </w:tc>
      </w:tr>
      <w:tr w:rsidR="001F5E54" w:rsidRPr="00FD127C" w14:paraId="4C6EC4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0BE61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86429E"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B6677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ABFF51" w14:textId="77777777" w:rsidR="00E77D14" w:rsidRDefault="00E77D14"/>
        </w:tc>
      </w:tr>
      <w:tr w:rsidR="001F5E54" w:rsidRPr="00FD127C" w14:paraId="603A3C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70A40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51F59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39CC432" wp14:editId="301F5169">
                  <wp:extent cx="152400" cy="152400"/>
                  <wp:effectExtent l="0" t="0" r="0" b="0"/>
                  <wp:docPr id="1118"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R_F_Sentinel_00071 Local Storage -Filter Videos/Audio (by date/time)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467EA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760213" w14:textId="77777777" w:rsidR="00E77D14" w:rsidRDefault="00E77D14"/>
        </w:tc>
      </w:tr>
      <w:tr w:rsidR="001F5E54" w:rsidRPr="00FD127C" w14:paraId="372BF90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3DB95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FBE3EC"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6399B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0DF30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3127B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CC642E" w14:textId="77777777" w:rsidR="00E77D14" w:rsidRDefault="00E77D14"/>
        </w:tc>
      </w:tr>
      <w:tr w:rsidR="001F5E54" w:rsidRPr="00FD127C" w14:paraId="62A74DF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FC48FF" w14:textId="77777777" w:rsidR="001F5E54" w:rsidRPr="00FD127C" w:rsidRDefault="0052661D" w:rsidP="00A84EEF">
            <w:pPr>
              <w:rPr>
                <w:rFonts w:cs="Arial"/>
                <w:bCs/>
                <w:color w:val="808080" w:themeColor="background1" w:themeShade="80"/>
                <w:sz w:val="16"/>
                <w:szCs w:val="14"/>
              </w:rPr>
            </w:pPr>
            <w:hyperlink r:id="rId13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8929D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17EB3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7678E72" w14:textId="77777777" w:rsidR="001F5E54" w:rsidRPr="0017445F" w:rsidRDefault="006E25A5" w:rsidP="001F5E54">
      <w:pPr>
        <w:pStyle w:val="RERequirement"/>
        <w:shd w:val="clear" w:color="auto" w:fill="F2F2F2" w:themeFill="background1" w:themeFillShade="F2"/>
      </w:pPr>
      <w:r>
        <w:t>R_Sent_App_15</w:t>
      </w:r>
      <w:r w:rsidR="00AE04B0">
        <w:t xml:space="preserve"> Access Videos - Cloud</w:t>
      </w:r>
    </w:p>
    <w:p w14:paraId="6AD07358" w14:textId="77777777" w:rsidR="001F5E54" w:rsidRDefault="00AE04B0" w:rsidP="001F5E54">
      <w:pPr>
        <w:rPr>
          <w:rFonts w:cs="Arial"/>
        </w:rPr>
      </w:pPr>
      <w:r>
        <w:rPr>
          <w:rFonts w:cs="Arial"/>
        </w:rPr>
        <w:t>Upon user request, the Ford Pass Application shall allow user to access videos stored in cloud storage.</w:t>
      </w:r>
    </w:p>
    <w:p w14:paraId="59E5DF3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0B19D4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B04E1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R_Sent_App_15</w:t>
            </w:r>
          </w:p>
        </w:tc>
      </w:tr>
      <w:tr w:rsidR="001F5E54" w:rsidRPr="00FD127C" w14:paraId="2B7B4E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EB987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44E7B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allow viewing of videos - from the cloud.</w:t>
            </w:r>
          </w:p>
        </w:tc>
      </w:tr>
      <w:tr w:rsidR="001F5E54" w:rsidRPr="00FD127C" w14:paraId="1974C4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6DFD0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90A0C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672C4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AB72D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60FA64" w14:textId="77777777" w:rsidR="00E77D14" w:rsidRDefault="00E77D14"/>
        </w:tc>
      </w:tr>
      <w:tr w:rsidR="001F5E54" w:rsidRPr="00FD127C" w14:paraId="26A0F7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DD5AE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F608B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BA484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738ACE" w14:textId="77777777" w:rsidR="00E77D14" w:rsidRDefault="00E77D14"/>
        </w:tc>
      </w:tr>
      <w:tr w:rsidR="001F5E54" w:rsidRPr="00FD127C" w14:paraId="52D71DC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501E3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A3DF2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C82F92B" wp14:editId="079DC02A">
                  <wp:extent cx="152400" cy="152400"/>
                  <wp:effectExtent l="0" t="0" r="0" b="0"/>
                  <wp:docPr id="112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R_F_Sentinel_00066 Access Videos - Cloud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B587D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29B379" w14:textId="77777777" w:rsidR="00E77D14" w:rsidRDefault="00E77D14"/>
        </w:tc>
      </w:tr>
      <w:tr w:rsidR="001F5E54" w:rsidRPr="00FD127C" w14:paraId="0DC4D24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9DEF3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EF43AF"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04729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AC881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ED724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4525B9" w14:textId="77777777" w:rsidR="00E77D14" w:rsidRDefault="00E77D14"/>
        </w:tc>
      </w:tr>
      <w:tr w:rsidR="001F5E54" w:rsidRPr="00FD127C" w14:paraId="191ED37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C467E7" w14:textId="77777777" w:rsidR="001F5E54" w:rsidRPr="00FD127C" w:rsidRDefault="0052661D" w:rsidP="00A84EEF">
            <w:pPr>
              <w:rPr>
                <w:rFonts w:cs="Arial"/>
                <w:bCs/>
                <w:color w:val="808080" w:themeColor="background1" w:themeShade="80"/>
                <w:sz w:val="16"/>
                <w:szCs w:val="14"/>
              </w:rPr>
            </w:pPr>
            <w:hyperlink r:id="rId13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D2EEE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23A93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EA3FA3D" w14:textId="77777777" w:rsidR="000D7866" w:rsidRPr="00E47D48" w:rsidRDefault="000D7866" w:rsidP="00E47D48">
      <w:pPr>
        <w:rPr>
          <w:color w:val="FF0000"/>
        </w:rPr>
      </w:pPr>
    </w:p>
    <w:p w14:paraId="03C3C6DD" w14:textId="77777777" w:rsidR="009C1EEC" w:rsidRDefault="000D732E" w:rsidP="0061324D">
      <w:pPr>
        <w:pStyle w:val="Heading2"/>
        <w:numPr>
          <w:ilvl w:val="1"/>
          <w:numId w:val="4"/>
        </w:numPr>
      </w:pPr>
      <w:r>
        <w:lastRenderedPageBreak/>
        <w:t xml:space="preserve">Logical Function </w:t>
      </w:r>
      <w:r>
        <w:rPr>
          <w:noProof/>
        </w:rPr>
        <w:drawing>
          <wp:inline distT="0" distB="0" distL="0" distR="0" wp14:anchorId="49E1C10E" wp14:editId="74B81FF5">
            <wp:extent cx="152400" cy="152400"/>
            <wp:effectExtent l="0" t="0" r="0" b="0"/>
            <wp:docPr id="112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67" w:name="_c15e762de6509c56304fb1fc7ea55e21"/>
      <w:r w:rsidR="008E73AE">
        <w:t>Allow OTA updates</w:t>
      </w:r>
      <w:bookmarkEnd w:id="167"/>
    </w:p>
    <w:p w14:paraId="08B0B174" w14:textId="77777777" w:rsidR="0061785D" w:rsidRDefault="0061785D" w:rsidP="00783BCF">
      <w:pPr>
        <w:pStyle w:val="Heading3"/>
      </w:pPr>
      <w:r>
        <w:t xml:space="preserve">Function </w:t>
      </w:r>
      <w:r w:rsidR="00283752">
        <w:t>Overview</w:t>
      </w:r>
    </w:p>
    <w:p w14:paraId="7D946636" w14:textId="77777777" w:rsidR="00427220" w:rsidRDefault="000D732E" w:rsidP="00427220">
      <w:pPr>
        <w:pStyle w:val="Heading4"/>
      </w:pPr>
      <w:r>
        <w:t xml:space="preserve">Function </w:t>
      </w:r>
      <w:r w:rsidR="00283752">
        <w:t>Description</w:t>
      </w:r>
    </w:p>
    <w:p w14:paraId="412212DD" w14:textId="77777777" w:rsidR="00794B45" w:rsidRDefault="00794B45" w:rsidP="009C1EEC">
      <w:pPr>
        <w:contextualSpacing/>
      </w:pPr>
    </w:p>
    <w:p w14:paraId="533A7BD4" w14:textId="77777777" w:rsidR="00AC0C92" w:rsidRDefault="00AC0C92" w:rsidP="009C1EEC">
      <w:pPr>
        <w:contextualSpacing/>
      </w:pPr>
      <w:r>
        <w:t>Function is allocated to:</w:t>
      </w:r>
    </w:p>
    <w:p w14:paraId="05AD622A" w14:textId="77777777" w:rsidR="00AC0C92" w:rsidRDefault="00604AF5" w:rsidP="0061324D">
      <w:pPr>
        <w:pStyle w:val="ListParagraph"/>
        <w:numPr>
          <w:ilvl w:val="0"/>
          <w:numId w:val="13"/>
        </w:numPr>
        <w:contextualSpacing/>
      </w:pPr>
      <w:r>
        <w:rPr>
          <w:noProof/>
        </w:rPr>
        <w:drawing>
          <wp:inline distT="0" distB="0" distL="0" distR="0" wp14:anchorId="56AEED18" wp14:editId="0FCA8B90">
            <wp:extent cx="152400" cy="152400"/>
            <wp:effectExtent l="0" t="0" r="0" b="0"/>
            <wp:docPr id="112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Entering and Monitoring of User Account and Security Information via App</w:t>
      </w:r>
      <w:r>
        <w:t xml:space="preserve"> &lt;&lt;Logical&gt;&gt;</w:t>
      </w:r>
    </w:p>
    <w:p w14:paraId="679B992E" w14:textId="77777777" w:rsidR="00AC0C92" w:rsidRDefault="00604AF5" w:rsidP="0061324D">
      <w:pPr>
        <w:pStyle w:val="ListParagraph"/>
        <w:numPr>
          <w:ilvl w:val="0"/>
          <w:numId w:val="13"/>
        </w:numPr>
        <w:contextualSpacing/>
      </w:pPr>
      <w:r>
        <w:rPr>
          <w:noProof/>
        </w:rPr>
        <w:drawing>
          <wp:inline distT="0" distB="0" distL="0" distR="0" wp14:anchorId="6858BE9E" wp14:editId="2F95B327">
            <wp:extent cx="152400" cy="152400"/>
            <wp:effectExtent l="0" t="0" r="0" b="0"/>
            <wp:docPr id="1126"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User to Authorise Software Update via App</w:t>
      </w:r>
      <w:r>
        <w:t xml:space="preserve"> &lt;&lt;Logical&gt;&gt;</w:t>
      </w:r>
    </w:p>
    <w:p w14:paraId="57507531" w14:textId="77777777" w:rsidR="00AC0C92" w:rsidRDefault="00604AF5" w:rsidP="0061324D">
      <w:pPr>
        <w:pStyle w:val="ListParagraph"/>
        <w:numPr>
          <w:ilvl w:val="0"/>
          <w:numId w:val="13"/>
        </w:numPr>
        <w:contextualSpacing/>
      </w:pPr>
      <w:r>
        <w:rPr>
          <w:noProof/>
        </w:rPr>
        <w:drawing>
          <wp:inline distT="0" distB="0" distL="0" distR="0" wp14:anchorId="1D06AD65" wp14:editId="2436C772">
            <wp:extent cx="152400" cy="152400"/>
            <wp:effectExtent l="0" t="0" r="0" b="0"/>
            <wp:docPr id="1128"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User to Enquire About How Up-To-Date Sentinel Software Is via App</w:t>
      </w:r>
      <w:r>
        <w:t xml:space="preserve"> &lt;&lt;Logical&gt;&gt;</w:t>
      </w:r>
    </w:p>
    <w:p w14:paraId="44ACBFD4" w14:textId="77777777" w:rsidR="00AC0C92" w:rsidRDefault="00604AF5" w:rsidP="0061324D">
      <w:pPr>
        <w:pStyle w:val="ListParagraph"/>
        <w:numPr>
          <w:ilvl w:val="0"/>
          <w:numId w:val="13"/>
        </w:numPr>
        <w:contextualSpacing/>
      </w:pPr>
      <w:r>
        <w:rPr>
          <w:noProof/>
        </w:rPr>
        <w:drawing>
          <wp:inline distT="0" distB="0" distL="0" distR="0" wp14:anchorId="648E2C64" wp14:editId="3D49D936">
            <wp:extent cx="152400" cy="152400"/>
            <wp:effectExtent l="0" t="0" r="0" b="0"/>
            <wp:docPr id="113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User to Request Manual or Automatic Sentinel Software Updates via App</w:t>
      </w:r>
      <w:r>
        <w:t xml:space="preserve"> &lt;&lt;Logical&gt;&gt;</w:t>
      </w:r>
    </w:p>
    <w:p w14:paraId="3247F87D" w14:textId="77777777" w:rsidR="00AC0C92" w:rsidRDefault="00604AF5" w:rsidP="0061324D">
      <w:pPr>
        <w:pStyle w:val="ListParagraph"/>
        <w:numPr>
          <w:ilvl w:val="0"/>
          <w:numId w:val="13"/>
        </w:numPr>
        <w:contextualSpacing/>
      </w:pPr>
      <w:r>
        <w:rPr>
          <w:noProof/>
        </w:rPr>
        <w:drawing>
          <wp:inline distT="0" distB="0" distL="0" distR="0" wp14:anchorId="551EC123" wp14:editId="17E4315C">
            <wp:extent cx="152400" cy="152400"/>
            <wp:effectExtent l="0" t="0" r="0" b="0"/>
            <wp:docPr id="1132"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Antenna</w:t>
      </w:r>
      <w:r>
        <w:t xml:space="preserve"> &lt;&lt;Logical&gt;&gt;</w:t>
      </w:r>
    </w:p>
    <w:p w14:paraId="0E14B066" w14:textId="77777777" w:rsidR="00AC0C92" w:rsidRDefault="00604AF5" w:rsidP="0061324D">
      <w:pPr>
        <w:pStyle w:val="ListParagraph"/>
        <w:numPr>
          <w:ilvl w:val="0"/>
          <w:numId w:val="13"/>
        </w:numPr>
        <w:contextualSpacing/>
      </w:pPr>
      <w:r>
        <w:rPr>
          <w:noProof/>
        </w:rPr>
        <w:drawing>
          <wp:inline distT="0" distB="0" distL="0" distR="0" wp14:anchorId="28466180" wp14:editId="2F17457E">
            <wp:extent cx="152400" cy="152400"/>
            <wp:effectExtent l="0" t="0" r="0" b="0"/>
            <wp:docPr id="1134"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Cloud access and service provider</w:t>
      </w:r>
      <w:r>
        <w:t xml:space="preserve"> &lt;&lt;Logical&gt;&gt;</w:t>
      </w:r>
    </w:p>
    <w:p w14:paraId="4ABFFC7D" w14:textId="77777777" w:rsidR="00AC0C92" w:rsidRDefault="00604AF5" w:rsidP="0061324D">
      <w:pPr>
        <w:pStyle w:val="ListParagraph"/>
        <w:numPr>
          <w:ilvl w:val="0"/>
          <w:numId w:val="13"/>
        </w:numPr>
        <w:contextualSpacing/>
      </w:pPr>
      <w:r>
        <w:rPr>
          <w:noProof/>
        </w:rPr>
        <w:drawing>
          <wp:inline distT="0" distB="0" distL="0" distR="0" wp14:anchorId="2AD1AC05" wp14:editId="48C10CF7">
            <wp:extent cx="152400" cy="152400"/>
            <wp:effectExtent l="0" t="0" r="0" b="0"/>
            <wp:docPr id="1136"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Disable Feature During OTA Update</w:t>
      </w:r>
      <w:r>
        <w:t xml:space="preserve"> &lt;&lt;Logical&gt;&gt;</w:t>
      </w:r>
    </w:p>
    <w:p w14:paraId="42463388" w14:textId="77777777" w:rsidR="00AC0C92" w:rsidRDefault="00604AF5" w:rsidP="0061324D">
      <w:pPr>
        <w:pStyle w:val="ListParagraph"/>
        <w:numPr>
          <w:ilvl w:val="0"/>
          <w:numId w:val="13"/>
        </w:numPr>
        <w:contextualSpacing/>
      </w:pPr>
      <w:r>
        <w:rPr>
          <w:noProof/>
        </w:rPr>
        <w:drawing>
          <wp:inline distT="0" distB="0" distL="0" distR="0" wp14:anchorId="311B2EB5" wp14:editId="7ADB9A76">
            <wp:extent cx="152400" cy="152400"/>
            <wp:effectExtent l="0" t="0" r="0" b="0"/>
            <wp:docPr id="1138"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During OTA Update Inform User Feature Disabled</w:t>
      </w:r>
      <w:r>
        <w:t xml:space="preserve"> &lt;&lt;Logical&gt;&gt;</w:t>
      </w:r>
    </w:p>
    <w:p w14:paraId="1A33C65E" w14:textId="77777777" w:rsidR="00AC0C92" w:rsidRDefault="00604AF5" w:rsidP="0061324D">
      <w:pPr>
        <w:pStyle w:val="ListParagraph"/>
        <w:numPr>
          <w:ilvl w:val="0"/>
          <w:numId w:val="13"/>
        </w:numPr>
        <w:contextualSpacing/>
      </w:pPr>
      <w:r>
        <w:rPr>
          <w:noProof/>
        </w:rPr>
        <w:drawing>
          <wp:inline distT="0" distB="0" distL="0" distR="0" wp14:anchorId="55C1905C" wp14:editId="7DCBFE0C">
            <wp:extent cx="152400" cy="152400"/>
            <wp:effectExtent l="0" t="0" r="0" b="0"/>
            <wp:docPr id="114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Feature Sentinel Logical</w:t>
      </w:r>
      <w:r>
        <w:t xml:space="preserve"> &lt;&lt;Logical&gt;&gt;</w:t>
      </w:r>
    </w:p>
    <w:p w14:paraId="4F4DD572" w14:textId="77777777" w:rsidR="00AC0C92" w:rsidRDefault="00604AF5" w:rsidP="0061324D">
      <w:pPr>
        <w:pStyle w:val="ListParagraph"/>
        <w:numPr>
          <w:ilvl w:val="0"/>
          <w:numId w:val="13"/>
        </w:numPr>
        <w:contextualSpacing/>
      </w:pPr>
      <w:r>
        <w:rPr>
          <w:noProof/>
        </w:rPr>
        <w:drawing>
          <wp:inline distT="0" distB="0" distL="0" distR="0" wp14:anchorId="15DE1064" wp14:editId="032793E4">
            <wp:extent cx="152400" cy="152400"/>
            <wp:effectExtent l="0" t="0" r="0" b="0"/>
            <wp:docPr id="1142"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Inform User if New Software Available for Update via App</w:t>
      </w:r>
      <w:r>
        <w:t xml:space="preserve"> &lt;&lt;Logical&gt;&gt;</w:t>
      </w:r>
    </w:p>
    <w:p w14:paraId="78025352" w14:textId="77777777" w:rsidR="00AC0C92" w:rsidRDefault="00604AF5" w:rsidP="0061324D">
      <w:pPr>
        <w:pStyle w:val="ListParagraph"/>
        <w:numPr>
          <w:ilvl w:val="0"/>
          <w:numId w:val="13"/>
        </w:numPr>
        <w:contextualSpacing/>
      </w:pPr>
      <w:r>
        <w:rPr>
          <w:noProof/>
        </w:rPr>
        <w:drawing>
          <wp:inline distT="0" distB="0" distL="0" distR="0" wp14:anchorId="206130DA" wp14:editId="4B9BD651">
            <wp:extent cx="152400" cy="152400"/>
            <wp:effectExtent l="0" t="0" r="0" b="0"/>
            <wp:docPr id="114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Manage OTA Updates</w:t>
      </w:r>
      <w:r>
        <w:t xml:space="preserve"> &lt;&lt;Logical&gt;&gt;</w:t>
      </w:r>
    </w:p>
    <w:p w14:paraId="0C4379FC" w14:textId="77777777" w:rsidR="00AC0C92" w:rsidRDefault="00604AF5" w:rsidP="0061324D">
      <w:pPr>
        <w:pStyle w:val="ListParagraph"/>
        <w:numPr>
          <w:ilvl w:val="0"/>
          <w:numId w:val="13"/>
        </w:numPr>
        <w:contextualSpacing/>
      </w:pPr>
      <w:r>
        <w:rPr>
          <w:noProof/>
        </w:rPr>
        <w:drawing>
          <wp:inline distT="0" distB="0" distL="0" distR="0" wp14:anchorId="3479B7F8" wp14:editId="3C937711">
            <wp:extent cx="152400" cy="152400"/>
            <wp:effectExtent l="0" t="0" r="0" b="0"/>
            <wp:docPr id="114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13AB8281" w14:textId="77777777" w:rsidR="00AC0C92" w:rsidRDefault="00604AF5" w:rsidP="0061324D">
      <w:pPr>
        <w:pStyle w:val="ListParagraph"/>
        <w:numPr>
          <w:ilvl w:val="0"/>
          <w:numId w:val="13"/>
        </w:numPr>
        <w:contextualSpacing/>
      </w:pPr>
      <w:r>
        <w:rPr>
          <w:noProof/>
        </w:rPr>
        <w:drawing>
          <wp:inline distT="0" distB="0" distL="0" distR="0" wp14:anchorId="004B9614" wp14:editId="6EC93B01">
            <wp:extent cx="152400" cy="152400"/>
            <wp:effectExtent l="0" t="0" r="0" b="0"/>
            <wp:docPr id="1148"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Provide OTA Software Updates</w:t>
      </w:r>
      <w:r>
        <w:t xml:space="preserve"> &lt;&lt;Logical&gt;&gt;</w:t>
      </w:r>
    </w:p>
    <w:p w14:paraId="35BA4D0E" w14:textId="77777777" w:rsidR="00AC0C92" w:rsidRDefault="00604AF5" w:rsidP="0061324D">
      <w:pPr>
        <w:pStyle w:val="ListParagraph"/>
        <w:numPr>
          <w:ilvl w:val="0"/>
          <w:numId w:val="13"/>
        </w:numPr>
        <w:contextualSpacing/>
      </w:pPr>
      <w:r>
        <w:rPr>
          <w:noProof/>
        </w:rPr>
        <w:drawing>
          <wp:inline distT="0" distB="0" distL="0" distR="0" wp14:anchorId="38E988FB" wp14:editId="7238D188">
            <wp:extent cx="152400" cy="152400"/>
            <wp:effectExtent l="0" t="0" r="0" b="0"/>
            <wp:docPr id="115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Vehicle tracking control</w:t>
      </w:r>
      <w:r>
        <w:t xml:space="preserve"> &lt;&lt;Logical&gt;&gt;</w:t>
      </w:r>
    </w:p>
    <w:p w14:paraId="472AE2C9" w14:textId="77777777" w:rsidR="00794B45" w:rsidRDefault="00794B45" w:rsidP="009C1EEC">
      <w:pPr>
        <w:contextualSpacing/>
      </w:pPr>
    </w:p>
    <w:p w14:paraId="534B048C" w14:textId="77777777" w:rsidR="009C1EEC" w:rsidRDefault="009C1EEC" w:rsidP="009C1EEC">
      <w:pPr>
        <w:contextualSpacing/>
      </w:pPr>
      <w:r w:rsidRPr="00A554C4">
        <w:t>Allow the Sentinel software to be updated over-the-air</w:t>
      </w:r>
    </w:p>
    <w:p w14:paraId="7FFA4C4B" w14:textId="77777777" w:rsidR="00282E2C" w:rsidRDefault="000D732E" w:rsidP="00FD32A2">
      <w:pPr>
        <w:pStyle w:val="Heading4"/>
      </w:pPr>
      <w:r>
        <w:t xml:space="preserve">Function </w:t>
      </w:r>
      <w:r w:rsidR="00282E2C">
        <w:t>Variants</w:t>
      </w:r>
    </w:p>
    <w:p w14:paraId="404DC67E" w14:textId="77777777" w:rsidR="00282E2C" w:rsidRDefault="00282E2C" w:rsidP="00282E2C"/>
    <w:p w14:paraId="02C4A353"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13ECC02E" w14:textId="77777777" w:rsidTr="00EB7D77">
        <w:trPr>
          <w:trHeight w:val="314"/>
        </w:trPr>
        <w:tc>
          <w:tcPr>
            <w:tcW w:w="2523" w:type="dxa"/>
            <w:shd w:val="clear" w:color="auto" w:fill="D9D9D9" w:themeFill="background1" w:themeFillShade="D9"/>
          </w:tcPr>
          <w:p w14:paraId="4CBA4892"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217EE355"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BE3F9A4"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3780E1C" w14:textId="77777777" w:rsidTr="00EB7D77">
        <w:trPr>
          <w:trHeight w:val="198"/>
        </w:trPr>
        <w:tc>
          <w:tcPr>
            <w:tcW w:w="2523" w:type="dxa"/>
          </w:tcPr>
          <w:p w14:paraId="7C954FA4" w14:textId="4A46FFE8" w:rsidR="000D732E" w:rsidRPr="00C45D3C" w:rsidRDefault="000D732E" w:rsidP="00EB7D77">
            <w:pPr>
              <w:rPr>
                <w:rFonts w:cs="Arial"/>
              </w:rPr>
            </w:pPr>
          </w:p>
        </w:tc>
        <w:tc>
          <w:tcPr>
            <w:tcW w:w="5132" w:type="dxa"/>
          </w:tcPr>
          <w:p w14:paraId="071D49DB" w14:textId="77777777" w:rsidR="000D732E" w:rsidRPr="009E3B7C" w:rsidRDefault="000D732E" w:rsidP="00EB7D77">
            <w:pPr>
              <w:overflowPunct/>
              <w:autoSpaceDE/>
              <w:autoSpaceDN/>
              <w:adjustRightInd/>
              <w:textAlignment w:val="center"/>
              <w:rPr>
                <w:rFonts w:cs="Arial"/>
              </w:rPr>
            </w:pPr>
          </w:p>
        </w:tc>
        <w:tc>
          <w:tcPr>
            <w:tcW w:w="2551" w:type="dxa"/>
          </w:tcPr>
          <w:p w14:paraId="171CB5D3" w14:textId="483592A1" w:rsidR="000D732E" w:rsidRPr="005A344A" w:rsidRDefault="000D732E" w:rsidP="00EB7D77">
            <w:pPr>
              <w:rPr>
                <w:rFonts w:cs="Arial"/>
                <w:lang w:val="en-GB"/>
              </w:rPr>
            </w:pPr>
          </w:p>
        </w:tc>
      </w:tr>
    </w:tbl>
    <w:p w14:paraId="6FC21353" w14:textId="77777777" w:rsidR="000D732E" w:rsidRPr="005067FC" w:rsidRDefault="000D732E" w:rsidP="00282E2C">
      <w:pPr>
        <w:rPr>
          <w:i/>
          <w:color w:val="A6A6A6" w:themeColor="background1" w:themeShade="A6"/>
        </w:rPr>
      </w:pPr>
    </w:p>
    <w:p w14:paraId="036C381D" w14:textId="77777777" w:rsidR="00427220" w:rsidRDefault="00427220" w:rsidP="00FD32A2">
      <w:pPr>
        <w:pStyle w:val="Heading4"/>
      </w:pPr>
      <w:r>
        <w:t>Input Requirements</w:t>
      </w:r>
      <w:r w:rsidR="000D732E">
        <w:t>/Documents</w:t>
      </w:r>
    </w:p>
    <w:p w14:paraId="69B165CF"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68C67D7" w14:textId="77777777" w:rsidTr="00656A21">
        <w:trPr>
          <w:trHeight w:val="20"/>
        </w:trPr>
        <w:tc>
          <w:tcPr>
            <w:tcW w:w="1561" w:type="dxa"/>
            <w:shd w:val="clear" w:color="auto" w:fill="D9D9D9" w:themeFill="background1" w:themeFillShade="D9"/>
          </w:tcPr>
          <w:p w14:paraId="559B95A8"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CC9379B" w14:textId="77777777" w:rsidR="000D732E" w:rsidRDefault="000D732E" w:rsidP="00EB7D77">
            <w:pPr>
              <w:rPr>
                <w:rFonts w:ascii="Helvetica" w:hAnsi="Helvetica" w:cs="Helvetica"/>
                <w:sz w:val="16"/>
              </w:rPr>
            </w:pPr>
          </w:p>
          <w:p w14:paraId="5E670C86"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32585B01"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02A8058A"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02E94040" w14:textId="77777777" w:rsidR="000D732E" w:rsidRDefault="000D732E" w:rsidP="00EB7D77">
            <w:pPr>
              <w:rPr>
                <w:rFonts w:ascii="Helvetica" w:hAnsi="Helvetica" w:cs="Helvetica"/>
                <w:b/>
              </w:rPr>
            </w:pPr>
            <w:r>
              <w:rPr>
                <w:rFonts w:ascii="Helvetica" w:hAnsi="Helvetica" w:cs="Helvetica"/>
                <w:b/>
              </w:rPr>
              <w:t>Derived Requirement</w:t>
            </w:r>
          </w:p>
          <w:p w14:paraId="495284CF" w14:textId="77777777" w:rsidR="000D732E" w:rsidRDefault="000D732E" w:rsidP="00EB7D77">
            <w:pPr>
              <w:rPr>
                <w:rFonts w:ascii="Helvetica" w:hAnsi="Helvetica" w:cs="Helvetica"/>
                <w:sz w:val="16"/>
              </w:rPr>
            </w:pPr>
          </w:p>
          <w:p w14:paraId="7DBDD474"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42CB05BA" w14:textId="77777777" w:rsidTr="00656A21">
        <w:trPr>
          <w:trHeight w:val="20"/>
        </w:trPr>
        <w:tc>
          <w:tcPr>
            <w:tcW w:w="10211" w:type="dxa"/>
            <w:gridSpan w:val="4"/>
            <w:shd w:val="clear" w:color="auto" w:fill="F2F2F2" w:themeFill="background1" w:themeFillShade="F2"/>
          </w:tcPr>
          <w:p w14:paraId="03788D22"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BE9B0F3" w14:textId="77777777" w:rsidTr="00656A21">
        <w:trPr>
          <w:trHeight w:val="20"/>
        </w:trPr>
        <w:tc>
          <w:tcPr>
            <w:tcW w:w="1561" w:type="dxa"/>
          </w:tcPr>
          <w:p w14:paraId="01A78924" w14:textId="77777777" w:rsidR="000D732E" w:rsidRPr="00D410AE" w:rsidRDefault="000D732E" w:rsidP="00EB7D77">
            <w:pPr>
              <w:rPr>
                <w:rFonts w:cs="Arial"/>
              </w:rPr>
            </w:pPr>
          </w:p>
        </w:tc>
        <w:tc>
          <w:tcPr>
            <w:tcW w:w="2694" w:type="dxa"/>
          </w:tcPr>
          <w:p w14:paraId="5239B62D" w14:textId="03977548" w:rsidR="000D732E" w:rsidRPr="00D410AE" w:rsidRDefault="000D732E" w:rsidP="00EB7D77">
            <w:pPr>
              <w:rPr>
                <w:rFonts w:cs="Arial"/>
              </w:rPr>
            </w:pPr>
          </w:p>
        </w:tc>
        <w:tc>
          <w:tcPr>
            <w:tcW w:w="2694" w:type="dxa"/>
          </w:tcPr>
          <w:p w14:paraId="0B0EAFB5" w14:textId="0A3A8F48" w:rsidR="000D732E" w:rsidRPr="00D410AE" w:rsidRDefault="000D732E" w:rsidP="00EB7D77">
            <w:pPr>
              <w:rPr>
                <w:rFonts w:cs="Arial"/>
              </w:rPr>
            </w:pPr>
          </w:p>
        </w:tc>
        <w:tc>
          <w:tcPr>
            <w:tcW w:w="3262" w:type="dxa"/>
          </w:tcPr>
          <w:p w14:paraId="4D777C55" w14:textId="20D443D2" w:rsidR="000D732E" w:rsidRDefault="000D732E" w:rsidP="00EB7D77">
            <w:pPr>
              <w:rPr>
                <w:rFonts w:cs="Arial"/>
              </w:rPr>
            </w:pPr>
          </w:p>
        </w:tc>
      </w:tr>
      <w:tr w:rsidR="000D732E" w:rsidRPr="007C20FA" w14:paraId="35222164" w14:textId="77777777" w:rsidTr="00656A21">
        <w:trPr>
          <w:trHeight w:val="20"/>
        </w:trPr>
        <w:tc>
          <w:tcPr>
            <w:tcW w:w="1561" w:type="dxa"/>
          </w:tcPr>
          <w:p w14:paraId="4F3665F1" w14:textId="77777777" w:rsidR="000D732E" w:rsidRPr="00D410AE" w:rsidRDefault="000D732E" w:rsidP="00EB7D77">
            <w:pPr>
              <w:rPr>
                <w:rFonts w:cs="Arial"/>
              </w:rPr>
            </w:pPr>
          </w:p>
        </w:tc>
        <w:tc>
          <w:tcPr>
            <w:tcW w:w="2694" w:type="dxa"/>
          </w:tcPr>
          <w:p w14:paraId="74F1BE91" w14:textId="77777777" w:rsidR="000D732E" w:rsidRDefault="000D732E" w:rsidP="00EB7D77">
            <w:pPr>
              <w:rPr>
                <w:rFonts w:cs="Arial"/>
              </w:rPr>
            </w:pPr>
          </w:p>
        </w:tc>
        <w:tc>
          <w:tcPr>
            <w:tcW w:w="2694" w:type="dxa"/>
          </w:tcPr>
          <w:p w14:paraId="7928AFB7" w14:textId="77777777" w:rsidR="000D732E" w:rsidRDefault="000D732E" w:rsidP="00EB7D77">
            <w:pPr>
              <w:rPr>
                <w:rFonts w:cs="Arial"/>
              </w:rPr>
            </w:pPr>
          </w:p>
        </w:tc>
        <w:tc>
          <w:tcPr>
            <w:tcW w:w="3262" w:type="dxa"/>
          </w:tcPr>
          <w:p w14:paraId="28EA072D" w14:textId="77777777" w:rsidR="000D732E" w:rsidRDefault="000D732E" w:rsidP="00EB7D77">
            <w:pPr>
              <w:rPr>
                <w:rFonts w:cs="Arial"/>
              </w:rPr>
            </w:pPr>
          </w:p>
        </w:tc>
      </w:tr>
      <w:tr w:rsidR="000D732E" w:rsidRPr="007C20FA" w14:paraId="1BD2B030" w14:textId="77777777" w:rsidTr="00656A21">
        <w:trPr>
          <w:trHeight w:val="20"/>
        </w:trPr>
        <w:tc>
          <w:tcPr>
            <w:tcW w:w="10211" w:type="dxa"/>
            <w:gridSpan w:val="4"/>
            <w:shd w:val="clear" w:color="auto" w:fill="F2F2F2" w:themeFill="background1" w:themeFillShade="F2"/>
          </w:tcPr>
          <w:p w14:paraId="7967BD36"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03C18190" w14:textId="77777777" w:rsidTr="00656A21">
        <w:trPr>
          <w:trHeight w:val="20"/>
        </w:trPr>
        <w:tc>
          <w:tcPr>
            <w:tcW w:w="1561" w:type="dxa"/>
          </w:tcPr>
          <w:p w14:paraId="7CBDE6BE" w14:textId="77777777" w:rsidR="000D732E" w:rsidRPr="00D410AE" w:rsidRDefault="000D732E" w:rsidP="00EB7D77">
            <w:pPr>
              <w:rPr>
                <w:rFonts w:cs="Arial"/>
              </w:rPr>
            </w:pPr>
          </w:p>
        </w:tc>
        <w:tc>
          <w:tcPr>
            <w:tcW w:w="2694" w:type="dxa"/>
          </w:tcPr>
          <w:p w14:paraId="1C4A07E7" w14:textId="647B0081" w:rsidR="000D732E" w:rsidRPr="00D410AE" w:rsidRDefault="000D732E" w:rsidP="00EB7D77">
            <w:pPr>
              <w:rPr>
                <w:rFonts w:cs="Arial"/>
              </w:rPr>
            </w:pPr>
          </w:p>
        </w:tc>
        <w:tc>
          <w:tcPr>
            <w:tcW w:w="2694" w:type="dxa"/>
          </w:tcPr>
          <w:p w14:paraId="5F1DEC94" w14:textId="77777777" w:rsidR="000D732E" w:rsidRPr="00D410AE" w:rsidRDefault="000D732E" w:rsidP="00EB7D77">
            <w:pPr>
              <w:rPr>
                <w:rFonts w:cs="Arial"/>
              </w:rPr>
            </w:pPr>
          </w:p>
        </w:tc>
        <w:tc>
          <w:tcPr>
            <w:tcW w:w="3262" w:type="dxa"/>
          </w:tcPr>
          <w:p w14:paraId="1A09C46E" w14:textId="77777777" w:rsidR="000D732E" w:rsidRDefault="000D732E" w:rsidP="00EB7D77">
            <w:pPr>
              <w:rPr>
                <w:rFonts w:cs="Arial"/>
              </w:rPr>
            </w:pPr>
          </w:p>
        </w:tc>
      </w:tr>
      <w:tr w:rsidR="000D732E" w:rsidRPr="007C20FA" w14:paraId="13205416" w14:textId="77777777" w:rsidTr="00656A21">
        <w:trPr>
          <w:trHeight w:val="20"/>
        </w:trPr>
        <w:tc>
          <w:tcPr>
            <w:tcW w:w="1561" w:type="dxa"/>
          </w:tcPr>
          <w:p w14:paraId="31941D5F" w14:textId="77777777" w:rsidR="000D732E" w:rsidRDefault="000D732E" w:rsidP="00EB7D77">
            <w:pPr>
              <w:rPr>
                <w:rFonts w:cs="Arial"/>
              </w:rPr>
            </w:pPr>
          </w:p>
        </w:tc>
        <w:tc>
          <w:tcPr>
            <w:tcW w:w="2694" w:type="dxa"/>
          </w:tcPr>
          <w:p w14:paraId="1A3797DC" w14:textId="77777777" w:rsidR="000D732E" w:rsidRDefault="000D732E" w:rsidP="00EB7D77">
            <w:pPr>
              <w:rPr>
                <w:rFonts w:cs="Arial"/>
              </w:rPr>
            </w:pPr>
          </w:p>
        </w:tc>
        <w:tc>
          <w:tcPr>
            <w:tcW w:w="2694" w:type="dxa"/>
          </w:tcPr>
          <w:p w14:paraId="61C99E4C" w14:textId="77777777" w:rsidR="000D732E" w:rsidRDefault="000D732E" w:rsidP="00EB7D77">
            <w:pPr>
              <w:rPr>
                <w:rFonts w:cs="Arial"/>
              </w:rPr>
            </w:pPr>
          </w:p>
        </w:tc>
        <w:tc>
          <w:tcPr>
            <w:tcW w:w="3262" w:type="dxa"/>
          </w:tcPr>
          <w:p w14:paraId="0ECABF7A" w14:textId="77777777" w:rsidR="000D732E" w:rsidRDefault="000D732E" w:rsidP="00EB7D77">
            <w:pPr>
              <w:rPr>
                <w:rFonts w:cs="Arial"/>
              </w:rPr>
            </w:pPr>
          </w:p>
        </w:tc>
      </w:tr>
      <w:tr w:rsidR="000D732E" w:rsidRPr="007C20FA" w14:paraId="5D1A70AE" w14:textId="77777777" w:rsidTr="00656A21">
        <w:trPr>
          <w:trHeight w:val="20"/>
        </w:trPr>
        <w:tc>
          <w:tcPr>
            <w:tcW w:w="10211" w:type="dxa"/>
            <w:gridSpan w:val="4"/>
            <w:shd w:val="clear" w:color="auto" w:fill="F2F2F2" w:themeFill="background1" w:themeFillShade="F2"/>
          </w:tcPr>
          <w:p w14:paraId="5A467C46"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0D1A3003" w14:textId="77777777" w:rsidTr="00656A21">
        <w:trPr>
          <w:trHeight w:val="20"/>
        </w:trPr>
        <w:tc>
          <w:tcPr>
            <w:tcW w:w="1561" w:type="dxa"/>
          </w:tcPr>
          <w:p w14:paraId="5A61A896" w14:textId="77777777" w:rsidR="000D732E" w:rsidRPr="00D410AE" w:rsidRDefault="000D732E" w:rsidP="00EB7D77">
            <w:pPr>
              <w:rPr>
                <w:rFonts w:cs="Arial"/>
              </w:rPr>
            </w:pPr>
          </w:p>
        </w:tc>
        <w:tc>
          <w:tcPr>
            <w:tcW w:w="2694" w:type="dxa"/>
          </w:tcPr>
          <w:p w14:paraId="6F8D797A" w14:textId="77777777" w:rsidR="000D732E" w:rsidRPr="00D410AE" w:rsidRDefault="000D732E" w:rsidP="00EB7D77">
            <w:pPr>
              <w:rPr>
                <w:rFonts w:cs="Arial"/>
              </w:rPr>
            </w:pPr>
          </w:p>
        </w:tc>
        <w:tc>
          <w:tcPr>
            <w:tcW w:w="2694" w:type="dxa"/>
          </w:tcPr>
          <w:p w14:paraId="217A283F" w14:textId="77777777" w:rsidR="000D732E" w:rsidRPr="00D410AE" w:rsidRDefault="000D732E" w:rsidP="00EB7D77">
            <w:pPr>
              <w:rPr>
                <w:rFonts w:cs="Arial"/>
              </w:rPr>
            </w:pPr>
          </w:p>
        </w:tc>
        <w:tc>
          <w:tcPr>
            <w:tcW w:w="3262" w:type="dxa"/>
          </w:tcPr>
          <w:p w14:paraId="6666B427" w14:textId="77777777" w:rsidR="000D732E" w:rsidRPr="00D410AE" w:rsidRDefault="000D732E" w:rsidP="00EB7D77">
            <w:pPr>
              <w:rPr>
                <w:rFonts w:cs="Arial"/>
              </w:rPr>
            </w:pPr>
          </w:p>
        </w:tc>
      </w:tr>
      <w:tr w:rsidR="000D732E" w:rsidRPr="007C20FA" w14:paraId="507ED681" w14:textId="77777777" w:rsidTr="00656A21">
        <w:trPr>
          <w:trHeight w:val="20"/>
        </w:trPr>
        <w:tc>
          <w:tcPr>
            <w:tcW w:w="10211" w:type="dxa"/>
            <w:gridSpan w:val="4"/>
            <w:shd w:val="clear" w:color="auto" w:fill="F2F2F2" w:themeFill="background1" w:themeFillShade="F2"/>
          </w:tcPr>
          <w:p w14:paraId="40B08F86"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0B1DFDE4" w14:textId="77777777" w:rsidTr="00656A21">
        <w:trPr>
          <w:trHeight w:val="20"/>
        </w:trPr>
        <w:tc>
          <w:tcPr>
            <w:tcW w:w="1561" w:type="dxa"/>
          </w:tcPr>
          <w:p w14:paraId="2CF7F000" w14:textId="77777777" w:rsidR="000D732E" w:rsidRPr="00D410AE" w:rsidRDefault="000D732E" w:rsidP="00EB7D77">
            <w:pPr>
              <w:rPr>
                <w:rFonts w:cs="Arial"/>
              </w:rPr>
            </w:pPr>
          </w:p>
        </w:tc>
        <w:tc>
          <w:tcPr>
            <w:tcW w:w="2694" w:type="dxa"/>
          </w:tcPr>
          <w:p w14:paraId="3EBF015F" w14:textId="77777777" w:rsidR="000D732E" w:rsidRPr="00D410AE" w:rsidRDefault="000D732E" w:rsidP="00EB7D77">
            <w:pPr>
              <w:rPr>
                <w:rFonts w:cs="Arial"/>
              </w:rPr>
            </w:pPr>
          </w:p>
        </w:tc>
        <w:tc>
          <w:tcPr>
            <w:tcW w:w="2694" w:type="dxa"/>
          </w:tcPr>
          <w:p w14:paraId="40A47D64" w14:textId="77777777" w:rsidR="000D732E" w:rsidRPr="00D410AE" w:rsidRDefault="000D732E" w:rsidP="00EB7D77">
            <w:pPr>
              <w:rPr>
                <w:rFonts w:cs="Arial"/>
              </w:rPr>
            </w:pPr>
          </w:p>
        </w:tc>
        <w:tc>
          <w:tcPr>
            <w:tcW w:w="3262" w:type="dxa"/>
          </w:tcPr>
          <w:p w14:paraId="016B440B" w14:textId="77777777" w:rsidR="000D732E" w:rsidRPr="00D410AE" w:rsidRDefault="000D732E" w:rsidP="00EB7D77">
            <w:pPr>
              <w:rPr>
                <w:rFonts w:cs="Arial"/>
              </w:rPr>
            </w:pPr>
          </w:p>
        </w:tc>
      </w:tr>
      <w:tr w:rsidR="000D732E" w:rsidRPr="007C20FA" w14:paraId="11707820" w14:textId="77777777" w:rsidTr="00656A21">
        <w:trPr>
          <w:trHeight w:val="20"/>
        </w:trPr>
        <w:tc>
          <w:tcPr>
            <w:tcW w:w="10211" w:type="dxa"/>
            <w:gridSpan w:val="4"/>
            <w:shd w:val="clear" w:color="auto" w:fill="F2F2F2" w:themeFill="background1" w:themeFillShade="F2"/>
          </w:tcPr>
          <w:p w14:paraId="18A1C788"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13A2CD89" w14:textId="77777777" w:rsidTr="00656A21">
        <w:trPr>
          <w:trHeight w:val="20"/>
        </w:trPr>
        <w:tc>
          <w:tcPr>
            <w:tcW w:w="1561" w:type="dxa"/>
          </w:tcPr>
          <w:p w14:paraId="22BD18F0" w14:textId="77777777" w:rsidR="000D732E" w:rsidRPr="00D410AE" w:rsidRDefault="000D732E" w:rsidP="00EB7D77">
            <w:pPr>
              <w:rPr>
                <w:rFonts w:cs="Arial"/>
              </w:rPr>
            </w:pPr>
          </w:p>
        </w:tc>
        <w:tc>
          <w:tcPr>
            <w:tcW w:w="2694" w:type="dxa"/>
          </w:tcPr>
          <w:p w14:paraId="4B727EF3" w14:textId="77777777" w:rsidR="000D732E" w:rsidRDefault="000D732E" w:rsidP="00EB7D77">
            <w:pPr>
              <w:rPr>
                <w:rFonts w:cs="Arial"/>
              </w:rPr>
            </w:pPr>
          </w:p>
        </w:tc>
        <w:tc>
          <w:tcPr>
            <w:tcW w:w="2694" w:type="dxa"/>
          </w:tcPr>
          <w:p w14:paraId="027D049D" w14:textId="77777777" w:rsidR="000D732E" w:rsidRPr="00D410AE" w:rsidRDefault="000D732E" w:rsidP="00EB7D77">
            <w:pPr>
              <w:rPr>
                <w:rFonts w:cs="Arial"/>
              </w:rPr>
            </w:pPr>
          </w:p>
        </w:tc>
        <w:tc>
          <w:tcPr>
            <w:tcW w:w="3262" w:type="dxa"/>
          </w:tcPr>
          <w:p w14:paraId="1126AC0B" w14:textId="77777777" w:rsidR="000D732E" w:rsidRPr="00D410AE" w:rsidRDefault="000D732E" w:rsidP="00EB7D77">
            <w:pPr>
              <w:rPr>
                <w:rFonts w:cs="Arial"/>
              </w:rPr>
            </w:pPr>
          </w:p>
        </w:tc>
      </w:tr>
      <w:tr w:rsidR="00656A21" w:rsidRPr="007C20FA" w14:paraId="69ABE42B" w14:textId="77777777" w:rsidTr="00656A21">
        <w:trPr>
          <w:trHeight w:val="20"/>
        </w:trPr>
        <w:tc>
          <w:tcPr>
            <w:tcW w:w="1561" w:type="dxa"/>
          </w:tcPr>
          <w:p w14:paraId="67B3B957" w14:textId="77777777" w:rsidR="00656A21" w:rsidRPr="00D410AE" w:rsidRDefault="00656A21" w:rsidP="00EB7D77">
            <w:pPr>
              <w:rPr>
                <w:rFonts w:cs="Arial"/>
              </w:rPr>
            </w:pPr>
          </w:p>
        </w:tc>
        <w:tc>
          <w:tcPr>
            <w:tcW w:w="2694" w:type="dxa"/>
          </w:tcPr>
          <w:p w14:paraId="74DA1DC3" w14:textId="77777777" w:rsidR="00656A21" w:rsidRDefault="00656A21" w:rsidP="00EB7D77">
            <w:pPr>
              <w:rPr>
                <w:rFonts w:cs="Arial"/>
              </w:rPr>
            </w:pPr>
          </w:p>
        </w:tc>
        <w:tc>
          <w:tcPr>
            <w:tcW w:w="2694" w:type="dxa"/>
          </w:tcPr>
          <w:p w14:paraId="6EB4B5E7" w14:textId="77777777" w:rsidR="00656A21" w:rsidRPr="00D410AE" w:rsidRDefault="00656A21" w:rsidP="00EB7D77">
            <w:pPr>
              <w:rPr>
                <w:rFonts w:cs="Arial"/>
              </w:rPr>
            </w:pPr>
          </w:p>
        </w:tc>
        <w:tc>
          <w:tcPr>
            <w:tcW w:w="3262" w:type="dxa"/>
          </w:tcPr>
          <w:p w14:paraId="25B346B2" w14:textId="77777777" w:rsidR="00656A21" w:rsidRPr="00D410AE" w:rsidRDefault="00656A21" w:rsidP="00EB7D77">
            <w:pPr>
              <w:rPr>
                <w:rFonts w:cs="Arial"/>
              </w:rPr>
            </w:pPr>
          </w:p>
        </w:tc>
      </w:tr>
    </w:tbl>
    <w:p w14:paraId="025D26BB"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4AA396FE" w14:textId="77777777" w:rsidR="000D732E" w:rsidRPr="005067FC" w:rsidRDefault="000D732E" w:rsidP="00427220">
      <w:pPr>
        <w:rPr>
          <w:i/>
          <w:color w:val="A6A6A6" w:themeColor="background1" w:themeShade="A6"/>
        </w:rPr>
      </w:pPr>
    </w:p>
    <w:p w14:paraId="00E47DEC" w14:textId="77777777" w:rsidR="00427220" w:rsidRDefault="00427220" w:rsidP="00427220">
      <w:pPr>
        <w:pStyle w:val="Heading4"/>
      </w:pPr>
      <w:r>
        <w:lastRenderedPageBreak/>
        <w:t>Assumptions</w:t>
      </w:r>
    </w:p>
    <w:p w14:paraId="58BF8393" w14:textId="77777777" w:rsidR="00A92B2F" w:rsidRDefault="00A92B2F" w:rsidP="00A92B2F"/>
    <w:p w14:paraId="46278B20"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6111F11" w14:textId="77777777" w:rsidR="00C0442C" w:rsidRDefault="00C0442C" w:rsidP="00A92B2F"/>
    <w:p w14:paraId="09E1C438" w14:textId="77777777" w:rsidR="00F15706" w:rsidRDefault="00E60B64" w:rsidP="00783BCF">
      <w:pPr>
        <w:pStyle w:val="Heading3"/>
      </w:pPr>
      <w:r>
        <w:t>Function Scope</w:t>
      </w:r>
    </w:p>
    <w:p w14:paraId="35314155" w14:textId="77777777" w:rsidR="00055646" w:rsidRPr="00A43B48" w:rsidRDefault="00055646" w:rsidP="00306D37">
      <w:pPr>
        <w:contextualSpacing/>
      </w:pPr>
    </w:p>
    <w:p w14:paraId="3DA41B11" w14:textId="77777777" w:rsidR="00306D37" w:rsidRDefault="00306D37" w:rsidP="00306D37">
      <w:pPr>
        <w:contextualSpacing/>
      </w:pPr>
      <w:r>
        <w:t xml:space="preserve">The </w:t>
      </w:r>
      <w:r>
        <w:rPr>
          <w:noProof/>
        </w:rPr>
        <w:drawing>
          <wp:inline distT="0" distB="0" distL="0" distR="0" wp14:anchorId="08CB5222" wp14:editId="7B1AA269">
            <wp:extent cx="152400" cy="152400"/>
            <wp:effectExtent l="0" t="0" r="0" b="0"/>
            <wp:docPr id="115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Allow OTA updates</w:t>
      </w:r>
      <w:r w:rsidR="0004480F">
        <w:rPr>
          <w:b/>
        </w:rPr>
        <w:t>”</w:t>
      </w:r>
      <w:r>
        <w:t xml:space="preserve"> f</w:t>
      </w:r>
      <w:r w:rsidR="00294100">
        <w:t>unction is called by</w:t>
      </w:r>
      <w:r>
        <w:t xml:space="preserve"> the following </w:t>
      </w:r>
      <w:r w:rsidR="00294100">
        <w:t>functions</w:t>
      </w:r>
      <w:r>
        <w:t>:</w:t>
      </w:r>
    </w:p>
    <w:p w14:paraId="5BAF3610" w14:textId="77777777" w:rsidR="00306D37" w:rsidRPr="00953D23" w:rsidRDefault="00306D37" w:rsidP="0061324D">
      <w:pPr>
        <w:pStyle w:val="ListParagraph"/>
        <w:numPr>
          <w:ilvl w:val="0"/>
          <w:numId w:val="12"/>
        </w:numPr>
        <w:contextualSpacing/>
      </w:pPr>
      <w:r>
        <w:rPr>
          <w:noProof/>
        </w:rPr>
        <w:drawing>
          <wp:inline distT="0" distB="0" distL="0" distR="0" wp14:anchorId="47D5A1F6" wp14:editId="69B3321B">
            <wp:extent cx="152400" cy="152400"/>
            <wp:effectExtent l="0" t="0" r="0" b="0"/>
            <wp:docPr id="115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3a5bacda64b6001917b35d85aa50a7a" w:history="1">
        <w:r w:rsidR="00B66881">
          <w:rPr>
            <w:rStyle w:val="Hyperlink"/>
          </w:rPr>
          <w:t>Perform utility operations</w:t>
        </w:r>
      </w:hyperlink>
      <w:r w:rsidR="0004480F">
        <w:t>”</w:t>
      </w:r>
    </w:p>
    <w:p w14:paraId="6BB9EA50" w14:textId="77777777" w:rsidR="00393C96" w:rsidRPr="00393C96" w:rsidRDefault="00393C96" w:rsidP="00306D37">
      <w:pPr>
        <w:contextualSpacing/>
      </w:pPr>
    </w:p>
    <w:p w14:paraId="565EEB7C" w14:textId="77777777" w:rsidR="001A755C" w:rsidRDefault="001A755C" w:rsidP="00306D37"/>
    <w:p w14:paraId="127CC798" w14:textId="77777777" w:rsidR="00294100" w:rsidRDefault="00294100" w:rsidP="00294100">
      <w:pPr>
        <w:jc w:val="center"/>
      </w:pPr>
      <w:r>
        <w:rPr>
          <w:noProof/>
        </w:rPr>
        <w:drawing>
          <wp:inline distT="0" distB="0" distL="0" distR="0" wp14:anchorId="1A962A8D" wp14:editId="0DEB168D">
            <wp:extent cx="6466205" cy="4148811"/>
            <wp:effectExtent l="0" t="0" r="0" b="0"/>
            <wp:docPr id="1156" name="Picture -1337250228.jpg" descr="-13372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1337250228.jpg"/>
                    <pic:cNvPicPr/>
                  </pic:nvPicPr>
                  <pic:blipFill>
                    <a:blip r:embed="rId105" cstate="print"/>
                    <a:stretch>
                      <a:fillRect/>
                    </a:stretch>
                  </pic:blipFill>
                  <pic:spPr>
                    <a:xfrm>
                      <a:off x="0" y="0"/>
                      <a:ext cx="6466205" cy="4148811"/>
                    </a:xfrm>
                    <a:prstGeom prst="rect">
                      <a:avLst/>
                    </a:prstGeom>
                  </pic:spPr>
                </pic:pic>
              </a:graphicData>
            </a:graphic>
          </wp:inline>
        </w:drawing>
      </w:r>
    </w:p>
    <w:p w14:paraId="5801DA00"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ECCE2F6" wp14:editId="652BB2A2">
            <wp:extent cx="152400" cy="152400"/>
            <wp:effectExtent l="0" t="0" r="0" b="0"/>
            <wp:docPr id="115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Perform utility operations</w:t>
      </w:r>
      <w:r w:rsidR="0004480F">
        <w:t>”</w:t>
      </w:r>
      <w:r w:rsidRPr="00294100">
        <w:t xml:space="preserve"> calling </w:t>
      </w:r>
      <w:r>
        <w:rPr>
          <w:noProof/>
        </w:rPr>
        <w:drawing>
          <wp:inline distT="0" distB="0" distL="0" distR="0" wp14:anchorId="5870E4B1" wp14:editId="7E022D18">
            <wp:extent cx="152400" cy="152400"/>
            <wp:effectExtent l="0" t="0" r="0" b="0"/>
            <wp:docPr id="116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Allow OTA updates</w:t>
      </w:r>
      <w:r w:rsidR="0004480F">
        <w:t>”</w:t>
      </w:r>
    </w:p>
    <w:p w14:paraId="5A150C4A" w14:textId="77777777" w:rsidR="00306D37" w:rsidRDefault="00306D37" w:rsidP="00306D37">
      <w:pPr>
        <w:contextualSpacing/>
      </w:pPr>
    </w:p>
    <w:p w14:paraId="74854800" w14:textId="77777777" w:rsidR="00F15706" w:rsidRDefault="00E60B64" w:rsidP="00783BCF">
      <w:pPr>
        <w:pStyle w:val="Heading3"/>
      </w:pPr>
      <w:r>
        <w:t>Function Interfaces</w:t>
      </w:r>
    </w:p>
    <w:p w14:paraId="38280F07"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B57CA86" w14:textId="77777777" w:rsidTr="0082668D">
        <w:trPr>
          <w:trHeight w:val="260"/>
        </w:trPr>
        <w:tc>
          <w:tcPr>
            <w:tcW w:w="2547" w:type="dxa"/>
            <w:shd w:val="clear" w:color="auto" w:fill="D9D9D9" w:themeFill="background1" w:themeFillShade="D9"/>
            <w:noWrap/>
            <w:hideMark/>
          </w:tcPr>
          <w:p w14:paraId="73D5501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96E664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6C28D59A" w14:textId="77777777" w:rsidTr="0082668D">
        <w:trPr>
          <w:trHeight w:val="410"/>
        </w:trPr>
        <w:tc>
          <w:tcPr>
            <w:tcW w:w="2547" w:type="dxa"/>
            <w:noWrap/>
          </w:tcPr>
          <w:p w14:paraId="7201711C" w14:textId="77777777" w:rsidR="0082668D" w:rsidRDefault="0082668D" w:rsidP="00BC57B1">
            <w:pPr>
              <w:contextualSpacing/>
              <w:rPr>
                <w:rFonts w:cs="Arial"/>
              </w:rPr>
            </w:pPr>
            <w:r w:rsidRPr="00275823">
              <w:rPr>
                <w:rFonts w:cs="Arial"/>
              </w:rPr>
              <w:t>OTA Request</w:t>
            </w:r>
          </w:p>
          <w:p w14:paraId="3C5D37E2" w14:textId="77777777" w:rsidR="0082668D" w:rsidRDefault="0082668D" w:rsidP="00BC57B1">
            <w:pPr>
              <w:contextualSpacing/>
              <w:rPr>
                <w:rFonts w:cs="Arial"/>
              </w:rPr>
            </w:pPr>
            <w:r>
              <w:rPr>
                <w:rFonts w:cs="Arial"/>
              </w:rPr>
              <w:t>Signal:</w:t>
            </w:r>
          </w:p>
          <w:p w14:paraId="5F35A48E"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3488E6E8" wp14:editId="030F2F6C">
                  <wp:extent cx="152400" cy="152400"/>
                  <wp:effectExtent l="0" t="0" r="0" b="0"/>
                  <wp:docPr id="1162"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4296d9acc6c9885f0fc3cbdf75a11470" w:history="1">
              <w:r>
                <w:rPr>
                  <w:rStyle w:val="Hyperlink"/>
                  <w:rFonts w:cs="Arial"/>
                </w:rPr>
                <w:t>OTA Update Request From Cloud</w:t>
              </w:r>
            </w:hyperlink>
          </w:p>
        </w:tc>
        <w:tc>
          <w:tcPr>
            <w:tcW w:w="7654" w:type="dxa"/>
          </w:tcPr>
          <w:p w14:paraId="27F6B20E" w14:textId="77777777" w:rsidR="0082668D" w:rsidRDefault="0082668D" w:rsidP="00BC57B1">
            <w:pPr>
              <w:rPr>
                <w:rFonts w:cs="Arial"/>
              </w:rPr>
            </w:pPr>
            <w:r>
              <w:rPr>
                <w:rFonts w:cs="Arial"/>
              </w:rPr>
              <w:t>Signal Description:</w:t>
            </w:r>
          </w:p>
          <w:p w14:paraId="3E198E17" w14:textId="77777777" w:rsidR="0082668D" w:rsidRDefault="0082668D" w:rsidP="00BC57B1">
            <w:pPr>
              <w:rPr>
                <w:rFonts w:cs="Arial"/>
              </w:rPr>
            </w:pPr>
            <w:r w:rsidRPr="00275823">
              <w:rPr>
                <w:rFonts w:cs="Arial"/>
              </w:rPr>
              <w:t>A signal from the Ford Cloud Services informing that an OTA software update is available</w:t>
            </w:r>
          </w:p>
          <w:p w14:paraId="756CDB60" w14:textId="77777777" w:rsidR="0082668D" w:rsidRDefault="0082668D" w:rsidP="00BC57B1">
            <w:pPr>
              <w:rPr>
                <w:rFonts w:cs="Arial"/>
              </w:rPr>
            </w:pPr>
          </w:p>
        </w:tc>
      </w:tr>
    </w:tbl>
    <w:p w14:paraId="75976C27" w14:textId="77777777" w:rsidR="0082668D" w:rsidRDefault="0082668D" w:rsidP="00A7465B">
      <w:pPr>
        <w:contextualSpacing/>
        <w:rPr>
          <w:rFonts w:cs="Arial"/>
        </w:rPr>
      </w:pPr>
    </w:p>
    <w:p w14:paraId="4D1D1412" w14:textId="77777777" w:rsidR="00A72B37" w:rsidRDefault="00A72B37" w:rsidP="00A72B37">
      <w:pPr>
        <w:pStyle w:val="Heading4"/>
      </w:pPr>
      <w:r>
        <w:t>Logical Outputs</w:t>
      </w:r>
    </w:p>
    <w:p w14:paraId="6F97D2C6" w14:textId="77777777" w:rsidR="00FF5F72" w:rsidRDefault="00FF5F72" w:rsidP="00A7465B">
      <w:pPr>
        <w:contextualSpacing/>
      </w:pPr>
    </w:p>
    <w:p w14:paraId="2E7DE6C6"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2F0B02B0" w14:textId="77777777" w:rsidR="0036202F" w:rsidRPr="00FF5F72" w:rsidRDefault="0036202F" w:rsidP="00A7465B">
      <w:pPr>
        <w:contextualSpacing/>
        <w:rPr>
          <w:color w:val="A6A6A6" w:themeColor="background1" w:themeShade="A6"/>
        </w:rPr>
      </w:pPr>
    </w:p>
    <w:p w14:paraId="5472DBB9" w14:textId="77777777" w:rsidR="00A72B37" w:rsidRDefault="00A72B37" w:rsidP="00A72B37">
      <w:pPr>
        <w:pStyle w:val="Heading4"/>
      </w:pPr>
      <w:r>
        <w:lastRenderedPageBreak/>
        <w:t>Logical</w:t>
      </w:r>
      <w:r w:rsidRPr="00F15706">
        <w:t xml:space="preserve"> Parameters</w:t>
      </w:r>
    </w:p>
    <w:p w14:paraId="5564347A" w14:textId="77777777" w:rsidR="00A72B37" w:rsidRDefault="00A72B37" w:rsidP="00A72B37"/>
    <w:p w14:paraId="003E1839"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6D5F1A7" w14:textId="77777777" w:rsidTr="00EB7D77">
        <w:trPr>
          <w:trHeight w:val="211"/>
        </w:trPr>
        <w:tc>
          <w:tcPr>
            <w:tcW w:w="2689" w:type="dxa"/>
            <w:shd w:val="clear" w:color="auto" w:fill="D9D9D9" w:themeFill="background1" w:themeFillShade="D9"/>
            <w:noWrap/>
            <w:hideMark/>
          </w:tcPr>
          <w:p w14:paraId="6933E566"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06F457B8"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4DF4FE67" w14:textId="77777777" w:rsidTr="00EB7D77">
        <w:trPr>
          <w:trHeight w:val="410"/>
        </w:trPr>
        <w:tc>
          <w:tcPr>
            <w:tcW w:w="2689" w:type="dxa"/>
            <w:noWrap/>
          </w:tcPr>
          <w:p w14:paraId="38A47C45" w14:textId="72226B55"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9402C6D" w14:textId="5DCF3B4A" w:rsidR="009649F4" w:rsidRPr="003F473D" w:rsidRDefault="009649F4" w:rsidP="00EB7D77">
            <w:pPr>
              <w:rPr>
                <w:rFonts w:cs="Arial"/>
                <w:color w:val="000000"/>
                <w:sz w:val="18"/>
                <w:szCs w:val="18"/>
              </w:rPr>
            </w:pPr>
          </w:p>
        </w:tc>
      </w:tr>
      <w:tr w:rsidR="009649F4" w:rsidRPr="003F473D" w14:paraId="350E4AED" w14:textId="77777777" w:rsidTr="00EB7D77">
        <w:trPr>
          <w:trHeight w:val="410"/>
        </w:trPr>
        <w:tc>
          <w:tcPr>
            <w:tcW w:w="2689" w:type="dxa"/>
            <w:noWrap/>
          </w:tcPr>
          <w:p w14:paraId="4AD0A715"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41A6BF86" w14:textId="77777777" w:rsidR="009649F4" w:rsidRPr="003F473D" w:rsidRDefault="009649F4" w:rsidP="00EB7D77">
            <w:pPr>
              <w:rPr>
                <w:rFonts w:cs="Arial"/>
                <w:color w:val="000000"/>
                <w:sz w:val="18"/>
                <w:szCs w:val="18"/>
              </w:rPr>
            </w:pPr>
          </w:p>
        </w:tc>
      </w:tr>
    </w:tbl>
    <w:p w14:paraId="005D3860" w14:textId="77777777" w:rsidR="009649F4" w:rsidRDefault="009649F4" w:rsidP="00A72B37"/>
    <w:p w14:paraId="134858ED" w14:textId="77777777" w:rsidR="00822913" w:rsidRDefault="00822913" w:rsidP="00822913">
      <w:pPr>
        <w:pStyle w:val="Heading3"/>
      </w:pPr>
      <w:r>
        <w:t>Function Modeling</w:t>
      </w:r>
    </w:p>
    <w:p w14:paraId="5988295B" w14:textId="77777777" w:rsidR="00EF5443" w:rsidRPr="00C75AE5" w:rsidRDefault="00EF5443" w:rsidP="00EF5443"/>
    <w:p w14:paraId="57A7652D" w14:textId="77777777" w:rsidR="002D15F6" w:rsidRDefault="002D15F6" w:rsidP="0061324D">
      <w:pPr>
        <w:pStyle w:val="Heading4"/>
        <w:numPr>
          <w:ilvl w:val="3"/>
          <w:numId w:val="4"/>
        </w:numPr>
      </w:pPr>
      <w:r>
        <w:t>Use Cases</w:t>
      </w:r>
    </w:p>
    <w:p w14:paraId="4BE14896" w14:textId="77777777" w:rsidR="002D15F6" w:rsidRDefault="002D15F6" w:rsidP="002D15F6"/>
    <w:p w14:paraId="1CAA8925"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55C246F" w14:textId="77777777" w:rsidR="009649F4" w:rsidRDefault="009649F4" w:rsidP="009649F4">
      <w:pPr>
        <w:pStyle w:val="Heading4"/>
        <w:numPr>
          <w:ilvl w:val="3"/>
          <w:numId w:val="4"/>
        </w:numPr>
      </w:pPr>
      <w:r>
        <w:t>State Charts</w:t>
      </w:r>
    </w:p>
    <w:p w14:paraId="4AEEA7EA" w14:textId="77777777" w:rsidR="00195B38" w:rsidRDefault="00195B38" w:rsidP="00A76553">
      <w:pPr>
        <w:contextualSpacing/>
        <w:rPr>
          <w:color w:val="A6A6A6" w:themeColor="background1" w:themeShade="A6"/>
        </w:rPr>
      </w:pPr>
    </w:p>
    <w:p w14:paraId="40ACA3EF"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3A19DF31" w14:textId="77777777" w:rsidR="00A76553" w:rsidRPr="00FF5F72" w:rsidRDefault="00A76553" w:rsidP="00A76553">
      <w:pPr>
        <w:contextualSpacing/>
        <w:rPr>
          <w:color w:val="A6A6A6" w:themeColor="background1" w:themeShade="A6"/>
        </w:rPr>
      </w:pPr>
    </w:p>
    <w:p w14:paraId="0D942CB3" w14:textId="77777777" w:rsidR="00A76553" w:rsidRPr="00004083" w:rsidRDefault="00A76553" w:rsidP="00A76553">
      <w:pPr>
        <w:contextualSpacing/>
        <w:rPr>
          <w:rFonts w:cs="Arial"/>
        </w:rPr>
      </w:pPr>
    </w:p>
    <w:p w14:paraId="088396F6" w14:textId="77777777" w:rsidR="009649F4" w:rsidRDefault="009649F4" w:rsidP="009649F4">
      <w:pPr>
        <w:pStyle w:val="Heading4"/>
        <w:numPr>
          <w:ilvl w:val="3"/>
          <w:numId w:val="4"/>
        </w:numPr>
      </w:pPr>
      <w:r>
        <w:t>Activity Diagrams</w:t>
      </w:r>
    </w:p>
    <w:p w14:paraId="3B431D3B" w14:textId="77777777" w:rsidR="009649F4" w:rsidRDefault="009649F4" w:rsidP="009649F4"/>
    <w:p w14:paraId="18C52D50"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5F681779" w14:textId="77777777" w:rsidR="009649F4" w:rsidRPr="00FF5F72" w:rsidRDefault="009649F4" w:rsidP="009649F4">
      <w:pPr>
        <w:contextualSpacing/>
        <w:rPr>
          <w:color w:val="A6A6A6" w:themeColor="background1" w:themeShade="A6"/>
        </w:rPr>
      </w:pPr>
    </w:p>
    <w:p w14:paraId="37596CC0" w14:textId="77777777" w:rsidR="009649F4" w:rsidRDefault="009649F4" w:rsidP="009649F4">
      <w:pPr>
        <w:pStyle w:val="Heading4"/>
        <w:numPr>
          <w:ilvl w:val="3"/>
          <w:numId w:val="4"/>
        </w:numPr>
      </w:pPr>
      <w:r>
        <w:t>Sequence Diagrams</w:t>
      </w:r>
    </w:p>
    <w:p w14:paraId="7CADDBE3" w14:textId="77777777" w:rsidR="00987D84" w:rsidRPr="00EB7D77" w:rsidRDefault="00987D84" w:rsidP="00EB7D77">
      <w:pPr>
        <w:rPr>
          <w:rStyle w:val="SubtleEmphasis"/>
          <w:i w:val="0"/>
          <w:iCs w:val="0"/>
          <w:color w:val="auto"/>
          <w:highlight w:val="green"/>
        </w:rPr>
      </w:pPr>
    </w:p>
    <w:p w14:paraId="34D98103"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17371926" w14:textId="77777777" w:rsidR="00987D84" w:rsidRDefault="00987D84" w:rsidP="00987D84"/>
    <w:p w14:paraId="37CC7E1A" w14:textId="77777777" w:rsidR="009649F4" w:rsidRDefault="009649F4" w:rsidP="009649F4"/>
    <w:p w14:paraId="3B0E873C" w14:textId="77777777" w:rsidR="009649F4" w:rsidRDefault="009649F4" w:rsidP="009649F4">
      <w:pPr>
        <w:pStyle w:val="Heading4"/>
        <w:numPr>
          <w:ilvl w:val="3"/>
          <w:numId w:val="4"/>
        </w:numPr>
      </w:pPr>
      <w:r>
        <w:t>Decision Tables</w:t>
      </w:r>
    </w:p>
    <w:p w14:paraId="3766CFD4" w14:textId="77777777" w:rsidR="009649F4" w:rsidRDefault="009649F4" w:rsidP="009649F4"/>
    <w:p w14:paraId="7E3FD958" w14:textId="77777777" w:rsidR="00F15706" w:rsidRDefault="00DA0800" w:rsidP="00822913">
      <w:pPr>
        <w:pStyle w:val="Heading3"/>
      </w:pPr>
      <w:r>
        <w:t>Function Requirements</w:t>
      </w:r>
    </w:p>
    <w:p w14:paraId="7282034C" w14:textId="77777777" w:rsidR="00F15706" w:rsidRDefault="00F15706" w:rsidP="00783BCF">
      <w:pPr>
        <w:pStyle w:val="Heading4"/>
      </w:pPr>
      <w:r>
        <w:t>Functional Requirements</w:t>
      </w:r>
    </w:p>
    <w:p w14:paraId="00C55E0B" w14:textId="77777777" w:rsidR="006E54B3" w:rsidRDefault="00F15706" w:rsidP="006E54B3">
      <w:pPr>
        <w:pStyle w:val="Heading5"/>
      </w:pPr>
      <w:r>
        <w:t>Normal Operation</w:t>
      </w:r>
    </w:p>
    <w:p w14:paraId="2EB580F9" w14:textId="77777777" w:rsidR="005961D3" w:rsidRDefault="005961D3" w:rsidP="00BB6A63"/>
    <w:p w14:paraId="0421940C" w14:textId="77777777" w:rsidR="005961D3" w:rsidRDefault="005961D3" w:rsidP="005961D3">
      <w:pPr>
        <w:rPr>
          <w:color w:val="A6A6A6" w:themeColor="background1" w:themeShade="A6"/>
        </w:rPr>
      </w:pPr>
      <w:r>
        <w:rPr>
          <w:color w:val="A6A6A6" w:themeColor="background1" w:themeShade="A6"/>
        </w:rPr>
        <w:t>No Normal Operation Requirements specified.</w:t>
      </w:r>
    </w:p>
    <w:p w14:paraId="17394932" w14:textId="77777777" w:rsidR="00F15706" w:rsidRDefault="00F15706" w:rsidP="00783BCF">
      <w:pPr>
        <w:pStyle w:val="Heading5"/>
      </w:pPr>
      <w:r>
        <w:t>Error Handling</w:t>
      </w:r>
    </w:p>
    <w:p w14:paraId="0BB9C12C" w14:textId="77777777" w:rsidR="005961D3" w:rsidRDefault="005961D3" w:rsidP="00BB6A63"/>
    <w:p w14:paraId="70346114" w14:textId="77777777" w:rsidR="005961D3" w:rsidRDefault="005961D3" w:rsidP="005961D3">
      <w:pPr>
        <w:rPr>
          <w:color w:val="A6A6A6" w:themeColor="background1" w:themeShade="A6"/>
        </w:rPr>
      </w:pPr>
      <w:r>
        <w:rPr>
          <w:color w:val="A6A6A6" w:themeColor="background1" w:themeShade="A6"/>
        </w:rPr>
        <w:t>No Error Handling Requirements specified.</w:t>
      </w:r>
    </w:p>
    <w:p w14:paraId="247D2548" w14:textId="77777777" w:rsidR="00DD7D94" w:rsidRDefault="00DD7D94" w:rsidP="00DD7D94">
      <w:pPr>
        <w:pStyle w:val="Heading4"/>
      </w:pPr>
      <w:r>
        <w:t>Non-Functional Requirements</w:t>
      </w:r>
    </w:p>
    <w:p w14:paraId="700BF154" w14:textId="77777777" w:rsidR="005961D3" w:rsidRDefault="005961D3" w:rsidP="00BB6A63"/>
    <w:p w14:paraId="153609DF" w14:textId="77777777" w:rsidR="005961D3" w:rsidRDefault="005961D3" w:rsidP="005961D3">
      <w:pPr>
        <w:rPr>
          <w:color w:val="A6A6A6" w:themeColor="background1" w:themeShade="A6"/>
        </w:rPr>
      </w:pPr>
      <w:r>
        <w:rPr>
          <w:color w:val="A6A6A6" w:themeColor="background1" w:themeShade="A6"/>
        </w:rPr>
        <w:t>No Non-Functional Requirements specified.</w:t>
      </w:r>
    </w:p>
    <w:p w14:paraId="55256848" w14:textId="77777777" w:rsidR="00DF462B" w:rsidRDefault="00427220" w:rsidP="00DF462B">
      <w:pPr>
        <w:pStyle w:val="Heading4"/>
      </w:pPr>
      <w:r>
        <w:t>Functional</w:t>
      </w:r>
      <w:r w:rsidR="00DF462B">
        <w:t xml:space="preserve"> Safety Requirements</w:t>
      </w:r>
    </w:p>
    <w:p w14:paraId="171E7BCF" w14:textId="77777777" w:rsidR="00DF462B" w:rsidRDefault="00DF462B" w:rsidP="00DF462B">
      <w:pPr>
        <w:rPr>
          <w:highlight w:val="yellow"/>
        </w:rPr>
      </w:pPr>
    </w:p>
    <w:p w14:paraId="07806C06" w14:textId="77777777" w:rsidR="005961D3" w:rsidRDefault="005961D3" w:rsidP="005961D3">
      <w:pPr>
        <w:rPr>
          <w:color w:val="A6A6A6" w:themeColor="background1" w:themeShade="A6"/>
        </w:rPr>
      </w:pPr>
      <w:r>
        <w:rPr>
          <w:color w:val="A6A6A6" w:themeColor="background1" w:themeShade="A6"/>
        </w:rPr>
        <w:lastRenderedPageBreak/>
        <w:t>No Functional Safety Requirements specified.</w:t>
      </w:r>
    </w:p>
    <w:p w14:paraId="64BCE204" w14:textId="77777777" w:rsidR="00DD7D94" w:rsidRDefault="00DD7D94" w:rsidP="00DD7D94">
      <w:pPr>
        <w:pStyle w:val="Heading4"/>
      </w:pPr>
      <w:r>
        <w:t>Other Requirements</w:t>
      </w:r>
    </w:p>
    <w:p w14:paraId="3D37AA5D" w14:textId="77777777" w:rsidR="00DD7D94" w:rsidRDefault="00DD7D94" w:rsidP="00DD7D94">
      <w:pPr>
        <w:pStyle w:val="Heading5"/>
      </w:pPr>
      <w:r>
        <w:t>Design Requirements</w:t>
      </w:r>
    </w:p>
    <w:p w14:paraId="1B8F95BE" w14:textId="77777777" w:rsidR="005961D3" w:rsidRDefault="005961D3" w:rsidP="00CA4A62"/>
    <w:p w14:paraId="6E705956" w14:textId="77777777" w:rsidR="005961D3" w:rsidRDefault="005961D3" w:rsidP="005961D3">
      <w:pPr>
        <w:rPr>
          <w:color w:val="A6A6A6" w:themeColor="background1" w:themeShade="A6"/>
        </w:rPr>
      </w:pPr>
      <w:r>
        <w:rPr>
          <w:color w:val="A6A6A6" w:themeColor="background1" w:themeShade="A6"/>
        </w:rPr>
        <w:t>No Design Requirements specified.</w:t>
      </w:r>
    </w:p>
    <w:p w14:paraId="672024BC" w14:textId="77777777" w:rsidR="00CA4A62" w:rsidRDefault="00CA4A62" w:rsidP="00CA4A62">
      <w:pPr>
        <w:pStyle w:val="Heading4"/>
      </w:pPr>
      <w:r>
        <w:t>Uncategorized Requirements</w:t>
      </w:r>
    </w:p>
    <w:p w14:paraId="572E4119" w14:textId="77777777" w:rsidR="005961D3" w:rsidRDefault="005961D3" w:rsidP="00CA4A62"/>
    <w:p w14:paraId="24843F24" w14:textId="77777777" w:rsidR="001F5E54" w:rsidRPr="0017445F" w:rsidRDefault="006E25A5" w:rsidP="001F5E54">
      <w:pPr>
        <w:pStyle w:val="RERequirement"/>
        <w:shd w:val="clear" w:color="auto" w:fill="F2F2F2" w:themeFill="background1" w:themeFillShade="F2"/>
      </w:pPr>
      <w:r>
        <w:t>R_Sent_Core_13</w:t>
      </w:r>
      <w:r w:rsidR="00AE04B0">
        <w:t xml:space="preserve"> Sentinel Disabled - If an OTA software update is in progress.</w:t>
      </w:r>
    </w:p>
    <w:p w14:paraId="00770081" w14:textId="77777777" w:rsidR="001F5E54" w:rsidRDefault="00AE04B0" w:rsidP="001F5E54">
      <w:pPr>
        <w:rPr>
          <w:rFonts w:cs="Arial"/>
        </w:rPr>
      </w:pPr>
      <w:r>
        <w:rPr>
          <w:rFonts w:cs="Arial"/>
        </w:rPr>
        <w:t>If OTA situation/event is happening, the Sentinel software in the vehicle shall disable itself.</w:t>
      </w:r>
    </w:p>
    <w:p w14:paraId="705AFFB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4BDCE5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11322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R_Sent_Core_13</w:t>
            </w:r>
          </w:p>
        </w:tc>
      </w:tr>
      <w:tr w:rsidR="001F5E54" w:rsidRPr="00FD127C" w14:paraId="656F7C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A2E20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C55C3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feature cannot operate in parallel with the softweare being updated.</w:t>
            </w:r>
          </w:p>
        </w:tc>
      </w:tr>
      <w:tr w:rsidR="001F5E54" w:rsidRPr="00FD127C" w14:paraId="31CECB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0CED6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FB614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338C2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57B32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81EB9C" w14:textId="77777777" w:rsidR="00E77D14" w:rsidRDefault="00E77D14"/>
        </w:tc>
      </w:tr>
      <w:tr w:rsidR="001F5E54" w:rsidRPr="00FD127C" w14:paraId="3E3EB4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7EE22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B8261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9A853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F48929" w14:textId="77777777" w:rsidR="00E77D14" w:rsidRDefault="00E77D14"/>
        </w:tc>
      </w:tr>
      <w:tr w:rsidR="001F5E54" w:rsidRPr="00FD127C" w14:paraId="771A57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8C302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1F2A7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89AED3D" wp14:editId="6A8C4767">
                  <wp:extent cx="152400" cy="152400"/>
                  <wp:effectExtent l="0" t="0" r="0" b="0"/>
                  <wp:docPr id="116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R_F_Sentinel_00052 Sentinel Disabled - If an OTA software update is in progress.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AC23B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E213B2" w14:textId="77777777" w:rsidR="00E77D14" w:rsidRDefault="00E77D14"/>
        </w:tc>
      </w:tr>
      <w:tr w:rsidR="001F5E54" w:rsidRPr="00FD127C" w14:paraId="25FAAA5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A3452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A1660D"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D4DBF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08358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FA53D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6FF445" w14:textId="77777777" w:rsidR="00E77D14" w:rsidRDefault="00E77D14"/>
        </w:tc>
      </w:tr>
      <w:tr w:rsidR="001F5E54" w:rsidRPr="00FD127C" w14:paraId="29E79E8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65E36A" w14:textId="77777777" w:rsidR="001F5E54" w:rsidRPr="00FD127C" w:rsidRDefault="0052661D" w:rsidP="00A84EEF">
            <w:pPr>
              <w:rPr>
                <w:rFonts w:cs="Arial"/>
                <w:bCs/>
                <w:color w:val="808080" w:themeColor="background1" w:themeShade="80"/>
                <w:sz w:val="16"/>
                <w:szCs w:val="14"/>
              </w:rPr>
            </w:pPr>
            <w:hyperlink r:id="rId13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D20D2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4EB0F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5B8FCEE" w14:textId="77777777" w:rsidR="000D7866" w:rsidRPr="00E47D48" w:rsidRDefault="000D7866" w:rsidP="00E47D48">
      <w:pPr>
        <w:rPr>
          <w:color w:val="FF0000"/>
        </w:rPr>
      </w:pPr>
    </w:p>
    <w:p w14:paraId="14CBFB2C" w14:textId="77777777" w:rsidR="009C1EEC" w:rsidRDefault="000D732E" w:rsidP="0061324D">
      <w:pPr>
        <w:pStyle w:val="Heading2"/>
        <w:numPr>
          <w:ilvl w:val="1"/>
          <w:numId w:val="4"/>
        </w:numPr>
      </w:pPr>
      <w:r>
        <w:t xml:space="preserve">Logical Function </w:t>
      </w:r>
      <w:r>
        <w:rPr>
          <w:noProof/>
        </w:rPr>
        <w:drawing>
          <wp:inline distT="0" distB="0" distL="0" distR="0" wp14:anchorId="229C3022" wp14:editId="5CEF498A">
            <wp:extent cx="152400" cy="152400"/>
            <wp:effectExtent l="0" t="0" r="0" b="0"/>
            <wp:docPr id="116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68" w:name="_bf08380feaecaeea691fcfe4d9bee905"/>
      <w:r w:rsidR="008E73AE">
        <w:t>Allow exit from vehicle after requesting Sentinel operation</w:t>
      </w:r>
      <w:bookmarkEnd w:id="168"/>
    </w:p>
    <w:p w14:paraId="706F901D" w14:textId="77777777" w:rsidR="0061785D" w:rsidRDefault="0061785D" w:rsidP="00783BCF">
      <w:pPr>
        <w:pStyle w:val="Heading3"/>
      </w:pPr>
      <w:r>
        <w:t xml:space="preserve">Function </w:t>
      </w:r>
      <w:r w:rsidR="00283752">
        <w:t>Overview</w:t>
      </w:r>
    </w:p>
    <w:p w14:paraId="02F88D2B" w14:textId="77777777" w:rsidR="00427220" w:rsidRDefault="000D732E" w:rsidP="00427220">
      <w:pPr>
        <w:pStyle w:val="Heading4"/>
      </w:pPr>
      <w:r>
        <w:t xml:space="preserve">Function </w:t>
      </w:r>
      <w:r w:rsidR="00283752">
        <w:t>Description</w:t>
      </w:r>
    </w:p>
    <w:p w14:paraId="144C5C00" w14:textId="77777777" w:rsidR="00794B45" w:rsidRDefault="00794B45" w:rsidP="009C1EEC">
      <w:pPr>
        <w:contextualSpacing/>
      </w:pPr>
    </w:p>
    <w:p w14:paraId="50723A60" w14:textId="77777777" w:rsidR="00AC0C92" w:rsidRDefault="00AC0C92" w:rsidP="009C1EEC">
      <w:pPr>
        <w:contextualSpacing/>
      </w:pPr>
      <w:r>
        <w:t>Function is allocated to:</w:t>
      </w:r>
    </w:p>
    <w:p w14:paraId="49366591" w14:textId="77777777" w:rsidR="00AC0C92" w:rsidRDefault="00604AF5" w:rsidP="0061324D">
      <w:pPr>
        <w:pStyle w:val="ListParagraph"/>
        <w:numPr>
          <w:ilvl w:val="0"/>
          <w:numId w:val="13"/>
        </w:numPr>
        <w:contextualSpacing/>
      </w:pPr>
      <w:r>
        <w:rPr>
          <w:noProof/>
        </w:rPr>
        <w:drawing>
          <wp:inline distT="0" distB="0" distL="0" distR="0" wp14:anchorId="62E50E05" wp14:editId="0857BC52">
            <wp:extent cx="152400" cy="152400"/>
            <wp:effectExtent l="0" t="0" r="0" b="0"/>
            <wp:docPr id="1168"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user to exit vehicle without activating intruder notification</w:t>
      </w:r>
      <w:r>
        <w:t xml:space="preserve"> &lt;&lt;Logical&gt;&gt;</w:t>
      </w:r>
    </w:p>
    <w:p w14:paraId="46E34CB5" w14:textId="77777777" w:rsidR="00AC0C92" w:rsidRDefault="00604AF5" w:rsidP="0061324D">
      <w:pPr>
        <w:pStyle w:val="ListParagraph"/>
        <w:numPr>
          <w:ilvl w:val="0"/>
          <w:numId w:val="13"/>
        </w:numPr>
        <w:contextualSpacing/>
      </w:pPr>
      <w:r>
        <w:rPr>
          <w:noProof/>
        </w:rPr>
        <w:drawing>
          <wp:inline distT="0" distB="0" distL="0" distR="0" wp14:anchorId="28E05BD9" wp14:editId="4230674D">
            <wp:extent cx="152400" cy="152400"/>
            <wp:effectExtent l="0" t="0" r="0" b="0"/>
            <wp:docPr id="117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Vehicle accesories monitor and controller</w:t>
      </w:r>
      <w:r>
        <w:t xml:space="preserve"> &lt;&lt;Logical&gt;&gt;</w:t>
      </w:r>
    </w:p>
    <w:p w14:paraId="19029E36" w14:textId="77777777" w:rsidR="00794B45" w:rsidRDefault="00794B45" w:rsidP="009C1EEC">
      <w:pPr>
        <w:contextualSpacing/>
      </w:pPr>
    </w:p>
    <w:p w14:paraId="147C4B05" w14:textId="77777777" w:rsidR="009C1EEC" w:rsidRDefault="009C1EEC" w:rsidP="009C1EEC">
      <w:pPr>
        <w:contextualSpacing/>
      </w:pPr>
      <w:r w:rsidRPr="00A554C4">
        <w:t>Allow the user to exit the vehicle without triggering Sentinel operation</w:t>
      </w:r>
    </w:p>
    <w:p w14:paraId="7F56CAA4" w14:textId="77777777" w:rsidR="00282E2C" w:rsidRDefault="000D732E" w:rsidP="00FD32A2">
      <w:pPr>
        <w:pStyle w:val="Heading4"/>
      </w:pPr>
      <w:r>
        <w:t xml:space="preserve">Function </w:t>
      </w:r>
      <w:r w:rsidR="00282E2C">
        <w:t>Variants</w:t>
      </w:r>
    </w:p>
    <w:p w14:paraId="3FA8EEE3" w14:textId="77777777" w:rsidR="00282E2C" w:rsidRDefault="00282E2C" w:rsidP="00282E2C"/>
    <w:p w14:paraId="4EE1574D"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39172B23" w14:textId="77777777" w:rsidTr="00EB7D77">
        <w:trPr>
          <w:trHeight w:val="314"/>
        </w:trPr>
        <w:tc>
          <w:tcPr>
            <w:tcW w:w="2523" w:type="dxa"/>
            <w:shd w:val="clear" w:color="auto" w:fill="D9D9D9" w:themeFill="background1" w:themeFillShade="D9"/>
          </w:tcPr>
          <w:p w14:paraId="35DF00D6"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472FDFBE"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2A7593D"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0A6AD114" w14:textId="77777777" w:rsidTr="00EB7D77">
        <w:trPr>
          <w:trHeight w:val="198"/>
        </w:trPr>
        <w:tc>
          <w:tcPr>
            <w:tcW w:w="2523" w:type="dxa"/>
          </w:tcPr>
          <w:p w14:paraId="48DEBD79" w14:textId="20266742" w:rsidR="000D732E" w:rsidRPr="00C45D3C" w:rsidRDefault="000D732E" w:rsidP="00EB7D77">
            <w:pPr>
              <w:rPr>
                <w:rFonts w:cs="Arial"/>
              </w:rPr>
            </w:pPr>
          </w:p>
        </w:tc>
        <w:tc>
          <w:tcPr>
            <w:tcW w:w="5132" w:type="dxa"/>
          </w:tcPr>
          <w:p w14:paraId="2417AA0B" w14:textId="77777777" w:rsidR="000D732E" w:rsidRPr="009E3B7C" w:rsidRDefault="000D732E" w:rsidP="00EB7D77">
            <w:pPr>
              <w:overflowPunct/>
              <w:autoSpaceDE/>
              <w:autoSpaceDN/>
              <w:adjustRightInd/>
              <w:textAlignment w:val="center"/>
              <w:rPr>
                <w:rFonts w:cs="Arial"/>
              </w:rPr>
            </w:pPr>
          </w:p>
        </w:tc>
        <w:tc>
          <w:tcPr>
            <w:tcW w:w="2551" w:type="dxa"/>
          </w:tcPr>
          <w:p w14:paraId="4E64C1C7" w14:textId="2D7C99D6" w:rsidR="000D732E" w:rsidRPr="005A344A" w:rsidRDefault="000D732E" w:rsidP="00EB7D77">
            <w:pPr>
              <w:rPr>
                <w:rFonts w:cs="Arial"/>
                <w:lang w:val="en-GB"/>
              </w:rPr>
            </w:pPr>
          </w:p>
        </w:tc>
      </w:tr>
    </w:tbl>
    <w:p w14:paraId="3EE3A151" w14:textId="77777777" w:rsidR="000D732E" w:rsidRPr="005067FC" w:rsidRDefault="000D732E" w:rsidP="00282E2C">
      <w:pPr>
        <w:rPr>
          <w:i/>
          <w:color w:val="A6A6A6" w:themeColor="background1" w:themeShade="A6"/>
        </w:rPr>
      </w:pPr>
    </w:p>
    <w:p w14:paraId="3DB06AFB" w14:textId="77777777" w:rsidR="00427220" w:rsidRDefault="00427220" w:rsidP="00FD32A2">
      <w:pPr>
        <w:pStyle w:val="Heading4"/>
      </w:pPr>
      <w:r>
        <w:t>Input Requirements</w:t>
      </w:r>
      <w:r w:rsidR="000D732E">
        <w:t>/Documents</w:t>
      </w:r>
    </w:p>
    <w:p w14:paraId="3404EEC2"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1E24FE93" w14:textId="77777777" w:rsidTr="00656A21">
        <w:trPr>
          <w:trHeight w:val="20"/>
        </w:trPr>
        <w:tc>
          <w:tcPr>
            <w:tcW w:w="1561" w:type="dxa"/>
            <w:shd w:val="clear" w:color="auto" w:fill="D9D9D9" w:themeFill="background1" w:themeFillShade="D9"/>
          </w:tcPr>
          <w:p w14:paraId="3C485E92"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3F60D590" w14:textId="77777777" w:rsidR="000D732E" w:rsidRDefault="000D732E" w:rsidP="00EB7D77">
            <w:pPr>
              <w:rPr>
                <w:rFonts w:ascii="Helvetica" w:hAnsi="Helvetica" w:cs="Helvetica"/>
                <w:sz w:val="16"/>
              </w:rPr>
            </w:pPr>
          </w:p>
          <w:p w14:paraId="00EDDCF1"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4041C50B"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36311961"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4A77023" w14:textId="77777777" w:rsidR="000D732E" w:rsidRDefault="000D732E" w:rsidP="00EB7D77">
            <w:pPr>
              <w:rPr>
                <w:rFonts w:ascii="Helvetica" w:hAnsi="Helvetica" w:cs="Helvetica"/>
                <w:b/>
              </w:rPr>
            </w:pPr>
            <w:r>
              <w:rPr>
                <w:rFonts w:ascii="Helvetica" w:hAnsi="Helvetica" w:cs="Helvetica"/>
                <w:b/>
              </w:rPr>
              <w:t>Derived Requirement</w:t>
            </w:r>
          </w:p>
          <w:p w14:paraId="7685B6A5" w14:textId="77777777" w:rsidR="000D732E" w:rsidRDefault="000D732E" w:rsidP="00EB7D77">
            <w:pPr>
              <w:rPr>
                <w:rFonts w:ascii="Helvetica" w:hAnsi="Helvetica" w:cs="Helvetica"/>
                <w:sz w:val="16"/>
              </w:rPr>
            </w:pPr>
          </w:p>
          <w:p w14:paraId="02BCC02C"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1E1B9C55" w14:textId="77777777" w:rsidTr="00656A21">
        <w:trPr>
          <w:trHeight w:val="20"/>
        </w:trPr>
        <w:tc>
          <w:tcPr>
            <w:tcW w:w="10211" w:type="dxa"/>
            <w:gridSpan w:val="4"/>
            <w:shd w:val="clear" w:color="auto" w:fill="F2F2F2" w:themeFill="background1" w:themeFillShade="F2"/>
          </w:tcPr>
          <w:p w14:paraId="0C4715CA"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268093E7" w14:textId="77777777" w:rsidTr="00656A21">
        <w:trPr>
          <w:trHeight w:val="20"/>
        </w:trPr>
        <w:tc>
          <w:tcPr>
            <w:tcW w:w="1561" w:type="dxa"/>
          </w:tcPr>
          <w:p w14:paraId="24493A54" w14:textId="77777777" w:rsidR="000D732E" w:rsidRPr="00D410AE" w:rsidRDefault="000D732E" w:rsidP="00EB7D77">
            <w:pPr>
              <w:rPr>
                <w:rFonts w:cs="Arial"/>
              </w:rPr>
            </w:pPr>
          </w:p>
        </w:tc>
        <w:tc>
          <w:tcPr>
            <w:tcW w:w="2694" w:type="dxa"/>
          </w:tcPr>
          <w:p w14:paraId="0A157398" w14:textId="276F420D" w:rsidR="000D732E" w:rsidRPr="00D410AE" w:rsidRDefault="000D732E" w:rsidP="00EB7D77">
            <w:pPr>
              <w:rPr>
                <w:rFonts w:cs="Arial"/>
              </w:rPr>
            </w:pPr>
          </w:p>
        </w:tc>
        <w:tc>
          <w:tcPr>
            <w:tcW w:w="2694" w:type="dxa"/>
          </w:tcPr>
          <w:p w14:paraId="7400327B" w14:textId="4030B3D1" w:rsidR="000D732E" w:rsidRPr="00D410AE" w:rsidRDefault="000D732E" w:rsidP="00EB7D77">
            <w:pPr>
              <w:rPr>
                <w:rFonts w:cs="Arial"/>
              </w:rPr>
            </w:pPr>
          </w:p>
        </w:tc>
        <w:tc>
          <w:tcPr>
            <w:tcW w:w="3262" w:type="dxa"/>
          </w:tcPr>
          <w:p w14:paraId="469D9597" w14:textId="7C541182" w:rsidR="000D732E" w:rsidRDefault="000D732E" w:rsidP="00EB7D77">
            <w:pPr>
              <w:rPr>
                <w:rFonts w:cs="Arial"/>
              </w:rPr>
            </w:pPr>
          </w:p>
        </w:tc>
      </w:tr>
      <w:tr w:rsidR="000D732E" w:rsidRPr="007C20FA" w14:paraId="1033A287" w14:textId="77777777" w:rsidTr="00656A21">
        <w:trPr>
          <w:trHeight w:val="20"/>
        </w:trPr>
        <w:tc>
          <w:tcPr>
            <w:tcW w:w="1561" w:type="dxa"/>
          </w:tcPr>
          <w:p w14:paraId="2DB6DACA" w14:textId="77777777" w:rsidR="000D732E" w:rsidRPr="00D410AE" w:rsidRDefault="000D732E" w:rsidP="00EB7D77">
            <w:pPr>
              <w:rPr>
                <w:rFonts w:cs="Arial"/>
              </w:rPr>
            </w:pPr>
          </w:p>
        </w:tc>
        <w:tc>
          <w:tcPr>
            <w:tcW w:w="2694" w:type="dxa"/>
          </w:tcPr>
          <w:p w14:paraId="5AF43100" w14:textId="77777777" w:rsidR="000D732E" w:rsidRDefault="000D732E" w:rsidP="00EB7D77">
            <w:pPr>
              <w:rPr>
                <w:rFonts w:cs="Arial"/>
              </w:rPr>
            </w:pPr>
          </w:p>
        </w:tc>
        <w:tc>
          <w:tcPr>
            <w:tcW w:w="2694" w:type="dxa"/>
          </w:tcPr>
          <w:p w14:paraId="6508C0FD" w14:textId="77777777" w:rsidR="000D732E" w:rsidRDefault="000D732E" w:rsidP="00EB7D77">
            <w:pPr>
              <w:rPr>
                <w:rFonts w:cs="Arial"/>
              </w:rPr>
            </w:pPr>
          </w:p>
        </w:tc>
        <w:tc>
          <w:tcPr>
            <w:tcW w:w="3262" w:type="dxa"/>
          </w:tcPr>
          <w:p w14:paraId="1BE08AA5" w14:textId="77777777" w:rsidR="000D732E" w:rsidRDefault="000D732E" w:rsidP="00EB7D77">
            <w:pPr>
              <w:rPr>
                <w:rFonts w:cs="Arial"/>
              </w:rPr>
            </w:pPr>
          </w:p>
        </w:tc>
      </w:tr>
      <w:tr w:rsidR="000D732E" w:rsidRPr="007C20FA" w14:paraId="0F2AA102" w14:textId="77777777" w:rsidTr="00656A21">
        <w:trPr>
          <w:trHeight w:val="20"/>
        </w:trPr>
        <w:tc>
          <w:tcPr>
            <w:tcW w:w="10211" w:type="dxa"/>
            <w:gridSpan w:val="4"/>
            <w:shd w:val="clear" w:color="auto" w:fill="F2F2F2" w:themeFill="background1" w:themeFillShade="F2"/>
          </w:tcPr>
          <w:p w14:paraId="27EECC91" w14:textId="77777777" w:rsidR="000D732E" w:rsidRDefault="000D732E" w:rsidP="00EB7D77">
            <w:pPr>
              <w:rPr>
                <w:rFonts w:ascii="Helvetica" w:hAnsi="Helvetica" w:cs="Helvetica"/>
                <w:b/>
              </w:rPr>
            </w:pPr>
            <w:r>
              <w:rPr>
                <w:rFonts w:ascii="Helvetica" w:hAnsi="Helvetica" w:cs="Helvetica"/>
                <w:b/>
              </w:rPr>
              <w:lastRenderedPageBreak/>
              <w:t>Ford Engineering Standards</w:t>
            </w:r>
          </w:p>
        </w:tc>
      </w:tr>
      <w:tr w:rsidR="000D732E" w:rsidRPr="007C20FA" w14:paraId="11170982" w14:textId="77777777" w:rsidTr="00656A21">
        <w:trPr>
          <w:trHeight w:val="20"/>
        </w:trPr>
        <w:tc>
          <w:tcPr>
            <w:tcW w:w="1561" w:type="dxa"/>
          </w:tcPr>
          <w:p w14:paraId="716F8465" w14:textId="77777777" w:rsidR="000D732E" w:rsidRPr="00D410AE" w:rsidRDefault="000D732E" w:rsidP="00EB7D77">
            <w:pPr>
              <w:rPr>
                <w:rFonts w:cs="Arial"/>
              </w:rPr>
            </w:pPr>
          </w:p>
        </w:tc>
        <w:tc>
          <w:tcPr>
            <w:tcW w:w="2694" w:type="dxa"/>
          </w:tcPr>
          <w:p w14:paraId="5E36F925" w14:textId="7245C07D" w:rsidR="000D732E" w:rsidRPr="00D410AE" w:rsidRDefault="000D732E" w:rsidP="00EB7D77">
            <w:pPr>
              <w:rPr>
                <w:rFonts w:cs="Arial"/>
              </w:rPr>
            </w:pPr>
          </w:p>
        </w:tc>
        <w:tc>
          <w:tcPr>
            <w:tcW w:w="2694" w:type="dxa"/>
          </w:tcPr>
          <w:p w14:paraId="7E00F45A" w14:textId="77777777" w:rsidR="000D732E" w:rsidRPr="00D410AE" w:rsidRDefault="000D732E" w:rsidP="00EB7D77">
            <w:pPr>
              <w:rPr>
                <w:rFonts w:cs="Arial"/>
              </w:rPr>
            </w:pPr>
          </w:p>
        </w:tc>
        <w:tc>
          <w:tcPr>
            <w:tcW w:w="3262" w:type="dxa"/>
          </w:tcPr>
          <w:p w14:paraId="05AB20D4" w14:textId="77777777" w:rsidR="000D732E" w:rsidRDefault="000D732E" w:rsidP="00EB7D77">
            <w:pPr>
              <w:rPr>
                <w:rFonts w:cs="Arial"/>
              </w:rPr>
            </w:pPr>
          </w:p>
        </w:tc>
      </w:tr>
      <w:tr w:rsidR="000D732E" w:rsidRPr="007C20FA" w14:paraId="3979E45E" w14:textId="77777777" w:rsidTr="00656A21">
        <w:trPr>
          <w:trHeight w:val="20"/>
        </w:trPr>
        <w:tc>
          <w:tcPr>
            <w:tcW w:w="1561" w:type="dxa"/>
          </w:tcPr>
          <w:p w14:paraId="3BD48550" w14:textId="77777777" w:rsidR="000D732E" w:rsidRDefault="000D732E" w:rsidP="00EB7D77">
            <w:pPr>
              <w:rPr>
                <w:rFonts w:cs="Arial"/>
              </w:rPr>
            </w:pPr>
          </w:p>
        </w:tc>
        <w:tc>
          <w:tcPr>
            <w:tcW w:w="2694" w:type="dxa"/>
          </w:tcPr>
          <w:p w14:paraId="630B13AB" w14:textId="77777777" w:rsidR="000D732E" w:rsidRDefault="000D732E" w:rsidP="00EB7D77">
            <w:pPr>
              <w:rPr>
                <w:rFonts w:cs="Arial"/>
              </w:rPr>
            </w:pPr>
          </w:p>
        </w:tc>
        <w:tc>
          <w:tcPr>
            <w:tcW w:w="2694" w:type="dxa"/>
          </w:tcPr>
          <w:p w14:paraId="3AFE7D82" w14:textId="77777777" w:rsidR="000D732E" w:rsidRDefault="000D732E" w:rsidP="00EB7D77">
            <w:pPr>
              <w:rPr>
                <w:rFonts w:cs="Arial"/>
              </w:rPr>
            </w:pPr>
          </w:p>
        </w:tc>
        <w:tc>
          <w:tcPr>
            <w:tcW w:w="3262" w:type="dxa"/>
          </w:tcPr>
          <w:p w14:paraId="5021BDC4" w14:textId="77777777" w:rsidR="000D732E" w:rsidRDefault="000D732E" w:rsidP="00EB7D77">
            <w:pPr>
              <w:rPr>
                <w:rFonts w:cs="Arial"/>
              </w:rPr>
            </w:pPr>
          </w:p>
        </w:tc>
      </w:tr>
      <w:tr w:rsidR="000D732E" w:rsidRPr="007C20FA" w14:paraId="2A24F91F" w14:textId="77777777" w:rsidTr="00656A21">
        <w:trPr>
          <w:trHeight w:val="20"/>
        </w:trPr>
        <w:tc>
          <w:tcPr>
            <w:tcW w:w="10211" w:type="dxa"/>
            <w:gridSpan w:val="4"/>
            <w:shd w:val="clear" w:color="auto" w:fill="F2F2F2" w:themeFill="background1" w:themeFillShade="F2"/>
          </w:tcPr>
          <w:p w14:paraId="143AADA9"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0D170DEE" w14:textId="77777777" w:rsidTr="00656A21">
        <w:trPr>
          <w:trHeight w:val="20"/>
        </w:trPr>
        <w:tc>
          <w:tcPr>
            <w:tcW w:w="1561" w:type="dxa"/>
          </w:tcPr>
          <w:p w14:paraId="6775F419" w14:textId="77777777" w:rsidR="000D732E" w:rsidRPr="00D410AE" w:rsidRDefault="000D732E" w:rsidP="00EB7D77">
            <w:pPr>
              <w:rPr>
                <w:rFonts w:cs="Arial"/>
              </w:rPr>
            </w:pPr>
          </w:p>
        </w:tc>
        <w:tc>
          <w:tcPr>
            <w:tcW w:w="2694" w:type="dxa"/>
          </w:tcPr>
          <w:p w14:paraId="33225B1E" w14:textId="77777777" w:rsidR="000D732E" w:rsidRPr="00D410AE" w:rsidRDefault="000D732E" w:rsidP="00EB7D77">
            <w:pPr>
              <w:rPr>
                <w:rFonts w:cs="Arial"/>
              </w:rPr>
            </w:pPr>
          </w:p>
        </w:tc>
        <w:tc>
          <w:tcPr>
            <w:tcW w:w="2694" w:type="dxa"/>
          </w:tcPr>
          <w:p w14:paraId="480E674A" w14:textId="77777777" w:rsidR="000D732E" w:rsidRPr="00D410AE" w:rsidRDefault="000D732E" w:rsidP="00EB7D77">
            <w:pPr>
              <w:rPr>
                <w:rFonts w:cs="Arial"/>
              </w:rPr>
            </w:pPr>
          </w:p>
        </w:tc>
        <w:tc>
          <w:tcPr>
            <w:tcW w:w="3262" w:type="dxa"/>
          </w:tcPr>
          <w:p w14:paraId="6B9D501B" w14:textId="77777777" w:rsidR="000D732E" w:rsidRPr="00D410AE" w:rsidRDefault="000D732E" w:rsidP="00EB7D77">
            <w:pPr>
              <w:rPr>
                <w:rFonts w:cs="Arial"/>
              </w:rPr>
            </w:pPr>
          </w:p>
        </w:tc>
      </w:tr>
      <w:tr w:rsidR="000D732E" w:rsidRPr="007C20FA" w14:paraId="2631DEA8" w14:textId="77777777" w:rsidTr="00656A21">
        <w:trPr>
          <w:trHeight w:val="20"/>
        </w:trPr>
        <w:tc>
          <w:tcPr>
            <w:tcW w:w="10211" w:type="dxa"/>
            <w:gridSpan w:val="4"/>
            <w:shd w:val="clear" w:color="auto" w:fill="F2F2F2" w:themeFill="background1" w:themeFillShade="F2"/>
          </w:tcPr>
          <w:p w14:paraId="487E0926"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668C2943" w14:textId="77777777" w:rsidTr="00656A21">
        <w:trPr>
          <w:trHeight w:val="20"/>
        </w:trPr>
        <w:tc>
          <w:tcPr>
            <w:tcW w:w="1561" w:type="dxa"/>
          </w:tcPr>
          <w:p w14:paraId="6237A36D" w14:textId="77777777" w:rsidR="000D732E" w:rsidRPr="00D410AE" w:rsidRDefault="000D732E" w:rsidP="00EB7D77">
            <w:pPr>
              <w:rPr>
                <w:rFonts w:cs="Arial"/>
              </w:rPr>
            </w:pPr>
          </w:p>
        </w:tc>
        <w:tc>
          <w:tcPr>
            <w:tcW w:w="2694" w:type="dxa"/>
          </w:tcPr>
          <w:p w14:paraId="0B8588FB" w14:textId="77777777" w:rsidR="000D732E" w:rsidRPr="00D410AE" w:rsidRDefault="000D732E" w:rsidP="00EB7D77">
            <w:pPr>
              <w:rPr>
                <w:rFonts w:cs="Arial"/>
              </w:rPr>
            </w:pPr>
          </w:p>
        </w:tc>
        <w:tc>
          <w:tcPr>
            <w:tcW w:w="2694" w:type="dxa"/>
          </w:tcPr>
          <w:p w14:paraId="1CE4CCBE" w14:textId="77777777" w:rsidR="000D732E" w:rsidRPr="00D410AE" w:rsidRDefault="000D732E" w:rsidP="00EB7D77">
            <w:pPr>
              <w:rPr>
                <w:rFonts w:cs="Arial"/>
              </w:rPr>
            </w:pPr>
          </w:p>
        </w:tc>
        <w:tc>
          <w:tcPr>
            <w:tcW w:w="3262" w:type="dxa"/>
          </w:tcPr>
          <w:p w14:paraId="108F5A69" w14:textId="77777777" w:rsidR="000D732E" w:rsidRPr="00D410AE" w:rsidRDefault="000D732E" w:rsidP="00EB7D77">
            <w:pPr>
              <w:rPr>
                <w:rFonts w:cs="Arial"/>
              </w:rPr>
            </w:pPr>
          </w:p>
        </w:tc>
      </w:tr>
      <w:tr w:rsidR="000D732E" w:rsidRPr="007C20FA" w14:paraId="6F5C868F" w14:textId="77777777" w:rsidTr="00656A21">
        <w:trPr>
          <w:trHeight w:val="20"/>
        </w:trPr>
        <w:tc>
          <w:tcPr>
            <w:tcW w:w="10211" w:type="dxa"/>
            <w:gridSpan w:val="4"/>
            <w:shd w:val="clear" w:color="auto" w:fill="F2F2F2" w:themeFill="background1" w:themeFillShade="F2"/>
          </w:tcPr>
          <w:p w14:paraId="2A17D53E"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37268703" w14:textId="77777777" w:rsidTr="00656A21">
        <w:trPr>
          <w:trHeight w:val="20"/>
        </w:trPr>
        <w:tc>
          <w:tcPr>
            <w:tcW w:w="1561" w:type="dxa"/>
          </w:tcPr>
          <w:p w14:paraId="4BA31063" w14:textId="77777777" w:rsidR="000D732E" w:rsidRPr="00D410AE" w:rsidRDefault="000D732E" w:rsidP="00EB7D77">
            <w:pPr>
              <w:rPr>
                <w:rFonts w:cs="Arial"/>
              </w:rPr>
            </w:pPr>
          </w:p>
        </w:tc>
        <w:tc>
          <w:tcPr>
            <w:tcW w:w="2694" w:type="dxa"/>
          </w:tcPr>
          <w:p w14:paraId="49B88A4B" w14:textId="77777777" w:rsidR="000D732E" w:rsidRDefault="000D732E" w:rsidP="00EB7D77">
            <w:pPr>
              <w:rPr>
                <w:rFonts w:cs="Arial"/>
              </w:rPr>
            </w:pPr>
          </w:p>
        </w:tc>
        <w:tc>
          <w:tcPr>
            <w:tcW w:w="2694" w:type="dxa"/>
          </w:tcPr>
          <w:p w14:paraId="479E4167" w14:textId="77777777" w:rsidR="000D732E" w:rsidRPr="00D410AE" w:rsidRDefault="000D732E" w:rsidP="00EB7D77">
            <w:pPr>
              <w:rPr>
                <w:rFonts w:cs="Arial"/>
              </w:rPr>
            </w:pPr>
          </w:p>
        </w:tc>
        <w:tc>
          <w:tcPr>
            <w:tcW w:w="3262" w:type="dxa"/>
          </w:tcPr>
          <w:p w14:paraId="1D3FE450" w14:textId="77777777" w:rsidR="000D732E" w:rsidRPr="00D410AE" w:rsidRDefault="000D732E" w:rsidP="00EB7D77">
            <w:pPr>
              <w:rPr>
                <w:rFonts w:cs="Arial"/>
              </w:rPr>
            </w:pPr>
          </w:p>
        </w:tc>
      </w:tr>
      <w:tr w:rsidR="00656A21" w:rsidRPr="007C20FA" w14:paraId="2A54A0AD" w14:textId="77777777" w:rsidTr="00656A21">
        <w:trPr>
          <w:trHeight w:val="20"/>
        </w:trPr>
        <w:tc>
          <w:tcPr>
            <w:tcW w:w="1561" w:type="dxa"/>
          </w:tcPr>
          <w:p w14:paraId="5C164F89" w14:textId="77777777" w:rsidR="00656A21" w:rsidRPr="00D410AE" w:rsidRDefault="00656A21" w:rsidP="00EB7D77">
            <w:pPr>
              <w:rPr>
                <w:rFonts w:cs="Arial"/>
              </w:rPr>
            </w:pPr>
          </w:p>
        </w:tc>
        <w:tc>
          <w:tcPr>
            <w:tcW w:w="2694" w:type="dxa"/>
          </w:tcPr>
          <w:p w14:paraId="5EF6259E" w14:textId="77777777" w:rsidR="00656A21" w:rsidRDefault="00656A21" w:rsidP="00EB7D77">
            <w:pPr>
              <w:rPr>
                <w:rFonts w:cs="Arial"/>
              </w:rPr>
            </w:pPr>
          </w:p>
        </w:tc>
        <w:tc>
          <w:tcPr>
            <w:tcW w:w="2694" w:type="dxa"/>
          </w:tcPr>
          <w:p w14:paraId="240DF8FD" w14:textId="77777777" w:rsidR="00656A21" w:rsidRPr="00D410AE" w:rsidRDefault="00656A21" w:rsidP="00EB7D77">
            <w:pPr>
              <w:rPr>
                <w:rFonts w:cs="Arial"/>
              </w:rPr>
            </w:pPr>
          </w:p>
        </w:tc>
        <w:tc>
          <w:tcPr>
            <w:tcW w:w="3262" w:type="dxa"/>
          </w:tcPr>
          <w:p w14:paraId="4715CC8A" w14:textId="77777777" w:rsidR="00656A21" w:rsidRPr="00D410AE" w:rsidRDefault="00656A21" w:rsidP="00EB7D77">
            <w:pPr>
              <w:rPr>
                <w:rFonts w:cs="Arial"/>
              </w:rPr>
            </w:pPr>
          </w:p>
        </w:tc>
      </w:tr>
    </w:tbl>
    <w:p w14:paraId="0BA4DED3"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4F04ED30" w14:textId="77777777" w:rsidR="000D732E" w:rsidRPr="005067FC" w:rsidRDefault="000D732E" w:rsidP="00427220">
      <w:pPr>
        <w:rPr>
          <w:i/>
          <w:color w:val="A6A6A6" w:themeColor="background1" w:themeShade="A6"/>
        </w:rPr>
      </w:pPr>
    </w:p>
    <w:p w14:paraId="0B0C2E8C" w14:textId="77777777" w:rsidR="00427220" w:rsidRDefault="00427220" w:rsidP="00427220">
      <w:pPr>
        <w:pStyle w:val="Heading4"/>
      </w:pPr>
      <w:r>
        <w:t>Assumptions</w:t>
      </w:r>
    </w:p>
    <w:p w14:paraId="6D6257BF" w14:textId="77777777" w:rsidR="00A92B2F" w:rsidRDefault="00A92B2F" w:rsidP="00A92B2F"/>
    <w:p w14:paraId="70CD1EA3"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81D54EB" w14:textId="77777777" w:rsidR="00C0442C" w:rsidRDefault="00C0442C" w:rsidP="00A92B2F"/>
    <w:p w14:paraId="684F7F07" w14:textId="77777777" w:rsidR="00F15706" w:rsidRDefault="00E60B64" w:rsidP="00783BCF">
      <w:pPr>
        <w:pStyle w:val="Heading3"/>
      </w:pPr>
      <w:r>
        <w:t>Function Scope</w:t>
      </w:r>
    </w:p>
    <w:p w14:paraId="4CC93092" w14:textId="77777777" w:rsidR="00055646" w:rsidRPr="00A43B48" w:rsidRDefault="00055646" w:rsidP="00306D37">
      <w:pPr>
        <w:contextualSpacing/>
      </w:pPr>
    </w:p>
    <w:p w14:paraId="5D5922A2" w14:textId="77777777" w:rsidR="00306D37" w:rsidRDefault="00306D37" w:rsidP="00306D37">
      <w:pPr>
        <w:contextualSpacing/>
      </w:pPr>
      <w:r>
        <w:t xml:space="preserve">The </w:t>
      </w:r>
      <w:r>
        <w:rPr>
          <w:noProof/>
        </w:rPr>
        <w:drawing>
          <wp:inline distT="0" distB="0" distL="0" distR="0" wp14:anchorId="55F7DC26" wp14:editId="20C57C37">
            <wp:extent cx="152400" cy="152400"/>
            <wp:effectExtent l="0" t="0" r="0" b="0"/>
            <wp:docPr id="117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Allow exit from vehicle after requesting Sentinel operation</w:t>
      </w:r>
      <w:r w:rsidR="0004480F">
        <w:rPr>
          <w:b/>
        </w:rPr>
        <w:t>”</w:t>
      </w:r>
      <w:r>
        <w:t xml:space="preserve"> f</w:t>
      </w:r>
      <w:r w:rsidR="00294100">
        <w:t>unction is called by</w:t>
      </w:r>
      <w:r>
        <w:t xml:space="preserve"> the following </w:t>
      </w:r>
      <w:r w:rsidR="00294100">
        <w:t>functions</w:t>
      </w:r>
      <w:r>
        <w:t>:</w:t>
      </w:r>
    </w:p>
    <w:p w14:paraId="3F9299A3" w14:textId="77777777" w:rsidR="00306D37" w:rsidRPr="00953D23" w:rsidRDefault="00306D37" w:rsidP="0061324D">
      <w:pPr>
        <w:pStyle w:val="ListParagraph"/>
        <w:numPr>
          <w:ilvl w:val="0"/>
          <w:numId w:val="12"/>
        </w:numPr>
        <w:contextualSpacing/>
      </w:pPr>
      <w:r>
        <w:rPr>
          <w:noProof/>
        </w:rPr>
        <w:drawing>
          <wp:inline distT="0" distB="0" distL="0" distR="0" wp14:anchorId="533B1EB9" wp14:editId="1E1689C2">
            <wp:extent cx="152400" cy="152400"/>
            <wp:effectExtent l="0" t="0" r="0" b="0"/>
            <wp:docPr id="117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3a5bacda64b6001917b35d85aa50a7a" w:history="1">
        <w:r w:rsidR="00B66881">
          <w:rPr>
            <w:rStyle w:val="Hyperlink"/>
          </w:rPr>
          <w:t>Perform utility operations</w:t>
        </w:r>
      </w:hyperlink>
      <w:r w:rsidR="0004480F">
        <w:t>”</w:t>
      </w:r>
    </w:p>
    <w:p w14:paraId="761CD48F" w14:textId="77777777" w:rsidR="00393C96" w:rsidRPr="00393C96" w:rsidRDefault="00393C96" w:rsidP="00306D37">
      <w:pPr>
        <w:contextualSpacing/>
      </w:pPr>
    </w:p>
    <w:p w14:paraId="4B1363B1" w14:textId="77777777" w:rsidR="001A755C" w:rsidRDefault="001A755C" w:rsidP="00306D37"/>
    <w:p w14:paraId="41E44CF3" w14:textId="77777777" w:rsidR="00294100" w:rsidRDefault="00294100" w:rsidP="00294100">
      <w:pPr>
        <w:jc w:val="center"/>
      </w:pPr>
      <w:r>
        <w:rPr>
          <w:noProof/>
        </w:rPr>
        <w:drawing>
          <wp:inline distT="0" distB="0" distL="0" distR="0" wp14:anchorId="61AF9631" wp14:editId="2821B0EA">
            <wp:extent cx="6466205" cy="4148811"/>
            <wp:effectExtent l="0" t="0" r="0" b="0"/>
            <wp:docPr id="1176" name="Picture -1337250228.jpg" descr="-13372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1337250228.jpg"/>
                    <pic:cNvPicPr/>
                  </pic:nvPicPr>
                  <pic:blipFill>
                    <a:blip r:embed="rId105" cstate="print"/>
                    <a:stretch>
                      <a:fillRect/>
                    </a:stretch>
                  </pic:blipFill>
                  <pic:spPr>
                    <a:xfrm>
                      <a:off x="0" y="0"/>
                      <a:ext cx="6466205" cy="4148811"/>
                    </a:xfrm>
                    <a:prstGeom prst="rect">
                      <a:avLst/>
                    </a:prstGeom>
                  </pic:spPr>
                </pic:pic>
              </a:graphicData>
            </a:graphic>
          </wp:inline>
        </w:drawing>
      </w:r>
    </w:p>
    <w:p w14:paraId="6E68E356"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F8CD60E" wp14:editId="48FC90C8">
            <wp:extent cx="152400" cy="152400"/>
            <wp:effectExtent l="0" t="0" r="0" b="0"/>
            <wp:docPr id="117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Perform utility operations</w:t>
      </w:r>
      <w:r w:rsidR="0004480F">
        <w:t>”</w:t>
      </w:r>
      <w:r w:rsidRPr="00294100">
        <w:t xml:space="preserve"> calling </w:t>
      </w:r>
      <w:r>
        <w:rPr>
          <w:noProof/>
        </w:rPr>
        <w:drawing>
          <wp:inline distT="0" distB="0" distL="0" distR="0" wp14:anchorId="1C4B1D41" wp14:editId="08ADFCDD">
            <wp:extent cx="152400" cy="152400"/>
            <wp:effectExtent l="0" t="0" r="0" b="0"/>
            <wp:docPr id="118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Allow exit from vehicle after requesting Sentinel operation</w:t>
      </w:r>
      <w:r w:rsidR="0004480F">
        <w:t>”</w:t>
      </w:r>
    </w:p>
    <w:p w14:paraId="48E64B02" w14:textId="77777777" w:rsidR="00306D37" w:rsidRDefault="00306D37" w:rsidP="00306D37">
      <w:pPr>
        <w:contextualSpacing/>
      </w:pPr>
    </w:p>
    <w:p w14:paraId="45D873CD" w14:textId="77777777" w:rsidR="00F15706" w:rsidRDefault="00E60B64" w:rsidP="00783BCF">
      <w:pPr>
        <w:pStyle w:val="Heading3"/>
      </w:pPr>
      <w:r>
        <w:lastRenderedPageBreak/>
        <w:t>Function Interfaces</w:t>
      </w:r>
    </w:p>
    <w:p w14:paraId="1BDF64C7" w14:textId="77777777" w:rsidR="00A72B37" w:rsidRDefault="00A72B37" w:rsidP="00A72B37">
      <w:pPr>
        <w:pStyle w:val="Heading4"/>
      </w:pPr>
      <w:r w:rsidRPr="00F15706">
        <w:t>Logical Inputs</w:t>
      </w:r>
    </w:p>
    <w:p w14:paraId="0775E75B" w14:textId="77777777" w:rsidR="00FF5F72" w:rsidRDefault="00FF5F72" w:rsidP="00A7465B">
      <w:pPr>
        <w:contextualSpacing/>
      </w:pPr>
    </w:p>
    <w:p w14:paraId="6F4F3073" w14:textId="0F271502" w:rsidR="00A7465B" w:rsidRDefault="00A7465B" w:rsidP="00A7465B">
      <w:pPr>
        <w:contextualSpacing/>
        <w:rPr>
          <w:color w:val="A6A6A6" w:themeColor="background1" w:themeShade="A6"/>
        </w:rPr>
      </w:pPr>
      <w:r w:rsidRPr="00FF5F72">
        <w:rPr>
          <w:color w:val="A6A6A6" w:themeColor="background1" w:themeShade="A6"/>
        </w:rPr>
        <w:t>No Logical Inputs specified.</w:t>
      </w:r>
    </w:p>
    <w:p w14:paraId="695D9C8E" w14:textId="77777777" w:rsidR="0036202F" w:rsidRDefault="0036202F" w:rsidP="00A7465B">
      <w:pPr>
        <w:contextualSpacing/>
      </w:pPr>
    </w:p>
    <w:p w14:paraId="6429EFF2" w14:textId="77777777" w:rsidR="00A72B37" w:rsidRDefault="00A72B37" w:rsidP="00A72B37">
      <w:pPr>
        <w:pStyle w:val="Heading4"/>
      </w:pPr>
      <w:r>
        <w:t>Logical Outputs</w:t>
      </w:r>
    </w:p>
    <w:p w14:paraId="37E705F5" w14:textId="77777777" w:rsidR="00FF5F72" w:rsidRDefault="00FF5F72" w:rsidP="00A7465B">
      <w:pPr>
        <w:contextualSpacing/>
      </w:pPr>
    </w:p>
    <w:p w14:paraId="34DC6930"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06BC2078" w14:textId="77777777" w:rsidR="0036202F" w:rsidRPr="00FF5F72" w:rsidRDefault="0036202F" w:rsidP="00A7465B">
      <w:pPr>
        <w:contextualSpacing/>
        <w:rPr>
          <w:color w:val="A6A6A6" w:themeColor="background1" w:themeShade="A6"/>
        </w:rPr>
      </w:pPr>
    </w:p>
    <w:p w14:paraId="7A3660C0" w14:textId="77777777" w:rsidR="00A72B37" w:rsidRDefault="00A72B37" w:rsidP="00A72B37">
      <w:pPr>
        <w:pStyle w:val="Heading4"/>
      </w:pPr>
      <w:r>
        <w:t>Logical</w:t>
      </w:r>
      <w:r w:rsidRPr="00F15706">
        <w:t xml:space="preserve"> Parameters</w:t>
      </w:r>
    </w:p>
    <w:p w14:paraId="132A98B1" w14:textId="77777777" w:rsidR="00A72B37" w:rsidRDefault="00A72B37" w:rsidP="00A72B37"/>
    <w:p w14:paraId="64308A5A"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78CEAEFE" w14:textId="77777777" w:rsidTr="00EB7D77">
        <w:trPr>
          <w:trHeight w:val="211"/>
        </w:trPr>
        <w:tc>
          <w:tcPr>
            <w:tcW w:w="2689" w:type="dxa"/>
            <w:shd w:val="clear" w:color="auto" w:fill="D9D9D9" w:themeFill="background1" w:themeFillShade="D9"/>
            <w:noWrap/>
            <w:hideMark/>
          </w:tcPr>
          <w:p w14:paraId="3538868C"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548E7942"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3FBE736" w14:textId="77777777" w:rsidTr="00EB7D77">
        <w:trPr>
          <w:trHeight w:val="410"/>
        </w:trPr>
        <w:tc>
          <w:tcPr>
            <w:tcW w:w="2689" w:type="dxa"/>
            <w:noWrap/>
          </w:tcPr>
          <w:p w14:paraId="2C1C3432" w14:textId="235E42DF"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10B279F" w14:textId="78F67E75" w:rsidR="009649F4" w:rsidRPr="003F473D" w:rsidRDefault="009649F4" w:rsidP="00EB7D77">
            <w:pPr>
              <w:rPr>
                <w:rFonts w:cs="Arial"/>
                <w:color w:val="000000"/>
                <w:sz w:val="18"/>
                <w:szCs w:val="18"/>
              </w:rPr>
            </w:pPr>
          </w:p>
        </w:tc>
      </w:tr>
      <w:tr w:rsidR="009649F4" w:rsidRPr="003F473D" w14:paraId="5D5FDE25" w14:textId="77777777" w:rsidTr="00EB7D77">
        <w:trPr>
          <w:trHeight w:val="410"/>
        </w:trPr>
        <w:tc>
          <w:tcPr>
            <w:tcW w:w="2689" w:type="dxa"/>
            <w:noWrap/>
          </w:tcPr>
          <w:p w14:paraId="61E1E466"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3203F878" w14:textId="77777777" w:rsidR="009649F4" w:rsidRPr="003F473D" w:rsidRDefault="009649F4" w:rsidP="00EB7D77">
            <w:pPr>
              <w:rPr>
                <w:rFonts w:cs="Arial"/>
                <w:color w:val="000000"/>
                <w:sz w:val="18"/>
                <w:szCs w:val="18"/>
              </w:rPr>
            </w:pPr>
          </w:p>
        </w:tc>
      </w:tr>
    </w:tbl>
    <w:p w14:paraId="41DA2761" w14:textId="77777777" w:rsidR="009649F4" w:rsidRDefault="009649F4" w:rsidP="00A72B37"/>
    <w:p w14:paraId="69258A54" w14:textId="77777777" w:rsidR="00822913" w:rsidRDefault="00822913" w:rsidP="00822913">
      <w:pPr>
        <w:pStyle w:val="Heading3"/>
      </w:pPr>
      <w:r>
        <w:t>Function Modeling</w:t>
      </w:r>
    </w:p>
    <w:p w14:paraId="6038AD67" w14:textId="77777777" w:rsidR="00EF5443" w:rsidRPr="00C75AE5" w:rsidRDefault="00EF5443" w:rsidP="00EF5443"/>
    <w:p w14:paraId="7961300A" w14:textId="77777777" w:rsidR="002D15F6" w:rsidRDefault="002D15F6" w:rsidP="0061324D">
      <w:pPr>
        <w:pStyle w:val="Heading4"/>
        <w:numPr>
          <w:ilvl w:val="3"/>
          <w:numId w:val="4"/>
        </w:numPr>
      </w:pPr>
      <w:r>
        <w:t>Use Cases</w:t>
      </w:r>
    </w:p>
    <w:p w14:paraId="207CF7DB" w14:textId="77777777" w:rsidR="002D15F6" w:rsidRDefault="002D15F6" w:rsidP="002D15F6"/>
    <w:p w14:paraId="753D48B9"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B1BDBF0" w14:textId="77777777" w:rsidR="009649F4" w:rsidRDefault="009649F4" w:rsidP="009649F4">
      <w:pPr>
        <w:pStyle w:val="Heading4"/>
        <w:numPr>
          <w:ilvl w:val="3"/>
          <w:numId w:val="4"/>
        </w:numPr>
      </w:pPr>
      <w:r>
        <w:t>State Charts</w:t>
      </w:r>
    </w:p>
    <w:p w14:paraId="06D17469" w14:textId="77777777" w:rsidR="00195B38" w:rsidRDefault="00195B38" w:rsidP="00A76553">
      <w:pPr>
        <w:contextualSpacing/>
        <w:rPr>
          <w:color w:val="A6A6A6" w:themeColor="background1" w:themeShade="A6"/>
        </w:rPr>
      </w:pPr>
    </w:p>
    <w:p w14:paraId="2C6B9B0A"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37279FA2" w14:textId="77777777" w:rsidR="00A76553" w:rsidRPr="00FF5F72" w:rsidRDefault="00A76553" w:rsidP="00A76553">
      <w:pPr>
        <w:contextualSpacing/>
        <w:rPr>
          <w:color w:val="A6A6A6" w:themeColor="background1" w:themeShade="A6"/>
        </w:rPr>
      </w:pPr>
    </w:p>
    <w:p w14:paraId="0623CAE5" w14:textId="77777777" w:rsidR="00A76553" w:rsidRPr="00004083" w:rsidRDefault="00A76553" w:rsidP="00A76553">
      <w:pPr>
        <w:contextualSpacing/>
        <w:rPr>
          <w:rFonts w:cs="Arial"/>
        </w:rPr>
      </w:pPr>
    </w:p>
    <w:p w14:paraId="262B59C8" w14:textId="77777777" w:rsidR="009649F4" w:rsidRDefault="009649F4" w:rsidP="009649F4">
      <w:pPr>
        <w:pStyle w:val="Heading4"/>
        <w:numPr>
          <w:ilvl w:val="3"/>
          <w:numId w:val="4"/>
        </w:numPr>
      </w:pPr>
      <w:r>
        <w:t>Activity Diagrams</w:t>
      </w:r>
    </w:p>
    <w:p w14:paraId="68201609" w14:textId="77777777" w:rsidR="009649F4" w:rsidRDefault="009649F4" w:rsidP="009649F4"/>
    <w:p w14:paraId="31FA42F1"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68E6F210" w14:textId="77777777" w:rsidR="009649F4" w:rsidRPr="00FF5F72" w:rsidRDefault="009649F4" w:rsidP="009649F4">
      <w:pPr>
        <w:contextualSpacing/>
        <w:rPr>
          <w:color w:val="A6A6A6" w:themeColor="background1" w:themeShade="A6"/>
        </w:rPr>
      </w:pPr>
    </w:p>
    <w:p w14:paraId="7EE139D5" w14:textId="77777777" w:rsidR="009649F4" w:rsidRDefault="009649F4" w:rsidP="009649F4">
      <w:pPr>
        <w:pStyle w:val="Heading4"/>
        <w:numPr>
          <w:ilvl w:val="3"/>
          <w:numId w:val="4"/>
        </w:numPr>
      </w:pPr>
      <w:r>
        <w:t>Sequence Diagrams</w:t>
      </w:r>
    </w:p>
    <w:p w14:paraId="2174A168" w14:textId="77777777" w:rsidR="00987D84" w:rsidRPr="00EB7D77" w:rsidRDefault="00987D84" w:rsidP="00EB7D77">
      <w:pPr>
        <w:rPr>
          <w:rStyle w:val="SubtleEmphasis"/>
          <w:i w:val="0"/>
          <w:iCs w:val="0"/>
          <w:color w:val="auto"/>
          <w:highlight w:val="green"/>
        </w:rPr>
      </w:pPr>
    </w:p>
    <w:p w14:paraId="1260E488"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2A2BEF67" w14:textId="77777777" w:rsidR="00987D84" w:rsidRDefault="00987D84" w:rsidP="00987D84"/>
    <w:p w14:paraId="728C0C85" w14:textId="77777777" w:rsidR="009649F4" w:rsidRDefault="009649F4" w:rsidP="009649F4"/>
    <w:p w14:paraId="01C93CD0" w14:textId="77777777" w:rsidR="009649F4" w:rsidRDefault="009649F4" w:rsidP="009649F4">
      <w:pPr>
        <w:pStyle w:val="Heading4"/>
        <w:numPr>
          <w:ilvl w:val="3"/>
          <w:numId w:val="4"/>
        </w:numPr>
      </w:pPr>
      <w:r>
        <w:t>Decision Tables</w:t>
      </w:r>
    </w:p>
    <w:p w14:paraId="202E99A8" w14:textId="77777777" w:rsidR="009649F4" w:rsidRDefault="009649F4" w:rsidP="009649F4"/>
    <w:p w14:paraId="36C98E50" w14:textId="77777777" w:rsidR="00F15706" w:rsidRDefault="00DA0800" w:rsidP="00822913">
      <w:pPr>
        <w:pStyle w:val="Heading3"/>
      </w:pPr>
      <w:r>
        <w:t>Function Requirements</w:t>
      </w:r>
    </w:p>
    <w:p w14:paraId="6D655A18" w14:textId="77777777" w:rsidR="00F15706" w:rsidRDefault="00F15706" w:rsidP="00783BCF">
      <w:pPr>
        <w:pStyle w:val="Heading4"/>
      </w:pPr>
      <w:r>
        <w:t>Functional Requirements</w:t>
      </w:r>
    </w:p>
    <w:p w14:paraId="643E2C0C" w14:textId="77777777" w:rsidR="006E54B3" w:rsidRDefault="00F15706" w:rsidP="006E54B3">
      <w:pPr>
        <w:pStyle w:val="Heading5"/>
      </w:pPr>
      <w:r>
        <w:t>Normal Operation</w:t>
      </w:r>
    </w:p>
    <w:p w14:paraId="402CC6C4" w14:textId="77777777" w:rsidR="005961D3" w:rsidRDefault="005961D3" w:rsidP="00BB6A63"/>
    <w:p w14:paraId="10D21117" w14:textId="77777777" w:rsidR="005961D3" w:rsidRDefault="005961D3" w:rsidP="005961D3">
      <w:pPr>
        <w:rPr>
          <w:color w:val="A6A6A6" w:themeColor="background1" w:themeShade="A6"/>
        </w:rPr>
      </w:pPr>
      <w:r>
        <w:rPr>
          <w:color w:val="A6A6A6" w:themeColor="background1" w:themeShade="A6"/>
        </w:rPr>
        <w:t>No Normal Operation Requirements specified.</w:t>
      </w:r>
    </w:p>
    <w:p w14:paraId="65E6688F" w14:textId="77777777" w:rsidR="00F15706" w:rsidRDefault="00F15706" w:rsidP="00783BCF">
      <w:pPr>
        <w:pStyle w:val="Heading5"/>
      </w:pPr>
      <w:r>
        <w:lastRenderedPageBreak/>
        <w:t>Error Handling</w:t>
      </w:r>
    </w:p>
    <w:p w14:paraId="5346218C" w14:textId="77777777" w:rsidR="005961D3" w:rsidRDefault="005961D3" w:rsidP="00BB6A63"/>
    <w:p w14:paraId="4481CB68" w14:textId="77777777" w:rsidR="005961D3" w:rsidRDefault="005961D3" w:rsidP="005961D3">
      <w:pPr>
        <w:rPr>
          <w:color w:val="A6A6A6" w:themeColor="background1" w:themeShade="A6"/>
        </w:rPr>
      </w:pPr>
      <w:r>
        <w:rPr>
          <w:color w:val="A6A6A6" w:themeColor="background1" w:themeShade="A6"/>
        </w:rPr>
        <w:t>No Error Handling Requirements specified.</w:t>
      </w:r>
    </w:p>
    <w:p w14:paraId="42651C90" w14:textId="77777777" w:rsidR="00DD7D94" w:rsidRDefault="00DD7D94" w:rsidP="00DD7D94">
      <w:pPr>
        <w:pStyle w:val="Heading4"/>
      </w:pPr>
      <w:r>
        <w:t>Non-Functional Requirements</w:t>
      </w:r>
    </w:p>
    <w:p w14:paraId="3C059A9A" w14:textId="77777777" w:rsidR="005961D3" w:rsidRDefault="005961D3" w:rsidP="00BB6A63"/>
    <w:p w14:paraId="3E08DB10" w14:textId="77777777" w:rsidR="005961D3" w:rsidRDefault="005961D3" w:rsidP="005961D3">
      <w:pPr>
        <w:rPr>
          <w:color w:val="A6A6A6" w:themeColor="background1" w:themeShade="A6"/>
        </w:rPr>
      </w:pPr>
      <w:r>
        <w:rPr>
          <w:color w:val="A6A6A6" w:themeColor="background1" w:themeShade="A6"/>
        </w:rPr>
        <w:t>No Non-Functional Requirements specified.</w:t>
      </w:r>
    </w:p>
    <w:p w14:paraId="74C8DBD6" w14:textId="77777777" w:rsidR="00DF462B" w:rsidRDefault="00427220" w:rsidP="00DF462B">
      <w:pPr>
        <w:pStyle w:val="Heading4"/>
      </w:pPr>
      <w:r>
        <w:t>Functional</w:t>
      </w:r>
      <w:r w:rsidR="00DF462B">
        <w:t xml:space="preserve"> Safety Requirements</w:t>
      </w:r>
    </w:p>
    <w:p w14:paraId="58A69794" w14:textId="77777777" w:rsidR="00DF462B" w:rsidRDefault="00DF462B" w:rsidP="00DF462B">
      <w:pPr>
        <w:rPr>
          <w:highlight w:val="yellow"/>
        </w:rPr>
      </w:pPr>
    </w:p>
    <w:p w14:paraId="0A11E5E8"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BADA04A" w14:textId="77777777" w:rsidR="00DD7D94" w:rsidRDefault="00DD7D94" w:rsidP="00DD7D94">
      <w:pPr>
        <w:pStyle w:val="Heading4"/>
      </w:pPr>
      <w:r>
        <w:t>Other Requirements</w:t>
      </w:r>
    </w:p>
    <w:p w14:paraId="7EEB1AC2" w14:textId="77777777" w:rsidR="00DD7D94" w:rsidRDefault="00DD7D94" w:rsidP="00DD7D94">
      <w:pPr>
        <w:pStyle w:val="Heading5"/>
      </w:pPr>
      <w:r>
        <w:t>Design Requirements</w:t>
      </w:r>
    </w:p>
    <w:p w14:paraId="1C6E89A0" w14:textId="77777777" w:rsidR="005961D3" w:rsidRDefault="005961D3" w:rsidP="00CA4A62"/>
    <w:p w14:paraId="57A2906C" w14:textId="77777777" w:rsidR="005961D3" w:rsidRDefault="005961D3" w:rsidP="005961D3">
      <w:pPr>
        <w:rPr>
          <w:color w:val="A6A6A6" w:themeColor="background1" w:themeShade="A6"/>
        </w:rPr>
      </w:pPr>
      <w:r>
        <w:rPr>
          <w:color w:val="A6A6A6" w:themeColor="background1" w:themeShade="A6"/>
        </w:rPr>
        <w:t>No Design Requirements specified.</w:t>
      </w:r>
    </w:p>
    <w:p w14:paraId="128B5C26" w14:textId="77777777" w:rsidR="00CA4A62" w:rsidRDefault="00CA4A62" w:rsidP="00CA4A62">
      <w:pPr>
        <w:pStyle w:val="Heading4"/>
      </w:pPr>
      <w:r>
        <w:t>Uncategorized Requirements</w:t>
      </w:r>
    </w:p>
    <w:p w14:paraId="075ADA47" w14:textId="77777777" w:rsidR="005961D3" w:rsidRDefault="005961D3" w:rsidP="00CA4A62"/>
    <w:p w14:paraId="4374794F" w14:textId="77777777" w:rsidR="001F5E54" w:rsidRPr="0017445F" w:rsidRDefault="006E25A5" w:rsidP="001F5E54">
      <w:pPr>
        <w:pStyle w:val="RERequirement"/>
        <w:shd w:val="clear" w:color="auto" w:fill="F2F2F2" w:themeFill="background1" w:themeFillShade="F2"/>
      </w:pPr>
      <w:bookmarkStart w:id="169" w:name="_0e2b22c03f9cc883fc273cf2bf87f22d"/>
      <w:r>
        <w:t>R_Sent_App_22</w:t>
      </w:r>
      <w:bookmarkEnd w:id="169"/>
      <w:r w:rsidR="00AE04B0">
        <w:t xml:space="preserve"> Allow Exit</w:t>
      </w:r>
    </w:p>
    <w:p w14:paraId="665EA948" w14:textId="77777777" w:rsidR="001F5E54" w:rsidRDefault="00AE04B0" w:rsidP="001F5E54">
      <w:pPr>
        <w:rPr>
          <w:rFonts w:cs="Arial"/>
        </w:rPr>
      </w:pPr>
      <w:r>
        <w:rPr>
          <w:rFonts w:cs="Arial"/>
        </w:rPr>
        <w:t>When user requests to exit Ford Pass application, the Ford Pass Application shall allow user to exit.</w:t>
      </w:r>
    </w:p>
    <w:p w14:paraId="58912A5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4FFF16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1216C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R_Sent_App_22</w:t>
            </w:r>
          </w:p>
        </w:tc>
      </w:tr>
      <w:tr w:rsidR="001F5E54" w:rsidRPr="00FD127C" w14:paraId="1450DA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DE0AC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519F1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user will need to exit the application</w:t>
            </w:r>
          </w:p>
        </w:tc>
      </w:tr>
      <w:tr w:rsidR="001F5E54" w:rsidRPr="00FD127C" w14:paraId="5BFB08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D91DE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5C321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B4C07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91709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9A2A0E" w14:textId="77777777" w:rsidR="00E77D14" w:rsidRDefault="00E77D14"/>
        </w:tc>
      </w:tr>
      <w:tr w:rsidR="001F5E54" w:rsidRPr="00FD127C" w14:paraId="1630E2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CC280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27D41B"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00E18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D9E4F1" w14:textId="77777777" w:rsidR="00E77D14" w:rsidRDefault="00E77D14"/>
        </w:tc>
      </w:tr>
      <w:tr w:rsidR="001F5E54" w:rsidRPr="00FD127C" w14:paraId="36C708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5BA5F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F9FD5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5CA713F" wp14:editId="126731E4">
                  <wp:extent cx="152400" cy="152400"/>
                  <wp:effectExtent l="0" t="0" r="0" b="0"/>
                  <wp:docPr id="118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R_F_Sentinel_00055 Allow Exit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79F1D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4088A6" w14:textId="77777777" w:rsidR="00E77D14" w:rsidRDefault="00E77D14"/>
        </w:tc>
      </w:tr>
      <w:tr w:rsidR="001F5E54" w:rsidRPr="00FD127C" w14:paraId="581FAE0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323D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D38EC2"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8682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60FC3B"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B94FA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30B86B" w14:textId="77777777" w:rsidR="00E77D14" w:rsidRDefault="00E77D14"/>
        </w:tc>
      </w:tr>
      <w:tr w:rsidR="001F5E54" w:rsidRPr="00FD127C" w14:paraId="37ECC9E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64DFA5" w14:textId="77777777" w:rsidR="001F5E54" w:rsidRPr="00FD127C" w:rsidRDefault="0052661D" w:rsidP="00A84EEF">
            <w:pPr>
              <w:rPr>
                <w:rFonts w:cs="Arial"/>
                <w:bCs/>
                <w:color w:val="808080" w:themeColor="background1" w:themeShade="80"/>
                <w:sz w:val="16"/>
                <w:szCs w:val="14"/>
              </w:rPr>
            </w:pPr>
            <w:hyperlink r:id="rId13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E49C4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4B1EE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20B6350" w14:textId="77777777" w:rsidR="000D7866" w:rsidRPr="00E47D48" w:rsidRDefault="000D7866" w:rsidP="00E47D48">
      <w:pPr>
        <w:rPr>
          <w:color w:val="FF0000"/>
        </w:rPr>
      </w:pPr>
    </w:p>
    <w:p w14:paraId="59EDC236" w14:textId="77777777" w:rsidR="009C1EEC" w:rsidRDefault="000D732E" w:rsidP="0061324D">
      <w:pPr>
        <w:pStyle w:val="Heading2"/>
        <w:numPr>
          <w:ilvl w:val="1"/>
          <w:numId w:val="4"/>
        </w:numPr>
      </w:pPr>
      <w:r>
        <w:t xml:space="preserve">Logical Function </w:t>
      </w:r>
      <w:r>
        <w:rPr>
          <w:noProof/>
        </w:rPr>
        <w:drawing>
          <wp:inline distT="0" distB="0" distL="0" distR="0" wp14:anchorId="1BF1AD8E" wp14:editId="219BDD21">
            <wp:extent cx="152400" cy="152400"/>
            <wp:effectExtent l="0" t="0" r="0" b="0"/>
            <wp:docPr id="118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70" w:name="_898d38e74ba6866425064d49cfd97a24"/>
      <w:r w:rsidR="008E73AE">
        <w:t>Perform machine learning</w:t>
      </w:r>
      <w:bookmarkEnd w:id="170"/>
    </w:p>
    <w:p w14:paraId="11407CC5" w14:textId="77777777" w:rsidR="0061785D" w:rsidRDefault="0061785D" w:rsidP="00783BCF">
      <w:pPr>
        <w:pStyle w:val="Heading3"/>
      </w:pPr>
      <w:r>
        <w:t xml:space="preserve">Function </w:t>
      </w:r>
      <w:r w:rsidR="00283752">
        <w:t>Overview</w:t>
      </w:r>
    </w:p>
    <w:p w14:paraId="71FF3B4C" w14:textId="77777777" w:rsidR="00427220" w:rsidRDefault="000D732E" w:rsidP="00427220">
      <w:pPr>
        <w:pStyle w:val="Heading4"/>
      </w:pPr>
      <w:r>
        <w:t xml:space="preserve">Function </w:t>
      </w:r>
      <w:r w:rsidR="00283752">
        <w:t>Description</w:t>
      </w:r>
    </w:p>
    <w:p w14:paraId="6792D97A" w14:textId="77777777" w:rsidR="00794B45" w:rsidRDefault="00794B45" w:rsidP="009C1EEC">
      <w:pPr>
        <w:contextualSpacing/>
      </w:pPr>
    </w:p>
    <w:p w14:paraId="07AE1BBA" w14:textId="77777777" w:rsidR="00AC0C92" w:rsidRDefault="00AC0C92" w:rsidP="009C1EEC">
      <w:pPr>
        <w:contextualSpacing/>
      </w:pPr>
      <w:r>
        <w:t>Function is allocated to:</w:t>
      </w:r>
    </w:p>
    <w:p w14:paraId="3D6A7275" w14:textId="77777777" w:rsidR="00AC0C92" w:rsidRDefault="00604AF5" w:rsidP="0061324D">
      <w:pPr>
        <w:pStyle w:val="ListParagraph"/>
        <w:numPr>
          <w:ilvl w:val="0"/>
          <w:numId w:val="13"/>
        </w:numPr>
        <w:contextualSpacing/>
      </w:pPr>
      <w:r>
        <w:rPr>
          <w:noProof/>
        </w:rPr>
        <w:drawing>
          <wp:inline distT="0" distB="0" distL="0" distR="0" wp14:anchorId="737F0BD5" wp14:editId="6BF5EA34">
            <wp:extent cx="152400" cy="152400"/>
            <wp:effectExtent l="0" t="0" r="0" b="0"/>
            <wp:docPr id="118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Driver assistanace provider</w:t>
      </w:r>
      <w:r>
        <w:t xml:space="preserve"> &lt;&lt;Logical&gt;&gt;</w:t>
      </w:r>
    </w:p>
    <w:p w14:paraId="37B5BBB6" w14:textId="77777777" w:rsidR="00AC0C92" w:rsidRDefault="00604AF5" w:rsidP="0061324D">
      <w:pPr>
        <w:pStyle w:val="ListParagraph"/>
        <w:numPr>
          <w:ilvl w:val="0"/>
          <w:numId w:val="13"/>
        </w:numPr>
        <w:contextualSpacing/>
      </w:pPr>
      <w:r>
        <w:rPr>
          <w:noProof/>
        </w:rPr>
        <w:drawing>
          <wp:inline distT="0" distB="0" distL="0" distR="0" wp14:anchorId="5426C899" wp14:editId="6EEA6B39">
            <wp:extent cx="152400" cy="152400"/>
            <wp:effectExtent l="0" t="0" r="0" b="0"/>
            <wp:docPr id="118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Machine Learning Processor</w:t>
      </w:r>
      <w:r>
        <w:t xml:space="preserve"> &lt;&lt;Logical&gt;&gt;</w:t>
      </w:r>
    </w:p>
    <w:p w14:paraId="51EEFA5A" w14:textId="77777777" w:rsidR="00AC0C92" w:rsidRDefault="00604AF5" w:rsidP="0061324D">
      <w:pPr>
        <w:pStyle w:val="ListParagraph"/>
        <w:numPr>
          <w:ilvl w:val="0"/>
          <w:numId w:val="13"/>
        </w:numPr>
        <w:contextualSpacing/>
      </w:pPr>
      <w:r>
        <w:rPr>
          <w:noProof/>
        </w:rPr>
        <w:drawing>
          <wp:inline distT="0" distB="0" distL="0" distR="0" wp14:anchorId="32205B26" wp14:editId="1E559AF2">
            <wp:extent cx="152400" cy="152400"/>
            <wp:effectExtent l="0" t="0" r="0" b="0"/>
            <wp:docPr id="1190" name="Picture 1095059094.jpg" descr="1095059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1095059094.jpg"/>
                    <pic:cNvPicPr/>
                  </pic:nvPicPr>
                  <pic:blipFill>
                    <a:blip r:embed="rId140" cstate="print"/>
                    <a:stretch>
                      <a:fillRect/>
                    </a:stretch>
                  </pic:blipFill>
                  <pic:spPr>
                    <a:xfrm>
                      <a:off x="0" y="0"/>
                      <a:ext cx="152400" cy="152400"/>
                    </a:xfrm>
                    <a:prstGeom prst="rect">
                      <a:avLst/>
                    </a:prstGeom>
                  </pic:spPr>
                </pic:pic>
              </a:graphicData>
            </a:graphic>
          </wp:inline>
        </w:drawing>
      </w:r>
      <w:r>
        <w:t xml:space="preserve">  </w:t>
      </w:r>
      <w:r w:rsidR="00AC0C92">
        <w:t>Machine Learning Software</w:t>
      </w:r>
      <w:r>
        <w:t xml:space="preserve"> &lt;&lt;Physical&gt;&gt;</w:t>
      </w:r>
    </w:p>
    <w:p w14:paraId="5807223D" w14:textId="77777777" w:rsidR="00AC0C92" w:rsidRDefault="00604AF5" w:rsidP="0061324D">
      <w:pPr>
        <w:pStyle w:val="ListParagraph"/>
        <w:numPr>
          <w:ilvl w:val="0"/>
          <w:numId w:val="13"/>
        </w:numPr>
        <w:contextualSpacing/>
      </w:pPr>
      <w:r>
        <w:rPr>
          <w:noProof/>
        </w:rPr>
        <w:drawing>
          <wp:inline distT="0" distB="0" distL="0" distR="0" wp14:anchorId="5525FD18" wp14:editId="2D6B70FD">
            <wp:extent cx="152400" cy="152400"/>
            <wp:effectExtent l="0" t="0" r="0" b="0"/>
            <wp:docPr id="1192"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Use machine learning to process radar and microphone signal</w:t>
      </w:r>
      <w:r>
        <w:t xml:space="preserve"> &lt;&lt;Physical&gt;&gt;</w:t>
      </w:r>
    </w:p>
    <w:p w14:paraId="24B96C4F" w14:textId="77777777" w:rsidR="00794B45" w:rsidRDefault="00794B45" w:rsidP="009C1EEC">
      <w:pPr>
        <w:contextualSpacing/>
      </w:pPr>
    </w:p>
    <w:p w14:paraId="787CC69F" w14:textId="77777777" w:rsidR="009C1EEC" w:rsidRDefault="009C1EEC" w:rsidP="009C1EEC">
      <w:pPr>
        <w:contextualSpacing/>
      </w:pPr>
      <w:r w:rsidRPr="00A554C4">
        <w:t>Machine Learning (ML) algorithms shall be used to process the data collected by the bed intruder detection system</w:t>
      </w:r>
    </w:p>
    <w:p w14:paraId="65DCBD3E" w14:textId="77777777" w:rsidR="00282E2C" w:rsidRDefault="000D732E" w:rsidP="00FD32A2">
      <w:pPr>
        <w:pStyle w:val="Heading4"/>
      </w:pPr>
      <w:r>
        <w:t xml:space="preserve">Function </w:t>
      </w:r>
      <w:r w:rsidR="00282E2C">
        <w:t>Variants</w:t>
      </w:r>
    </w:p>
    <w:p w14:paraId="6054DA8C" w14:textId="77777777" w:rsidR="00282E2C" w:rsidRDefault="00282E2C" w:rsidP="00282E2C"/>
    <w:p w14:paraId="325123B2"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4B325FA3" w14:textId="77777777" w:rsidTr="00EB7D77">
        <w:trPr>
          <w:trHeight w:val="314"/>
        </w:trPr>
        <w:tc>
          <w:tcPr>
            <w:tcW w:w="2523" w:type="dxa"/>
            <w:shd w:val="clear" w:color="auto" w:fill="D9D9D9" w:themeFill="background1" w:themeFillShade="D9"/>
          </w:tcPr>
          <w:p w14:paraId="6DD340A6"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C640A1A"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04E47392"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1B284060" w14:textId="77777777" w:rsidTr="00EB7D77">
        <w:trPr>
          <w:trHeight w:val="198"/>
        </w:trPr>
        <w:tc>
          <w:tcPr>
            <w:tcW w:w="2523" w:type="dxa"/>
          </w:tcPr>
          <w:p w14:paraId="668BC183" w14:textId="6D947F21" w:rsidR="000D732E" w:rsidRPr="00C45D3C" w:rsidRDefault="000D732E" w:rsidP="00EB7D77">
            <w:pPr>
              <w:rPr>
                <w:rFonts w:cs="Arial"/>
              </w:rPr>
            </w:pPr>
          </w:p>
        </w:tc>
        <w:tc>
          <w:tcPr>
            <w:tcW w:w="5132" w:type="dxa"/>
          </w:tcPr>
          <w:p w14:paraId="1A8B9B81" w14:textId="77777777" w:rsidR="000D732E" w:rsidRPr="009E3B7C" w:rsidRDefault="000D732E" w:rsidP="00EB7D77">
            <w:pPr>
              <w:overflowPunct/>
              <w:autoSpaceDE/>
              <w:autoSpaceDN/>
              <w:adjustRightInd/>
              <w:textAlignment w:val="center"/>
              <w:rPr>
                <w:rFonts w:cs="Arial"/>
              </w:rPr>
            </w:pPr>
          </w:p>
        </w:tc>
        <w:tc>
          <w:tcPr>
            <w:tcW w:w="2551" w:type="dxa"/>
          </w:tcPr>
          <w:p w14:paraId="3BDFFE36" w14:textId="72381BEE" w:rsidR="000D732E" w:rsidRPr="005A344A" w:rsidRDefault="000D732E" w:rsidP="00EB7D77">
            <w:pPr>
              <w:rPr>
                <w:rFonts w:cs="Arial"/>
                <w:lang w:val="en-GB"/>
              </w:rPr>
            </w:pPr>
          </w:p>
        </w:tc>
      </w:tr>
    </w:tbl>
    <w:p w14:paraId="723A65C9" w14:textId="77777777" w:rsidR="000D732E" w:rsidRPr="005067FC" w:rsidRDefault="000D732E" w:rsidP="00282E2C">
      <w:pPr>
        <w:rPr>
          <w:i/>
          <w:color w:val="A6A6A6" w:themeColor="background1" w:themeShade="A6"/>
        </w:rPr>
      </w:pPr>
    </w:p>
    <w:p w14:paraId="455FB1BA" w14:textId="77777777" w:rsidR="00427220" w:rsidRDefault="00427220" w:rsidP="00FD32A2">
      <w:pPr>
        <w:pStyle w:val="Heading4"/>
      </w:pPr>
      <w:r>
        <w:lastRenderedPageBreak/>
        <w:t>Input Requirements</w:t>
      </w:r>
      <w:r w:rsidR="000D732E">
        <w:t>/Documents</w:t>
      </w:r>
    </w:p>
    <w:p w14:paraId="03320105"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6BB09B01" w14:textId="77777777" w:rsidTr="00656A21">
        <w:trPr>
          <w:trHeight w:val="20"/>
        </w:trPr>
        <w:tc>
          <w:tcPr>
            <w:tcW w:w="1561" w:type="dxa"/>
            <w:shd w:val="clear" w:color="auto" w:fill="D9D9D9" w:themeFill="background1" w:themeFillShade="D9"/>
          </w:tcPr>
          <w:p w14:paraId="305DC521"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18605231" w14:textId="77777777" w:rsidR="000D732E" w:rsidRDefault="000D732E" w:rsidP="00EB7D77">
            <w:pPr>
              <w:rPr>
                <w:rFonts w:ascii="Helvetica" w:hAnsi="Helvetica" w:cs="Helvetica"/>
                <w:sz w:val="16"/>
              </w:rPr>
            </w:pPr>
          </w:p>
          <w:p w14:paraId="423DEC0E"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C95AF26"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756D2B61"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78261BA0" w14:textId="77777777" w:rsidR="000D732E" w:rsidRDefault="000D732E" w:rsidP="00EB7D77">
            <w:pPr>
              <w:rPr>
                <w:rFonts w:ascii="Helvetica" w:hAnsi="Helvetica" w:cs="Helvetica"/>
                <w:b/>
              </w:rPr>
            </w:pPr>
            <w:r>
              <w:rPr>
                <w:rFonts w:ascii="Helvetica" w:hAnsi="Helvetica" w:cs="Helvetica"/>
                <w:b/>
              </w:rPr>
              <w:t>Derived Requirement</w:t>
            </w:r>
          </w:p>
          <w:p w14:paraId="68FEBED6" w14:textId="77777777" w:rsidR="000D732E" w:rsidRDefault="000D732E" w:rsidP="00EB7D77">
            <w:pPr>
              <w:rPr>
                <w:rFonts w:ascii="Helvetica" w:hAnsi="Helvetica" w:cs="Helvetica"/>
                <w:sz w:val="16"/>
              </w:rPr>
            </w:pPr>
          </w:p>
          <w:p w14:paraId="0FEBFF5F"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732E00E4" w14:textId="77777777" w:rsidTr="00656A21">
        <w:trPr>
          <w:trHeight w:val="20"/>
        </w:trPr>
        <w:tc>
          <w:tcPr>
            <w:tcW w:w="10211" w:type="dxa"/>
            <w:gridSpan w:val="4"/>
            <w:shd w:val="clear" w:color="auto" w:fill="F2F2F2" w:themeFill="background1" w:themeFillShade="F2"/>
          </w:tcPr>
          <w:p w14:paraId="713757BE"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A019455" w14:textId="77777777" w:rsidTr="00656A21">
        <w:trPr>
          <w:trHeight w:val="20"/>
        </w:trPr>
        <w:tc>
          <w:tcPr>
            <w:tcW w:w="1561" w:type="dxa"/>
          </w:tcPr>
          <w:p w14:paraId="46E5282F" w14:textId="77777777" w:rsidR="000D732E" w:rsidRPr="00D410AE" w:rsidRDefault="000D732E" w:rsidP="00EB7D77">
            <w:pPr>
              <w:rPr>
                <w:rFonts w:cs="Arial"/>
              </w:rPr>
            </w:pPr>
          </w:p>
        </w:tc>
        <w:tc>
          <w:tcPr>
            <w:tcW w:w="2694" w:type="dxa"/>
          </w:tcPr>
          <w:p w14:paraId="150F662F" w14:textId="29042AAB" w:rsidR="000D732E" w:rsidRPr="00D410AE" w:rsidRDefault="000D732E" w:rsidP="00EB7D77">
            <w:pPr>
              <w:rPr>
                <w:rFonts w:cs="Arial"/>
              </w:rPr>
            </w:pPr>
          </w:p>
        </w:tc>
        <w:tc>
          <w:tcPr>
            <w:tcW w:w="2694" w:type="dxa"/>
          </w:tcPr>
          <w:p w14:paraId="0ACFD4F2" w14:textId="0724C773" w:rsidR="000D732E" w:rsidRPr="00D410AE" w:rsidRDefault="000D732E" w:rsidP="00EB7D77">
            <w:pPr>
              <w:rPr>
                <w:rFonts w:cs="Arial"/>
              </w:rPr>
            </w:pPr>
          </w:p>
        </w:tc>
        <w:tc>
          <w:tcPr>
            <w:tcW w:w="3262" w:type="dxa"/>
          </w:tcPr>
          <w:p w14:paraId="62290069" w14:textId="74DE16FC" w:rsidR="000D732E" w:rsidRDefault="000D732E" w:rsidP="00EB7D77">
            <w:pPr>
              <w:rPr>
                <w:rFonts w:cs="Arial"/>
              </w:rPr>
            </w:pPr>
          </w:p>
        </w:tc>
      </w:tr>
      <w:tr w:rsidR="000D732E" w:rsidRPr="007C20FA" w14:paraId="0F771F70" w14:textId="77777777" w:rsidTr="00656A21">
        <w:trPr>
          <w:trHeight w:val="20"/>
        </w:trPr>
        <w:tc>
          <w:tcPr>
            <w:tcW w:w="1561" w:type="dxa"/>
          </w:tcPr>
          <w:p w14:paraId="09A47911" w14:textId="77777777" w:rsidR="000D732E" w:rsidRPr="00D410AE" w:rsidRDefault="000D732E" w:rsidP="00EB7D77">
            <w:pPr>
              <w:rPr>
                <w:rFonts w:cs="Arial"/>
              </w:rPr>
            </w:pPr>
          </w:p>
        </w:tc>
        <w:tc>
          <w:tcPr>
            <w:tcW w:w="2694" w:type="dxa"/>
          </w:tcPr>
          <w:p w14:paraId="05C54224" w14:textId="77777777" w:rsidR="000D732E" w:rsidRDefault="000D732E" w:rsidP="00EB7D77">
            <w:pPr>
              <w:rPr>
                <w:rFonts w:cs="Arial"/>
              </w:rPr>
            </w:pPr>
          </w:p>
        </w:tc>
        <w:tc>
          <w:tcPr>
            <w:tcW w:w="2694" w:type="dxa"/>
          </w:tcPr>
          <w:p w14:paraId="7B87250F" w14:textId="77777777" w:rsidR="000D732E" w:rsidRDefault="000D732E" w:rsidP="00EB7D77">
            <w:pPr>
              <w:rPr>
                <w:rFonts w:cs="Arial"/>
              </w:rPr>
            </w:pPr>
          </w:p>
        </w:tc>
        <w:tc>
          <w:tcPr>
            <w:tcW w:w="3262" w:type="dxa"/>
          </w:tcPr>
          <w:p w14:paraId="0AA5A351" w14:textId="77777777" w:rsidR="000D732E" w:rsidRDefault="000D732E" w:rsidP="00EB7D77">
            <w:pPr>
              <w:rPr>
                <w:rFonts w:cs="Arial"/>
              </w:rPr>
            </w:pPr>
          </w:p>
        </w:tc>
      </w:tr>
      <w:tr w:rsidR="000D732E" w:rsidRPr="007C20FA" w14:paraId="0E47CCAA" w14:textId="77777777" w:rsidTr="00656A21">
        <w:trPr>
          <w:trHeight w:val="20"/>
        </w:trPr>
        <w:tc>
          <w:tcPr>
            <w:tcW w:w="10211" w:type="dxa"/>
            <w:gridSpan w:val="4"/>
            <w:shd w:val="clear" w:color="auto" w:fill="F2F2F2" w:themeFill="background1" w:themeFillShade="F2"/>
          </w:tcPr>
          <w:p w14:paraId="67FDCA53"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59191440" w14:textId="77777777" w:rsidTr="00656A21">
        <w:trPr>
          <w:trHeight w:val="20"/>
        </w:trPr>
        <w:tc>
          <w:tcPr>
            <w:tcW w:w="1561" w:type="dxa"/>
          </w:tcPr>
          <w:p w14:paraId="7383488E" w14:textId="77777777" w:rsidR="000D732E" w:rsidRPr="00D410AE" w:rsidRDefault="000D732E" w:rsidP="00EB7D77">
            <w:pPr>
              <w:rPr>
                <w:rFonts w:cs="Arial"/>
              </w:rPr>
            </w:pPr>
          </w:p>
        </w:tc>
        <w:tc>
          <w:tcPr>
            <w:tcW w:w="2694" w:type="dxa"/>
          </w:tcPr>
          <w:p w14:paraId="0E8375A3" w14:textId="1FE5BC30" w:rsidR="000D732E" w:rsidRPr="00D410AE" w:rsidRDefault="000D732E" w:rsidP="00EB7D77">
            <w:pPr>
              <w:rPr>
                <w:rFonts w:cs="Arial"/>
              </w:rPr>
            </w:pPr>
          </w:p>
        </w:tc>
        <w:tc>
          <w:tcPr>
            <w:tcW w:w="2694" w:type="dxa"/>
          </w:tcPr>
          <w:p w14:paraId="6444A00A" w14:textId="77777777" w:rsidR="000D732E" w:rsidRPr="00D410AE" w:rsidRDefault="000D732E" w:rsidP="00EB7D77">
            <w:pPr>
              <w:rPr>
                <w:rFonts w:cs="Arial"/>
              </w:rPr>
            </w:pPr>
          </w:p>
        </w:tc>
        <w:tc>
          <w:tcPr>
            <w:tcW w:w="3262" w:type="dxa"/>
          </w:tcPr>
          <w:p w14:paraId="37BC97D2" w14:textId="77777777" w:rsidR="000D732E" w:rsidRDefault="000D732E" w:rsidP="00EB7D77">
            <w:pPr>
              <w:rPr>
                <w:rFonts w:cs="Arial"/>
              </w:rPr>
            </w:pPr>
          </w:p>
        </w:tc>
      </w:tr>
      <w:tr w:rsidR="000D732E" w:rsidRPr="007C20FA" w14:paraId="7F9E339D" w14:textId="77777777" w:rsidTr="00656A21">
        <w:trPr>
          <w:trHeight w:val="20"/>
        </w:trPr>
        <w:tc>
          <w:tcPr>
            <w:tcW w:w="1561" w:type="dxa"/>
          </w:tcPr>
          <w:p w14:paraId="322AC799" w14:textId="77777777" w:rsidR="000D732E" w:rsidRDefault="000D732E" w:rsidP="00EB7D77">
            <w:pPr>
              <w:rPr>
                <w:rFonts w:cs="Arial"/>
              </w:rPr>
            </w:pPr>
          </w:p>
        </w:tc>
        <w:tc>
          <w:tcPr>
            <w:tcW w:w="2694" w:type="dxa"/>
          </w:tcPr>
          <w:p w14:paraId="2E380516" w14:textId="77777777" w:rsidR="000D732E" w:rsidRDefault="000D732E" w:rsidP="00EB7D77">
            <w:pPr>
              <w:rPr>
                <w:rFonts w:cs="Arial"/>
              </w:rPr>
            </w:pPr>
          </w:p>
        </w:tc>
        <w:tc>
          <w:tcPr>
            <w:tcW w:w="2694" w:type="dxa"/>
          </w:tcPr>
          <w:p w14:paraId="3627E1ED" w14:textId="77777777" w:rsidR="000D732E" w:rsidRDefault="000D732E" w:rsidP="00EB7D77">
            <w:pPr>
              <w:rPr>
                <w:rFonts w:cs="Arial"/>
              </w:rPr>
            </w:pPr>
          </w:p>
        </w:tc>
        <w:tc>
          <w:tcPr>
            <w:tcW w:w="3262" w:type="dxa"/>
          </w:tcPr>
          <w:p w14:paraId="33131F22" w14:textId="77777777" w:rsidR="000D732E" w:rsidRDefault="000D732E" w:rsidP="00EB7D77">
            <w:pPr>
              <w:rPr>
                <w:rFonts w:cs="Arial"/>
              </w:rPr>
            </w:pPr>
          </w:p>
        </w:tc>
      </w:tr>
      <w:tr w:rsidR="000D732E" w:rsidRPr="007C20FA" w14:paraId="6F19CDB7" w14:textId="77777777" w:rsidTr="00656A21">
        <w:trPr>
          <w:trHeight w:val="20"/>
        </w:trPr>
        <w:tc>
          <w:tcPr>
            <w:tcW w:w="10211" w:type="dxa"/>
            <w:gridSpan w:val="4"/>
            <w:shd w:val="clear" w:color="auto" w:fill="F2F2F2" w:themeFill="background1" w:themeFillShade="F2"/>
          </w:tcPr>
          <w:p w14:paraId="732F0D30"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3FDEE485" w14:textId="77777777" w:rsidTr="00656A21">
        <w:trPr>
          <w:trHeight w:val="20"/>
        </w:trPr>
        <w:tc>
          <w:tcPr>
            <w:tcW w:w="1561" w:type="dxa"/>
          </w:tcPr>
          <w:p w14:paraId="4BF5D93F" w14:textId="77777777" w:rsidR="000D732E" w:rsidRPr="00D410AE" w:rsidRDefault="000D732E" w:rsidP="00EB7D77">
            <w:pPr>
              <w:rPr>
                <w:rFonts w:cs="Arial"/>
              </w:rPr>
            </w:pPr>
          </w:p>
        </w:tc>
        <w:tc>
          <w:tcPr>
            <w:tcW w:w="2694" w:type="dxa"/>
          </w:tcPr>
          <w:p w14:paraId="319C11CA" w14:textId="77777777" w:rsidR="000D732E" w:rsidRPr="00D410AE" w:rsidRDefault="000D732E" w:rsidP="00EB7D77">
            <w:pPr>
              <w:rPr>
                <w:rFonts w:cs="Arial"/>
              </w:rPr>
            </w:pPr>
          </w:p>
        </w:tc>
        <w:tc>
          <w:tcPr>
            <w:tcW w:w="2694" w:type="dxa"/>
          </w:tcPr>
          <w:p w14:paraId="4B634C4C" w14:textId="77777777" w:rsidR="000D732E" w:rsidRPr="00D410AE" w:rsidRDefault="000D732E" w:rsidP="00EB7D77">
            <w:pPr>
              <w:rPr>
                <w:rFonts w:cs="Arial"/>
              </w:rPr>
            </w:pPr>
          </w:p>
        </w:tc>
        <w:tc>
          <w:tcPr>
            <w:tcW w:w="3262" w:type="dxa"/>
          </w:tcPr>
          <w:p w14:paraId="3B72D840" w14:textId="77777777" w:rsidR="000D732E" w:rsidRPr="00D410AE" w:rsidRDefault="000D732E" w:rsidP="00EB7D77">
            <w:pPr>
              <w:rPr>
                <w:rFonts w:cs="Arial"/>
              </w:rPr>
            </w:pPr>
          </w:p>
        </w:tc>
      </w:tr>
      <w:tr w:rsidR="000D732E" w:rsidRPr="007C20FA" w14:paraId="22514F9B" w14:textId="77777777" w:rsidTr="00656A21">
        <w:trPr>
          <w:trHeight w:val="20"/>
        </w:trPr>
        <w:tc>
          <w:tcPr>
            <w:tcW w:w="10211" w:type="dxa"/>
            <w:gridSpan w:val="4"/>
            <w:shd w:val="clear" w:color="auto" w:fill="F2F2F2" w:themeFill="background1" w:themeFillShade="F2"/>
          </w:tcPr>
          <w:p w14:paraId="64F190EA"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38EB30FC" w14:textId="77777777" w:rsidTr="00656A21">
        <w:trPr>
          <w:trHeight w:val="20"/>
        </w:trPr>
        <w:tc>
          <w:tcPr>
            <w:tcW w:w="1561" w:type="dxa"/>
          </w:tcPr>
          <w:p w14:paraId="2467A4AF" w14:textId="77777777" w:rsidR="000D732E" w:rsidRPr="00D410AE" w:rsidRDefault="000D732E" w:rsidP="00EB7D77">
            <w:pPr>
              <w:rPr>
                <w:rFonts w:cs="Arial"/>
              </w:rPr>
            </w:pPr>
          </w:p>
        </w:tc>
        <w:tc>
          <w:tcPr>
            <w:tcW w:w="2694" w:type="dxa"/>
          </w:tcPr>
          <w:p w14:paraId="372589F8" w14:textId="77777777" w:rsidR="000D732E" w:rsidRPr="00D410AE" w:rsidRDefault="000D732E" w:rsidP="00EB7D77">
            <w:pPr>
              <w:rPr>
                <w:rFonts w:cs="Arial"/>
              </w:rPr>
            </w:pPr>
          </w:p>
        </w:tc>
        <w:tc>
          <w:tcPr>
            <w:tcW w:w="2694" w:type="dxa"/>
          </w:tcPr>
          <w:p w14:paraId="362AB201" w14:textId="77777777" w:rsidR="000D732E" w:rsidRPr="00D410AE" w:rsidRDefault="000D732E" w:rsidP="00EB7D77">
            <w:pPr>
              <w:rPr>
                <w:rFonts w:cs="Arial"/>
              </w:rPr>
            </w:pPr>
          </w:p>
        </w:tc>
        <w:tc>
          <w:tcPr>
            <w:tcW w:w="3262" w:type="dxa"/>
          </w:tcPr>
          <w:p w14:paraId="1EFBB212" w14:textId="77777777" w:rsidR="000D732E" w:rsidRPr="00D410AE" w:rsidRDefault="000D732E" w:rsidP="00EB7D77">
            <w:pPr>
              <w:rPr>
                <w:rFonts w:cs="Arial"/>
              </w:rPr>
            </w:pPr>
          </w:p>
        </w:tc>
      </w:tr>
      <w:tr w:rsidR="000D732E" w:rsidRPr="007C20FA" w14:paraId="213913E9" w14:textId="77777777" w:rsidTr="00656A21">
        <w:trPr>
          <w:trHeight w:val="20"/>
        </w:trPr>
        <w:tc>
          <w:tcPr>
            <w:tcW w:w="10211" w:type="dxa"/>
            <w:gridSpan w:val="4"/>
            <w:shd w:val="clear" w:color="auto" w:fill="F2F2F2" w:themeFill="background1" w:themeFillShade="F2"/>
          </w:tcPr>
          <w:p w14:paraId="31C30239"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3820AFA4" w14:textId="77777777" w:rsidTr="00656A21">
        <w:trPr>
          <w:trHeight w:val="20"/>
        </w:trPr>
        <w:tc>
          <w:tcPr>
            <w:tcW w:w="1561" w:type="dxa"/>
          </w:tcPr>
          <w:p w14:paraId="25BD84E6" w14:textId="77777777" w:rsidR="000D732E" w:rsidRPr="00D410AE" w:rsidRDefault="000D732E" w:rsidP="00EB7D77">
            <w:pPr>
              <w:rPr>
                <w:rFonts w:cs="Arial"/>
              </w:rPr>
            </w:pPr>
          </w:p>
        </w:tc>
        <w:tc>
          <w:tcPr>
            <w:tcW w:w="2694" w:type="dxa"/>
          </w:tcPr>
          <w:p w14:paraId="72A02852" w14:textId="77777777" w:rsidR="000D732E" w:rsidRDefault="000D732E" w:rsidP="00EB7D77">
            <w:pPr>
              <w:rPr>
                <w:rFonts w:cs="Arial"/>
              </w:rPr>
            </w:pPr>
          </w:p>
        </w:tc>
        <w:tc>
          <w:tcPr>
            <w:tcW w:w="2694" w:type="dxa"/>
          </w:tcPr>
          <w:p w14:paraId="0537B78C" w14:textId="77777777" w:rsidR="000D732E" w:rsidRPr="00D410AE" w:rsidRDefault="000D732E" w:rsidP="00EB7D77">
            <w:pPr>
              <w:rPr>
                <w:rFonts w:cs="Arial"/>
              </w:rPr>
            </w:pPr>
          </w:p>
        </w:tc>
        <w:tc>
          <w:tcPr>
            <w:tcW w:w="3262" w:type="dxa"/>
          </w:tcPr>
          <w:p w14:paraId="45891CBF" w14:textId="77777777" w:rsidR="000D732E" w:rsidRPr="00D410AE" w:rsidRDefault="000D732E" w:rsidP="00EB7D77">
            <w:pPr>
              <w:rPr>
                <w:rFonts w:cs="Arial"/>
              </w:rPr>
            </w:pPr>
          </w:p>
        </w:tc>
      </w:tr>
      <w:tr w:rsidR="00656A21" w:rsidRPr="007C20FA" w14:paraId="23DDD7B2" w14:textId="77777777" w:rsidTr="00656A21">
        <w:trPr>
          <w:trHeight w:val="20"/>
        </w:trPr>
        <w:tc>
          <w:tcPr>
            <w:tcW w:w="1561" w:type="dxa"/>
          </w:tcPr>
          <w:p w14:paraId="58FF01C4" w14:textId="77777777" w:rsidR="00656A21" w:rsidRPr="00D410AE" w:rsidRDefault="00656A21" w:rsidP="00EB7D77">
            <w:pPr>
              <w:rPr>
                <w:rFonts w:cs="Arial"/>
              </w:rPr>
            </w:pPr>
          </w:p>
        </w:tc>
        <w:tc>
          <w:tcPr>
            <w:tcW w:w="2694" w:type="dxa"/>
          </w:tcPr>
          <w:p w14:paraId="49F39837" w14:textId="77777777" w:rsidR="00656A21" w:rsidRDefault="00656A21" w:rsidP="00EB7D77">
            <w:pPr>
              <w:rPr>
                <w:rFonts w:cs="Arial"/>
              </w:rPr>
            </w:pPr>
          </w:p>
        </w:tc>
        <w:tc>
          <w:tcPr>
            <w:tcW w:w="2694" w:type="dxa"/>
          </w:tcPr>
          <w:p w14:paraId="212351EB" w14:textId="77777777" w:rsidR="00656A21" w:rsidRPr="00D410AE" w:rsidRDefault="00656A21" w:rsidP="00EB7D77">
            <w:pPr>
              <w:rPr>
                <w:rFonts w:cs="Arial"/>
              </w:rPr>
            </w:pPr>
          </w:p>
        </w:tc>
        <w:tc>
          <w:tcPr>
            <w:tcW w:w="3262" w:type="dxa"/>
          </w:tcPr>
          <w:p w14:paraId="630A7957" w14:textId="77777777" w:rsidR="00656A21" w:rsidRPr="00D410AE" w:rsidRDefault="00656A21" w:rsidP="00EB7D77">
            <w:pPr>
              <w:rPr>
                <w:rFonts w:cs="Arial"/>
              </w:rPr>
            </w:pPr>
          </w:p>
        </w:tc>
      </w:tr>
    </w:tbl>
    <w:p w14:paraId="10A8A062"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301D857A" w14:textId="77777777" w:rsidR="000D732E" w:rsidRPr="005067FC" w:rsidRDefault="000D732E" w:rsidP="00427220">
      <w:pPr>
        <w:rPr>
          <w:i/>
          <w:color w:val="A6A6A6" w:themeColor="background1" w:themeShade="A6"/>
        </w:rPr>
      </w:pPr>
    </w:p>
    <w:p w14:paraId="779663CC" w14:textId="77777777" w:rsidR="00427220" w:rsidRDefault="00427220" w:rsidP="00427220">
      <w:pPr>
        <w:pStyle w:val="Heading4"/>
      </w:pPr>
      <w:r>
        <w:t>Assumptions</w:t>
      </w:r>
    </w:p>
    <w:p w14:paraId="5F7F7814" w14:textId="77777777" w:rsidR="00A92B2F" w:rsidRDefault="00A92B2F" w:rsidP="00A92B2F"/>
    <w:p w14:paraId="382E718E"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8C729B4" w14:textId="77777777" w:rsidR="00C0442C" w:rsidRDefault="00C0442C" w:rsidP="00A92B2F"/>
    <w:p w14:paraId="3B97C56B" w14:textId="77777777" w:rsidR="00F15706" w:rsidRDefault="00E60B64" w:rsidP="00783BCF">
      <w:pPr>
        <w:pStyle w:val="Heading3"/>
      </w:pPr>
      <w:r>
        <w:t>Function Scope</w:t>
      </w:r>
    </w:p>
    <w:p w14:paraId="487D6A58" w14:textId="77777777" w:rsidR="00055646" w:rsidRPr="00A43B48" w:rsidRDefault="00055646" w:rsidP="00306D37">
      <w:pPr>
        <w:contextualSpacing/>
      </w:pPr>
    </w:p>
    <w:p w14:paraId="0E658EF5" w14:textId="77777777" w:rsidR="00306D37" w:rsidRDefault="00306D37" w:rsidP="00306D37">
      <w:pPr>
        <w:contextualSpacing/>
      </w:pPr>
      <w:r>
        <w:t xml:space="preserve">The </w:t>
      </w:r>
      <w:r>
        <w:rPr>
          <w:noProof/>
        </w:rPr>
        <w:drawing>
          <wp:inline distT="0" distB="0" distL="0" distR="0" wp14:anchorId="0DDA69A3" wp14:editId="0F134FE2">
            <wp:extent cx="152400" cy="152400"/>
            <wp:effectExtent l="0" t="0" r="0" b="0"/>
            <wp:docPr id="119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Perform machine learning</w:t>
      </w:r>
      <w:r w:rsidR="0004480F">
        <w:rPr>
          <w:b/>
        </w:rPr>
        <w:t>”</w:t>
      </w:r>
      <w:r>
        <w:t xml:space="preserve"> f</w:t>
      </w:r>
      <w:r w:rsidR="00294100">
        <w:t>unction is called by</w:t>
      </w:r>
      <w:r>
        <w:t xml:space="preserve"> the following </w:t>
      </w:r>
      <w:r w:rsidR="00294100">
        <w:t>functions</w:t>
      </w:r>
      <w:r>
        <w:t>:</w:t>
      </w:r>
    </w:p>
    <w:p w14:paraId="692A1070" w14:textId="77777777" w:rsidR="00306D37" w:rsidRPr="00953D23" w:rsidRDefault="00306D37" w:rsidP="0061324D">
      <w:pPr>
        <w:pStyle w:val="ListParagraph"/>
        <w:numPr>
          <w:ilvl w:val="0"/>
          <w:numId w:val="12"/>
        </w:numPr>
        <w:contextualSpacing/>
      </w:pPr>
      <w:r>
        <w:rPr>
          <w:noProof/>
        </w:rPr>
        <w:drawing>
          <wp:inline distT="0" distB="0" distL="0" distR="0" wp14:anchorId="72EC5762" wp14:editId="6FE132F9">
            <wp:extent cx="152400" cy="152400"/>
            <wp:effectExtent l="0" t="0" r="0" b="0"/>
            <wp:docPr id="119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3a5bacda64b6001917b35d85aa50a7a" w:history="1">
        <w:r w:rsidR="00B66881">
          <w:rPr>
            <w:rStyle w:val="Hyperlink"/>
          </w:rPr>
          <w:t>Perform utility operations</w:t>
        </w:r>
      </w:hyperlink>
      <w:r w:rsidR="0004480F">
        <w:t>”</w:t>
      </w:r>
    </w:p>
    <w:p w14:paraId="0DC584D0" w14:textId="77777777" w:rsidR="00306D37" w:rsidRPr="00953D23" w:rsidRDefault="00306D37" w:rsidP="0061324D">
      <w:pPr>
        <w:pStyle w:val="ListParagraph"/>
        <w:numPr>
          <w:ilvl w:val="0"/>
          <w:numId w:val="12"/>
        </w:numPr>
        <w:contextualSpacing/>
      </w:pPr>
      <w:r>
        <w:rPr>
          <w:noProof/>
        </w:rPr>
        <w:drawing>
          <wp:inline distT="0" distB="0" distL="0" distR="0" wp14:anchorId="2D6D7BB6" wp14:editId="5C2FB554">
            <wp:extent cx="152400" cy="152400"/>
            <wp:effectExtent l="0" t="0" r="0" b="0"/>
            <wp:docPr id="119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ed12c2f7396e7683e867027ad8874c2" w:history="1">
        <w:r w:rsidR="00B66881">
          <w:rPr>
            <w:rStyle w:val="Hyperlink"/>
          </w:rPr>
          <w:t>Radar_Behavior</w:t>
        </w:r>
      </w:hyperlink>
      <w:r w:rsidR="0004480F">
        <w:t>”</w:t>
      </w:r>
    </w:p>
    <w:p w14:paraId="6D84D728" w14:textId="77777777" w:rsidR="00393C96" w:rsidRPr="00393C96" w:rsidRDefault="00393C96" w:rsidP="00306D37">
      <w:pPr>
        <w:contextualSpacing/>
      </w:pPr>
    </w:p>
    <w:p w14:paraId="1C3F1132" w14:textId="77777777" w:rsidR="001A755C" w:rsidRDefault="001A755C" w:rsidP="00306D37"/>
    <w:p w14:paraId="3A8361CA" w14:textId="77777777" w:rsidR="00294100" w:rsidRDefault="00294100" w:rsidP="00294100">
      <w:pPr>
        <w:jc w:val="center"/>
      </w:pPr>
      <w:r>
        <w:rPr>
          <w:noProof/>
        </w:rPr>
        <w:lastRenderedPageBreak/>
        <w:drawing>
          <wp:inline distT="0" distB="0" distL="0" distR="0" wp14:anchorId="2D4C4AE8" wp14:editId="62E275A1">
            <wp:extent cx="6466205" cy="4148811"/>
            <wp:effectExtent l="0" t="0" r="0" b="0"/>
            <wp:docPr id="1200" name="Picture -1337250228.jpg" descr="-13372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1337250228.jpg"/>
                    <pic:cNvPicPr/>
                  </pic:nvPicPr>
                  <pic:blipFill>
                    <a:blip r:embed="rId105" cstate="print"/>
                    <a:stretch>
                      <a:fillRect/>
                    </a:stretch>
                  </pic:blipFill>
                  <pic:spPr>
                    <a:xfrm>
                      <a:off x="0" y="0"/>
                      <a:ext cx="6466205" cy="4148811"/>
                    </a:xfrm>
                    <a:prstGeom prst="rect">
                      <a:avLst/>
                    </a:prstGeom>
                  </pic:spPr>
                </pic:pic>
              </a:graphicData>
            </a:graphic>
          </wp:inline>
        </w:drawing>
      </w:r>
    </w:p>
    <w:p w14:paraId="5D4B45D1"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4C7890B" wp14:editId="15E11F86">
            <wp:extent cx="152400" cy="152400"/>
            <wp:effectExtent l="0" t="0" r="0" b="0"/>
            <wp:docPr id="120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Perform utility operations</w:t>
      </w:r>
      <w:r w:rsidR="0004480F">
        <w:t>”</w:t>
      </w:r>
      <w:r w:rsidRPr="00294100">
        <w:t xml:space="preserve"> calling </w:t>
      </w:r>
      <w:r>
        <w:rPr>
          <w:noProof/>
        </w:rPr>
        <w:drawing>
          <wp:inline distT="0" distB="0" distL="0" distR="0" wp14:anchorId="788317D1" wp14:editId="58359959">
            <wp:extent cx="152400" cy="152400"/>
            <wp:effectExtent l="0" t="0" r="0" b="0"/>
            <wp:docPr id="120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Perform machine learning</w:t>
      </w:r>
      <w:r w:rsidR="0004480F">
        <w:t>”</w:t>
      </w:r>
    </w:p>
    <w:p w14:paraId="2BC24F0D" w14:textId="77777777" w:rsidR="00306D37" w:rsidRDefault="00306D37" w:rsidP="00306D37">
      <w:pPr>
        <w:contextualSpacing/>
      </w:pPr>
    </w:p>
    <w:p w14:paraId="585F5D51" w14:textId="77777777" w:rsidR="001A755C" w:rsidRDefault="001A755C" w:rsidP="00306D37"/>
    <w:p w14:paraId="5D8BE416" w14:textId="77777777" w:rsidR="00294100" w:rsidRDefault="00294100" w:rsidP="00294100">
      <w:pPr>
        <w:jc w:val="center"/>
      </w:pPr>
      <w:r>
        <w:rPr>
          <w:noProof/>
        </w:rPr>
        <w:drawing>
          <wp:inline distT="0" distB="0" distL="0" distR="0" wp14:anchorId="1B48BEE1" wp14:editId="50CF8585">
            <wp:extent cx="6466205" cy="3361655"/>
            <wp:effectExtent l="0" t="0" r="0" b="0"/>
            <wp:docPr id="1206" name="Picture 18552460.jpg" descr="18552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18552460.jpg"/>
                    <pic:cNvPicPr/>
                  </pic:nvPicPr>
                  <pic:blipFill>
                    <a:blip r:embed="rId141" cstate="print"/>
                    <a:stretch>
                      <a:fillRect/>
                    </a:stretch>
                  </pic:blipFill>
                  <pic:spPr>
                    <a:xfrm>
                      <a:off x="0" y="0"/>
                      <a:ext cx="6466205" cy="3361655"/>
                    </a:xfrm>
                    <a:prstGeom prst="rect">
                      <a:avLst/>
                    </a:prstGeom>
                  </pic:spPr>
                </pic:pic>
              </a:graphicData>
            </a:graphic>
          </wp:inline>
        </w:drawing>
      </w:r>
    </w:p>
    <w:p w14:paraId="5AB9FCE7"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442199B" wp14:editId="36DD246E">
            <wp:extent cx="152400" cy="152400"/>
            <wp:effectExtent l="0" t="0" r="0" b="0"/>
            <wp:docPr id="120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Radar_Behavior</w:t>
      </w:r>
      <w:r w:rsidR="0004480F">
        <w:t>”</w:t>
      </w:r>
      <w:r w:rsidRPr="00294100">
        <w:t xml:space="preserve"> calling </w:t>
      </w:r>
      <w:r>
        <w:rPr>
          <w:noProof/>
        </w:rPr>
        <w:drawing>
          <wp:inline distT="0" distB="0" distL="0" distR="0" wp14:anchorId="5CCB509F" wp14:editId="7EE0DA98">
            <wp:extent cx="152400" cy="152400"/>
            <wp:effectExtent l="0" t="0" r="0" b="0"/>
            <wp:docPr id="121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Perform machine learning</w:t>
      </w:r>
      <w:r w:rsidR="0004480F">
        <w:t>”</w:t>
      </w:r>
    </w:p>
    <w:p w14:paraId="2C280CC0" w14:textId="77777777" w:rsidR="00306D37" w:rsidRDefault="00306D37" w:rsidP="00306D37">
      <w:pPr>
        <w:contextualSpacing/>
      </w:pPr>
    </w:p>
    <w:p w14:paraId="177DEBA2" w14:textId="77777777" w:rsidR="00F15706" w:rsidRDefault="00E60B64" w:rsidP="00783BCF">
      <w:pPr>
        <w:pStyle w:val="Heading3"/>
      </w:pPr>
      <w:r>
        <w:lastRenderedPageBreak/>
        <w:t>Function Interfaces</w:t>
      </w:r>
    </w:p>
    <w:p w14:paraId="54C55D13"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0F54461" w14:textId="77777777" w:rsidTr="0082668D">
        <w:trPr>
          <w:trHeight w:val="260"/>
        </w:trPr>
        <w:tc>
          <w:tcPr>
            <w:tcW w:w="2547" w:type="dxa"/>
            <w:shd w:val="clear" w:color="auto" w:fill="D9D9D9" w:themeFill="background1" w:themeFillShade="D9"/>
            <w:noWrap/>
            <w:hideMark/>
          </w:tcPr>
          <w:p w14:paraId="329076B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6B27625C"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277FF27E" w14:textId="77777777" w:rsidTr="0082668D">
        <w:trPr>
          <w:trHeight w:val="410"/>
        </w:trPr>
        <w:tc>
          <w:tcPr>
            <w:tcW w:w="2547" w:type="dxa"/>
            <w:noWrap/>
          </w:tcPr>
          <w:p w14:paraId="3C4D18E0" w14:textId="77777777" w:rsidR="0082668D" w:rsidRDefault="0082668D" w:rsidP="00BC57B1">
            <w:pPr>
              <w:contextualSpacing/>
              <w:rPr>
                <w:rFonts w:cs="Arial"/>
              </w:rPr>
            </w:pPr>
            <w:r w:rsidRPr="00275823">
              <w:rPr>
                <w:rFonts w:cs="Arial"/>
              </w:rPr>
              <w:t>Raw audio data</w:t>
            </w:r>
          </w:p>
          <w:p w14:paraId="74C028D5" w14:textId="77777777" w:rsidR="0082668D" w:rsidRDefault="0082668D" w:rsidP="00BC57B1">
            <w:pPr>
              <w:contextualSpacing/>
              <w:rPr>
                <w:rFonts w:cs="Arial"/>
              </w:rPr>
            </w:pPr>
            <w:r>
              <w:rPr>
                <w:rFonts w:cs="Arial"/>
              </w:rPr>
              <w:t>Signal:</w:t>
            </w:r>
          </w:p>
          <w:p w14:paraId="0AEB5CF5"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32EFC92" wp14:editId="0C9C308E">
                  <wp:extent cx="152400" cy="152400"/>
                  <wp:effectExtent l="0" t="0" r="0" b="0"/>
                  <wp:docPr id="1212"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0b690673083556862ce5512a6faaf9d" w:history="1">
              <w:r>
                <w:rPr>
                  <w:rStyle w:val="Hyperlink"/>
                  <w:rFonts w:cs="Arial"/>
                </w:rPr>
                <w:t>Raw Radar and Audio Data</w:t>
              </w:r>
            </w:hyperlink>
          </w:p>
        </w:tc>
        <w:tc>
          <w:tcPr>
            <w:tcW w:w="7654" w:type="dxa"/>
          </w:tcPr>
          <w:p w14:paraId="0259D3F0" w14:textId="77777777" w:rsidR="0082668D" w:rsidRDefault="0082668D" w:rsidP="00BC57B1">
            <w:pPr>
              <w:rPr>
                <w:rFonts w:cs="Arial"/>
              </w:rPr>
            </w:pPr>
            <w:r>
              <w:rPr>
                <w:rFonts w:cs="Arial"/>
              </w:rPr>
              <w:t>Signal Description:</w:t>
            </w:r>
          </w:p>
          <w:p w14:paraId="4B2442C1" w14:textId="77777777" w:rsidR="0082668D" w:rsidRDefault="0082668D" w:rsidP="00BC57B1">
            <w:pPr>
              <w:rPr>
                <w:rFonts w:cs="Arial"/>
              </w:rPr>
            </w:pPr>
            <w:r w:rsidRPr="00275823">
              <w:rPr>
                <w:rFonts w:cs="Arial"/>
              </w:rPr>
              <w:t xml:space="preserve">Data collected and processed from the radar detector.  Used to detect intruder activity in cargo bed of vehicle. </w:t>
            </w:r>
          </w:p>
          <w:p w14:paraId="4921B22B" w14:textId="77777777" w:rsidR="0082668D" w:rsidRDefault="0082668D" w:rsidP="00BC57B1">
            <w:pPr>
              <w:rPr>
                <w:rFonts w:cs="Arial"/>
              </w:rPr>
            </w:pPr>
          </w:p>
          <w:p w14:paraId="2CBCF41D" w14:textId="77777777" w:rsidR="0082668D" w:rsidRPr="0046598F" w:rsidRDefault="0082668D" w:rsidP="00BC57B1">
            <w:pPr>
              <w:rPr>
                <w:rFonts w:cs="Arial"/>
                <w:color w:val="000000"/>
              </w:rPr>
            </w:pPr>
            <w:r>
              <w:rPr>
                <w:rFonts w:cs="Arial"/>
                <w:color w:val="000000"/>
              </w:rPr>
              <w:t>Received from:</w:t>
            </w:r>
          </w:p>
          <w:p w14:paraId="67EDC3DD" w14:textId="77777777" w:rsidR="0082668D" w:rsidRPr="00C8319B" w:rsidRDefault="0082668D" w:rsidP="00BC57B1">
            <w:pPr>
              <w:pStyle w:val="ListParagraph"/>
              <w:numPr>
                <w:ilvl w:val="0"/>
                <w:numId w:val="12"/>
              </w:numPr>
              <w:rPr>
                <w:rFonts w:cs="Arial"/>
              </w:rPr>
            </w:pPr>
            <w:r>
              <w:rPr>
                <w:noProof/>
              </w:rPr>
              <w:drawing>
                <wp:inline distT="0" distB="0" distL="0" distR="0" wp14:anchorId="5EFF5DF3" wp14:editId="05C40D1F">
                  <wp:extent cx="152400" cy="152400"/>
                  <wp:effectExtent l="0" t="0" r="0" b="0"/>
                  <wp:docPr id="121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004e3920e97cfd3cd30fc59503e76ae2" w:history="1">
              <w:r>
                <w:rPr>
                  <w:rStyle w:val="Hyperlink"/>
                  <w:rFonts w:cs="Arial"/>
                </w:rPr>
                <w:t>Radar System External Audio Detector</w:t>
              </w:r>
            </w:hyperlink>
          </w:p>
        </w:tc>
      </w:tr>
    </w:tbl>
    <w:p w14:paraId="72869341" w14:textId="77777777" w:rsidR="0082668D" w:rsidRDefault="0082668D" w:rsidP="00A7465B">
      <w:pPr>
        <w:contextualSpacing/>
        <w:rPr>
          <w:rFonts w:cs="Arial"/>
        </w:rPr>
      </w:pPr>
    </w:p>
    <w:p w14:paraId="2FCC0965"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D5BFB5D" w14:textId="77777777" w:rsidTr="00CD7DFE">
        <w:trPr>
          <w:trHeight w:val="260"/>
        </w:trPr>
        <w:tc>
          <w:tcPr>
            <w:tcW w:w="2689" w:type="dxa"/>
            <w:shd w:val="clear" w:color="auto" w:fill="D9D9D9" w:themeFill="background1" w:themeFillShade="D9"/>
            <w:noWrap/>
            <w:hideMark/>
          </w:tcPr>
          <w:p w14:paraId="4191270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8923DDB"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2231C2AE" w14:textId="77777777" w:rsidTr="00CD7DFE">
        <w:trPr>
          <w:trHeight w:val="410"/>
        </w:trPr>
        <w:tc>
          <w:tcPr>
            <w:tcW w:w="2689" w:type="dxa"/>
            <w:noWrap/>
          </w:tcPr>
          <w:p w14:paraId="6CC6DB8D" w14:textId="77777777" w:rsidR="00CD7DFE" w:rsidRDefault="00CD7DFE" w:rsidP="00BC57B1">
            <w:pPr>
              <w:contextualSpacing/>
              <w:rPr>
                <w:rFonts w:cs="Arial"/>
              </w:rPr>
            </w:pPr>
            <w:r>
              <w:rPr>
                <w:rFonts w:cs="Arial"/>
              </w:rPr>
              <w:t>Processed Radar Data</w:t>
            </w:r>
          </w:p>
          <w:p w14:paraId="23E195FA" w14:textId="77777777" w:rsidR="00CD7DFE" w:rsidRDefault="00CD7DFE" w:rsidP="00BC57B1">
            <w:pPr>
              <w:contextualSpacing/>
              <w:rPr>
                <w:rFonts w:cs="Arial"/>
              </w:rPr>
            </w:pPr>
            <w:r>
              <w:rPr>
                <w:rFonts w:cs="Arial"/>
              </w:rPr>
              <w:t>Signal:</w:t>
            </w:r>
          </w:p>
          <w:p w14:paraId="20436513" w14:textId="77777777" w:rsidR="00CD7DFE" w:rsidRDefault="00CD7DFE" w:rsidP="00BC57B1">
            <w:pPr>
              <w:contextualSpacing/>
              <w:rPr>
                <w:rFonts w:cs="Arial"/>
              </w:rPr>
            </w:pPr>
            <w:r>
              <w:rPr>
                <w:noProof/>
              </w:rPr>
              <w:drawing>
                <wp:inline distT="0" distB="0" distL="0" distR="0" wp14:anchorId="4D380992" wp14:editId="79D3FF6D">
                  <wp:extent cx="152400" cy="152400"/>
                  <wp:effectExtent l="0" t="0" r="0" b="0"/>
                  <wp:docPr id="1216"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80b690673083556862ce5512a6faaf9d" w:history="1">
              <w:r>
                <w:rPr>
                  <w:rStyle w:val="Hyperlink"/>
                  <w:rFonts w:cs="Arial"/>
                </w:rPr>
                <w:t>Raw Radar and Audio Data</w:t>
              </w:r>
            </w:hyperlink>
          </w:p>
        </w:tc>
        <w:tc>
          <w:tcPr>
            <w:tcW w:w="7512" w:type="dxa"/>
            <w:noWrap/>
          </w:tcPr>
          <w:p w14:paraId="548947CB" w14:textId="77777777" w:rsidR="00CD7DFE" w:rsidRDefault="00CD7DFE" w:rsidP="00BC57B1">
            <w:pPr>
              <w:rPr>
                <w:rFonts w:cs="Arial"/>
              </w:rPr>
            </w:pPr>
            <w:r>
              <w:rPr>
                <w:rFonts w:cs="Arial"/>
              </w:rPr>
              <w:t>Signal Description:</w:t>
            </w:r>
          </w:p>
          <w:p w14:paraId="319411EF" w14:textId="77777777" w:rsidR="00CD7DFE" w:rsidRDefault="00CD7DFE" w:rsidP="00BC57B1">
            <w:pPr>
              <w:rPr>
                <w:rFonts w:cs="Arial"/>
              </w:rPr>
            </w:pPr>
            <w:r>
              <w:rPr>
                <w:rFonts w:cs="Arial"/>
              </w:rPr>
              <w:t xml:space="preserve">Data collected and processed from the radar detector.  Used to detect intruder activity in cargo bed of vehicle. </w:t>
            </w:r>
          </w:p>
          <w:p w14:paraId="1880D9D7" w14:textId="77777777" w:rsidR="00CD7DFE" w:rsidRDefault="00CD7DFE" w:rsidP="00BC57B1">
            <w:pPr>
              <w:rPr>
                <w:rFonts w:cs="Arial"/>
              </w:rPr>
            </w:pPr>
          </w:p>
        </w:tc>
      </w:tr>
    </w:tbl>
    <w:p w14:paraId="6A06622D" w14:textId="77777777" w:rsidR="00CD7DFE" w:rsidRDefault="00CD7DFE" w:rsidP="00A72B37"/>
    <w:p w14:paraId="11F157CE" w14:textId="77777777" w:rsidR="00A72B37" w:rsidRDefault="00A72B37" w:rsidP="00A72B37">
      <w:pPr>
        <w:pStyle w:val="Heading4"/>
      </w:pPr>
      <w:r>
        <w:t>Logical</w:t>
      </w:r>
      <w:r w:rsidRPr="00F15706">
        <w:t xml:space="preserve"> Parameters</w:t>
      </w:r>
    </w:p>
    <w:p w14:paraId="72C22C2F" w14:textId="77777777" w:rsidR="00A72B37" w:rsidRDefault="00A72B37" w:rsidP="00A72B37"/>
    <w:p w14:paraId="1E2609AD"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4DF0485E" w14:textId="77777777" w:rsidTr="00EB7D77">
        <w:trPr>
          <w:trHeight w:val="211"/>
        </w:trPr>
        <w:tc>
          <w:tcPr>
            <w:tcW w:w="2689" w:type="dxa"/>
            <w:shd w:val="clear" w:color="auto" w:fill="D9D9D9" w:themeFill="background1" w:themeFillShade="D9"/>
            <w:noWrap/>
            <w:hideMark/>
          </w:tcPr>
          <w:p w14:paraId="344DFC67"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2ED8CAFE"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0A54B608" w14:textId="77777777" w:rsidTr="00EB7D77">
        <w:trPr>
          <w:trHeight w:val="410"/>
        </w:trPr>
        <w:tc>
          <w:tcPr>
            <w:tcW w:w="2689" w:type="dxa"/>
            <w:noWrap/>
          </w:tcPr>
          <w:p w14:paraId="16150CAD" w14:textId="5256FCB2"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40940A1C" w14:textId="4B713DA7" w:rsidR="009649F4" w:rsidRPr="003F473D" w:rsidRDefault="009649F4" w:rsidP="00EB7D77">
            <w:pPr>
              <w:rPr>
                <w:rFonts w:cs="Arial"/>
                <w:color w:val="000000"/>
                <w:sz w:val="18"/>
                <w:szCs w:val="18"/>
              </w:rPr>
            </w:pPr>
          </w:p>
        </w:tc>
      </w:tr>
      <w:tr w:rsidR="009649F4" w:rsidRPr="003F473D" w14:paraId="23257F5B" w14:textId="77777777" w:rsidTr="00EB7D77">
        <w:trPr>
          <w:trHeight w:val="410"/>
        </w:trPr>
        <w:tc>
          <w:tcPr>
            <w:tcW w:w="2689" w:type="dxa"/>
            <w:noWrap/>
          </w:tcPr>
          <w:p w14:paraId="6ED80CEC"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7174A687" w14:textId="77777777" w:rsidR="009649F4" w:rsidRPr="003F473D" w:rsidRDefault="009649F4" w:rsidP="00EB7D77">
            <w:pPr>
              <w:rPr>
                <w:rFonts w:cs="Arial"/>
                <w:color w:val="000000"/>
                <w:sz w:val="18"/>
                <w:szCs w:val="18"/>
              </w:rPr>
            </w:pPr>
          </w:p>
        </w:tc>
      </w:tr>
    </w:tbl>
    <w:p w14:paraId="709398B4" w14:textId="77777777" w:rsidR="009649F4" w:rsidRDefault="009649F4" w:rsidP="00A72B37"/>
    <w:p w14:paraId="695618A4" w14:textId="77777777" w:rsidR="00822913" w:rsidRDefault="00822913" w:rsidP="00822913">
      <w:pPr>
        <w:pStyle w:val="Heading3"/>
      </w:pPr>
      <w:r>
        <w:t>Function Modeling</w:t>
      </w:r>
    </w:p>
    <w:p w14:paraId="26FC311C" w14:textId="77777777" w:rsidR="00EF5443" w:rsidRPr="00C75AE5" w:rsidRDefault="00EF5443" w:rsidP="00EF5443"/>
    <w:p w14:paraId="33F4B75F" w14:textId="77777777" w:rsidR="002D15F6" w:rsidRDefault="002D15F6" w:rsidP="0061324D">
      <w:pPr>
        <w:pStyle w:val="Heading4"/>
        <w:numPr>
          <w:ilvl w:val="3"/>
          <w:numId w:val="4"/>
        </w:numPr>
      </w:pPr>
      <w:r>
        <w:t>Use Cases</w:t>
      </w:r>
    </w:p>
    <w:p w14:paraId="4E2B73D4" w14:textId="77777777" w:rsidR="002D15F6" w:rsidRDefault="002D15F6" w:rsidP="002D15F6"/>
    <w:p w14:paraId="74076E5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C20259D" w14:textId="77777777" w:rsidR="009649F4" w:rsidRDefault="009649F4" w:rsidP="009649F4">
      <w:pPr>
        <w:pStyle w:val="Heading4"/>
        <w:numPr>
          <w:ilvl w:val="3"/>
          <w:numId w:val="4"/>
        </w:numPr>
      </w:pPr>
      <w:r>
        <w:t>State Charts</w:t>
      </w:r>
    </w:p>
    <w:p w14:paraId="584FF28B" w14:textId="77777777" w:rsidR="00195B38" w:rsidRDefault="00195B38" w:rsidP="00A76553">
      <w:pPr>
        <w:contextualSpacing/>
        <w:rPr>
          <w:color w:val="A6A6A6" w:themeColor="background1" w:themeShade="A6"/>
        </w:rPr>
      </w:pPr>
    </w:p>
    <w:p w14:paraId="0E1897AA"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607F0E14" w14:textId="77777777" w:rsidR="00A76553" w:rsidRPr="00FF5F72" w:rsidRDefault="00A76553" w:rsidP="00A76553">
      <w:pPr>
        <w:contextualSpacing/>
        <w:rPr>
          <w:color w:val="A6A6A6" w:themeColor="background1" w:themeShade="A6"/>
        </w:rPr>
      </w:pPr>
    </w:p>
    <w:p w14:paraId="054BED63" w14:textId="77777777" w:rsidR="00A76553" w:rsidRPr="00004083" w:rsidRDefault="00A76553" w:rsidP="00A76553">
      <w:pPr>
        <w:contextualSpacing/>
        <w:rPr>
          <w:rFonts w:cs="Arial"/>
        </w:rPr>
      </w:pPr>
    </w:p>
    <w:p w14:paraId="4CDE9374" w14:textId="77777777" w:rsidR="009649F4" w:rsidRDefault="009649F4" w:rsidP="009649F4">
      <w:pPr>
        <w:pStyle w:val="Heading4"/>
        <w:numPr>
          <w:ilvl w:val="3"/>
          <w:numId w:val="4"/>
        </w:numPr>
      </w:pPr>
      <w:r>
        <w:t>Activity Diagrams</w:t>
      </w:r>
    </w:p>
    <w:p w14:paraId="11CBB497" w14:textId="77777777" w:rsidR="009649F4" w:rsidRDefault="009649F4" w:rsidP="009649F4"/>
    <w:p w14:paraId="4EDBCA77"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60F30741" w14:textId="77777777" w:rsidR="009649F4" w:rsidRPr="00FF5F72" w:rsidRDefault="009649F4" w:rsidP="009649F4">
      <w:pPr>
        <w:contextualSpacing/>
        <w:rPr>
          <w:color w:val="A6A6A6" w:themeColor="background1" w:themeShade="A6"/>
        </w:rPr>
      </w:pPr>
    </w:p>
    <w:p w14:paraId="666A2227" w14:textId="77777777" w:rsidR="009649F4" w:rsidRDefault="009649F4" w:rsidP="009649F4">
      <w:pPr>
        <w:pStyle w:val="Heading4"/>
        <w:numPr>
          <w:ilvl w:val="3"/>
          <w:numId w:val="4"/>
        </w:numPr>
      </w:pPr>
      <w:r>
        <w:t>Sequence Diagrams</w:t>
      </w:r>
    </w:p>
    <w:p w14:paraId="10AD0E55" w14:textId="77777777" w:rsidR="00987D84" w:rsidRPr="00EB7D77" w:rsidRDefault="00987D84" w:rsidP="00EB7D77">
      <w:pPr>
        <w:rPr>
          <w:rStyle w:val="SubtleEmphasis"/>
          <w:i w:val="0"/>
          <w:iCs w:val="0"/>
          <w:color w:val="auto"/>
          <w:highlight w:val="green"/>
        </w:rPr>
      </w:pPr>
    </w:p>
    <w:p w14:paraId="5A0B9663"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0995470F" w14:textId="77777777" w:rsidR="00987D84" w:rsidRDefault="00987D84" w:rsidP="00987D84"/>
    <w:p w14:paraId="3ED3BDED" w14:textId="77777777" w:rsidR="009649F4" w:rsidRDefault="009649F4" w:rsidP="009649F4"/>
    <w:p w14:paraId="5C29FEC5" w14:textId="77777777" w:rsidR="009649F4" w:rsidRDefault="009649F4" w:rsidP="009649F4">
      <w:pPr>
        <w:pStyle w:val="Heading4"/>
        <w:numPr>
          <w:ilvl w:val="3"/>
          <w:numId w:val="4"/>
        </w:numPr>
      </w:pPr>
      <w:r>
        <w:lastRenderedPageBreak/>
        <w:t>Decision Tables</w:t>
      </w:r>
    </w:p>
    <w:p w14:paraId="521FA4F5" w14:textId="77777777" w:rsidR="009649F4" w:rsidRDefault="009649F4" w:rsidP="009649F4"/>
    <w:p w14:paraId="2308193B" w14:textId="77777777" w:rsidR="00F15706" w:rsidRDefault="00DA0800" w:rsidP="00822913">
      <w:pPr>
        <w:pStyle w:val="Heading3"/>
      </w:pPr>
      <w:r>
        <w:t>Function Requirements</w:t>
      </w:r>
    </w:p>
    <w:p w14:paraId="08BCB831" w14:textId="77777777" w:rsidR="00F15706" w:rsidRDefault="00F15706" w:rsidP="00783BCF">
      <w:pPr>
        <w:pStyle w:val="Heading4"/>
      </w:pPr>
      <w:r>
        <w:t>Functional Requirements</w:t>
      </w:r>
    </w:p>
    <w:p w14:paraId="4AF2D56A" w14:textId="77777777" w:rsidR="006E54B3" w:rsidRDefault="00F15706" w:rsidP="006E54B3">
      <w:pPr>
        <w:pStyle w:val="Heading5"/>
      </w:pPr>
      <w:r>
        <w:t>Normal Operation</w:t>
      </w:r>
    </w:p>
    <w:p w14:paraId="60F22463" w14:textId="77777777" w:rsidR="005961D3" w:rsidRDefault="005961D3" w:rsidP="00BB6A63"/>
    <w:p w14:paraId="446AE4D9" w14:textId="77777777" w:rsidR="005961D3" w:rsidRDefault="005961D3" w:rsidP="005961D3">
      <w:pPr>
        <w:rPr>
          <w:color w:val="A6A6A6" w:themeColor="background1" w:themeShade="A6"/>
        </w:rPr>
      </w:pPr>
      <w:r>
        <w:rPr>
          <w:color w:val="A6A6A6" w:themeColor="background1" w:themeShade="A6"/>
        </w:rPr>
        <w:t>No Normal Operation Requirements specified.</w:t>
      </w:r>
    </w:p>
    <w:p w14:paraId="53DA2E79" w14:textId="77777777" w:rsidR="00F15706" w:rsidRDefault="00F15706" w:rsidP="00783BCF">
      <w:pPr>
        <w:pStyle w:val="Heading5"/>
      </w:pPr>
      <w:r>
        <w:t>Error Handling</w:t>
      </w:r>
    </w:p>
    <w:p w14:paraId="7435C965" w14:textId="77777777" w:rsidR="005961D3" w:rsidRDefault="005961D3" w:rsidP="00BB6A63"/>
    <w:p w14:paraId="4E7C280B" w14:textId="77777777" w:rsidR="005961D3" w:rsidRDefault="005961D3" w:rsidP="005961D3">
      <w:pPr>
        <w:rPr>
          <w:color w:val="A6A6A6" w:themeColor="background1" w:themeShade="A6"/>
        </w:rPr>
      </w:pPr>
      <w:r>
        <w:rPr>
          <w:color w:val="A6A6A6" w:themeColor="background1" w:themeShade="A6"/>
        </w:rPr>
        <w:t>No Error Handling Requirements specified.</w:t>
      </w:r>
    </w:p>
    <w:p w14:paraId="0C190DAF" w14:textId="77777777" w:rsidR="00DD7D94" w:rsidRDefault="00DD7D94" w:rsidP="00DD7D94">
      <w:pPr>
        <w:pStyle w:val="Heading4"/>
      </w:pPr>
      <w:r>
        <w:t>Non-Functional Requirements</w:t>
      </w:r>
    </w:p>
    <w:p w14:paraId="382EA454" w14:textId="77777777" w:rsidR="005961D3" w:rsidRDefault="005961D3" w:rsidP="00BB6A63"/>
    <w:p w14:paraId="7062F55E" w14:textId="77777777" w:rsidR="005961D3" w:rsidRDefault="005961D3" w:rsidP="005961D3">
      <w:pPr>
        <w:rPr>
          <w:color w:val="A6A6A6" w:themeColor="background1" w:themeShade="A6"/>
        </w:rPr>
      </w:pPr>
      <w:r>
        <w:rPr>
          <w:color w:val="A6A6A6" w:themeColor="background1" w:themeShade="A6"/>
        </w:rPr>
        <w:t>No Non-Functional Requirements specified.</w:t>
      </w:r>
    </w:p>
    <w:p w14:paraId="1F6C0299" w14:textId="77777777" w:rsidR="00DF462B" w:rsidRDefault="00427220" w:rsidP="00DF462B">
      <w:pPr>
        <w:pStyle w:val="Heading4"/>
      </w:pPr>
      <w:r>
        <w:t>Functional</w:t>
      </w:r>
      <w:r w:rsidR="00DF462B">
        <w:t xml:space="preserve"> Safety Requirements</w:t>
      </w:r>
    </w:p>
    <w:p w14:paraId="0DAC6D58" w14:textId="77777777" w:rsidR="00DF462B" w:rsidRDefault="00DF462B" w:rsidP="00DF462B">
      <w:pPr>
        <w:rPr>
          <w:highlight w:val="yellow"/>
        </w:rPr>
      </w:pPr>
    </w:p>
    <w:p w14:paraId="2AEB8091"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7B00BFA" w14:textId="77777777" w:rsidR="00DD7D94" w:rsidRDefault="00DD7D94" w:rsidP="00DD7D94">
      <w:pPr>
        <w:pStyle w:val="Heading4"/>
      </w:pPr>
      <w:r>
        <w:t>Other Requirements</w:t>
      </w:r>
    </w:p>
    <w:p w14:paraId="27C82C5F" w14:textId="77777777" w:rsidR="00DD7D94" w:rsidRDefault="00DD7D94" w:rsidP="00DD7D94">
      <w:pPr>
        <w:pStyle w:val="Heading5"/>
      </w:pPr>
      <w:r>
        <w:t>Design Requirements</w:t>
      </w:r>
    </w:p>
    <w:p w14:paraId="455AF4FB" w14:textId="77777777" w:rsidR="005961D3" w:rsidRDefault="005961D3" w:rsidP="00CA4A62"/>
    <w:p w14:paraId="4D750B10" w14:textId="77777777" w:rsidR="005961D3" w:rsidRDefault="005961D3" w:rsidP="005961D3">
      <w:pPr>
        <w:rPr>
          <w:color w:val="A6A6A6" w:themeColor="background1" w:themeShade="A6"/>
        </w:rPr>
      </w:pPr>
      <w:r>
        <w:rPr>
          <w:color w:val="A6A6A6" w:themeColor="background1" w:themeShade="A6"/>
        </w:rPr>
        <w:t>No Design Requirements specified.</w:t>
      </w:r>
    </w:p>
    <w:p w14:paraId="1E364266" w14:textId="77777777" w:rsidR="00CA4A62" w:rsidRDefault="00CA4A62" w:rsidP="00CA4A62">
      <w:pPr>
        <w:pStyle w:val="Heading4"/>
      </w:pPr>
      <w:r>
        <w:t>Uncategorized Requirements</w:t>
      </w:r>
    </w:p>
    <w:p w14:paraId="229E17E0" w14:textId="77777777" w:rsidR="005961D3" w:rsidRDefault="005961D3" w:rsidP="00CA4A62"/>
    <w:p w14:paraId="2606B788" w14:textId="77777777" w:rsidR="001F5E54" w:rsidRPr="0017445F" w:rsidRDefault="006E25A5" w:rsidP="001F5E54">
      <w:pPr>
        <w:pStyle w:val="RERequirement"/>
        <w:shd w:val="clear" w:color="auto" w:fill="F2F2F2" w:themeFill="background1" w:themeFillShade="F2"/>
      </w:pPr>
      <w:bookmarkStart w:id="171" w:name="_fc9e695828d7beb4671a05dfe4d6c138"/>
      <w:r>
        <w:t>R_Sent_Core_4</w:t>
      </w:r>
      <w:bookmarkEnd w:id="171"/>
      <w:r w:rsidR="00AE04B0">
        <w:t xml:space="preserve"> Machine Learning</w:t>
      </w:r>
    </w:p>
    <w:p w14:paraId="6ABB96FF" w14:textId="77777777" w:rsidR="001F5E54" w:rsidRDefault="00AE04B0" w:rsidP="001F5E54">
      <w:pPr>
        <w:rPr>
          <w:rFonts w:cs="Arial"/>
        </w:rPr>
      </w:pPr>
      <w:r>
        <w:rPr>
          <w:rFonts w:cs="Arial"/>
        </w:rPr>
        <w:t>When performing any sentinel feature functionality, Ford Cloud Systems Sentinel software shall have in-vehicle and cloud-machine learning capabilities.</w:t>
      </w:r>
    </w:p>
    <w:p w14:paraId="399CB67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CD75E4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11AAE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R_Sent_Core_4</w:t>
            </w:r>
          </w:p>
        </w:tc>
      </w:tr>
      <w:tr w:rsidR="001F5E54" w:rsidRPr="00FD127C" w14:paraId="022903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48A04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38F55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may help determine the type of intruder event.</w:t>
            </w:r>
          </w:p>
        </w:tc>
      </w:tr>
      <w:tr w:rsidR="001F5E54" w:rsidRPr="00FD127C" w14:paraId="61E8BE4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8AE4A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72385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039876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D8344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5A987A" w14:textId="77777777" w:rsidR="00E77D14" w:rsidRDefault="00E77D14"/>
        </w:tc>
      </w:tr>
      <w:tr w:rsidR="001F5E54" w:rsidRPr="00FD127C" w14:paraId="1579A2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14970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F30831"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8E041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3E9F7E" w14:textId="77777777" w:rsidR="00E77D14" w:rsidRDefault="00E77D14"/>
        </w:tc>
      </w:tr>
      <w:tr w:rsidR="001F5E54" w:rsidRPr="00FD127C" w14:paraId="778031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4DA17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38CF3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4FAED2F" wp14:editId="396A1631">
                  <wp:extent cx="152400" cy="152400"/>
                  <wp:effectExtent l="0" t="0" r="0" b="0"/>
                  <wp:docPr id="1218"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R_F_Sentinel_00057 Machine Learning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7146A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B0ECFB" w14:textId="77777777" w:rsidR="00E77D14" w:rsidRDefault="00E77D14"/>
        </w:tc>
      </w:tr>
      <w:tr w:rsidR="001F5E54" w:rsidRPr="00FD127C" w14:paraId="63C63A3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F8C17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21C4EB"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8C666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41610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32FFD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8D8F7B" w14:textId="77777777" w:rsidR="00E77D14" w:rsidRDefault="00E77D14"/>
        </w:tc>
      </w:tr>
      <w:tr w:rsidR="001F5E54" w:rsidRPr="00FD127C" w14:paraId="2A2F83D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B5778D" w14:textId="77777777" w:rsidR="001F5E54" w:rsidRPr="00FD127C" w:rsidRDefault="0052661D" w:rsidP="00A84EEF">
            <w:pPr>
              <w:rPr>
                <w:rFonts w:cs="Arial"/>
                <w:bCs/>
                <w:color w:val="808080" w:themeColor="background1" w:themeShade="80"/>
                <w:sz w:val="16"/>
                <w:szCs w:val="14"/>
              </w:rPr>
            </w:pPr>
            <w:hyperlink r:id="rId14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B82EF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EDC1C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BE106A6" w14:textId="77777777" w:rsidR="001F5E54" w:rsidRPr="0017445F" w:rsidRDefault="006E25A5" w:rsidP="001F5E54">
      <w:pPr>
        <w:pStyle w:val="RERequirement"/>
        <w:shd w:val="clear" w:color="auto" w:fill="F2F2F2" w:themeFill="background1" w:themeFillShade="F2"/>
      </w:pPr>
      <w:bookmarkStart w:id="172" w:name="_639718a76d62a261a7251c6dbbc8154a"/>
      <w:r>
        <w:t>R_Sent_Det_8</w:t>
      </w:r>
      <w:bookmarkEnd w:id="172"/>
      <w:r w:rsidR="00AE04B0">
        <w:t xml:space="preserve"> Machine Learning for Bed detection</w:t>
      </w:r>
    </w:p>
    <w:p w14:paraId="02C8F5B6" w14:textId="77777777" w:rsidR="001F5E54" w:rsidRDefault="00AE04B0" w:rsidP="001F5E54">
      <w:pPr>
        <w:rPr>
          <w:rFonts w:cs="Arial"/>
        </w:rPr>
      </w:pPr>
      <w:r>
        <w:rPr>
          <w:rFonts w:cs="Arial"/>
        </w:rPr>
        <w:t>When active the system for detecting intruders in the bed area shall use machine learning.  Inputs from radar and microphone data.</w:t>
      </w:r>
    </w:p>
    <w:p w14:paraId="7286EDB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0EA781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5A012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R_Sent_Det_8</w:t>
            </w:r>
          </w:p>
        </w:tc>
      </w:tr>
      <w:tr w:rsidR="001F5E54" w:rsidRPr="00FD127C" w14:paraId="42C51E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0E55D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00BFA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improve the accuracy of threat detection</w:t>
            </w:r>
          </w:p>
        </w:tc>
      </w:tr>
      <w:tr w:rsidR="001F5E54" w:rsidRPr="00FD127C" w14:paraId="190FB8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29E40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E5E2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A45F3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2872D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C94AC3" w14:textId="77777777" w:rsidR="00E77D14" w:rsidRDefault="00E77D14"/>
        </w:tc>
      </w:tr>
      <w:tr w:rsidR="001F5E54" w:rsidRPr="00FD127C" w14:paraId="44E28D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94CB3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44AD7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BF4F5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53EE1D" w14:textId="77777777" w:rsidR="00E77D14" w:rsidRDefault="00E77D14"/>
        </w:tc>
      </w:tr>
      <w:tr w:rsidR="001F5E54" w:rsidRPr="00FD127C" w14:paraId="02498E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65CA7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14C91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5E221C7" wp14:editId="3F36B02D">
                  <wp:extent cx="152400" cy="152400"/>
                  <wp:effectExtent l="0" t="0" r="0" b="0"/>
                  <wp:docPr id="122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R_F_Sentinel_00007 Intrusion Detection - Radar (Bed Area)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724D7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13BD15" w14:textId="77777777" w:rsidR="00E77D14" w:rsidRDefault="00E77D14"/>
        </w:tc>
      </w:tr>
      <w:tr w:rsidR="001F5E54" w:rsidRPr="00FD127C" w14:paraId="7998D8C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DD02C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C0D194"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35159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897728"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ACE95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805DBD" w14:textId="77777777" w:rsidR="00E77D14" w:rsidRDefault="00E77D14"/>
        </w:tc>
      </w:tr>
      <w:tr w:rsidR="001F5E54" w:rsidRPr="00FD127C" w14:paraId="64A24FB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C212B3" w14:textId="77777777" w:rsidR="001F5E54" w:rsidRPr="00FD127C" w:rsidRDefault="0052661D" w:rsidP="00A84EEF">
            <w:pPr>
              <w:rPr>
                <w:rFonts w:cs="Arial"/>
                <w:bCs/>
                <w:color w:val="808080" w:themeColor="background1" w:themeShade="80"/>
                <w:sz w:val="16"/>
                <w:szCs w:val="14"/>
              </w:rPr>
            </w:pPr>
            <w:hyperlink r:id="rId14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54625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4CE96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1D8BD4D" w14:textId="77777777" w:rsidR="000D7866" w:rsidRPr="00E47D48" w:rsidRDefault="000D7866" w:rsidP="00E47D48">
      <w:pPr>
        <w:rPr>
          <w:color w:val="FF0000"/>
        </w:rPr>
      </w:pPr>
    </w:p>
    <w:p w14:paraId="32E3180D" w14:textId="77777777" w:rsidR="009C1EEC" w:rsidRDefault="000D732E" w:rsidP="0061324D">
      <w:pPr>
        <w:pStyle w:val="Heading2"/>
        <w:numPr>
          <w:ilvl w:val="1"/>
          <w:numId w:val="4"/>
        </w:numPr>
      </w:pPr>
      <w:r>
        <w:t xml:space="preserve">Logical Function </w:t>
      </w:r>
      <w:r>
        <w:rPr>
          <w:noProof/>
        </w:rPr>
        <w:drawing>
          <wp:inline distT="0" distB="0" distL="0" distR="0" wp14:anchorId="301182DE" wp14:editId="2AD6544B">
            <wp:extent cx="152400" cy="152400"/>
            <wp:effectExtent l="0" t="0" r="0" b="0"/>
            <wp:docPr id="122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73" w:name="_1a0e25516991f5cc1dc290efc9a0e3f7"/>
      <w:r w:rsidR="008E73AE">
        <w:t>Inform user of low battery SoC</w:t>
      </w:r>
      <w:bookmarkEnd w:id="173"/>
    </w:p>
    <w:p w14:paraId="4D1E85D6" w14:textId="77777777" w:rsidR="0061785D" w:rsidRDefault="0061785D" w:rsidP="00783BCF">
      <w:pPr>
        <w:pStyle w:val="Heading3"/>
      </w:pPr>
      <w:r>
        <w:t xml:space="preserve">Function </w:t>
      </w:r>
      <w:r w:rsidR="00283752">
        <w:t>Overview</w:t>
      </w:r>
    </w:p>
    <w:p w14:paraId="270137CA" w14:textId="77777777" w:rsidR="00427220" w:rsidRDefault="000D732E" w:rsidP="00427220">
      <w:pPr>
        <w:pStyle w:val="Heading4"/>
      </w:pPr>
      <w:r>
        <w:t xml:space="preserve">Function </w:t>
      </w:r>
      <w:r w:rsidR="00283752">
        <w:t>Description</w:t>
      </w:r>
    </w:p>
    <w:p w14:paraId="74C5FA13" w14:textId="77777777" w:rsidR="00794B45" w:rsidRDefault="00794B45" w:rsidP="009C1EEC">
      <w:pPr>
        <w:contextualSpacing/>
      </w:pPr>
    </w:p>
    <w:p w14:paraId="6A17A5DC" w14:textId="77777777" w:rsidR="00AC0C92" w:rsidRDefault="00AC0C92" w:rsidP="009C1EEC">
      <w:pPr>
        <w:contextualSpacing/>
      </w:pPr>
      <w:r>
        <w:t>Function is allocated to:</w:t>
      </w:r>
    </w:p>
    <w:p w14:paraId="2842C59C" w14:textId="77777777" w:rsidR="00AC0C92" w:rsidRDefault="00604AF5" w:rsidP="0061324D">
      <w:pPr>
        <w:pStyle w:val="ListParagraph"/>
        <w:numPr>
          <w:ilvl w:val="0"/>
          <w:numId w:val="13"/>
        </w:numPr>
        <w:contextualSpacing/>
      </w:pPr>
      <w:r>
        <w:rPr>
          <w:noProof/>
        </w:rPr>
        <w:drawing>
          <wp:inline distT="0" distB="0" distL="0" distR="0" wp14:anchorId="7B6C8C52" wp14:editId="0E502625">
            <wp:extent cx="152400" cy="152400"/>
            <wp:effectExtent l="0" t="0" r="0" b="0"/>
            <wp:docPr id="122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Alert User that Sentinel has disabled due to low battery SoC.</w:t>
      </w:r>
      <w:r>
        <w:t xml:space="preserve"> &lt;&lt;Physical&gt;&gt;</w:t>
      </w:r>
    </w:p>
    <w:p w14:paraId="24A3BF99" w14:textId="77777777" w:rsidR="00AC0C92" w:rsidRDefault="00604AF5" w:rsidP="0061324D">
      <w:pPr>
        <w:pStyle w:val="ListParagraph"/>
        <w:numPr>
          <w:ilvl w:val="0"/>
          <w:numId w:val="13"/>
        </w:numPr>
        <w:contextualSpacing/>
      </w:pPr>
      <w:r>
        <w:rPr>
          <w:noProof/>
        </w:rPr>
        <w:drawing>
          <wp:inline distT="0" distB="0" distL="0" distR="0" wp14:anchorId="33D412C3" wp14:editId="69E09AF4">
            <wp:extent cx="152400" cy="152400"/>
            <wp:effectExtent l="0" t="0" r="0" b="0"/>
            <wp:docPr id="1226"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Alert User that vehicle battery SoC is below required threshold</w:t>
      </w:r>
      <w:r>
        <w:t xml:space="preserve"> &lt;&lt;Physical&gt;&gt;</w:t>
      </w:r>
    </w:p>
    <w:p w14:paraId="38FA26D3" w14:textId="77777777" w:rsidR="00AC0C92" w:rsidRDefault="00604AF5" w:rsidP="0061324D">
      <w:pPr>
        <w:pStyle w:val="ListParagraph"/>
        <w:numPr>
          <w:ilvl w:val="0"/>
          <w:numId w:val="13"/>
        </w:numPr>
        <w:contextualSpacing/>
      </w:pPr>
      <w:r>
        <w:rPr>
          <w:noProof/>
        </w:rPr>
        <w:drawing>
          <wp:inline distT="0" distB="0" distL="0" distR="0" wp14:anchorId="68A573DB" wp14:editId="2E5A8402">
            <wp:extent cx="152400" cy="152400"/>
            <wp:effectExtent l="0" t="0" r="0" b="0"/>
            <wp:docPr id="122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Battery SOC Provider</w:t>
      </w:r>
      <w:r>
        <w:t xml:space="preserve"> &lt;&lt;Logical&gt;&gt;</w:t>
      </w:r>
    </w:p>
    <w:p w14:paraId="6FB0491C" w14:textId="77777777" w:rsidR="00AC0C92" w:rsidRDefault="00604AF5" w:rsidP="0061324D">
      <w:pPr>
        <w:pStyle w:val="ListParagraph"/>
        <w:numPr>
          <w:ilvl w:val="0"/>
          <w:numId w:val="13"/>
        </w:numPr>
        <w:contextualSpacing/>
      </w:pPr>
      <w:r>
        <w:rPr>
          <w:noProof/>
        </w:rPr>
        <w:drawing>
          <wp:inline distT="0" distB="0" distL="0" distR="0" wp14:anchorId="61870655" wp14:editId="140AE145">
            <wp:extent cx="152400" cy="152400"/>
            <wp:effectExtent l="0" t="0" r="0" b="0"/>
            <wp:docPr id="123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HMI provider</w:t>
      </w:r>
      <w:r>
        <w:t xml:space="preserve"> &lt;&lt;Logical&gt;&gt;</w:t>
      </w:r>
    </w:p>
    <w:p w14:paraId="58F1BCEB" w14:textId="77777777" w:rsidR="00AC0C92" w:rsidRDefault="00604AF5" w:rsidP="0061324D">
      <w:pPr>
        <w:pStyle w:val="ListParagraph"/>
        <w:numPr>
          <w:ilvl w:val="0"/>
          <w:numId w:val="13"/>
        </w:numPr>
        <w:contextualSpacing/>
      </w:pPr>
      <w:r>
        <w:rPr>
          <w:noProof/>
        </w:rPr>
        <w:drawing>
          <wp:inline distT="0" distB="0" distL="0" distR="0" wp14:anchorId="0070C73F" wp14:editId="019871B0">
            <wp:extent cx="152400" cy="152400"/>
            <wp:effectExtent l="0" t="0" r="0" b="0"/>
            <wp:docPr id="1232"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Monitor Battery SOC</w:t>
      </w:r>
      <w:r>
        <w:t xml:space="preserve"> &lt;&lt;Logical&gt;&gt;</w:t>
      </w:r>
    </w:p>
    <w:p w14:paraId="4CE9660D" w14:textId="77777777" w:rsidR="00AC0C92" w:rsidRDefault="00604AF5" w:rsidP="0061324D">
      <w:pPr>
        <w:pStyle w:val="ListParagraph"/>
        <w:numPr>
          <w:ilvl w:val="0"/>
          <w:numId w:val="13"/>
        </w:numPr>
        <w:contextualSpacing/>
      </w:pPr>
      <w:r>
        <w:rPr>
          <w:noProof/>
        </w:rPr>
        <w:drawing>
          <wp:inline distT="0" distB="0" distL="0" distR="0" wp14:anchorId="504E3073" wp14:editId="62A58400">
            <wp:extent cx="152400" cy="152400"/>
            <wp:effectExtent l="0" t="0" r="0" b="0"/>
            <wp:docPr id="1234"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30FCE308" w14:textId="77777777" w:rsidR="00AC0C92" w:rsidRDefault="00604AF5" w:rsidP="0061324D">
      <w:pPr>
        <w:pStyle w:val="ListParagraph"/>
        <w:numPr>
          <w:ilvl w:val="0"/>
          <w:numId w:val="13"/>
        </w:numPr>
        <w:contextualSpacing/>
      </w:pPr>
      <w:r>
        <w:rPr>
          <w:noProof/>
        </w:rPr>
        <w:drawing>
          <wp:inline distT="0" distB="0" distL="0" distR="0" wp14:anchorId="02C5EBE4" wp14:editId="7DF72EEA">
            <wp:extent cx="152400" cy="152400"/>
            <wp:effectExtent l="0" t="0" r="0" b="0"/>
            <wp:docPr id="1236"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Provide Low Battery SoC Warning</w:t>
      </w:r>
      <w:r>
        <w:t xml:space="preserve"> &lt;&lt;Logical&gt;&gt;</w:t>
      </w:r>
    </w:p>
    <w:p w14:paraId="709E695E" w14:textId="77777777" w:rsidR="00AC0C92" w:rsidRDefault="00604AF5" w:rsidP="0061324D">
      <w:pPr>
        <w:pStyle w:val="ListParagraph"/>
        <w:numPr>
          <w:ilvl w:val="0"/>
          <w:numId w:val="13"/>
        </w:numPr>
        <w:contextualSpacing/>
      </w:pPr>
      <w:r>
        <w:rPr>
          <w:noProof/>
        </w:rPr>
        <w:drawing>
          <wp:inline distT="0" distB="0" distL="0" distR="0" wp14:anchorId="0ECFC3D8" wp14:editId="5398F130">
            <wp:extent cx="152400" cy="152400"/>
            <wp:effectExtent l="0" t="0" r="0" b="0"/>
            <wp:docPr id="123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Vehicle accesories monitor and controller</w:t>
      </w:r>
      <w:r>
        <w:t xml:space="preserve"> &lt;&lt;Logical&gt;&gt;</w:t>
      </w:r>
    </w:p>
    <w:p w14:paraId="083D3596" w14:textId="77777777" w:rsidR="00794B45" w:rsidRDefault="00794B45" w:rsidP="009C1EEC">
      <w:pPr>
        <w:contextualSpacing/>
      </w:pPr>
    </w:p>
    <w:p w14:paraId="2F3D677A" w14:textId="77777777" w:rsidR="009C1EEC" w:rsidRDefault="009C1EEC" w:rsidP="009C1EEC">
      <w:pPr>
        <w:contextualSpacing/>
      </w:pPr>
      <w:r w:rsidRPr="00A554C4">
        <w:t>The user will be informed of a low vehicle battery state of charge (SoC)</w:t>
      </w:r>
    </w:p>
    <w:p w14:paraId="61B77EB2" w14:textId="77777777" w:rsidR="00282E2C" w:rsidRDefault="000D732E" w:rsidP="00FD32A2">
      <w:pPr>
        <w:pStyle w:val="Heading4"/>
      </w:pPr>
      <w:r>
        <w:t xml:space="preserve">Function </w:t>
      </w:r>
      <w:r w:rsidR="00282E2C">
        <w:t>Variants</w:t>
      </w:r>
    </w:p>
    <w:p w14:paraId="57846886" w14:textId="77777777" w:rsidR="00282E2C" w:rsidRDefault="00282E2C" w:rsidP="00282E2C"/>
    <w:p w14:paraId="0DAAD22C"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111F032F" w14:textId="77777777" w:rsidTr="00EB7D77">
        <w:trPr>
          <w:trHeight w:val="314"/>
        </w:trPr>
        <w:tc>
          <w:tcPr>
            <w:tcW w:w="2523" w:type="dxa"/>
            <w:shd w:val="clear" w:color="auto" w:fill="D9D9D9" w:themeFill="background1" w:themeFillShade="D9"/>
          </w:tcPr>
          <w:p w14:paraId="6D4D8E44"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357ADF4"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65B94F2B"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7A4C5542" w14:textId="77777777" w:rsidTr="00EB7D77">
        <w:trPr>
          <w:trHeight w:val="198"/>
        </w:trPr>
        <w:tc>
          <w:tcPr>
            <w:tcW w:w="2523" w:type="dxa"/>
          </w:tcPr>
          <w:p w14:paraId="6DC9DE64" w14:textId="372542A4" w:rsidR="000D732E" w:rsidRPr="00C45D3C" w:rsidRDefault="000D732E" w:rsidP="00EB7D77">
            <w:pPr>
              <w:rPr>
                <w:rFonts w:cs="Arial"/>
              </w:rPr>
            </w:pPr>
          </w:p>
        </w:tc>
        <w:tc>
          <w:tcPr>
            <w:tcW w:w="5132" w:type="dxa"/>
          </w:tcPr>
          <w:p w14:paraId="746584A2" w14:textId="77777777" w:rsidR="000D732E" w:rsidRPr="009E3B7C" w:rsidRDefault="000D732E" w:rsidP="00EB7D77">
            <w:pPr>
              <w:overflowPunct/>
              <w:autoSpaceDE/>
              <w:autoSpaceDN/>
              <w:adjustRightInd/>
              <w:textAlignment w:val="center"/>
              <w:rPr>
                <w:rFonts w:cs="Arial"/>
              </w:rPr>
            </w:pPr>
          </w:p>
        </w:tc>
        <w:tc>
          <w:tcPr>
            <w:tcW w:w="2551" w:type="dxa"/>
          </w:tcPr>
          <w:p w14:paraId="354D874D" w14:textId="6E290803" w:rsidR="000D732E" w:rsidRPr="005A344A" w:rsidRDefault="000D732E" w:rsidP="00EB7D77">
            <w:pPr>
              <w:rPr>
                <w:rFonts w:cs="Arial"/>
                <w:lang w:val="en-GB"/>
              </w:rPr>
            </w:pPr>
          </w:p>
        </w:tc>
      </w:tr>
    </w:tbl>
    <w:p w14:paraId="5D6FBF55" w14:textId="77777777" w:rsidR="000D732E" w:rsidRPr="005067FC" w:rsidRDefault="000D732E" w:rsidP="00282E2C">
      <w:pPr>
        <w:rPr>
          <w:i/>
          <w:color w:val="A6A6A6" w:themeColor="background1" w:themeShade="A6"/>
        </w:rPr>
      </w:pPr>
    </w:p>
    <w:p w14:paraId="230C118C" w14:textId="77777777" w:rsidR="00427220" w:rsidRDefault="00427220" w:rsidP="00FD32A2">
      <w:pPr>
        <w:pStyle w:val="Heading4"/>
      </w:pPr>
      <w:r>
        <w:t>Input Requirements</w:t>
      </w:r>
      <w:r w:rsidR="000D732E">
        <w:t>/Documents</w:t>
      </w:r>
    </w:p>
    <w:p w14:paraId="2109F064"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620AF1FB" w14:textId="77777777" w:rsidTr="00656A21">
        <w:trPr>
          <w:trHeight w:val="20"/>
        </w:trPr>
        <w:tc>
          <w:tcPr>
            <w:tcW w:w="1561" w:type="dxa"/>
            <w:shd w:val="clear" w:color="auto" w:fill="D9D9D9" w:themeFill="background1" w:themeFillShade="D9"/>
          </w:tcPr>
          <w:p w14:paraId="1557FF94"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6BF47CAC" w14:textId="77777777" w:rsidR="000D732E" w:rsidRDefault="000D732E" w:rsidP="00EB7D77">
            <w:pPr>
              <w:rPr>
                <w:rFonts w:ascii="Helvetica" w:hAnsi="Helvetica" w:cs="Helvetica"/>
                <w:sz w:val="16"/>
              </w:rPr>
            </w:pPr>
          </w:p>
          <w:p w14:paraId="1D5FBD42"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CEC60AB"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13457C35"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6BBAA8EF" w14:textId="77777777" w:rsidR="000D732E" w:rsidRDefault="000D732E" w:rsidP="00EB7D77">
            <w:pPr>
              <w:rPr>
                <w:rFonts w:ascii="Helvetica" w:hAnsi="Helvetica" w:cs="Helvetica"/>
                <w:b/>
              </w:rPr>
            </w:pPr>
            <w:r>
              <w:rPr>
                <w:rFonts w:ascii="Helvetica" w:hAnsi="Helvetica" w:cs="Helvetica"/>
                <w:b/>
              </w:rPr>
              <w:t>Derived Requirement</w:t>
            </w:r>
          </w:p>
          <w:p w14:paraId="72EFD50D" w14:textId="77777777" w:rsidR="000D732E" w:rsidRDefault="000D732E" w:rsidP="00EB7D77">
            <w:pPr>
              <w:rPr>
                <w:rFonts w:ascii="Helvetica" w:hAnsi="Helvetica" w:cs="Helvetica"/>
                <w:sz w:val="16"/>
              </w:rPr>
            </w:pPr>
          </w:p>
          <w:p w14:paraId="75CD5A37"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586BA206" w14:textId="77777777" w:rsidTr="00656A21">
        <w:trPr>
          <w:trHeight w:val="20"/>
        </w:trPr>
        <w:tc>
          <w:tcPr>
            <w:tcW w:w="10211" w:type="dxa"/>
            <w:gridSpan w:val="4"/>
            <w:shd w:val="clear" w:color="auto" w:fill="F2F2F2" w:themeFill="background1" w:themeFillShade="F2"/>
          </w:tcPr>
          <w:p w14:paraId="58F209B7"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16AFB20F" w14:textId="77777777" w:rsidTr="00656A21">
        <w:trPr>
          <w:trHeight w:val="20"/>
        </w:trPr>
        <w:tc>
          <w:tcPr>
            <w:tcW w:w="1561" w:type="dxa"/>
          </w:tcPr>
          <w:p w14:paraId="34339347" w14:textId="77777777" w:rsidR="000D732E" w:rsidRPr="00D410AE" w:rsidRDefault="000D732E" w:rsidP="00EB7D77">
            <w:pPr>
              <w:rPr>
                <w:rFonts w:cs="Arial"/>
              </w:rPr>
            </w:pPr>
          </w:p>
        </w:tc>
        <w:tc>
          <w:tcPr>
            <w:tcW w:w="2694" w:type="dxa"/>
          </w:tcPr>
          <w:p w14:paraId="2907F1A4" w14:textId="7B855D22" w:rsidR="000D732E" w:rsidRPr="00D410AE" w:rsidRDefault="000D732E" w:rsidP="00EB7D77">
            <w:pPr>
              <w:rPr>
                <w:rFonts w:cs="Arial"/>
              </w:rPr>
            </w:pPr>
          </w:p>
        </w:tc>
        <w:tc>
          <w:tcPr>
            <w:tcW w:w="2694" w:type="dxa"/>
          </w:tcPr>
          <w:p w14:paraId="30CDF373" w14:textId="120C437A" w:rsidR="000D732E" w:rsidRPr="00D410AE" w:rsidRDefault="000D732E" w:rsidP="00EB7D77">
            <w:pPr>
              <w:rPr>
                <w:rFonts w:cs="Arial"/>
              </w:rPr>
            </w:pPr>
          </w:p>
        </w:tc>
        <w:tc>
          <w:tcPr>
            <w:tcW w:w="3262" w:type="dxa"/>
          </w:tcPr>
          <w:p w14:paraId="68015891" w14:textId="2B7A689E" w:rsidR="000D732E" w:rsidRDefault="000D732E" w:rsidP="00EB7D77">
            <w:pPr>
              <w:rPr>
                <w:rFonts w:cs="Arial"/>
              </w:rPr>
            </w:pPr>
          </w:p>
        </w:tc>
      </w:tr>
      <w:tr w:rsidR="000D732E" w:rsidRPr="007C20FA" w14:paraId="5B7A9EFC" w14:textId="77777777" w:rsidTr="00656A21">
        <w:trPr>
          <w:trHeight w:val="20"/>
        </w:trPr>
        <w:tc>
          <w:tcPr>
            <w:tcW w:w="1561" w:type="dxa"/>
          </w:tcPr>
          <w:p w14:paraId="6D4E94D5" w14:textId="77777777" w:rsidR="000D732E" w:rsidRPr="00D410AE" w:rsidRDefault="000D732E" w:rsidP="00EB7D77">
            <w:pPr>
              <w:rPr>
                <w:rFonts w:cs="Arial"/>
              </w:rPr>
            </w:pPr>
          </w:p>
        </w:tc>
        <w:tc>
          <w:tcPr>
            <w:tcW w:w="2694" w:type="dxa"/>
          </w:tcPr>
          <w:p w14:paraId="7AB08FBC" w14:textId="77777777" w:rsidR="000D732E" w:rsidRDefault="000D732E" w:rsidP="00EB7D77">
            <w:pPr>
              <w:rPr>
                <w:rFonts w:cs="Arial"/>
              </w:rPr>
            </w:pPr>
          </w:p>
        </w:tc>
        <w:tc>
          <w:tcPr>
            <w:tcW w:w="2694" w:type="dxa"/>
          </w:tcPr>
          <w:p w14:paraId="62870FEA" w14:textId="77777777" w:rsidR="000D732E" w:rsidRDefault="000D732E" w:rsidP="00EB7D77">
            <w:pPr>
              <w:rPr>
                <w:rFonts w:cs="Arial"/>
              </w:rPr>
            </w:pPr>
          </w:p>
        </w:tc>
        <w:tc>
          <w:tcPr>
            <w:tcW w:w="3262" w:type="dxa"/>
          </w:tcPr>
          <w:p w14:paraId="727A5E25" w14:textId="77777777" w:rsidR="000D732E" w:rsidRDefault="000D732E" w:rsidP="00EB7D77">
            <w:pPr>
              <w:rPr>
                <w:rFonts w:cs="Arial"/>
              </w:rPr>
            </w:pPr>
          </w:p>
        </w:tc>
      </w:tr>
      <w:tr w:rsidR="000D732E" w:rsidRPr="007C20FA" w14:paraId="3EF49964" w14:textId="77777777" w:rsidTr="00656A21">
        <w:trPr>
          <w:trHeight w:val="20"/>
        </w:trPr>
        <w:tc>
          <w:tcPr>
            <w:tcW w:w="10211" w:type="dxa"/>
            <w:gridSpan w:val="4"/>
            <w:shd w:val="clear" w:color="auto" w:fill="F2F2F2" w:themeFill="background1" w:themeFillShade="F2"/>
          </w:tcPr>
          <w:p w14:paraId="0A3218F8"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B3CF98B" w14:textId="77777777" w:rsidTr="00656A21">
        <w:trPr>
          <w:trHeight w:val="20"/>
        </w:trPr>
        <w:tc>
          <w:tcPr>
            <w:tcW w:w="1561" w:type="dxa"/>
          </w:tcPr>
          <w:p w14:paraId="48AD6D1D" w14:textId="77777777" w:rsidR="000D732E" w:rsidRPr="00D410AE" w:rsidRDefault="000D732E" w:rsidP="00EB7D77">
            <w:pPr>
              <w:rPr>
                <w:rFonts w:cs="Arial"/>
              </w:rPr>
            </w:pPr>
          </w:p>
        </w:tc>
        <w:tc>
          <w:tcPr>
            <w:tcW w:w="2694" w:type="dxa"/>
          </w:tcPr>
          <w:p w14:paraId="403FDEEE" w14:textId="4652DBEF" w:rsidR="000D732E" w:rsidRPr="00D410AE" w:rsidRDefault="000D732E" w:rsidP="00EB7D77">
            <w:pPr>
              <w:rPr>
                <w:rFonts w:cs="Arial"/>
              </w:rPr>
            </w:pPr>
          </w:p>
        </w:tc>
        <w:tc>
          <w:tcPr>
            <w:tcW w:w="2694" w:type="dxa"/>
          </w:tcPr>
          <w:p w14:paraId="6D5831CA" w14:textId="77777777" w:rsidR="000D732E" w:rsidRPr="00D410AE" w:rsidRDefault="000D732E" w:rsidP="00EB7D77">
            <w:pPr>
              <w:rPr>
                <w:rFonts w:cs="Arial"/>
              </w:rPr>
            </w:pPr>
          </w:p>
        </w:tc>
        <w:tc>
          <w:tcPr>
            <w:tcW w:w="3262" w:type="dxa"/>
          </w:tcPr>
          <w:p w14:paraId="6B7B10B6" w14:textId="77777777" w:rsidR="000D732E" w:rsidRDefault="000D732E" w:rsidP="00EB7D77">
            <w:pPr>
              <w:rPr>
                <w:rFonts w:cs="Arial"/>
              </w:rPr>
            </w:pPr>
          </w:p>
        </w:tc>
      </w:tr>
      <w:tr w:rsidR="000D732E" w:rsidRPr="007C20FA" w14:paraId="6F986228" w14:textId="77777777" w:rsidTr="00656A21">
        <w:trPr>
          <w:trHeight w:val="20"/>
        </w:trPr>
        <w:tc>
          <w:tcPr>
            <w:tcW w:w="1561" w:type="dxa"/>
          </w:tcPr>
          <w:p w14:paraId="1D3E4B33" w14:textId="77777777" w:rsidR="000D732E" w:rsidRDefault="000D732E" w:rsidP="00EB7D77">
            <w:pPr>
              <w:rPr>
                <w:rFonts w:cs="Arial"/>
              </w:rPr>
            </w:pPr>
          </w:p>
        </w:tc>
        <w:tc>
          <w:tcPr>
            <w:tcW w:w="2694" w:type="dxa"/>
          </w:tcPr>
          <w:p w14:paraId="79D7A72F" w14:textId="77777777" w:rsidR="000D732E" w:rsidRDefault="000D732E" w:rsidP="00EB7D77">
            <w:pPr>
              <w:rPr>
                <w:rFonts w:cs="Arial"/>
              </w:rPr>
            </w:pPr>
          </w:p>
        </w:tc>
        <w:tc>
          <w:tcPr>
            <w:tcW w:w="2694" w:type="dxa"/>
          </w:tcPr>
          <w:p w14:paraId="6135B719" w14:textId="77777777" w:rsidR="000D732E" w:rsidRDefault="000D732E" w:rsidP="00EB7D77">
            <w:pPr>
              <w:rPr>
                <w:rFonts w:cs="Arial"/>
              </w:rPr>
            </w:pPr>
          </w:p>
        </w:tc>
        <w:tc>
          <w:tcPr>
            <w:tcW w:w="3262" w:type="dxa"/>
          </w:tcPr>
          <w:p w14:paraId="64BE3231" w14:textId="77777777" w:rsidR="000D732E" w:rsidRDefault="000D732E" w:rsidP="00EB7D77">
            <w:pPr>
              <w:rPr>
                <w:rFonts w:cs="Arial"/>
              </w:rPr>
            </w:pPr>
          </w:p>
        </w:tc>
      </w:tr>
      <w:tr w:rsidR="000D732E" w:rsidRPr="007C20FA" w14:paraId="7D669133" w14:textId="77777777" w:rsidTr="00656A21">
        <w:trPr>
          <w:trHeight w:val="20"/>
        </w:trPr>
        <w:tc>
          <w:tcPr>
            <w:tcW w:w="10211" w:type="dxa"/>
            <w:gridSpan w:val="4"/>
            <w:shd w:val="clear" w:color="auto" w:fill="F2F2F2" w:themeFill="background1" w:themeFillShade="F2"/>
          </w:tcPr>
          <w:p w14:paraId="43FA8900"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66715513" w14:textId="77777777" w:rsidTr="00656A21">
        <w:trPr>
          <w:trHeight w:val="20"/>
        </w:trPr>
        <w:tc>
          <w:tcPr>
            <w:tcW w:w="1561" w:type="dxa"/>
          </w:tcPr>
          <w:p w14:paraId="62DD4750" w14:textId="77777777" w:rsidR="000D732E" w:rsidRPr="00D410AE" w:rsidRDefault="000D732E" w:rsidP="00EB7D77">
            <w:pPr>
              <w:rPr>
                <w:rFonts w:cs="Arial"/>
              </w:rPr>
            </w:pPr>
          </w:p>
        </w:tc>
        <w:tc>
          <w:tcPr>
            <w:tcW w:w="2694" w:type="dxa"/>
          </w:tcPr>
          <w:p w14:paraId="5E05B695" w14:textId="77777777" w:rsidR="000D732E" w:rsidRPr="00D410AE" w:rsidRDefault="000D732E" w:rsidP="00EB7D77">
            <w:pPr>
              <w:rPr>
                <w:rFonts w:cs="Arial"/>
              </w:rPr>
            </w:pPr>
          </w:p>
        </w:tc>
        <w:tc>
          <w:tcPr>
            <w:tcW w:w="2694" w:type="dxa"/>
          </w:tcPr>
          <w:p w14:paraId="1C3A48E6" w14:textId="77777777" w:rsidR="000D732E" w:rsidRPr="00D410AE" w:rsidRDefault="000D732E" w:rsidP="00EB7D77">
            <w:pPr>
              <w:rPr>
                <w:rFonts w:cs="Arial"/>
              </w:rPr>
            </w:pPr>
          </w:p>
        </w:tc>
        <w:tc>
          <w:tcPr>
            <w:tcW w:w="3262" w:type="dxa"/>
          </w:tcPr>
          <w:p w14:paraId="030B6012" w14:textId="77777777" w:rsidR="000D732E" w:rsidRPr="00D410AE" w:rsidRDefault="000D732E" w:rsidP="00EB7D77">
            <w:pPr>
              <w:rPr>
                <w:rFonts w:cs="Arial"/>
              </w:rPr>
            </w:pPr>
          </w:p>
        </w:tc>
      </w:tr>
      <w:tr w:rsidR="000D732E" w:rsidRPr="007C20FA" w14:paraId="4BBAB50A" w14:textId="77777777" w:rsidTr="00656A21">
        <w:trPr>
          <w:trHeight w:val="20"/>
        </w:trPr>
        <w:tc>
          <w:tcPr>
            <w:tcW w:w="10211" w:type="dxa"/>
            <w:gridSpan w:val="4"/>
            <w:shd w:val="clear" w:color="auto" w:fill="F2F2F2" w:themeFill="background1" w:themeFillShade="F2"/>
          </w:tcPr>
          <w:p w14:paraId="24D99F23"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1DCCE94C" w14:textId="77777777" w:rsidTr="00656A21">
        <w:trPr>
          <w:trHeight w:val="20"/>
        </w:trPr>
        <w:tc>
          <w:tcPr>
            <w:tcW w:w="1561" w:type="dxa"/>
          </w:tcPr>
          <w:p w14:paraId="54C02ABB" w14:textId="77777777" w:rsidR="000D732E" w:rsidRPr="00D410AE" w:rsidRDefault="000D732E" w:rsidP="00EB7D77">
            <w:pPr>
              <w:rPr>
                <w:rFonts w:cs="Arial"/>
              </w:rPr>
            </w:pPr>
          </w:p>
        </w:tc>
        <w:tc>
          <w:tcPr>
            <w:tcW w:w="2694" w:type="dxa"/>
          </w:tcPr>
          <w:p w14:paraId="6B342990" w14:textId="77777777" w:rsidR="000D732E" w:rsidRPr="00D410AE" w:rsidRDefault="000D732E" w:rsidP="00EB7D77">
            <w:pPr>
              <w:rPr>
                <w:rFonts w:cs="Arial"/>
              </w:rPr>
            </w:pPr>
          </w:p>
        </w:tc>
        <w:tc>
          <w:tcPr>
            <w:tcW w:w="2694" w:type="dxa"/>
          </w:tcPr>
          <w:p w14:paraId="4B2B6D27" w14:textId="77777777" w:rsidR="000D732E" w:rsidRPr="00D410AE" w:rsidRDefault="000D732E" w:rsidP="00EB7D77">
            <w:pPr>
              <w:rPr>
                <w:rFonts w:cs="Arial"/>
              </w:rPr>
            </w:pPr>
          </w:p>
        </w:tc>
        <w:tc>
          <w:tcPr>
            <w:tcW w:w="3262" w:type="dxa"/>
          </w:tcPr>
          <w:p w14:paraId="5C07441D" w14:textId="77777777" w:rsidR="000D732E" w:rsidRPr="00D410AE" w:rsidRDefault="000D732E" w:rsidP="00EB7D77">
            <w:pPr>
              <w:rPr>
                <w:rFonts w:cs="Arial"/>
              </w:rPr>
            </w:pPr>
          </w:p>
        </w:tc>
      </w:tr>
      <w:tr w:rsidR="000D732E" w:rsidRPr="007C20FA" w14:paraId="10246FFD" w14:textId="77777777" w:rsidTr="00656A21">
        <w:trPr>
          <w:trHeight w:val="20"/>
        </w:trPr>
        <w:tc>
          <w:tcPr>
            <w:tcW w:w="10211" w:type="dxa"/>
            <w:gridSpan w:val="4"/>
            <w:shd w:val="clear" w:color="auto" w:fill="F2F2F2" w:themeFill="background1" w:themeFillShade="F2"/>
          </w:tcPr>
          <w:p w14:paraId="591EDD80"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063A0B49" w14:textId="77777777" w:rsidTr="00656A21">
        <w:trPr>
          <w:trHeight w:val="20"/>
        </w:trPr>
        <w:tc>
          <w:tcPr>
            <w:tcW w:w="1561" w:type="dxa"/>
          </w:tcPr>
          <w:p w14:paraId="60E8F362" w14:textId="77777777" w:rsidR="000D732E" w:rsidRPr="00D410AE" w:rsidRDefault="000D732E" w:rsidP="00EB7D77">
            <w:pPr>
              <w:rPr>
                <w:rFonts w:cs="Arial"/>
              </w:rPr>
            </w:pPr>
          </w:p>
        </w:tc>
        <w:tc>
          <w:tcPr>
            <w:tcW w:w="2694" w:type="dxa"/>
          </w:tcPr>
          <w:p w14:paraId="63CDD276" w14:textId="77777777" w:rsidR="000D732E" w:rsidRDefault="000D732E" w:rsidP="00EB7D77">
            <w:pPr>
              <w:rPr>
                <w:rFonts w:cs="Arial"/>
              </w:rPr>
            </w:pPr>
          </w:p>
        </w:tc>
        <w:tc>
          <w:tcPr>
            <w:tcW w:w="2694" w:type="dxa"/>
          </w:tcPr>
          <w:p w14:paraId="6A0FED3B" w14:textId="77777777" w:rsidR="000D732E" w:rsidRPr="00D410AE" w:rsidRDefault="000D732E" w:rsidP="00EB7D77">
            <w:pPr>
              <w:rPr>
                <w:rFonts w:cs="Arial"/>
              </w:rPr>
            </w:pPr>
          </w:p>
        </w:tc>
        <w:tc>
          <w:tcPr>
            <w:tcW w:w="3262" w:type="dxa"/>
          </w:tcPr>
          <w:p w14:paraId="000CCDA6" w14:textId="77777777" w:rsidR="000D732E" w:rsidRPr="00D410AE" w:rsidRDefault="000D732E" w:rsidP="00EB7D77">
            <w:pPr>
              <w:rPr>
                <w:rFonts w:cs="Arial"/>
              </w:rPr>
            </w:pPr>
          </w:p>
        </w:tc>
      </w:tr>
      <w:tr w:rsidR="00656A21" w:rsidRPr="007C20FA" w14:paraId="4C7EC272" w14:textId="77777777" w:rsidTr="00656A21">
        <w:trPr>
          <w:trHeight w:val="20"/>
        </w:trPr>
        <w:tc>
          <w:tcPr>
            <w:tcW w:w="1561" w:type="dxa"/>
          </w:tcPr>
          <w:p w14:paraId="7BCFA8EA" w14:textId="77777777" w:rsidR="00656A21" w:rsidRPr="00D410AE" w:rsidRDefault="00656A21" w:rsidP="00EB7D77">
            <w:pPr>
              <w:rPr>
                <w:rFonts w:cs="Arial"/>
              </w:rPr>
            </w:pPr>
          </w:p>
        </w:tc>
        <w:tc>
          <w:tcPr>
            <w:tcW w:w="2694" w:type="dxa"/>
          </w:tcPr>
          <w:p w14:paraId="689005BF" w14:textId="77777777" w:rsidR="00656A21" w:rsidRDefault="00656A21" w:rsidP="00EB7D77">
            <w:pPr>
              <w:rPr>
                <w:rFonts w:cs="Arial"/>
              </w:rPr>
            </w:pPr>
          </w:p>
        </w:tc>
        <w:tc>
          <w:tcPr>
            <w:tcW w:w="2694" w:type="dxa"/>
          </w:tcPr>
          <w:p w14:paraId="78395802" w14:textId="77777777" w:rsidR="00656A21" w:rsidRPr="00D410AE" w:rsidRDefault="00656A21" w:rsidP="00EB7D77">
            <w:pPr>
              <w:rPr>
                <w:rFonts w:cs="Arial"/>
              </w:rPr>
            </w:pPr>
          </w:p>
        </w:tc>
        <w:tc>
          <w:tcPr>
            <w:tcW w:w="3262" w:type="dxa"/>
          </w:tcPr>
          <w:p w14:paraId="4AF24CF2" w14:textId="77777777" w:rsidR="00656A21" w:rsidRPr="00D410AE" w:rsidRDefault="00656A21" w:rsidP="00EB7D77">
            <w:pPr>
              <w:rPr>
                <w:rFonts w:cs="Arial"/>
              </w:rPr>
            </w:pPr>
          </w:p>
        </w:tc>
      </w:tr>
    </w:tbl>
    <w:p w14:paraId="35F663C9"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485EDDBA" w14:textId="77777777" w:rsidR="000D732E" w:rsidRPr="005067FC" w:rsidRDefault="000D732E" w:rsidP="00427220">
      <w:pPr>
        <w:rPr>
          <w:i/>
          <w:color w:val="A6A6A6" w:themeColor="background1" w:themeShade="A6"/>
        </w:rPr>
      </w:pPr>
    </w:p>
    <w:p w14:paraId="7A6CFBE3" w14:textId="77777777" w:rsidR="00427220" w:rsidRDefault="00427220" w:rsidP="00427220">
      <w:pPr>
        <w:pStyle w:val="Heading4"/>
      </w:pPr>
      <w:r>
        <w:t>Assumptions</w:t>
      </w:r>
    </w:p>
    <w:p w14:paraId="42083311" w14:textId="77777777" w:rsidR="00A92B2F" w:rsidRDefault="00A92B2F" w:rsidP="00A92B2F"/>
    <w:p w14:paraId="4F9BF9E7"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DCEEDE2" w14:textId="77777777" w:rsidR="00C0442C" w:rsidRDefault="00C0442C" w:rsidP="00A92B2F"/>
    <w:p w14:paraId="7688BE35" w14:textId="77777777" w:rsidR="00F15706" w:rsidRDefault="00E60B64" w:rsidP="00783BCF">
      <w:pPr>
        <w:pStyle w:val="Heading3"/>
      </w:pPr>
      <w:r>
        <w:t>Function Scope</w:t>
      </w:r>
    </w:p>
    <w:p w14:paraId="76F5DF8D" w14:textId="77777777" w:rsidR="00055646" w:rsidRPr="00A43B48" w:rsidRDefault="00055646" w:rsidP="00306D37">
      <w:pPr>
        <w:contextualSpacing/>
      </w:pPr>
    </w:p>
    <w:p w14:paraId="518E1E6E" w14:textId="77777777" w:rsidR="00306D37" w:rsidRDefault="00306D37" w:rsidP="00306D37">
      <w:pPr>
        <w:contextualSpacing/>
      </w:pPr>
      <w:r>
        <w:t xml:space="preserve">The </w:t>
      </w:r>
      <w:r>
        <w:rPr>
          <w:noProof/>
        </w:rPr>
        <w:drawing>
          <wp:inline distT="0" distB="0" distL="0" distR="0" wp14:anchorId="2D698F5D" wp14:editId="45AD9CDB">
            <wp:extent cx="152400" cy="152400"/>
            <wp:effectExtent l="0" t="0" r="0" b="0"/>
            <wp:docPr id="124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Inform user of low battery SoC</w:t>
      </w:r>
      <w:r w:rsidR="0004480F">
        <w:rPr>
          <w:b/>
        </w:rPr>
        <w:t>”</w:t>
      </w:r>
      <w:r>
        <w:t xml:space="preserve"> f</w:t>
      </w:r>
      <w:r w:rsidR="00294100">
        <w:t>unction is called by</w:t>
      </w:r>
      <w:r>
        <w:t xml:space="preserve"> the following </w:t>
      </w:r>
      <w:r w:rsidR="00294100">
        <w:t>functions</w:t>
      </w:r>
      <w:r>
        <w:t>:</w:t>
      </w:r>
    </w:p>
    <w:p w14:paraId="543245B1" w14:textId="77777777" w:rsidR="00306D37" w:rsidRPr="00953D23" w:rsidRDefault="00306D37" w:rsidP="0061324D">
      <w:pPr>
        <w:pStyle w:val="ListParagraph"/>
        <w:numPr>
          <w:ilvl w:val="0"/>
          <w:numId w:val="12"/>
        </w:numPr>
        <w:contextualSpacing/>
      </w:pPr>
      <w:r>
        <w:rPr>
          <w:noProof/>
        </w:rPr>
        <w:drawing>
          <wp:inline distT="0" distB="0" distL="0" distR="0" wp14:anchorId="30674EA2" wp14:editId="064064DD">
            <wp:extent cx="152400" cy="152400"/>
            <wp:effectExtent l="0" t="0" r="0" b="0"/>
            <wp:docPr id="124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3a5bacda64b6001917b35d85aa50a7a" w:history="1">
        <w:r w:rsidR="00B66881">
          <w:rPr>
            <w:rStyle w:val="Hyperlink"/>
          </w:rPr>
          <w:t>Perform utility operations</w:t>
        </w:r>
      </w:hyperlink>
      <w:r w:rsidR="0004480F">
        <w:t>”</w:t>
      </w:r>
    </w:p>
    <w:p w14:paraId="27A86813" w14:textId="77777777" w:rsidR="00393C96" w:rsidRPr="00393C96" w:rsidRDefault="00393C96" w:rsidP="00306D37">
      <w:pPr>
        <w:contextualSpacing/>
      </w:pPr>
    </w:p>
    <w:p w14:paraId="02AD7367" w14:textId="77777777" w:rsidR="001A755C" w:rsidRDefault="001A755C" w:rsidP="00306D37"/>
    <w:p w14:paraId="5330E95E" w14:textId="77777777" w:rsidR="00294100" w:rsidRDefault="00294100" w:rsidP="00294100">
      <w:pPr>
        <w:jc w:val="center"/>
      </w:pPr>
      <w:r>
        <w:rPr>
          <w:noProof/>
        </w:rPr>
        <w:drawing>
          <wp:inline distT="0" distB="0" distL="0" distR="0" wp14:anchorId="6F6A14C0" wp14:editId="53AAF8DE">
            <wp:extent cx="6466205" cy="4148811"/>
            <wp:effectExtent l="0" t="0" r="0" b="0"/>
            <wp:docPr id="1244" name="Picture -1337250228.jpg" descr="-13372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1337250228.jpg"/>
                    <pic:cNvPicPr/>
                  </pic:nvPicPr>
                  <pic:blipFill>
                    <a:blip r:embed="rId105" cstate="print"/>
                    <a:stretch>
                      <a:fillRect/>
                    </a:stretch>
                  </pic:blipFill>
                  <pic:spPr>
                    <a:xfrm>
                      <a:off x="0" y="0"/>
                      <a:ext cx="6466205" cy="4148811"/>
                    </a:xfrm>
                    <a:prstGeom prst="rect">
                      <a:avLst/>
                    </a:prstGeom>
                  </pic:spPr>
                </pic:pic>
              </a:graphicData>
            </a:graphic>
          </wp:inline>
        </w:drawing>
      </w:r>
    </w:p>
    <w:p w14:paraId="1675A8C6"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11A44DF" wp14:editId="47D11240">
            <wp:extent cx="152400" cy="152400"/>
            <wp:effectExtent l="0" t="0" r="0" b="0"/>
            <wp:docPr id="124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Perform utility operations</w:t>
      </w:r>
      <w:r w:rsidR="0004480F">
        <w:t>”</w:t>
      </w:r>
      <w:r w:rsidRPr="00294100">
        <w:t xml:space="preserve"> calling </w:t>
      </w:r>
      <w:r>
        <w:rPr>
          <w:noProof/>
        </w:rPr>
        <w:drawing>
          <wp:inline distT="0" distB="0" distL="0" distR="0" wp14:anchorId="3AB60907" wp14:editId="74851AF8">
            <wp:extent cx="152400" cy="152400"/>
            <wp:effectExtent l="0" t="0" r="0" b="0"/>
            <wp:docPr id="124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Inform user of low battery SoC</w:t>
      </w:r>
      <w:r w:rsidR="0004480F">
        <w:t>”</w:t>
      </w:r>
    </w:p>
    <w:p w14:paraId="3AD87472" w14:textId="77777777" w:rsidR="00306D37" w:rsidRDefault="00306D37" w:rsidP="00306D37">
      <w:pPr>
        <w:contextualSpacing/>
      </w:pPr>
    </w:p>
    <w:p w14:paraId="1CF7FBF4" w14:textId="77777777" w:rsidR="00F15706" w:rsidRDefault="00E60B64" w:rsidP="00783BCF">
      <w:pPr>
        <w:pStyle w:val="Heading3"/>
      </w:pPr>
      <w:r>
        <w:t>Function Interfaces</w:t>
      </w:r>
    </w:p>
    <w:p w14:paraId="70897E81"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29DB49C0" w14:textId="77777777" w:rsidTr="0082668D">
        <w:trPr>
          <w:trHeight w:val="260"/>
        </w:trPr>
        <w:tc>
          <w:tcPr>
            <w:tcW w:w="2547" w:type="dxa"/>
            <w:shd w:val="clear" w:color="auto" w:fill="D9D9D9" w:themeFill="background1" w:themeFillShade="D9"/>
            <w:noWrap/>
            <w:hideMark/>
          </w:tcPr>
          <w:p w14:paraId="65C703E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EEDF4F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4052808B" w14:textId="77777777" w:rsidTr="0082668D">
        <w:trPr>
          <w:trHeight w:val="410"/>
        </w:trPr>
        <w:tc>
          <w:tcPr>
            <w:tcW w:w="2547" w:type="dxa"/>
            <w:noWrap/>
          </w:tcPr>
          <w:p w14:paraId="5CA9100F" w14:textId="77777777" w:rsidR="0082668D" w:rsidRDefault="0082668D" w:rsidP="00BC57B1">
            <w:pPr>
              <w:contextualSpacing/>
              <w:rPr>
                <w:rFonts w:cs="Arial"/>
              </w:rPr>
            </w:pPr>
            <w:r w:rsidRPr="00275823">
              <w:rPr>
                <w:rFonts w:cs="Arial"/>
              </w:rPr>
              <w:t>Low SoC</w:t>
            </w:r>
          </w:p>
          <w:p w14:paraId="5CD9E9F6" w14:textId="77777777" w:rsidR="0082668D" w:rsidRDefault="0082668D" w:rsidP="00BC57B1">
            <w:pPr>
              <w:contextualSpacing/>
              <w:rPr>
                <w:rFonts w:cs="Arial"/>
              </w:rPr>
            </w:pPr>
            <w:r>
              <w:rPr>
                <w:rFonts w:cs="Arial"/>
              </w:rPr>
              <w:t>Signal:</w:t>
            </w:r>
          </w:p>
          <w:p w14:paraId="2EF16C64"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31689C99" wp14:editId="154C60D7">
                  <wp:extent cx="152400" cy="152400"/>
                  <wp:effectExtent l="0" t="0" r="0" b="0"/>
                  <wp:docPr id="1250"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52f081f91f889b8a80e21a062ac8ffb" w:history="1">
              <w:r>
                <w:rPr>
                  <w:rStyle w:val="Hyperlink"/>
                  <w:rFonts w:cs="Arial"/>
                </w:rPr>
                <w:t>User Feedback</w:t>
              </w:r>
            </w:hyperlink>
          </w:p>
        </w:tc>
        <w:tc>
          <w:tcPr>
            <w:tcW w:w="7654" w:type="dxa"/>
          </w:tcPr>
          <w:p w14:paraId="7ED812FD" w14:textId="77777777" w:rsidR="0082668D" w:rsidRDefault="0082668D" w:rsidP="00BC57B1">
            <w:pPr>
              <w:rPr>
                <w:rFonts w:cs="Arial"/>
              </w:rPr>
            </w:pPr>
            <w:r>
              <w:rPr>
                <w:rFonts w:cs="Arial"/>
              </w:rPr>
              <w:t>Signal Description:</w:t>
            </w:r>
          </w:p>
          <w:p w14:paraId="425D6BDF" w14:textId="77777777" w:rsidR="0082668D" w:rsidRDefault="0082668D" w:rsidP="00BC57B1">
            <w:pPr>
              <w:rPr>
                <w:rFonts w:cs="Arial"/>
              </w:rPr>
            </w:pPr>
            <w:r w:rsidRPr="00275823">
              <w:rPr>
                <w:rFonts w:cs="Arial"/>
              </w:rPr>
              <w:t>Feedback to user</w:t>
            </w:r>
          </w:p>
          <w:p w14:paraId="15001C83" w14:textId="77777777" w:rsidR="0082668D" w:rsidRDefault="0082668D" w:rsidP="00BC57B1">
            <w:pPr>
              <w:rPr>
                <w:rFonts w:cs="Arial"/>
              </w:rPr>
            </w:pPr>
          </w:p>
        </w:tc>
      </w:tr>
    </w:tbl>
    <w:p w14:paraId="381A1BC1" w14:textId="77777777" w:rsidR="0082668D" w:rsidRDefault="0082668D" w:rsidP="00A7465B">
      <w:pPr>
        <w:contextualSpacing/>
        <w:rPr>
          <w:rFonts w:cs="Arial"/>
        </w:rPr>
      </w:pPr>
    </w:p>
    <w:p w14:paraId="5CA78AFC"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0481967" w14:textId="77777777" w:rsidTr="00CD7DFE">
        <w:trPr>
          <w:trHeight w:val="260"/>
        </w:trPr>
        <w:tc>
          <w:tcPr>
            <w:tcW w:w="2689" w:type="dxa"/>
            <w:shd w:val="clear" w:color="auto" w:fill="D9D9D9" w:themeFill="background1" w:themeFillShade="D9"/>
            <w:noWrap/>
            <w:hideMark/>
          </w:tcPr>
          <w:p w14:paraId="228BD78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9D7A0F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74726DE4" w14:textId="77777777" w:rsidTr="00CD7DFE">
        <w:trPr>
          <w:trHeight w:val="410"/>
        </w:trPr>
        <w:tc>
          <w:tcPr>
            <w:tcW w:w="2689" w:type="dxa"/>
            <w:noWrap/>
          </w:tcPr>
          <w:p w14:paraId="390331D3" w14:textId="77777777" w:rsidR="00CD7DFE" w:rsidRDefault="00CD7DFE" w:rsidP="00BC57B1">
            <w:pPr>
              <w:contextualSpacing/>
              <w:rPr>
                <w:rFonts w:cs="Arial"/>
              </w:rPr>
            </w:pPr>
            <w:r>
              <w:rPr>
                <w:rFonts w:cs="Arial"/>
              </w:rPr>
              <w:t>Low SoC Warning</w:t>
            </w:r>
          </w:p>
          <w:p w14:paraId="4A9B4857" w14:textId="77777777" w:rsidR="00CD7DFE" w:rsidRDefault="00CD7DFE" w:rsidP="00BC57B1">
            <w:pPr>
              <w:contextualSpacing/>
              <w:rPr>
                <w:rFonts w:cs="Arial"/>
              </w:rPr>
            </w:pPr>
            <w:r>
              <w:rPr>
                <w:rFonts w:cs="Arial"/>
              </w:rPr>
              <w:t>Signal:</w:t>
            </w:r>
          </w:p>
          <w:p w14:paraId="4232FF88" w14:textId="77777777" w:rsidR="00CD7DFE" w:rsidRDefault="00CD7DFE" w:rsidP="00BC57B1">
            <w:pPr>
              <w:contextualSpacing/>
              <w:rPr>
                <w:rFonts w:cs="Arial"/>
              </w:rPr>
            </w:pPr>
            <w:r>
              <w:rPr>
                <w:noProof/>
              </w:rPr>
              <w:drawing>
                <wp:inline distT="0" distB="0" distL="0" distR="0" wp14:anchorId="2E2BE7FB" wp14:editId="656F53C9">
                  <wp:extent cx="152400" cy="152400"/>
                  <wp:effectExtent l="0" t="0" r="0" b="0"/>
                  <wp:docPr id="1252"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852f081f91f889b8a80e21a062ac8ffb" w:history="1">
              <w:r>
                <w:rPr>
                  <w:rStyle w:val="Hyperlink"/>
                  <w:rFonts w:cs="Arial"/>
                </w:rPr>
                <w:t>User Feedback</w:t>
              </w:r>
            </w:hyperlink>
          </w:p>
        </w:tc>
        <w:tc>
          <w:tcPr>
            <w:tcW w:w="7512" w:type="dxa"/>
            <w:noWrap/>
          </w:tcPr>
          <w:p w14:paraId="3981DAA6" w14:textId="77777777" w:rsidR="00CD7DFE" w:rsidRDefault="00CD7DFE" w:rsidP="00BC57B1">
            <w:pPr>
              <w:rPr>
                <w:rFonts w:cs="Arial"/>
              </w:rPr>
            </w:pPr>
            <w:r>
              <w:rPr>
                <w:rFonts w:cs="Arial"/>
              </w:rPr>
              <w:t>Signal Description:</w:t>
            </w:r>
          </w:p>
          <w:p w14:paraId="45ADEEC4" w14:textId="77777777" w:rsidR="00CD7DFE" w:rsidRDefault="00CD7DFE" w:rsidP="00BC57B1">
            <w:pPr>
              <w:rPr>
                <w:rFonts w:cs="Arial"/>
              </w:rPr>
            </w:pPr>
            <w:r>
              <w:rPr>
                <w:rFonts w:cs="Arial"/>
              </w:rPr>
              <w:t>Feedback to user</w:t>
            </w:r>
          </w:p>
          <w:p w14:paraId="3CADB496" w14:textId="77777777" w:rsidR="00CD7DFE" w:rsidRDefault="00CD7DFE" w:rsidP="00BC57B1">
            <w:pPr>
              <w:rPr>
                <w:rFonts w:cs="Arial"/>
              </w:rPr>
            </w:pPr>
          </w:p>
          <w:p w14:paraId="6EF5C118" w14:textId="77777777" w:rsidR="00CD7DFE" w:rsidRPr="00275823" w:rsidRDefault="00CD7DFE" w:rsidP="00BC57B1">
            <w:pPr>
              <w:rPr>
                <w:rFonts w:cs="Arial"/>
                <w:color w:val="000000"/>
              </w:rPr>
            </w:pPr>
            <w:r>
              <w:rPr>
                <w:rFonts w:cs="Arial"/>
                <w:color w:val="000000"/>
              </w:rPr>
              <w:t>Sent to:</w:t>
            </w:r>
          </w:p>
          <w:p w14:paraId="64FDB76B"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7AEE2A6C" wp14:editId="1DDE5A5C">
                  <wp:extent cx="152400" cy="152400"/>
                  <wp:effectExtent l="0" t="0" r="0" b="0"/>
                  <wp:docPr id="125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00e61d78038e744b4a5b3d49c51bd4f1" w:history="1">
              <w:r>
                <w:rPr>
                  <w:rStyle w:val="Hyperlink"/>
                  <w:rFonts w:cs="Arial"/>
                  <w:color w:val="000000"/>
                </w:rPr>
                <w:t>Cancel operation with low battery SoC</w:t>
              </w:r>
            </w:hyperlink>
          </w:p>
        </w:tc>
      </w:tr>
    </w:tbl>
    <w:p w14:paraId="64EEC4DA" w14:textId="77777777" w:rsidR="00CD7DFE" w:rsidRDefault="00CD7DFE" w:rsidP="00A72B37"/>
    <w:p w14:paraId="3702D74E" w14:textId="77777777" w:rsidR="00A72B37" w:rsidRDefault="00A72B37" w:rsidP="00A72B37">
      <w:pPr>
        <w:pStyle w:val="Heading4"/>
      </w:pPr>
      <w:r>
        <w:lastRenderedPageBreak/>
        <w:t>Logical</w:t>
      </w:r>
      <w:r w:rsidRPr="00F15706">
        <w:t xml:space="preserve"> Parameters</w:t>
      </w:r>
    </w:p>
    <w:p w14:paraId="030AABB3" w14:textId="77777777" w:rsidR="00A72B37" w:rsidRDefault="00A72B37" w:rsidP="00A72B37"/>
    <w:p w14:paraId="4B6995C5"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1CB5ECD7" w14:textId="77777777" w:rsidTr="00EB7D77">
        <w:trPr>
          <w:trHeight w:val="211"/>
        </w:trPr>
        <w:tc>
          <w:tcPr>
            <w:tcW w:w="2689" w:type="dxa"/>
            <w:shd w:val="clear" w:color="auto" w:fill="D9D9D9" w:themeFill="background1" w:themeFillShade="D9"/>
            <w:noWrap/>
            <w:hideMark/>
          </w:tcPr>
          <w:p w14:paraId="2CA372B3"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1573F620"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237EA7B1" w14:textId="77777777" w:rsidTr="00EB7D77">
        <w:trPr>
          <w:trHeight w:val="410"/>
        </w:trPr>
        <w:tc>
          <w:tcPr>
            <w:tcW w:w="2689" w:type="dxa"/>
            <w:noWrap/>
          </w:tcPr>
          <w:p w14:paraId="0A4BA4F6"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13043555"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4AC26038" w14:textId="77777777" w:rsidTr="00EB7D77">
        <w:trPr>
          <w:trHeight w:val="410"/>
        </w:trPr>
        <w:tc>
          <w:tcPr>
            <w:tcW w:w="2689" w:type="dxa"/>
            <w:noWrap/>
          </w:tcPr>
          <w:p w14:paraId="4CF3F26A"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45A7A06D" w14:textId="77777777" w:rsidR="009649F4" w:rsidRPr="003F473D" w:rsidRDefault="009649F4" w:rsidP="00EB7D77">
            <w:pPr>
              <w:rPr>
                <w:rFonts w:cs="Arial"/>
                <w:color w:val="000000"/>
                <w:sz w:val="18"/>
                <w:szCs w:val="18"/>
              </w:rPr>
            </w:pPr>
          </w:p>
        </w:tc>
      </w:tr>
    </w:tbl>
    <w:p w14:paraId="1DF23065" w14:textId="77777777" w:rsidR="009649F4" w:rsidRDefault="009649F4" w:rsidP="00A72B37"/>
    <w:p w14:paraId="6F374351" w14:textId="77777777" w:rsidR="00822913" w:rsidRDefault="00822913" w:rsidP="00822913">
      <w:pPr>
        <w:pStyle w:val="Heading3"/>
      </w:pPr>
      <w:r>
        <w:t>Function Modeling</w:t>
      </w:r>
    </w:p>
    <w:p w14:paraId="361E7635" w14:textId="77777777" w:rsidR="00EF5443" w:rsidRPr="00C75AE5" w:rsidRDefault="00EF5443" w:rsidP="00EF5443"/>
    <w:p w14:paraId="49A9ABCA" w14:textId="77777777" w:rsidR="002D15F6" w:rsidRDefault="002D15F6" w:rsidP="0061324D">
      <w:pPr>
        <w:pStyle w:val="Heading4"/>
        <w:numPr>
          <w:ilvl w:val="3"/>
          <w:numId w:val="4"/>
        </w:numPr>
      </w:pPr>
      <w:r>
        <w:t>Use Cases</w:t>
      </w:r>
    </w:p>
    <w:p w14:paraId="0D304ABD" w14:textId="77777777" w:rsidR="002D15F6" w:rsidRDefault="002D15F6" w:rsidP="002D15F6"/>
    <w:p w14:paraId="10AFECC9"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81B905E" w14:textId="77777777" w:rsidR="009649F4" w:rsidRDefault="009649F4" w:rsidP="009649F4">
      <w:pPr>
        <w:pStyle w:val="Heading4"/>
        <w:numPr>
          <w:ilvl w:val="3"/>
          <w:numId w:val="4"/>
        </w:numPr>
      </w:pPr>
      <w:r>
        <w:t>State Charts</w:t>
      </w:r>
    </w:p>
    <w:p w14:paraId="647E4C93" w14:textId="77777777" w:rsidR="00195B38" w:rsidRDefault="00195B38" w:rsidP="00A76553">
      <w:pPr>
        <w:contextualSpacing/>
        <w:rPr>
          <w:color w:val="A6A6A6" w:themeColor="background1" w:themeShade="A6"/>
        </w:rPr>
      </w:pPr>
    </w:p>
    <w:p w14:paraId="5C4C88DB"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7F2B1125" w14:textId="77777777" w:rsidR="00A76553" w:rsidRPr="00FF5F72" w:rsidRDefault="00A76553" w:rsidP="00A76553">
      <w:pPr>
        <w:contextualSpacing/>
        <w:rPr>
          <w:color w:val="A6A6A6" w:themeColor="background1" w:themeShade="A6"/>
        </w:rPr>
      </w:pPr>
    </w:p>
    <w:p w14:paraId="323DC59C" w14:textId="77777777" w:rsidR="00A76553" w:rsidRPr="00004083" w:rsidRDefault="00A76553" w:rsidP="00A76553">
      <w:pPr>
        <w:contextualSpacing/>
        <w:rPr>
          <w:rFonts w:cs="Arial"/>
        </w:rPr>
      </w:pPr>
    </w:p>
    <w:p w14:paraId="06D2AD3E" w14:textId="77777777" w:rsidR="009649F4" w:rsidRDefault="009649F4" w:rsidP="009649F4">
      <w:pPr>
        <w:pStyle w:val="Heading4"/>
        <w:numPr>
          <w:ilvl w:val="3"/>
          <w:numId w:val="4"/>
        </w:numPr>
      </w:pPr>
      <w:r>
        <w:t>Activity Diagrams</w:t>
      </w:r>
    </w:p>
    <w:p w14:paraId="5B4CE682" w14:textId="77777777" w:rsidR="009649F4" w:rsidRDefault="009649F4" w:rsidP="009649F4"/>
    <w:p w14:paraId="3033F1E7"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53D3FB3D" w14:textId="77777777" w:rsidR="009649F4" w:rsidRPr="00FF5F72" w:rsidRDefault="009649F4" w:rsidP="009649F4">
      <w:pPr>
        <w:contextualSpacing/>
        <w:rPr>
          <w:color w:val="A6A6A6" w:themeColor="background1" w:themeShade="A6"/>
        </w:rPr>
      </w:pPr>
    </w:p>
    <w:p w14:paraId="065A4894" w14:textId="77777777" w:rsidR="009649F4" w:rsidRDefault="009649F4" w:rsidP="009649F4">
      <w:pPr>
        <w:pStyle w:val="Heading4"/>
        <w:numPr>
          <w:ilvl w:val="3"/>
          <w:numId w:val="4"/>
        </w:numPr>
      </w:pPr>
      <w:r>
        <w:t>Sequence Diagrams</w:t>
      </w:r>
    </w:p>
    <w:p w14:paraId="509EFB14" w14:textId="77777777" w:rsidR="00987D84" w:rsidRPr="00EB7D77" w:rsidRDefault="00987D84" w:rsidP="00EB7D77">
      <w:pPr>
        <w:rPr>
          <w:rStyle w:val="SubtleEmphasis"/>
          <w:i w:val="0"/>
          <w:iCs w:val="0"/>
          <w:color w:val="auto"/>
          <w:highlight w:val="green"/>
        </w:rPr>
      </w:pPr>
    </w:p>
    <w:p w14:paraId="7E1319A2"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3DCB6738" w14:textId="77777777" w:rsidR="00987D84" w:rsidRDefault="00987D84" w:rsidP="00987D84"/>
    <w:p w14:paraId="3F43A37D" w14:textId="77777777" w:rsidR="009649F4" w:rsidRDefault="009649F4" w:rsidP="009649F4"/>
    <w:p w14:paraId="20E3CB94" w14:textId="77777777" w:rsidR="009649F4" w:rsidRDefault="009649F4" w:rsidP="009649F4">
      <w:pPr>
        <w:pStyle w:val="Heading4"/>
        <w:numPr>
          <w:ilvl w:val="3"/>
          <w:numId w:val="4"/>
        </w:numPr>
      </w:pPr>
      <w:r>
        <w:t>Decision Tables</w:t>
      </w:r>
    </w:p>
    <w:p w14:paraId="5E05A616" w14:textId="77777777" w:rsidR="009649F4" w:rsidRDefault="009649F4" w:rsidP="009649F4"/>
    <w:p w14:paraId="19C1721C" w14:textId="77777777" w:rsidR="00F15706" w:rsidRDefault="00DA0800" w:rsidP="00822913">
      <w:pPr>
        <w:pStyle w:val="Heading3"/>
      </w:pPr>
      <w:r>
        <w:t>Function Requirements</w:t>
      </w:r>
    </w:p>
    <w:p w14:paraId="2D436707" w14:textId="77777777" w:rsidR="00F15706" w:rsidRDefault="00F15706" w:rsidP="00783BCF">
      <w:pPr>
        <w:pStyle w:val="Heading4"/>
      </w:pPr>
      <w:r>
        <w:t>Functional Requirements</w:t>
      </w:r>
    </w:p>
    <w:p w14:paraId="0DD43CA1" w14:textId="77777777" w:rsidR="006E54B3" w:rsidRDefault="00F15706" w:rsidP="006E54B3">
      <w:pPr>
        <w:pStyle w:val="Heading5"/>
      </w:pPr>
      <w:r>
        <w:t>Normal Operation</w:t>
      </w:r>
    </w:p>
    <w:p w14:paraId="2226B219" w14:textId="77777777" w:rsidR="005961D3" w:rsidRDefault="005961D3" w:rsidP="00BB6A63"/>
    <w:p w14:paraId="418B391B" w14:textId="77777777" w:rsidR="005961D3" w:rsidRDefault="005961D3" w:rsidP="005961D3">
      <w:pPr>
        <w:rPr>
          <w:color w:val="A6A6A6" w:themeColor="background1" w:themeShade="A6"/>
        </w:rPr>
      </w:pPr>
      <w:r>
        <w:rPr>
          <w:color w:val="A6A6A6" w:themeColor="background1" w:themeShade="A6"/>
        </w:rPr>
        <w:t>No Normal Operation Requirements specified.</w:t>
      </w:r>
    </w:p>
    <w:p w14:paraId="151A9A5A" w14:textId="77777777" w:rsidR="00F15706" w:rsidRDefault="00F15706" w:rsidP="00783BCF">
      <w:pPr>
        <w:pStyle w:val="Heading5"/>
      </w:pPr>
      <w:r>
        <w:t>Error Handling</w:t>
      </w:r>
    </w:p>
    <w:p w14:paraId="38A0247F" w14:textId="77777777" w:rsidR="005961D3" w:rsidRDefault="005961D3" w:rsidP="00BB6A63"/>
    <w:p w14:paraId="72A4DFA5" w14:textId="77777777" w:rsidR="005961D3" w:rsidRDefault="005961D3" w:rsidP="005961D3">
      <w:pPr>
        <w:rPr>
          <w:color w:val="A6A6A6" w:themeColor="background1" w:themeShade="A6"/>
        </w:rPr>
      </w:pPr>
      <w:r>
        <w:rPr>
          <w:color w:val="A6A6A6" w:themeColor="background1" w:themeShade="A6"/>
        </w:rPr>
        <w:t>No Error Handling Requirements specified.</w:t>
      </w:r>
    </w:p>
    <w:p w14:paraId="3A24B008" w14:textId="77777777" w:rsidR="00DD7D94" w:rsidRDefault="00DD7D94" w:rsidP="00DD7D94">
      <w:pPr>
        <w:pStyle w:val="Heading4"/>
      </w:pPr>
      <w:r>
        <w:t>Non-Functional Requirements</w:t>
      </w:r>
    </w:p>
    <w:p w14:paraId="2C81FCBF" w14:textId="77777777" w:rsidR="005961D3" w:rsidRDefault="005961D3" w:rsidP="00BB6A63"/>
    <w:p w14:paraId="11C9FD10" w14:textId="77777777" w:rsidR="005961D3" w:rsidRDefault="005961D3" w:rsidP="005961D3">
      <w:pPr>
        <w:rPr>
          <w:color w:val="A6A6A6" w:themeColor="background1" w:themeShade="A6"/>
        </w:rPr>
      </w:pPr>
      <w:r>
        <w:rPr>
          <w:color w:val="A6A6A6" w:themeColor="background1" w:themeShade="A6"/>
        </w:rPr>
        <w:t>No Non-Functional Requirements specified.</w:t>
      </w:r>
    </w:p>
    <w:p w14:paraId="0CFE01D8" w14:textId="77777777" w:rsidR="00DF462B" w:rsidRDefault="00427220" w:rsidP="00DF462B">
      <w:pPr>
        <w:pStyle w:val="Heading4"/>
      </w:pPr>
      <w:r>
        <w:lastRenderedPageBreak/>
        <w:t>Functional</w:t>
      </w:r>
      <w:r w:rsidR="00DF462B">
        <w:t xml:space="preserve"> Safety Requirements</w:t>
      </w:r>
    </w:p>
    <w:p w14:paraId="07996356" w14:textId="77777777" w:rsidR="00DF462B" w:rsidRDefault="00DF462B" w:rsidP="00DF462B">
      <w:pPr>
        <w:rPr>
          <w:highlight w:val="yellow"/>
        </w:rPr>
      </w:pPr>
    </w:p>
    <w:p w14:paraId="22847FA2"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02135D4" w14:textId="77777777" w:rsidR="00DD7D94" w:rsidRDefault="00DD7D94" w:rsidP="00DD7D94">
      <w:pPr>
        <w:pStyle w:val="Heading4"/>
      </w:pPr>
      <w:r>
        <w:t>Other Requirements</w:t>
      </w:r>
    </w:p>
    <w:p w14:paraId="251AE6E6" w14:textId="77777777" w:rsidR="00DD7D94" w:rsidRDefault="00DD7D94" w:rsidP="00DD7D94">
      <w:pPr>
        <w:pStyle w:val="Heading5"/>
      </w:pPr>
      <w:r>
        <w:t>Design Requirements</w:t>
      </w:r>
    </w:p>
    <w:p w14:paraId="1418DA14" w14:textId="77777777" w:rsidR="005961D3" w:rsidRDefault="005961D3" w:rsidP="00CA4A62"/>
    <w:p w14:paraId="1872E08C" w14:textId="77777777" w:rsidR="005961D3" w:rsidRDefault="005961D3" w:rsidP="005961D3">
      <w:pPr>
        <w:rPr>
          <w:color w:val="A6A6A6" w:themeColor="background1" w:themeShade="A6"/>
        </w:rPr>
      </w:pPr>
      <w:r>
        <w:rPr>
          <w:color w:val="A6A6A6" w:themeColor="background1" w:themeShade="A6"/>
        </w:rPr>
        <w:t>No Design Requirements specified.</w:t>
      </w:r>
    </w:p>
    <w:p w14:paraId="0A1D25F1" w14:textId="77777777" w:rsidR="00CA4A62" w:rsidRDefault="00CA4A62" w:rsidP="00CA4A62">
      <w:pPr>
        <w:pStyle w:val="Heading4"/>
      </w:pPr>
      <w:r>
        <w:t>Uncategorized Requirements</w:t>
      </w:r>
    </w:p>
    <w:p w14:paraId="1B45422E" w14:textId="77777777" w:rsidR="005961D3" w:rsidRDefault="005961D3" w:rsidP="00CA4A62"/>
    <w:p w14:paraId="4B0897F5" w14:textId="77777777" w:rsidR="001F5E54" w:rsidRPr="0017445F" w:rsidRDefault="006E25A5" w:rsidP="001F5E54">
      <w:pPr>
        <w:pStyle w:val="RERequirement"/>
        <w:shd w:val="clear" w:color="auto" w:fill="F2F2F2" w:themeFill="background1" w:themeFillShade="F2"/>
      </w:pPr>
      <w:r>
        <w:t>R_Sent_Core_16</w:t>
      </w:r>
      <w:r w:rsidR="00AE04B0">
        <w:t xml:space="preserve"> Sentinel Disabled - Low Battery</w:t>
      </w:r>
    </w:p>
    <w:p w14:paraId="23BA6327" w14:textId="77777777" w:rsidR="001F5E54" w:rsidRDefault="00AE04B0" w:rsidP="001F5E54">
      <w:pPr>
        <w:rPr>
          <w:rFonts w:cs="Arial"/>
        </w:rPr>
      </w:pPr>
      <w:r>
        <w:rPr>
          <w:rFonts w:cs="Arial"/>
        </w:rPr>
        <w:t>If vehicle battery state of charge is low, the Sentinel software in the vehicle shall disable itself and inform driver via Ford Pass App</w:t>
      </w:r>
    </w:p>
    <w:p w14:paraId="407A9E2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185BF4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11B62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R_Sent_Core_16</w:t>
            </w:r>
          </w:p>
        </w:tc>
      </w:tr>
      <w:tr w:rsidR="001F5E54" w:rsidRPr="00FD127C" w14:paraId="0277FE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08AB3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9E1AD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feature functions in key OFF and battery SOC doesn’t drop to a critical level</w:t>
            </w:r>
          </w:p>
        </w:tc>
      </w:tr>
      <w:tr w:rsidR="001F5E54" w:rsidRPr="00FD127C" w14:paraId="33754D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6E12C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D38A8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61C2A6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2760C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B79B04" w14:textId="77777777" w:rsidR="00E77D14" w:rsidRDefault="00E77D14"/>
        </w:tc>
      </w:tr>
      <w:tr w:rsidR="001F5E54" w:rsidRPr="00FD127C" w14:paraId="7186E6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6E996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005BC3"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CD230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C59F8F" w14:textId="77777777" w:rsidR="00E77D14" w:rsidRDefault="00E77D14"/>
        </w:tc>
      </w:tr>
      <w:tr w:rsidR="001F5E54" w:rsidRPr="00FD127C" w14:paraId="67DB6B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4677A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68F48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63D4F43" wp14:editId="2916C75C">
                  <wp:extent cx="152400" cy="152400"/>
                  <wp:effectExtent l="0" t="0" r="0" b="0"/>
                  <wp:docPr id="125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R_F_Sentinel_00049 Sentinel Disabled - Low Battery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7A5F2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A108CD" w14:textId="77777777" w:rsidR="00E77D14" w:rsidRDefault="00E77D14"/>
        </w:tc>
      </w:tr>
      <w:tr w:rsidR="001F5E54" w:rsidRPr="00FD127C" w14:paraId="64BF2E1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BF99F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81FD02"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D4079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354D0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D9FA4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649BF1" w14:textId="77777777" w:rsidR="00E77D14" w:rsidRDefault="00E77D14"/>
        </w:tc>
      </w:tr>
      <w:tr w:rsidR="001F5E54" w:rsidRPr="00FD127C" w14:paraId="50BE6EC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58E5E8" w14:textId="77777777" w:rsidR="001F5E54" w:rsidRPr="00FD127C" w:rsidRDefault="0052661D" w:rsidP="00A84EEF">
            <w:pPr>
              <w:rPr>
                <w:rFonts w:cs="Arial"/>
                <w:bCs/>
                <w:color w:val="808080" w:themeColor="background1" w:themeShade="80"/>
                <w:sz w:val="16"/>
                <w:szCs w:val="14"/>
              </w:rPr>
            </w:pPr>
            <w:hyperlink r:id="rId14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78A0D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BE39D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ACE1E6" w14:textId="77777777" w:rsidR="000D7866" w:rsidRPr="00E47D48" w:rsidRDefault="000D7866" w:rsidP="00E47D48">
      <w:pPr>
        <w:rPr>
          <w:color w:val="FF0000"/>
        </w:rPr>
      </w:pPr>
    </w:p>
    <w:p w14:paraId="6762F5F7" w14:textId="77777777" w:rsidR="009C1EEC" w:rsidRDefault="000D732E" w:rsidP="0061324D">
      <w:pPr>
        <w:pStyle w:val="Heading2"/>
        <w:numPr>
          <w:ilvl w:val="1"/>
          <w:numId w:val="4"/>
        </w:numPr>
      </w:pPr>
      <w:r>
        <w:t xml:space="preserve">Logical Function </w:t>
      </w:r>
      <w:r>
        <w:rPr>
          <w:noProof/>
        </w:rPr>
        <w:drawing>
          <wp:inline distT="0" distB="0" distL="0" distR="0" wp14:anchorId="69EADE60" wp14:editId="7261ED6D">
            <wp:extent cx="152400" cy="152400"/>
            <wp:effectExtent l="0" t="0" r="0" b="0"/>
            <wp:docPr id="125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74" w:name="_483fa8bdc7a37f897d9152333c50b590"/>
      <w:r w:rsidR="008E73AE">
        <w:t>Set power mode in ignition off</w:t>
      </w:r>
      <w:bookmarkEnd w:id="174"/>
    </w:p>
    <w:p w14:paraId="5A82F486" w14:textId="77777777" w:rsidR="0061785D" w:rsidRDefault="0061785D" w:rsidP="00783BCF">
      <w:pPr>
        <w:pStyle w:val="Heading3"/>
      </w:pPr>
      <w:r>
        <w:t xml:space="preserve">Function </w:t>
      </w:r>
      <w:r w:rsidR="00283752">
        <w:t>Overview</w:t>
      </w:r>
    </w:p>
    <w:p w14:paraId="6CEB92D1" w14:textId="77777777" w:rsidR="00427220" w:rsidRDefault="000D732E" w:rsidP="00427220">
      <w:pPr>
        <w:pStyle w:val="Heading4"/>
      </w:pPr>
      <w:r>
        <w:t xml:space="preserve">Function </w:t>
      </w:r>
      <w:r w:rsidR="00283752">
        <w:t>Description</w:t>
      </w:r>
    </w:p>
    <w:p w14:paraId="246C4979" w14:textId="77777777" w:rsidR="00794B45" w:rsidRDefault="00794B45" w:rsidP="009C1EEC">
      <w:pPr>
        <w:contextualSpacing/>
      </w:pPr>
    </w:p>
    <w:p w14:paraId="694B7003" w14:textId="77777777" w:rsidR="00AC0C92" w:rsidRDefault="00AC0C92" w:rsidP="009C1EEC">
      <w:pPr>
        <w:contextualSpacing/>
      </w:pPr>
      <w:r>
        <w:t>Function is allocated to:</w:t>
      </w:r>
    </w:p>
    <w:p w14:paraId="0E1500C1" w14:textId="77777777" w:rsidR="00AC0C92" w:rsidRDefault="00604AF5" w:rsidP="0061324D">
      <w:pPr>
        <w:pStyle w:val="ListParagraph"/>
        <w:numPr>
          <w:ilvl w:val="0"/>
          <w:numId w:val="13"/>
        </w:numPr>
        <w:contextualSpacing/>
      </w:pPr>
      <w:r>
        <w:rPr>
          <w:noProof/>
        </w:rPr>
        <w:drawing>
          <wp:inline distT="0" distB="0" distL="0" distR="0" wp14:anchorId="31DE65A9" wp14:editId="3BEECFFF">
            <wp:extent cx="152400" cy="152400"/>
            <wp:effectExtent l="0" t="0" r="0" b="0"/>
            <wp:docPr id="126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Supply Power with IGN OFF</w:t>
      </w:r>
      <w:r>
        <w:t xml:space="preserve"> &lt;&lt;Logical&gt;&gt;</w:t>
      </w:r>
    </w:p>
    <w:p w14:paraId="56CAA189" w14:textId="77777777" w:rsidR="00AC0C92" w:rsidRDefault="00604AF5" w:rsidP="0061324D">
      <w:pPr>
        <w:pStyle w:val="ListParagraph"/>
        <w:numPr>
          <w:ilvl w:val="0"/>
          <w:numId w:val="13"/>
        </w:numPr>
        <w:contextualSpacing/>
      </w:pPr>
      <w:r>
        <w:rPr>
          <w:noProof/>
        </w:rPr>
        <w:drawing>
          <wp:inline distT="0" distB="0" distL="0" distR="0" wp14:anchorId="53AE4E0A" wp14:editId="60F4BEC1">
            <wp:extent cx="152400" cy="152400"/>
            <wp:effectExtent l="0" t="0" r="0" b="0"/>
            <wp:docPr id="1262"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Vehicle accesories monitor and controller</w:t>
      </w:r>
      <w:r>
        <w:t xml:space="preserve"> &lt;&lt;Logical&gt;&gt;</w:t>
      </w:r>
    </w:p>
    <w:p w14:paraId="36A3F22A" w14:textId="77777777" w:rsidR="00794B45" w:rsidRDefault="00794B45" w:rsidP="009C1EEC">
      <w:pPr>
        <w:contextualSpacing/>
      </w:pPr>
    </w:p>
    <w:p w14:paraId="4A8E1697" w14:textId="77777777" w:rsidR="009C1EEC" w:rsidRDefault="009C1EEC" w:rsidP="009C1EEC">
      <w:pPr>
        <w:contextualSpacing/>
      </w:pPr>
      <w:r w:rsidRPr="00A554C4">
        <w:t>Sentinel shall be able to operate with the ignition switched off</w:t>
      </w:r>
    </w:p>
    <w:p w14:paraId="480576D2" w14:textId="77777777" w:rsidR="00282E2C" w:rsidRDefault="000D732E" w:rsidP="00FD32A2">
      <w:pPr>
        <w:pStyle w:val="Heading4"/>
      </w:pPr>
      <w:r>
        <w:t xml:space="preserve">Function </w:t>
      </w:r>
      <w:r w:rsidR="00282E2C">
        <w:t>Variants</w:t>
      </w:r>
    </w:p>
    <w:p w14:paraId="14AC3992" w14:textId="77777777" w:rsidR="00282E2C" w:rsidRDefault="00282E2C" w:rsidP="00282E2C"/>
    <w:p w14:paraId="2E29635E"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2DDFADC5" w14:textId="77777777" w:rsidTr="00EB7D77">
        <w:trPr>
          <w:trHeight w:val="314"/>
        </w:trPr>
        <w:tc>
          <w:tcPr>
            <w:tcW w:w="2523" w:type="dxa"/>
            <w:shd w:val="clear" w:color="auto" w:fill="D9D9D9" w:themeFill="background1" w:themeFillShade="D9"/>
          </w:tcPr>
          <w:p w14:paraId="04D5D203"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19E66DCC"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80EE122"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7CF9B43" w14:textId="77777777" w:rsidTr="00EB7D77">
        <w:trPr>
          <w:trHeight w:val="198"/>
        </w:trPr>
        <w:tc>
          <w:tcPr>
            <w:tcW w:w="2523" w:type="dxa"/>
          </w:tcPr>
          <w:p w14:paraId="791A1EED" w14:textId="7DBE7590" w:rsidR="000D732E" w:rsidRPr="00C45D3C" w:rsidRDefault="000D732E" w:rsidP="00EB7D77">
            <w:pPr>
              <w:rPr>
                <w:rFonts w:cs="Arial"/>
              </w:rPr>
            </w:pPr>
          </w:p>
        </w:tc>
        <w:tc>
          <w:tcPr>
            <w:tcW w:w="5132" w:type="dxa"/>
          </w:tcPr>
          <w:p w14:paraId="7A216B6C" w14:textId="77777777" w:rsidR="000D732E" w:rsidRPr="009E3B7C" w:rsidRDefault="000D732E" w:rsidP="00EB7D77">
            <w:pPr>
              <w:overflowPunct/>
              <w:autoSpaceDE/>
              <w:autoSpaceDN/>
              <w:adjustRightInd/>
              <w:textAlignment w:val="center"/>
              <w:rPr>
                <w:rFonts w:cs="Arial"/>
              </w:rPr>
            </w:pPr>
          </w:p>
        </w:tc>
        <w:tc>
          <w:tcPr>
            <w:tcW w:w="2551" w:type="dxa"/>
          </w:tcPr>
          <w:p w14:paraId="1B5FDDE0" w14:textId="73CC3FF4" w:rsidR="000D732E" w:rsidRPr="005A344A" w:rsidRDefault="000D732E" w:rsidP="00EB7D77">
            <w:pPr>
              <w:rPr>
                <w:rFonts w:cs="Arial"/>
                <w:lang w:val="en-GB"/>
              </w:rPr>
            </w:pPr>
          </w:p>
        </w:tc>
      </w:tr>
    </w:tbl>
    <w:p w14:paraId="02843EB9" w14:textId="77777777" w:rsidR="000D732E" w:rsidRPr="005067FC" w:rsidRDefault="000D732E" w:rsidP="00282E2C">
      <w:pPr>
        <w:rPr>
          <w:i/>
          <w:color w:val="A6A6A6" w:themeColor="background1" w:themeShade="A6"/>
        </w:rPr>
      </w:pPr>
    </w:p>
    <w:p w14:paraId="2666E978" w14:textId="77777777" w:rsidR="00427220" w:rsidRDefault="00427220" w:rsidP="00FD32A2">
      <w:pPr>
        <w:pStyle w:val="Heading4"/>
      </w:pPr>
      <w:r>
        <w:t>Input Requirements</w:t>
      </w:r>
      <w:r w:rsidR="000D732E">
        <w:t>/Documents</w:t>
      </w:r>
    </w:p>
    <w:p w14:paraId="55176528"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67DCC1CA" w14:textId="77777777" w:rsidTr="00656A21">
        <w:trPr>
          <w:trHeight w:val="20"/>
        </w:trPr>
        <w:tc>
          <w:tcPr>
            <w:tcW w:w="1561" w:type="dxa"/>
            <w:shd w:val="clear" w:color="auto" w:fill="D9D9D9" w:themeFill="background1" w:themeFillShade="D9"/>
          </w:tcPr>
          <w:p w14:paraId="7D9081B9"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BCDA060" w14:textId="77777777" w:rsidR="000D732E" w:rsidRDefault="000D732E" w:rsidP="00EB7D77">
            <w:pPr>
              <w:rPr>
                <w:rFonts w:ascii="Helvetica" w:hAnsi="Helvetica" w:cs="Helvetica"/>
                <w:sz w:val="16"/>
              </w:rPr>
            </w:pPr>
          </w:p>
          <w:p w14:paraId="0A8E5A9F"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12372DC7"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69E3DE9E"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65E03D7F" w14:textId="77777777" w:rsidR="000D732E" w:rsidRDefault="000D732E" w:rsidP="00EB7D77">
            <w:pPr>
              <w:rPr>
                <w:rFonts w:ascii="Helvetica" w:hAnsi="Helvetica" w:cs="Helvetica"/>
                <w:b/>
              </w:rPr>
            </w:pPr>
            <w:r>
              <w:rPr>
                <w:rFonts w:ascii="Helvetica" w:hAnsi="Helvetica" w:cs="Helvetica"/>
                <w:b/>
              </w:rPr>
              <w:t>Derived Requirement</w:t>
            </w:r>
          </w:p>
          <w:p w14:paraId="66A412C4" w14:textId="77777777" w:rsidR="000D732E" w:rsidRDefault="000D732E" w:rsidP="00EB7D77">
            <w:pPr>
              <w:rPr>
                <w:rFonts w:ascii="Helvetica" w:hAnsi="Helvetica" w:cs="Helvetica"/>
                <w:sz w:val="16"/>
              </w:rPr>
            </w:pPr>
          </w:p>
          <w:p w14:paraId="3F70DD0B"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6A43592C" w14:textId="77777777" w:rsidTr="00656A21">
        <w:trPr>
          <w:trHeight w:val="20"/>
        </w:trPr>
        <w:tc>
          <w:tcPr>
            <w:tcW w:w="10211" w:type="dxa"/>
            <w:gridSpan w:val="4"/>
            <w:shd w:val="clear" w:color="auto" w:fill="F2F2F2" w:themeFill="background1" w:themeFillShade="F2"/>
          </w:tcPr>
          <w:p w14:paraId="1B035793"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3A34203" w14:textId="77777777" w:rsidTr="00656A21">
        <w:trPr>
          <w:trHeight w:val="20"/>
        </w:trPr>
        <w:tc>
          <w:tcPr>
            <w:tcW w:w="1561" w:type="dxa"/>
          </w:tcPr>
          <w:p w14:paraId="34C0E4B9" w14:textId="77777777" w:rsidR="000D732E" w:rsidRPr="00D410AE" w:rsidRDefault="000D732E" w:rsidP="00EB7D77">
            <w:pPr>
              <w:rPr>
                <w:rFonts w:cs="Arial"/>
              </w:rPr>
            </w:pPr>
          </w:p>
        </w:tc>
        <w:tc>
          <w:tcPr>
            <w:tcW w:w="2694" w:type="dxa"/>
          </w:tcPr>
          <w:p w14:paraId="6A2679EA" w14:textId="58D92722" w:rsidR="000D732E" w:rsidRPr="00D410AE" w:rsidRDefault="000D732E" w:rsidP="00EB7D77">
            <w:pPr>
              <w:rPr>
                <w:rFonts w:cs="Arial"/>
              </w:rPr>
            </w:pPr>
          </w:p>
        </w:tc>
        <w:tc>
          <w:tcPr>
            <w:tcW w:w="2694" w:type="dxa"/>
          </w:tcPr>
          <w:p w14:paraId="611FF6A0" w14:textId="3A653CC5" w:rsidR="000D732E" w:rsidRPr="00D410AE" w:rsidRDefault="000D732E" w:rsidP="00EB7D77">
            <w:pPr>
              <w:rPr>
                <w:rFonts w:cs="Arial"/>
              </w:rPr>
            </w:pPr>
          </w:p>
        </w:tc>
        <w:tc>
          <w:tcPr>
            <w:tcW w:w="3262" w:type="dxa"/>
          </w:tcPr>
          <w:p w14:paraId="22453231" w14:textId="0EB11452" w:rsidR="000D732E" w:rsidRDefault="000D732E" w:rsidP="00EB7D77">
            <w:pPr>
              <w:rPr>
                <w:rFonts w:cs="Arial"/>
              </w:rPr>
            </w:pPr>
          </w:p>
        </w:tc>
      </w:tr>
      <w:tr w:rsidR="000D732E" w:rsidRPr="007C20FA" w14:paraId="77BED9D4" w14:textId="77777777" w:rsidTr="00656A21">
        <w:trPr>
          <w:trHeight w:val="20"/>
        </w:trPr>
        <w:tc>
          <w:tcPr>
            <w:tcW w:w="1561" w:type="dxa"/>
          </w:tcPr>
          <w:p w14:paraId="3928607B" w14:textId="77777777" w:rsidR="000D732E" w:rsidRPr="00D410AE" w:rsidRDefault="000D732E" w:rsidP="00EB7D77">
            <w:pPr>
              <w:rPr>
                <w:rFonts w:cs="Arial"/>
              </w:rPr>
            </w:pPr>
          </w:p>
        </w:tc>
        <w:tc>
          <w:tcPr>
            <w:tcW w:w="2694" w:type="dxa"/>
          </w:tcPr>
          <w:p w14:paraId="5D0A1E08" w14:textId="77777777" w:rsidR="000D732E" w:rsidRDefault="000D732E" w:rsidP="00EB7D77">
            <w:pPr>
              <w:rPr>
                <w:rFonts w:cs="Arial"/>
              </w:rPr>
            </w:pPr>
          </w:p>
        </w:tc>
        <w:tc>
          <w:tcPr>
            <w:tcW w:w="2694" w:type="dxa"/>
          </w:tcPr>
          <w:p w14:paraId="682F0074" w14:textId="77777777" w:rsidR="000D732E" w:rsidRDefault="000D732E" w:rsidP="00EB7D77">
            <w:pPr>
              <w:rPr>
                <w:rFonts w:cs="Arial"/>
              </w:rPr>
            </w:pPr>
          </w:p>
        </w:tc>
        <w:tc>
          <w:tcPr>
            <w:tcW w:w="3262" w:type="dxa"/>
          </w:tcPr>
          <w:p w14:paraId="6E316364" w14:textId="77777777" w:rsidR="000D732E" w:rsidRDefault="000D732E" w:rsidP="00EB7D77">
            <w:pPr>
              <w:rPr>
                <w:rFonts w:cs="Arial"/>
              </w:rPr>
            </w:pPr>
          </w:p>
        </w:tc>
      </w:tr>
      <w:tr w:rsidR="000D732E" w:rsidRPr="007C20FA" w14:paraId="6EAD4A3B" w14:textId="77777777" w:rsidTr="00656A21">
        <w:trPr>
          <w:trHeight w:val="20"/>
        </w:trPr>
        <w:tc>
          <w:tcPr>
            <w:tcW w:w="10211" w:type="dxa"/>
            <w:gridSpan w:val="4"/>
            <w:shd w:val="clear" w:color="auto" w:fill="F2F2F2" w:themeFill="background1" w:themeFillShade="F2"/>
          </w:tcPr>
          <w:p w14:paraId="6FB7866F"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613D97D" w14:textId="77777777" w:rsidTr="00656A21">
        <w:trPr>
          <w:trHeight w:val="20"/>
        </w:trPr>
        <w:tc>
          <w:tcPr>
            <w:tcW w:w="1561" w:type="dxa"/>
          </w:tcPr>
          <w:p w14:paraId="0905A7A8" w14:textId="77777777" w:rsidR="000D732E" w:rsidRPr="00D410AE" w:rsidRDefault="000D732E" w:rsidP="00EB7D77">
            <w:pPr>
              <w:rPr>
                <w:rFonts w:cs="Arial"/>
              </w:rPr>
            </w:pPr>
          </w:p>
        </w:tc>
        <w:tc>
          <w:tcPr>
            <w:tcW w:w="2694" w:type="dxa"/>
          </w:tcPr>
          <w:p w14:paraId="38FD9300" w14:textId="1DBF2DD4" w:rsidR="000D732E" w:rsidRPr="00D410AE" w:rsidRDefault="000D732E" w:rsidP="00EB7D77">
            <w:pPr>
              <w:rPr>
                <w:rFonts w:cs="Arial"/>
              </w:rPr>
            </w:pPr>
          </w:p>
        </w:tc>
        <w:tc>
          <w:tcPr>
            <w:tcW w:w="2694" w:type="dxa"/>
          </w:tcPr>
          <w:p w14:paraId="72FD3EF7" w14:textId="77777777" w:rsidR="000D732E" w:rsidRPr="00D410AE" w:rsidRDefault="000D732E" w:rsidP="00EB7D77">
            <w:pPr>
              <w:rPr>
                <w:rFonts w:cs="Arial"/>
              </w:rPr>
            </w:pPr>
          </w:p>
        </w:tc>
        <w:tc>
          <w:tcPr>
            <w:tcW w:w="3262" w:type="dxa"/>
          </w:tcPr>
          <w:p w14:paraId="78656D02" w14:textId="77777777" w:rsidR="000D732E" w:rsidRDefault="000D732E" w:rsidP="00EB7D77">
            <w:pPr>
              <w:rPr>
                <w:rFonts w:cs="Arial"/>
              </w:rPr>
            </w:pPr>
          </w:p>
        </w:tc>
      </w:tr>
      <w:tr w:rsidR="000D732E" w:rsidRPr="007C20FA" w14:paraId="44B80F3E" w14:textId="77777777" w:rsidTr="00656A21">
        <w:trPr>
          <w:trHeight w:val="20"/>
        </w:trPr>
        <w:tc>
          <w:tcPr>
            <w:tcW w:w="1561" w:type="dxa"/>
          </w:tcPr>
          <w:p w14:paraId="228B82AE" w14:textId="77777777" w:rsidR="000D732E" w:rsidRDefault="000D732E" w:rsidP="00EB7D77">
            <w:pPr>
              <w:rPr>
                <w:rFonts w:cs="Arial"/>
              </w:rPr>
            </w:pPr>
          </w:p>
        </w:tc>
        <w:tc>
          <w:tcPr>
            <w:tcW w:w="2694" w:type="dxa"/>
          </w:tcPr>
          <w:p w14:paraId="5D2100C3" w14:textId="77777777" w:rsidR="000D732E" w:rsidRDefault="000D732E" w:rsidP="00EB7D77">
            <w:pPr>
              <w:rPr>
                <w:rFonts w:cs="Arial"/>
              </w:rPr>
            </w:pPr>
          </w:p>
        </w:tc>
        <w:tc>
          <w:tcPr>
            <w:tcW w:w="2694" w:type="dxa"/>
          </w:tcPr>
          <w:p w14:paraId="5627117B" w14:textId="77777777" w:rsidR="000D732E" w:rsidRDefault="000D732E" w:rsidP="00EB7D77">
            <w:pPr>
              <w:rPr>
                <w:rFonts w:cs="Arial"/>
              </w:rPr>
            </w:pPr>
          </w:p>
        </w:tc>
        <w:tc>
          <w:tcPr>
            <w:tcW w:w="3262" w:type="dxa"/>
          </w:tcPr>
          <w:p w14:paraId="33D670F4" w14:textId="77777777" w:rsidR="000D732E" w:rsidRDefault="000D732E" w:rsidP="00EB7D77">
            <w:pPr>
              <w:rPr>
                <w:rFonts w:cs="Arial"/>
              </w:rPr>
            </w:pPr>
          </w:p>
        </w:tc>
      </w:tr>
      <w:tr w:rsidR="000D732E" w:rsidRPr="007C20FA" w14:paraId="41711AD9" w14:textId="77777777" w:rsidTr="00656A21">
        <w:trPr>
          <w:trHeight w:val="20"/>
        </w:trPr>
        <w:tc>
          <w:tcPr>
            <w:tcW w:w="10211" w:type="dxa"/>
            <w:gridSpan w:val="4"/>
            <w:shd w:val="clear" w:color="auto" w:fill="F2F2F2" w:themeFill="background1" w:themeFillShade="F2"/>
          </w:tcPr>
          <w:p w14:paraId="642D85C1"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4286FC1B" w14:textId="77777777" w:rsidTr="00656A21">
        <w:trPr>
          <w:trHeight w:val="20"/>
        </w:trPr>
        <w:tc>
          <w:tcPr>
            <w:tcW w:w="1561" w:type="dxa"/>
          </w:tcPr>
          <w:p w14:paraId="2B1FD997" w14:textId="77777777" w:rsidR="000D732E" w:rsidRPr="00D410AE" w:rsidRDefault="000D732E" w:rsidP="00EB7D77">
            <w:pPr>
              <w:rPr>
                <w:rFonts w:cs="Arial"/>
              </w:rPr>
            </w:pPr>
          </w:p>
        </w:tc>
        <w:tc>
          <w:tcPr>
            <w:tcW w:w="2694" w:type="dxa"/>
          </w:tcPr>
          <w:p w14:paraId="7FEB38C3" w14:textId="77777777" w:rsidR="000D732E" w:rsidRPr="00D410AE" w:rsidRDefault="000D732E" w:rsidP="00EB7D77">
            <w:pPr>
              <w:rPr>
                <w:rFonts w:cs="Arial"/>
              </w:rPr>
            </w:pPr>
          </w:p>
        </w:tc>
        <w:tc>
          <w:tcPr>
            <w:tcW w:w="2694" w:type="dxa"/>
          </w:tcPr>
          <w:p w14:paraId="7DED98E8" w14:textId="77777777" w:rsidR="000D732E" w:rsidRPr="00D410AE" w:rsidRDefault="000D732E" w:rsidP="00EB7D77">
            <w:pPr>
              <w:rPr>
                <w:rFonts w:cs="Arial"/>
              </w:rPr>
            </w:pPr>
          </w:p>
        </w:tc>
        <w:tc>
          <w:tcPr>
            <w:tcW w:w="3262" w:type="dxa"/>
          </w:tcPr>
          <w:p w14:paraId="1F0FF717" w14:textId="77777777" w:rsidR="000D732E" w:rsidRPr="00D410AE" w:rsidRDefault="000D732E" w:rsidP="00EB7D77">
            <w:pPr>
              <w:rPr>
                <w:rFonts w:cs="Arial"/>
              </w:rPr>
            </w:pPr>
          </w:p>
        </w:tc>
      </w:tr>
      <w:tr w:rsidR="000D732E" w:rsidRPr="007C20FA" w14:paraId="59C1E550" w14:textId="77777777" w:rsidTr="00656A21">
        <w:trPr>
          <w:trHeight w:val="20"/>
        </w:trPr>
        <w:tc>
          <w:tcPr>
            <w:tcW w:w="10211" w:type="dxa"/>
            <w:gridSpan w:val="4"/>
            <w:shd w:val="clear" w:color="auto" w:fill="F2F2F2" w:themeFill="background1" w:themeFillShade="F2"/>
          </w:tcPr>
          <w:p w14:paraId="4F826DFA"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1E72A3C8" w14:textId="77777777" w:rsidTr="00656A21">
        <w:trPr>
          <w:trHeight w:val="20"/>
        </w:trPr>
        <w:tc>
          <w:tcPr>
            <w:tcW w:w="1561" w:type="dxa"/>
          </w:tcPr>
          <w:p w14:paraId="7E871190" w14:textId="77777777" w:rsidR="000D732E" w:rsidRPr="00D410AE" w:rsidRDefault="000D732E" w:rsidP="00EB7D77">
            <w:pPr>
              <w:rPr>
                <w:rFonts w:cs="Arial"/>
              </w:rPr>
            </w:pPr>
          </w:p>
        </w:tc>
        <w:tc>
          <w:tcPr>
            <w:tcW w:w="2694" w:type="dxa"/>
          </w:tcPr>
          <w:p w14:paraId="1EB9C9E9" w14:textId="77777777" w:rsidR="000D732E" w:rsidRPr="00D410AE" w:rsidRDefault="000D732E" w:rsidP="00EB7D77">
            <w:pPr>
              <w:rPr>
                <w:rFonts w:cs="Arial"/>
              </w:rPr>
            </w:pPr>
          </w:p>
        </w:tc>
        <w:tc>
          <w:tcPr>
            <w:tcW w:w="2694" w:type="dxa"/>
          </w:tcPr>
          <w:p w14:paraId="5883A837" w14:textId="77777777" w:rsidR="000D732E" w:rsidRPr="00D410AE" w:rsidRDefault="000D732E" w:rsidP="00EB7D77">
            <w:pPr>
              <w:rPr>
                <w:rFonts w:cs="Arial"/>
              </w:rPr>
            </w:pPr>
          </w:p>
        </w:tc>
        <w:tc>
          <w:tcPr>
            <w:tcW w:w="3262" w:type="dxa"/>
          </w:tcPr>
          <w:p w14:paraId="4DD92524" w14:textId="77777777" w:rsidR="000D732E" w:rsidRPr="00D410AE" w:rsidRDefault="000D732E" w:rsidP="00EB7D77">
            <w:pPr>
              <w:rPr>
                <w:rFonts w:cs="Arial"/>
              </w:rPr>
            </w:pPr>
          </w:p>
        </w:tc>
      </w:tr>
      <w:tr w:rsidR="000D732E" w:rsidRPr="007C20FA" w14:paraId="78872918" w14:textId="77777777" w:rsidTr="00656A21">
        <w:trPr>
          <w:trHeight w:val="20"/>
        </w:trPr>
        <w:tc>
          <w:tcPr>
            <w:tcW w:w="10211" w:type="dxa"/>
            <w:gridSpan w:val="4"/>
            <w:shd w:val="clear" w:color="auto" w:fill="F2F2F2" w:themeFill="background1" w:themeFillShade="F2"/>
          </w:tcPr>
          <w:p w14:paraId="2F01F0FF"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4B15BD70" w14:textId="77777777" w:rsidTr="00656A21">
        <w:trPr>
          <w:trHeight w:val="20"/>
        </w:trPr>
        <w:tc>
          <w:tcPr>
            <w:tcW w:w="1561" w:type="dxa"/>
          </w:tcPr>
          <w:p w14:paraId="74408257" w14:textId="77777777" w:rsidR="000D732E" w:rsidRPr="00D410AE" w:rsidRDefault="000D732E" w:rsidP="00EB7D77">
            <w:pPr>
              <w:rPr>
                <w:rFonts w:cs="Arial"/>
              </w:rPr>
            </w:pPr>
          </w:p>
        </w:tc>
        <w:tc>
          <w:tcPr>
            <w:tcW w:w="2694" w:type="dxa"/>
          </w:tcPr>
          <w:p w14:paraId="69D530EC" w14:textId="77777777" w:rsidR="000D732E" w:rsidRDefault="000D732E" w:rsidP="00EB7D77">
            <w:pPr>
              <w:rPr>
                <w:rFonts w:cs="Arial"/>
              </w:rPr>
            </w:pPr>
          </w:p>
        </w:tc>
        <w:tc>
          <w:tcPr>
            <w:tcW w:w="2694" w:type="dxa"/>
          </w:tcPr>
          <w:p w14:paraId="32C2CE8A" w14:textId="77777777" w:rsidR="000D732E" w:rsidRPr="00D410AE" w:rsidRDefault="000D732E" w:rsidP="00EB7D77">
            <w:pPr>
              <w:rPr>
                <w:rFonts w:cs="Arial"/>
              </w:rPr>
            </w:pPr>
          </w:p>
        </w:tc>
        <w:tc>
          <w:tcPr>
            <w:tcW w:w="3262" w:type="dxa"/>
          </w:tcPr>
          <w:p w14:paraId="767A40D2" w14:textId="77777777" w:rsidR="000D732E" w:rsidRPr="00D410AE" w:rsidRDefault="000D732E" w:rsidP="00EB7D77">
            <w:pPr>
              <w:rPr>
                <w:rFonts w:cs="Arial"/>
              </w:rPr>
            </w:pPr>
          </w:p>
        </w:tc>
      </w:tr>
      <w:tr w:rsidR="00656A21" w:rsidRPr="007C20FA" w14:paraId="689660D8" w14:textId="77777777" w:rsidTr="00656A21">
        <w:trPr>
          <w:trHeight w:val="20"/>
        </w:trPr>
        <w:tc>
          <w:tcPr>
            <w:tcW w:w="1561" w:type="dxa"/>
          </w:tcPr>
          <w:p w14:paraId="1C1142FD" w14:textId="77777777" w:rsidR="00656A21" w:rsidRPr="00D410AE" w:rsidRDefault="00656A21" w:rsidP="00EB7D77">
            <w:pPr>
              <w:rPr>
                <w:rFonts w:cs="Arial"/>
              </w:rPr>
            </w:pPr>
          </w:p>
        </w:tc>
        <w:tc>
          <w:tcPr>
            <w:tcW w:w="2694" w:type="dxa"/>
          </w:tcPr>
          <w:p w14:paraId="5D439A75" w14:textId="77777777" w:rsidR="00656A21" w:rsidRDefault="00656A21" w:rsidP="00EB7D77">
            <w:pPr>
              <w:rPr>
                <w:rFonts w:cs="Arial"/>
              </w:rPr>
            </w:pPr>
          </w:p>
        </w:tc>
        <w:tc>
          <w:tcPr>
            <w:tcW w:w="2694" w:type="dxa"/>
          </w:tcPr>
          <w:p w14:paraId="05895D57" w14:textId="77777777" w:rsidR="00656A21" w:rsidRPr="00D410AE" w:rsidRDefault="00656A21" w:rsidP="00EB7D77">
            <w:pPr>
              <w:rPr>
                <w:rFonts w:cs="Arial"/>
              </w:rPr>
            </w:pPr>
          </w:p>
        </w:tc>
        <w:tc>
          <w:tcPr>
            <w:tcW w:w="3262" w:type="dxa"/>
          </w:tcPr>
          <w:p w14:paraId="01CE7620" w14:textId="77777777" w:rsidR="00656A21" w:rsidRPr="00D410AE" w:rsidRDefault="00656A21" w:rsidP="00EB7D77">
            <w:pPr>
              <w:rPr>
                <w:rFonts w:cs="Arial"/>
              </w:rPr>
            </w:pPr>
          </w:p>
        </w:tc>
      </w:tr>
    </w:tbl>
    <w:p w14:paraId="6C0E39A7"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78C69DD2" w14:textId="77777777" w:rsidR="000D732E" w:rsidRPr="005067FC" w:rsidRDefault="000D732E" w:rsidP="00427220">
      <w:pPr>
        <w:rPr>
          <w:i/>
          <w:color w:val="A6A6A6" w:themeColor="background1" w:themeShade="A6"/>
        </w:rPr>
      </w:pPr>
    </w:p>
    <w:p w14:paraId="76A17FB1" w14:textId="77777777" w:rsidR="00427220" w:rsidRDefault="00427220" w:rsidP="00427220">
      <w:pPr>
        <w:pStyle w:val="Heading4"/>
      </w:pPr>
      <w:r>
        <w:t>Assumptions</w:t>
      </w:r>
    </w:p>
    <w:p w14:paraId="2CAC93A0" w14:textId="77777777" w:rsidR="00A92B2F" w:rsidRDefault="00A92B2F" w:rsidP="00A92B2F"/>
    <w:p w14:paraId="73A8315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67AF7F5" w14:textId="77777777" w:rsidR="00C0442C" w:rsidRDefault="00C0442C" w:rsidP="00A92B2F"/>
    <w:p w14:paraId="068741F5" w14:textId="77777777" w:rsidR="00F15706" w:rsidRDefault="00E60B64" w:rsidP="00783BCF">
      <w:pPr>
        <w:pStyle w:val="Heading3"/>
      </w:pPr>
      <w:r>
        <w:t>Function Scope</w:t>
      </w:r>
    </w:p>
    <w:p w14:paraId="0DFA0037" w14:textId="77777777" w:rsidR="00055646" w:rsidRPr="00A43B48" w:rsidRDefault="00055646" w:rsidP="00306D37">
      <w:pPr>
        <w:contextualSpacing/>
      </w:pPr>
    </w:p>
    <w:p w14:paraId="4AE6F7E6" w14:textId="77777777" w:rsidR="00306D37" w:rsidRDefault="00306D37" w:rsidP="00306D37">
      <w:pPr>
        <w:contextualSpacing/>
      </w:pPr>
      <w:r>
        <w:t xml:space="preserve">The </w:t>
      </w:r>
      <w:r>
        <w:rPr>
          <w:noProof/>
        </w:rPr>
        <w:drawing>
          <wp:inline distT="0" distB="0" distL="0" distR="0" wp14:anchorId="2846EC40" wp14:editId="43E20993">
            <wp:extent cx="152400" cy="152400"/>
            <wp:effectExtent l="0" t="0" r="0" b="0"/>
            <wp:docPr id="126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Set power mode in ignition off</w:t>
      </w:r>
      <w:r w:rsidR="0004480F">
        <w:rPr>
          <w:b/>
        </w:rPr>
        <w:t>”</w:t>
      </w:r>
      <w:r>
        <w:t xml:space="preserve"> f</w:t>
      </w:r>
      <w:r w:rsidR="00294100">
        <w:t>unction is called by</w:t>
      </w:r>
      <w:r>
        <w:t xml:space="preserve"> the following </w:t>
      </w:r>
      <w:r w:rsidR="00294100">
        <w:t>functions</w:t>
      </w:r>
      <w:r>
        <w:t>:</w:t>
      </w:r>
    </w:p>
    <w:p w14:paraId="19C11C0E" w14:textId="77777777" w:rsidR="00306D37" w:rsidRPr="00953D23" w:rsidRDefault="00306D37" w:rsidP="0061324D">
      <w:pPr>
        <w:pStyle w:val="ListParagraph"/>
        <w:numPr>
          <w:ilvl w:val="0"/>
          <w:numId w:val="12"/>
        </w:numPr>
        <w:contextualSpacing/>
      </w:pPr>
      <w:r>
        <w:rPr>
          <w:noProof/>
        </w:rPr>
        <w:drawing>
          <wp:inline distT="0" distB="0" distL="0" distR="0" wp14:anchorId="51961A54" wp14:editId="067CDEC3">
            <wp:extent cx="152400" cy="152400"/>
            <wp:effectExtent l="0" t="0" r="0" b="0"/>
            <wp:docPr id="126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3a5bacda64b6001917b35d85aa50a7a" w:history="1">
        <w:r w:rsidR="00B66881">
          <w:rPr>
            <w:rStyle w:val="Hyperlink"/>
          </w:rPr>
          <w:t>Perform utility operations</w:t>
        </w:r>
      </w:hyperlink>
      <w:r w:rsidR="0004480F">
        <w:t>”</w:t>
      </w:r>
    </w:p>
    <w:p w14:paraId="205E1556" w14:textId="77777777" w:rsidR="00393C96" w:rsidRPr="00393C96" w:rsidRDefault="00393C96" w:rsidP="00306D37">
      <w:pPr>
        <w:contextualSpacing/>
      </w:pPr>
    </w:p>
    <w:p w14:paraId="54654C53" w14:textId="77777777" w:rsidR="001A755C" w:rsidRDefault="001A755C" w:rsidP="00306D37"/>
    <w:p w14:paraId="4D2DDBF3" w14:textId="77777777" w:rsidR="00294100" w:rsidRDefault="00294100" w:rsidP="00294100">
      <w:pPr>
        <w:jc w:val="center"/>
      </w:pPr>
      <w:r>
        <w:rPr>
          <w:noProof/>
        </w:rPr>
        <w:drawing>
          <wp:inline distT="0" distB="0" distL="0" distR="0" wp14:anchorId="7F7A94EF" wp14:editId="1CB09A93">
            <wp:extent cx="6466205" cy="4148811"/>
            <wp:effectExtent l="0" t="0" r="0" b="0"/>
            <wp:docPr id="1268" name="Picture -1337250228.jpg" descr="-13372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1337250228.jpg"/>
                    <pic:cNvPicPr/>
                  </pic:nvPicPr>
                  <pic:blipFill>
                    <a:blip r:embed="rId105" cstate="print"/>
                    <a:stretch>
                      <a:fillRect/>
                    </a:stretch>
                  </pic:blipFill>
                  <pic:spPr>
                    <a:xfrm>
                      <a:off x="0" y="0"/>
                      <a:ext cx="6466205" cy="4148811"/>
                    </a:xfrm>
                    <a:prstGeom prst="rect">
                      <a:avLst/>
                    </a:prstGeom>
                  </pic:spPr>
                </pic:pic>
              </a:graphicData>
            </a:graphic>
          </wp:inline>
        </w:drawing>
      </w:r>
    </w:p>
    <w:p w14:paraId="735BE446"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E26B5B8" wp14:editId="6E163626">
            <wp:extent cx="152400" cy="152400"/>
            <wp:effectExtent l="0" t="0" r="0" b="0"/>
            <wp:docPr id="127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Perform utility operations</w:t>
      </w:r>
      <w:r w:rsidR="0004480F">
        <w:t>”</w:t>
      </w:r>
      <w:r w:rsidRPr="00294100">
        <w:t xml:space="preserve"> calling </w:t>
      </w:r>
      <w:r>
        <w:rPr>
          <w:noProof/>
        </w:rPr>
        <w:drawing>
          <wp:inline distT="0" distB="0" distL="0" distR="0" wp14:anchorId="652835A1" wp14:editId="529E5BFF">
            <wp:extent cx="152400" cy="152400"/>
            <wp:effectExtent l="0" t="0" r="0" b="0"/>
            <wp:docPr id="127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Set power mode in ignition off</w:t>
      </w:r>
      <w:r w:rsidR="0004480F">
        <w:t>”</w:t>
      </w:r>
    </w:p>
    <w:p w14:paraId="275139F5" w14:textId="77777777" w:rsidR="00306D37" w:rsidRDefault="00306D37" w:rsidP="00306D37">
      <w:pPr>
        <w:contextualSpacing/>
      </w:pPr>
    </w:p>
    <w:p w14:paraId="72292E76" w14:textId="77777777" w:rsidR="00F15706" w:rsidRDefault="00E60B64" w:rsidP="00783BCF">
      <w:pPr>
        <w:pStyle w:val="Heading3"/>
      </w:pPr>
      <w:r>
        <w:lastRenderedPageBreak/>
        <w:t>Function Interfaces</w:t>
      </w:r>
    </w:p>
    <w:p w14:paraId="30E8697E" w14:textId="77777777" w:rsidR="00A72B37" w:rsidRDefault="00A72B37" w:rsidP="00A72B37">
      <w:pPr>
        <w:pStyle w:val="Heading4"/>
      </w:pPr>
      <w:r w:rsidRPr="00F15706">
        <w:t>Logical Inputs</w:t>
      </w:r>
    </w:p>
    <w:p w14:paraId="5F23CDBB" w14:textId="77777777" w:rsidR="00FF5F72" w:rsidRDefault="00FF5F72" w:rsidP="00A7465B">
      <w:pPr>
        <w:contextualSpacing/>
      </w:pPr>
    </w:p>
    <w:p w14:paraId="7B98594B" w14:textId="77777777" w:rsidR="00A7465B" w:rsidRDefault="00A7465B" w:rsidP="00A7465B">
      <w:pPr>
        <w:contextualSpacing/>
        <w:rPr>
          <w:color w:val="A6A6A6" w:themeColor="background1" w:themeShade="A6"/>
        </w:rPr>
      </w:pPr>
      <w:r w:rsidRPr="00FF5F72">
        <w:rPr>
          <w:color w:val="A6A6A6" w:themeColor="background1" w:themeShade="A6"/>
        </w:rPr>
        <w:t>No Logical Inputs specified.</w:t>
      </w:r>
    </w:p>
    <w:p w14:paraId="1EA694B3" w14:textId="77777777" w:rsidR="0036202F" w:rsidRDefault="0036202F" w:rsidP="00A7465B">
      <w:pPr>
        <w:contextualSpacing/>
      </w:pPr>
    </w:p>
    <w:p w14:paraId="77A353A4" w14:textId="77777777" w:rsidR="00A72B37" w:rsidRDefault="00A72B37" w:rsidP="00A72B37">
      <w:pPr>
        <w:pStyle w:val="Heading4"/>
      </w:pPr>
      <w:r>
        <w:t>Logical Outputs</w:t>
      </w:r>
    </w:p>
    <w:p w14:paraId="4FCCB8C2" w14:textId="77777777" w:rsidR="00FF5F72" w:rsidRDefault="00FF5F72" w:rsidP="00A7465B">
      <w:pPr>
        <w:contextualSpacing/>
      </w:pPr>
    </w:p>
    <w:p w14:paraId="7BD8BFD1"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4543B0DB" w14:textId="77777777" w:rsidR="0036202F" w:rsidRPr="00FF5F72" w:rsidRDefault="0036202F" w:rsidP="00A7465B">
      <w:pPr>
        <w:contextualSpacing/>
        <w:rPr>
          <w:color w:val="A6A6A6" w:themeColor="background1" w:themeShade="A6"/>
        </w:rPr>
      </w:pPr>
    </w:p>
    <w:p w14:paraId="50E4AC2E" w14:textId="77777777" w:rsidR="00A72B37" w:rsidRDefault="00A72B37" w:rsidP="00A72B37">
      <w:pPr>
        <w:pStyle w:val="Heading4"/>
      </w:pPr>
      <w:r>
        <w:t>Logical</w:t>
      </w:r>
      <w:r w:rsidRPr="00F15706">
        <w:t xml:space="preserve"> Parameters</w:t>
      </w:r>
    </w:p>
    <w:p w14:paraId="6FAE4CC1" w14:textId="77777777" w:rsidR="00A72B37" w:rsidRDefault="00A72B37" w:rsidP="00A72B37"/>
    <w:p w14:paraId="0CC38579"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7033AF5D" w14:textId="77777777" w:rsidTr="00EB7D77">
        <w:trPr>
          <w:trHeight w:val="211"/>
        </w:trPr>
        <w:tc>
          <w:tcPr>
            <w:tcW w:w="2689" w:type="dxa"/>
            <w:shd w:val="clear" w:color="auto" w:fill="D9D9D9" w:themeFill="background1" w:themeFillShade="D9"/>
            <w:noWrap/>
            <w:hideMark/>
          </w:tcPr>
          <w:p w14:paraId="43E42216"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21FC8980"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2B19A4F0" w14:textId="77777777" w:rsidTr="00EB7D77">
        <w:trPr>
          <w:trHeight w:val="410"/>
        </w:trPr>
        <w:tc>
          <w:tcPr>
            <w:tcW w:w="2689" w:type="dxa"/>
            <w:noWrap/>
          </w:tcPr>
          <w:p w14:paraId="09DB8803"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45FD8D11"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76C136B2" w14:textId="77777777" w:rsidTr="00EB7D77">
        <w:trPr>
          <w:trHeight w:val="410"/>
        </w:trPr>
        <w:tc>
          <w:tcPr>
            <w:tcW w:w="2689" w:type="dxa"/>
            <w:noWrap/>
          </w:tcPr>
          <w:p w14:paraId="11D943E9"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70F0860" w14:textId="77777777" w:rsidR="009649F4" w:rsidRPr="003F473D" w:rsidRDefault="009649F4" w:rsidP="00EB7D77">
            <w:pPr>
              <w:rPr>
                <w:rFonts w:cs="Arial"/>
                <w:color w:val="000000"/>
                <w:sz w:val="18"/>
                <w:szCs w:val="18"/>
              </w:rPr>
            </w:pPr>
          </w:p>
        </w:tc>
      </w:tr>
    </w:tbl>
    <w:p w14:paraId="6D5C331D" w14:textId="77777777" w:rsidR="009649F4" w:rsidRDefault="009649F4" w:rsidP="00A72B37"/>
    <w:p w14:paraId="0521C178" w14:textId="77777777" w:rsidR="00822913" w:rsidRDefault="00822913" w:rsidP="00822913">
      <w:pPr>
        <w:pStyle w:val="Heading3"/>
      </w:pPr>
      <w:r>
        <w:t>Function Modeling</w:t>
      </w:r>
    </w:p>
    <w:p w14:paraId="7B07DBA7" w14:textId="77777777" w:rsidR="00EF5443" w:rsidRPr="00C75AE5" w:rsidRDefault="00EF5443" w:rsidP="00EF5443"/>
    <w:p w14:paraId="7782854F" w14:textId="77777777" w:rsidR="002D15F6" w:rsidRDefault="002D15F6" w:rsidP="0061324D">
      <w:pPr>
        <w:pStyle w:val="Heading4"/>
        <w:numPr>
          <w:ilvl w:val="3"/>
          <w:numId w:val="4"/>
        </w:numPr>
      </w:pPr>
      <w:r>
        <w:t>Use Cases</w:t>
      </w:r>
    </w:p>
    <w:p w14:paraId="65411A6A" w14:textId="77777777" w:rsidR="002D15F6" w:rsidRDefault="002D15F6" w:rsidP="002D15F6"/>
    <w:p w14:paraId="0D9F31F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F4BD7CC" w14:textId="77777777" w:rsidR="009649F4" w:rsidRDefault="009649F4" w:rsidP="009649F4">
      <w:pPr>
        <w:pStyle w:val="Heading4"/>
        <w:numPr>
          <w:ilvl w:val="3"/>
          <w:numId w:val="4"/>
        </w:numPr>
      </w:pPr>
      <w:r>
        <w:t>State Charts</w:t>
      </w:r>
    </w:p>
    <w:p w14:paraId="0BA28082" w14:textId="77777777" w:rsidR="00195B38" w:rsidRDefault="00195B38" w:rsidP="00A76553">
      <w:pPr>
        <w:contextualSpacing/>
        <w:rPr>
          <w:color w:val="A6A6A6" w:themeColor="background1" w:themeShade="A6"/>
        </w:rPr>
      </w:pPr>
    </w:p>
    <w:p w14:paraId="7428B511"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58B75612" w14:textId="77777777" w:rsidR="00A76553" w:rsidRPr="00FF5F72" w:rsidRDefault="00A76553" w:rsidP="00A76553">
      <w:pPr>
        <w:contextualSpacing/>
        <w:rPr>
          <w:color w:val="A6A6A6" w:themeColor="background1" w:themeShade="A6"/>
        </w:rPr>
      </w:pPr>
    </w:p>
    <w:p w14:paraId="0C6DC4FD" w14:textId="77777777" w:rsidR="00A76553" w:rsidRPr="00004083" w:rsidRDefault="00A76553" w:rsidP="00A76553">
      <w:pPr>
        <w:contextualSpacing/>
        <w:rPr>
          <w:rFonts w:cs="Arial"/>
        </w:rPr>
      </w:pPr>
    </w:p>
    <w:p w14:paraId="6A2AC638" w14:textId="77777777" w:rsidR="009649F4" w:rsidRDefault="009649F4" w:rsidP="009649F4">
      <w:pPr>
        <w:pStyle w:val="Heading4"/>
        <w:numPr>
          <w:ilvl w:val="3"/>
          <w:numId w:val="4"/>
        </w:numPr>
      </w:pPr>
      <w:r>
        <w:t>Activity Diagrams</w:t>
      </w:r>
    </w:p>
    <w:p w14:paraId="060347E9" w14:textId="77777777" w:rsidR="009649F4" w:rsidRDefault="009649F4" w:rsidP="009649F4"/>
    <w:p w14:paraId="46EA68E5"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29C6FC53" w14:textId="77777777" w:rsidR="009649F4" w:rsidRPr="00FF5F72" w:rsidRDefault="009649F4" w:rsidP="009649F4">
      <w:pPr>
        <w:contextualSpacing/>
        <w:rPr>
          <w:color w:val="A6A6A6" w:themeColor="background1" w:themeShade="A6"/>
        </w:rPr>
      </w:pPr>
    </w:p>
    <w:p w14:paraId="51CABB8A" w14:textId="77777777" w:rsidR="009649F4" w:rsidRDefault="009649F4" w:rsidP="009649F4">
      <w:pPr>
        <w:pStyle w:val="Heading4"/>
        <w:numPr>
          <w:ilvl w:val="3"/>
          <w:numId w:val="4"/>
        </w:numPr>
      </w:pPr>
      <w:r>
        <w:t>Sequence Diagrams</w:t>
      </w:r>
    </w:p>
    <w:p w14:paraId="69899098" w14:textId="77777777" w:rsidR="00987D84" w:rsidRPr="00EB7D77" w:rsidRDefault="00987D84" w:rsidP="00EB7D77">
      <w:pPr>
        <w:rPr>
          <w:rStyle w:val="SubtleEmphasis"/>
          <w:i w:val="0"/>
          <w:iCs w:val="0"/>
          <w:color w:val="auto"/>
          <w:highlight w:val="green"/>
        </w:rPr>
      </w:pPr>
    </w:p>
    <w:p w14:paraId="5D7D13E6"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227141FD" w14:textId="77777777" w:rsidR="00987D84" w:rsidRDefault="00987D84" w:rsidP="00987D84"/>
    <w:p w14:paraId="6DFD3BCF" w14:textId="77777777" w:rsidR="009649F4" w:rsidRDefault="009649F4" w:rsidP="009649F4"/>
    <w:p w14:paraId="26EC572E" w14:textId="77777777" w:rsidR="009649F4" w:rsidRDefault="009649F4" w:rsidP="009649F4">
      <w:pPr>
        <w:pStyle w:val="Heading4"/>
        <w:numPr>
          <w:ilvl w:val="3"/>
          <w:numId w:val="4"/>
        </w:numPr>
      </w:pPr>
      <w:r>
        <w:t>Decision Tables</w:t>
      </w:r>
    </w:p>
    <w:p w14:paraId="53D9579A" w14:textId="77777777" w:rsidR="009649F4" w:rsidRDefault="009649F4" w:rsidP="009649F4"/>
    <w:p w14:paraId="54028B42" w14:textId="77777777" w:rsidR="00F15706" w:rsidRDefault="00DA0800" w:rsidP="00822913">
      <w:pPr>
        <w:pStyle w:val="Heading3"/>
      </w:pPr>
      <w:r>
        <w:lastRenderedPageBreak/>
        <w:t>Function Requirements</w:t>
      </w:r>
    </w:p>
    <w:p w14:paraId="00A5346E" w14:textId="77777777" w:rsidR="00F15706" w:rsidRDefault="00F15706" w:rsidP="00783BCF">
      <w:pPr>
        <w:pStyle w:val="Heading4"/>
      </w:pPr>
      <w:r>
        <w:t>Functional Requirements</w:t>
      </w:r>
    </w:p>
    <w:p w14:paraId="5CD8FE15" w14:textId="77777777" w:rsidR="006E54B3" w:rsidRDefault="00F15706" w:rsidP="006E54B3">
      <w:pPr>
        <w:pStyle w:val="Heading5"/>
      </w:pPr>
      <w:r>
        <w:t>Normal Operation</w:t>
      </w:r>
    </w:p>
    <w:p w14:paraId="0B984639" w14:textId="77777777" w:rsidR="005961D3" w:rsidRDefault="005961D3" w:rsidP="00BB6A63"/>
    <w:p w14:paraId="6BCAA86F" w14:textId="77777777" w:rsidR="005961D3" w:rsidRDefault="005961D3" w:rsidP="005961D3">
      <w:pPr>
        <w:rPr>
          <w:color w:val="A6A6A6" w:themeColor="background1" w:themeShade="A6"/>
        </w:rPr>
      </w:pPr>
      <w:r>
        <w:rPr>
          <w:color w:val="A6A6A6" w:themeColor="background1" w:themeShade="A6"/>
        </w:rPr>
        <w:t>No Normal Operation Requirements specified.</w:t>
      </w:r>
    </w:p>
    <w:p w14:paraId="58AC9F36" w14:textId="77777777" w:rsidR="00F15706" w:rsidRDefault="00F15706" w:rsidP="00783BCF">
      <w:pPr>
        <w:pStyle w:val="Heading5"/>
      </w:pPr>
      <w:r>
        <w:t>Error Handling</w:t>
      </w:r>
    </w:p>
    <w:p w14:paraId="7164C23E" w14:textId="77777777" w:rsidR="005961D3" w:rsidRDefault="005961D3" w:rsidP="00BB6A63"/>
    <w:p w14:paraId="417CA661" w14:textId="77777777" w:rsidR="005961D3" w:rsidRDefault="005961D3" w:rsidP="005961D3">
      <w:pPr>
        <w:rPr>
          <w:color w:val="A6A6A6" w:themeColor="background1" w:themeShade="A6"/>
        </w:rPr>
      </w:pPr>
      <w:r>
        <w:rPr>
          <w:color w:val="A6A6A6" w:themeColor="background1" w:themeShade="A6"/>
        </w:rPr>
        <w:t>No Error Handling Requirements specified.</w:t>
      </w:r>
    </w:p>
    <w:p w14:paraId="6607B9C4" w14:textId="77777777" w:rsidR="00DD7D94" w:rsidRDefault="00DD7D94" w:rsidP="00DD7D94">
      <w:pPr>
        <w:pStyle w:val="Heading4"/>
      </w:pPr>
      <w:r>
        <w:t>Non-Functional Requirements</w:t>
      </w:r>
    </w:p>
    <w:p w14:paraId="516E8EEF" w14:textId="77777777" w:rsidR="005961D3" w:rsidRDefault="005961D3" w:rsidP="00BB6A63"/>
    <w:p w14:paraId="196E54E6" w14:textId="77777777" w:rsidR="005961D3" w:rsidRDefault="005961D3" w:rsidP="005961D3">
      <w:pPr>
        <w:rPr>
          <w:color w:val="A6A6A6" w:themeColor="background1" w:themeShade="A6"/>
        </w:rPr>
      </w:pPr>
      <w:r>
        <w:rPr>
          <w:color w:val="A6A6A6" w:themeColor="background1" w:themeShade="A6"/>
        </w:rPr>
        <w:t>No Non-Functional Requirements specified.</w:t>
      </w:r>
    </w:p>
    <w:p w14:paraId="38BBA883" w14:textId="77777777" w:rsidR="00DF462B" w:rsidRDefault="00427220" w:rsidP="00DF462B">
      <w:pPr>
        <w:pStyle w:val="Heading4"/>
      </w:pPr>
      <w:r>
        <w:t>Functional</w:t>
      </w:r>
      <w:r w:rsidR="00DF462B">
        <w:t xml:space="preserve"> Safety Requirements</w:t>
      </w:r>
    </w:p>
    <w:p w14:paraId="123C82D5" w14:textId="77777777" w:rsidR="00DF462B" w:rsidRDefault="00DF462B" w:rsidP="00DF462B">
      <w:pPr>
        <w:rPr>
          <w:highlight w:val="yellow"/>
        </w:rPr>
      </w:pPr>
    </w:p>
    <w:p w14:paraId="3673E5A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73EA51E" w14:textId="77777777" w:rsidR="00DD7D94" w:rsidRDefault="00DD7D94" w:rsidP="00DD7D94">
      <w:pPr>
        <w:pStyle w:val="Heading4"/>
      </w:pPr>
      <w:r>
        <w:t>Other Requirements</w:t>
      </w:r>
    </w:p>
    <w:p w14:paraId="59513B20" w14:textId="77777777" w:rsidR="00DD7D94" w:rsidRDefault="00DD7D94" w:rsidP="00DD7D94">
      <w:pPr>
        <w:pStyle w:val="Heading5"/>
      </w:pPr>
      <w:r>
        <w:t>Design Requirements</w:t>
      </w:r>
    </w:p>
    <w:p w14:paraId="1C56228E" w14:textId="77777777" w:rsidR="005961D3" w:rsidRDefault="005961D3" w:rsidP="00CA4A62"/>
    <w:p w14:paraId="2F785297" w14:textId="77777777" w:rsidR="005961D3" w:rsidRDefault="005961D3" w:rsidP="005961D3">
      <w:pPr>
        <w:rPr>
          <w:color w:val="A6A6A6" w:themeColor="background1" w:themeShade="A6"/>
        </w:rPr>
      </w:pPr>
      <w:r>
        <w:rPr>
          <w:color w:val="A6A6A6" w:themeColor="background1" w:themeShade="A6"/>
        </w:rPr>
        <w:t>No Design Requirements specified.</w:t>
      </w:r>
    </w:p>
    <w:p w14:paraId="36053CC1" w14:textId="77777777" w:rsidR="00CA4A62" w:rsidRDefault="00CA4A62" w:rsidP="00CA4A62">
      <w:pPr>
        <w:pStyle w:val="Heading4"/>
      </w:pPr>
      <w:r>
        <w:t>Uncategorized Requirements</w:t>
      </w:r>
    </w:p>
    <w:p w14:paraId="01F8800C" w14:textId="77777777" w:rsidR="005961D3" w:rsidRDefault="005961D3" w:rsidP="00CA4A62"/>
    <w:p w14:paraId="35550E39" w14:textId="77777777" w:rsidR="001F5E54" w:rsidRPr="0017445F" w:rsidRDefault="006E25A5" w:rsidP="001F5E54">
      <w:pPr>
        <w:pStyle w:val="RERequirement"/>
        <w:shd w:val="clear" w:color="auto" w:fill="F2F2F2" w:themeFill="background1" w:themeFillShade="F2"/>
      </w:pPr>
      <w:bookmarkStart w:id="175" w:name="_ebd780286d8519722180ebe88f97fc34"/>
      <w:r>
        <w:t>R_Sent_Core_3</w:t>
      </w:r>
      <w:bookmarkEnd w:id="175"/>
      <w:r w:rsidR="00AE04B0">
        <w:t xml:space="preserve"> Power Mode - Ignition Off</w:t>
      </w:r>
    </w:p>
    <w:p w14:paraId="1B0F6D97" w14:textId="77777777" w:rsidR="001F5E54" w:rsidRDefault="00AE04B0" w:rsidP="001F5E54">
      <w:pPr>
        <w:rPr>
          <w:rFonts w:cs="Arial"/>
        </w:rPr>
      </w:pPr>
      <w:r>
        <w:rPr>
          <w:rFonts w:cs="Arial"/>
        </w:rPr>
        <w:t>At anytime, the Sentinel software in the vehicle shall be able to work in "ignition off" power mode.</w:t>
      </w:r>
    </w:p>
    <w:p w14:paraId="39EBEBE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A7AC9B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C60A0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R_Sent_Core_3</w:t>
            </w:r>
          </w:p>
        </w:tc>
      </w:tr>
      <w:tr w:rsidR="001F5E54" w:rsidRPr="00FD127C" w14:paraId="444021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98526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9E481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specifies condition in which feature can work</w:t>
            </w:r>
          </w:p>
        </w:tc>
      </w:tr>
      <w:tr w:rsidR="001F5E54" w:rsidRPr="00FD127C" w14:paraId="6A52B0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51029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DE0AD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450A6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55620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9E2079" w14:textId="77777777" w:rsidR="00E77D14" w:rsidRDefault="00E77D14"/>
        </w:tc>
      </w:tr>
      <w:tr w:rsidR="001F5E54" w:rsidRPr="00FD127C" w14:paraId="67E723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1C4B3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7F162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82FDA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4A2E82" w14:textId="77777777" w:rsidR="00E77D14" w:rsidRDefault="00E77D14"/>
        </w:tc>
      </w:tr>
      <w:tr w:rsidR="001F5E54" w:rsidRPr="00FD127C" w14:paraId="18D3B4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4C52B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0DCC3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03C1ECE" wp14:editId="3D767E28">
                  <wp:extent cx="152400" cy="152400"/>
                  <wp:effectExtent l="0" t="0" r="0" b="0"/>
                  <wp:docPr id="127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R_F_Sentinel_00016 Power Mode - Ignition Off</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60010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13E8B7" w14:textId="77777777" w:rsidR="00E77D14" w:rsidRDefault="00E77D14"/>
        </w:tc>
      </w:tr>
      <w:tr w:rsidR="001F5E54" w:rsidRPr="00FD127C" w14:paraId="61A28D8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CA4F1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4A072B"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01CB3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DE11E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6301E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4D9D90" w14:textId="77777777" w:rsidR="00E77D14" w:rsidRDefault="00E77D14"/>
        </w:tc>
      </w:tr>
      <w:tr w:rsidR="001F5E54" w:rsidRPr="00FD127C" w14:paraId="1223D1D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1D5E2C" w14:textId="77777777" w:rsidR="001F5E54" w:rsidRPr="00FD127C" w:rsidRDefault="0052661D" w:rsidP="00A84EEF">
            <w:pPr>
              <w:rPr>
                <w:rFonts w:cs="Arial"/>
                <w:bCs/>
                <w:color w:val="808080" w:themeColor="background1" w:themeShade="80"/>
                <w:sz w:val="16"/>
                <w:szCs w:val="14"/>
              </w:rPr>
            </w:pPr>
            <w:hyperlink r:id="rId14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B292C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B6B3F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3370D24" w14:textId="77777777" w:rsidR="000D7866" w:rsidRPr="00E47D48" w:rsidRDefault="000D7866" w:rsidP="00E47D48">
      <w:pPr>
        <w:rPr>
          <w:color w:val="FF0000"/>
        </w:rPr>
      </w:pPr>
    </w:p>
    <w:p w14:paraId="71FFC93C" w14:textId="77777777" w:rsidR="009C1EEC" w:rsidRDefault="000D732E" w:rsidP="0061324D">
      <w:pPr>
        <w:pStyle w:val="Heading2"/>
        <w:numPr>
          <w:ilvl w:val="1"/>
          <w:numId w:val="4"/>
        </w:numPr>
      </w:pPr>
      <w:r>
        <w:t xml:space="preserve">Logical Function </w:t>
      </w:r>
      <w:r>
        <w:rPr>
          <w:noProof/>
        </w:rPr>
        <w:drawing>
          <wp:inline distT="0" distB="0" distL="0" distR="0" wp14:anchorId="05D29CA7" wp14:editId="7BD05728">
            <wp:extent cx="152400" cy="152400"/>
            <wp:effectExtent l="0" t="0" r="0" b="0"/>
            <wp:docPr id="127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76" w:name="_00e61d78038e744b4a5b3d49c51bd4f1"/>
      <w:r w:rsidR="008E73AE">
        <w:t>Cancel operation with low battery SoC</w:t>
      </w:r>
      <w:bookmarkEnd w:id="176"/>
    </w:p>
    <w:p w14:paraId="7CD7F49D" w14:textId="77777777" w:rsidR="0061785D" w:rsidRDefault="0061785D" w:rsidP="00783BCF">
      <w:pPr>
        <w:pStyle w:val="Heading3"/>
      </w:pPr>
      <w:r>
        <w:t xml:space="preserve">Function </w:t>
      </w:r>
      <w:r w:rsidR="00283752">
        <w:t>Overview</w:t>
      </w:r>
    </w:p>
    <w:p w14:paraId="03D01882" w14:textId="77777777" w:rsidR="00427220" w:rsidRDefault="000D732E" w:rsidP="00427220">
      <w:pPr>
        <w:pStyle w:val="Heading4"/>
      </w:pPr>
      <w:r>
        <w:t xml:space="preserve">Function </w:t>
      </w:r>
      <w:r w:rsidR="00283752">
        <w:t>Description</w:t>
      </w:r>
    </w:p>
    <w:p w14:paraId="6148F53D" w14:textId="77777777" w:rsidR="00794B45" w:rsidRDefault="00794B45" w:rsidP="009C1EEC">
      <w:pPr>
        <w:contextualSpacing/>
      </w:pPr>
    </w:p>
    <w:p w14:paraId="46F4FFF9" w14:textId="77777777" w:rsidR="00AC0C92" w:rsidRDefault="00AC0C92" w:rsidP="009C1EEC">
      <w:pPr>
        <w:contextualSpacing/>
      </w:pPr>
      <w:r>
        <w:t>Function is allocated to:</w:t>
      </w:r>
    </w:p>
    <w:p w14:paraId="400CD2FE" w14:textId="77777777" w:rsidR="00AC0C92" w:rsidRDefault="00604AF5" w:rsidP="0061324D">
      <w:pPr>
        <w:pStyle w:val="ListParagraph"/>
        <w:numPr>
          <w:ilvl w:val="0"/>
          <w:numId w:val="13"/>
        </w:numPr>
        <w:contextualSpacing/>
      </w:pPr>
      <w:r>
        <w:rPr>
          <w:noProof/>
        </w:rPr>
        <w:drawing>
          <wp:inline distT="0" distB="0" distL="0" distR="0" wp14:anchorId="02AC84FC" wp14:editId="2F7656F1">
            <wp:extent cx="152400" cy="152400"/>
            <wp:effectExtent l="0" t="0" r="0" b="0"/>
            <wp:docPr id="1278"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Alert User that Sentinel has disabled due to low battery SoC.</w:t>
      </w:r>
      <w:r>
        <w:t xml:space="preserve"> &lt;&lt;Logical&gt;&gt;</w:t>
      </w:r>
    </w:p>
    <w:p w14:paraId="47072474" w14:textId="77777777" w:rsidR="00AC0C92" w:rsidRDefault="00604AF5" w:rsidP="0061324D">
      <w:pPr>
        <w:pStyle w:val="ListParagraph"/>
        <w:numPr>
          <w:ilvl w:val="0"/>
          <w:numId w:val="13"/>
        </w:numPr>
        <w:contextualSpacing/>
      </w:pPr>
      <w:r>
        <w:rPr>
          <w:noProof/>
        </w:rPr>
        <w:drawing>
          <wp:inline distT="0" distB="0" distL="0" distR="0" wp14:anchorId="69F23983" wp14:editId="0C953EE5">
            <wp:extent cx="152400" cy="152400"/>
            <wp:effectExtent l="0" t="0" r="0" b="0"/>
            <wp:docPr id="128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Battery SOC Provider</w:t>
      </w:r>
      <w:r>
        <w:t xml:space="preserve"> &lt;&lt;Logical&gt;&gt;</w:t>
      </w:r>
    </w:p>
    <w:p w14:paraId="780E493C" w14:textId="77777777" w:rsidR="00AC0C92" w:rsidRDefault="00604AF5" w:rsidP="0061324D">
      <w:pPr>
        <w:pStyle w:val="ListParagraph"/>
        <w:numPr>
          <w:ilvl w:val="0"/>
          <w:numId w:val="13"/>
        </w:numPr>
        <w:contextualSpacing/>
      </w:pPr>
      <w:r>
        <w:rPr>
          <w:noProof/>
        </w:rPr>
        <w:drawing>
          <wp:inline distT="0" distB="0" distL="0" distR="0" wp14:anchorId="549A84AC" wp14:editId="46E09E24">
            <wp:extent cx="152400" cy="152400"/>
            <wp:effectExtent l="0" t="0" r="0" b="0"/>
            <wp:docPr id="1282"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Disable Sentinel when battery SoC below threshold</w:t>
      </w:r>
      <w:r>
        <w:t xml:space="preserve"> &lt;&lt;Logical&gt;&gt;</w:t>
      </w:r>
    </w:p>
    <w:p w14:paraId="571C6D7E" w14:textId="77777777" w:rsidR="00AC0C92" w:rsidRDefault="00604AF5" w:rsidP="0061324D">
      <w:pPr>
        <w:pStyle w:val="ListParagraph"/>
        <w:numPr>
          <w:ilvl w:val="0"/>
          <w:numId w:val="13"/>
        </w:numPr>
        <w:contextualSpacing/>
      </w:pPr>
      <w:r>
        <w:rPr>
          <w:noProof/>
        </w:rPr>
        <w:drawing>
          <wp:inline distT="0" distB="0" distL="0" distR="0" wp14:anchorId="321F94E2" wp14:editId="009F78B9">
            <wp:extent cx="152400" cy="152400"/>
            <wp:effectExtent l="0" t="0" r="0" b="0"/>
            <wp:docPr id="128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Monitor Battery SOC</w:t>
      </w:r>
      <w:r>
        <w:t xml:space="preserve"> &lt;&lt;Logical&gt;&gt;</w:t>
      </w:r>
    </w:p>
    <w:p w14:paraId="78A16DC9" w14:textId="77777777" w:rsidR="00AC0C92" w:rsidRDefault="00604AF5" w:rsidP="0061324D">
      <w:pPr>
        <w:pStyle w:val="ListParagraph"/>
        <w:numPr>
          <w:ilvl w:val="0"/>
          <w:numId w:val="13"/>
        </w:numPr>
        <w:contextualSpacing/>
      </w:pPr>
      <w:r>
        <w:rPr>
          <w:noProof/>
        </w:rPr>
        <w:drawing>
          <wp:inline distT="0" distB="0" distL="0" distR="0" wp14:anchorId="00E703CA" wp14:editId="398900CD">
            <wp:extent cx="152400" cy="152400"/>
            <wp:effectExtent l="0" t="0" r="0" b="0"/>
            <wp:docPr id="128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63FDB140" w14:textId="77777777" w:rsidR="00AC0C92" w:rsidRDefault="00604AF5" w:rsidP="0061324D">
      <w:pPr>
        <w:pStyle w:val="ListParagraph"/>
        <w:numPr>
          <w:ilvl w:val="0"/>
          <w:numId w:val="13"/>
        </w:numPr>
        <w:contextualSpacing/>
      </w:pPr>
      <w:r>
        <w:rPr>
          <w:noProof/>
        </w:rPr>
        <w:lastRenderedPageBreak/>
        <w:drawing>
          <wp:inline distT="0" distB="0" distL="0" distR="0" wp14:anchorId="57F08216" wp14:editId="40BB6DC5">
            <wp:extent cx="152400" cy="152400"/>
            <wp:effectExtent l="0" t="0" r="0" b="0"/>
            <wp:docPr id="128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Vehicle accesories monitor and controller</w:t>
      </w:r>
      <w:r>
        <w:t xml:space="preserve"> &lt;&lt;Logical&gt;&gt;</w:t>
      </w:r>
    </w:p>
    <w:p w14:paraId="1685E08F" w14:textId="77777777" w:rsidR="00794B45" w:rsidRDefault="00794B45" w:rsidP="009C1EEC">
      <w:pPr>
        <w:contextualSpacing/>
      </w:pPr>
    </w:p>
    <w:p w14:paraId="29048E8A" w14:textId="77777777" w:rsidR="009C1EEC" w:rsidRDefault="009C1EEC" w:rsidP="009C1EEC">
      <w:pPr>
        <w:contextualSpacing/>
      </w:pPr>
      <w:r w:rsidRPr="00A554C4">
        <w:t>Sentinel operation shall cease if the battery state of charge (SoC) falls below a predefined threshold.</w:t>
      </w:r>
    </w:p>
    <w:p w14:paraId="2EDD0DA4" w14:textId="77777777" w:rsidR="00282E2C" w:rsidRDefault="000D732E" w:rsidP="00FD32A2">
      <w:pPr>
        <w:pStyle w:val="Heading4"/>
      </w:pPr>
      <w:r>
        <w:t xml:space="preserve">Function </w:t>
      </w:r>
      <w:r w:rsidR="00282E2C">
        <w:t>Variants</w:t>
      </w:r>
    </w:p>
    <w:p w14:paraId="71610752" w14:textId="77777777" w:rsidR="00282E2C" w:rsidRDefault="00282E2C" w:rsidP="00282E2C"/>
    <w:p w14:paraId="3262BE37"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19C2F419" w14:textId="77777777" w:rsidTr="00EB7D77">
        <w:trPr>
          <w:trHeight w:val="314"/>
        </w:trPr>
        <w:tc>
          <w:tcPr>
            <w:tcW w:w="2523" w:type="dxa"/>
            <w:shd w:val="clear" w:color="auto" w:fill="D9D9D9" w:themeFill="background1" w:themeFillShade="D9"/>
          </w:tcPr>
          <w:p w14:paraId="11280D57"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48946F6A"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018300D1"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2ED6EDAB" w14:textId="77777777" w:rsidTr="00EB7D77">
        <w:trPr>
          <w:trHeight w:val="198"/>
        </w:trPr>
        <w:tc>
          <w:tcPr>
            <w:tcW w:w="2523" w:type="dxa"/>
          </w:tcPr>
          <w:p w14:paraId="671B0FF7" w14:textId="270E7913" w:rsidR="000D732E" w:rsidRPr="00C45D3C" w:rsidRDefault="000D732E" w:rsidP="00EB7D77">
            <w:pPr>
              <w:rPr>
                <w:rFonts w:cs="Arial"/>
              </w:rPr>
            </w:pPr>
          </w:p>
        </w:tc>
        <w:tc>
          <w:tcPr>
            <w:tcW w:w="5132" w:type="dxa"/>
          </w:tcPr>
          <w:p w14:paraId="14405482" w14:textId="77777777" w:rsidR="000D732E" w:rsidRPr="009E3B7C" w:rsidRDefault="000D732E" w:rsidP="00EB7D77">
            <w:pPr>
              <w:overflowPunct/>
              <w:autoSpaceDE/>
              <w:autoSpaceDN/>
              <w:adjustRightInd/>
              <w:textAlignment w:val="center"/>
              <w:rPr>
                <w:rFonts w:cs="Arial"/>
              </w:rPr>
            </w:pPr>
          </w:p>
        </w:tc>
        <w:tc>
          <w:tcPr>
            <w:tcW w:w="2551" w:type="dxa"/>
          </w:tcPr>
          <w:p w14:paraId="70BA1C27" w14:textId="4A4DD5C3" w:rsidR="000D732E" w:rsidRPr="005A344A" w:rsidRDefault="000D732E" w:rsidP="00EB7D77">
            <w:pPr>
              <w:rPr>
                <w:rFonts w:cs="Arial"/>
                <w:lang w:val="en-GB"/>
              </w:rPr>
            </w:pPr>
          </w:p>
        </w:tc>
      </w:tr>
    </w:tbl>
    <w:p w14:paraId="06688960" w14:textId="77777777" w:rsidR="000D732E" w:rsidRPr="005067FC" w:rsidRDefault="000D732E" w:rsidP="00282E2C">
      <w:pPr>
        <w:rPr>
          <w:i/>
          <w:color w:val="A6A6A6" w:themeColor="background1" w:themeShade="A6"/>
        </w:rPr>
      </w:pPr>
    </w:p>
    <w:p w14:paraId="736AC997" w14:textId="77777777" w:rsidR="00427220" w:rsidRDefault="00427220" w:rsidP="00FD32A2">
      <w:pPr>
        <w:pStyle w:val="Heading4"/>
      </w:pPr>
      <w:r>
        <w:t>Input Requirements</w:t>
      </w:r>
      <w:r w:rsidR="000D732E">
        <w:t>/Documents</w:t>
      </w:r>
    </w:p>
    <w:p w14:paraId="62C49C04"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02F13019" w14:textId="77777777" w:rsidTr="00656A21">
        <w:trPr>
          <w:trHeight w:val="20"/>
        </w:trPr>
        <w:tc>
          <w:tcPr>
            <w:tcW w:w="1561" w:type="dxa"/>
            <w:shd w:val="clear" w:color="auto" w:fill="D9D9D9" w:themeFill="background1" w:themeFillShade="D9"/>
          </w:tcPr>
          <w:p w14:paraId="2BA23087"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082C742D" w14:textId="77777777" w:rsidR="000D732E" w:rsidRDefault="000D732E" w:rsidP="00EB7D77">
            <w:pPr>
              <w:rPr>
                <w:rFonts w:ascii="Helvetica" w:hAnsi="Helvetica" w:cs="Helvetica"/>
                <w:sz w:val="16"/>
              </w:rPr>
            </w:pPr>
          </w:p>
          <w:p w14:paraId="2C71A09D"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1E2B7EB4"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05A886CD"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2D481DEC" w14:textId="77777777" w:rsidR="000D732E" w:rsidRDefault="000D732E" w:rsidP="00EB7D77">
            <w:pPr>
              <w:rPr>
                <w:rFonts w:ascii="Helvetica" w:hAnsi="Helvetica" w:cs="Helvetica"/>
                <w:b/>
              </w:rPr>
            </w:pPr>
            <w:r>
              <w:rPr>
                <w:rFonts w:ascii="Helvetica" w:hAnsi="Helvetica" w:cs="Helvetica"/>
                <w:b/>
              </w:rPr>
              <w:t>Derived Requirement</w:t>
            </w:r>
          </w:p>
          <w:p w14:paraId="42B0AA18" w14:textId="77777777" w:rsidR="000D732E" w:rsidRDefault="000D732E" w:rsidP="00EB7D77">
            <w:pPr>
              <w:rPr>
                <w:rFonts w:ascii="Helvetica" w:hAnsi="Helvetica" w:cs="Helvetica"/>
                <w:sz w:val="16"/>
              </w:rPr>
            </w:pPr>
          </w:p>
          <w:p w14:paraId="0E7A3FE0"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0F804904" w14:textId="77777777" w:rsidTr="00656A21">
        <w:trPr>
          <w:trHeight w:val="20"/>
        </w:trPr>
        <w:tc>
          <w:tcPr>
            <w:tcW w:w="10211" w:type="dxa"/>
            <w:gridSpan w:val="4"/>
            <w:shd w:val="clear" w:color="auto" w:fill="F2F2F2" w:themeFill="background1" w:themeFillShade="F2"/>
          </w:tcPr>
          <w:p w14:paraId="79CED9A3"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4CB17E4E" w14:textId="77777777" w:rsidTr="00656A21">
        <w:trPr>
          <w:trHeight w:val="20"/>
        </w:trPr>
        <w:tc>
          <w:tcPr>
            <w:tcW w:w="1561" w:type="dxa"/>
          </w:tcPr>
          <w:p w14:paraId="477DE02A" w14:textId="77777777" w:rsidR="000D732E" w:rsidRPr="00D410AE" w:rsidRDefault="000D732E" w:rsidP="00EB7D77">
            <w:pPr>
              <w:rPr>
                <w:rFonts w:cs="Arial"/>
              </w:rPr>
            </w:pPr>
          </w:p>
        </w:tc>
        <w:tc>
          <w:tcPr>
            <w:tcW w:w="2694" w:type="dxa"/>
          </w:tcPr>
          <w:p w14:paraId="7A6FADF7" w14:textId="51B5FCAC" w:rsidR="000D732E" w:rsidRPr="00D410AE" w:rsidRDefault="000D732E" w:rsidP="00EB7D77">
            <w:pPr>
              <w:rPr>
                <w:rFonts w:cs="Arial"/>
              </w:rPr>
            </w:pPr>
          </w:p>
        </w:tc>
        <w:tc>
          <w:tcPr>
            <w:tcW w:w="2694" w:type="dxa"/>
          </w:tcPr>
          <w:p w14:paraId="2971CBC7" w14:textId="64349E9E" w:rsidR="000D732E" w:rsidRPr="00D410AE" w:rsidRDefault="000D732E" w:rsidP="00EB7D77">
            <w:pPr>
              <w:rPr>
                <w:rFonts w:cs="Arial"/>
              </w:rPr>
            </w:pPr>
          </w:p>
        </w:tc>
        <w:tc>
          <w:tcPr>
            <w:tcW w:w="3262" w:type="dxa"/>
          </w:tcPr>
          <w:p w14:paraId="0DA34C44" w14:textId="7147A292" w:rsidR="000D732E" w:rsidRDefault="000D732E" w:rsidP="00EB7D77">
            <w:pPr>
              <w:rPr>
                <w:rFonts w:cs="Arial"/>
              </w:rPr>
            </w:pPr>
          </w:p>
        </w:tc>
      </w:tr>
      <w:tr w:rsidR="000D732E" w:rsidRPr="007C20FA" w14:paraId="7318DF14" w14:textId="77777777" w:rsidTr="00656A21">
        <w:trPr>
          <w:trHeight w:val="20"/>
        </w:trPr>
        <w:tc>
          <w:tcPr>
            <w:tcW w:w="1561" w:type="dxa"/>
          </w:tcPr>
          <w:p w14:paraId="5047599E" w14:textId="77777777" w:rsidR="000D732E" w:rsidRPr="00D410AE" w:rsidRDefault="000D732E" w:rsidP="00EB7D77">
            <w:pPr>
              <w:rPr>
                <w:rFonts w:cs="Arial"/>
              </w:rPr>
            </w:pPr>
          </w:p>
        </w:tc>
        <w:tc>
          <w:tcPr>
            <w:tcW w:w="2694" w:type="dxa"/>
          </w:tcPr>
          <w:p w14:paraId="5C45CFB9" w14:textId="77777777" w:rsidR="000D732E" w:rsidRDefault="000D732E" w:rsidP="00EB7D77">
            <w:pPr>
              <w:rPr>
                <w:rFonts w:cs="Arial"/>
              </w:rPr>
            </w:pPr>
          </w:p>
        </w:tc>
        <w:tc>
          <w:tcPr>
            <w:tcW w:w="2694" w:type="dxa"/>
          </w:tcPr>
          <w:p w14:paraId="7D3ED76D" w14:textId="77777777" w:rsidR="000D732E" w:rsidRDefault="000D732E" w:rsidP="00EB7D77">
            <w:pPr>
              <w:rPr>
                <w:rFonts w:cs="Arial"/>
              </w:rPr>
            </w:pPr>
          </w:p>
        </w:tc>
        <w:tc>
          <w:tcPr>
            <w:tcW w:w="3262" w:type="dxa"/>
          </w:tcPr>
          <w:p w14:paraId="6EDB6E06" w14:textId="77777777" w:rsidR="000D732E" w:rsidRDefault="000D732E" w:rsidP="00EB7D77">
            <w:pPr>
              <w:rPr>
                <w:rFonts w:cs="Arial"/>
              </w:rPr>
            </w:pPr>
          </w:p>
        </w:tc>
      </w:tr>
      <w:tr w:rsidR="000D732E" w:rsidRPr="007C20FA" w14:paraId="6815B3D4" w14:textId="77777777" w:rsidTr="00656A21">
        <w:trPr>
          <w:trHeight w:val="20"/>
        </w:trPr>
        <w:tc>
          <w:tcPr>
            <w:tcW w:w="10211" w:type="dxa"/>
            <w:gridSpan w:val="4"/>
            <w:shd w:val="clear" w:color="auto" w:fill="F2F2F2" w:themeFill="background1" w:themeFillShade="F2"/>
          </w:tcPr>
          <w:p w14:paraId="1C32E8B2"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2BABD3BD" w14:textId="77777777" w:rsidTr="00656A21">
        <w:trPr>
          <w:trHeight w:val="20"/>
        </w:trPr>
        <w:tc>
          <w:tcPr>
            <w:tcW w:w="1561" w:type="dxa"/>
          </w:tcPr>
          <w:p w14:paraId="23A0AA94" w14:textId="77777777" w:rsidR="000D732E" w:rsidRPr="00D410AE" w:rsidRDefault="000D732E" w:rsidP="00EB7D77">
            <w:pPr>
              <w:rPr>
                <w:rFonts w:cs="Arial"/>
              </w:rPr>
            </w:pPr>
            <w:bookmarkStart w:id="177" w:name="_GoBack"/>
            <w:bookmarkEnd w:id="177"/>
          </w:p>
        </w:tc>
        <w:tc>
          <w:tcPr>
            <w:tcW w:w="2694" w:type="dxa"/>
          </w:tcPr>
          <w:p w14:paraId="65BCAC15" w14:textId="4DAB3431" w:rsidR="000D732E" w:rsidRPr="00D410AE" w:rsidRDefault="000D732E" w:rsidP="00EB7D77">
            <w:pPr>
              <w:rPr>
                <w:rFonts w:cs="Arial"/>
              </w:rPr>
            </w:pPr>
          </w:p>
        </w:tc>
        <w:tc>
          <w:tcPr>
            <w:tcW w:w="2694" w:type="dxa"/>
          </w:tcPr>
          <w:p w14:paraId="122283F0" w14:textId="77777777" w:rsidR="000D732E" w:rsidRPr="00D410AE" w:rsidRDefault="000D732E" w:rsidP="00EB7D77">
            <w:pPr>
              <w:rPr>
                <w:rFonts w:cs="Arial"/>
              </w:rPr>
            </w:pPr>
          </w:p>
        </w:tc>
        <w:tc>
          <w:tcPr>
            <w:tcW w:w="3262" w:type="dxa"/>
          </w:tcPr>
          <w:p w14:paraId="512C4DA7" w14:textId="77777777" w:rsidR="000D732E" w:rsidRDefault="000D732E" w:rsidP="00EB7D77">
            <w:pPr>
              <w:rPr>
                <w:rFonts w:cs="Arial"/>
              </w:rPr>
            </w:pPr>
          </w:p>
        </w:tc>
      </w:tr>
      <w:tr w:rsidR="000D732E" w:rsidRPr="007C20FA" w14:paraId="10C9AA90" w14:textId="77777777" w:rsidTr="00656A21">
        <w:trPr>
          <w:trHeight w:val="20"/>
        </w:trPr>
        <w:tc>
          <w:tcPr>
            <w:tcW w:w="1561" w:type="dxa"/>
          </w:tcPr>
          <w:p w14:paraId="79E6CBDA" w14:textId="77777777" w:rsidR="000D732E" w:rsidRDefault="000D732E" w:rsidP="00EB7D77">
            <w:pPr>
              <w:rPr>
                <w:rFonts w:cs="Arial"/>
              </w:rPr>
            </w:pPr>
          </w:p>
        </w:tc>
        <w:tc>
          <w:tcPr>
            <w:tcW w:w="2694" w:type="dxa"/>
          </w:tcPr>
          <w:p w14:paraId="2627745D" w14:textId="77777777" w:rsidR="000D732E" w:rsidRDefault="000D732E" w:rsidP="00EB7D77">
            <w:pPr>
              <w:rPr>
                <w:rFonts w:cs="Arial"/>
              </w:rPr>
            </w:pPr>
          </w:p>
        </w:tc>
        <w:tc>
          <w:tcPr>
            <w:tcW w:w="2694" w:type="dxa"/>
          </w:tcPr>
          <w:p w14:paraId="52A7EB86" w14:textId="77777777" w:rsidR="000D732E" w:rsidRDefault="000D732E" w:rsidP="00EB7D77">
            <w:pPr>
              <w:rPr>
                <w:rFonts w:cs="Arial"/>
              </w:rPr>
            </w:pPr>
          </w:p>
        </w:tc>
        <w:tc>
          <w:tcPr>
            <w:tcW w:w="3262" w:type="dxa"/>
          </w:tcPr>
          <w:p w14:paraId="0F03686C" w14:textId="77777777" w:rsidR="000D732E" w:rsidRDefault="000D732E" w:rsidP="00EB7D77">
            <w:pPr>
              <w:rPr>
                <w:rFonts w:cs="Arial"/>
              </w:rPr>
            </w:pPr>
          </w:p>
        </w:tc>
      </w:tr>
      <w:tr w:rsidR="000D732E" w:rsidRPr="007C20FA" w14:paraId="76711FFD" w14:textId="77777777" w:rsidTr="00656A21">
        <w:trPr>
          <w:trHeight w:val="20"/>
        </w:trPr>
        <w:tc>
          <w:tcPr>
            <w:tcW w:w="10211" w:type="dxa"/>
            <w:gridSpan w:val="4"/>
            <w:shd w:val="clear" w:color="auto" w:fill="F2F2F2" w:themeFill="background1" w:themeFillShade="F2"/>
          </w:tcPr>
          <w:p w14:paraId="23A11A0D"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55E908C9" w14:textId="77777777" w:rsidTr="00656A21">
        <w:trPr>
          <w:trHeight w:val="20"/>
        </w:trPr>
        <w:tc>
          <w:tcPr>
            <w:tcW w:w="1561" w:type="dxa"/>
          </w:tcPr>
          <w:p w14:paraId="6CE520BF" w14:textId="77777777" w:rsidR="000D732E" w:rsidRPr="00D410AE" w:rsidRDefault="000D732E" w:rsidP="00EB7D77">
            <w:pPr>
              <w:rPr>
                <w:rFonts w:cs="Arial"/>
              </w:rPr>
            </w:pPr>
          </w:p>
        </w:tc>
        <w:tc>
          <w:tcPr>
            <w:tcW w:w="2694" w:type="dxa"/>
          </w:tcPr>
          <w:p w14:paraId="2D2638B2" w14:textId="77777777" w:rsidR="000D732E" w:rsidRPr="00D410AE" w:rsidRDefault="000D732E" w:rsidP="00EB7D77">
            <w:pPr>
              <w:rPr>
                <w:rFonts w:cs="Arial"/>
              </w:rPr>
            </w:pPr>
          </w:p>
        </w:tc>
        <w:tc>
          <w:tcPr>
            <w:tcW w:w="2694" w:type="dxa"/>
          </w:tcPr>
          <w:p w14:paraId="2E59E180" w14:textId="77777777" w:rsidR="000D732E" w:rsidRPr="00D410AE" w:rsidRDefault="000D732E" w:rsidP="00EB7D77">
            <w:pPr>
              <w:rPr>
                <w:rFonts w:cs="Arial"/>
              </w:rPr>
            </w:pPr>
          </w:p>
        </w:tc>
        <w:tc>
          <w:tcPr>
            <w:tcW w:w="3262" w:type="dxa"/>
          </w:tcPr>
          <w:p w14:paraId="492CC75D" w14:textId="77777777" w:rsidR="000D732E" w:rsidRPr="00D410AE" w:rsidRDefault="000D732E" w:rsidP="00EB7D77">
            <w:pPr>
              <w:rPr>
                <w:rFonts w:cs="Arial"/>
              </w:rPr>
            </w:pPr>
          </w:p>
        </w:tc>
      </w:tr>
      <w:tr w:rsidR="000D732E" w:rsidRPr="007C20FA" w14:paraId="51FA83C6" w14:textId="77777777" w:rsidTr="00656A21">
        <w:trPr>
          <w:trHeight w:val="20"/>
        </w:trPr>
        <w:tc>
          <w:tcPr>
            <w:tcW w:w="10211" w:type="dxa"/>
            <w:gridSpan w:val="4"/>
            <w:shd w:val="clear" w:color="auto" w:fill="F2F2F2" w:themeFill="background1" w:themeFillShade="F2"/>
          </w:tcPr>
          <w:p w14:paraId="6802E43A"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6FBF84AE" w14:textId="77777777" w:rsidTr="00656A21">
        <w:trPr>
          <w:trHeight w:val="20"/>
        </w:trPr>
        <w:tc>
          <w:tcPr>
            <w:tcW w:w="1561" w:type="dxa"/>
          </w:tcPr>
          <w:p w14:paraId="129E22B1" w14:textId="77777777" w:rsidR="000D732E" w:rsidRPr="00D410AE" w:rsidRDefault="000D732E" w:rsidP="00EB7D77">
            <w:pPr>
              <w:rPr>
                <w:rFonts w:cs="Arial"/>
              </w:rPr>
            </w:pPr>
          </w:p>
        </w:tc>
        <w:tc>
          <w:tcPr>
            <w:tcW w:w="2694" w:type="dxa"/>
          </w:tcPr>
          <w:p w14:paraId="57A59905" w14:textId="77777777" w:rsidR="000D732E" w:rsidRPr="00D410AE" w:rsidRDefault="000D732E" w:rsidP="00EB7D77">
            <w:pPr>
              <w:rPr>
                <w:rFonts w:cs="Arial"/>
              </w:rPr>
            </w:pPr>
          </w:p>
        </w:tc>
        <w:tc>
          <w:tcPr>
            <w:tcW w:w="2694" w:type="dxa"/>
          </w:tcPr>
          <w:p w14:paraId="06EC41EA" w14:textId="77777777" w:rsidR="000D732E" w:rsidRPr="00D410AE" w:rsidRDefault="000D732E" w:rsidP="00EB7D77">
            <w:pPr>
              <w:rPr>
                <w:rFonts w:cs="Arial"/>
              </w:rPr>
            </w:pPr>
          </w:p>
        </w:tc>
        <w:tc>
          <w:tcPr>
            <w:tcW w:w="3262" w:type="dxa"/>
          </w:tcPr>
          <w:p w14:paraId="30A97378" w14:textId="77777777" w:rsidR="000D732E" w:rsidRPr="00D410AE" w:rsidRDefault="000D732E" w:rsidP="00EB7D77">
            <w:pPr>
              <w:rPr>
                <w:rFonts w:cs="Arial"/>
              </w:rPr>
            </w:pPr>
          </w:p>
        </w:tc>
      </w:tr>
      <w:tr w:rsidR="000D732E" w:rsidRPr="007C20FA" w14:paraId="5E6433C2" w14:textId="77777777" w:rsidTr="00656A21">
        <w:trPr>
          <w:trHeight w:val="20"/>
        </w:trPr>
        <w:tc>
          <w:tcPr>
            <w:tcW w:w="10211" w:type="dxa"/>
            <w:gridSpan w:val="4"/>
            <w:shd w:val="clear" w:color="auto" w:fill="F2F2F2" w:themeFill="background1" w:themeFillShade="F2"/>
          </w:tcPr>
          <w:p w14:paraId="2151E8FF"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7A6B65CA" w14:textId="77777777" w:rsidTr="00656A21">
        <w:trPr>
          <w:trHeight w:val="20"/>
        </w:trPr>
        <w:tc>
          <w:tcPr>
            <w:tcW w:w="1561" w:type="dxa"/>
          </w:tcPr>
          <w:p w14:paraId="4522915D" w14:textId="77777777" w:rsidR="000D732E" w:rsidRPr="00D410AE" w:rsidRDefault="000D732E" w:rsidP="00EB7D77">
            <w:pPr>
              <w:rPr>
                <w:rFonts w:cs="Arial"/>
              </w:rPr>
            </w:pPr>
          </w:p>
        </w:tc>
        <w:tc>
          <w:tcPr>
            <w:tcW w:w="2694" w:type="dxa"/>
          </w:tcPr>
          <w:p w14:paraId="5A2F683D" w14:textId="77777777" w:rsidR="000D732E" w:rsidRDefault="000D732E" w:rsidP="00EB7D77">
            <w:pPr>
              <w:rPr>
                <w:rFonts w:cs="Arial"/>
              </w:rPr>
            </w:pPr>
          </w:p>
        </w:tc>
        <w:tc>
          <w:tcPr>
            <w:tcW w:w="2694" w:type="dxa"/>
          </w:tcPr>
          <w:p w14:paraId="67BEC2A0" w14:textId="77777777" w:rsidR="000D732E" w:rsidRPr="00D410AE" w:rsidRDefault="000D732E" w:rsidP="00EB7D77">
            <w:pPr>
              <w:rPr>
                <w:rFonts w:cs="Arial"/>
              </w:rPr>
            </w:pPr>
          </w:p>
        </w:tc>
        <w:tc>
          <w:tcPr>
            <w:tcW w:w="3262" w:type="dxa"/>
          </w:tcPr>
          <w:p w14:paraId="1C3D657E" w14:textId="77777777" w:rsidR="000D732E" w:rsidRPr="00D410AE" w:rsidRDefault="000D732E" w:rsidP="00EB7D77">
            <w:pPr>
              <w:rPr>
                <w:rFonts w:cs="Arial"/>
              </w:rPr>
            </w:pPr>
          </w:p>
        </w:tc>
      </w:tr>
      <w:tr w:rsidR="00656A21" w:rsidRPr="007C20FA" w14:paraId="0D3B5613" w14:textId="77777777" w:rsidTr="00656A21">
        <w:trPr>
          <w:trHeight w:val="20"/>
        </w:trPr>
        <w:tc>
          <w:tcPr>
            <w:tcW w:w="1561" w:type="dxa"/>
          </w:tcPr>
          <w:p w14:paraId="052D007B" w14:textId="77777777" w:rsidR="00656A21" w:rsidRPr="00D410AE" w:rsidRDefault="00656A21" w:rsidP="00EB7D77">
            <w:pPr>
              <w:rPr>
                <w:rFonts w:cs="Arial"/>
              </w:rPr>
            </w:pPr>
          </w:p>
        </w:tc>
        <w:tc>
          <w:tcPr>
            <w:tcW w:w="2694" w:type="dxa"/>
          </w:tcPr>
          <w:p w14:paraId="2A78192B" w14:textId="77777777" w:rsidR="00656A21" w:rsidRDefault="00656A21" w:rsidP="00EB7D77">
            <w:pPr>
              <w:rPr>
                <w:rFonts w:cs="Arial"/>
              </w:rPr>
            </w:pPr>
          </w:p>
        </w:tc>
        <w:tc>
          <w:tcPr>
            <w:tcW w:w="2694" w:type="dxa"/>
          </w:tcPr>
          <w:p w14:paraId="5C6A6016" w14:textId="77777777" w:rsidR="00656A21" w:rsidRPr="00D410AE" w:rsidRDefault="00656A21" w:rsidP="00EB7D77">
            <w:pPr>
              <w:rPr>
                <w:rFonts w:cs="Arial"/>
              </w:rPr>
            </w:pPr>
          </w:p>
        </w:tc>
        <w:tc>
          <w:tcPr>
            <w:tcW w:w="3262" w:type="dxa"/>
          </w:tcPr>
          <w:p w14:paraId="77F5012F" w14:textId="77777777" w:rsidR="00656A21" w:rsidRPr="00D410AE" w:rsidRDefault="00656A21" w:rsidP="00EB7D77">
            <w:pPr>
              <w:rPr>
                <w:rFonts w:cs="Arial"/>
              </w:rPr>
            </w:pPr>
          </w:p>
        </w:tc>
      </w:tr>
    </w:tbl>
    <w:p w14:paraId="3861BCE4"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18985431" w14:textId="77777777" w:rsidR="000D732E" w:rsidRPr="005067FC" w:rsidRDefault="000D732E" w:rsidP="00427220">
      <w:pPr>
        <w:rPr>
          <w:i/>
          <w:color w:val="A6A6A6" w:themeColor="background1" w:themeShade="A6"/>
        </w:rPr>
      </w:pPr>
    </w:p>
    <w:p w14:paraId="26E29BB7" w14:textId="77777777" w:rsidR="00427220" w:rsidRDefault="00427220" w:rsidP="00427220">
      <w:pPr>
        <w:pStyle w:val="Heading4"/>
      </w:pPr>
      <w:r>
        <w:t>Assumptions</w:t>
      </w:r>
    </w:p>
    <w:p w14:paraId="5E7C92FF" w14:textId="77777777" w:rsidR="00A92B2F" w:rsidRDefault="00A92B2F" w:rsidP="00A92B2F"/>
    <w:p w14:paraId="6C202078"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78A81A6" w14:textId="77777777" w:rsidR="00C0442C" w:rsidRDefault="00C0442C" w:rsidP="00A92B2F"/>
    <w:p w14:paraId="079C8012" w14:textId="77777777" w:rsidR="00F15706" w:rsidRDefault="00E60B64" w:rsidP="00783BCF">
      <w:pPr>
        <w:pStyle w:val="Heading3"/>
      </w:pPr>
      <w:r>
        <w:t>Function Scope</w:t>
      </w:r>
    </w:p>
    <w:p w14:paraId="19E9DFF3" w14:textId="77777777" w:rsidR="00055646" w:rsidRPr="00A43B48" w:rsidRDefault="00055646" w:rsidP="00306D37">
      <w:pPr>
        <w:contextualSpacing/>
      </w:pPr>
    </w:p>
    <w:p w14:paraId="3C41239A" w14:textId="77777777" w:rsidR="00306D37" w:rsidRDefault="00306D37" w:rsidP="00306D37">
      <w:pPr>
        <w:contextualSpacing/>
      </w:pPr>
      <w:r>
        <w:t xml:space="preserve">The </w:t>
      </w:r>
      <w:r>
        <w:rPr>
          <w:noProof/>
        </w:rPr>
        <w:drawing>
          <wp:inline distT="0" distB="0" distL="0" distR="0" wp14:anchorId="716EE7FE" wp14:editId="46C6FBC6">
            <wp:extent cx="152400" cy="152400"/>
            <wp:effectExtent l="0" t="0" r="0" b="0"/>
            <wp:docPr id="129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Cancel operation with low battery SoC</w:t>
      </w:r>
      <w:r w:rsidR="0004480F">
        <w:rPr>
          <w:b/>
        </w:rPr>
        <w:t>”</w:t>
      </w:r>
      <w:r>
        <w:t xml:space="preserve"> f</w:t>
      </w:r>
      <w:r w:rsidR="00294100">
        <w:t>unction is called by</w:t>
      </w:r>
      <w:r>
        <w:t xml:space="preserve"> the following </w:t>
      </w:r>
      <w:r w:rsidR="00294100">
        <w:t>functions</w:t>
      </w:r>
      <w:r>
        <w:t>:</w:t>
      </w:r>
    </w:p>
    <w:p w14:paraId="29FF98DF" w14:textId="77777777" w:rsidR="00306D37" w:rsidRPr="00953D23" w:rsidRDefault="00306D37" w:rsidP="0061324D">
      <w:pPr>
        <w:pStyle w:val="ListParagraph"/>
        <w:numPr>
          <w:ilvl w:val="0"/>
          <w:numId w:val="12"/>
        </w:numPr>
        <w:contextualSpacing/>
      </w:pPr>
      <w:r>
        <w:rPr>
          <w:noProof/>
        </w:rPr>
        <w:drawing>
          <wp:inline distT="0" distB="0" distL="0" distR="0" wp14:anchorId="5AB5C88C" wp14:editId="0ADB991A">
            <wp:extent cx="152400" cy="152400"/>
            <wp:effectExtent l="0" t="0" r="0" b="0"/>
            <wp:docPr id="129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3a5bacda64b6001917b35d85aa50a7a" w:history="1">
        <w:r w:rsidR="00B66881">
          <w:rPr>
            <w:rStyle w:val="Hyperlink"/>
          </w:rPr>
          <w:t>Perform utility operations</w:t>
        </w:r>
      </w:hyperlink>
      <w:r w:rsidR="0004480F">
        <w:t>”</w:t>
      </w:r>
    </w:p>
    <w:p w14:paraId="4D987941" w14:textId="77777777" w:rsidR="00393C96" w:rsidRPr="00393C96" w:rsidRDefault="00393C96" w:rsidP="00306D37">
      <w:pPr>
        <w:contextualSpacing/>
      </w:pPr>
    </w:p>
    <w:p w14:paraId="6D708F13" w14:textId="77777777" w:rsidR="001A755C" w:rsidRDefault="001A755C" w:rsidP="00306D37"/>
    <w:p w14:paraId="122DAB4A" w14:textId="77777777" w:rsidR="00294100" w:rsidRDefault="00294100" w:rsidP="00294100">
      <w:pPr>
        <w:jc w:val="center"/>
      </w:pPr>
      <w:r>
        <w:rPr>
          <w:noProof/>
        </w:rPr>
        <w:lastRenderedPageBreak/>
        <w:drawing>
          <wp:inline distT="0" distB="0" distL="0" distR="0" wp14:anchorId="258D1FB0" wp14:editId="320560FB">
            <wp:extent cx="6466205" cy="4148811"/>
            <wp:effectExtent l="0" t="0" r="0" b="0"/>
            <wp:docPr id="1294" name="Picture -1337250228.jpg" descr="-13372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1337250228.jpg"/>
                    <pic:cNvPicPr/>
                  </pic:nvPicPr>
                  <pic:blipFill>
                    <a:blip r:embed="rId105" cstate="print"/>
                    <a:stretch>
                      <a:fillRect/>
                    </a:stretch>
                  </pic:blipFill>
                  <pic:spPr>
                    <a:xfrm>
                      <a:off x="0" y="0"/>
                      <a:ext cx="6466205" cy="4148811"/>
                    </a:xfrm>
                    <a:prstGeom prst="rect">
                      <a:avLst/>
                    </a:prstGeom>
                  </pic:spPr>
                </pic:pic>
              </a:graphicData>
            </a:graphic>
          </wp:inline>
        </w:drawing>
      </w:r>
    </w:p>
    <w:p w14:paraId="7D10F232"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3663FF3" wp14:editId="54AFFAAF">
            <wp:extent cx="152400" cy="152400"/>
            <wp:effectExtent l="0" t="0" r="0" b="0"/>
            <wp:docPr id="129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Perform utility operations</w:t>
      </w:r>
      <w:r w:rsidR="0004480F">
        <w:t>”</w:t>
      </w:r>
      <w:r w:rsidRPr="00294100">
        <w:t xml:space="preserve"> calling </w:t>
      </w:r>
      <w:r>
        <w:rPr>
          <w:noProof/>
        </w:rPr>
        <w:drawing>
          <wp:inline distT="0" distB="0" distL="0" distR="0" wp14:anchorId="7E30E842" wp14:editId="354B2044">
            <wp:extent cx="152400" cy="152400"/>
            <wp:effectExtent l="0" t="0" r="0" b="0"/>
            <wp:docPr id="129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Cancel operation with low battery SoC</w:t>
      </w:r>
      <w:r w:rsidR="0004480F">
        <w:t>”</w:t>
      </w:r>
    </w:p>
    <w:p w14:paraId="0E2870D6" w14:textId="77777777" w:rsidR="00306D37" w:rsidRDefault="00306D37" w:rsidP="00306D37">
      <w:pPr>
        <w:contextualSpacing/>
      </w:pPr>
    </w:p>
    <w:p w14:paraId="407D8135" w14:textId="77777777" w:rsidR="00F15706" w:rsidRDefault="00E60B64" w:rsidP="00783BCF">
      <w:pPr>
        <w:pStyle w:val="Heading3"/>
      </w:pPr>
      <w:r>
        <w:t>Function Interfaces</w:t>
      </w:r>
    </w:p>
    <w:p w14:paraId="29D2A253"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8712474" w14:textId="77777777" w:rsidTr="0082668D">
        <w:trPr>
          <w:trHeight w:val="260"/>
        </w:trPr>
        <w:tc>
          <w:tcPr>
            <w:tcW w:w="2547" w:type="dxa"/>
            <w:shd w:val="clear" w:color="auto" w:fill="D9D9D9" w:themeFill="background1" w:themeFillShade="D9"/>
            <w:noWrap/>
            <w:hideMark/>
          </w:tcPr>
          <w:p w14:paraId="10AA1C5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690E6622"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0F188498" w14:textId="77777777" w:rsidTr="0082668D">
        <w:trPr>
          <w:trHeight w:val="410"/>
        </w:trPr>
        <w:tc>
          <w:tcPr>
            <w:tcW w:w="2547" w:type="dxa"/>
            <w:noWrap/>
          </w:tcPr>
          <w:p w14:paraId="57906AE1" w14:textId="77777777" w:rsidR="0082668D" w:rsidRDefault="0082668D" w:rsidP="00BC57B1">
            <w:pPr>
              <w:contextualSpacing/>
              <w:rPr>
                <w:rFonts w:cs="Arial"/>
              </w:rPr>
            </w:pPr>
            <w:r w:rsidRPr="00275823">
              <w:rPr>
                <w:rFonts w:cs="Arial"/>
              </w:rPr>
              <w:t>Low SoC Warning</w:t>
            </w:r>
          </w:p>
          <w:p w14:paraId="5A61136D" w14:textId="77777777" w:rsidR="0082668D" w:rsidRDefault="0082668D" w:rsidP="00BC57B1">
            <w:pPr>
              <w:contextualSpacing/>
              <w:rPr>
                <w:rFonts w:cs="Arial"/>
              </w:rPr>
            </w:pPr>
            <w:r>
              <w:rPr>
                <w:rFonts w:cs="Arial"/>
              </w:rPr>
              <w:t>Signal:</w:t>
            </w:r>
          </w:p>
          <w:p w14:paraId="593326B2"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E21A6F3" wp14:editId="0C0E6E61">
                  <wp:extent cx="152400" cy="152400"/>
                  <wp:effectExtent l="0" t="0" r="0" b="0"/>
                  <wp:docPr id="1300"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52f081f91f889b8a80e21a062ac8ffb" w:history="1">
              <w:r>
                <w:rPr>
                  <w:rStyle w:val="Hyperlink"/>
                  <w:rFonts w:cs="Arial"/>
                </w:rPr>
                <w:t>User Feedback</w:t>
              </w:r>
            </w:hyperlink>
          </w:p>
        </w:tc>
        <w:tc>
          <w:tcPr>
            <w:tcW w:w="7654" w:type="dxa"/>
          </w:tcPr>
          <w:p w14:paraId="1A605C4C" w14:textId="77777777" w:rsidR="0082668D" w:rsidRDefault="0082668D" w:rsidP="00BC57B1">
            <w:pPr>
              <w:rPr>
                <w:rFonts w:cs="Arial"/>
              </w:rPr>
            </w:pPr>
            <w:r>
              <w:rPr>
                <w:rFonts w:cs="Arial"/>
              </w:rPr>
              <w:t>Signal Description:</w:t>
            </w:r>
          </w:p>
          <w:p w14:paraId="7DC19D15" w14:textId="77777777" w:rsidR="0082668D" w:rsidRDefault="0082668D" w:rsidP="00BC57B1">
            <w:pPr>
              <w:rPr>
                <w:rFonts w:cs="Arial"/>
              </w:rPr>
            </w:pPr>
            <w:r w:rsidRPr="00275823">
              <w:rPr>
                <w:rFonts w:cs="Arial"/>
              </w:rPr>
              <w:t>Feedback to user</w:t>
            </w:r>
          </w:p>
          <w:p w14:paraId="07B427CB" w14:textId="77777777" w:rsidR="0082668D" w:rsidRDefault="0082668D" w:rsidP="00BC57B1">
            <w:pPr>
              <w:rPr>
                <w:rFonts w:cs="Arial"/>
              </w:rPr>
            </w:pPr>
          </w:p>
          <w:p w14:paraId="25673F49" w14:textId="77777777" w:rsidR="0082668D" w:rsidRPr="0046598F" w:rsidRDefault="0082668D" w:rsidP="00BC57B1">
            <w:pPr>
              <w:rPr>
                <w:rFonts w:cs="Arial"/>
                <w:color w:val="000000"/>
              </w:rPr>
            </w:pPr>
            <w:r>
              <w:rPr>
                <w:rFonts w:cs="Arial"/>
                <w:color w:val="000000"/>
              </w:rPr>
              <w:t>Received from:</w:t>
            </w:r>
          </w:p>
          <w:p w14:paraId="04F39144" w14:textId="77777777" w:rsidR="0082668D" w:rsidRPr="00C8319B" w:rsidRDefault="0082668D" w:rsidP="00BC57B1">
            <w:pPr>
              <w:pStyle w:val="ListParagraph"/>
              <w:numPr>
                <w:ilvl w:val="0"/>
                <w:numId w:val="12"/>
              </w:numPr>
              <w:rPr>
                <w:rFonts w:cs="Arial"/>
              </w:rPr>
            </w:pPr>
            <w:r>
              <w:rPr>
                <w:noProof/>
              </w:rPr>
              <w:drawing>
                <wp:inline distT="0" distB="0" distL="0" distR="0" wp14:anchorId="20AD3843" wp14:editId="30541E95">
                  <wp:extent cx="152400" cy="152400"/>
                  <wp:effectExtent l="0" t="0" r="0" b="0"/>
                  <wp:docPr id="130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a0e25516991f5cc1dc290efc9a0e3f7" w:history="1">
              <w:r>
                <w:rPr>
                  <w:rStyle w:val="Hyperlink"/>
                  <w:rFonts w:cs="Arial"/>
                </w:rPr>
                <w:t>Inform user of low battery SoC</w:t>
              </w:r>
            </w:hyperlink>
          </w:p>
        </w:tc>
      </w:tr>
    </w:tbl>
    <w:p w14:paraId="3AA3791C" w14:textId="77777777" w:rsidR="0082668D" w:rsidRDefault="0082668D" w:rsidP="00A7465B">
      <w:pPr>
        <w:contextualSpacing/>
        <w:rPr>
          <w:rFonts w:cs="Arial"/>
        </w:rPr>
      </w:pPr>
    </w:p>
    <w:p w14:paraId="2C6A025C"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9E03C62" w14:textId="77777777" w:rsidTr="00CD7DFE">
        <w:trPr>
          <w:trHeight w:val="260"/>
        </w:trPr>
        <w:tc>
          <w:tcPr>
            <w:tcW w:w="2689" w:type="dxa"/>
            <w:shd w:val="clear" w:color="auto" w:fill="D9D9D9" w:themeFill="background1" w:themeFillShade="D9"/>
            <w:noWrap/>
            <w:hideMark/>
          </w:tcPr>
          <w:p w14:paraId="79E95F6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8FF014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7E8D3CD7" w14:textId="77777777" w:rsidTr="00CD7DFE">
        <w:trPr>
          <w:trHeight w:val="410"/>
        </w:trPr>
        <w:tc>
          <w:tcPr>
            <w:tcW w:w="2689" w:type="dxa"/>
            <w:noWrap/>
          </w:tcPr>
          <w:p w14:paraId="6A795BA8" w14:textId="77777777" w:rsidR="00CD7DFE" w:rsidRDefault="00CD7DFE" w:rsidP="00BC57B1">
            <w:pPr>
              <w:contextualSpacing/>
              <w:rPr>
                <w:rFonts w:cs="Arial"/>
              </w:rPr>
            </w:pPr>
            <w:r>
              <w:rPr>
                <w:rFonts w:cs="Arial"/>
              </w:rPr>
              <w:t>Cancel Sentinel</w:t>
            </w:r>
          </w:p>
          <w:p w14:paraId="4CBE36FD" w14:textId="77777777" w:rsidR="00CD7DFE" w:rsidRDefault="00CD7DFE" w:rsidP="00BC57B1">
            <w:pPr>
              <w:contextualSpacing/>
              <w:rPr>
                <w:rFonts w:cs="Arial"/>
              </w:rPr>
            </w:pPr>
            <w:r>
              <w:rPr>
                <w:rFonts w:cs="Arial"/>
              </w:rPr>
              <w:t>Signal:</w:t>
            </w:r>
          </w:p>
          <w:p w14:paraId="38506486" w14:textId="77777777" w:rsidR="00CD7DFE" w:rsidRDefault="00CD7DFE" w:rsidP="00BC57B1">
            <w:pPr>
              <w:contextualSpacing/>
              <w:rPr>
                <w:rFonts w:cs="Arial"/>
              </w:rPr>
            </w:pPr>
            <w:r>
              <w:rPr>
                <w:noProof/>
              </w:rPr>
              <w:drawing>
                <wp:inline distT="0" distB="0" distL="0" distR="0" wp14:anchorId="26261578" wp14:editId="1E12602E">
                  <wp:extent cx="152400" cy="152400"/>
                  <wp:effectExtent l="0" t="0" r="0" b="0"/>
                  <wp:docPr id="1304"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bce7d46cfef5d7f3f7663a6d6a8c8395" w:history="1">
              <w:r>
                <w:rPr>
                  <w:rStyle w:val="Hyperlink"/>
                  <w:rFonts w:cs="Arial"/>
                </w:rPr>
                <w:t>Disable Feature</w:t>
              </w:r>
            </w:hyperlink>
          </w:p>
        </w:tc>
        <w:tc>
          <w:tcPr>
            <w:tcW w:w="7512" w:type="dxa"/>
            <w:noWrap/>
          </w:tcPr>
          <w:p w14:paraId="7F2D2FA2" w14:textId="77777777" w:rsidR="00CD7DFE" w:rsidRDefault="00CD7DFE" w:rsidP="00BC57B1">
            <w:pPr>
              <w:rPr>
                <w:rFonts w:cs="Arial"/>
              </w:rPr>
            </w:pPr>
            <w:r>
              <w:rPr>
                <w:rFonts w:cs="Arial"/>
              </w:rPr>
              <w:t>Signal Description:</w:t>
            </w:r>
          </w:p>
          <w:p w14:paraId="03895A95" w14:textId="77777777" w:rsidR="00CD7DFE" w:rsidRDefault="00CD7DFE" w:rsidP="00BC57B1">
            <w:pPr>
              <w:rPr>
                <w:rFonts w:cs="Arial"/>
              </w:rPr>
            </w:pPr>
            <w:r>
              <w:rPr>
                <w:rFonts w:cs="Arial"/>
              </w:rPr>
              <w:t>Signal from the user to disable the Sentinel application operation.</w:t>
            </w:r>
          </w:p>
          <w:p w14:paraId="4764BC01" w14:textId="77777777" w:rsidR="00CD7DFE" w:rsidRDefault="00CD7DFE" w:rsidP="00BC57B1">
            <w:pPr>
              <w:rPr>
                <w:rFonts w:cs="Arial"/>
              </w:rPr>
            </w:pPr>
          </w:p>
        </w:tc>
      </w:tr>
    </w:tbl>
    <w:p w14:paraId="0B63F314" w14:textId="77777777" w:rsidR="00CD7DFE" w:rsidRDefault="00CD7DFE" w:rsidP="00A72B37"/>
    <w:p w14:paraId="1470FA32" w14:textId="77777777" w:rsidR="00A72B37" w:rsidRDefault="00A72B37" w:rsidP="00A72B37">
      <w:pPr>
        <w:pStyle w:val="Heading4"/>
      </w:pPr>
      <w:r>
        <w:t>Logical</w:t>
      </w:r>
      <w:r w:rsidRPr="00F15706">
        <w:t xml:space="preserve"> Parameters</w:t>
      </w:r>
    </w:p>
    <w:p w14:paraId="4D3AFEEB" w14:textId="77777777" w:rsidR="00A72B37" w:rsidRDefault="00A72B37" w:rsidP="00A72B37"/>
    <w:p w14:paraId="6B526465"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70EA0315" w14:textId="77777777" w:rsidTr="00EB7D77">
        <w:trPr>
          <w:trHeight w:val="211"/>
        </w:trPr>
        <w:tc>
          <w:tcPr>
            <w:tcW w:w="2689" w:type="dxa"/>
            <w:shd w:val="clear" w:color="auto" w:fill="D9D9D9" w:themeFill="background1" w:themeFillShade="D9"/>
            <w:noWrap/>
            <w:hideMark/>
          </w:tcPr>
          <w:p w14:paraId="52E26D87"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5390B12E"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10501651" w14:textId="77777777" w:rsidTr="00EB7D77">
        <w:trPr>
          <w:trHeight w:val="410"/>
        </w:trPr>
        <w:tc>
          <w:tcPr>
            <w:tcW w:w="2689" w:type="dxa"/>
            <w:noWrap/>
          </w:tcPr>
          <w:p w14:paraId="5C852082"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 xml:space="preserve">Logical </w:t>
            </w:r>
            <w:r w:rsidRPr="00BD400C">
              <w:rPr>
                <w:rStyle w:val="SubtleEmphasis"/>
                <w:color w:val="0000FF"/>
              </w:rPr>
              <w:lastRenderedPageBreak/>
              <w:t>Parameters</w:t>
            </w:r>
            <w:r w:rsidRPr="002E777A">
              <w:rPr>
                <w:rStyle w:val="SubtleEmphasis"/>
                <w:color w:val="0000FF"/>
              </w:rPr>
              <w:fldChar w:fldCharType="end"/>
            </w:r>
            <w:r>
              <w:t>” name bookmark in the Data Dictionary&gt;</w:t>
            </w:r>
          </w:p>
        </w:tc>
        <w:tc>
          <w:tcPr>
            <w:tcW w:w="7512" w:type="dxa"/>
            <w:noWrap/>
          </w:tcPr>
          <w:p w14:paraId="7A3CFA02" w14:textId="77777777" w:rsidR="009649F4" w:rsidRPr="003F473D" w:rsidRDefault="009649F4" w:rsidP="00EB7D77">
            <w:pPr>
              <w:rPr>
                <w:rFonts w:cs="Arial"/>
                <w:color w:val="000000"/>
                <w:sz w:val="18"/>
                <w:szCs w:val="18"/>
              </w:rPr>
            </w:pPr>
            <w:r>
              <w:lastRenderedPageBreak/>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6AC9BF14" w14:textId="77777777" w:rsidTr="00EB7D77">
        <w:trPr>
          <w:trHeight w:val="410"/>
        </w:trPr>
        <w:tc>
          <w:tcPr>
            <w:tcW w:w="2689" w:type="dxa"/>
            <w:noWrap/>
          </w:tcPr>
          <w:p w14:paraId="6B74D101"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7B82FA50" w14:textId="77777777" w:rsidR="009649F4" w:rsidRPr="003F473D" w:rsidRDefault="009649F4" w:rsidP="00EB7D77">
            <w:pPr>
              <w:rPr>
                <w:rFonts w:cs="Arial"/>
                <w:color w:val="000000"/>
                <w:sz w:val="18"/>
                <w:szCs w:val="18"/>
              </w:rPr>
            </w:pPr>
          </w:p>
        </w:tc>
      </w:tr>
    </w:tbl>
    <w:p w14:paraId="58B45162" w14:textId="77777777" w:rsidR="009649F4" w:rsidRDefault="009649F4" w:rsidP="00A72B37"/>
    <w:p w14:paraId="18A304D4" w14:textId="77777777" w:rsidR="00822913" w:rsidRDefault="00822913" w:rsidP="00822913">
      <w:pPr>
        <w:pStyle w:val="Heading3"/>
      </w:pPr>
      <w:r>
        <w:t>Function Modeling</w:t>
      </w:r>
    </w:p>
    <w:p w14:paraId="40FD05E4" w14:textId="77777777" w:rsidR="00EF5443" w:rsidRPr="00C75AE5" w:rsidRDefault="00EF5443" w:rsidP="00EF5443"/>
    <w:p w14:paraId="45D7E39B" w14:textId="77777777" w:rsidR="002D15F6" w:rsidRDefault="002D15F6" w:rsidP="0061324D">
      <w:pPr>
        <w:pStyle w:val="Heading4"/>
        <w:numPr>
          <w:ilvl w:val="3"/>
          <w:numId w:val="4"/>
        </w:numPr>
      </w:pPr>
      <w:r>
        <w:t>Use Cases</w:t>
      </w:r>
    </w:p>
    <w:p w14:paraId="06437ABE" w14:textId="77777777" w:rsidR="002D15F6" w:rsidRDefault="002D15F6" w:rsidP="002D15F6"/>
    <w:p w14:paraId="65C87EC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7B545A7" w14:textId="77777777" w:rsidR="009649F4" w:rsidRDefault="009649F4" w:rsidP="009649F4">
      <w:pPr>
        <w:pStyle w:val="Heading4"/>
        <w:numPr>
          <w:ilvl w:val="3"/>
          <w:numId w:val="4"/>
        </w:numPr>
      </w:pPr>
      <w:r>
        <w:t>State Charts</w:t>
      </w:r>
    </w:p>
    <w:p w14:paraId="603E06EF" w14:textId="77777777" w:rsidR="00195B38" w:rsidRDefault="00195B38" w:rsidP="00A76553">
      <w:pPr>
        <w:contextualSpacing/>
        <w:rPr>
          <w:color w:val="A6A6A6" w:themeColor="background1" w:themeShade="A6"/>
        </w:rPr>
      </w:pPr>
    </w:p>
    <w:p w14:paraId="469CF4E9"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0E6C72AD" w14:textId="77777777" w:rsidR="00A76553" w:rsidRPr="00FF5F72" w:rsidRDefault="00A76553" w:rsidP="00A76553">
      <w:pPr>
        <w:contextualSpacing/>
        <w:rPr>
          <w:color w:val="A6A6A6" w:themeColor="background1" w:themeShade="A6"/>
        </w:rPr>
      </w:pPr>
    </w:p>
    <w:p w14:paraId="71781D21" w14:textId="77777777" w:rsidR="00A76553" w:rsidRPr="00004083" w:rsidRDefault="00A76553" w:rsidP="00A76553">
      <w:pPr>
        <w:contextualSpacing/>
        <w:rPr>
          <w:rFonts w:cs="Arial"/>
        </w:rPr>
      </w:pPr>
    </w:p>
    <w:p w14:paraId="2802635D" w14:textId="77777777" w:rsidR="009649F4" w:rsidRDefault="009649F4" w:rsidP="009649F4">
      <w:pPr>
        <w:pStyle w:val="Heading4"/>
        <w:numPr>
          <w:ilvl w:val="3"/>
          <w:numId w:val="4"/>
        </w:numPr>
      </w:pPr>
      <w:r>
        <w:t>Activity Diagrams</w:t>
      </w:r>
    </w:p>
    <w:p w14:paraId="7EAAC1AB" w14:textId="77777777" w:rsidR="009649F4" w:rsidRDefault="009649F4" w:rsidP="009649F4"/>
    <w:p w14:paraId="77D4C9FC"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3955B4F8" w14:textId="77777777" w:rsidR="009649F4" w:rsidRPr="00FF5F72" w:rsidRDefault="009649F4" w:rsidP="009649F4">
      <w:pPr>
        <w:contextualSpacing/>
        <w:rPr>
          <w:color w:val="A6A6A6" w:themeColor="background1" w:themeShade="A6"/>
        </w:rPr>
      </w:pPr>
    </w:p>
    <w:p w14:paraId="280C61A4" w14:textId="77777777" w:rsidR="009649F4" w:rsidRDefault="009649F4" w:rsidP="009649F4">
      <w:pPr>
        <w:pStyle w:val="Heading4"/>
        <w:numPr>
          <w:ilvl w:val="3"/>
          <w:numId w:val="4"/>
        </w:numPr>
      </w:pPr>
      <w:r>
        <w:t>Sequence Diagrams</w:t>
      </w:r>
    </w:p>
    <w:p w14:paraId="7E0A985B" w14:textId="77777777" w:rsidR="00987D84" w:rsidRPr="00EB7D77" w:rsidRDefault="00987D84" w:rsidP="00EB7D77">
      <w:pPr>
        <w:rPr>
          <w:rStyle w:val="SubtleEmphasis"/>
          <w:i w:val="0"/>
          <w:iCs w:val="0"/>
          <w:color w:val="auto"/>
          <w:highlight w:val="green"/>
        </w:rPr>
      </w:pPr>
    </w:p>
    <w:p w14:paraId="7783DBB5"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1890AA50" w14:textId="77777777" w:rsidR="00987D84" w:rsidRDefault="00987D84" w:rsidP="00987D84"/>
    <w:p w14:paraId="00E286C6" w14:textId="77777777" w:rsidR="009649F4" w:rsidRDefault="009649F4" w:rsidP="009649F4"/>
    <w:p w14:paraId="0D5906E4" w14:textId="77777777" w:rsidR="009649F4" w:rsidRDefault="009649F4" w:rsidP="009649F4">
      <w:pPr>
        <w:pStyle w:val="Heading4"/>
        <w:numPr>
          <w:ilvl w:val="3"/>
          <w:numId w:val="4"/>
        </w:numPr>
      </w:pPr>
      <w:r>
        <w:t>Decision Tables</w:t>
      </w:r>
    </w:p>
    <w:p w14:paraId="2B6A0BB5" w14:textId="77777777" w:rsidR="009649F4" w:rsidRDefault="009649F4" w:rsidP="009649F4"/>
    <w:p w14:paraId="1E4FEA8C" w14:textId="77777777" w:rsidR="00F15706" w:rsidRDefault="00DA0800" w:rsidP="00822913">
      <w:pPr>
        <w:pStyle w:val="Heading3"/>
      </w:pPr>
      <w:r>
        <w:t>Function Requirements</w:t>
      </w:r>
    </w:p>
    <w:p w14:paraId="7AE5B923" w14:textId="77777777" w:rsidR="00F15706" w:rsidRDefault="00F15706" w:rsidP="00783BCF">
      <w:pPr>
        <w:pStyle w:val="Heading4"/>
      </w:pPr>
      <w:r>
        <w:t>Functional Requirements</w:t>
      </w:r>
    </w:p>
    <w:p w14:paraId="59FC65B8" w14:textId="77777777" w:rsidR="006E54B3" w:rsidRDefault="00F15706" w:rsidP="006E54B3">
      <w:pPr>
        <w:pStyle w:val="Heading5"/>
      </w:pPr>
      <w:r>
        <w:t>Normal Operation</w:t>
      </w:r>
    </w:p>
    <w:p w14:paraId="42D71896" w14:textId="77777777" w:rsidR="005961D3" w:rsidRDefault="005961D3" w:rsidP="00BB6A63"/>
    <w:p w14:paraId="50D71D0A" w14:textId="77777777" w:rsidR="005961D3" w:rsidRDefault="005961D3" w:rsidP="005961D3">
      <w:pPr>
        <w:rPr>
          <w:color w:val="A6A6A6" w:themeColor="background1" w:themeShade="A6"/>
        </w:rPr>
      </w:pPr>
      <w:r>
        <w:rPr>
          <w:color w:val="A6A6A6" w:themeColor="background1" w:themeShade="A6"/>
        </w:rPr>
        <w:t>No Normal Operation Requirements specified.</w:t>
      </w:r>
    </w:p>
    <w:p w14:paraId="6781EDB6" w14:textId="77777777" w:rsidR="00F15706" w:rsidRDefault="00F15706" w:rsidP="00783BCF">
      <w:pPr>
        <w:pStyle w:val="Heading5"/>
      </w:pPr>
      <w:r>
        <w:t>Error Handling</w:t>
      </w:r>
    </w:p>
    <w:p w14:paraId="7E893A3A" w14:textId="77777777" w:rsidR="005961D3" w:rsidRDefault="005961D3" w:rsidP="00BB6A63"/>
    <w:p w14:paraId="718BBE79" w14:textId="77777777" w:rsidR="005961D3" w:rsidRDefault="005961D3" w:rsidP="005961D3">
      <w:pPr>
        <w:rPr>
          <w:color w:val="A6A6A6" w:themeColor="background1" w:themeShade="A6"/>
        </w:rPr>
      </w:pPr>
      <w:r>
        <w:rPr>
          <w:color w:val="A6A6A6" w:themeColor="background1" w:themeShade="A6"/>
        </w:rPr>
        <w:t>No Error Handling Requirements specified.</w:t>
      </w:r>
    </w:p>
    <w:p w14:paraId="19172E75" w14:textId="77777777" w:rsidR="00DD7D94" w:rsidRDefault="00DD7D94" w:rsidP="00DD7D94">
      <w:pPr>
        <w:pStyle w:val="Heading4"/>
      </w:pPr>
      <w:r>
        <w:t>Non-Functional Requirements</w:t>
      </w:r>
    </w:p>
    <w:p w14:paraId="295DF3C8" w14:textId="77777777" w:rsidR="005961D3" w:rsidRDefault="005961D3" w:rsidP="00BB6A63"/>
    <w:p w14:paraId="145DF8C1" w14:textId="77777777" w:rsidR="005961D3" w:rsidRDefault="005961D3" w:rsidP="005961D3">
      <w:pPr>
        <w:rPr>
          <w:color w:val="A6A6A6" w:themeColor="background1" w:themeShade="A6"/>
        </w:rPr>
      </w:pPr>
      <w:r>
        <w:rPr>
          <w:color w:val="A6A6A6" w:themeColor="background1" w:themeShade="A6"/>
        </w:rPr>
        <w:t>No Non-Functional Requirements specified.</w:t>
      </w:r>
    </w:p>
    <w:p w14:paraId="741CC752" w14:textId="77777777" w:rsidR="00DF462B" w:rsidRDefault="00427220" w:rsidP="00DF462B">
      <w:pPr>
        <w:pStyle w:val="Heading4"/>
      </w:pPr>
      <w:r>
        <w:t>Functional</w:t>
      </w:r>
      <w:r w:rsidR="00DF462B">
        <w:t xml:space="preserve"> Safety Requirements</w:t>
      </w:r>
    </w:p>
    <w:p w14:paraId="0F17925F" w14:textId="77777777" w:rsidR="00DF462B" w:rsidRDefault="00DF462B" w:rsidP="00DF462B">
      <w:pPr>
        <w:rPr>
          <w:highlight w:val="yellow"/>
        </w:rPr>
      </w:pPr>
    </w:p>
    <w:p w14:paraId="16570A7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4399422" w14:textId="77777777" w:rsidR="00DD7D94" w:rsidRDefault="00DD7D94" w:rsidP="00DD7D94">
      <w:pPr>
        <w:pStyle w:val="Heading4"/>
      </w:pPr>
      <w:r>
        <w:lastRenderedPageBreak/>
        <w:t>Other Requirements</w:t>
      </w:r>
    </w:p>
    <w:p w14:paraId="4FF49D77" w14:textId="77777777" w:rsidR="00DD7D94" w:rsidRDefault="00DD7D94" w:rsidP="00DD7D94">
      <w:pPr>
        <w:pStyle w:val="Heading5"/>
      </w:pPr>
      <w:r>
        <w:t>Design Requirements</w:t>
      </w:r>
    </w:p>
    <w:p w14:paraId="7649B226" w14:textId="77777777" w:rsidR="005961D3" w:rsidRDefault="005961D3" w:rsidP="00CA4A62"/>
    <w:p w14:paraId="0444466E" w14:textId="77777777" w:rsidR="005961D3" w:rsidRDefault="005961D3" w:rsidP="005961D3">
      <w:pPr>
        <w:rPr>
          <w:color w:val="A6A6A6" w:themeColor="background1" w:themeShade="A6"/>
        </w:rPr>
      </w:pPr>
      <w:r>
        <w:rPr>
          <w:color w:val="A6A6A6" w:themeColor="background1" w:themeShade="A6"/>
        </w:rPr>
        <w:t>No Design Requirements specified.</w:t>
      </w:r>
    </w:p>
    <w:p w14:paraId="4A4EAFB8" w14:textId="77777777" w:rsidR="00CA4A62" w:rsidRDefault="00CA4A62" w:rsidP="00CA4A62">
      <w:pPr>
        <w:pStyle w:val="Heading4"/>
      </w:pPr>
      <w:r>
        <w:t>Uncategorized Requirements</w:t>
      </w:r>
    </w:p>
    <w:p w14:paraId="47B803CE" w14:textId="77777777" w:rsidR="005961D3" w:rsidRDefault="005961D3" w:rsidP="00CA4A62"/>
    <w:p w14:paraId="7976C721" w14:textId="77777777" w:rsidR="001F5E54" w:rsidRPr="0017445F" w:rsidRDefault="006E25A5" w:rsidP="001F5E54">
      <w:pPr>
        <w:pStyle w:val="RERequirement"/>
        <w:shd w:val="clear" w:color="auto" w:fill="F2F2F2" w:themeFill="background1" w:themeFillShade="F2"/>
      </w:pPr>
      <w:r>
        <w:t>R_Sent_Core_16</w:t>
      </w:r>
      <w:r w:rsidR="00AE04B0">
        <w:t xml:space="preserve"> Sentinel Disabled - Low Battery</w:t>
      </w:r>
    </w:p>
    <w:p w14:paraId="5CC24043" w14:textId="77777777" w:rsidR="001F5E54" w:rsidRDefault="00AE04B0" w:rsidP="001F5E54">
      <w:pPr>
        <w:rPr>
          <w:rFonts w:cs="Arial"/>
        </w:rPr>
      </w:pPr>
      <w:r>
        <w:rPr>
          <w:rFonts w:cs="Arial"/>
        </w:rPr>
        <w:t>If vehicle battery state of charge is low, the Sentinel software in the vehicle shall disable itself and inform driver via Ford Pass App</w:t>
      </w:r>
    </w:p>
    <w:p w14:paraId="23282D2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8628DD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59BAD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R_Sent_Core_16</w:t>
            </w:r>
          </w:p>
        </w:tc>
      </w:tr>
      <w:tr w:rsidR="001F5E54" w:rsidRPr="00FD127C" w14:paraId="194A98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E978D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CD4E8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feature functions in key OFF and battery SOC doesn’t drop to a critical level</w:t>
            </w:r>
          </w:p>
        </w:tc>
      </w:tr>
      <w:tr w:rsidR="001F5E54" w:rsidRPr="00FD127C" w14:paraId="7DCC85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C4034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BE7CF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0371DC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26249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57B2C5" w14:textId="77777777" w:rsidR="00E77D14" w:rsidRDefault="00E77D14"/>
        </w:tc>
      </w:tr>
      <w:tr w:rsidR="001F5E54" w:rsidRPr="00FD127C" w14:paraId="10A771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1A5A7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0C4B7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B7C05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5B8919" w14:textId="77777777" w:rsidR="00E77D14" w:rsidRDefault="00E77D14"/>
        </w:tc>
      </w:tr>
      <w:tr w:rsidR="001F5E54" w:rsidRPr="00FD127C" w14:paraId="2096B0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C1D64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45BA4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2009868" wp14:editId="2BE3A380">
                  <wp:extent cx="152400" cy="152400"/>
                  <wp:effectExtent l="0" t="0" r="0" b="0"/>
                  <wp:docPr id="130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R_F_Sentinel_00049 Sentinel Disabled - Low Battery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0926B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2020CA" w14:textId="77777777" w:rsidR="00E77D14" w:rsidRDefault="00E77D14"/>
        </w:tc>
      </w:tr>
      <w:tr w:rsidR="001F5E54" w:rsidRPr="00FD127C" w14:paraId="035122E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EE198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5537B6"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4736C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0C6ADA"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6BCD7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B71944" w14:textId="77777777" w:rsidR="00E77D14" w:rsidRDefault="00E77D14"/>
        </w:tc>
      </w:tr>
      <w:tr w:rsidR="001F5E54" w:rsidRPr="00FD127C" w14:paraId="65D8501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B54359" w14:textId="77777777" w:rsidR="001F5E54" w:rsidRPr="00FD127C" w:rsidRDefault="0052661D" w:rsidP="00A84EEF">
            <w:pPr>
              <w:rPr>
                <w:rFonts w:cs="Arial"/>
                <w:bCs/>
                <w:color w:val="808080" w:themeColor="background1" w:themeShade="80"/>
                <w:sz w:val="16"/>
                <w:szCs w:val="14"/>
              </w:rPr>
            </w:pPr>
            <w:hyperlink r:id="rId14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E58D1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62A17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84FBEA" w14:textId="77777777" w:rsidR="000D7866" w:rsidRPr="00E47D48" w:rsidRDefault="000D7866" w:rsidP="00E47D48">
      <w:pPr>
        <w:rPr>
          <w:color w:val="FF0000"/>
        </w:rPr>
      </w:pPr>
    </w:p>
    <w:p w14:paraId="26C10206" w14:textId="77777777" w:rsidR="009C1EEC" w:rsidRDefault="000D732E" w:rsidP="0061324D">
      <w:pPr>
        <w:pStyle w:val="Heading2"/>
        <w:numPr>
          <w:ilvl w:val="1"/>
          <w:numId w:val="4"/>
        </w:numPr>
      </w:pPr>
      <w:r>
        <w:t xml:space="preserve">Logical Function </w:t>
      </w:r>
      <w:r>
        <w:rPr>
          <w:noProof/>
        </w:rPr>
        <w:drawing>
          <wp:inline distT="0" distB="0" distL="0" distR="0" wp14:anchorId="5704378C" wp14:editId="57D3CBBA">
            <wp:extent cx="152400" cy="152400"/>
            <wp:effectExtent l="0" t="0" r="0" b="0"/>
            <wp:docPr id="130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78" w:name="_78358f4954ff3ab082fad20d6486c0ca"/>
      <w:r w:rsidR="008E73AE">
        <w:t>Display enable-disable sentinel feature status</w:t>
      </w:r>
      <w:bookmarkEnd w:id="178"/>
    </w:p>
    <w:p w14:paraId="557754A1" w14:textId="77777777" w:rsidR="0061785D" w:rsidRDefault="0061785D" w:rsidP="00783BCF">
      <w:pPr>
        <w:pStyle w:val="Heading3"/>
      </w:pPr>
      <w:r>
        <w:t xml:space="preserve">Function </w:t>
      </w:r>
      <w:r w:rsidR="00283752">
        <w:t>Overview</w:t>
      </w:r>
    </w:p>
    <w:p w14:paraId="5DF68405" w14:textId="77777777" w:rsidR="00427220" w:rsidRDefault="000D732E" w:rsidP="00427220">
      <w:pPr>
        <w:pStyle w:val="Heading4"/>
      </w:pPr>
      <w:r>
        <w:t xml:space="preserve">Function </w:t>
      </w:r>
      <w:r w:rsidR="00283752">
        <w:t>Description</w:t>
      </w:r>
    </w:p>
    <w:p w14:paraId="5533A45C" w14:textId="77777777" w:rsidR="00794B45" w:rsidRDefault="00794B45" w:rsidP="009C1EEC">
      <w:pPr>
        <w:contextualSpacing/>
      </w:pPr>
    </w:p>
    <w:p w14:paraId="39353085" w14:textId="77777777" w:rsidR="00AC0C92" w:rsidRDefault="00AC0C92" w:rsidP="009C1EEC">
      <w:pPr>
        <w:contextualSpacing/>
      </w:pPr>
      <w:r>
        <w:t>Function is allocated to:</w:t>
      </w:r>
    </w:p>
    <w:p w14:paraId="489322A7" w14:textId="77777777" w:rsidR="00AC0C92" w:rsidRDefault="00604AF5" w:rsidP="0061324D">
      <w:pPr>
        <w:pStyle w:val="ListParagraph"/>
        <w:numPr>
          <w:ilvl w:val="0"/>
          <w:numId w:val="13"/>
        </w:numPr>
        <w:contextualSpacing/>
      </w:pPr>
      <w:r>
        <w:rPr>
          <w:noProof/>
        </w:rPr>
        <w:drawing>
          <wp:inline distT="0" distB="0" distL="0" distR="0" wp14:anchorId="733B7E8D" wp14:editId="4C72DB36">
            <wp:extent cx="152400" cy="152400"/>
            <wp:effectExtent l="0" t="0" r="0" b="0"/>
            <wp:docPr id="1310"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HMI</w:t>
      </w:r>
      <w:r>
        <w:t xml:space="preserve"> &lt;&lt;Logical&gt;&gt;</w:t>
      </w:r>
    </w:p>
    <w:p w14:paraId="4FA52D52" w14:textId="77777777" w:rsidR="00AC0C92" w:rsidRDefault="00604AF5" w:rsidP="0061324D">
      <w:pPr>
        <w:pStyle w:val="ListParagraph"/>
        <w:numPr>
          <w:ilvl w:val="0"/>
          <w:numId w:val="13"/>
        </w:numPr>
        <w:contextualSpacing/>
      </w:pPr>
      <w:r>
        <w:rPr>
          <w:noProof/>
        </w:rPr>
        <w:drawing>
          <wp:inline distT="0" distB="0" distL="0" distR="0" wp14:anchorId="6D508759" wp14:editId="45654E47">
            <wp:extent cx="152400" cy="152400"/>
            <wp:effectExtent l="0" t="0" r="0" b="0"/>
            <wp:docPr id="1312"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0EC875AA" w14:textId="77777777" w:rsidR="00AC0C92" w:rsidRDefault="00604AF5" w:rsidP="0061324D">
      <w:pPr>
        <w:pStyle w:val="ListParagraph"/>
        <w:numPr>
          <w:ilvl w:val="0"/>
          <w:numId w:val="13"/>
        </w:numPr>
        <w:contextualSpacing/>
      </w:pPr>
      <w:r>
        <w:rPr>
          <w:noProof/>
        </w:rPr>
        <w:drawing>
          <wp:inline distT="0" distB="0" distL="0" distR="0" wp14:anchorId="5A78D7D4" wp14:editId="68FCB847">
            <wp:extent cx="152400" cy="152400"/>
            <wp:effectExtent l="0" t="0" r="0" b="0"/>
            <wp:docPr id="131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Set Sentinel via SYNC to ON</w:t>
      </w:r>
      <w:r>
        <w:t xml:space="preserve"> &lt;&lt;Logical&gt;&gt;</w:t>
      </w:r>
    </w:p>
    <w:p w14:paraId="3B56AA30" w14:textId="77777777" w:rsidR="00794B45" w:rsidRDefault="00794B45" w:rsidP="009C1EEC">
      <w:pPr>
        <w:contextualSpacing/>
      </w:pPr>
    </w:p>
    <w:p w14:paraId="06CBCC75" w14:textId="77777777" w:rsidR="009C1EEC" w:rsidRDefault="009C1EEC" w:rsidP="009C1EEC">
      <w:pPr>
        <w:contextualSpacing/>
      </w:pPr>
      <w:r w:rsidRPr="00A554C4">
        <w:t>Display enable-disable sentinel feature status( enable status confirmed )</w:t>
      </w:r>
    </w:p>
    <w:p w14:paraId="536F4FE3" w14:textId="77777777" w:rsidR="00282E2C" w:rsidRDefault="000D732E" w:rsidP="00FD32A2">
      <w:pPr>
        <w:pStyle w:val="Heading4"/>
      </w:pPr>
      <w:r>
        <w:t xml:space="preserve">Function </w:t>
      </w:r>
      <w:r w:rsidR="00282E2C">
        <w:t>Variants</w:t>
      </w:r>
    </w:p>
    <w:p w14:paraId="705897D2" w14:textId="77777777" w:rsidR="00282E2C" w:rsidRDefault="00282E2C" w:rsidP="00282E2C"/>
    <w:p w14:paraId="11C543C2"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1920CF48" w14:textId="77777777" w:rsidTr="00EB7D77">
        <w:trPr>
          <w:trHeight w:val="314"/>
        </w:trPr>
        <w:tc>
          <w:tcPr>
            <w:tcW w:w="2523" w:type="dxa"/>
            <w:shd w:val="clear" w:color="auto" w:fill="D9D9D9" w:themeFill="background1" w:themeFillShade="D9"/>
          </w:tcPr>
          <w:p w14:paraId="57C535AD"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43A923A3"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AC8EC5F"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155FECB4" w14:textId="77777777" w:rsidTr="00EB7D77">
        <w:trPr>
          <w:trHeight w:val="198"/>
        </w:trPr>
        <w:tc>
          <w:tcPr>
            <w:tcW w:w="2523" w:type="dxa"/>
          </w:tcPr>
          <w:p w14:paraId="1ABCBDAC"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55C53205" w14:textId="77777777" w:rsidR="000D732E" w:rsidRPr="009E3B7C" w:rsidRDefault="000D732E" w:rsidP="00EB7D77">
            <w:pPr>
              <w:overflowPunct/>
              <w:autoSpaceDE/>
              <w:autoSpaceDN/>
              <w:adjustRightInd/>
              <w:textAlignment w:val="center"/>
              <w:rPr>
                <w:rFonts w:cs="Arial"/>
              </w:rPr>
            </w:pPr>
          </w:p>
        </w:tc>
        <w:tc>
          <w:tcPr>
            <w:tcW w:w="2551" w:type="dxa"/>
          </w:tcPr>
          <w:p w14:paraId="091CCF0C" w14:textId="77777777" w:rsidR="000D732E" w:rsidRDefault="000D732E" w:rsidP="00EB7D77">
            <w:pPr>
              <w:rPr>
                <w:rFonts w:cs="Arial"/>
                <w:lang w:val="en-GB"/>
              </w:rPr>
            </w:pPr>
            <w:r>
              <w:rPr>
                <w:rFonts w:cs="Arial"/>
                <w:lang w:val="en-GB"/>
              </w:rPr>
              <w:t xml:space="preserve">e.g. ExtLightTechnology = LED </w:t>
            </w:r>
          </w:p>
          <w:p w14:paraId="313FC20C" w14:textId="77777777" w:rsidR="000D732E" w:rsidRDefault="000D732E" w:rsidP="00EB7D77">
            <w:pPr>
              <w:rPr>
                <w:rFonts w:cs="Arial"/>
                <w:lang w:val="en-GB"/>
              </w:rPr>
            </w:pPr>
            <w:r>
              <w:rPr>
                <w:rFonts w:cs="Arial"/>
                <w:lang w:val="en-GB"/>
              </w:rPr>
              <w:t>OR</w:t>
            </w:r>
          </w:p>
          <w:p w14:paraId="76041328" w14:textId="77777777" w:rsidR="000D732E" w:rsidRPr="005A344A" w:rsidRDefault="000D732E" w:rsidP="00EB7D77">
            <w:pPr>
              <w:rPr>
                <w:rFonts w:cs="Arial"/>
                <w:lang w:val="en-GB"/>
              </w:rPr>
            </w:pPr>
            <w:r>
              <w:rPr>
                <w:rFonts w:cs="Arial"/>
                <w:lang w:val="en-GB"/>
              </w:rPr>
              <w:t>ExtLightTechnology = Xenon</w:t>
            </w:r>
          </w:p>
        </w:tc>
      </w:tr>
    </w:tbl>
    <w:p w14:paraId="1C0882F2" w14:textId="77777777" w:rsidR="000D732E" w:rsidRPr="005067FC" w:rsidRDefault="000D732E" w:rsidP="00282E2C">
      <w:pPr>
        <w:rPr>
          <w:i/>
          <w:color w:val="A6A6A6" w:themeColor="background1" w:themeShade="A6"/>
        </w:rPr>
      </w:pPr>
    </w:p>
    <w:p w14:paraId="0D943151" w14:textId="77777777" w:rsidR="00427220" w:rsidRDefault="00427220" w:rsidP="00FD32A2">
      <w:pPr>
        <w:pStyle w:val="Heading4"/>
      </w:pPr>
      <w:r>
        <w:t>Input Requirements</w:t>
      </w:r>
      <w:r w:rsidR="000D732E">
        <w:t>/Documents</w:t>
      </w:r>
    </w:p>
    <w:p w14:paraId="0934BB22"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417A1FD9" w14:textId="77777777" w:rsidTr="00656A21">
        <w:trPr>
          <w:trHeight w:val="20"/>
        </w:trPr>
        <w:tc>
          <w:tcPr>
            <w:tcW w:w="1561" w:type="dxa"/>
            <w:shd w:val="clear" w:color="auto" w:fill="D9D9D9" w:themeFill="background1" w:themeFillShade="D9"/>
          </w:tcPr>
          <w:p w14:paraId="46FBBE80"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2C8025A" w14:textId="77777777" w:rsidR="000D732E" w:rsidRDefault="000D732E" w:rsidP="00EB7D77">
            <w:pPr>
              <w:rPr>
                <w:rFonts w:ascii="Helvetica" w:hAnsi="Helvetica" w:cs="Helvetica"/>
                <w:sz w:val="16"/>
              </w:rPr>
            </w:pPr>
          </w:p>
          <w:p w14:paraId="0E0F05F9"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164DBAC"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454C5ADB"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D4669B0" w14:textId="77777777" w:rsidR="000D732E" w:rsidRDefault="000D732E" w:rsidP="00EB7D77">
            <w:pPr>
              <w:rPr>
                <w:rFonts w:ascii="Helvetica" w:hAnsi="Helvetica" w:cs="Helvetica"/>
                <w:b/>
              </w:rPr>
            </w:pPr>
            <w:r>
              <w:rPr>
                <w:rFonts w:ascii="Helvetica" w:hAnsi="Helvetica" w:cs="Helvetica"/>
                <w:b/>
              </w:rPr>
              <w:t>Derived Requirement</w:t>
            </w:r>
          </w:p>
          <w:p w14:paraId="31514E85" w14:textId="77777777" w:rsidR="000D732E" w:rsidRDefault="000D732E" w:rsidP="00EB7D77">
            <w:pPr>
              <w:rPr>
                <w:rFonts w:ascii="Helvetica" w:hAnsi="Helvetica" w:cs="Helvetica"/>
                <w:sz w:val="16"/>
              </w:rPr>
            </w:pPr>
          </w:p>
          <w:p w14:paraId="173E0608"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66EE3117" w14:textId="77777777" w:rsidTr="00656A21">
        <w:trPr>
          <w:trHeight w:val="20"/>
        </w:trPr>
        <w:tc>
          <w:tcPr>
            <w:tcW w:w="10211" w:type="dxa"/>
            <w:gridSpan w:val="4"/>
            <w:shd w:val="clear" w:color="auto" w:fill="F2F2F2" w:themeFill="background1" w:themeFillShade="F2"/>
          </w:tcPr>
          <w:p w14:paraId="0524917E"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209B9D34" w14:textId="77777777" w:rsidTr="00656A21">
        <w:trPr>
          <w:trHeight w:val="20"/>
        </w:trPr>
        <w:tc>
          <w:tcPr>
            <w:tcW w:w="1561" w:type="dxa"/>
          </w:tcPr>
          <w:p w14:paraId="5ADE2089" w14:textId="77777777" w:rsidR="000D732E" w:rsidRPr="00D410AE" w:rsidRDefault="000D732E" w:rsidP="00EB7D77">
            <w:pPr>
              <w:rPr>
                <w:rFonts w:cs="Arial"/>
              </w:rPr>
            </w:pPr>
          </w:p>
        </w:tc>
        <w:tc>
          <w:tcPr>
            <w:tcW w:w="2694" w:type="dxa"/>
          </w:tcPr>
          <w:p w14:paraId="1693182A" w14:textId="77777777" w:rsidR="000D732E" w:rsidRDefault="000D732E" w:rsidP="00EB7D77">
            <w:pPr>
              <w:rPr>
                <w:rFonts w:cs="Arial"/>
              </w:rPr>
            </w:pPr>
            <w:r>
              <w:rPr>
                <w:rFonts w:cs="Arial"/>
              </w:rPr>
              <w:t>&lt;Example:</w:t>
            </w:r>
          </w:p>
          <w:p w14:paraId="2412C86B" w14:textId="77777777" w:rsidR="000D732E" w:rsidRPr="00D410AE" w:rsidRDefault="000D732E" w:rsidP="00EB7D77">
            <w:pPr>
              <w:rPr>
                <w:rFonts w:cs="Arial"/>
              </w:rPr>
            </w:pPr>
            <w:r>
              <w:rPr>
                <w:rFonts w:cs="Arial"/>
              </w:rPr>
              <w:t>id + title of relevant Feature Docs&gt;</w:t>
            </w:r>
          </w:p>
        </w:tc>
        <w:tc>
          <w:tcPr>
            <w:tcW w:w="2694" w:type="dxa"/>
          </w:tcPr>
          <w:p w14:paraId="7F9F7D72" w14:textId="77777777" w:rsidR="000D732E" w:rsidRPr="00D410AE" w:rsidRDefault="000D732E" w:rsidP="00EB7D77">
            <w:pPr>
              <w:rPr>
                <w:rFonts w:cs="Arial"/>
              </w:rPr>
            </w:pPr>
            <w:r>
              <w:rPr>
                <w:rFonts w:cs="Arial"/>
              </w:rPr>
              <w:t>&lt;Example: “Requirements of Feature …”&gt;</w:t>
            </w:r>
          </w:p>
        </w:tc>
        <w:tc>
          <w:tcPr>
            <w:tcW w:w="3262" w:type="dxa"/>
          </w:tcPr>
          <w:p w14:paraId="249C70AF"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47"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71646BDA" w14:textId="77777777" w:rsidTr="00656A21">
        <w:trPr>
          <w:trHeight w:val="20"/>
        </w:trPr>
        <w:tc>
          <w:tcPr>
            <w:tcW w:w="1561" w:type="dxa"/>
          </w:tcPr>
          <w:p w14:paraId="0CEA8D24" w14:textId="77777777" w:rsidR="000D732E" w:rsidRPr="00D410AE" w:rsidRDefault="000D732E" w:rsidP="00EB7D77">
            <w:pPr>
              <w:rPr>
                <w:rFonts w:cs="Arial"/>
              </w:rPr>
            </w:pPr>
          </w:p>
        </w:tc>
        <w:tc>
          <w:tcPr>
            <w:tcW w:w="2694" w:type="dxa"/>
          </w:tcPr>
          <w:p w14:paraId="1D3548DD" w14:textId="77777777" w:rsidR="000D732E" w:rsidRDefault="000D732E" w:rsidP="00EB7D77">
            <w:pPr>
              <w:rPr>
                <w:rFonts w:cs="Arial"/>
              </w:rPr>
            </w:pPr>
          </w:p>
        </w:tc>
        <w:tc>
          <w:tcPr>
            <w:tcW w:w="2694" w:type="dxa"/>
          </w:tcPr>
          <w:p w14:paraId="20391543" w14:textId="77777777" w:rsidR="000D732E" w:rsidRDefault="000D732E" w:rsidP="00EB7D77">
            <w:pPr>
              <w:rPr>
                <w:rFonts w:cs="Arial"/>
              </w:rPr>
            </w:pPr>
          </w:p>
        </w:tc>
        <w:tc>
          <w:tcPr>
            <w:tcW w:w="3262" w:type="dxa"/>
          </w:tcPr>
          <w:p w14:paraId="48F1700D" w14:textId="77777777" w:rsidR="000D732E" w:rsidRDefault="000D732E" w:rsidP="00EB7D77">
            <w:pPr>
              <w:rPr>
                <w:rFonts w:cs="Arial"/>
              </w:rPr>
            </w:pPr>
          </w:p>
        </w:tc>
      </w:tr>
      <w:tr w:rsidR="000D732E" w:rsidRPr="007C20FA" w14:paraId="3DCA6C65" w14:textId="77777777" w:rsidTr="00656A21">
        <w:trPr>
          <w:trHeight w:val="20"/>
        </w:trPr>
        <w:tc>
          <w:tcPr>
            <w:tcW w:w="10211" w:type="dxa"/>
            <w:gridSpan w:val="4"/>
            <w:shd w:val="clear" w:color="auto" w:fill="F2F2F2" w:themeFill="background1" w:themeFillShade="F2"/>
          </w:tcPr>
          <w:p w14:paraId="348A6ED3"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75D7645" w14:textId="77777777" w:rsidTr="00656A21">
        <w:trPr>
          <w:trHeight w:val="20"/>
        </w:trPr>
        <w:tc>
          <w:tcPr>
            <w:tcW w:w="1561" w:type="dxa"/>
          </w:tcPr>
          <w:p w14:paraId="19AD2D12" w14:textId="77777777" w:rsidR="000D732E" w:rsidRPr="00D410AE" w:rsidRDefault="000D732E" w:rsidP="00EB7D77">
            <w:pPr>
              <w:rPr>
                <w:rFonts w:cs="Arial"/>
              </w:rPr>
            </w:pPr>
          </w:p>
        </w:tc>
        <w:tc>
          <w:tcPr>
            <w:tcW w:w="2694" w:type="dxa"/>
          </w:tcPr>
          <w:p w14:paraId="23A6BEDE" w14:textId="77777777" w:rsidR="000D732E" w:rsidRPr="00D410AE" w:rsidRDefault="000D732E" w:rsidP="00EB7D77">
            <w:pPr>
              <w:rPr>
                <w:rFonts w:cs="Arial"/>
              </w:rPr>
            </w:pPr>
            <w:r>
              <w:rPr>
                <w:rFonts w:cs="Arial"/>
              </w:rPr>
              <w:t>&lt;Example: some SDS (requirement)&gt;</w:t>
            </w:r>
          </w:p>
        </w:tc>
        <w:tc>
          <w:tcPr>
            <w:tcW w:w="2694" w:type="dxa"/>
          </w:tcPr>
          <w:p w14:paraId="4EF50E62" w14:textId="77777777" w:rsidR="000D732E" w:rsidRPr="00D410AE" w:rsidRDefault="000D732E" w:rsidP="00EB7D77">
            <w:pPr>
              <w:rPr>
                <w:rFonts w:cs="Arial"/>
              </w:rPr>
            </w:pPr>
          </w:p>
        </w:tc>
        <w:tc>
          <w:tcPr>
            <w:tcW w:w="3262" w:type="dxa"/>
          </w:tcPr>
          <w:p w14:paraId="2A35A73C" w14:textId="77777777" w:rsidR="000D732E" w:rsidRDefault="000D732E" w:rsidP="00EB7D77">
            <w:pPr>
              <w:rPr>
                <w:rFonts w:cs="Arial"/>
              </w:rPr>
            </w:pPr>
          </w:p>
        </w:tc>
      </w:tr>
      <w:tr w:rsidR="000D732E" w:rsidRPr="007C20FA" w14:paraId="3EBE7A58" w14:textId="77777777" w:rsidTr="00656A21">
        <w:trPr>
          <w:trHeight w:val="20"/>
        </w:trPr>
        <w:tc>
          <w:tcPr>
            <w:tcW w:w="1561" w:type="dxa"/>
          </w:tcPr>
          <w:p w14:paraId="078F2E3B" w14:textId="77777777" w:rsidR="000D732E" w:rsidRDefault="000D732E" w:rsidP="00EB7D77">
            <w:pPr>
              <w:rPr>
                <w:rFonts w:cs="Arial"/>
              </w:rPr>
            </w:pPr>
          </w:p>
        </w:tc>
        <w:tc>
          <w:tcPr>
            <w:tcW w:w="2694" w:type="dxa"/>
          </w:tcPr>
          <w:p w14:paraId="1AED35E6" w14:textId="77777777" w:rsidR="000D732E" w:rsidRDefault="000D732E" w:rsidP="00EB7D77">
            <w:pPr>
              <w:rPr>
                <w:rFonts w:cs="Arial"/>
              </w:rPr>
            </w:pPr>
          </w:p>
        </w:tc>
        <w:tc>
          <w:tcPr>
            <w:tcW w:w="2694" w:type="dxa"/>
          </w:tcPr>
          <w:p w14:paraId="19396F54" w14:textId="77777777" w:rsidR="000D732E" w:rsidRDefault="000D732E" w:rsidP="00EB7D77">
            <w:pPr>
              <w:rPr>
                <w:rFonts w:cs="Arial"/>
              </w:rPr>
            </w:pPr>
          </w:p>
        </w:tc>
        <w:tc>
          <w:tcPr>
            <w:tcW w:w="3262" w:type="dxa"/>
          </w:tcPr>
          <w:p w14:paraId="4B70BAE3" w14:textId="77777777" w:rsidR="000D732E" w:rsidRDefault="000D732E" w:rsidP="00EB7D77">
            <w:pPr>
              <w:rPr>
                <w:rFonts w:cs="Arial"/>
              </w:rPr>
            </w:pPr>
          </w:p>
        </w:tc>
      </w:tr>
      <w:tr w:rsidR="000D732E" w:rsidRPr="007C20FA" w14:paraId="3B51BD77" w14:textId="77777777" w:rsidTr="00656A21">
        <w:trPr>
          <w:trHeight w:val="20"/>
        </w:trPr>
        <w:tc>
          <w:tcPr>
            <w:tcW w:w="10211" w:type="dxa"/>
            <w:gridSpan w:val="4"/>
            <w:shd w:val="clear" w:color="auto" w:fill="F2F2F2" w:themeFill="background1" w:themeFillShade="F2"/>
          </w:tcPr>
          <w:p w14:paraId="2C6860AE"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336BF980" w14:textId="77777777" w:rsidTr="00656A21">
        <w:trPr>
          <w:trHeight w:val="20"/>
        </w:trPr>
        <w:tc>
          <w:tcPr>
            <w:tcW w:w="1561" w:type="dxa"/>
          </w:tcPr>
          <w:p w14:paraId="49DE584B" w14:textId="77777777" w:rsidR="000D732E" w:rsidRPr="00D410AE" w:rsidRDefault="000D732E" w:rsidP="00EB7D77">
            <w:pPr>
              <w:rPr>
                <w:rFonts w:cs="Arial"/>
              </w:rPr>
            </w:pPr>
          </w:p>
        </w:tc>
        <w:tc>
          <w:tcPr>
            <w:tcW w:w="2694" w:type="dxa"/>
          </w:tcPr>
          <w:p w14:paraId="71EE1BD2" w14:textId="77777777" w:rsidR="000D732E" w:rsidRPr="00D410AE" w:rsidRDefault="000D732E" w:rsidP="00EB7D77">
            <w:pPr>
              <w:rPr>
                <w:rFonts w:cs="Arial"/>
              </w:rPr>
            </w:pPr>
          </w:p>
        </w:tc>
        <w:tc>
          <w:tcPr>
            <w:tcW w:w="2694" w:type="dxa"/>
          </w:tcPr>
          <w:p w14:paraId="56AE3AAD" w14:textId="77777777" w:rsidR="000D732E" w:rsidRPr="00D410AE" w:rsidRDefault="000D732E" w:rsidP="00EB7D77">
            <w:pPr>
              <w:rPr>
                <w:rFonts w:cs="Arial"/>
              </w:rPr>
            </w:pPr>
          </w:p>
        </w:tc>
        <w:tc>
          <w:tcPr>
            <w:tcW w:w="3262" w:type="dxa"/>
          </w:tcPr>
          <w:p w14:paraId="750DF48F" w14:textId="77777777" w:rsidR="000D732E" w:rsidRPr="00D410AE" w:rsidRDefault="000D732E" w:rsidP="00EB7D77">
            <w:pPr>
              <w:rPr>
                <w:rFonts w:cs="Arial"/>
              </w:rPr>
            </w:pPr>
          </w:p>
        </w:tc>
      </w:tr>
      <w:tr w:rsidR="000D732E" w:rsidRPr="007C20FA" w14:paraId="14B64236" w14:textId="77777777" w:rsidTr="00656A21">
        <w:trPr>
          <w:trHeight w:val="20"/>
        </w:trPr>
        <w:tc>
          <w:tcPr>
            <w:tcW w:w="10211" w:type="dxa"/>
            <w:gridSpan w:val="4"/>
            <w:shd w:val="clear" w:color="auto" w:fill="F2F2F2" w:themeFill="background1" w:themeFillShade="F2"/>
          </w:tcPr>
          <w:p w14:paraId="504F7E8A"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3CEBF837" w14:textId="77777777" w:rsidTr="00656A21">
        <w:trPr>
          <w:trHeight w:val="20"/>
        </w:trPr>
        <w:tc>
          <w:tcPr>
            <w:tcW w:w="1561" w:type="dxa"/>
          </w:tcPr>
          <w:p w14:paraId="2F16CF6F" w14:textId="77777777" w:rsidR="000D732E" w:rsidRPr="00D410AE" w:rsidRDefault="000D732E" w:rsidP="00EB7D77">
            <w:pPr>
              <w:rPr>
                <w:rFonts w:cs="Arial"/>
              </w:rPr>
            </w:pPr>
          </w:p>
        </w:tc>
        <w:tc>
          <w:tcPr>
            <w:tcW w:w="2694" w:type="dxa"/>
          </w:tcPr>
          <w:p w14:paraId="1920A98C" w14:textId="77777777" w:rsidR="000D732E" w:rsidRPr="00D410AE" w:rsidRDefault="000D732E" w:rsidP="00EB7D77">
            <w:pPr>
              <w:rPr>
                <w:rFonts w:cs="Arial"/>
              </w:rPr>
            </w:pPr>
          </w:p>
        </w:tc>
        <w:tc>
          <w:tcPr>
            <w:tcW w:w="2694" w:type="dxa"/>
          </w:tcPr>
          <w:p w14:paraId="151519A2" w14:textId="77777777" w:rsidR="000D732E" w:rsidRPr="00D410AE" w:rsidRDefault="000D732E" w:rsidP="00EB7D77">
            <w:pPr>
              <w:rPr>
                <w:rFonts w:cs="Arial"/>
              </w:rPr>
            </w:pPr>
          </w:p>
        </w:tc>
        <w:tc>
          <w:tcPr>
            <w:tcW w:w="3262" w:type="dxa"/>
          </w:tcPr>
          <w:p w14:paraId="6585110C" w14:textId="77777777" w:rsidR="000D732E" w:rsidRPr="00D410AE" w:rsidRDefault="000D732E" w:rsidP="00EB7D77">
            <w:pPr>
              <w:rPr>
                <w:rFonts w:cs="Arial"/>
              </w:rPr>
            </w:pPr>
          </w:p>
        </w:tc>
      </w:tr>
      <w:tr w:rsidR="000D732E" w:rsidRPr="007C20FA" w14:paraId="23D75CE8" w14:textId="77777777" w:rsidTr="00656A21">
        <w:trPr>
          <w:trHeight w:val="20"/>
        </w:trPr>
        <w:tc>
          <w:tcPr>
            <w:tcW w:w="10211" w:type="dxa"/>
            <w:gridSpan w:val="4"/>
            <w:shd w:val="clear" w:color="auto" w:fill="F2F2F2" w:themeFill="background1" w:themeFillShade="F2"/>
          </w:tcPr>
          <w:p w14:paraId="439E1D50"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3C34ED9A" w14:textId="77777777" w:rsidTr="00656A21">
        <w:trPr>
          <w:trHeight w:val="20"/>
        </w:trPr>
        <w:tc>
          <w:tcPr>
            <w:tcW w:w="1561" w:type="dxa"/>
          </w:tcPr>
          <w:p w14:paraId="1813F7C4" w14:textId="77777777" w:rsidR="000D732E" w:rsidRPr="00D410AE" w:rsidRDefault="000D732E" w:rsidP="00EB7D77">
            <w:pPr>
              <w:rPr>
                <w:rFonts w:cs="Arial"/>
              </w:rPr>
            </w:pPr>
          </w:p>
        </w:tc>
        <w:tc>
          <w:tcPr>
            <w:tcW w:w="2694" w:type="dxa"/>
          </w:tcPr>
          <w:p w14:paraId="5114D89E" w14:textId="77777777" w:rsidR="000D732E" w:rsidRDefault="000D732E" w:rsidP="00EB7D77">
            <w:pPr>
              <w:rPr>
                <w:rFonts w:cs="Arial"/>
              </w:rPr>
            </w:pPr>
          </w:p>
        </w:tc>
        <w:tc>
          <w:tcPr>
            <w:tcW w:w="2694" w:type="dxa"/>
          </w:tcPr>
          <w:p w14:paraId="27C70B01" w14:textId="77777777" w:rsidR="000D732E" w:rsidRPr="00D410AE" w:rsidRDefault="000D732E" w:rsidP="00EB7D77">
            <w:pPr>
              <w:rPr>
                <w:rFonts w:cs="Arial"/>
              </w:rPr>
            </w:pPr>
          </w:p>
        </w:tc>
        <w:tc>
          <w:tcPr>
            <w:tcW w:w="3262" w:type="dxa"/>
          </w:tcPr>
          <w:p w14:paraId="19FDE488" w14:textId="77777777" w:rsidR="000D732E" w:rsidRPr="00D410AE" w:rsidRDefault="000D732E" w:rsidP="00EB7D77">
            <w:pPr>
              <w:rPr>
                <w:rFonts w:cs="Arial"/>
              </w:rPr>
            </w:pPr>
          </w:p>
        </w:tc>
      </w:tr>
      <w:tr w:rsidR="00656A21" w:rsidRPr="007C20FA" w14:paraId="7226DD34" w14:textId="77777777" w:rsidTr="00656A21">
        <w:trPr>
          <w:trHeight w:val="20"/>
        </w:trPr>
        <w:tc>
          <w:tcPr>
            <w:tcW w:w="1561" w:type="dxa"/>
          </w:tcPr>
          <w:p w14:paraId="558C0FA0" w14:textId="77777777" w:rsidR="00656A21" w:rsidRPr="00D410AE" w:rsidRDefault="00656A21" w:rsidP="00EB7D77">
            <w:pPr>
              <w:rPr>
                <w:rFonts w:cs="Arial"/>
              </w:rPr>
            </w:pPr>
          </w:p>
        </w:tc>
        <w:tc>
          <w:tcPr>
            <w:tcW w:w="2694" w:type="dxa"/>
          </w:tcPr>
          <w:p w14:paraId="79404F6E" w14:textId="77777777" w:rsidR="00656A21" w:rsidRDefault="00656A21" w:rsidP="00EB7D77">
            <w:pPr>
              <w:rPr>
                <w:rFonts w:cs="Arial"/>
              </w:rPr>
            </w:pPr>
          </w:p>
        </w:tc>
        <w:tc>
          <w:tcPr>
            <w:tcW w:w="2694" w:type="dxa"/>
          </w:tcPr>
          <w:p w14:paraId="333414CA" w14:textId="77777777" w:rsidR="00656A21" w:rsidRPr="00D410AE" w:rsidRDefault="00656A21" w:rsidP="00EB7D77">
            <w:pPr>
              <w:rPr>
                <w:rFonts w:cs="Arial"/>
              </w:rPr>
            </w:pPr>
          </w:p>
        </w:tc>
        <w:tc>
          <w:tcPr>
            <w:tcW w:w="3262" w:type="dxa"/>
          </w:tcPr>
          <w:p w14:paraId="700E5D86" w14:textId="77777777" w:rsidR="00656A21" w:rsidRPr="00D410AE" w:rsidRDefault="00656A21" w:rsidP="00EB7D77">
            <w:pPr>
              <w:rPr>
                <w:rFonts w:cs="Arial"/>
              </w:rPr>
            </w:pPr>
          </w:p>
        </w:tc>
      </w:tr>
    </w:tbl>
    <w:p w14:paraId="58011A16"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3D52A41F" w14:textId="77777777" w:rsidR="000D732E" w:rsidRPr="005067FC" w:rsidRDefault="000D732E" w:rsidP="00427220">
      <w:pPr>
        <w:rPr>
          <w:i/>
          <w:color w:val="A6A6A6" w:themeColor="background1" w:themeShade="A6"/>
        </w:rPr>
      </w:pPr>
    </w:p>
    <w:p w14:paraId="266F02D8" w14:textId="77777777" w:rsidR="00427220" w:rsidRDefault="00427220" w:rsidP="00427220">
      <w:pPr>
        <w:pStyle w:val="Heading4"/>
      </w:pPr>
      <w:r>
        <w:t>Assumptions</w:t>
      </w:r>
    </w:p>
    <w:p w14:paraId="0BCCDA2F" w14:textId="77777777" w:rsidR="00A92B2F" w:rsidRDefault="00A92B2F" w:rsidP="00A92B2F"/>
    <w:p w14:paraId="4CDAFC03"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802EF1D" w14:textId="77777777" w:rsidR="00C0442C" w:rsidRDefault="00C0442C" w:rsidP="00A92B2F"/>
    <w:p w14:paraId="739BCDD9" w14:textId="77777777" w:rsidR="00F15706" w:rsidRDefault="00E60B64" w:rsidP="00783BCF">
      <w:pPr>
        <w:pStyle w:val="Heading3"/>
      </w:pPr>
      <w:r>
        <w:t>Function Scope</w:t>
      </w:r>
    </w:p>
    <w:p w14:paraId="3B350561" w14:textId="77777777" w:rsidR="00055646" w:rsidRPr="00A43B48" w:rsidRDefault="00055646" w:rsidP="00306D37">
      <w:pPr>
        <w:contextualSpacing/>
      </w:pPr>
    </w:p>
    <w:p w14:paraId="7C1C2457" w14:textId="77777777" w:rsidR="00306D37" w:rsidRDefault="00306D37" w:rsidP="00306D37">
      <w:pPr>
        <w:contextualSpacing/>
      </w:pPr>
      <w:r>
        <w:t xml:space="preserve">The </w:t>
      </w:r>
      <w:r>
        <w:rPr>
          <w:noProof/>
        </w:rPr>
        <w:drawing>
          <wp:inline distT="0" distB="0" distL="0" distR="0" wp14:anchorId="42367AF2" wp14:editId="3F17791F">
            <wp:extent cx="152400" cy="152400"/>
            <wp:effectExtent l="0" t="0" r="0" b="0"/>
            <wp:docPr id="131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Display enable-disable sentinel feature status</w:t>
      </w:r>
      <w:r w:rsidR="0004480F">
        <w:rPr>
          <w:b/>
        </w:rPr>
        <w:t>”</w:t>
      </w:r>
      <w:r>
        <w:t xml:space="preserve"> f</w:t>
      </w:r>
      <w:r w:rsidR="00294100">
        <w:t>unction is called by</w:t>
      </w:r>
      <w:r>
        <w:t xml:space="preserve"> the following </w:t>
      </w:r>
      <w:r w:rsidR="00294100">
        <w:t>functions</w:t>
      </w:r>
      <w:r>
        <w:t>:</w:t>
      </w:r>
    </w:p>
    <w:p w14:paraId="5EAB1018" w14:textId="77777777" w:rsidR="00306D37" w:rsidRPr="00953D23" w:rsidRDefault="00306D37" w:rsidP="0061324D">
      <w:pPr>
        <w:pStyle w:val="ListParagraph"/>
        <w:numPr>
          <w:ilvl w:val="0"/>
          <w:numId w:val="12"/>
        </w:numPr>
        <w:contextualSpacing/>
      </w:pPr>
      <w:r>
        <w:rPr>
          <w:noProof/>
        </w:rPr>
        <w:drawing>
          <wp:inline distT="0" distB="0" distL="0" distR="0" wp14:anchorId="028E60A0" wp14:editId="2B1D7CBE">
            <wp:extent cx="152400" cy="152400"/>
            <wp:effectExtent l="0" t="0" r="0" b="0"/>
            <wp:docPr id="131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4e2ac58c75ee78f58f9e69dbfd1f02f" w:history="1">
        <w:r w:rsidR="00B66881">
          <w:rPr>
            <w:rStyle w:val="Hyperlink"/>
          </w:rPr>
          <w:t>Enable-Disable Sentinel</w:t>
        </w:r>
      </w:hyperlink>
      <w:r w:rsidR="0004480F">
        <w:t>”</w:t>
      </w:r>
    </w:p>
    <w:p w14:paraId="63955789" w14:textId="77777777" w:rsidR="00393C96" w:rsidRPr="00393C96" w:rsidRDefault="00393C96" w:rsidP="00306D37">
      <w:pPr>
        <w:contextualSpacing/>
      </w:pPr>
    </w:p>
    <w:p w14:paraId="734C1568" w14:textId="77777777" w:rsidR="001A755C" w:rsidRDefault="001A755C" w:rsidP="00306D37"/>
    <w:p w14:paraId="48DE3389" w14:textId="77777777" w:rsidR="00294100" w:rsidRDefault="00294100" w:rsidP="00294100">
      <w:pPr>
        <w:jc w:val="center"/>
      </w:pPr>
      <w:r>
        <w:rPr>
          <w:noProof/>
        </w:rPr>
        <w:drawing>
          <wp:inline distT="0" distB="0" distL="0" distR="0" wp14:anchorId="25475BB8" wp14:editId="3D967264">
            <wp:extent cx="6466205" cy="2161073"/>
            <wp:effectExtent l="0" t="0" r="0" b="0"/>
            <wp:docPr id="1320" name="Picture -715626837.jpg" descr="-715626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715626837.jpg"/>
                    <pic:cNvPicPr/>
                  </pic:nvPicPr>
                  <pic:blipFill>
                    <a:blip r:embed="rId90" cstate="print"/>
                    <a:stretch>
                      <a:fillRect/>
                    </a:stretch>
                  </pic:blipFill>
                  <pic:spPr>
                    <a:xfrm>
                      <a:off x="0" y="0"/>
                      <a:ext cx="6466205" cy="2161073"/>
                    </a:xfrm>
                    <a:prstGeom prst="rect">
                      <a:avLst/>
                    </a:prstGeom>
                  </pic:spPr>
                </pic:pic>
              </a:graphicData>
            </a:graphic>
          </wp:inline>
        </w:drawing>
      </w:r>
    </w:p>
    <w:p w14:paraId="0F6BF93F"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FAF4A48" wp14:editId="12C191D6">
            <wp:extent cx="152400" cy="152400"/>
            <wp:effectExtent l="0" t="0" r="0" b="0"/>
            <wp:docPr id="132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Enable-Disable Sentinel</w:t>
      </w:r>
      <w:r w:rsidR="0004480F">
        <w:t>”</w:t>
      </w:r>
      <w:r w:rsidRPr="00294100">
        <w:t xml:space="preserve"> calling </w:t>
      </w:r>
      <w:r>
        <w:rPr>
          <w:noProof/>
        </w:rPr>
        <w:drawing>
          <wp:inline distT="0" distB="0" distL="0" distR="0" wp14:anchorId="270484E0" wp14:editId="736A5FD0">
            <wp:extent cx="152400" cy="152400"/>
            <wp:effectExtent l="0" t="0" r="0" b="0"/>
            <wp:docPr id="132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enable-disable sentinel feature status</w:t>
      </w:r>
      <w:r w:rsidR="0004480F">
        <w:t>”</w:t>
      </w:r>
    </w:p>
    <w:p w14:paraId="3C459DA2" w14:textId="77777777" w:rsidR="00306D37" w:rsidRDefault="00306D37" w:rsidP="00306D37">
      <w:pPr>
        <w:contextualSpacing/>
      </w:pPr>
    </w:p>
    <w:p w14:paraId="55BD2F16" w14:textId="77777777" w:rsidR="00F15706" w:rsidRDefault="00E60B64" w:rsidP="00783BCF">
      <w:pPr>
        <w:pStyle w:val="Heading3"/>
      </w:pPr>
      <w:r>
        <w:lastRenderedPageBreak/>
        <w:t>Function Interfaces</w:t>
      </w:r>
    </w:p>
    <w:p w14:paraId="55C433A9"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3F6621C5" w14:textId="77777777" w:rsidTr="0082668D">
        <w:trPr>
          <w:trHeight w:val="260"/>
        </w:trPr>
        <w:tc>
          <w:tcPr>
            <w:tcW w:w="2547" w:type="dxa"/>
            <w:shd w:val="clear" w:color="auto" w:fill="D9D9D9" w:themeFill="background1" w:themeFillShade="D9"/>
            <w:noWrap/>
            <w:hideMark/>
          </w:tcPr>
          <w:p w14:paraId="62FEBDF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61CAE2A8"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2CA35F45" w14:textId="77777777" w:rsidTr="0082668D">
        <w:trPr>
          <w:trHeight w:val="410"/>
        </w:trPr>
        <w:tc>
          <w:tcPr>
            <w:tcW w:w="2547" w:type="dxa"/>
            <w:noWrap/>
          </w:tcPr>
          <w:p w14:paraId="4C2A5B22" w14:textId="77777777" w:rsidR="0082668D" w:rsidRDefault="0082668D" w:rsidP="00BC57B1">
            <w:pPr>
              <w:contextualSpacing/>
              <w:rPr>
                <w:rFonts w:cs="Arial"/>
              </w:rPr>
            </w:pPr>
            <w:r w:rsidRPr="00275823">
              <w:rPr>
                <w:rFonts w:cs="Arial"/>
              </w:rPr>
              <w:t>enable status confirmed</w:t>
            </w:r>
          </w:p>
          <w:p w14:paraId="0FF6F5A8" w14:textId="77777777" w:rsidR="0082668D" w:rsidRDefault="0082668D" w:rsidP="00BC57B1">
            <w:pPr>
              <w:contextualSpacing/>
              <w:rPr>
                <w:rFonts w:cs="Arial"/>
              </w:rPr>
            </w:pPr>
            <w:r>
              <w:rPr>
                <w:rFonts w:cs="Arial"/>
              </w:rPr>
              <w:t>Signal:</w:t>
            </w:r>
          </w:p>
          <w:p w14:paraId="103ADA64"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2EA919E" wp14:editId="0BE13956">
                  <wp:extent cx="152400" cy="152400"/>
                  <wp:effectExtent l="0" t="0" r="0" b="0"/>
                  <wp:docPr id="1326"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6a93c15e77d2137703ca3788ddaad05" w:history="1">
              <w:r>
                <w:rPr>
                  <w:rStyle w:val="Hyperlink"/>
                  <w:rFonts w:cs="Arial"/>
                </w:rPr>
                <w:t>Enable Feature Confirmed</w:t>
              </w:r>
            </w:hyperlink>
          </w:p>
        </w:tc>
        <w:tc>
          <w:tcPr>
            <w:tcW w:w="7654" w:type="dxa"/>
          </w:tcPr>
          <w:p w14:paraId="3CD8F62F" w14:textId="77777777" w:rsidR="0082668D" w:rsidRDefault="0082668D" w:rsidP="00BC57B1">
            <w:pPr>
              <w:rPr>
                <w:rFonts w:cs="Arial"/>
              </w:rPr>
            </w:pPr>
            <w:r>
              <w:rPr>
                <w:rFonts w:cs="Arial"/>
              </w:rPr>
              <w:t>Signal Description:</w:t>
            </w:r>
          </w:p>
          <w:p w14:paraId="6A694A54" w14:textId="77777777" w:rsidR="0082668D" w:rsidRDefault="0082668D" w:rsidP="00BC57B1">
            <w:pPr>
              <w:rPr>
                <w:rFonts w:cs="Arial"/>
              </w:rPr>
            </w:pPr>
            <w:r w:rsidRPr="00275823">
              <w:rPr>
                <w:rFonts w:cs="Arial"/>
              </w:rPr>
              <w:t>Confirmation signal that the Sentinel feature is enabled</w:t>
            </w:r>
          </w:p>
          <w:p w14:paraId="64556FE0" w14:textId="77777777" w:rsidR="0082668D" w:rsidRDefault="0082668D" w:rsidP="00BC57B1">
            <w:pPr>
              <w:rPr>
                <w:rFonts w:cs="Arial"/>
              </w:rPr>
            </w:pPr>
          </w:p>
          <w:p w14:paraId="3CB1CBC7" w14:textId="77777777" w:rsidR="0082668D" w:rsidRPr="0046598F" w:rsidRDefault="0082668D" w:rsidP="00BC57B1">
            <w:pPr>
              <w:rPr>
                <w:rFonts w:cs="Arial"/>
                <w:color w:val="000000"/>
              </w:rPr>
            </w:pPr>
            <w:r>
              <w:rPr>
                <w:rFonts w:cs="Arial"/>
                <w:color w:val="000000"/>
              </w:rPr>
              <w:t>Received from:</w:t>
            </w:r>
          </w:p>
          <w:p w14:paraId="0BE35E3F" w14:textId="77777777" w:rsidR="0082668D" w:rsidRPr="00C8319B" w:rsidRDefault="0082668D" w:rsidP="00BC57B1">
            <w:pPr>
              <w:pStyle w:val="ListParagraph"/>
              <w:numPr>
                <w:ilvl w:val="0"/>
                <w:numId w:val="12"/>
              </w:numPr>
              <w:rPr>
                <w:rFonts w:cs="Arial"/>
              </w:rPr>
            </w:pPr>
            <w:r>
              <w:rPr>
                <w:noProof/>
              </w:rPr>
              <w:drawing>
                <wp:inline distT="0" distB="0" distL="0" distR="0" wp14:anchorId="5A615109" wp14:editId="626EBA55">
                  <wp:extent cx="152400" cy="152400"/>
                  <wp:effectExtent l="0" t="0" r="0" b="0"/>
                  <wp:docPr id="132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df103e697764e16e5a3269ee8a9b0c5" w:history="1">
              <w:r>
                <w:rPr>
                  <w:rStyle w:val="Hyperlink"/>
                  <w:rFonts w:cs="Arial"/>
                </w:rPr>
                <w:t>Set Sentinel feature to ON or OFF</w:t>
              </w:r>
            </w:hyperlink>
          </w:p>
        </w:tc>
      </w:tr>
    </w:tbl>
    <w:p w14:paraId="128A9F61" w14:textId="77777777" w:rsidR="0082668D" w:rsidRDefault="0082668D" w:rsidP="00A7465B">
      <w:pPr>
        <w:contextualSpacing/>
        <w:rPr>
          <w:rFonts w:cs="Arial"/>
        </w:rPr>
      </w:pPr>
    </w:p>
    <w:p w14:paraId="6B110063"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2ACFE3DF" w14:textId="77777777" w:rsidTr="00CD7DFE">
        <w:trPr>
          <w:trHeight w:val="260"/>
        </w:trPr>
        <w:tc>
          <w:tcPr>
            <w:tcW w:w="2689" w:type="dxa"/>
            <w:shd w:val="clear" w:color="auto" w:fill="D9D9D9" w:themeFill="background1" w:themeFillShade="D9"/>
            <w:noWrap/>
            <w:hideMark/>
          </w:tcPr>
          <w:p w14:paraId="0648BFF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FFA27A6"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27B4D6CA" w14:textId="77777777" w:rsidTr="00CD7DFE">
        <w:trPr>
          <w:trHeight w:val="410"/>
        </w:trPr>
        <w:tc>
          <w:tcPr>
            <w:tcW w:w="2689" w:type="dxa"/>
            <w:noWrap/>
          </w:tcPr>
          <w:p w14:paraId="0465B051" w14:textId="77777777" w:rsidR="00CD7DFE" w:rsidRDefault="00CD7DFE" w:rsidP="00BC57B1">
            <w:pPr>
              <w:contextualSpacing/>
              <w:rPr>
                <w:rFonts w:cs="Arial"/>
              </w:rPr>
            </w:pPr>
            <w:r>
              <w:rPr>
                <w:rFonts w:cs="Arial"/>
              </w:rPr>
              <w:t>Feature Enable/Disable Message</w:t>
            </w:r>
          </w:p>
          <w:p w14:paraId="4C29BFC8" w14:textId="77777777" w:rsidR="00CD7DFE" w:rsidRDefault="00CD7DFE" w:rsidP="00BC57B1">
            <w:pPr>
              <w:contextualSpacing/>
              <w:rPr>
                <w:rFonts w:cs="Arial"/>
              </w:rPr>
            </w:pPr>
            <w:r>
              <w:rPr>
                <w:rFonts w:cs="Arial"/>
              </w:rPr>
              <w:t>Signal:</w:t>
            </w:r>
          </w:p>
          <w:p w14:paraId="78AF49DF" w14:textId="77777777" w:rsidR="00CD7DFE" w:rsidRDefault="00CD7DFE" w:rsidP="00BC57B1">
            <w:pPr>
              <w:contextualSpacing/>
              <w:rPr>
                <w:rFonts w:cs="Arial"/>
              </w:rPr>
            </w:pPr>
            <w:r>
              <w:rPr>
                <w:noProof/>
              </w:rPr>
              <w:drawing>
                <wp:inline distT="0" distB="0" distL="0" distR="0" wp14:anchorId="4CEF3694" wp14:editId="100DB498">
                  <wp:extent cx="152400" cy="152400"/>
                  <wp:effectExtent l="0" t="0" r="0" b="0"/>
                  <wp:docPr id="1330"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d093c87fac7c792062ebefffabe13d12" w:history="1">
              <w:r>
                <w:rPr>
                  <w:rStyle w:val="Hyperlink"/>
                  <w:rFonts w:cs="Arial"/>
                </w:rPr>
                <w:t>Feature Enable/Disable Message</w:t>
              </w:r>
            </w:hyperlink>
          </w:p>
        </w:tc>
        <w:tc>
          <w:tcPr>
            <w:tcW w:w="7512" w:type="dxa"/>
            <w:noWrap/>
          </w:tcPr>
          <w:p w14:paraId="77B1F7A1" w14:textId="77777777" w:rsidR="00CD7DFE" w:rsidRDefault="00CD7DFE" w:rsidP="00BC57B1">
            <w:pPr>
              <w:rPr>
                <w:rFonts w:cs="Arial"/>
              </w:rPr>
            </w:pPr>
            <w:r>
              <w:rPr>
                <w:rFonts w:cs="Arial"/>
              </w:rPr>
              <w:t>Signal Description:</w:t>
            </w:r>
          </w:p>
          <w:p w14:paraId="0175D301" w14:textId="77777777" w:rsidR="00CD7DFE" w:rsidRDefault="00CD7DFE" w:rsidP="00BC57B1">
            <w:pPr>
              <w:rPr>
                <w:rFonts w:cs="Arial"/>
              </w:rPr>
            </w:pPr>
            <w:r>
              <w:rPr>
                <w:rFonts w:cs="Arial"/>
              </w:rPr>
              <w:t>Message to the user that the feature in enabled/disabled</w:t>
            </w:r>
          </w:p>
          <w:p w14:paraId="202C760D" w14:textId="77777777" w:rsidR="00CD7DFE" w:rsidRDefault="00CD7DFE" w:rsidP="00BC57B1">
            <w:pPr>
              <w:rPr>
                <w:rFonts w:cs="Arial"/>
              </w:rPr>
            </w:pPr>
          </w:p>
          <w:p w14:paraId="64B99C66" w14:textId="77777777" w:rsidR="00CD7DFE" w:rsidRPr="00275823" w:rsidRDefault="00CD7DFE" w:rsidP="00BC57B1">
            <w:pPr>
              <w:rPr>
                <w:rFonts w:cs="Arial"/>
                <w:color w:val="000000"/>
              </w:rPr>
            </w:pPr>
            <w:r>
              <w:rPr>
                <w:rFonts w:cs="Arial"/>
                <w:color w:val="000000"/>
              </w:rPr>
              <w:t>Sent to:</w:t>
            </w:r>
          </w:p>
          <w:p w14:paraId="3FB1EBEE"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78D5E31D" wp14:editId="4076BCB5">
                  <wp:extent cx="152400" cy="152400"/>
                  <wp:effectExtent l="0" t="0" r="0" b="0"/>
                  <wp:docPr id="133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ba3427e2b5f83d750fc5806593f9cb0" w:history="1">
              <w:r>
                <w:rPr>
                  <w:rStyle w:val="Hyperlink"/>
                  <w:rFonts w:cs="Arial"/>
                  <w:color w:val="000000"/>
                </w:rPr>
                <w:t>User notified of sentinel app enabled-disabled</w:t>
              </w:r>
            </w:hyperlink>
          </w:p>
        </w:tc>
      </w:tr>
    </w:tbl>
    <w:p w14:paraId="5FA0C83E" w14:textId="77777777" w:rsidR="00CD7DFE" w:rsidRDefault="00CD7DFE" w:rsidP="00A72B37"/>
    <w:p w14:paraId="362EC997" w14:textId="77777777" w:rsidR="00A72B37" w:rsidRDefault="00A72B37" w:rsidP="00A72B37">
      <w:pPr>
        <w:pStyle w:val="Heading4"/>
      </w:pPr>
      <w:r>
        <w:t>Logical</w:t>
      </w:r>
      <w:r w:rsidRPr="00F15706">
        <w:t xml:space="preserve"> Parameters</w:t>
      </w:r>
    </w:p>
    <w:p w14:paraId="3BF8823E" w14:textId="77777777" w:rsidR="00A72B37" w:rsidRDefault="00A72B37" w:rsidP="00A72B37"/>
    <w:p w14:paraId="47A95CF0"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7231C790" w14:textId="77777777" w:rsidTr="00EB7D77">
        <w:trPr>
          <w:trHeight w:val="211"/>
        </w:trPr>
        <w:tc>
          <w:tcPr>
            <w:tcW w:w="2689" w:type="dxa"/>
            <w:shd w:val="clear" w:color="auto" w:fill="D9D9D9" w:themeFill="background1" w:themeFillShade="D9"/>
            <w:noWrap/>
            <w:hideMark/>
          </w:tcPr>
          <w:p w14:paraId="475F49EA"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2DA370F9"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47CF8C78" w14:textId="77777777" w:rsidTr="00EB7D77">
        <w:trPr>
          <w:trHeight w:val="410"/>
        </w:trPr>
        <w:tc>
          <w:tcPr>
            <w:tcW w:w="2689" w:type="dxa"/>
            <w:noWrap/>
          </w:tcPr>
          <w:p w14:paraId="7AC1C79C"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7713A5E0"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0CDA2D27" w14:textId="77777777" w:rsidTr="00EB7D77">
        <w:trPr>
          <w:trHeight w:val="410"/>
        </w:trPr>
        <w:tc>
          <w:tcPr>
            <w:tcW w:w="2689" w:type="dxa"/>
            <w:noWrap/>
          </w:tcPr>
          <w:p w14:paraId="004CA872"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7E6D085" w14:textId="77777777" w:rsidR="009649F4" w:rsidRPr="003F473D" w:rsidRDefault="009649F4" w:rsidP="00EB7D77">
            <w:pPr>
              <w:rPr>
                <w:rFonts w:cs="Arial"/>
                <w:color w:val="000000"/>
                <w:sz w:val="18"/>
                <w:szCs w:val="18"/>
              </w:rPr>
            </w:pPr>
          </w:p>
        </w:tc>
      </w:tr>
    </w:tbl>
    <w:p w14:paraId="2902E0CE" w14:textId="77777777" w:rsidR="009649F4" w:rsidRDefault="009649F4" w:rsidP="00A72B37"/>
    <w:p w14:paraId="6E770E3D" w14:textId="77777777" w:rsidR="00822913" w:rsidRDefault="00822913" w:rsidP="00822913">
      <w:pPr>
        <w:pStyle w:val="Heading3"/>
      </w:pPr>
      <w:r>
        <w:t>Function Modeling</w:t>
      </w:r>
    </w:p>
    <w:p w14:paraId="686A308B" w14:textId="77777777" w:rsidR="00EF5443" w:rsidRPr="00C75AE5" w:rsidRDefault="00EF5443" w:rsidP="00EF5443"/>
    <w:p w14:paraId="4CD54466" w14:textId="77777777" w:rsidR="002D15F6" w:rsidRDefault="002D15F6" w:rsidP="0061324D">
      <w:pPr>
        <w:pStyle w:val="Heading4"/>
        <w:numPr>
          <w:ilvl w:val="3"/>
          <w:numId w:val="4"/>
        </w:numPr>
      </w:pPr>
      <w:r>
        <w:t>Use Cases</w:t>
      </w:r>
    </w:p>
    <w:p w14:paraId="2CADD938" w14:textId="77777777" w:rsidR="002D15F6" w:rsidRDefault="002D15F6" w:rsidP="002D15F6"/>
    <w:p w14:paraId="2472FCDB"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A5B2A48" w14:textId="77777777" w:rsidR="009649F4" w:rsidRDefault="009649F4" w:rsidP="009649F4">
      <w:pPr>
        <w:pStyle w:val="Heading4"/>
        <w:numPr>
          <w:ilvl w:val="3"/>
          <w:numId w:val="4"/>
        </w:numPr>
      </w:pPr>
      <w:r>
        <w:t>State Charts</w:t>
      </w:r>
    </w:p>
    <w:p w14:paraId="46720C5C" w14:textId="77777777" w:rsidR="00195B38" w:rsidRDefault="00195B38" w:rsidP="00A76553">
      <w:pPr>
        <w:contextualSpacing/>
        <w:rPr>
          <w:color w:val="A6A6A6" w:themeColor="background1" w:themeShade="A6"/>
        </w:rPr>
      </w:pPr>
    </w:p>
    <w:p w14:paraId="2050F719"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5D242D1B" w14:textId="77777777" w:rsidR="00A76553" w:rsidRPr="00FF5F72" w:rsidRDefault="00A76553" w:rsidP="00A76553">
      <w:pPr>
        <w:contextualSpacing/>
        <w:rPr>
          <w:color w:val="A6A6A6" w:themeColor="background1" w:themeShade="A6"/>
        </w:rPr>
      </w:pPr>
    </w:p>
    <w:p w14:paraId="4FE35965" w14:textId="77777777" w:rsidR="00A76553" w:rsidRPr="00004083" w:rsidRDefault="00A76553" w:rsidP="00A76553">
      <w:pPr>
        <w:contextualSpacing/>
        <w:rPr>
          <w:rFonts w:cs="Arial"/>
        </w:rPr>
      </w:pPr>
    </w:p>
    <w:p w14:paraId="5FE969CE" w14:textId="77777777" w:rsidR="009649F4" w:rsidRDefault="009649F4" w:rsidP="009649F4">
      <w:pPr>
        <w:pStyle w:val="Heading4"/>
        <w:numPr>
          <w:ilvl w:val="3"/>
          <w:numId w:val="4"/>
        </w:numPr>
      </w:pPr>
      <w:r>
        <w:t>Activity Diagrams</w:t>
      </w:r>
    </w:p>
    <w:p w14:paraId="188CF62E" w14:textId="77777777" w:rsidR="009649F4" w:rsidRDefault="009649F4" w:rsidP="009649F4"/>
    <w:p w14:paraId="72CCFD3A"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3D1B94F4" w14:textId="77777777" w:rsidR="009649F4" w:rsidRPr="00FF5F72" w:rsidRDefault="009649F4" w:rsidP="009649F4">
      <w:pPr>
        <w:contextualSpacing/>
        <w:rPr>
          <w:color w:val="A6A6A6" w:themeColor="background1" w:themeShade="A6"/>
        </w:rPr>
      </w:pPr>
    </w:p>
    <w:p w14:paraId="662E2A48" w14:textId="77777777" w:rsidR="009649F4" w:rsidRDefault="009649F4" w:rsidP="009649F4">
      <w:pPr>
        <w:pStyle w:val="Heading4"/>
        <w:numPr>
          <w:ilvl w:val="3"/>
          <w:numId w:val="4"/>
        </w:numPr>
      </w:pPr>
      <w:r>
        <w:t>Sequence Diagrams</w:t>
      </w:r>
    </w:p>
    <w:p w14:paraId="1418FD9A" w14:textId="77777777" w:rsidR="00987D84" w:rsidRPr="00EB7D77" w:rsidRDefault="00987D84" w:rsidP="00EB7D77">
      <w:pPr>
        <w:rPr>
          <w:rStyle w:val="SubtleEmphasis"/>
          <w:i w:val="0"/>
          <w:iCs w:val="0"/>
          <w:color w:val="auto"/>
          <w:highlight w:val="green"/>
        </w:rPr>
      </w:pPr>
    </w:p>
    <w:p w14:paraId="1DC5B093"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4413B0A6" w14:textId="77777777" w:rsidR="00987D84" w:rsidRDefault="00987D84" w:rsidP="00987D84"/>
    <w:p w14:paraId="426CA174" w14:textId="77777777" w:rsidR="009649F4" w:rsidRDefault="009649F4" w:rsidP="009649F4"/>
    <w:p w14:paraId="5C7AAE1D" w14:textId="77777777" w:rsidR="009649F4" w:rsidRDefault="009649F4" w:rsidP="009649F4">
      <w:pPr>
        <w:pStyle w:val="Heading4"/>
        <w:numPr>
          <w:ilvl w:val="3"/>
          <w:numId w:val="4"/>
        </w:numPr>
      </w:pPr>
      <w:r>
        <w:lastRenderedPageBreak/>
        <w:t>Decision Tables</w:t>
      </w:r>
    </w:p>
    <w:p w14:paraId="6976799B" w14:textId="77777777" w:rsidR="009649F4" w:rsidRDefault="009649F4" w:rsidP="009649F4"/>
    <w:p w14:paraId="01241ECE" w14:textId="77777777" w:rsidR="00F15706" w:rsidRDefault="00DA0800" w:rsidP="00822913">
      <w:pPr>
        <w:pStyle w:val="Heading3"/>
      </w:pPr>
      <w:r>
        <w:t>Function Requirements</w:t>
      </w:r>
    </w:p>
    <w:p w14:paraId="61BE831A" w14:textId="77777777" w:rsidR="00F15706" w:rsidRDefault="00F15706" w:rsidP="00783BCF">
      <w:pPr>
        <w:pStyle w:val="Heading4"/>
      </w:pPr>
      <w:r>
        <w:t>Functional Requirements</w:t>
      </w:r>
    </w:p>
    <w:p w14:paraId="64B8541C" w14:textId="77777777" w:rsidR="006E54B3" w:rsidRDefault="00F15706" w:rsidP="006E54B3">
      <w:pPr>
        <w:pStyle w:val="Heading5"/>
      </w:pPr>
      <w:r>
        <w:t>Normal Operation</w:t>
      </w:r>
    </w:p>
    <w:p w14:paraId="0E7FAF69" w14:textId="77777777" w:rsidR="005961D3" w:rsidRDefault="005961D3" w:rsidP="00BB6A63"/>
    <w:p w14:paraId="5378FE93" w14:textId="77777777" w:rsidR="005961D3" w:rsidRDefault="005961D3" w:rsidP="005961D3">
      <w:pPr>
        <w:rPr>
          <w:color w:val="A6A6A6" w:themeColor="background1" w:themeShade="A6"/>
        </w:rPr>
      </w:pPr>
      <w:r>
        <w:rPr>
          <w:color w:val="A6A6A6" w:themeColor="background1" w:themeShade="A6"/>
        </w:rPr>
        <w:t>No Normal Operation Requirements specified.</w:t>
      </w:r>
    </w:p>
    <w:p w14:paraId="63CB266A" w14:textId="77777777" w:rsidR="00F15706" w:rsidRDefault="00F15706" w:rsidP="00783BCF">
      <w:pPr>
        <w:pStyle w:val="Heading5"/>
      </w:pPr>
      <w:r>
        <w:t>Error Handling</w:t>
      </w:r>
    </w:p>
    <w:p w14:paraId="038DA89F" w14:textId="77777777" w:rsidR="005961D3" w:rsidRDefault="005961D3" w:rsidP="00BB6A63"/>
    <w:p w14:paraId="6C8A95C1" w14:textId="77777777" w:rsidR="005961D3" w:rsidRDefault="005961D3" w:rsidP="005961D3">
      <w:pPr>
        <w:rPr>
          <w:color w:val="A6A6A6" w:themeColor="background1" w:themeShade="A6"/>
        </w:rPr>
      </w:pPr>
      <w:r>
        <w:rPr>
          <w:color w:val="A6A6A6" w:themeColor="background1" w:themeShade="A6"/>
        </w:rPr>
        <w:t>No Error Handling Requirements specified.</w:t>
      </w:r>
    </w:p>
    <w:p w14:paraId="1B9FFD95" w14:textId="77777777" w:rsidR="00DD7D94" w:rsidRDefault="00DD7D94" w:rsidP="00DD7D94">
      <w:pPr>
        <w:pStyle w:val="Heading4"/>
      </w:pPr>
      <w:r>
        <w:t>Non-Functional Requirements</w:t>
      </w:r>
    </w:p>
    <w:p w14:paraId="63D00954" w14:textId="77777777" w:rsidR="005961D3" w:rsidRDefault="005961D3" w:rsidP="00BB6A63"/>
    <w:p w14:paraId="3F02D14E" w14:textId="77777777" w:rsidR="005961D3" w:rsidRDefault="005961D3" w:rsidP="005961D3">
      <w:pPr>
        <w:rPr>
          <w:color w:val="A6A6A6" w:themeColor="background1" w:themeShade="A6"/>
        </w:rPr>
      </w:pPr>
      <w:r>
        <w:rPr>
          <w:color w:val="A6A6A6" w:themeColor="background1" w:themeShade="A6"/>
        </w:rPr>
        <w:t>No Non-Functional Requirements specified.</w:t>
      </w:r>
    </w:p>
    <w:p w14:paraId="6A24657D" w14:textId="77777777" w:rsidR="00DF462B" w:rsidRDefault="00427220" w:rsidP="00DF462B">
      <w:pPr>
        <w:pStyle w:val="Heading4"/>
      </w:pPr>
      <w:r>
        <w:t>Functional</w:t>
      </w:r>
      <w:r w:rsidR="00DF462B">
        <w:t xml:space="preserve"> Safety Requirements</w:t>
      </w:r>
    </w:p>
    <w:p w14:paraId="1156698B" w14:textId="77777777" w:rsidR="00DF462B" w:rsidRDefault="00DF462B" w:rsidP="00DF462B">
      <w:pPr>
        <w:rPr>
          <w:highlight w:val="yellow"/>
        </w:rPr>
      </w:pPr>
    </w:p>
    <w:p w14:paraId="3B1BBA03"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1BBC7A1" w14:textId="77777777" w:rsidR="00DD7D94" w:rsidRDefault="00DD7D94" w:rsidP="00DD7D94">
      <w:pPr>
        <w:pStyle w:val="Heading4"/>
      </w:pPr>
      <w:r>
        <w:t>Other Requirements</w:t>
      </w:r>
    </w:p>
    <w:p w14:paraId="0BE62A5B" w14:textId="77777777" w:rsidR="00DD7D94" w:rsidRDefault="00DD7D94" w:rsidP="00DD7D94">
      <w:pPr>
        <w:pStyle w:val="Heading5"/>
      </w:pPr>
      <w:r>
        <w:t>Design Requirements</w:t>
      </w:r>
    </w:p>
    <w:p w14:paraId="17F3A7BF" w14:textId="77777777" w:rsidR="005961D3" w:rsidRDefault="005961D3" w:rsidP="00CA4A62"/>
    <w:p w14:paraId="7977172F" w14:textId="77777777" w:rsidR="005961D3" w:rsidRDefault="005961D3" w:rsidP="005961D3">
      <w:pPr>
        <w:rPr>
          <w:color w:val="A6A6A6" w:themeColor="background1" w:themeShade="A6"/>
        </w:rPr>
      </w:pPr>
      <w:r>
        <w:rPr>
          <w:color w:val="A6A6A6" w:themeColor="background1" w:themeShade="A6"/>
        </w:rPr>
        <w:t>No Design Requirements specified.</w:t>
      </w:r>
    </w:p>
    <w:p w14:paraId="68C16D3E" w14:textId="77777777" w:rsidR="00CA4A62" w:rsidRDefault="00CA4A62" w:rsidP="00CA4A62">
      <w:pPr>
        <w:pStyle w:val="Heading4"/>
      </w:pPr>
      <w:r>
        <w:t>Uncategorized Requirements</w:t>
      </w:r>
    </w:p>
    <w:p w14:paraId="5F88D770" w14:textId="77777777" w:rsidR="005961D3" w:rsidRDefault="005961D3" w:rsidP="00CA4A62"/>
    <w:p w14:paraId="1FBDBD74" w14:textId="77777777" w:rsidR="001F5E54" w:rsidRPr="0017445F" w:rsidRDefault="006E25A5" w:rsidP="001F5E54">
      <w:pPr>
        <w:pStyle w:val="RERequirement"/>
        <w:shd w:val="clear" w:color="auto" w:fill="F2F2F2" w:themeFill="background1" w:themeFillShade="F2"/>
      </w:pPr>
      <w:r>
        <w:t>R_Sent_App_21</w:t>
      </w:r>
      <w:r w:rsidR="00AE04B0">
        <w:t xml:space="preserve"> Notifications</w:t>
      </w:r>
    </w:p>
    <w:p w14:paraId="4D19D5D8" w14:textId="77777777" w:rsidR="001F5E54" w:rsidRDefault="00AE04B0" w:rsidP="001F5E54">
      <w:pPr>
        <w:rPr>
          <w:rFonts w:cs="Arial"/>
        </w:rPr>
      </w:pPr>
      <w:r>
        <w:rPr>
          <w:rFonts w:cs="Arial"/>
        </w:rPr>
        <w:t>When user requests via mobile device app,  the Ford Pass Application shall be able to receive notifications in the Ford pass application.</w:t>
      </w:r>
    </w:p>
    <w:p w14:paraId="732D9CF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73C839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EC170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R_Sent_App_21</w:t>
            </w:r>
          </w:p>
        </w:tc>
      </w:tr>
      <w:tr w:rsidR="001F5E54" w:rsidRPr="00FD127C" w14:paraId="1CBFC58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922BF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CE45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user needs to know if the feature is inoperative.</w:t>
            </w:r>
          </w:p>
        </w:tc>
      </w:tr>
      <w:tr w:rsidR="001F5E54" w:rsidRPr="00FD127C" w14:paraId="433515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08A3D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81DE2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1FC65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950EA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614762" w14:textId="77777777" w:rsidR="00E77D14" w:rsidRDefault="00E77D14"/>
        </w:tc>
      </w:tr>
      <w:tr w:rsidR="001F5E54" w:rsidRPr="00FD127C" w14:paraId="67B8FF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CCC78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0EEB8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6E1B9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264F31" w14:textId="77777777" w:rsidR="00E77D14" w:rsidRDefault="00E77D14"/>
        </w:tc>
      </w:tr>
      <w:tr w:rsidR="001F5E54" w:rsidRPr="00FD127C" w14:paraId="70B575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416A0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8E1FB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6323842" wp14:editId="6FA500E8">
                  <wp:extent cx="152400" cy="152400"/>
                  <wp:effectExtent l="0" t="0" r="0" b="0"/>
                  <wp:docPr id="133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R_F_Sentinel_00003 Notifications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642CD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180645" w14:textId="77777777" w:rsidR="00E77D14" w:rsidRDefault="00E77D14"/>
        </w:tc>
      </w:tr>
      <w:tr w:rsidR="001F5E54" w:rsidRPr="00FD127C" w14:paraId="19D6A15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7094B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05F7BE"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FDDD9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2B7C3D"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4A36C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256669" w14:textId="77777777" w:rsidR="00E77D14" w:rsidRDefault="00E77D14"/>
        </w:tc>
      </w:tr>
      <w:tr w:rsidR="001F5E54" w:rsidRPr="00FD127C" w14:paraId="4A0D218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F930BE" w14:textId="77777777" w:rsidR="001F5E54" w:rsidRPr="00FD127C" w:rsidRDefault="0052661D" w:rsidP="00A84EEF">
            <w:pPr>
              <w:rPr>
                <w:rFonts w:cs="Arial"/>
                <w:bCs/>
                <w:color w:val="808080" w:themeColor="background1" w:themeShade="80"/>
                <w:sz w:val="16"/>
                <w:szCs w:val="14"/>
              </w:rPr>
            </w:pPr>
            <w:hyperlink r:id="rId14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CFDF8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C0586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4CBAF93" w14:textId="77777777" w:rsidR="001F5E54" w:rsidRPr="0017445F" w:rsidRDefault="006E25A5" w:rsidP="001F5E54">
      <w:pPr>
        <w:pStyle w:val="RERequirement"/>
        <w:shd w:val="clear" w:color="auto" w:fill="F2F2F2" w:themeFill="background1" w:themeFillShade="F2"/>
      </w:pPr>
      <w:r>
        <w:t>R_Sent_App_28</w:t>
      </w:r>
      <w:r w:rsidR="00AE04B0">
        <w:t xml:space="preserve"> Enable Disable from APIM</w:t>
      </w:r>
    </w:p>
    <w:p w14:paraId="451B8673" w14:textId="77777777" w:rsidR="001F5E54" w:rsidRDefault="00AE04B0" w:rsidP="001F5E54">
      <w:pPr>
        <w:rPr>
          <w:rFonts w:cs="Arial"/>
        </w:rPr>
      </w:pPr>
      <w:r>
        <w:rPr>
          <w:rFonts w:cs="Arial"/>
        </w:rPr>
        <w:t>When user requests via SYNC screen,  the vehicle HMI (SYNC) system shall enable/disable Sentinel.</w:t>
      </w:r>
    </w:p>
    <w:p w14:paraId="4C01C0E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79DE5D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52DAB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R_Sent_App_28</w:t>
            </w:r>
          </w:p>
        </w:tc>
      </w:tr>
      <w:tr w:rsidR="001F5E54" w:rsidRPr="00FD127C" w14:paraId="59EF17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88367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9E2B4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allow activation and deactivation of the feature</w:t>
            </w:r>
          </w:p>
        </w:tc>
      </w:tr>
      <w:tr w:rsidR="001F5E54" w:rsidRPr="00FD127C" w14:paraId="37780C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66CD5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DF818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021769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96A7D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B2A959" w14:textId="77777777" w:rsidR="00E77D14" w:rsidRDefault="00E77D14"/>
        </w:tc>
      </w:tr>
      <w:tr w:rsidR="001F5E54" w:rsidRPr="00FD127C" w14:paraId="549A3F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3995E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396C0E"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F3467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E2A32A" w14:textId="77777777" w:rsidR="00E77D14" w:rsidRDefault="00E77D14"/>
        </w:tc>
      </w:tr>
      <w:tr w:rsidR="001F5E54" w:rsidRPr="00FD127C" w14:paraId="061843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87ADE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27230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820C8AE" wp14:editId="0CBF938E">
                  <wp:extent cx="152400" cy="152400"/>
                  <wp:effectExtent l="0" t="0" r="0" b="0"/>
                  <wp:docPr id="133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R_F_Sentinel_00002 Enable Disable from APIM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78830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47DDE3" w14:textId="77777777" w:rsidR="00E77D14" w:rsidRDefault="00E77D14"/>
        </w:tc>
      </w:tr>
      <w:tr w:rsidR="001F5E54" w:rsidRPr="00FD127C" w14:paraId="134191B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EA1BF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40C3AE"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9FACF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BBA03B"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FEADC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5CB968" w14:textId="77777777" w:rsidR="00E77D14" w:rsidRDefault="00E77D14"/>
        </w:tc>
      </w:tr>
      <w:tr w:rsidR="001F5E54" w:rsidRPr="00FD127C" w14:paraId="0733AC8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80DA06" w14:textId="77777777" w:rsidR="001F5E54" w:rsidRPr="00FD127C" w:rsidRDefault="0052661D" w:rsidP="00A84EEF">
            <w:pPr>
              <w:rPr>
                <w:rFonts w:cs="Arial"/>
                <w:bCs/>
                <w:color w:val="808080" w:themeColor="background1" w:themeShade="80"/>
                <w:sz w:val="16"/>
                <w:szCs w:val="14"/>
              </w:rPr>
            </w:pPr>
            <w:hyperlink r:id="rId14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38F44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FFB79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46E43C7" w14:textId="77777777" w:rsidR="001F5E54" w:rsidRPr="0017445F" w:rsidRDefault="006E25A5" w:rsidP="001F5E54">
      <w:pPr>
        <w:pStyle w:val="RERequirement"/>
        <w:shd w:val="clear" w:color="auto" w:fill="F2F2F2" w:themeFill="background1" w:themeFillShade="F2"/>
      </w:pPr>
      <w:r>
        <w:lastRenderedPageBreak/>
        <w:t>R_Sent_App_29</w:t>
      </w:r>
      <w:r w:rsidR="00AE04B0">
        <w:t xml:space="preserve"> Enable Disable from App</w:t>
      </w:r>
    </w:p>
    <w:p w14:paraId="752B24D9" w14:textId="77777777" w:rsidR="001F5E54" w:rsidRDefault="00AE04B0" w:rsidP="001F5E54">
      <w:pPr>
        <w:rPr>
          <w:rFonts w:cs="Arial"/>
        </w:rPr>
      </w:pPr>
      <w:r>
        <w:rPr>
          <w:rFonts w:cs="Arial"/>
        </w:rPr>
        <w:t>When the user requests via mobile device app, the Ford Pass Application shall allow the user to enable/disable the sentinel feature.</w:t>
      </w:r>
    </w:p>
    <w:p w14:paraId="133186D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3A1D68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0E3F5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R_Sent_App_29</w:t>
            </w:r>
          </w:p>
        </w:tc>
      </w:tr>
      <w:tr w:rsidR="001F5E54" w:rsidRPr="00FD127C" w14:paraId="7F428F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AF1FA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5E2F1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allow activation and deactivation of the feature</w:t>
            </w:r>
          </w:p>
        </w:tc>
      </w:tr>
      <w:tr w:rsidR="001F5E54" w:rsidRPr="00FD127C" w14:paraId="036449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95851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1EEC8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22302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6F88F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E59F75" w14:textId="77777777" w:rsidR="00E77D14" w:rsidRDefault="00E77D14"/>
        </w:tc>
      </w:tr>
      <w:tr w:rsidR="001F5E54" w:rsidRPr="00FD127C" w14:paraId="07021C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20EEE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7A15EA"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A7B7D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4429BD" w14:textId="77777777" w:rsidR="00E77D14" w:rsidRDefault="00E77D14"/>
        </w:tc>
      </w:tr>
      <w:tr w:rsidR="001F5E54" w:rsidRPr="00FD127C" w14:paraId="78747F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1839A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683FD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C8C67FC" wp14:editId="217DE745">
                  <wp:extent cx="152400" cy="152400"/>
                  <wp:effectExtent l="0" t="0" r="0" b="0"/>
                  <wp:docPr id="1338"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R_F_Sentinel_00001 Enable Disable from App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66E1B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EE20FF" w14:textId="77777777" w:rsidR="00E77D14" w:rsidRDefault="00E77D14"/>
        </w:tc>
      </w:tr>
      <w:tr w:rsidR="001F5E54" w:rsidRPr="00FD127C" w14:paraId="3D99B5A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455ED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53D68B"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5A38B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3E6A0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761BB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12AD93" w14:textId="77777777" w:rsidR="00E77D14" w:rsidRDefault="00E77D14"/>
        </w:tc>
      </w:tr>
      <w:tr w:rsidR="001F5E54" w:rsidRPr="00FD127C" w14:paraId="5FCCEAD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DB618C" w14:textId="77777777" w:rsidR="001F5E54" w:rsidRPr="00FD127C" w:rsidRDefault="0052661D" w:rsidP="00A84EEF">
            <w:pPr>
              <w:rPr>
                <w:rFonts w:cs="Arial"/>
                <w:bCs/>
                <w:color w:val="808080" w:themeColor="background1" w:themeShade="80"/>
                <w:sz w:val="16"/>
                <w:szCs w:val="14"/>
              </w:rPr>
            </w:pPr>
            <w:hyperlink r:id="rId15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3A1E7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AE7BB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359AE91" w14:textId="77777777" w:rsidR="000D7866" w:rsidRPr="00E47D48" w:rsidRDefault="000D7866" w:rsidP="00E47D48">
      <w:pPr>
        <w:rPr>
          <w:color w:val="FF0000"/>
        </w:rPr>
      </w:pPr>
    </w:p>
    <w:p w14:paraId="328ACB91" w14:textId="77777777" w:rsidR="009C1EEC" w:rsidRDefault="000D732E" w:rsidP="0061324D">
      <w:pPr>
        <w:pStyle w:val="Heading2"/>
        <w:numPr>
          <w:ilvl w:val="1"/>
          <w:numId w:val="4"/>
        </w:numPr>
      </w:pPr>
      <w:r>
        <w:t xml:space="preserve">Logical Function </w:t>
      </w:r>
      <w:r>
        <w:rPr>
          <w:noProof/>
        </w:rPr>
        <w:drawing>
          <wp:inline distT="0" distB="0" distL="0" distR="0" wp14:anchorId="761E08CC" wp14:editId="794465EE">
            <wp:extent cx="152400" cy="152400"/>
            <wp:effectExtent l="0" t="0" r="0" b="0"/>
            <wp:docPr id="134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79" w:name="_828432d091f62e70944021d09bbe6d1a"/>
      <w:r w:rsidR="008E73AE">
        <w:t>Send enable signal</w:t>
      </w:r>
      <w:bookmarkEnd w:id="179"/>
    </w:p>
    <w:p w14:paraId="11B039D1" w14:textId="77777777" w:rsidR="0061785D" w:rsidRDefault="0061785D" w:rsidP="00783BCF">
      <w:pPr>
        <w:pStyle w:val="Heading3"/>
      </w:pPr>
      <w:r>
        <w:t xml:space="preserve">Function </w:t>
      </w:r>
      <w:r w:rsidR="00283752">
        <w:t>Overview</w:t>
      </w:r>
    </w:p>
    <w:p w14:paraId="30A6CCFC" w14:textId="77777777" w:rsidR="00427220" w:rsidRDefault="000D732E" w:rsidP="00427220">
      <w:pPr>
        <w:pStyle w:val="Heading4"/>
      </w:pPr>
      <w:r>
        <w:t xml:space="preserve">Function </w:t>
      </w:r>
      <w:r w:rsidR="00283752">
        <w:t>Description</w:t>
      </w:r>
    </w:p>
    <w:p w14:paraId="0A12B305" w14:textId="77777777" w:rsidR="00794B45" w:rsidRDefault="00794B45" w:rsidP="009C1EEC">
      <w:pPr>
        <w:contextualSpacing/>
      </w:pPr>
    </w:p>
    <w:p w14:paraId="0A6A87A2" w14:textId="77777777" w:rsidR="00AC0C92" w:rsidRDefault="00AC0C92" w:rsidP="009C1EEC">
      <w:pPr>
        <w:contextualSpacing/>
      </w:pPr>
      <w:r>
        <w:t>Function is allocated to:</w:t>
      </w:r>
    </w:p>
    <w:p w14:paraId="33E209E6" w14:textId="77777777" w:rsidR="00AC0C92" w:rsidRDefault="00604AF5" w:rsidP="0061324D">
      <w:pPr>
        <w:pStyle w:val="ListParagraph"/>
        <w:numPr>
          <w:ilvl w:val="0"/>
          <w:numId w:val="13"/>
        </w:numPr>
        <w:contextualSpacing/>
      </w:pPr>
      <w:r>
        <w:rPr>
          <w:noProof/>
        </w:rPr>
        <w:drawing>
          <wp:inline distT="0" distB="0" distL="0" distR="0" wp14:anchorId="500743FC" wp14:editId="41C8035F">
            <wp:extent cx="152400" cy="152400"/>
            <wp:effectExtent l="0" t="0" r="0" b="0"/>
            <wp:docPr id="1342"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HMI</w:t>
      </w:r>
      <w:r>
        <w:t xml:space="preserve"> &lt;&lt;Logical&gt;&gt;</w:t>
      </w:r>
    </w:p>
    <w:p w14:paraId="01A2914D" w14:textId="77777777" w:rsidR="00AC0C92" w:rsidRDefault="00604AF5" w:rsidP="0061324D">
      <w:pPr>
        <w:pStyle w:val="ListParagraph"/>
        <w:numPr>
          <w:ilvl w:val="0"/>
          <w:numId w:val="13"/>
        </w:numPr>
        <w:contextualSpacing/>
      </w:pPr>
      <w:r>
        <w:rPr>
          <w:noProof/>
        </w:rPr>
        <w:drawing>
          <wp:inline distT="0" distB="0" distL="0" distR="0" wp14:anchorId="313631C6" wp14:editId="07203FBE">
            <wp:extent cx="152400" cy="152400"/>
            <wp:effectExtent l="0" t="0" r="0" b="0"/>
            <wp:docPr id="1344"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54ACFB28" w14:textId="77777777" w:rsidR="00AC0C92" w:rsidRDefault="00604AF5" w:rsidP="0061324D">
      <w:pPr>
        <w:pStyle w:val="ListParagraph"/>
        <w:numPr>
          <w:ilvl w:val="0"/>
          <w:numId w:val="13"/>
        </w:numPr>
        <w:contextualSpacing/>
      </w:pPr>
      <w:r>
        <w:rPr>
          <w:noProof/>
        </w:rPr>
        <w:drawing>
          <wp:inline distT="0" distB="0" distL="0" distR="0" wp14:anchorId="7B3A0215" wp14:editId="7B6EEA51">
            <wp:extent cx="152400" cy="152400"/>
            <wp:effectExtent l="0" t="0" r="0" b="0"/>
            <wp:docPr id="1346"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Set Sentinel via SYNC to ON</w:t>
      </w:r>
      <w:r>
        <w:t xml:space="preserve"> &lt;&lt;Logical&gt;&gt;</w:t>
      </w:r>
    </w:p>
    <w:p w14:paraId="0B2C129D" w14:textId="77777777" w:rsidR="00794B45" w:rsidRDefault="00794B45" w:rsidP="009C1EEC">
      <w:pPr>
        <w:contextualSpacing/>
      </w:pPr>
    </w:p>
    <w:p w14:paraId="34D2D140" w14:textId="77777777" w:rsidR="009C1EEC" w:rsidRDefault="009C1EEC" w:rsidP="009C1EEC">
      <w:pPr>
        <w:contextualSpacing/>
      </w:pPr>
      <w:r w:rsidRPr="00A554C4">
        <w:t>Send enable signal( out enable sentinel feature signal, touch )</w:t>
      </w:r>
    </w:p>
    <w:p w14:paraId="16B25147" w14:textId="77777777" w:rsidR="00282E2C" w:rsidRDefault="000D732E" w:rsidP="00FD32A2">
      <w:pPr>
        <w:pStyle w:val="Heading4"/>
      </w:pPr>
      <w:r>
        <w:t xml:space="preserve">Function </w:t>
      </w:r>
      <w:r w:rsidR="00282E2C">
        <w:t>Variants</w:t>
      </w:r>
    </w:p>
    <w:p w14:paraId="51E4E024" w14:textId="77777777" w:rsidR="00282E2C" w:rsidRDefault="00282E2C" w:rsidP="00282E2C"/>
    <w:p w14:paraId="5477ACA1"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4EC78E27" w14:textId="77777777" w:rsidTr="00EB7D77">
        <w:trPr>
          <w:trHeight w:val="314"/>
        </w:trPr>
        <w:tc>
          <w:tcPr>
            <w:tcW w:w="2523" w:type="dxa"/>
            <w:shd w:val="clear" w:color="auto" w:fill="D9D9D9" w:themeFill="background1" w:themeFillShade="D9"/>
          </w:tcPr>
          <w:p w14:paraId="0E267761"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74BE8460"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BE9434C"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66E0CA5F" w14:textId="77777777" w:rsidTr="00EB7D77">
        <w:trPr>
          <w:trHeight w:val="198"/>
        </w:trPr>
        <w:tc>
          <w:tcPr>
            <w:tcW w:w="2523" w:type="dxa"/>
          </w:tcPr>
          <w:p w14:paraId="58A55C50"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5AD3435A" w14:textId="77777777" w:rsidR="000D732E" w:rsidRPr="009E3B7C" w:rsidRDefault="000D732E" w:rsidP="00EB7D77">
            <w:pPr>
              <w:overflowPunct/>
              <w:autoSpaceDE/>
              <w:autoSpaceDN/>
              <w:adjustRightInd/>
              <w:textAlignment w:val="center"/>
              <w:rPr>
                <w:rFonts w:cs="Arial"/>
              </w:rPr>
            </w:pPr>
          </w:p>
        </w:tc>
        <w:tc>
          <w:tcPr>
            <w:tcW w:w="2551" w:type="dxa"/>
          </w:tcPr>
          <w:p w14:paraId="75CBA8D0" w14:textId="77777777" w:rsidR="000D732E" w:rsidRDefault="000D732E" w:rsidP="00EB7D77">
            <w:pPr>
              <w:rPr>
                <w:rFonts w:cs="Arial"/>
                <w:lang w:val="en-GB"/>
              </w:rPr>
            </w:pPr>
            <w:r>
              <w:rPr>
                <w:rFonts w:cs="Arial"/>
                <w:lang w:val="en-GB"/>
              </w:rPr>
              <w:t xml:space="preserve">e.g. ExtLightTechnology = LED </w:t>
            </w:r>
          </w:p>
          <w:p w14:paraId="21181A97" w14:textId="77777777" w:rsidR="000D732E" w:rsidRDefault="000D732E" w:rsidP="00EB7D77">
            <w:pPr>
              <w:rPr>
                <w:rFonts w:cs="Arial"/>
                <w:lang w:val="en-GB"/>
              </w:rPr>
            </w:pPr>
            <w:r>
              <w:rPr>
                <w:rFonts w:cs="Arial"/>
                <w:lang w:val="en-GB"/>
              </w:rPr>
              <w:t>OR</w:t>
            </w:r>
          </w:p>
          <w:p w14:paraId="34C0E368" w14:textId="77777777" w:rsidR="000D732E" w:rsidRPr="005A344A" w:rsidRDefault="000D732E" w:rsidP="00EB7D77">
            <w:pPr>
              <w:rPr>
                <w:rFonts w:cs="Arial"/>
                <w:lang w:val="en-GB"/>
              </w:rPr>
            </w:pPr>
            <w:r>
              <w:rPr>
                <w:rFonts w:cs="Arial"/>
                <w:lang w:val="en-GB"/>
              </w:rPr>
              <w:t>ExtLightTechnology = Xenon</w:t>
            </w:r>
          </w:p>
        </w:tc>
      </w:tr>
    </w:tbl>
    <w:p w14:paraId="58C08430" w14:textId="77777777" w:rsidR="000D732E" w:rsidRPr="005067FC" w:rsidRDefault="000D732E" w:rsidP="00282E2C">
      <w:pPr>
        <w:rPr>
          <w:i/>
          <w:color w:val="A6A6A6" w:themeColor="background1" w:themeShade="A6"/>
        </w:rPr>
      </w:pPr>
    </w:p>
    <w:p w14:paraId="6C9C11EE" w14:textId="77777777" w:rsidR="00427220" w:rsidRDefault="00427220" w:rsidP="00FD32A2">
      <w:pPr>
        <w:pStyle w:val="Heading4"/>
      </w:pPr>
      <w:r>
        <w:t>Input Requirements</w:t>
      </w:r>
      <w:r w:rsidR="000D732E">
        <w:t>/Documents</w:t>
      </w:r>
    </w:p>
    <w:p w14:paraId="3A68D843"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9F89660" w14:textId="77777777" w:rsidTr="00656A21">
        <w:trPr>
          <w:trHeight w:val="20"/>
        </w:trPr>
        <w:tc>
          <w:tcPr>
            <w:tcW w:w="1561" w:type="dxa"/>
            <w:shd w:val="clear" w:color="auto" w:fill="D9D9D9" w:themeFill="background1" w:themeFillShade="D9"/>
          </w:tcPr>
          <w:p w14:paraId="633D6578"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56A9259" w14:textId="77777777" w:rsidR="000D732E" w:rsidRDefault="000D732E" w:rsidP="00EB7D77">
            <w:pPr>
              <w:rPr>
                <w:rFonts w:ascii="Helvetica" w:hAnsi="Helvetica" w:cs="Helvetica"/>
                <w:sz w:val="16"/>
              </w:rPr>
            </w:pPr>
          </w:p>
          <w:p w14:paraId="247D2D6F"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144D1A4"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782B6401"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3A87C11" w14:textId="77777777" w:rsidR="000D732E" w:rsidRDefault="000D732E" w:rsidP="00EB7D77">
            <w:pPr>
              <w:rPr>
                <w:rFonts w:ascii="Helvetica" w:hAnsi="Helvetica" w:cs="Helvetica"/>
                <w:b/>
              </w:rPr>
            </w:pPr>
            <w:r>
              <w:rPr>
                <w:rFonts w:ascii="Helvetica" w:hAnsi="Helvetica" w:cs="Helvetica"/>
                <w:b/>
              </w:rPr>
              <w:t>Derived Requirement</w:t>
            </w:r>
          </w:p>
          <w:p w14:paraId="61AC5BD6" w14:textId="77777777" w:rsidR="000D732E" w:rsidRDefault="000D732E" w:rsidP="00EB7D77">
            <w:pPr>
              <w:rPr>
                <w:rFonts w:ascii="Helvetica" w:hAnsi="Helvetica" w:cs="Helvetica"/>
                <w:sz w:val="16"/>
              </w:rPr>
            </w:pPr>
          </w:p>
          <w:p w14:paraId="2C4BFB68"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3883FABE" w14:textId="77777777" w:rsidTr="00656A21">
        <w:trPr>
          <w:trHeight w:val="20"/>
        </w:trPr>
        <w:tc>
          <w:tcPr>
            <w:tcW w:w="10211" w:type="dxa"/>
            <w:gridSpan w:val="4"/>
            <w:shd w:val="clear" w:color="auto" w:fill="F2F2F2" w:themeFill="background1" w:themeFillShade="F2"/>
          </w:tcPr>
          <w:p w14:paraId="50ADD9A9"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79BD087" w14:textId="77777777" w:rsidTr="00656A21">
        <w:trPr>
          <w:trHeight w:val="20"/>
        </w:trPr>
        <w:tc>
          <w:tcPr>
            <w:tcW w:w="1561" w:type="dxa"/>
          </w:tcPr>
          <w:p w14:paraId="3A371667" w14:textId="77777777" w:rsidR="000D732E" w:rsidRPr="00D410AE" w:rsidRDefault="000D732E" w:rsidP="00EB7D77">
            <w:pPr>
              <w:rPr>
                <w:rFonts w:cs="Arial"/>
              </w:rPr>
            </w:pPr>
          </w:p>
        </w:tc>
        <w:tc>
          <w:tcPr>
            <w:tcW w:w="2694" w:type="dxa"/>
          </w:tcPr>
          <w:p w14:paraId="6E633CEA" w14:textId="77777777" w:rsidR="000D732E" w:rsidRDefault="000D732E" w:rsidP="00EB7D77">
            <w:pPr>
              <w:rPr>
                <w:rFonts w:cs="Arial"/>
              </w:rPr>
            </w:pPr>
            <w:r>
              <w:rPr>
                <w:rFonts w:cs="Arial"/>
              </w:rPr>
              <w:t>&lt;Example:</w:t>
            </w:r>
          </w:p>
          <w:p w14:paraId="7024D27E" w14:textId="77777777" w:rsidR="000D732E" w:rsidRPr="00D410AE" w:rsidRDefault="000D732E" w:rsidP="00EB7D77">
            <w:pPr>
              <w:rPr>
                <w:rFonts w:cs="Arial"/>
              </w:rPr>
            </w:pPr>
            <w:r>
              <w:rPr>
                <w:rFonts w:cs="Arial"/>
              </w:rPr>
              <w:t>id + title of relevant Feature Docs&gt;</w:t>
            </w:r>
          </w:p>
        </w:tc>
        <w:tc>
          <w:tcPr>
            <w:tcW w:w="2694" w:type="dxa"/>
          </w:tcPr>
          <w:p w14:paraId="4FAC24C8" w14:textId="77777777" w:rsidR="000D732E" w:rsidRPr="00D410AE" w:rsidRDefault="000D732E" w:rsidP="00EB7D77">
            <w:pPr>
              <w:rPr>
                <w:rFonts w:cs="Arial"/>
              </w:rPr>
            </w:pPr>
            <w:r>
              <w:rPr>
                <w:rFonts w:cs="Arial"/>
              </w:rPr>
              <w:t>&lt;Example: “Requirements of Feature …”&gt;</w:t>
            </w:r>
          </w:p>
        </w:tc>
        <w:tc>
          <w:tcPr>
            <w:tcW w:w="3262" w:type="dxa"/>
          </w:tcPr>
          <w:p w14:paraId="1A0BF3FC"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51"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60D5D673" w14:textId="77777777" w:rsidTr="00656A21">
        <w:trPr>
          <w:trHeight w:val="20"/>
        </w:trPr>
        <w:tc>
          <w:tcPr>
            <w:tcW w:w="1561" w:type="dxa"/>
          </w:tcPr>
          <w:p w14:paraId="0F9BBDE9" w14:textId="77777777" w:rsidR="000D732E" w:rsidRPr="00D410AE" w:rsidRDefault="000D732E" w:rsidP="00EB7D77">
            <w:pPr>
              <w:rPr>
                <w:rFonts w:cs="Arial"/>
              </w:rPr>
            </w:pPr>
          </w:p>
        </w:tc>
        <w:tc>
          <w:tcPr>
            <w:tcW w:w="2694" w:type="dxa"/>
          </w:tcPr>
          <w:p w14:paraId="64D15894" w14:textId="77777777" w:rsidR="000D732E" w:rsidRDefault="000D732E" w:rsidP="00EB7D77">
            <w:pPr>
              <w:rPr>
                <w:rFonts w:cs="Arial"/>
              </w:rPr>
            </w:pPr>
          </w:p>
        </w:tc>
        <w:tc>
          <w:tcPr>
            <w:tcW w:w="2694" w:type="dxa"/>
          </w:tcPr>
          <w:p w14:paraId="4E4003CD" w14:textId="77777777" w:rsidR="000D732E" w:rsidRDefault="000D732E" w:rsidP="00EB7D77">
            <w:pPr>
              <w:rPr>
                <w:rFonts w:cs="Arial"/>
              </w:rPr>
            </w:pPr>
          </w:p>
        </w:tc>
        <w:tc>
          <w:tcPr>
            <w:tcW w:w="3262" w:type="dxa"/>
          </w:tcPr>
          <w:p w14:paraId="08DEA7BE" w14:textId="77777777" w:rsidR="000D732E" w:rsidRDefault="000D732E" w:rsidP="00EB7D77">
            <w:pPr>
              <w:rPr>
                <w:rFonts w:cs="Arial"/>
              </w:rPr>
            </w:pPr>
          </w:p>
        </w:tc>
      </w:tr>
      <w:tr w:rsidR="000D732E" w:rsidRPr="007C20FA" w14:paraId="7E7A75E7" w14:textId="77777777" w:rsidTr="00656A21">
        <w:trPr>
          <w:trHeight w:val="20"/>
        </w:trPr>
        <w:tc>
          <w:tcPr>
            <w:tcW w:w="10211" w:type="dxa"/>
            <w:gridSpan w:val="4"/>
            <w:shd w:val="clear" w:color="auto" w:fill="F2F2F2" w:themeFill="background1" w:themeFillShade="F2"/>
          </w:tcPr>
          <w:p w14:paraId="0690DCFC" w14:textId="77777777" w:rsidR="000D732E" w:rsidRDefault="000D732E" w:rsidP="00EB7D77">
            <w:pPr>
              <w:rPr>
                <w:rFonts w:ascii="Helvetica" w:hAnsi="Helvetica" w:cs="Helvetica"/>
                <w:b/>
              </w:rPr>
            </w:pPr>
            <w:r>
              <w:rPr>
                <w:rFonts w:ascii="Helvetica" w:hAnsi="Helvetica" w:cs="Helvetica"/>
                <w:b/>
              </w:rPr>
              <w:lastRenderedPageBreak/>
              <w:t>Ford Engineering Standards</w:t>
            </w:r>
          </w:p>
        </w:tc>
      </w:tr>
      <w:tr w:rsidR="000D732E" w:rsidRPr="007C20FA" w14:paraId="74B88663" w14:textId="77777777" w:rsidTr="00656A21">
        <w:trPr>
          <w:trHeight w:val="20"/>
        </w:trPr>
        <w:tc>
          <w:tcPr>
            <w:tcW w:w="1561" w:type="dxa"/>
          </w:tcPr>
          <w:p w14:paraId="3B0A0E43" w14:textId="77777777" w:rsidR="000D732E" w:rsidRPr="00D410AE" w:rsidRDefault="000D732E" w:rsidP="00EB7D77">
            <w:pPr>
              <w:rPr>
                <w:rFonts w:cs="Arial"/>
              </w:rPr>
            </w:pPr>
          </w:p>
        </w:tc>
        <w:tc>
          <w:tcPr>
            <w:tcW w:w="2694" w:type="dxa"/>
          </w:tcPr>
          <w:p w14:paraId="0BD1F72F" w14:textId="77777777" w:rsidR="000D732E" w:rsidRPr="00D410AE" w:rsidRDefault="000D732E" w:rsidP="00EB7D77">
            <w:pPr>
              <w:rPr>
                <w:rFonts w:cs="Arial"/>
              </w:rPr>
            </w:pPr>
            <w:r>
              <w:rPr>
                <w:rFonts w:cs="Arial"/>
              </w:rPr>
              <w:t>&lt;Example: some SDS (requirement)&gt;</w:t>
            </w:r>
          </w:p>
        </w:tc>
        <w:tc>
          <w:tcPr>
            <w:tcW w:w="2694" w:type="dxa"/>
          </w:tcPr>
          <w:p w14:paraId="11048D8F" w14:textId="77777777" w:rsidR="000D732E" w:rsidRPr="00D410AE" w:rsidRDefault="000D732E" w:rsidP="00EB7D77">
            <w:pPr>
              <w:rPr>
                <w:rFonts w:cs="Arial"/>
              </w:rPr>
            </w:pPr>
          </w:p>
        </w:tc>
        <w:tc>
          <w:tcPr>
            <w:tcW w:w="3262" w:type="dxa"/>
          </w:tcPr>
          <w:p w14:paraId="76B7655D" w14:textId="77777777" w:rsidR="000D732E" w:rsidRDefault="000D732E" w:rsidP="00EB7D77">
            <w:pPr>
              <w:rPr>
                <w:rFonts w:cs="Arial"/>
              </w:rPr>
            </w:pPr>
          </w:p>
        </w:tc>
      </w:tr>
      <w:tr w:rsidR="000D732E" w:rsidRPr="007C20FA" w14:paraId="48FC1362" w14:textId="77777777" w:rsidTr="00656A21">
        <w:trPr>
          <w:trHeight w:val="20"/>
        </w:trPr>
        <w:tc>
          <w:tcPr>
            <w:tcW w:w="1561" w:type="dxa"/>
          </w:tcPr>
          <w:p w14:paraId="6608697E" w14:textId="77777777" w:rsidR="000D732E" w:rsidRDefault="000D732E" w:rsidP="00EB7D77">
            <w:pPr>
              <w:rPr>
                <w:rFonts w:cs="Arial"/>
              </w:rPr>
            </w:pPr>
          </w:p>
        </w:tc>
        <w:tc>
          <w:tcPr>
            <w:tcW w:w="2694" w:type="dxa"/>
          </w:tcPr>
          <w:p w14:paraId="6BC3E568" w14:textId="77777777" w:rsidR="000D732E" w:rsidRDefault="000D732E" w:rsidP="00EB7D77">
            <w:pPr>
              <w:rPr>
                <w:rFonts w:cs="Arial"/>
              </w:rPr>
            </w:pPr>
          </w:p>
        </w:tc>
        <w:tc>
          <w:tcPr>
            <w:tcW w:w="2694" w:type="dxa"/>
          </w:tcPr>
          <w:p w14:paraId="5544B06E" w14:textId="77777777" w:rsidR="000D732E" w:rsidRDefault="000D732E" w:rsidP="00EB7D77">
            <w:pPr>
              <w:rPr>
                <w:rFonts w:cs="Arial"/>
              </w:rPr>
            </w:pPr>
          </w:p>
        </w:tc>
        <w:tc>
          <w:tcPr>
            <w:tcW w:w="3262" w:type="dxa"/>
          </w:tcPr>
          <w:p w14:paraId="47314A4C" w14:textId="77777777" w:rsidR="000D732E" w:rsidRDefault="000D732E" w:rsidP="00EB7D77">
            <w:pPr>
              <w:rPr>
                <w:rFonts w:cs="Arial"/>
              </w:rPr>
            </w:pPr>
          </w:p>
        </w:tc>
      </w:tr>
      <w:tr w:rsidR="000D732E" w:rsidRPr="007C20FA" w14:paraId="22858CC6" w14:textId="77777777" w:rsidTr="00656A21">
        <w:trPr>
          <w:trHeight w:val="20"/>
        </w:trPr>
        <w:tc>
          <w:tcPr>
            <w:tcW w:w="10211" w:type="dxa"/>
            <w:gridSpan w:val="4"/>
            <w:shd w:val="clear" w:color="auto" w:fill="F2F2F2" w:themeFill="background1" w:themeFillShade="F2"/>
          </w:tcPr>
          <w:p w14:paraId="09808546"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708731DF" w14:textId="77777777" w:rsidTr="00656A21">
        <w:trPr>
          <w:trHeight w:val="20"/>
        </w:trPr>
        <w:tc>
          <w:tcPr>
            <w:tcW w:w="1561" w:type="dxa"/>
          </w:tcPr>
          <w:p w14:paraId="78764033" w14:textId="77777777" w:rsidR="000D732E" w:rsidRPr="00D410AE" w:rsidRDefault="000D732E" w:rsidP="00EB7D77">
            <w:pPr>
              <w:rPr>
                <w:rFonts w:cs="Arial"/>
              </w:rPr>
            </w:pPr>
          </w:p>
        </w:tc>
        <w:tc>
          <w:tcPr>
            <w:tcW w:w="2694" w:type="dxa"/>
          </w:tcPr>
          <w:p w14:paraId="6B89CE2D" w14:textId="77777777" w:rsidR="000D732E" w:rsidRPr="00D410AE" w:rsidRDefault="000D732E" w:rsidP="00EB7D77">
            <w:pPr>
              <w:rPr>
                <w:rFonts w:cs="Arial"/>
              </w:rPr>
            </w:pPr>
          </w:p>
        </w:tc>
        <w:tc>
          <w:tcPr>
            <w:tcW w:w="2694" w:type="dxa"/>
          </w:tcPr>
          <w:p w14:paraId="20B772AF" w14:textId="77777777" w:rsidR="000D732E" w:rsidRPr="00D410AE" w:rsidRDefault="000D732E" w:rsidP="00EB7D77">
            <w:pPr>
              <w:rPr>
                <w:rFonts w:cs="Arial"/>
              </w:rPr>
            </w:pPr>
          </w:p>
        </w:tc>
        <w:tc>
          <w:tcPr>
            <w:tcW w:w="3262" w:type="dxa"/>
          </w:tcPr>
          <w:p w14:paraId="38B7716D" w14:textId="77777777" w:rsidR="000D732E" w:rsidRPr="00D410AE" w:rsidRDefault="000D732E" w:rsidP="00EB7D77">
            <w:pPr>
              <w:rPr>
                <w:rFonts w:cs="Arial"/>
              </w:rPr>
            </w:pPr>
          </w:p>
        </w:tc>
      </w:tr>
      <w:tr w:rsidR="000D732E" w:rsidRPr="007C20FA" w14:paraId="12695E4E" w14:textId="77777777" w:rsidTr="00656A21">
        <w:trPr>
          <w:trHeight w:val="20"/>
        </w:trPr>
        <w:tc>
          <w:tcPr>
            <w:tcW w:w="10211" w:type="dxa"/>
            <w:gridSpan w:val="4"/>
            <w:shd w:val="clear" w:color="auto" w:fill="F2F2F2" w:themeFill="background1" w:themeFillShade="F2"/>
          </w:tcPr>
          <w:p w14:paraId="0D911899"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57BC011B" w14:textId="77777777" w:rsidTr="00656A21">
        <w:trPr>
          <w:trHeight w:val="20"/>
        </w:trPr>
        <w:tc>
          <w:tcPr>
            <w:tcW w:w="1561" w:type="dxa"/>
          </w:tcPr>
          <w:p w14:paraId="6F539D11" w14:textId="77777777" w:rsidR="000D732E" w:rsidRPr="00D410AE" w:rsidRDefault="000D732E" w:rsidP="00EB7D77">
            <w:pPr>
              <w:rPr>
                <w:rFonts w:cs="Arial"/>
              </w:rPr>
            </w:pPr>
          </w:p>
        </w:tc>
        <w:tc>
          <w:tcPr>
            <w:tcW w:w="2694" w:type="dxa"/>
          </w:tcPr>
          <w:p w14:paraId="75BD80FF" w14:textId="77777777" w:rsidR="000D732E" w:rsidRPr="00D410AE" w:rsidRDefault="000D732E" w:rsidP="00EB7D77">
            <w:pPr>
              <w:rPr>
                <w:rFonts w:cs="Arial"/>
              </w:rPr>
            </w:pPr>
          </w:p>
        </w:tc>
        <w:tc>
          <w:tcPr>
            <w:tcW w:w="2694" w:type="dxa"/>
          </w:tcPr>
          <w:p w14:paraId="020A9F2A" w14:textId="77777777" w:rsidR="000D732E" w:rsidRPr="00D410AE" w:rsidRDefault="000D732E" w:rsidP="00EB7D77">
            <w:pPr>
              <w:rPr>
                <w:rFonts w:cs="Arial"/>
              </w:rPr>
            </w:pPr>
          </w:p>
        </w:tc>
        <w:tc>
          <w:tcPr>
            <w:tcW w:w="3262" w:type="dxa"/>
          </w:tcPr>
          <w:p w14:paraId="6C88D0B8" w14:textId="77777777" w:rsidR="000D732E" w:rsidRPr="00D410AE" w:rsidRDefault="000D732E" w:rsidP="00EB7D77">
            <w:pPr>
              <w:rPr>
                <w:rFonts w:cs="Arial"/>
              </w:rPr>
            </w:pPr>
          </w:p>
        </w:tc>
      </w:tr>
      <w:tr w:rsidR="000D732E" w:rsidRPr="007C20FA" w14:paraId="613BE4FE" w14:textId="77777777" w:rsidTr="00656A21">
        <w:trPr>
          <w:trHeight w:val="20"/>
        </w:trPr>
        <w:tc>
          <w:tcPr>
            <w:tcW w:w="10211" w:type="dxa"/>
            <w:gridSpan w:val="4"/>
            <w:shd w:val="clear" w:color="auto" w:fill="F2F2F2" w:themeFill="background1" w:themeFillShade="F2"/>
          </w:tcPr>
          <w:p w14:paraId="628346B1"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4F69F2CC" w14:textId="77777777" w:rsidTr="00656A21">
        <w:trPr>
          <w:trHeight w:val="20"/>
        </w:trPr>
        <w:tc>
          <w:tcPr>
            <w:tcW w:w="1561" w:type="dxa"/>
          </w:tcPr>
          <w:p w14:paraId="51CCC54E" w14:textId="77777777" w:rsidR="000D732E" w:rsidRPr="00D410AE" w:rsidRDefault="000D732E" w:rsidP="00EB7D77">
            <w:pPr>
              <w:rPr>
                <w:rFonts w:cs="Arial"/>
              </w:rPr>
            </w:pPr>
          </w:p>
        </w:tc>
        <w:tc>
          <w:tcPr>
            <w:tcW w:w="2694" w:type="dxa"/>
          </w:tcPr>
          <w:p w14:paraId="37BA23CB" w14:textId="77777777" w:rsidR="000D732E" w:rsidRDefault="000D732E" w:rsidP="00EB7D77">
            <w:pPr>
              <w:rPr>
                <w:rFonts w:cs="Arial"/>
              </w:rPr>
            </w:pPr>
          </w:p>
        </w:tc>
        <w:tc>
          <w:tcPr>
            <w:tcW w:w="2694" w:type="dxa"/>
          </w:tcPr>
          <w:p w14:paraId="7AFBF025" w14:textId="77777777" w:rsidR="000D732E" w:rsidRPr="00D410AE" w:rsidRDefault="000D732E" w:rsidP="00EB7D77">
            <w:pPr>
              <w:rPr>
                <w:rFonts w:cs="Arial"/>
              </w:rPr>
            </w:pPr>
          </w:p>
        </w:tc>
        <w:tc>
          <w:tcPr>
            <w:tcW w:w="3262" w:type="dxa"/>
          </w:tcPr>
          <w:p w14:paraId="2E38ADA2" w14:textId="77777777" w:rsidR="000D732E" w:rsidRPr="00D410AE" w:rsidRDefault="000D732E" w:rsidP="00EB7D77">
            <w:pPr>
              <w:rPr>
                <w:rFonts w:cs="Arial"/>
              </w:rPr>
            </w:pPr>
          </w:p>
        </w:tc>
      </w:tr>
      <w:tr w:rsidR="00656A21" w:rsidRPr="007C20FA" w14:paraId="58640E79" w14:textId="77777777" w:rsidTr="00656A21">
        <w:trPr>
          <w:trHeight w:val="20"/>
        </w:trPr>
        <w:tc>
          <w:tcPr>
            <w:tcW w:w="1561" w:type="dxa"/>
          </w:tcPr>
          <w:p w14:paraId="2E9458DF" w14:textId="77777777" w:rsidR="00656A21" w:rsidRPr="00D410AE" w:rsidRDefault="00656A21" w:rsidP="00EB7D77">
            <w:pPr>
              <w:rPr>
                <w:rFonts w:cs="Arial"/>
              </w:rPr>
            </w:pPr>
          </w:p>
        </w:tc>
        <w:tc>
          <w:tcPr>
            <w:tcW w:w="2694" w:type="dxa"/>
          </w:tcPr>
          <w:p w14:paraId="0C2237E9" w14:textId="77777777" w:rsidR="00656A21" w:rsidRDefault="00656A21" w:rsidP="00EB7D77">
            <w:pPr>
              <w:rPr>
                <w:rFonts w:cs="Arial"/>
              </w:rPr>
            </w:pPr>
          </w:p>
        </w:tc>
        <w:tc>
          <w:tcPr>
            <w:tcW w:w="2694" w:type="dxa"/>
          </w:tcPr>
          <w:p w14:paraId="17C79168" w14:textId="77777777" w:rsidR="00656A21" w:rsidRPr="00D410AE" w:rsidRDefault="00656A21" w:rsidP="00EB7D77">
            <w:pPr>
              <w:rPr>
                <w:rFonts w:cs="Arial"/>
              </w:rPr>
            </w:pPr>
          </w:p>
        </w:tc>
        <w:tc>
          <w:tcPr>
            <w:tcW w:w="3262" w:type="dxa"/>
          </w:tcPr>
          <w:p w14:paraId="5E21F941" w14:textId="77777777" w:rsidR="00656A21" w:rsidRPr="00D410AE" w:rsidRDefault="00656A21" w:rsidP="00EB7D77">
            <w:pPr>
              <w:rPr>
                <w:rFonts w:cs="Arial"/>
              </w:rPr>
            </w:pPr>
          </w:p>
        </w:tc>
      </w:tr>
    </w:tbl>
    <w:p w14:paraId="118C2C53"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498D2300" w14:textId="77777777" w:rsidR="000D732E" w:rsidRPr="005067FC" w:rsidRDefault="000D732E" w:rsidP="00427220">
      <w:pPr>
        <w:rPr>
          <w:i/>
          <w:color w:val="A6A6A6" w:themeColor="background1" w:themeShade="A6"/>
        </w:rPr>
      </w:pPr>
    </w:p>
    <w:p w14:paraId="46848F57" w14:textId="77777777" w:rsidR="00427220" w:rsidRDefault="00427220" w:rsidP="00427220">
      <w:pPr>
        <w:pStyle w:val="Heading4"/>
      </w:pPr>
      <w:r>
        <w:t>Assumptions</w:t>
      </w:r>
    </w:p>
    <w:p w14:paraId="667BDC5D" w14:textId="77777777" w:rsidR="00A92B2F" w:rsidRDefault="00A92B2F" w:rsidP="00A92B2F"/>
    <w:p w14:paraId="38C1BAD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B2AC3BE" w14:textId="77777777" w:rsidR="00C0442C" w:rsidRDefault="00C0442C" w:rsidP="00A92B2F"/>
    <w:p w14:paraId="32A43BD9" w14:textId="77777777" w:rsidR="00F15706" w:rsidRDefault="00E60B64" w:rsidP="00783BCF">
      <w:pPr>
        <w:pStyle w:val="Heading3"/>
      </w:pPr>
      <w:r>
        <w:t>Function Scope</w:t>
      </w:r>
    </w:p>
    <w:p w14:paraId="6198B5FE" w14:textId="77777777" w:rsidR="00055646" w:rsidRPr="00A43B48" w:rsidRDefault="00055646" w:rsidP="00306D37">
      <w:pPr>
        <w:contextualSpacing/>
      </w:pPr>
    </w:p>
    <w:p w14:paraId="3A8ABA06" w14:textId="77777777" w:rsidR="00306D37" w:rsidRDefault="00306D37" w:rsidP="00306D37">
      <w:pPr>
        <w:contextualSpacing/>
      </w:pPr>
      <w:r>
        <w:t xml:space="preserve">The </w:t>
      </w:r>
      <w:r>
        <w:rPr>
          <w:noProof/>
        </w:rPr>
        <w:drawing>
          <wp:inline distT="0" distB="0" distL="0" distR="0" wp14:anchorId="69202E05" wp14:editId="129254C1">
            <wp:extent cx="152400" cy="152400"/>
            <wp:effectExtent l="0" t="0" r="0" b="0"/>
            <wp:docPr id="134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Send enable signal</w:t>
      </w:r>
      <w:r w:rsidR="0004480F">
        <w:rPr>
          <w:b/>
        </w:rPr>
        <w:t>”</w:t>
      </w:r>
      <w:r>
        <w:t xml:space="preserve"> f</w:t>
      </w:r>
      <w:r w:rsidR="00294100">
        <w:t>unction is called by</w:t>
      </w:r>
      <w:r>
        <w:t xml:space="preserve"> the following </w:t>
      </w:r>
      <w:r w:rsidR="00294100">
        <w:t>functions</w:t>
      </w:r>
      <w:r>
        <w:t>:</w:t>
      </w:r>
    </w:p>
    <w:p w14:paraId="770F4F78" w14:textId="77777777" w:rsidR="00306D37" w:rsidRPr="00953D23" w:rsidRDefault="00306D37" w:rsidP="0061324D">
      <w:pPr>
        <w:pStyle w:val="ListParagraph"/>
        <w:numPr>
          <w:ilvl w:val="0"/>
          <w:numId w:val="12"/>
        </w:numPr>
        <w:contextualSpacing/>
      </w:pPr>
      <w:r>
        <w:rPr>
          <w:noProof/>
        </w:rPr>
        <w:drawing>
          <wp:inline distT="0" distB="0" distL="0" distR="0" wp14:anchorId="12CA28E9" wp14:editId="70904058">
            <wp:extent cx="152400" cy="152400"/>
            <wp:effectExtent l="0" t="0" r="0" b="0"/>
            <wp:docPr id="135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4e2ac58c75ee78f58f9e69dbfd1f02f" w:history="1">
        <w:r w:rsidR="00B66881">
          <w:rPr>
            <w:rStyle w:val="Hyperlink"/>
          </w:rPr>
          <w:t>Enable-Disable Sentinel</w:t>
        </w:r>
      </w:hyperlink>
      <w:r w:rsidR="0004480F">
        <w:t>”</w:t>
      </w:r>
    </w:p>
    <w:p w14:paraId="21689FE3" w14:textId="77777777" w:rsidR="00393C96" w:rsidRPr="00393C96" w:rsidRDefault="00393C96" w:rsidP="00306D37">
      <w:pPr>
        <w:contextualSpacing/>
      </w:pPr>
    </w:p>
    <w:p w14:paraId="45CA9384" w14:textId="77777777" w:rsidR="001A755C" w:rsidRDefault="001A755C" w:rsidP="00306D37"/>
    <w:p w14:paraId="078A16CF" w14:textId="77777777" w:rsidR="00294100" w:rsidRDefault="00294100" w:rsidP="00294100">
      <w:pPr>
        <w:jc w:val="center"/>
      </w:pPr>
      <w:r>
        <w:rPr>
          <w:noProof/>
        </w:rPr>
        <w:drawing>
          <wp:inline distT="0" distB="0" distL="0" distR="0" wp14:anchorId="690157AB" wp14:editId="738D23F1">
            <wp:extent cx="6466205" cy="2161073"/>
            <wp:effectExtent l="0" t="0" r="0" b="0"/>
            <wp:docPr id="1352" name="Picture -715626837.jpg" descr="-715626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715626837.jpg"/>
                    <pic:cNvPicPr/>
                  </pic:nvPicPr>
                  <pic:blipFill>
                    <a:blip r:embed="rId90" cstate="print"/>
                    <a:stretch>
                      <a:fillRect/>
                    </a:stretch>
                  </pic:blipFill>
                  <pic:spPr>
                    <a:xfrm>
                      <a:off x="0" y="0"/>
                      <a:ext cx="6466205" cy="2161073"/>
                    </a:xfrm>
                    <a:prstGeom prst="rect">
                      <a:avLst/>
                    </a:prstGeom>
                  </pic:spPr>
                </pic:pic>
              </a:graphicData>
            </a:graphic>
          </wp:inline>
        </w:drawing>
      </w:r>
    </w:p>
    <w:p w14:paraId="5799AD3C"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8A8D92D" wp14:editId="50A05A4E">
            <wp:extent cx="152400" cy="152400"/>
            <wp:effectExtent l="0" t="0" r="0" b="0"/>
            <wp:docPr id="135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Enable-Disable Sentinel</w:t>
      </w:r>
      <w:r w:rsidR="0004480F">
        <w:t>”</w:t>
      </w:r>
      <w:r w:rsidRPr="00294100">
        <w:t xml:space="preserve"> calling </w:t>
      </w:r>
      <w:r>
        <w:rPr>
          <w:noProof/>
        </w:rPr>
        <w:drawing>
          <wp:inline distT="0" distB="0" distL="0" distR="0" wp14:anchorId="32B53CB3" wp14:editId="6DE67B1D">
            <wp:extent cx="152400" cy="152400"/>
            <wp:effectExtent l="0" t="0" r="0" b="0"/>
            <wp:docPr id="135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Send enable signal</w:t>
      </w:r>
      <w:r w:rsidR="0004480F">
        <w:t>”</w:t>
      </w:r>
    </w:p>
    <w:p w14:paraId="3D97ACD1" w14:textId="77777777" w:rsidR="00306D37" w:rsidRDefault="00306D37" w:rsidP="00306D37">
      <w:pPr>
        <w:contextualSpacing/>
      </w:pPr>
    </w:p>
    <w:p w14:paraId="7ECD957B" w14:textId="77777777" w:rsidR="00F15706" w:rsidRDefault="00E60B64" w:rsidP="00783BCF">
      <w:pPr>
        <w:pStyle w:val="Heading3"/>
      </w:pPr>
      <w:r>
        <w:t>Function Interfaces</w:t>
      </w:r>
    </w:p>
    <w:p w14:paraId="2FEC7B6F"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2A79AF76" w14:textId="77777777" w:rsidTr="0082668D">
        <w:trPr>
          <w:trHeight w:val="260"/>
        </w:trPr>
        <w:tc>
          <w:tcPr>
            <w:tcW w:w="2547" w:type="dxa"/>
            <w:shd w:val="clear" w:color="auto" w:fill="D9D9D9" w:themeFill="background1" w:themeFillShade="D9"/>
            <w:noWrap/>
            <w:hideMark/>
          </w:tcPr>
          <w:p w14:paraId="1E480C9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D17F0B2"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3EFC7637" w14:textId="77777777" w:rsidTr="0082668D">
        <w:trPr>
          <w:trHeight w:val="410"/>
        </w:trPr>
        <w:tc>
          <w:tcPr>
            <w:tcW w:w="2547" w:type="dxa"/>
            <w:noWrap/>
          </w:tcPr>
          <w:p w14:paraId="194D10B2" w14:textId="77777777" w:rsidR="0082668D" w:rsidRDefault="0082668D" w:rsidP="00BC57B1">
            <w:pPr>
              <w:contextualSpacing/>
              <w:rPr>
                <w:rFonts w:cs="Arial"/>
              </w:rPr>
            </w:pPr>
            <w:r w:rsidRPr="00275823">
              <w:rPr>
                <w:rFonts w:cs="Arial"/>
              </w:rPr>
              <w:t>touch</w:t>
            </w:r>
          </w:p>
          <w:p w14:paraId="3C863370" w14:textId="77777777" w:rsidR="0082668D" w:rsidRDefault="0082668D" w:rsidP="00BC57B1">
            <w:pPr>
              <w:contextualSpacing/>
              <w:rPr>
                <w:rFonts w:cs="Arial"/>
              </w:rPr>
            </w:pPr>
            <w:r>
              <w:rPr>
                <w:rFonts w:cs="Arial"/>
              </w:rPr>
              <w:t>Signal:</w:t>
            </w:r>
          </w:p>
          <w:p w14:paraId="03702110"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3E0DEA71" wp14:editId="36E7C1E6">
                  <wp:extent cx="152400" cy="152400"/>
                  <wp:effectExtent l="0" t="0" r="0" b="0"/>
                  <wp:docPr id="1358"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34cf392455c6f286d2796b6cef129b4" w:history="1">
              <w:r>
                <w:rPr>
                  <w:rStyle w:val="Hyperlink"/>
                  <w:rFonts w:cs="Arial"/>
                </w:rPr>
                <w:t>Enable Disable Signal From User</w:t>
              </w:r>
            </w:hyperlink>
          </w:p>
        </w:tc>
        <w:tc>
          <w:tcPr>
            <w:tcW w:w="7654" w:type="dxa"/>
          </w:tcPr>
          <w:p w14:paraId="7FB12053" w14:textId="77777777" w:rsidR="0082668D" w:rsidRDefault="0082668D" w:rsidP="00BC57B1">
            <w:pPr>
              <w:rPr>
                <w:rFonts w:cs="Arial"/>
              </w:rPr>
            </w:pPr>
            <w:r>
              <w:rPr>
                <w:rFonts w:cs="Arial"/>
              </w:rPr>
              <w:t>Signal Description:</w:t>
            </w:r>
          </w:p>
          <w:p w14:paraId="4932153A" w14:textId="77777777" w:rsidR="0082668D" w:rsidRDefault="0082668D" w:rsidP="00BC57B1">
            <w:pPr>
              <w:rPr>
                <w:rFonts w:cs="Arial"/>
              </w:rPr>
            </w:pPr>
            <w:r w:rsidRPr="00275823">
              <w:rPr>
                <w:rFonts w:cs="Arial"/>
              </w:rPr>
              <w:t>Signal from the user to Sentinel via the softkeys on the App on the user's mobile device. This signal is to enable/disable Sentinel.</w:t>
            </w:r>
          </w:p>
          <w:p w14:paraId="21651C54" w14:textId="77777777" w:rsidR="0082668D" w:rsidRDefault="0082668D" w:rsidP="00BC57B1">
            <w:pPr>
              <w:rPr>
                <w:rFonts w:cs="Arial"/>
              </w:rPr>
            </w:pPr>
          </w:p>
        </w:tc>
      </w:tr>
    </w:tbl>
    <w:p w14:paraId="7650028E" w14:textId="77777777" w:rsidR="0082668D" w:rsidRDefault="0082668D" w:rsidP="00A7465B">
      <w:pPr>
        <w:contextualSpacing/>
        <w:rPr>
          <w:rFonts w:cs="Arial"/>
        </w:rPr>
      </w:pPr>
    </w:p>
    <w:p w14:paraId="767EF4F9"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D9561D2" w14:textId="77777777" w:rsidTr="00CD7DFE">
        <w:trPr>
          <w:trHeight w:val="260"/>
        </w:trPr>
        <w:tc>
          <w:tcPr>
            <w:tcW w:w="2689" w:type="dxa"/>
            <w:shd w:val="clear" w:color="auto" w:fill="D9D9D9" w:themeFill="background1" w:themeFillShade="D9"/>
            <w:noWrap/>
            <w:hideMark/>
          </w:tcPr>
          <w:p w14:paraId="7F88EA2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28C5B3F"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7E89D7D6" w14:textId="77777777" w:rsidTr="00CD7DFE">
        <w:trPr>
          <w:trHeight w:val="410"/>
        </w:trPr>
        <w:tc>
          <w:tcPr>
            <w:tcW w:w="2689" w:type="dxa"/>
            <w:noWrap/>
          </w:tcPr>
          <w:p w14:paraId="06D67847" w14:textId="77777777" w:rsidR="00CD7DFE" w:rsidRDefault="00CD7DFE" w:rsidP="00BC57B1">
            <w:pPr>
              <w:contextualSpacing/>
              <w:rPr>
                <w:rFonts w:cs="Arial"/>
              </w:rPr>
            </w:pPr>
            <w:r>
              <w:rPr>
                <w:rFonts w:cs="Arial"/>
              </w:rPr>
              <w:lastRenderedPageBreak/>
              <w:t>enable sentinel feature signal</w:t>
            </w:r>
          </w:p>
          <w:p w14:paraId="6CD0FE1A" w14:textId="77777777" w:rsidR="00CD7DFE" w:rsidRDefault="00CD7DFE" w:rsidP="00BC57B1">
            <w:pPr>
              <w:contextualSpacing/>
              <w:rPr>
                <w:rFonts w:cs="Arial"/>
              </w:rPr>
            </w:pPr>
            <w:r>
              <w:rPr>
                <w:rFonts w:cs="Arial"/>
              </w:rPr>
              <w:t>Signal:</w:t>
            </w:r>
          </w:p>
          <w:p w14:paraId="28B12222" w14:textId="77777777" w:rsidR="00CD7DFE" w:rsidRDefault="00CD7DFE" w:rsidP="00BC57B1">
            <w:pPr>
              <w:contextualSpacing/>
              <w:rPr>
                <w:rFonts w:cs="Arial"/>
              </w:rPr>
            </w:pPr>
            <w:r>
              <w:rPr>
                <w:noProof/>
              </w:rPr>
              <w:drawing>
                <wp:inline distT="0" distB="0" distL="0" distR="0" wp14:anchorId="74066E04" wp14:editId="35B78B03">
                  <wp:extent cx="152400" cy="152400"/>
                  <wp:effectExtent l="0" t="0" r="0" b="0"/>
                  <wp:docPr id="1360"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b39215b89cfcd2bfae680a85fc8ee3a2" w:history="1">
              <w:r>
                <w:rPr>
                  <w:rStyle w:val="Hyperlink"/>
                  <w:rFonts w:cs="Arial"/>
                </w:rPr>
                <w:t>Enable Feature</w:t>
              </w:r>
            </w:hyperlink>
          </w:p>
        </w:tc>
        <w:tc>
          <w:tcPr>
            <w:tcW w:w="7512" w:type="dxa"/>
            <w:noWrap/>
          </w:tcPr>
          <w:p w14:paraId="2E774167" w14:textId="77777777" w:rsidR="00CD7DFE" w:rsidRDefault="00CD7DFE" w:rsidP="00BC57B1">
            <w:pPr>
              <w:rPr>
                <w:rFonts w:cs="Arial"/>
              </w:rPr>
            </w:pPr>
            <w:r>
              <w:rPr>
                <w:rFonts w:cs="Arial"/>
              </w:rPr>
              <w:t>Signal Description:</w:t>
            </w:r>
          </w:p>
          <w:p w14:paraId="3014D819" w14:textId="77777777" w:rsidR="00CD7DFE" w:rsidRDefault="00CD7DFE" w:rsidP="00BC57B1">
            <w:pPr>
              <w:rPr>
                <w:rFonts w:cs="Arial"/>
              </w:rPr>
            </w:pPr>
            <w:r>
              <w:rPr>
                <w:rFonts w:cs="Arial"/>
              </w:rPr>
              <w:t>Signal from the user to enable the Sentinel application operation.</w:t>
            </w:r>
          </w:p>
          <w:p w14:paraId="2AB2FC18" w14:textId="77777777" w:rsidR="00CD7DFE" w:rsidRDefault="00CD7DFE" w:rsidP="00BC57B1">
            <w:pPr>
              <w:rPr>
                <w:rFonts w:cs="Arial"/>
              </w:rPr>
            </w:pPr>
          </w:p>
          <w:p w14:paraId="2F7DE35C" w14:textId="77777777" w:rsidR="00CD7DFE" w:rsidRPr="00275823" w:rsidRDefault="00CD7DFE" w:rsidP="00BC57B1">
            <w:pPr>
              <w:rPr>
                <w:rFonts w:cs="Arial"/>
                <w:color w:val="000000"/>
              </w:rPr>
            </w:pPr>
            <w:r>
              <w:rPr>
                <w:rFonts w:cs="Arial"/>
                <w:color w:val="000000"/>
              </w:rPr>
              <w:t>Sent to:</w:t>
            </w:r>
          </w:p>
          <w:p w14:paraId="0B881492"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5D5CB9CB" wp14:editId="49509A6E">
                  <wp:extent cx="152400" cy="152400"/>
                  <wp:effectExtent l="0" t="0" r="0" b="0"/>
                  <wp:docPr id="136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df103e697764e16e5a3269ee8a9b0c5" w:history="1">
              <w:r>
                <w:rPr>
                  <w:rStyle w:val="Hyperlink"/>
                  <w:rFonts w:cs="Arial"/>
                  <w:color w:val="000000"/>
                </w:rPr>
                <w:t>Set Sentinel feature to ON or OFF</w:t>
              </w:r>
            </w:hyperlink>
          </w:p>
        </w:tc>
      </w:tr>
    </w:tbl>
    <w:p w14:paraId="092A32CB" w14:textId="77777777" w:rsidR="00CD7DFE" w:rsidRDefault="00CD7DFE" w:rsidP="00A72B37"/>
    <w:p w14:paraId="32EB4793" w14:textId="77777777" w:rsidR="00A72B37" w:rsidRDefault="00A72B37" w:rsidP="00A72B37">
      <w:pPr>
        <w:pStyle w:val="Heading4"/>
      </w:pPr>
      <w:r>
        <w:t>Logical</w:t>
      </w:r>
      <w:r w:rsidRPr="00F15706">
        <w:t xml:space="preserve"> Parameters</w:t>
      </w:r>
    </w:p>
    <w:p w14:paraId="0725A43A" w14:textId="77777777" w:rsidR="00A72B37" w:rsidRDefault="00A72B37" w:rsidP="00A72B37"/>
    <w:p w14:paraId="4A1A0608"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4FE8DAD5" w14:textId="77777777" w:rsidTr="00EB7D77">
        <w:trPr>
          <w:trHeight w:val="211"/>
        </w:trPr>
        <w:tc>
          <w:tcPr>
            <w:tcW w:w="2689" w:type="dxa"/>
            <w:shd w:val="clear" w:color="auto" w:fill="D9D9D9" w:themeFill="background1" w:themeFillShade="D9"/>
            <w:noWrap/>
            <w:hideMark/>
          </w:tcPr>
          <w:p w14:paraId="63664D40"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66AE831D"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DA129B8" w14:textId="77777777" w:rsidTr="00EB7D77">
        <w:trPr>
          <w:trHeight w:val="410"/>
        </w:trPr>
        <w:tc>
          <w:tcPr>
            <w:tcW w:w="2689" w:type="dxa"/>
            <w:noWrap/>
          </w:tcPr>
          <w:p w14:paraId="331FFB6A"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6CFCE9C5"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30360080" w14:textId="77777777" w:rsidTr="00EB7D77">
        <w:trPr>
          <w:trHeight w:val="410"/>
        </w:trPr>
        <w:tc>
          <w:tcPr>
            <w:tcW w:w="2689" w:type="dxa"/>
            <w:noWrap/>
          </w:tcPr>
          <w:p w14:paraId="6ACA5B1F"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7016A7F3" w14:textId="77777777" w:rsidR="009649F4" w:rsidRPr="003F473D" w:rsidRDefault="009649F4" w:rsidP="00EB7D77">
            <w:pPr>
              <w:rPr>
                <w:rFonts w:cs="Arial"/>
                <w:color w:val="000000"/>
                <w:sz w:val="18"/>
                <w:szCs w:val="18"/>
              </w:rPr>
            </w:pPr>
          </w:p>
        </w:tc>
      </w:tr>
    </w:tbl>
    <w:p w14:paraId="22BE05A5" w14:textId="77777777" w:rsidR="009649F4" w:rsidRDefault="009649F4" w:rsidP="00A72B37"/>
    <w:p w14:paraId="6EEB47EE" w14:textId="77777777" w:rsidR="00822913" w:rsidRDefault="00822913" w:rsidP="00822913">
      <w:pPr>
        <w:pStyle w:val="Heading3"/>
      </w:pPr>
      <w:r>
        <w:t>Function Modeling</w:t>
      </w:r>
    </w:p>
    <w:p w14:paraId="5333701E" w14:textId="77777777" w:rsidR="00EF5443" w:rsidRPr="00C75AE5" w:rsidRDefault="00EF5443" w:rsidP="00EF5443"/>
    <w:p w14:paraId="77611612" w14:textId="77777777" w:rsidR="002D15F6" w:rsidRDefault="002D15F6" w:rsidP="0061324D">
      <w:pPr>
        <w:pStyle w:val="Heading4"/>
        <w:numPr>
          <w:ilvl w:val="3"/>
          <w:numId w:val="4"/>
        </w:numPr>
      </w:pPr>
      <w:r>
        <w:t>Use Cases</w:t>
      </w:r>
    </w:p>
    <w:p w14:paraId="6298B54F" w14:textId="77777777" w:rsidR="002D15F6" w:rsidRDefault="002D15F6" w:rsidP="002D15F6"/>
    <w:p w14:paraId="177092CF"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4BCD362" w14:textId="77777777" w:rsidR="009649F4" w:rsidRDefault="009649F4" w:rsidP="009649F4">
      <w:pPr>
        <w:pStyle w:val="Heading4"/>
        <w:numPr>
          <w:ilvl w:val="3"/>
          <w:numId w:val="4"/>
        </w:numPr>
      </w:pPr>
      <w:r>
        <w:t>State Charts</w:t>
      </w:r>
    </w:p>
    <w:p w14:paraId="6B063BAD" w14:textId="77777777" w:rsidR="00195B38" w:rsidRDefault="00195B38" w:rsidP="00A76553">
      <w:pPr>
        <w:contextualSpacing/>
        <w:rPr>
          <w:color w:val="A6A6A6" w:themeColor="background1" w:themeShade="A6"/>
        </w:rPr>
      </w:pPr>
    </w:p>
    <w:p w14:paraId="692C5D52"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66050E32" w14:textId="77777777" w:rsidR="00A76553" w:rsidRPr="00FF5F72" w:rsidRDefault="00A76553" w:rsidP="00A76553">
      <w:pPr>
        <w:contextualSpacing/>
        <w:rPr>
          <w:color w:val="A6A6A6" w:themeColor="background1" w:themeShade="A6"/>
        </w:rPr>
      </w:pPr>
    </w:p>
    <w:p w14:paraId="6AFE7438" w14:textId="77777777" w:rsidR="00A76553" w:rsidRPr="00004083" w:rsidRDefault="00A76553" w:rsidP="00A76553">
      <w:pPr>
        <w:contextualSpacing/>
        <w:rPr>
          <w:rFonts w:cs="Arial"/>
        </w:rPr>
      </w:pPr>
    </w:p>
    <w:p w14:paraId="3EBD834D" w14:textId="77777777" w:rsidR="009649F4" w:rsidRDefault="009649F4" w:rsidP="009649F4">
      <w:pPr>
        <w:pStyle w:val="Heading4"/>
        <w:numPr>
          <w:ilvl w:val="3"/>
          <w:numId w:val="4"/>
        </w:numPr>
      </w:pPr>
      <w:r>
        <w:t>Activity Diagrams</w:t>
      </w:r>
    </w:p>
    <w:p w14:paraId="0762FDAA" w14:textId="77777777" w:rsidR="009649F4" w:rsidRDefault="009649F4" w:rsidP="009649F4"/>
    <w:p w14:paraId="7BAA0A51"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455AC208" w14:textId="77777777" w:rsidR="009649F4" w:rsidRPr="00FF5F72" w:rsidRDefault="009649F4" w:rsidP="009649F4">
      <w:pPr>
        <w:contextualSpacing/>
        <w:rPr>
          <w:color w:val="A6A6A6" w:themeColor="background1" w:themeShade="A6"/>
        </w:rPr>
      </w:pPr>
    </w:p>
    <w:p w14:paraId="45D28971" w14:textId="77777777" w:rsidR="009649F4" w:rsidRDefault="009649F4" w:rsidP="009649F4">
      <w:pPr>
        <w:pStyle w:val="Heading4"/>
        <w:numPr>
          <w:ilvl w:val="3"/>
          <w:numId w:val="4"/>
        </w:numPr>
      </w:pPr>
      <w:r>
        <w:t>Sequence Diagrams</w:t>
      </w:r>
    </w:p>
    <w:p w14:paraId="38EF9A67" w14:textId="77777777" w:rsidR="00987D84" w:rsidRPr="00EB7D77" w:rsidRDefault="00987D84" w:rsidP="00EB7D77">
      <w:pPr>
        <w:rPr>
          <w:rStyle w:val="SubtleEmphasis"/>
          <w:i w:val="0"/>
          <w:iCs w:val="0"/>
          <w:color w:val="auto"/>
          <w:highlight w:val="green"/>
        </w:rPr>
      </w:pPr>
    </w:p>
    <w:p w14:paraId="5B033FE7"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26B75CA2" w14:textId="77777777" w:rsidR="00987D84" w:rsidRDefault="00987D84" w:rsidP="00987D84"/>
    <w:p w14:paraId="636972EA" w14:textId="77777777" w:rsidR="009649F4" w:rsidRDefault="009649F4" w:rsidP="009649F4"/>
    <w:p w14:paraId="5F6A6076" w14:textId="77777777" w:rsidR="009649F4" w:rsidRDefault="009649F4" w:rsidP="009649F4">
      <w:pPr>
        <w:pStyle w:val="Heading4"/>
        <w:numPr>
          <w:ilvl w:val="3"/>
          <w:numId w:val="4"/>
        </w:numPr>
      </w:pPr>
      <w:r>
        <w:t>Decision Tables</w:t>
      </w:r>
    </w:p>
    <w:p w14:paraId="0F036676" w14:textId="77777777" w:rsidR="009649F4" w:rsidRDefault="009649F4" w:rsidP="009649F4"/>
    <w:p w14:paraId="107E7D4F" w14:textId="77777777" w:rsidR="00F15706" w:rsidRDefault="00DA0800" w:rsidP="00822913">
      <w:pPr>
        <w:pStyle w:val="Heading3"/>
      </w:pPr>
      <w:r>
        <w:t>Function Requirements</w:t>
      </w:r>
    </w:p>
    <w:p w14:paraId="5F99FB44" w14:textId="77777777" w:rsidR="00F15706" w:rsidRDefault="00F15706" w:rsidP="00783BCF">
      <w:pPr>
        <w:pStyle w:val="Heading4"/>
      </w:pPr>
      <w:r>
        <w:t>Functional Requirements</w:t>
      </w:r>
    </w:p>
    <w:p w14:paraId="3149490E" w14:textId="77777777" w:rsidR="006E54B3" w:rsidRDefault="00F15706" w:rsidP="006E54B3">
      <w:pPr>
        <w:pStyle w:val="Heading5"/>
      </w:pPr>
      <w:r>
        <w:t>Normal Operation</w:t>
      </w:r>
    </w:p>
    <w:p w14:paraId="63846065" w14:textId="77777777" w:rsidR="005961D3" w:rsidRDefault="005961D3" w:rsidP="00BB6A63"/>
    <w:p w14:paraId="6872F960" w14:textId="77777777" w:rsidR="005961D3" w:rsidRDefault="005961D3" w:rsidP="005961D3">
      <w:pPr>
        <w:rPr>
          <w:color w:val="A6A6A6" w:themeColor="background1" w:themeShade="A6"/>
        </w:rPr>
      </w:pPr>
      <w:r>
        <w:rPr>
          <w:color w:val="A6A6A6" w:themeColor="background1" w:themeShade="A6"/>
        </w:rPr>
        <w:t>No Normal Operation Requirements specified.</w:t>
      </w:r>
    </w:p>
    <w:p w14:paraId="1DD5CD4A" w14:textId="77777777" w:rsidR="00F15706" w:rsidRDefault="00F15706" w:rsidP="00783BCF">
      <w:pPr>
        <w:pStyle w:val="Heading5"/>
      </w:pPr>
      <w:r>
        <w:lastRenderedPageBreak/>
        <w:t>Error Handling</w:t>
      </w:r>
    </w:p>
    <w:p w14:paraId="2E315B90" w14:textId="77777777" w:rsidR="005961D3" w:rsidRDefault="005961D3" w:rsidP="00BB6A63"/>
    <w:p w14:paraId="36926853" w14:textId="77777777" w:rsidR="005961D3" w:rsidRDefault="005961D3" w:rsidP="005961D3">
      <w:pPr>
        <w:rPr>
          <w:color w:val="A6A6A6" w:themeColor="background1" w:themeShade="A6"/>
        </w:rPr>
      </w:pPr>
      <w:r>
        <w:rPr>
          <w:color w:val="A6A6A6" w:themeColor="background1" w:themeShade="A6"/>
        </w:rPr>
        <w:t>No Error Handling Requirements specified.</w:t>
      </w:r>
    </w:p>
    <w:p w14:paraId="29B8F6CB" w14:textId="77777777" w:rsidR="00DD7D94" w:rsidRDefault="00DD7D94" w:rsidP="00DD7D94">
      <w:pPr>
        <w:pStyle w:val="Heading4"/>
      </w:pPr>
      <w:r>
        <w:t>Non-Functional Requirements</w:t>
      </w:r>
    </w:p>
    <w:p w14:paraId="37E09DE4" w14:textId="77777777" w:rsidR="005961D3" w:rsidRDefault="005961D3" w:rsidP="00BB6A63"/>
    <w:p w14:paraId="3F160CFE" w14:textId="77777777" w:rsidR="005961D3" w:rsidRDefault="005961D3" w:rsidP="005961D3">
      <w:pPr>
        <w:rPr>
          <w:color w:val="A6A6A6" w:themeColor="background1" w:themeShade="A6"/>
        </w:rPr>
      </w:pPr>
      <w:r>
        <w:rPr>
          <w:color w:val="A6A6A6" w:themeColor="background1" w:themeShade="A6"/>
        </w:rPr>
        <w:t>No Non-Functional Requirements specified.</w:t>
      </w:r>
    </w:p>
    <w:p w14:paraId="4BFD4BF5" w14:textId="77777777" w:rsidR="00DF462B" w:rsidRDefault="00427220" w:rsidP="00DF462B">
      <w:pPr>
        <w:pStyle w:val="Heading4"/>
      </w:pPr>
      <w:r>
        <w:t>Functional</w:t>
      </w:r>
      <w:r w:rsidR="00DF462B">
        <w:t xml:space="preserve"> Safety Requirements</w:t>
      </w:r>
    </w:p>
    <w:p w14:paraId="4F57CE1E" w14:textId="77777777" w:rsidR="00DF462B" w:rsidRDefault="00DF462B" w:rsidP="00DF462B">
      <w:pPr>
        <w:rPr>
          <w:highlight w:val="yellow"/>
        </w:rPr>
      </w:pPr>
    </w:p>
    <w:p w14:paraId="768B461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80DB1FB" w14:textId="77777777" w:rsidR="00DD7D94" w:rsidRDefault="00DD7D94" w:rsidP="00DD7D94">
      <w:pPr>
        <w:pStyle w:val="Heading4"/>
      </w:pPr>
      <w:r>
        <w:t>Other Requirements</w:t>
      </w:r>
    </w:p>
    <w:p w14:paraId="2071D64F" w14:textId="77777777" w:rsidR="00DD7D94" w:rsidRDefault="00DD7D94" w:rsidP="00DD7D94">
      <w:pPr>
        <w:pStyle w:val="Heading5"/>
      </w:pPr>
      <w:r>
        <w:t>Design Requirements</w:t>
      </w:r>
    </w:p>
    <w:p w14:paraId="4A374C4C" w14:textId="77777777" w:rsidR="005961D3" w:rsidRDefault="005961D3" w:rsidP="00CA4A62"/>
    <w:p w14:paraId="4676D0E8" w14:textId="77777777" w:rsidR="005961D3" w:rsidRDefault="005961D3" w:rsidP="005961D3">
      <w:pPr>
        <w:rPr>
          <w:color w:val="A6A6A6" w:themeColor="background1" w:themeShade="A6"/>
        </w:rPr>
      </w:pPr>
      <w:r>
        <w:rPr>
          <w:color w:val="A6A6A6" w:themeColor="background1" w:themeShade="A6"/>
        </w:rPr>
        <w:t>No Design Requirements specified.</w:t>
      </w:r>
    </w:p>
    <w:p w14:paraId="57393131" w14:textId="77777777" w:rsidR="00CA4A62" w:rsidRDefault="00CA4A62" w:rsidP="00CA4A62">
      <w:pPr>
        <w:pStyle w:val="Heading4"/>
      </w:pPr>
      <w:r>
        <w:t>Uncategorized Requirements</w:t>
      </w:r>
    </w:p>
    <w:p w14:paraId="482107A2" w14:textId="77777777" w:rsidR="005961D3" w:rsidRDefault="005961D3" w:rsidP="00CA4A62"/>
    <w:p w14:paraId="362E9BBB" w14:textId="77777777" w:rsidR="001F5E54" w:rsidRPr="0017445F" w:rsidRDefault="006E25A5" w:rsidP="001F5E54">
      <w:pPr>
        <w:pStyle w:val="RERequirement"/>
        <w:shd w:val="clear" w:color="auto" w:fill="F2F2F2" w:themeFill="background1" w:themeFillShade="F2"/>
      </w:pPr>
      <w:r>
        <w:t>R_Sent_App_29</w:t>
      </w:r>
      <w:r w:rsidR="00AE04B0">
        <w:t xml:space="preserve"> Enable Disable from App</w:t>
      </w:r>
    </w:p>
    <w:p w14:paraId="35193285" w14:textId="77777777" w:rsidR="001F5E54" w:rsidRDefault="00AE04B0" w:rsidP="001F5E54">
      <w:pPr>
        <w:rPr>
          <w:rFonts w:cs="Arial"/>
        </w:rPr>
      </w:pPr>
      <w:r>
        <w:rPr>
          <w:rFonts w:cs="Arial"/>
        </w:rPr>
        <w:t>When the user requests via mobile device app, the Ford Pass Application shall allow the user to enable/disable the sentinel feature.</w:t>
      </w:r>
    </w:p>
    <w:p w14:paraId="22B3ED2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64F7F9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9D22D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R_Sent_App_29</w:t>
            </w:r>
          </w:p>
        </w:tc>
      </w:tr>
      <w:tr w:rsidR="001F5E54" w:rsidRPr="00FD127C" w14:paraId="4CC1D5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DF38F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987B6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allow activation and deactivation of the feature</w:t>
            </w:r>
          </w:p>
        </w:tc>
      </w:tr>
      <w:tr w:rsidR="001F5E54" w:rsidRPr="00FD127C" w14:paraId="4DEC30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18843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94CF9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1E00E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1E4EA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BCA3AE" w14:textId="77777777" w:rsidR="00E77D14" w:rsidRDefault="00E77D14"/>
        </w:tc>
      </w:tr>
      <w:tr w:rsidR="001F5E54" w:rsidRPr="00FD127C" w14:paraId="1F219B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97FDA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EA539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94DD7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00AE0A" w14:textId="77777777" w:rsidR="00E77D14" w:rsidRDefault="00E77D14"/>
        </w:tc>
      </w:tr>
      <w:tr w:rsidR="001F5E54" w:rsidRPr="00FD127C" w14:paraId="59FFF8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69F12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565B5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4414734" wp14:editId="4755562E">
                  <wp:extent cx="152400" cy="152400"/>
                  <wp:effectExtent l="0" t="0" r="0" b="0"/>
                  <wp:docPr id="136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R_F_Sentinel_00001 Enable Disable from App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FBB69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993E82" w14:textId="77777777" w:rsidR="00E77D14" w:rsidRDefault="00E77D14"/>
        </w:tc>
      </w:tr>
      <w:tr w:rsidR="001F5E54" w:rsidRPr="00FD127C" w14:paraId="35C97AF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DF3AA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DA97CC"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FE599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C069C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A5A77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1578D6" w14:textId="77777777" w:rsidR="00E77D14" w:rsidRDefault="00E77D14"/>
        </w:tc>
      </w:tr>
      <w:tr w:rsidR="001F5E54" w:rsidRPr="00FD127C" w14:paraId="58A8EEE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7F2BAD" w14:textId="77777777" w:rsidR="001F5E54" w:rsidRPr="00FD127C" w:rsidRDefault="0052661D" w:rsidP="00A84EEF">
            <w:pPr>
              <w:rPr>
                <w:rFonts w:cs="Arial"/>
                <w:bCs/>
                <w:color w:val="808080" w:themeColor="background1" w:themeShade="80"/>
                <w:sz w:val="16"/>
                <w:szCs w:val="14"/>
              </w:rPr>
            </w:pPr>
            <w:hyperlink r:id="rId15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BB4C6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702E3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3E223B4" w14:textId="77777777" w:rsidR="001F5E54" w:rsidRPr="0017445F" w:rsidRDefault="006E25A5" w:rsidP="001F5E54">
      <w:pPr>
        <w:pStyle w:val="RERequirement"/>
        <w:shd w:val="clear" w:color="auto" w:fill="F2F2F2" w:themeFill="background1" w:themeFillShade="F2"/>
      </w:pPr>
      <w:r>
        <w:t>R_Sent_Core_17</w:t>
      </w:r>
      <w:r w:rsidR="00AE04B0">
        <w:t xml:space="preserve"> Allow Remote Start</w:t>
      </w:r>
    </w:p>
    <w:p w14:paraId="7580A008" w14:textId="77777777" w:rsidR="001F5E54" w:rsidRDefault="00AE04B0" w:rsidP="001F5E54">
      <w:pPr>
        <w:rPr>
          <w:rFonts w:cs="Arial"/>
        </w:rPr>
      </w:pPr>
      <w:r>
        <w:rPr>
          <w:rFonts w:cs="Arial"/>
        </w:rPr>
        <w:t>When Sentinel is active and the user requests a remote start via the FordPass App Sentinel shall remain active</w:t>
      </w:r>
    </w:p>
    <w:p w14:paraId="6288457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01111A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DE027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R_Sent_Core_17</w:t>
            </w:r>
          </w:p>
        </w:tc>
      </w:tr>
      <w:tr w:rsidR="001F5E54" w:rsidRPr="00FD127C" w14:paraId="598EC9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DE202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839F9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Users may need to keep Sentinel armed whilst using the remote start functiionality</w:t>
            </w:r>
          </w:p>
        </w:tc>
      </w:tr>
      <w:tr w:rsidR="001F5E54" w:rsidRPr="00FD127C" w14:paraId="05E7FB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E6B53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C3BAF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6A0ECFC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AE2DC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1F0BA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Sentinel shall be able to continue operation after a remote powertrain start request from the user via FordPass App</w:t>
            </w:r>
          </w:p>
        </w:tc>
      </w:tr>
      <w:tr w:rsidR="001F5E54" w:rsidRPr="00FD127C" w14:paraId="01C335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45AB0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C026E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A15E8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B56A7E" w14:textId="77777777" w:rsidR="00E77D14" w:rsidRDefault="00E77D14"/>
        </w:tc>
      </w:tr>
      <w:tr w:rsidR="001F5E54" w:rsidRPr="00FD127C" w14:paraId="2A90D6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1AF4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DE67A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FD7F6B5" wp14:editId="0B2048FC">
                  <wp:extent cx="152400" cy="152400"/>
                  <wp:effectExtent l="0" t="0" r="0" b="0"/>
                  <wp:docPr id="136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R_F_Sentinel_00015 Allow Remote Start with Sentinel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3A496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1DE96E" w14:textId="77777777" w:rsidR="00E77D14" w:rsidRDefault="00E77D14"/>
        </w:tc>
      </w:tr>
      <w:tr w:rsidR="001F5E54" w:rsidRPr="00FD127C" w14:paraId="3226C15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85FA9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EC07A4"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EDF7A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4333D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2874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1C8BAA" w14:textId="77777777" w:rsidR="00E77D14" w:rsidRDefault="00E77D14"/>
        </w:tc>
      </w:tr>
      <w:tr w:rsidR="001F5E54" w:rsidRPr="00FD127C" w14:paraId="33E04DB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D4E700" w14:textId="77777777" w:rsidR="001F5E54" w:rsidRPr="00FD127C" w:rsidRDefault="0052661D" w:rsidP="00A84EEF">
            <w:pPr>
              <w:rPr>
                <w:rFonts w:cs="Arial"/>
                <w:bCs/>
                <w:color w:val="808080" w:themeColor="background1" w:themeShade="80"/>
                <w:sz w:val="16"/>
                <w:szCs w:val="14"/>
              </w:rPr>
            </w:pPr>
            <w:hyperlink r:id="rId15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AEB92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01D1F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F132C3E" w14:textId="77777777" w:rsidR="000D7866" w:rsidRPr="00E47D48" w:rsidRDefault="000D7866" w:rsidP="00E47D48">
      <w:pPr>
        <w:rPr>
          <w:color w:val="FF0000"/>
        </w:rPr>
      </w:pPr>
    </w:p>
    <w:p w14:paraId="5D952588" w14:textId="77777777" w:rsidR="009C1EEC" w:rsidRDefault="000D732E" w:rsidP="0061324D">
      <w:pPr>
        <w:pStyle w:val="Heading2"/>
        <w:numPr>
          <w:ilvl w:val="1"/>
          <w:numId w:val="4"/>
        </w:numPr>
      </w:pPr>
      <w:r>
        <w:t xml:space="preserve">Logical Function </w:t>
      </w:r>
      <w:r>
        <w:rPr>
          <w:noProof/>
        </w:rPr>
        <w:drawing>
          <wp:inline distT="0" distB="0" distL="0" distR="0" wp14:anchorId="709CAD1B" wp14:editId="45A9E28A">
            <wp:extent cx="152400" cy="152400"/>
            <wp:effectExtent l="0" t="0" r="0" b="0"/>
            <wp:docPr id="136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80" w:name="_8396c0d53cbbb06c9993e560d8594a50"/>
      <w:r w:rsidR="008E73AE">
        <w:t>Send disable signal</w:t>
      </w:r>
      <w:bookmarkEnd w:id="180"/>
    </w:p>
    <w:p w14:paraId="3DCDB889" w14:textId="77777777" w:rsidR="0061785D" w:rsidRDefault="0061785D" w:rsidP="00783BCF">
      <w:pPr>
        <w:pStyle w:val="Heading3"/>
      </w:pPr>
      <w:r>
        <w:t xml:space="preserve">Function </w:t>
      </w:r>
      <w:r w:rsidR="00283752">
        <w:t>Overview</w:t>
      </w:r>
    </w:p>
    <w:p w14:paraId="182D295A" w14:textId="77777777" w:rsidR="00427220" w:rsidRDefault="000D732E" w:rsidP="00427220">
      <w:pPr>
        <w:pStyle w:val="Heading4"/>
      </w:pPr>
      <w:r>
        <w:t xml:space="preserve">Function </w:t>
      </w:r>
      <w:r w:rsidR="00283752">
        <w:t>Description</w:t>
      </w:r>
    </w:p>
    <w:p w14:paraId="17982369" w14:textId="77777777" w:rsidR="00794B45" w:rsidRDefault="00794B45" w:rsidP="009C1EEC">
      <w:pPr>
        <w:contextualSpacing/>
      </w:pPr>
    </w:p>
    <w:p w14:paraId="42933216" w14:textId="77777777" w:rsidR="00AC0C92" w:rsidRDefault="00AC0C92" w:rsidP="009C1EEC">
      <w:pPr>
        <w:contextualSpacing/>
      </w:pPr>
      <w:r>
        <w:t>Function is allocated to:</w:t>
      </w:r>
    </w:p>
    <w:p w14:paraId="23F53FA6" w14:textId="77777777" w:rsidR="00AC0C92" w:rsidRDefault="00604AF5" w:rsidP="0061324D">
      <w:pPr>
        <w:pStyle w:val="ListParagraph"/>
        <w:numPr>
          <w:ilvl w:val="0"/>
          <w:numId w:val="13"/>
        </w:numPr>
        <w:contextualSpacing/>
      </w:pPr>
      <w:r>
        <w:rPr>
          <w:noProof/>
        </w:rPr>
        <w:drawing>
          <wp:inline distT="0" distB="0" distL="0" distR="0" wp14:anchorId="21649A2E" wp14:editId="2B7BAC95">
            <wp:extent cx="152400" cy="152400"/>
            <wp:effectExtent l="0" t="0" r="0" b="0"/>
            <wp:docPr id="137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Disable ADAS-DAT via iPDB Power Relay</w:t>
      </w:r>
      <w:r>
        <w:t xml:space="preserve"> &lt;&lt;Logical&gt;&gt;</w:t>
      </w:r>
    </w:p>
    <w:p w14:paraId="12978BFD" w14:textId="77777777" w:rsidR="00AC0C92" w:rsidRDefault="00604AF5" w:rsidP="0061324D">
      <w:pPr>
        <w:pStyle w:val="ListParagraph"/>
        <w:numPr>
          <w:ilvl w:val="0"/>
          <w:numId w:val="13"/>
        </w:numPr>
        <w:contextualSpacing/>
      </w:pPr>
      <w:r>
        <w:rPr>
          <w:noProof/>
        </w:rPr>
        <w:lastRenderedPageBreak/>
        <w:drawing>
          <wp:inline distT="0" distB="0" distL="0" distR="0" wp14:anchorId="429889C0" wp14:editId="70E95860">
            <wp:extent cx="152400" cy="152400"/>
            <wp:effectExtent l="0" t="0" r="0" b="0"/>
            <wp:docPr id="1372"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HMI</w:t>
      </w:r>
      <w:r>
        <w:t xml:space="preserve"> &lt;&lt;Logical&gt;&gt;</w:t>
      </w:r>
    </w:p>
    <w:p w14:paraId="5AE223BA" w14:textId="77777777" w:rsidR="00AC0C92" w:rsidRDefault="00604AF5" w:rsidP="0061324D">
      <w:pPr>
        <w:pStyle w:val="ListParagraph"/>
        <w:numPr>
          <w:ilvl w:val="0"/>
          <w:numId w:val="13"/>
        </w:numPr>
        <w:contextualSpacing/>
      </w:pPr>
      <w:r>
        <w:rPr>
          <w:noProof/>
        </w:rPr>
        <w:drawing>
          <wp:inline distT="0" distB="0" distL="0" distR="0" wp14:anchorId="42F03B9C" wp14:editId="152B9655">
            <wp:extent cx="152400" cy="152400"/>
            <wp:effectExtent l="0" t="0" r="0" b="0"/>
            <wp:docPr id="1374"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308186F7" w14:textId="77777777" w:rsidR="00794B45" w:rsidRDefault="00794B45" w:rsidP="009C1EEC">
      <w:pPr>
        <w:contextualSpacing/>
      </w:pPr>
    </w:p>
    <w:p w14:paraId="742376E3" w14:textId="77777777" w:rsidR="009C1EEC" w:rsidRDefault="009C1EEC" w:rsidP="009C1EEC">
      <w:pPr>
        <w:contextualSpacing/>
      </w:pPr>
      <w:r w:rsidRPr="00A554C4">
        <w:t>Send disable signal( disable sentinel feature signal, out disable sentinel feature signal )</w:t>
      </w:r>
    </w:p>
    <w:p w14:paraId="0F94D568" w14:textId="77777777" w:rsidR="00282E2C" w:rsidRDefault="000D732E" w:rsidP="00FD32A2">
      <w:pPr>
        <w:pStyle w:val="Heading4"/>
      </w:pPr>
      <w:r>
        <w:t xml:space="preserve">Function </w:t>
      </w:r>
      <w:r w:rsidR="00282E2C">
        <w:t>Variants</w:t>
      </w:r>
    </w:p>
    <w:p w14:paraId="5BCBC2D5" w14:textId="77777777" w:rsidR="00282E2C" w:rsidRDefault="00282E2C" w:rsidP="00282E2C"/>
    <w:p w14:paraId="32FE4D3B"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27D2C56C" w14:textId="77777777" w:rsidTr="00EB7D77">
        <w:trPr>
          <w:trHeight w:val="314"/>
        </w:trPr>
        <w:tc>
          <w:tcPr>
            <w:tcW w:w="2523" w:type="dxa"/>
            <w:shd w:val="clear" w:color="auto" w:fill="D9D9D9" w:themeFill="background1" w:themeFillShade="D9"/>
          </w:tcPr>
          <w:p w14:paraId="60E5A0D4"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6457E165"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A6ECD9D"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50AF64F4" w14:textId="77777777" w:rsidTr="00EB7D77">
        <w:trPr>
          <w:trHeight w:val="198"/>
        </w:trPr>
        <w:tc>
          <w:tcPr>
            <w:tcW w:w="2523" w:type="dxa"/>
          </w:tcPr>
          <w:p w14:paraId="5BEC7B5A"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1A45119A" w14:textId="77777777" w:rsidR="000D732E" w:rsidRPr="009E3B7C" w:rsidRDefault="000D732E" w:rsidP="00EB7D77">
            <w:pPr>
              <w:overflowPunct/>
              <w:autoSpaceDE/>
              <w:autoSpaceDN/>
              <w:adjustRightInd/>
              <w:textAlignment w:val="center"/>
              <w:rPr>
                <w:rFonts w:cs="Arial"/>
              </w:rPr>
            </w:pPr>
          </w:p>
        </w:tc>
        <w:tc>
          <w:tcPr>
            <w:tcW w:w="2551" w:type="dxa"/>
          </w:tcPr>
          <w:p w14:paraId="66C0F59E" w14:textId="77777777" w:rsidR="000D732E" w:rsidRDefault="000D732E" w:rsidP="00EB7D77">
            <w:pPr>
              <w:rPr>
                <w:rFonts w:cs="Arial"/>
                <w:lang w:val="en-GB"/>
              </w:rPr>
            </w:pPr>
            <w:r>
              <w:rPr>
                <w:rFonts w:cs="Arial"/>
                <w:lang w:val="en-GB"/>
              </w:rPr>
              <w:t xml:space="preserve">e.g. ExtLightTechnology = LED </w:t>
            </w:r>
          </w:p>
          <w:p w14:paraId="139BA2D7" w14:textId="77777777" w:rsidR="000D732E" w:rsidRDefault="000D732E" w:rsidP="00EB7D77">
            <w:pPr>
              <w:rPr>
                <w:rFonts w:cs="Arial"/>
                <w:lang w:val="en-GB"/>
              </w:rPr>
            </w:pPr>
            <w:r>
              <w:rPr>
                <w:rFonts w:cs="Arial"/>
                <w:lang w:val="en-GB"/>
              </w:rPr>
              <w:t>OR</w:t>
            </w:r>
          </w:p>
          <w:p w14:paraId="54C2CFEC" w14:textId="77777777" w:rsidR="000D732E" w:rsidRPr="005A344A" w:rsidRDefault="000D732E" w:rsidP="00EB7D77">
            <w:pPr>
              <w:rPr>
                <w:rFonts w:cs="Arial"/>
                <w:lang w:val="en-GB"/>
              </w:rPr>
            </w:pPr>
            <w:r>
              <w:rPr>
                <w:rFonts w:cs="Arial"/>
                <w:lang w:val="en-GB"/>
              </w:rPr>
              <w:t>ExtLightTechnology = Xenon</w:t>
            </w:r>
          </w:p>
        </w:tc>
      </w:tr>
    </w:tbl>
    <w:p w14:paraId="73C0C4C5" w14:textId="77777777" w:rsidR="000D732E" w:rsidRPr="005067FC" w:rsidRDefault="000D732E" w:rsidP="00282E2C">
      <w:pPr>
        <w:rPr>
          <w:i/>
          <w:color w:val="A6A6A6" w:themeColor="background1" w:themeShade="A6"/>
        </w:rPr>
      </w:pPr>
    </w:p>
    <w:p w14:paraId="4549BB7E" w14:textId="77777777" w:rsidR="00427220" w:rsidRDefault="00427220" w:rsidP="00FD32A2">
      <w:pPr>
        <w:pStyle w:val="Heading4"/>
      </w:pPr>
      <w:r>
        <w:t>Input Requirements</w:t>
      </w:r>
      <w:r w:rsidR="000D732E">
        <w:t>/Documents</w:t>
      </w:r>
    </w:p>
    <w:p w14:paraId="38AAA96A"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2564FDF9" w14:textId="77777777" w:rsidTr="00656A21">
        <w:trPr>
          <w:trHeight w:val="20"/>
        </w:trPr>
        <w:tc>
          <w:tcPr>
            <w:tcW w:w="1561" w:type="dxa"/>
            <w:shd w:val="clear" w:color="auto" w:fill="D9D9D9" w:themeFill="background1" w:themeFillShade="D9"/>
          </w:tcPr>
          <w:p w14:paraId="06321CC8"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B86CCE4" w14:textId="77777777" w:rsidR="000D732E" w:rsidRDefault="000D732E" w:rsidP="00EB7D77">
            <w:pPr>
              <w:rPr>
                <w:rFonts w:ascii="Helvetica" w:hAnsi="Helvetica" w:cs="Helvetica"/>
                <w:sz w:val="16"/>
              </w:rPr>
            </w:pPr>
          </w:p>
          <w:p w14:paraId="0D6F356D"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E614DF7"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75F905D9"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6D623F41" w14:textId="77777777" w:rsidR="000D732E" w:rsidRDefault="000D732E" w:rsidP="00EB7D77">
            <w:pPr>
              <w:rPr>
                <w:rFonts w:ascii="Helvetica" w:hAnsi="Helvetica" w:cs="Helvetica"/>
                <w:b/>
              </w:rPr>
            </w:pPr>
            <w:r>
              <w:rPr>
                <w:rFonts w:ascii="Helvetica" w:hAnsi="Helvetica" w:cs="Helvetica"/>
                <w:b/>
              </w:rPr>
              <w:t>Derived Requirement</w:t>
            </w:r>
          </w:p>
          <w:p w14:paraId="6D219054" w14:textId="77777777" w:rsidR="000D732E" w:rsidRDefault="000D732E" w:rsidP="00EB7D77">
            <w:pPr>
              <w:rPr>
                <w:rFonts w:ascii="Helvetica" w:hAnsi="Helvetica" w:cs="Helvetica"/>
                <w:sz w:val="16"/>
              </w:rPr>
            </w:pPr>
          </w:p>
          <w:p w14:paraId="3BAAE020"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1A76553E" w14:textId="77777777" w:rsidTr="00656A21">
        <w:trPr>
          <w:trHeight w:val="20"/>
        </w:trPr>
        <w:tc>
          <w:tcPr>
            <w:tcW w:w="10211" w:type="dxa"/>
            <w:gridSpan w:val="4"/>
            <w:shd w:val="clear" w:color="auto" w:fill="F2F2F2" w:themeFill="background1" w:themeFillShade="F2"/>
          </w:tcPr>
          <w:p w14:paraId="2E7004D6"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A44D87A" w14:textId="77777777" w:rsidTr="00656A21">
        <w:trPr>
          <w:trHeight w:val="20"/>
        </w:trPr>
        <w:tc>
          <w:tcPr>
            <w:tcW w:w="1561" w:type="dxa"/>
          </w:tcPr>
          <w:p w14:paraId="48B0FAA6" w14:textId="77777777" w:rsidR="000D732E" w:rsidRPr="00D410AE" w:rsidRDefault="000D732E" w:rsidP="00EB7D77">
            <w:pPr>
              <w:rPr>
                <w:rFonts w:cs="Arial"/>
              </w:rPr>
            </w:pPr>
          </w:p>
        </w:tc>
        <w:tc>
          <w:tcPr>
            <w:tcW w:w="2694" w:type="dxa"/>
          </w:tcPr>
          <w:p w14:paraId="488C84F3" w14:textId="77777777" w:rsidR="000D732E" w:rsidRDefault="000D732E" w:rsidP="00EB7D77">
            <w:pPr>
              <w:rPr>
                <w:rFonts w:cs="Arial"/>
              </w:rPr>
            </w:pPr>
            <w:r>
              <w:rPr>
                <w:rFonts w:cs="Arial"/>
              </w:rPr>
              <w:t>&lt;Example:</w:t>
            </w:r>
          </w:p>
          <w:p w14:paraId="51D54587" w14:textId="77777777" w:rsidR="000D732E" w:rsidRPr="00D410AE" w:rsidRDefault="000D732E" w:rsidP="00EB7D77">
            <w:pPr>
              <w:rPr>
                <w:rFonts w:cs="Arial"/>
              </w:rPr>
            </w:pPr>
            <w:r>
              <w:rPr>
                <w:rFonts w:cs="Arial"/>
              </w:rPr>
              <w:t>id + title of relevant Feature Docs&gt;</w:t>
            </w:r>
          </w:p>
        </w:tc>
        <w:tc>
          <w:tcPr>
            <w:tcW w:w="2694" w:type="dxa"/>
          </w:tcPr>
          <w:p w14:paraId="7DD9316B" w14:textId="77777777" w:rsidR="000D732E" w:rsidRPr="00D410AE" w:rsidRDefault="000D732E" w:rsidP="00EB7D77">
            <w:pPr>
              <w:rPr>
                <w:rFonts w:cs="Arial"/>
              </w:rPr>
            </w:pPr>
            <w:r>
              <w:rPr>
                <w:rFonts w:cs="Arial"/>
              </w:rPr>
              <w:t>&lt;Example: “Requirements of Feature …”&gt;</w:t>
            </w:r>
          </w:p>
        </w:tc>
        <w:tc>
          <w:tcPr>
            <w:tcW w:w="3262" w:type="dxa"/>
          </w:tcPr>
          <w:p w14:paraId="1049CCDC"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54"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0077AD83" w14:textId="77777777" w:rsidTr="00656A21">
        <w:trPr>
          <w:trHeight w:val="20"/>
        </w:trPr>
        <w:tc>
          <w:tcPr>
            <w:tcW w:w="1561" w:type="dxa"/>
          </w:tcPr>
          <w:p w14:paraId="3E31C83E" w14:textId="77777777" w:rsidR="000D732E" w:rsidRPr="00D410AE" w:rsidRDefault="000D732E" w:rsidP="00EB7D77">
            <w:pPr>
              <w:rPr>
                <w:rFonts w:cs="Arial"/>
              </w:rPr>
            </w:pPr>
          </w:p>
        </w:tc>
        <w:tc>
          <w:tcPr>
            <w:tcW w:w="2694" w:type="dxa"/>
          </w:tcPr>
          <w:p w14:paraId="16DBB92F" w14:textId="77777777" w:rsidR="000D732E" w:rsidRDefault="000D732E" w:rsidP="00EB7D77">
            <w:pPr>
              <w:rPr>
                <w:rFonts w:cs="Arial"/>
              </w:rPr>
            </w:pPr>
          </w:p>
        </w:tc>
        <w:tc>
          <w:tcPr>
            <w:tcW w:w="2694" w:type="dxa"/>
          </w:tcPr>
          <w:p w14:paraId="065BFE91" w14:textId="77777777" w:rsidR="000D732E" w:rsidRDefault="000D732E" w:rsidP="00EB7D77">
            <w:pPr>
              <w:rPr>
                <w:rFonts w:cs="Arial"/>
              </w:rPr>
            </w:pPr>
          </w:p>
        </w:tc>
        <w:tc>
          <w:tcPr>
            <w:tcW w:w="3262" w:type="dxa"/>
          </w:tcPr>
          <w:p w14:paraId="1241C6E3" w14:textId="77777777" w:rsidR="000D732E" w:rsidRDefault="000D732E" w:rsidP="00EB7D77">
            <w:pPr>
              <w:rPr>
                <w:rFonts w:cs="Arial"/>
              </w:rPr>
            </w:pPr>
          </w:p>
        </w:tc>
      </w:tr>
      <w:tr w:rsidR="000D732E" w:rsidRPr="007C20FA" w14:paraId="0EDF8B0F" w14:textId="77777777" w:rsidTr="00656A21">
        <w:trPr>
          <w:trHeight w:val="20"/>
        </w:trPr>
        <w:tc>
          <w:tcPr>
            <w:tcW w:w="10211" w:type="dxa"/>
            <w:gridSpan w:val="4"/>
            <w:shd w:val="clear" w:color="auto" w:fill="F2F2F2" w:themeFill="background1" w:themeFillShade="F2"/>
          </w:tcPr>
          <w:p w14:paraId="0A48332A"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78168582" w14:textId="77777777" w:rsidTr="00656A21">
        <w:trPr>
          <w:trHeight w:val="20"/>
        </w:trPr>
        <w:tc>
          <w:tcPr>
            <w:tcW w:w="1561" w:type="dxa"/>
          </w:tcPr>
          <w:p w14:paraId="30E6714A" w14:textId="77777777" w:rsidR="000D732E" w:rsidRPr="00D410AE" w:rsidRDefault="000D732E" w:rsidP="00EB7D77">
            <w:pPr>
              <w:rPr>
                <w:rFonts w:cs="Arial"/>
              </w:rPr>
            </w:pPr>
          </w:p>
        </w:tc>
        <w:tc>
          <w:tcPr>
            <w:tcW w:w="2694" w:type="dxa"/>
          </w:tcPr>
          <w:p w14:paraId="1394F3DF" w14:textId="77777777" w:rsidR="000D732E" w:rsidRPr="00D410AE" w:rsidRDefault="000D732E" w:rsidP="00EB7D77">
            <w:pPr>
              <w:rPr>
                <w:rFonts w:cs="Arial"/>
              </w:rPr>
            </w:pPr>
            <w:r>
              <w:rPr>
                <w:rFonts w:cs="Arial"/>
              </w:rPr>
              <w:t>&lt;Example: some SDS (requirement)&gt;</w:t>
            </w:r>
          </w:p>
        </w:tc>
        <w:tc>
          <w:tcPr>
            <w:tcW w:w="2694" w:type="dxa"/>
          </w:tcPr>
          <w:p w14:paraId="545C74E2" w14:textId="77777777" w:rsidR="000D732E" w:rsidRPr="00D410AE" w:rsidRDefault="000D732E" w:rsidP="00EB7D77">
            <w:pPr>
              <w:rPr>
                <w:rFonts w:cs="Arial"/>
              </w:rPr>
            </w:pPr>
          </w:p>
        </w:tc>
        <w:tc>
          <w:tcPr>
            <w:tcW w:w="3262" w:type="dxa"/>
          </w:tcPr>
          <w:p w14:paraId="79FCF381" w14:textId="77777777" w:rsidR="000D732E" w:rsidRDefault="000D732E" w:rsidP="00EB7D77">
            <w:pPr>
              <w:rPr>
                <w:rFonts w:cs="Arial"/>
              </w:rPr>
            </w:pPr>
          </w:p>
        </w:tc>
      </w:tr>
      <w:tr w:rsidR="000D732E" w:rsidRPr="007C20FA" w14:paraId="79CC0095" w14:textId="77777777" w:rsidTr="00656A21">
        <w:trPr>
          <w:trHeight w:val="20"/>
        </w:trPr>
        <w:tc>
          <w:tcPr>
            <w:tcW w:w="1561" w:type="dxa"/>
          </w:tcPr>
          <w:p w14:paraId="130CD0ED" w14:textId="77777777" w:rsidR="000D732E" w:rsidRDefault="000D732E" w:rsidP="00EB7D77">
            <w:pPr>
              <w:rPr>
                <w:rFonts w:cs="Arial"/>
              </w:rPr>
            </w:pPr>
          </w:p>
        </w:tc>
        <w:tc>
          <w:tcPr>
            <w:tcW w:w="2694" w:type="dxa"/>
          </w:tcPr>
          <w:p w14:paraId="6DB7E1F2" w14:textId="77777777" w:rsidR="000D732E" w:rsidRDefault="000D732E" w:rsidP="00EB7D77">
            <w:pPr>
              <w:rPr>
                <w:rFonts w:cs="Arial"/>
              </w:rPr>
            </w:pPr>
          </w:p>
        </w:tc>
        <w:tc>
          <w:tcPr>
            <w:tcW w:w="2694" w:type="dxa"/>
          </w:tcPr>
          <w:p w14:paraId="4263F68D" w14:textId="77777777" w:rsidR="000D732E" w:rsidRDefault="000D732E" w:rsidP="00EB7D77">
            <w:pPr>
              <w:rPr>
                <w:rFonts w:cs="Arial"/>
              </w:rPr>
            </w:pPr>
          </w:p>
        </w:tc>
        <w:tc>
          <w:tcPr>
            <w:tcW w:w="3262" w:type="dxa"/>
          </w:tcPr>
          <w:p w14:paraId="0FF65FF5" w14:textId="77777777" w:rsidR="000D732E" w:rsidRDefault="000D732E" w:rsidP="00EB7D77">
            <w:pPr>
              <w:rPr>
                <w:rFonts w:cs="Arial"/>
              </w:rPr>
            </w:pPr>
          </w:p>
        </w:tc>
      </w:tr>
      <w:tr w:rsidR="000D732E" w:rsidRPr="007C20FA" w14:paraId="732E4BA4" w14:textId="77777777" w:rsidTr="00656A21">
        <w:trPr>
          <w:trHeight w:val="20"/>
        </w:trPr>
        <w:tc>
          <w:tcPr>
            <w:tcW w:w="10211" w:type="dxa"/>
            <w:gridSpan w:val="4"/>
            <w:shd w:val="clear" w:color="auto" w:fill="F2F2F2" w:themeFill="background1" w:themeFillShade="F2"/>
          </w:tcPr>
          <w:p w14:paraId="223F5861"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43771FCB" w14:textId="77777777" w:rsidTr="00656A21">
        <w:trPr>
          <w:trHeight w:val="20"/>
        </w:trPr>
        <w:tc>
          <w:tcPr>
            <w:tcW w:w="1561" w:type="dxa"/>
          </w:tcPr>
          <w:p w14:paraId="5218BA94" w14:textId="77777777" w:rsidR="000D732E" w:rsidRPr="00D410AE" w:rsidRDefault="000D732E" w:rsidP="00EB7D77">
            <w:pPr>
              <w:rPr>
                <w:rFonts w:cs="Arial"/>
              </w:rPr>
            </w:pPr>
          </w:p>
        </w:tc>
        <w:tc>
          <w:tcPr>
            <w:tcW w:w="2694" w:type="dxa"/>
          </w:tcPr>
          <w:p w14:paraId="19BA9E1A" w14:textId="77777777" w:rsidR="000D732E" w:rsidRPr="00D410AE" w:rsidRDefault="000D732E" w:rsidP="00EB7D77">
            <w:pPr>
              <w:rPr>
                <w:rFonts w:cs="Arial"/>
              </w:rPr>
            </w:pPr>
          </w:p>
        </w:tc>
        <w:tc>
          <w:tcPr>
            <w:tcW w:w="2694" w:type="dxa"/>
          </w:tcPr>
          <w:p w14:paraId="27501939" w14:textId="77777777" w:rsidR="000D732E" w:rsidRPr="00D410AE" w:rsidRDefault="000D732E" w:rsidP="00EB7D77">
            <w:pPr>
              <w:rPr>
                <w:rFonts w:cs="Arial"/>
              </w:rPr>
            </w:pPr>
          </w:p>
        </w:tc>
        <w:tc>
          <w:tcPr>
            <w:tcW w:w="3262" w:type="dxa"/>
          </w:tcPr>
          <w:p w14:paraId="46E46803" w14:textId="77777777" w:rsidR="000D732E" w:rsidRPr="00D410AE" w:rsidRDefault="000D732E" w:rsidP="00EB7D77">
            <w:pPr>
              <w:rPr>
                <w:rFonts w:cs="Arial"/>
              </w:rPr>
            </w:pPr>
          </w:p>
        </w:tc>
      </w:tr>
      <w:tr w:rsidR="000D732E" w:rsidRPr="007C20FA" w14:paraId="723BABE2" w14:textId="77777777" w:rsidTr="00656A21">
        <w:trPr>
          <w:trHeight w:val="20"/>
        </w:trPr>
        <w:tc>
          <w:tcPr>
            <w:tcW w:w="10211" w:type="dxa"/>
            <w:gridSpan w:val="4"/>
            <w:shd w:val="clear" w:color="auto" w:fill="F2F2F2" w:themeFill="background1" w:themeFillShade="F2"/>
          </w:tcPr>
          <w:p w14:paraId="4C0B8D61"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2C9E02E0" w14:textId="77777777" w:rsidTr="00656A21">
        <w:trPr>
          <w:trHeight w:val="20"/>
        </w:trPr>
        <w:tc>
          <w:tcPr>
            <w:tcW w:w="1561" w:type="dxa"/>
          </w:tcPr>
          <w:p w14:paraId="763E01A6" w14:textId="77777777" w:rsidR="000D732E" w:rsidRPr="00D410AE" w:rsidRDefault="000D732E" w:rsidP="00EB7D77">
            <w:pPr>
              <w:rPr>
                <w:rFonts w:cs="Arial"/>
              </w:rPr>
            </w:pPr>
          </w:p>
        </w:tc>
        <w:tc>
          <w:tcPr>
            <w:tcW w:w="2694" w:type="dxa"/>
          </w:tcPr>
          <w:p w14:paraId="43D22395" w14:textId="77777777" w:rsidR="000D732E" w:rsidRPr="00D410AE" w:rsidRDefault="000D732E" w:rsidP="00EB7D77">
            <w:pPr>
              <w:rPr>
                <w:rFonts w:cs="Arial"/>
              </w:rPr>
            </w:pPr>
          </w:p>
        </w:tc>
        <w:tc>
          <w:tcPr>
            <w:tcW w:w="2694" w:type="dxa"/>
          </w:tcPr>
          <w:p w14:paraId="6FABE2B8" w14:textId="77777777" w:rsidR="000D732E" w:rsidRPr="00D410AE" w:rsidRDefault="000D732E" w:rsidP="00EB7D77">
            <w:pPr>
              <w:rPr>
                <w:rFonts w:cs="Arial"/>
              </w:rPr>
            </w:pPr>
          </w:p>
        </w:tc>
        <w:tc>
          <w:tcPr>
            <w:tcW w:w="3262" w:type="dxa"/>
          </w:tcPr>
          <w:p w14:paraId="302593A6" w14:textId="77777777" w:rsidR="000D732E" w:rsidRPr="00D410AE" w:rsidRDefault="000D732E" w:rsidP="00EB7D77">
            <w:pPr>
              <w:rPr>
                <w:rFonts w:cs="Arial"/>
              </w:rPr>
            </w:pPr>
          </w:p>
        </w:tc>
      </w:tr>
      <w:tr w:rsidR="000D732E" w:rsidRPr="007C20FA" w14:paraId="08F0C81A" w14:textId="77777777" w:rsidTr="00656A21">
        <w:trPr>
          <w:trHeight w:val="20"/>
        </w:trPr>
        <w:tc>
          <w:tcPr>
            <w:tcW w:w="10211" w:type="dxa"/>
            <w:gridSpan w:val="4"/>
            <w:shd w:val="clear" w:color="auto" w:fill="F2F2F2" w:themeFill="background1" w:themeFillShade="F2"/>
          </w:tcPr>
          <w:p w14:paraId="44E10E5C"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59E66B95" w14:textId="77777777" w:rsidTr="00656A21">
        <w:trPr>
          <w:trHeight w:val="20"/>
        </w:trPr>
        <w:tc>
          <w:tcPr>
            <w:tcW w:w="1561" w:type="dxa"/>
          </w:tcPr>
          <w:p w14:paraId="18393768" w14:textId="77777777" w:rsidR="000D732E" w:rsidRPr="00D410AE" w:rsidRDefault="000D732E" w:rsidP="00EB7D77">
            <w:pPr>
              <w:rPr>
                <w:rFonts w:cs="Arial"/>
              </w:rPr>
            </w:pPr>
          </w:p>
        </w:tc>
        <w:tc>
          <w:tcPr>
            <w:tcW w:w="2694" w:type="dxa"/>
          </w:tcPr>
          <w:p w14:paraId="660F5FD4" w14:textId="77777777" w:rsidR="000D732E" w:rsidRDefault="000D732E" w:rsidP="00EB7D77">
            <w:pPr>
              <w:rPr>
                <w:rFonts w:cs="Arial"/>
              </w:rPr>
            </w:pPr>
          </w:p>
        </w:tc>
        <w:tc>
          <w:tcPr>
            <w:tcW w:w="2694" w:type="dxa"/>
          </w:tcPr>
          <w:p w14:paraId="76DC3A0E" w14:textId="77777777" w:rsidR="000D732E" w:rsidRPr="00D410AE" w:rsidRDefault="000D732E" w:rsidP="00EB7D77">
            <w:pPr>
              <w:rPr>
                <w:rFonts w:cs="Arial"/>
              </w:rPr>
            </w:pPr>
          </w:p>
        </w:tc>
        <w:tc>
          <w:tcPr>
            <w:tcW w:w="3262" w:type="dxa"/>
          </w:tcPr>
          <w:p w14:paraId="79AC1674" w14:textId="77777777" w:rsidR="000D732E" w:rsidRPr="00D410AE" w:rsidRDefault="000D732E" w:rsidP="00EB7D77">
            <w:pPr>
              <w:rPr>
                <w:rFonts w:cs="Arial"/>
              </w:rPr>
            </w:pPr>
          </w:p>
        </w:tc>
      </w:tr>
      <w:tr w:rsidR="00656A21" w:rsidRPr="007C20FA" w14:paraId="0CBFD1F6" w14:textId="77777777" w:rsidTr="00656A21">
        <w:trPr>
          <w:trHeight w:val="20"/>
        </w:trPr>
        <w:tc>
          <w:tcPr>
            <w:tcW w:w="1561" w:type="dxa"/>
          </w:tcPr>
          <w:p w14:paraId="77BA0E50" w14:textId="77777777" w:rsidR="00656A21" w:rsidRPr="00D410AE" w:rsidRDefault="00656A21" w:rsidP="00EB7D77">
            <w:pPr>
              <w:rPr>
                <w:rFonts w:cs="Arial"/>
              </w:rPr>
            </w:pPr>
          </w:p>
        </w:tc>
        <w:tc>
          <w:tcPr>
            <w:tcW w:w="2694" w:type="dxa"/>
          </w:tcPr>
          <w:p w14:paraId="37C41570" w14:textId="77777777" w:rsidR="00656A21" w:rsidRDefault="00656A21" w:rsidP="00EB7D77">
            <w:pPr>
              <w:rPr>
                <w:rFonts w:cs="Arial"/>
              </w:rPr>
            </w:pPr>
          </w:p>
        </w:tc>
        <w:tc>
          <w:tcPr>
            <w:tcW w:w="2694" w:type="dxa"/>
          </w:tcPr>
          <w:p w14:paraId="7877459F" w14:textId="77777777" w:rsidR="00656A21" w:rsidRPr="00D410AE" w:rsidRDefault="00656A21" w:rsidP="00EB7D77">
            <w:pPr>
              <w:rPr>
                <w:rFonts w:cs="Arial"/>
              </w:rPr>
            </w:pPr>
          </w:p>
        </w:tc>
        <w:tc>
          <w:tcPr>
            <w:tcW w:w="3262" w:type="dxa"/>
          </w:tcPr>
          <w:p w14:paraId="12B6E019" w14:textId="77777777" w:rsidR="00656A21" w:rsidRPr="00D410AE" w:rsidRDefault="00656A21" w:rsidP="00EB7D77">
            <w:pPr>
              <w:rPr>
                <w:rFonts w:cs="Arial"/>
              </w:rPr>
            </w:pPr>
          </w:p>
        </w:tc>
      </w:tr>
    </w:tbl>
    <w:p w14:paraId="35E68AA8"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68622306" w14:textId="77777777" w:rsidR="000D732E" w:rsidRPr="005067FC" w:rsidRDefault="000D732E" w:rsidP="00427220">
      <w:pPr>
        <w:rPr>
          <w:i/>
          <w:color w:val="A6A6A6" w:themeColor="background1" w:themeShade="A6"/>
        </w:rPr>
      </w:pPr>
    </w:p>
    <w:p w14:paraId="17E68EC6" w14:textId="77777777" w:rsidR="00427220" w:rsidRDefault="00427220" w:rsidP="00427220">
      <w:pPr>
        <w:pStyle w:val="Heading4"/>
      </w:pPr>
      <w:r>
        <w:t>Assumptions</w:t>
      </w:r>
    </w:p>
    <w:p w14:paraId="0300037F" w14:textId="77777777" w:rsidR="00A92B2F" w:rsidRDefault="00A92B2F" w:rsidP="00A92B2F"/>
    <w:p w14:paraId="3292D024"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547C6FA" w14:textId="77777777" w:rsidR="00C0442C" w:rsidRDefault="00C0442C" w:rsidP="00A92B2F"/>
    <w:p w14:paraId="6DA943C1" w14:textId="77777777" w:rsidR="00F15706" w:rsidRDefault="00E60B64" w:rsidP="00783BCF">
      <w:pPr>
        <w:pStyle w:val="Heading3"/>
      </w:pPr>
      <w:r>
        <w:t>Function Scope</w:t>
      </w:r>
    </w:p>
    <w:p w14:paraId="11992246" w14:textId="77777777" w:rsidR="00055646" w:rsidRPr="00A43B48" w:rsidRDefault="00055646" w:rsidP="00306D37">
      <w:pPr>
        <w:contextualSpacing/>
      </w:pPr>
    </w:p>
    <w:p w14:paraId="3AC4A548" w14:textId="77777777" w:rsidR="00306D37" w:rsidRDefault="00306D37" w:rsidP="00306D37">
      <w:pPr>
        <w:contextualSpacing/>
      </w:pPr>
      <w:r>
        <w:t xml:space="preserve">The </w:t>
      </w:r>
      <w:r>
        <w:rPr>
          <w:noProof/>
        </w:rPr>
        <w:drawing>
          <wp:inline distT="0" distB="0" distL="0" distR="0" wp14:anchorId="4432F95F" wp14:editId="729577B7">
            <wp:extent cx="152400" cy="152400"/>
            <wp:effectExtent l="0" t="0" r="0" b="0"/>
            <wp:docPr id="137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Send disable signal</w:t>
      </w:r>
      <w:r w:rsidR="0004480F">
        <w:rPr>
          <w:b/>
        </w:rPr>
        <w:t>”</w:t>
      </w:r>
      <w:r>
        <w:t xml:space="preserve"> f</w:t>
      </w:r>
      <w:r w:rsidR="00294100">
        <w:t>unction is called by</w:t>
      </w:r>
      <w:r>
        <w:t xml:space="preserve"> the following </w:t>
      </w:r>
      <w:r w:rsidR="00294100">
        <w:t>functions</w:t>
      </w:r>
      <w:r>
        <w:t>:</w:t>
      </w:r>
    </w:p>
    <w:p w14:paraId="25058A6F" w14:textId="77777777" w:rsidR="00306D37" w:rsidRPr="00953D23" w:rsidRDefault="00306D37" w:rsidP="0061324D">
      <w:pPr>
        <w:pStyle w:val="ListParagraph"/>
        <w:numPr>
          <w:ilvl w:val="0"/>
          <w:numId w:val="12"/>
        </w:numPr>
        <w:contextualSpacing/>
      </w:pPr>
      <w:r>
        <w:rPr>
          <w:noProof/>
        </w:rPr>
        <w:lastRenderedPageBreak/>
        <w:drawing>
          <wp:inline distT="0" distB="0" distL="0" distR="0" wp14:anchorId="6B1EAF40" wp14:editId="13360930">
            <wp:extent cx="152400" cy="152400"/>
            <wp:effectExtent l="0" t="0" r="0" b="0"/>
            <wp:docPr id="137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4e2ac58c75ee78f58f9e69dbfd1f02f" w:history="1">
        <w:r w:rsidR="00B66881">
          <w:rPr>
            <w:rStyle w:val="Hyperlink"/>
          </w:rPr>
          <w:t>Enable-Disable Sentinel</w:t>
        </w:r>
      </w:hyperlink>
      <w:r w:rsidR="0004480F">
        <w:t>”</w:t>
      </w:r>
    </w:p>
    <w:p w14:paraId="609C7E8B" w14:textId="77777777" w:rsidR="00393C96" w:rsidRPr="00393C96" w:rsidRDefault="00393C96" w:rsidP="00306D37">
      <w:pPr>
        <w:contextualSpacing/>
      </w:pPr>
    </w:p>
    <w:p w14:paraId="6EAF7981" w14:textId="77777777" w:rsidR="001A755C" w:rsidRDefault="001A755C" w:rsidP="00306D37"/>
    <w:p w14:paraId="5CD52FFD" w14:textId="77777777" w:rsidR="00294100" w:rsidRDefault="00294100" w:rsidP="00294100">
      <w:pPr>
        <w:jc w:val="center"/>
      </w:pPr>
      <w:r>
        <w:rPr>
          <w:noProof/>
        </w:rPr>
        <w:drawing>
          <wp:inline distT="0" distB="0" distL="0" distR="0" wp14:anchorId="1B0B2F50" wp14:editId="1722BE5F">
            <wp:extent cx="6466205" cy="2161073"/>
            <wp:effectExtent l="0" t="0" r="0" b="0"/>
            <wp:docPr id="1380" name="Picture -715626837.jpg" descr="-715626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715626837.jpg"/>
                    <pic:cNvPicPr/>
                  </pic:nvPicPr>
                  <pic:blipFill>
                    <a:blip r:embed="rId90" cstate="print"/>
                    <a:stretch>
                      <a:fillRect/>
                    </a:stretch>
                  </pic:blipFill>
                  <pic:spPr>
                    <a:xfrm>
                      <a:off x="0" y="0"/>
                      <a:ext cx="6466205" cy="2161073"/>
                    </a:xfrm>
                    <a:prstGeom prst="rect">
                      <a:avLst/>
                    </a:prstGeom>
                  </pic:spPr>
                </pic:pic>
              </a:graphicData>
            </a:graphic>
          </wp:inline>
        </w:drawing>
      </w:r>
    </w:p>
    <w:p w14:paraId="799EECED"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AEDFFBB" wp14:editId="07786BC6">
            <wp:extent cx="152400" cy="152400"/>
            <wp:effectExtent l="0" t="0" r="0" b="0"/>
            <wp:docPr id="138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Enable-Disable Sentinel</w:t>
      </w:r>
      <w:r w:rsidR="0004480F">
        <w:t>”</w:t>
      </w:r>
      <w:r w:rsidRPr="00294100">
        <w:t xml:space="preserve"> calling </w:t>
      </w:r>
      <w:r>
        <w:rPr>
          <w:noProof/>
        </w:rPr>
        <w:drawing>
          <wp:inline distT="0" distB="0" distL="0" distR="0" wp14:anchorId="31CB3F4E" wp14:editId="5D486BE6">
            <wp:extent cx="152400" cy="152400"/>
            <wp:effectExtent l="0" t="0" r="0" b="0"/>
            <wp:docPr id="138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Send disable signal</w:t>
      </w:r>
      <w:r w:rsidR="0004480F">
        <w:t>”</w:t>
      </w:r>
    </w:p>
    <w:p w14:paraId="60F42F24" w14:textId="77777777" w:rsidR="00306D37" w:rsidRDefault="00306D37" w:rsidP="00306D37">
      <w:pPr>
        <w:contextualSpacing/>
      </w:pPr>
    </w:p>
    <w:p w14:paraId="12C1596A" w14:textId="77777777" w:rsidR="00F15706" w:rsidRDefault="00E60B64" w:rsidP="00783BCF">
      <w:pPr>
        <w:pStyle w:val="Heading3"/>
      </w:pPr>
      <w:r>
        <w:t>Function Interfaces</w:t>
      </w:r>
    </w:p>
    <w:p w14:paraId="1E8FE91D"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09D1DD75" w14:textId="77777777" w:rsidTr="0082668D">
        <w:trPr>
          <w:trHeight w:val="260"/>
        </w:trPr>
        <w:tc>
          <w:tcPr>
            <w:tcW w:w="2547" w:type="dxa"/>
            <w:shd w:val="clear" w:color="auto" w:fill="D9D9D9" w:themeFill="background1" w:themeFillShade="D9"/>
            <w:noWrap/>
            <w:hideMark/>
          </w:tcPr>
          <w:p w14:paraId="11EEBA7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0E73C178"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459A98EF" w14:textId="77777777" w:rsidTr="0082668D">
        <w:trPr>
          <w:trHeight w:val="410"/>
        </w:trPr>
        <w:tc>
          <w:tcPr>
            <w:tcW w:w="2547" w:type="dxa"/>
            <w:noWrap/>
          </w:tcPr>
          <w:p w14:paraId="53298235" w14:textId="77777777" w:rsidR="0082668D" w:rsidRDefault="0082668D" w:rsidP="00BC57B1">
            <w:pPr>
              <w:contextualSpacing/>
              <w:rPr>
                <w:rFonts w:cs="Arial"/>
              </w:rPr>
            </w:pPr>
            <w:r w:rsidRPr="00275823">
              <w:rPr>
                <w:rFonts w:cs="Arial"/>
              </w:rPr>
              <w:t>disable sentinel feature signal</w:t>
            </w:r>
          </w:p>
          <w:p w14:paraId="7A7507A3" w14:textId="77777777" w:rsidR="0082668D" w:rsidRDefault="0082668D" w:rsidP="00BC57B1">
            <w:pPr>
              <w:contextualSpacing/>
              <w:rPr>
                <w:rFonts w:cs="Arial"/>
              </w:rPr>
            </w:pPr>
            <w:r>
              <w:rPr>
                <w:rFonts w:cs="Arial"/>
              </w:rPr>
              <w:t>Signal:</w:t>
            </w:r>
          </w:p>
          <w:p w14:paraId="76B2F6FE"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3E604B38" wp14:editId="0F327611">
                  <wp:extent cx="152400" cy="152400"/>
                  <wp:effectExtent l="0" t="0" r="0" b="0"/>
                  <wp:docPr id="1386"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34cf392455c6f286d2796b6cef129b4" w:history="1">
              <w:r>
                <w:rPr>
                  <w:rStyle w:val="Hyperlink"/>
                  <w:rFonts w:cs="Arial"/>
                </w:rPr>
                <w:t>Enable Disable Signal From User</w:t>
              </w:r>
            </w:hyperlink>
          </w:p>
        </w:tc>
        <w:tc>
          <w:tcPr>
            <w:tcW w:w="7654" w:type="dxa"/>
          </w:tcPr>
          <w:p w14:paraId="4ABA5500" w14:textId="77777777" w:rsidR="0082668D" w:rsidRDefault="0082668D" w:rsidP="00BC57B1">
            <w:pPr>
              <w:rPr>
                <w:rFonts w:cs="Arial"/>
              </w:rPr>
            </w:pPr>
            <w:r>
              <w:rPr>
                <w:rFonts w:cs="Arial"/>
              </w:rPr>
              <w:t>Signal Description:</w:t>
            </w:r>
          </w:p>
          <w:p w14:paraId="695BBC09" w14:textId="77777777" w:rsidR="0082668D" w:rsidRDefault="0082668D" w:rsidP="00BC57B1">
            <w:pPr>
              <w:rPr>
                <w:rFonts w:cs="Arial"/>
              </w:rPr>
            </w:pPr>
            <w:r w:rsidRPr="00275823">
              <w:rPr>
                <w:rFonts w:cs="Arial"/>
              </w:rPr>
              <w:t>Signal from the user to Sentinel via the softkeys on the App on the user's mobile device. This signal is to enable/disable Sentinel.</w:t>
            </w:r>
          </w:p>
          <w:p w14:paraId="7F4999B4" w14:textId="77777777" w:rsidR="0082668D" w:rsidRDefault="0082668D" w:rsidP="00BC57B1">
            <w:pPr>
              <w:rPr>
                <w:rFonts w:cs="Arial"/>
              </w:rPr>
            </w:pPr>
          </w:p>
        </w:tc>
      </w:tr>
    </w:tbl>
    <w:p w14:paraId="56E9DD1E" w14:textId="77777777" w:rsidR="0082668D" w:rsidRDefault="0082668D" w:rsidP="00A7465B">
      <w:pPr>
        <w:contextualSpacing/>
        <w:rPr>
          <w:rFonts w:cs="Arial"/>
        </w:rPr>
      </w:pPr>
    </w:p>
    <w:p w14:paraId="64D4AEFF"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F3A802E" w14:textId="77777777" w:rsidTr="00CD7DFE">
        <w:trPr>
          <w:trHeight w:val="260"/>
        </w:trPr>
        <w:tc>
          <w:tcPr>
            <w:tcW w:w="2689" w:type="dxa"/>
            <w:shd w:val="clear" w:color="auto" w:fill="D9D9D9" w:themeFill="background1" w:themeFillShade="D9"/>
            <w:noWrap/>
            <w:hideMark/>
          </w:tcPr>
          <w:p w14:paraId="4E4A6A7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7E249EB"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6B4EE945" w14:textId="77777777" w:rsidTr="00CD7DFE">
        <w:trPr>
          <w:trHeight w:val="410"/>
        </w:trPr>
        <w:tc>
          <w:tcPr>
            <w:tcW w:w="2689" w:type="dxa"/>
            <w:noWrap/>
          </w:tcPr>
          <w:p w14:paraId="62544D4F" w14:textId="77777777" w:rsidR="00CD7DFE" w:rsidRDefault="00CD7DFE" w:rsidP="00BC57B1">
            <w:pPr>
              <w:contextualSpacing/>
              <w:rPr>
                <w:rFonts w:cs="Arial"/>
              </w:rPr>
            </w:pPr>
            <w:r>
              <w:rPr>
                <w:rFonts w:cs="Arial"/>
              </w:rPr>
              <w:t>disable sentinel feature signal</w:t>
            </w:r>
          </w:p>
          <w:p w14:paraId="5726BF6B" w14:textId="77777777" w:rsidR="00CD7DFE" w:rsidRDefault="00CD7DFE" w:rsidP="00BC57B1">
            <w:pPr>
              <w:contextualSpacing/>
              <w:rPr>
                <w:rFonts w:cs="Arial"/>
              </w:rPr>
            </w:pPr>
            <w:r>
              <w:rPr>
                <w:rFonts w:cs="Arial"/>
              </w:rPr>
              <w:t>Signal:</w:t>
            </w:r>
          </w:p>
          <w:p w14:paraId="048A3F0C" w14:textId="77777777" w:rsidR="00CD7DFE" w:rsidRDefault="00CD7DFE" w:rsidP="00BC57B1">
            <w:pPr>
              <w:contextualSpacing/>
              <w:rPr>
                <w:rFonts w:cs="Arial"/>
              </w:rPr>
            </w:pPr>
            <w:r>
              <w:rPr>
                <w:noProof/>
              </w:rPr>
              <w:drawing>
                <wp:inline distT="0" distB="0" distL="0" distR="0" wp14:anchorId="1DE83209" wp14:editId="6FD43E29">
                  <wp:extent cx="152400" cy="152400"/>
                  <wp:effectExtent l="0" t="0" r="0" b="0"/>
                  <wp:docPr id="1388"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bce7d46cfef5d7f3f7663a6d6a8c8395" w:history="1">
              <w:r>
                <w:rPr>
                  <w:rStyle w:val="Hyperlink"/>
                  <w:rFonts w:cs="Arial"/>
                </w:rPr>
                <w:t>Disable Feature</w:t>
              </w:r>
            </w:hyperlink>
          </w:p>
        </w:tc>
        <w:tc>
          <w:tcPr>
            <w:tcW w:w="7512" w:type="dxa"/>
            <w:noWrap/>
          </w:tcPr>
          <w:p w14:paraId="46A1544D" w14:textId="77777777" w:rsidR="00CD7DFE" w:rsidRDefault="00CD7DFE" w:rsidP="00BC57B1">
            <w:pPr>
              <w:rPr>
                <w:rFonts w:cs="Arial"/>
              </w:rPr>
            </w:pPr>
            <w:r>
              <w:rPr>
                <w:rFonts w:cs="Arial"/>
              </w:rPr>
              <w:t>Signal Description:</w:t>
            </w:r>
          </w:p>
          <w:p w14:paraId="362BD681" w14:textId="77777777" w:rsidR="00CD7DFE" w:rsidRDefault="00CD7DFE" w:rsidP="00BC57B1">
            <w:pPr>
              <w:rPr>
                <w:rFonts w:cs="Arial"/>
              </w:rPr>
            </w:pPr>
            <w:r>
              <w:rPr>
                <w:rFonts w:cs="Arial"/>
              </w:rPr>
              <w:t>Signal from the user to disable the Sentinel application operation.</w:t>
            </w:r>
          </w:p>
          <w:p w14:paraId="4AD0E61C" w14:textId="77777777" w:rsidR="00CD7DFE" w:rsidRDefault="00CD7DFE" w:rsidP="00BC57B1">
            <w:pPr>
              <w:rPr>
                <w:rFonts w:cs="Arial"/>
              </w:rPr>
            </w:pPr>
          </w:p>
          <w:p w14:paraId="4B189271" w14:textId="77777777" w:rsidR="00CD7DFE" w:rsidRPr="00275823" w:rsidRDefault="00CD7DFE" w:rsidP="00BC57B1">
            <w:pPr>
              <w:rPr>
                <w:rFonts w:cs="Arial"/>
                <w:color w:val="000000"/>
              </w:rPr>
            </w:pPr>
            <w:r>
              <w:rPr>
                <w:rFonts w:cs="Arial"/>
                <w:color w:val="000000"/>
              </w:rPr>
              <w:t>Sent to:</w:t>
            </w:r>
          </w:p>
          <w:p w14:paraId="08B6E3D4"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3C61A241" wp14:editId="089A7F18">
                  <wp:extent cx="152400" cy="152400"/>
                  <wp:effectExtent l="0" t="0" r="0" b="0"/>
                  <wp:docPr id="139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df103e697764e16e5a3269ee8a9b0c5" w:history="1">
              <w:r>
                <w:rPr>
                  <w:rStyle w:val="Hyperlink"/>
                  <w:rFonts w:cs="Arial"/>
                  <w:color w:val="000000"/>
                </w:rPr>
                <w:t>Set Sentinel feature to ON or OFF</w:t>
              </w:r>
            </w:hyperlink>
          </w:p>
        </w:tc>
      </w:tr>
    </w:tbl>
    <w:p w14:paraId="4D57F12E" w14:textId="77777777" w:rsidR="00CD7DFE" w:rsidRDefault="00CD7DFE" w:rsidP="00A72B37"/>
    <w:p w14:paraId="41CC47F4" w14:textId="77777777" w:rsidR="00A72B37" w:rsidRDefault="00A72B37" w:rsidP="00A72B37">
      <w:pPr>
        <w:pStyle w:val="Heading4"/>
      </w:pPr>
      <w:r>
        <w:t>Logical</w:t>
      </w:r>
      <w:r w:rsidRPr="00F15706">
        <w:t xml:space="preserve"> Parameters</w:t>
      </w:r>
    </w:p>
    <w:p w14:paraId="54F1381A" w14:textId="77777777" w:rsidR="00A72B37" w:rsidRDefault="00A72B37" w:rsidP="00A72B37"/>
    <w:p w14:paraId="45021CD4"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2A2E71B" w14:textId="77777777" w:rsidTr="00EB7D77">
        <w:trPr>
          <w:trHeight w:val="211"/>
        </w:trPr>
        <w:tc>
          <w:tcPr>
            <w:tcW w:w="2689" w:type="dxa"/>
            <w:shd w:val="clear" w:color="auto" w:fill="D9D9D9" w:themeFill="background1" w:themeFillShade="D9"/>
            <w:noWrap/>
            <w:hideMark/>
          </w:tcPr>
          <w:p w14:paraId="7D18D39E"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C7B561A"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782B7A01" w14:textId="77777777" w:rsidTr="00EB7D77">
        <w:trPr>
          <w:trHeight w:val="410"/>
        </w:trPr>
        <w:tc>
          <w:tcPr>
            <w:tcW w:w="2689" w:type="dxa"/>
            <w:noWrap/>
          </w:tcPr>
          <w:p w14:paraId="1E88D179"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01D8E08F"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31EA5EF4" w14:textId="77777777" w:rsidTr="00EB7D77">
        <w:trPr>
          <w:trHeight w:val="410"/>
        </w:trPr>
        <w:tc>
          <w:tcPr>
            <w:tcW w:w="2689" w:type="dxa"/>
            <w:noWrap/>
          </w:tcPr>
          <w:p w14:paraId="36F47113"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AA2C848" w14:textId="77777777" w:rsidR="009649F4" w:rsidRPr="003F473D" w:rsidRDefault="009649F4" w:rsidP="00EB7D77">
            <w:pPr>
              <w:rPr>
                <w:rFonts w:cs="Arial"/>
                <w:color w:val="000000"/>
                <w:sz w:val="18"/>
                <w:szCs w:val="18"/>
              </w:rPr>
            </w:pPr>
          </w:p>
        </w:tc>
      </w:tr>
    </w:tbl>
    <w:p w14:paraId="07498698" w14:textId="77777777" w:rsidR="009649F4" w:rsidRDefault="009649F4" w:rsidP="00A72B37"/>
    <w:p w14:paraId="2ABD216E" w14:textId="77777777" w:rsidR="00822913" w:rsidRDefault="00822913" w:rsidP="00822913">
      <w:pPr>
        <w:pStyle w:val="Heading3"/>
      </w:pPr>
      <w:r>
        <w:t>Function Modeling</w:t>
      </w:r>
    </w:p>
    <w:p w14:paraId="34B832E2" w14:textId="77777777" w:rsidR="00EF5443" w:rsidRPr="00C75AE5" w:rsidRDefault="00EF5443" w:rsidP="00EF5443"/>
    <w:p w14:paraId="1984CB3D" w14:textId="77777777" w:rsidR="002D15F6" w:rsidRDefault="002D15F6" w:rsidP="0061324D">
      <w:pPr>
        <w:pStyle w:val="Heading4"/>
        <w:numPr>
          <w:ilvl w:val="3"/>
          <w:numId w:val="4"/>
        </w:numPr>
      </w:pPr>
      <w:r>
        <w:lastRenderedPageBreak/>
        <w:t>Use Cases</w:t>
      </w:r>
    </w:p>
    <w:p w14:paraId="1675B369" w14:textId="77777777" w:rsidR="002D15F6" w:rsidRDefault="002D15F6" w:rsidP="002D15F6"/>
    <w:p w14:paraId="3C708B3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499FFDE" w14:textId="77777777" w:rsidR="009649F4" w:rsidRDefault="009649F4" w:rsidP="009649F4">
      <w:pPr>
        <w:pStyle w:val="Heading4"/>
        <w:numPr>
          <w:ilvl w:val="3"/>
          <w:numId w:val="4"/>
        </w:numPr>
      </w:pPr>
      <w:r>
        <w:t>State Charts</w:t>
      </w:r>
    </w:p>
    <w:p w14:paraId="62F9D2A5" w14:textId="77777777" w:rsidR="00195B38" w:rsidRDefault="00195B38" w:rsidP="00A76553">
      <w:pPr>
        <w:contextualSpacing/>
        <w:rPr>
          <w:color w:val="A6A6A6" w:themeColor="background1" w:themeShade="A6"/>
        </w:rPr>
      </w:pPr>
    </w:p>
    <w:p w14:paraId="2512EC78"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620679FA" w14:textId="77777777" w:rsidR="00A76553" w:rsidRPr="00FF5F72" w:rsidRDefault="00A76553" w:rsidP="00A76553">
      <w:pPr>
        <w:contextualSpacing/>
        <w:rPr>
          <w:color w:val="A6A6A6" w:themeColor="background1" w:themeShade="A6"/>
        </w:rPr>
      </w:pPr>
    </w:p>
    <w:p w14:paraId="2D82697A" w14:textId="77777777" w:rsidR="00A76553" w:rsidRPr="00004083" w:rsidRDefault="00A76553" w:rsidP="00A76553">
      <w:pPr>
        <w:contextualSpacing/>
        <w:rPr>
          <w:rFonts w:cs="Arial"/>
        </w:rPr>
      </w:pPr>
    </w:p>
    <w:p w14:paraId="7F15383F" w14:textId="77777777" w:rsidR="009649F4" w:rsidRDefault="009649F4" w:rsidP="009649F4">
      <w:pPr>
        <w:pStyle w:val="Heading4"/>
        <w:numPr>
          <w:ilvl w:val="3"/>
          <w:numId w:val="4"/>
        </w:numPr>
      </w:pPr>
      <w:r>
        <w:t>Activity Diagrams</w:t>
      </w:r>
    </w:p>
    <w:p w14:paraId="6C1BBB4D" w14:textId="77777777" w:rsidR="009649F4" w:rsidRDefault="009649F4" w:rsidP="009649F4"/>
    <w:p w14:paraId="7EED60E5"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73AB2EFE" w14:textId="77777777" w:rsidR="009649F4" w:rsidRPr="00FF5F72" w:rsidRDefault="009649F4" w:rsidP="009649F4">
      <w:pPr>
        <w:contextualSpacing/>
        <w:rPr>
          <w:color w:val="A6A6A6" w:themeColor="background1" w:themeShade="A6"/>
        </w:rPr>
      </w:pPr>
    </w:p>
    <w:p w14:paraId="0936C595" w14:textId="77777777" w:rsidR="009649F4" w:rsidRDefault="009649F4" w:rsidP="009649F4">
      <w:pPr>
        <w:pStyle w:val="Heading4"/>
        <w:numPr>
          <w:ilvl w:val="3"/>
          <w:numId w:val="4"/>
        </w:numPr>
      </w:pPr>
      <w:r>
        <w:t>Sequence Diagrams</w:t>
      </w:r>
    </w:p>
    <w:p w14:paraId="1546899F" w14:textId="77777777" w:rsidR="00987D84" w:rsidRPr="00EB7D77" w:rsidRDefault="00987D84" w:rsidP="00EB7D77">
      <w:pPr>
        <w:rPr>
          <w:rStyle w:val="SubtleEmphasis"/>
          <w:i w:val="0"/>
          <w:iCs w:val="0"/>
          <w:color w:val="auto"/>
          <w:highlight w:val="green"/>
        </w:rPr>
      </w:pPr>
    </w:p>
    <w:p w14:paraId="4E1A5DD8"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648F1370" w14:textId="77777777" w:rsidR="00987D84" w:rsidRDefault="00987D84" w:rsidP="00987D84"/>
    <w:p w14:paraId="5FE9A613" w14:textId="77777777" w:rsidR="009649F4" w:rsidRDefault="009649F4" w:rsidP="009649F4"/>
    <w:p w14:paraId="21950072" w14:textId="77777777" w:rsidR="009649F4" w:rsidRDefault="009649F4" w:rsidP="009649F4">
      <w:pPr>
        <w:pStyle w:val="Heading4"/>
        <w:numPr>
          <w:ilvl w:val="3"/>
          <w:numId w:val="4"/>
        </w:numPr>
      </w:pPr>
      <w:r>
        <w:t>Decision Tables</w:t>
      </w:r>
    </w:p>
    <w:p w14:paraId="6C3ECB36" w14:textId="77777777" w:rsidR="009649F4" w:rsidRDefault="009649F4" w:rsidP="009649F4"/>
    <w:p w14:paraId="4006C07E" w14:textId="77777777" w:rsidR="00F15706" w:rsidRDefault="00DA0800" w:rsidP="00822913">
      <w:pPr>
        <w:pStyle w:val="Heading3"/>
      </w:pPr>
      <w:r>
        <w:t>Function Requirements</w:t>
      </w:r>
    </w:p>
    <w:p w14:paraId="5E136E93" w14:textId="77777777" w:rsidR="00F15706" w:rsidRDefault="00F15706" w:rsidP="00783BCF">
      <w:pPr>
        <w:pStyle w:val="Heading4"/>
      </w:pPr>
      <w:r>
        <w:t>Functional Requirements</w:t>
      </w:r>
    </w:p>
    <w:p w14:paraId="2A85DE36" w14:textId="77777777" w:rsidR="006E54B3" w:rsidRDefault="00F15706" w:rsidP="006E54B3">
      <w:pPr>
        <w:pStyle w:val="Heading5"/>
      </w:pPr>
      <w:r>
        <w:t>Normal Operation</w:t>
      </w:r>
    </w:p>
    <w:p w14:paraId="6CAA8B2A" w14:textId="77777777" w:rsidR="005961D3" w:rsidRDefault="005961D3" w:rsidP="00BB6A63"/>
    <w:p w14:paraId="65A9CA62" w14:textId="77777777" w:rsidR="005961D3" w:rsidRDefault="005961D3" w:rsidP="005961D3">
      <w:pPr>
        <w:rPr>
          <w:color w:val="A6A6A6" w:themeColor="background1" w:themeShade="A6"/>
        </w:rPr>
      </w:pPr>
      <w:r>
        <w:rPr>
          <w:color w:val="A6A6A6" w:themeColor="background1" w:themeShade="A6"/>
        </w:rPr>
        <w:t>No Normal Operation Requirements specified.</w:t>
      </w:r>
    </w:p>
    <w:p w14:paraId="3DC602D2" w14:textId="77777777" w:rsidR="00F15706" w:rsidRDefault="00F15706" w:rsidP="00783BCF">
      <w:pPr>
        <w:pStyle w:val="Heading5"/>
      </w:pPr>
      <w:r>
        <w:t>Error Handling</w:t>
      </w:r>
    </w:p>
    <w:p w14:paraId="7066F75F" w14:textId="77777777" w:rsidR="005961D3" w:rsidRDefault="005961D3" w:rsidP="00BB6A63"/>
    <w:p w14:paraId="392CE37C" w14:textId="77777777" w:rsidR="005961D3" w:rsidRDefault="005961D3" w:rsidP="005961D3">
      <w:pPr>
        <w:rPr>
          <w:color w:val="A6A6A6" w:themeColor="background1" w:themeShade="A6"/>
        </w:rPr>
      </w:pPr>
      <w:r>
        <w:rPr>
          <w:color w:val="A6A6A6" w:themeColor="background1" w:themeShade="A6"/>
        </w:rPr>
        <w:t>No Error Handling Requirements specified.</w:t>
      </w:r>
    </w:p>
    <w:p w14:paraId="0A1FDC26" w14:textId="77777777" w:rsidR="00DD7D94" w:rsidRDefault="00DD7D94" w:rsidP="00DD7D94">
      <w:pPr>
        <w:pStyle w:val="Heading4"/>
      </w:pPr>
      <w:r>
        <w:t>Non-Functional Requirements</w:t>
      </w:r>
    </w:p>
    <w:p w14:paraId="034D57F4" w14:textId="77777777" w:rsidR="005961D3" w:rsidRDefault="005961D3" w:rsidP="00BB6A63"/>
    <w:p w14:paraId="4933DD51" w14:textId="77777777" w:rsidR="005961D3" w:rsidRDefault="005961D3" w:rsidP="005961D3">
      <w:pPr>
        <w:rPr>
          <w:color w:val="A6A6A6" w:themeColor="background1" w:themeShade="A6"/>
        </w:rPr>
      </w:pPr>
      <w:r>
        <w:rPr>
          <w:color w:val="A6A6A6" w:themeColor="background1" w:themeShade="A6"/>
        </w:rPr>
        <w:t>No Non-Functional Requirements specified.</w:t>
      </w:r>
    </w:p>
    <w:p w14:paraId="65BE56AD" w14:textId="77777777" w:rsidR="00DF462B" w:rsidRDefault="00427220" w:rsidP="00DF462B">
      <w:pPr>
        <w:pStyle w:val="Heading4"/>
      </w:pPr>
      <w:r>
        <w:t>Functional</w:t>
      </w:r>
      <w:r w:rsidR="00DF462B">
        <w:t xml:space="preserve"> Safety Requirements</w:t>
      </w:r>
    </w:p>
    <w:p w14:paraId="52100B0E" w14:textId="77777777" w:rsidR="00DF462B" w:rsidRDefault="00DF462B" w:rsidP="00DF462B">
      <w:pPr>
        <w:rPr>
          <w:highlight w:val="yellow"/>
        </w:rPr>
      </w:pPr>
    </w:p>
    <w:p w14:paraId="4C84FA9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48F53C5" w14:textId="77777777" w:rsidR="00DD7D94" w:rsidRDefault="00DD7D94" w:rsidP="00DD7D94">
      <w:pPr>
        <w:pStyle w:val="Heading4"/>
      </w:pPr>
      <w:r>
        <w:t>Other Requirements</w:t>
      </w:r>
    </w:p>
    <w:p w14:paraId="298D7446" w14:textId="77777777" w:rsidR="00DD7D94" w:rsidRDefault="00DD7D94" w:rsidP="00DD7D94">
      <w:pPr>
        <w:pStyle w:val="Heading5"/>
      </w:pPr>
      <w:r>
        <w:t>Design Requirements</w:t>
      </w:r>
    </w:p>
    <w:p w14:paraId="32B274C0" w14:textId="77777777" w:rsidR="005961D3" w:rsidRDefault="005961D3" w:rsidP="00CA4A62"/>
    <w:p w14:paraId="0335C2FE" w14:textId="77777777" w:rsidR="005961D3" w:rsidRDefault="005961D3" w:rsidP="005961D3">
      <w:pPr>
        <w:rPr>
          <w:color w:val="A6A6A6" w:themeColor="background1" w:themeShade="A6"/>
        </w:rPr>
      </w:pPr>
      <w:r>
        <w:rPr>
          <w:color w:val="A6A6A6" w:themeColor="background1" w:themeShade="A6"/>
        </w:rPr>
        <w:t>No Design Requirements specified.</w:t>
      </w:r>
    </w:p>
    <w:p w14:paraId="40864A90" w14:textId="77777777" w:rsidR="00CA4A62" w:rsidRDefault="00CA4A62" w:rsidP="00CA4A62">
      <w:pPr>
        <w:pStyle w:val="Heading4"/>
      </w:pPr>
      <w:r>
        <w:t>Uncategorized Requirements</w:t>
      </w:r>
    </w:p>
    <w:p w14:paraId="7AE74A4E" w14:textId="77777777" w:rsidR="005961D3" w:rsidRDefault="005961D3" w:rsidP="00CA4A62"/>
    <w:p w14:paraId="161A9AEF" w14:textId="77777777" w:rsidR="001F5E54" w:rsidRPr="0017445F" w:rsidRDefault="006E25A5" w:rsidP="001F5E54">
      <w:pPr>
        <w:pStyle w:val="RERequirement"/>
        <w:shd w:val="clear" w:color="auto" w:fill="F2F2F2" w:themeFill="background1" w:themeFillShade="F2"/>
      </w:pPr>
      <w:r>
        <w:t>R_Sent_App_29</w:t>
      </w:r>
      <w:r w:rsidR="00AE04B0">
        <w:t xml:space="preserve"> Enable Disable from App</w:t>
      </w:r>
    </w:p>
    <w:p w14:paraId="15B67B66" w14:textId="77777777" w:rsidR="001F5E54" w:rsidRDefault="00AE04B0" w:rsidP="001F5E54">
      <w:pPr>
        <w:rPr>
          <w:rFonts w:cs="Arial"/>
        </w:rPr>
      </w:pPr>
      <w:r>
        <w:rPr>
          <w:rFonts w:cs="Arial"/>
        </w:rPr>
        <w:lastRenderedPageBreak/>
        <w:t>When the user requests via mobile device app, the Ford Pass Application shall allow the user to enable/disable the sentinel feature.</w:t>
      </w:r>
    </w:p>
    <w:p w14:paraId="14A8B0D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CE600E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9568E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R_Sent_App_29</w:t>
            </w:r>
          </w:p>
        </w:tc>
      </w:tr>
      <w:tr w:rsidR="001F5E54" w:rsidRPr="00FD127C" w14:paraId="0E4730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BD13A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A7CBE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allow activation and deactivation of the feature</w:t>
            </w:r>
          </w:p>
        </w:tc>
      </w:tr>
      <w:tr w:rsidR="001F5E54" w:rsidRPr="00FD127C" w14:paraId="18E520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13937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0E2D1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086E57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208BF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A72CCB" w14:textId="77777777" w:rsidR="00E77D14" w:rsidRDefault="00E77D14"/>
        </w:tc>
      </w:tr>
      <w:tr w:rsidR="001F5E54" w:rsidRPr="00FD127C" w14:paraId="51649F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1883A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7FBDF1"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A68E5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AF2D2A" w14:textId="77777777" w:rsidR="00E77D14" w:rsidRDefault="00E77D14"/>
        </w:tc>
      </w:tr>
      <w:tr w:rsidR="001F5E54" w:rsidRPr="00FD127C" w14:paraId="5C5F81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53DCA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44062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A0A6947" wp14:editId="6C758D0D">
                  <wp:extent cx="152400" cy="152400"/>
                  <wp:effectExtent l="0" t="0" r="0" b="0"/>
                  <wp:docPr id="139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R_F_Sentinel_00001 Enable Disable from App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AD9F3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C2345C" w14:textId="77777777" w:rsidR="00E77D14" w:rsidRDefault="00E77D14"/>
        </w:tc>
      </w:tr>
      <w:tr w:rsidR="001F5E54" w:rsidRPr="00FD127C" w14:paraId="663D42F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F4B11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3AF403"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AFC81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9C129E"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82FF5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8A21BD" w14:textId="77777777" w:rsidR="00E77D14" w:rsidRDefault="00E77D14"/>
        </w:tc>
      </w:tr>
      <w:tr w:rsidR="001F5E54" w:rsidRPr="00FD127C" w14:paraId="74E009D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3F3946" w14:textId="77777777" w:rsidR="001F5E54" w:rsidRPr="00FD127C" w:rsidRDefault="0052661D" w:rsidP="00A84EEF">
            <w:pPr>
              <w:rPr>
                <w:rFonts w:cs="Arial"/>
                <w:bCs/>
                <w:color w:val="808080" w:themeColor="background1" w:themeShade="80"/>
                <w:sz w:val="16"/>
                <w:szCs w:val="14"/>
              </w:rPr>
            </w:pPr>
            <w:hyperlink r:id="rId15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85251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EBF9E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1E71410" w14:textId="77777777" w:rsidR="001F5E54" w:rsidRPr="0017445F" w:rsidRDefault="006E25A5" w:rsidP="001F5E54">
      <w:pPr>
        <w:pStyle w:val="RERequirement"/>
        <w:shd w:val="clear" w:color="auto" w:fill="F2F2F2" w:themeFill="background1" w:themeFillShade="F2"/>
      </w:pPr>
      <w:r>
        <w:t>R_Sent_Core_17</w:t>
      </w:r>
      <w:r w:rsidR="00AE04B0">
        <w:t xml:space="preserve"> Allow Remote Start</w:t>
      </w:r>
    </w:p>
    <w:p w14:paraId="28F98D3E" w14:textId="77777777" w:rsidR="001F5E54" w:rsidRDefault="00AE04B0" w:rsidP="001F5E54">
      <w:pPr>
        <w:rPr>
          <w:rFonts w:cs="Arial"/>
        </w:rPr>
      </w:pPr>
      <w:r>
        <w:rPr>
          <w:rFonts w:cs="Arial"/>
        </w:rPr>
        <w:t>When Sentinel is active and the user requests a remote start via the FordPass App Sentinel shall remain active</w:t>
      </w:r>
    </w:p>
    <w:p w14:paraId="08AC5EC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EB45FD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BD280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R_Sent_Core_17</w:t>
            </w:r>
          </w:p>
        </w:tc>
      </w:tr>
      <w:tr w:rsidR="001F5E54" w:rsidRPr="00FD127C" w14:paraId="6B4BA7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CCAA4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ACEEA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Users may need to keep Sentinel armed whilst using the remote start functiionality</w:t>
            </w:r>
          </w:p>
        </w:tc>
      </w:tr>
      <w:tr w:rsidR="001F5E54" w:rsidRPr="00FD127C" w14:paraId="587202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5EF94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8D5E9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29831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C6501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C781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Sentinel shall be able to continue operation after a remote powertrain start request from the user via FordPass App</w:t>
            </w:r>
          </w:p>
        </w:tc>
      </w:tr>
      <w:tr w:rsidR="001F5E54" w:rsidRPr="00FD127C" w14:paraId="3961B2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BC1DD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D228D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7652A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4D4BCD" w14:textId="77777777" w:rsidR="00E77D14" w:rsidRDefault="00E77D14"/>
        </w:tc>
      </w:tr>
      <w:tr w:rsidR="001F5E54" w:rsidRPr="00FD127C" w14:paraId="50B4388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07710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8789B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4B117C4" wp14:editId="48E9B7B5">
                  <wp:extent cx="152400" cy="152400"/>
                  <wp:effectExtent l="0" t="0" r="0" b="0"/>
                  <wp:docPr id="139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R_F_Sentinel_00015 Allow Remote Start with Sentinel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BBBEB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8FA4DA" w14:textId="77777777" w:rsidR="00E77D14" w:rsidRDefault="00E77D14"/>
        </w:tc>
      </w:tr>
      <w:tr w:rsidR="001F5E54" w:rsidRPr="00FD127C" w14:paraId="297B3EA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E889B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F773E3"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25BFD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3D054D"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013A4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25CECC" w14:textId="77777777" w:rsidR="00E77D14" w:rsidRDefault="00E77D14"/>
        </w:tc>
      </w:tr>
      <w:tr w:rsidR="001F5E54" w:rsidRPr="00FD127C" w14:paraId="71BBC6B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1F5EA3" w14:textId="77777777" w:rsidR="001F5E54" w:rsidRPr="00FD127C" w:rsidRDefault="0052661D" w:rsidP="00A84EEF">
            <w:pPr>
              <w:rPr>
                <w:rFonts w:cs="Arial"/>
                <w:bCs/>
                <w:color w:val="808080" w:themeColor="background1" w:themeShade="80"/>
                <w:sz w:val="16"/>
                <w:szCs w:val="14"/>
              </w:rPr>
            </w:pPr>
            <w:hyperlink r:id="rId15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7E887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46948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BC360FA" w14:textId="77777777" w:rsidR="000D7866" w:rsidRPr="00E47D48" w:rsidRDefault="000D7866" w:rsidP="00E47D48">
      <w:pPr>
        <w:rPr>
          <w:color w:val="FF0000"/>
        </w:rPr>
      </w:pPr>
    </w:p>
    <w:p w14:paraId="216C3276" w14:textId="77777777" w:rsidR="009C1EEC" w:rsidRDefault="000D732E" w:rsidP="0061324D">
      <w:pPr>
        <w:pStyle w:val="Heading2"/>
        <w:numPr>
          <w:ilvl w:val="1"/>
          <w:numId w:val="4"/>
        </w:numPr>
      </w:pPr>
      <w:r>
        <w:t xml:space="preserve">Logical Function </w:t>
      </w:r>
      <w:r>
        <w:rPr>
          <w:noProof/>
        </w:rPr>
        <w:drawing>
          <wp:inline distT="0" distB="0" distL="0" distR="0" wp14:anchorId="49397E2F" wp14:editId="3DAAAC56">
            <wp:extent cx="152400" cy="152400"/>
            <wp:effectExtent l="0" t="0" r="0" b="0"/>
            <wp:docPr id="139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81" w:name="_18e440a94f62747624555ea6eedf7f12"/>
      <w:r w:rsidR="008E73AE">
        <w:t>Send setting or group of settings to be modified</w:t>
      </w:r>
      <w:bookmarkEnd w:id="181"/>
    </w:p>
    <w:p w14:paraId="4ED891F6" w14:textId="77777777" w:rsidR="0061785D" w:rsidRDefault="0061785D" w:rsidP="00783BCF">
      <w:pPr>
        <w:pStyle w:val="Heading3"/>
      </w:pPr>
      <w:r>
        <w:t xml:space="preserve">Function </w:t>
      </w:r>
      <w:r w:rsidR="00283752">
        <w:t>Overview</w:t>
      </w:r>
    </w:p>
    <w:p w14:paraId="656473F0" w14:textId="77777777" w:rsidR="00427220" w:rsidRDefault="000D732E" w:rsidP="00427220">
      <w:pPr>
        <w:pStyle w:val="Heading4"/>
      </w:pPr>
      <w:r>
        <w:t xml:space="preserve">Function </w:t>
      </w:r>
      <w:r w:rsidR="00283752">
        <w:t>Description</w:t>
      </w:r>
    </w:p>
    <w:p w14:paraId="59C0BBC4" w14:textId="77777777" w:rsidR="00794B45" w:rsidRDefault="00794B45" w:rsidP="009C1EEC">
      <w:pPr>
        <w:contextualSpacing/>
      </w:pPr>
    </w:p>
    <w:p w14:paraId="51F03887" w14:textId="77777777" w:rsidR="00AC0C92" w:rsidRDefault="00AC0C92" w:rsidP="009C1EEC">
      <w:pPr>
        <w:contextualSpacing/>
      </w:pPr>
      <w:r>
        <w:t>Function is allocated to:</w:t>
      </w:r>
    </w:p>
    <w:p w14:paraId="07B56338" w14:textId="77777777" w:rsidR="00AC0C92" w:rsidRDefault="00604AF5" w:rsidP="0061324D">
      <w:pPr>
        <w:pStyle w:val="ListParagraph"/>
        <w:numPr>
          <w:ilvl w:val="0"/>
          <w:numId w:val="13"/>
        </w:numPr>
        <w:contextualSpacing/>
      </w:pPr>
      <w:r>
        <w:rPr>
          <w:noProof/>
        </w:rPr>
        <w:drawing>
          <wp:inline distT="0" distB="0" distL="0" distR="0" wp14:anchorId="57A24239" wp14:editId="06D35C87">
            <wp:extent cx="152400" cy="152400"/>
            <wp:effectExtent l="0" t="0" r="0" b="0"/>
            <wp:docPr id="1398"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Enable-Disable of Motion Detection by Radar on App</w:t>
      </w:r>
      <w:r>
        <w:t xml:space="preserve"> &lt;&lt;Logical&gt;&gt;</w:t>
      </w:r>
    </w:p>
    <w:p w14:paraId="54AC1C75" w14:textId="77777777" w:rsidR="00AC0C92" w:rsidRDefault="00604AF5" w:rsidP="0061324D">
      <w:pPr>
        <w:pStyle w:val="ListParagraph"/>
        <w:numPr>
          <w:ilvl w:val="0"/>
          <w:numId w:val="13"/>
        </w:numPr>
        <w:contextualSpacing/>
      </w:pPr>
      <w:r>
        <w:rPr>
          <w:noProof/>
        </w:rPr>
        <w:drawing>
          <wp:inline distT="0" distB="0" distL="0" distR="0" wp14:anchorId="75915605" wp14:editId="639DF9BF">
            <wp:extent cx="152400" cy="152400"/>
            <wp:effectExtent l="0" t="0" r="0" b="0"/>
            <wp:docPr id="140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Enable/Disable of Threat Event Notifications on App</w:t>
      </w:r>
      <w:r>
        <w:t xml:space="preserve"> &lt;&lt;Logical&gt;&gt;</w:t>
      </w:r>
    </w:p>
    <w:p w14:paraId="69CC886C" w14:textId="77777777" w:rsidR="00AC0C92" w:rsidRDefault="00604AF5" w:rsidP="0061324D">
      <w:pPr>
        <w:pStyle w:val="ListParagraph"/>
        <w:numPr>
          <w:ilvl w:val="0"/>
          <w:numId w:val="13"/>
        </w:numPr>
        <w:contextualSpacing/>
      </w:pPr>
      <w:r>
        <w:rPr>
          <w:noProof/>
        </w:rPr>
        <w:drawing>
          <wp:inline distT="0" distB="0" distL="0" distR="0" wp14:anchorId="3E82FF03" wp14:editId="427DDBC6">
            <wp:extent cx="152400" cy="152400"/>
            <wp:effectExtent l="0" t="0" r="0" b="0"/>
            <wp:docPr id="1402"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HMI</w:t>
      </w:r>
      <w:r>
        <w:t xml:space="preserve"> &lt;&lt;Logical&gt;&gt;</w:t>
      </w:r>
    </w:p>
    <w:p w14:paraId="669A81DB" w14:textId="77777777" w:rsidR="00AC0C92" w:rsidRDefault="00604AF5" w:rsidP="0061324D">
      <w:pPr>
        <w:pStyle w:val="ListParagraph"/>
        <w:numPr>
          <w:ilvl w:val="0"/>
          <w:numId w:val="13"/>
        </w:numPr>
        <w:contextualSpacing/>
      </w:pPr>
      <w:r>
        <w:rPr>
          <w:noProof/>
        </w:rPr>
        <w:drawing>
          <wp:inline distT="0" distB="0" distL="0" distR="0" wp14:anchorId="716511EB" wp14:editId="4D6D6027">
            <wp:extent cx="152400" cy="152400"/>
            <wp:effectExtent l="0" t="0" r="0" b="0"/>
            <wp:docPr id="140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Modify settings - Sensor Sensitivity</w:t>
      </w:r>
      <w:r>
        <w:t xml:space="preserve"> &lt;&lt;Logical&gt;&gt;</w:t>
      </w:r>
    </w:p>
    <w:p w14:paraId="50749A9B" w14:textId="77777777" w:rsidR="00AC0C92" w:rsidRDefault="00604AF5" w:rsidP="0061324D">
      <w:pPr>
        <w:pStyle w:val="ListParagraph"/>
        <w:numPr>
          <w:ilvl w:val="0"/>
          <w:numId w:val="13"/>
        </w:numPr>
        <w:contextualSpacing/>
      </w:pPr>
      <w:r>
        <w:rPr>
          <w:noProof/>
        </w:rPr>
        <w:drawing>
          <wp:inline distT="0" distB="0" distL="0" distR="0" wp14:anchorId="780E94B4" wp14:editId="626BA3BE">
            <wp:extent cx="152400" cy="152400"/>
            <wp:effectExtent l="0" t="0" r="0" b="0"/>
            <wp:docPr id="140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245C034D" w14:textId="77777777" w:rsidR="00794B45" w:rsidRDefault="00794B45" w:rsidP="009C1EEC">
      <w:pPr>
        <w:contextualSpacing/>
      </w:pPr>
    </w:p>
    <w:p w14:paraId="78F77663" w14:textId="77777777" w:rsidR="009C1EEC" w:rsidRDefault="009C1EEC" w:rsidP="009C1EEC">
      <w:pPr>
        <w:contextualSpacing/>
      </w:pPr>
      <w:r w:rsidRPr="00A554C4">
        <w:t>Send setting or group of settings to be modified</w:t>
      </w:r>
    </w:p>
    <w:p w14:paraId="4885B6DD" w14:textId="77777777" w:rsidR="00282E2C" w:rsidRDefault="000D732E" w:rsidP="00FD32A2">
      <w:pPr>
        <w:pStyle w:val="Heading4"/>
      </w:pPr>
      <w:r>
        <w:t xml:space="preserve">Function </w:t>
      </w:r>
      <w:r w:rsidR="00282E2C">
        <w:t>Variants</w:t>
      </w:r>
    </w:p>
    <w:p w14:paraId="4CC522B6" w14:textId="77777777" w:rsidR="00282E2C" w:rsidRDefault="00282E2C" w:rsidP="00282E2C"/>
    <w:p w14:paraId="41D18592"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58ECD8E9" w14:textId="77777777" w:rsidTr="00EB7D77">
        <w:trPr>
          <w:trHeight w:val="314"/>
        </w:trPr>
        <w:tc>
          <w:tcPr>
            <w:tcW w:w="2523" w:type="dxa"/>
            <w:shd w:val="clear" w:color="auto" w:fill="D9D9D9" w:themeFill="background1" w:themeFillShade="D9"/>
          </w:tcPr>
          <w:p w14:paraId="1DFE09A2"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35C44C4A"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6AF94D0"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7AE0C346" w14:textId="77777777" w:rsidTr="00EB7D77">
        <w:trPr>
          <w:trHeight w:val="198"/>
        </w:trPr>
        <w:tc>
          <w:tcPr>
            <w:tcW w:w="2523" w:type="dxa"/>
          </w:tcPr>
          <w:p w14:paraId="114A4B53"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6A38591C" w14:textId="77777777" w:rsidR="000D732E" w:rsidRPr="009E3B7C" w:rsidRDefault="000D732E" w:rsidP="00EB7D77">
            <w:pPr>
              <w:overflowPunct/>
              <w:autoSpaceDE/>
              <w:autoSpaceDN/>
              <w:adjustRightInd/>
              <w:textAlignment w:val="center"/>
              <w:rPr>
                <w:rFonts w:cs="Arial"/>
              </w:rPr>
            </w:pPr>
          </w:p>
        </w:tc>
        <w:tc>
          <w:tcPr>
            <w:tcW w:w="2551" w:type="dxa"/>
          </w:tcPr>
          <w:p w14:paraId="0EBF7C96" w14:textId="77777777" w:rsidR="000D732E" w:rsidRDefault="000D732E" w:rsidP="00EB7D77">
            <w:pPr>
              <w:rPr>
                <w:rFonts w:cs="Arial"/>
                <w:lang w:val="en-GB"/>
              </w:rPr>
            </w:pPr>
            <w:r>
              <w:rPr>
                <w:rFonts w:cs="Arial"/>
                <w:lang w:val="en-GB"/>
              </w:rPr>
              <w:t xml:space="preserve">e.g. ExtLightTechnology = LED </w:t>
            </w:r>
          </w:p>
          <w:p w14:paraId="631B522B" w14:textId="77777777" w:rsidR="000D732E" w:rsidRDefault="000D732E" w:rsidP="00EB7D77">
            <w:pPr>
              <w:rPr>
                <w:rFonts w:cs="Arial"/>
                <w:lang w:val="en-GB"/>
              </w:rPr>
            </w:pPr>
            <w:r>
              <w:rPr>
                <w:rFonts w:cs="Arial"/>
                <w:lang w:val="en-GB"/>
              </w:rPr>
              <w:t>OR</w:t>
            </w:r>
          </w:p>
          <w:p w14:paraId="2A2C26FF" w14:textId="77777777" w:rsidR="000D732E" w:rsidRPr="005A344A" w:rsidRDefault="000D732E" w:rsidP="00EB7D77">
            <w:pPr>
              <w:rPr>
                <w:rFonts w:cs="Arial"/>
                <w:lang w:val="en-GB"/>
              </w:rPr>
            </w:pPr>
            <w:r>
              <w:rPr>
                <w:rFonts w:cs="Arial"/>
                <w:lang w:val="en-GB"/>
              </w:rPr>
              <w:t>ExtLightTechnology = Xenon</w:t>
            </w:r>
          </w:p>
        </w:tc>
      </w:tr>
    </w:tbl>
    <w:p w14:paraId="1BB04EF1" w14:textId="77777777" w:rsidR="000D732E" w:rsidRPr="005067FC" w:rsidRDefault="000D732E" w:rsidP="00282E2C">
      <w:pPr>
        <w:rPr>
          <w:i/>
          <w:color w:val="A6A6A6" w:themeColor="background1" w:themeShade="A6"/>
        </w:rPr>
      </w:pPr>
    </w:p>
    <w:p w14:paraId="55D1266D" w14:textId="77777777" w:rsidR="00427220" w:rsidRDefault="00427220" w:rsidP="00FD32A2">
      <w:pPr>
        <w:pStyle w:val="Heading4"/>
      </w:pPr>
      <w:r>
        <w:t>Input Requirements</w:t>
      </w:r>
      <w:r w:rsidR="000D732E">
        <w:t>/Documents</w:t>
      </w:r>
    </w:p>
    <w:p w14:paraId="53BC0A40"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C97E3C0" w14:textId="77777777" w:rsidTr="00656A21">
        <w:trPr>
          <w:trHeight w:val="20"/>
        </w:trPr>
        <w:tc>
          <w:tcPr>
            <w:tcW w:w="1561" w:type="dxa"/>
            <w:shd w:val="clear" w:color="auto" w:fill="D9D9D9" w:themeFill="background1" w:themeFillShade="D9"/>
          </w:tcPr>
          <w:p w14:paraId="6FE20D3E"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E22F51D" w14:textId="77777777" w:rsidR="000D732E" w:rsidRDefault="000D732E" w:rsidP="00EB7D77">
            <w:pPr>
              <w:rPr>
                <w:rFonts w:ascii="Helvetica" w:hAnsi="Helvetica" w:cs="Helvetica"/>
                <w:sz w:val="16"/>
              </w:rPr>
            </w:pPr>
          </w:p>
          <w:p w14:paraId="2E224176" w14:textId="77777777" w:rsidR="000D732E" w:rsidRPr="00B574CB" w:rsidRDefault="000D732E" w:rsidP="00EB7D77">
            <w:pPr>
              <w:rPr>
                <w:rFonts w:ascii="Helvetica" w:hAnsi="Helvetica" w:cs="Helvetica"/>
              </w:rPr>
            </w:pPr>
            <w:r w:rsidRPr="00B574CB">
              <w:rPr>
                <w:rFonts w:ascii="Helvetica" w:hAnsi="Helvetica" w:cs="Helvetica"/>
                <w:sz w:val="16"/>
              </w:rPr>
              <w:lastRenderedPageBreak/>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336233B" w14:textId="77777777" w:rsidR="000D732E" w:rsidRPr="007C20FA" w:rsidRDefault="000D732E" w:rsidP="00EB7D77">
            <w:pPr>
              <w:rPr>
                <w:rFonts w:ascii="Helvetica" w:hAnsi="Helvetica" w:cs="Helvetica"/>
                <w:b/>
              </w:rPr>
            </w:pPr>
            <w:r>
              <w:rPr>
                <w:rFonts w:ascii="Helvetica" w:hAnsi="Helvetica" w:cs="Helvetica"/>
                <w:b/>
              </w:rPr>
              <w:lastRenderedPageBreak/>
              <w:t>Section/Requirement</w:t>
            </w:r>
          </w:p>
        </w:tc>
        <w:tc>
          <w:tcPr>
            <w:tcW w:w="2694" w:type="dxa"/>
            <w:shd w:val="clear" w:color="auto" w:fill="D9D9D9" w:themeFill="background1" w:themeFillShade="D9"/>
          </w:tcPr>
          <w:p w14:paraId="7EF286B1"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92622AC" w14:textId="77777777" w:rsidR="000D732E" w:rsidRDefault="000D732E" w:rsidP="00EB7D77">
            <w:pPr>
              <w:rPr>
                <w:rFonts w:ascii="Helvetica" w:hAnsi="Helvetica" w:cs="Helvetica"/>
                <w:b/>
              </w:rPr>
            </w:pPr>
            <w:r>
              <w:rPr>
                <w:rFonts w:ascii="Helvetica" w:hAnsi="Helvetica" w:cs="Helvetica"/>
                <w:b/>
              </w:rPr>
              <w:t>Derived Requirement</w:t>
            </w:r>
          </w:p>
          <w:p w14:paraId="070CE965" w14:textId="77777777" w:rsidR="000D732E" w:rsidRDefault="000D732E" w:rsidP="00EB7D77">
            <w:pPr>
              <w:rPr>
                <w:rFonts w:ascii="Helvetica" w:hAnsi="Helvetica" w:cs="Helvetica"/>
                <w:sz w:val="16"/>
              </w:rPr>
            </w:pPr>
          </w:p>
          <w:p w14:paraId="1562710E" w14:textId="77777777" w:rsidR="000D732E" w:rsidRPr="00B574CB" w:rsidRDefault="000D732E" w:rsidP="00EB7D77">
            <w:pPr>
              <w:rPr>
                <w:rFonts w:ascii="Helvetica" w:hAnsi="Helvetica" w:cs="Helvetica"/>
              </w:rPr>
            </w:pPr>
            <w:r w:rsidRPr="00B574CB">
              <w:rPr>
                <w:rFonts w:ascii="Helvetica" w:hAnsi="Helvetica" w:cs="Helvetica"/>
                <w:sz w:val="16"/>
              </w:rPr>
              <w:lastRenderedPageBreak/>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7C85F037" w14:textId="77777777" w:rsidTr="00656A21">
        <w:trPr>
          <w:trHeight w:val="20"/>
        </w:trPr>
        <w:tc>
          <w:tcPr>
            <w:tcW w:w="10211" w:type="dxa"/>
            <w:gridSpan w:val="4"/>
            <w:shd w:val="clear" w:color="auto" w:fill="F2F2F2" w:themeFill="background1" w:themeFillShade="F2"/>
          </w:tcPr>
          <w:p w14:paraId="6A092965" w14:textId="77777777" w:rsidR="000D732E" w:rsidRDefault="000D732E" w:rsidP="00EB7D77">
            <w:pPr>
              <w:rPr>
                <w:rFonts w:ascii="Helvetica" w:hAnsi="Helvetica" w:cs="Helvetica"/>
                <w:b/>
              </w:rPr>
            </w:pPr>
            <w:r>
              <w:rPr>
                <w:rFonts w:ascii="Helvetica" w:hAnsi="Helvetica" w:cs="Helvetica"/>
                <w:b/>
              </w:rPr>
              <w:lastRenderedPageBreak/>
              <w:t>Feature Requirements</w:t>
            </w:r>
          </w:p>
        </w:tc>
      </w:tr>
      <w:tr w:rsidR="000D732E" w:rsidRPr="007C20FA" w14:paraId="70F15B89" w14:textId="77777777" w:rsidTr="00656A21">
        <w:trPr>
          <w:trHeight w:val="20"/>
        </w:trPr>
        <w:tc>
          <w:tcPr>
            <w:tcW w:w="1561" w:type="dxa"/>
          </w:tcPr>
          <w:p w14:paraId="395D56BB" w14:textId="77777777" w:rsidR="000D732E" w:rsidRPr="00D410AE" w:rsidRDefault="000D732E" w:rsidP="00EB7D77">
            <w:pPr>
              <w:rPr>
                <w:rFonts w:cs="Arial"/>
              </w:rPr>
            </w:pPr>
          </w:p>
        </w:tc>
        <w:tc>
          <w:tcPr>
            <w:tcW w:w="2694" w:type="dxa"/>
          </w:tcPr>
          <w:p w14:paraId="4CD51B60" w14:textId="77777777" w:rsidR="000D732E" w:rsidRDefault="000D732E" w:rsidP="00EB7D77">
            <w:pPr>
              <w:rPr>
                <w:rFonts w:cs="Arial"/>
              </w:rPr>
            </w:pPr>
            <w:r>
              <w:rPr>
                <w:rFonts w:cs="Arial"/>
              </w:rPr>
              <w:t>&lt;Example:</w:t>
            </w:r>
          </w:p>
          <w:p w14:paraId="26880ABE" w14:textId="77777777" w:rsidR="000D732E" w:rsidRPr="00D410AE" w:rsidRDefault="000D732E" w:rsidP="00EB7D77">
            <w:pPr>
              <w:rPr>
                <w:rFonts w:cs="Arial"/>
              </w:rPr>
            </w:pPr>
            <w:r>
              <w:rPr>
                <w:rFonts w:cs="Arial"/>
              </w:rPr>
              <w:t>id + title of relevant Feature Docs&gt;</w:t>
            </w:r>
          </w:p>
        </w:tc>
        <w:tc>
          <w:tcPr>
            <w:tcW w:w="2694" w:type="dxa"/>
          </w:tcPr>
          <w:p w14:paraId="4C10DED5" w14:textId="77777777" w:rsidR="000D732E" w:rsidRPr="00D410AE" w:rsidRDefault="000D732E" w:rsidP="00EB7D77">
            <w:pPr>
              <w:rPr>
                <w:rFonts w:cs="Arial"/>
              </w:rPr>
            </w:pPr>
            <w:r>
              <w:rPr>
                <w:rFonts w:cs="Arial"/>
              </w:rPr>
              <w:t>&lt;Example: “Requirements of Feature …”&gt;</w:t>
            </w:r>
          </w:p>
        </w:tc>
        <w:tc>
          <w:tcPr>
            <w:tcW w:w="3262" w:type="dxa"/>
          </w:tcPr>
          <w:p w14:paraId="3E4179FB"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57"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6742E970" w14:textId="77777777" w:rsidTr="00656A21">
        <w:trPr>
          <w:trHeight w:val="20"/>
        </w:trPr>
        <w:tc>
          <w:tcPr>
            <w:tcW w:w="1561" w:type="dxa"/>
          </w:tcPr>
          <w:p w14:paraId="7651904D" w14:textId="77777777" w:rsidR="000D732E" w:rsidRPr="00D410AE" w:rsidRDefault="000D732E" w:rsidP="00EB7D77">
            <w:pPr>
              <w:rPr>
                <w:rFonts w:cs="Arial"/>
              </w:rPr>
            </w:pPr>
          </w:p>
        </w:tc>
        <w:tc>
          <w:tcPr>
            <w:tcW w:w="2694" w:type="dxa"/>
          </w:tcPr>
          <w:p w14:paraId="3219CBCA" w14:textId="77777777" w:rsidR="000D732E" w:rsidRDefault="000D732E" w:rsidP="00EB7D77">
            <w:pPr>
              <w:rPr>
                <w:rFonts w:cs="Arial"/>
              </w:rPr>
            </w:pPr>
          </w:p>
        </w:tc>
        <w:tc>
          <w:tcPr>
            <w:tcW w:w="2694" w:type="dxa"/>
          </w:tcPr>
          <w:p w14:paraId="22ABDAED" w14:textId="77777777" w:rsidR="000D732E" w:rsidRDefault="000D732E" w:rsidP="00EB7D77">
            <w:pPr>
              <w:rPr>
                <w:rFonts w:cs="Arial"/>
              </w:rPr>
            </w:pPr>
          </w:p>
        </w:tc>
        <w:tc>
          <w:tcPr>
            <w:tcW w:w="3262" w:type="dxa"/>
          </w:tcPr>
          <w:p w14:paraId="35FA8812" w14:textId="77777777" w:rsidR="000D732E" w:rsidRDefault="000D732E" w:rsidP="00EB7D77">
            <w:pPr>
              <w:rPr>
                <w:rFonts w:cs="Arial"/>
              </w:rPr>
            </w:pPr>
          </w:p>
        </w:tc>
      </w:tr>
      <w:tr w:rsidR="000D732E" w:rsidRPr="007C20FA" w14:paraId="2D08A600" w14:textId="77777777" w:rsidTr="00656A21">
        <w:trPr>
          <w:trHeight w:val="20"/>
        </w:trPr>
        <w:tc>
          <w:tcPr>
            <w:tcW w:w="10211" w:type="dxa"/>
            <w:gridSpan w:val="4"/>
            <w:shd w:val="clear" w:color="auto" w:fill="F2F2F2" w:themeFill="background1" w:themeFillShade="F2"/>
          </w:tcPr>
          <w:p w14:paraId="0D0251CC"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6678996" w14:textId="77777777" w:rsidTr="00656A21">
        <w:trPr>
          <w:trHeight w:val="20"/>
        </w:trPr>
        <w:tc>
          <w:tcPr>
            <w:tcW w:w="1561" w:type="dxa"/>
          </w:tcPr>
          <w:p w14:paraId="3FD50BE4" w14:textId="77777777" w:rsidR="000D732E" w:rsidRPr="00D410AE" w:rsidRDefault="000D732E" w:rsidP="00EB7D77">
            <w:pPr>
              <w:rPr>
                <w:rFonts w:cs="Arial"/>
              </w:rPr>
            </w:pPr>
          </w:p>
        </w:tc>
        <w:tc>
          <w:tcPr>
            <w:tcW w:w="2694" w:type="dxa"/>
          </w:tcPr>
          <w:p w14:paraId="6B360503" w14:textId="77777777" w:rsidR="000D732E" w:rsidRPr="00D410AE" w:rsidRDefault="000D732E" w:rsidP="00EB7D77">
            <w:pPr>
              <w:rPr>
                <w:rFonts w:cs="Arial"/>
              </w:rPr>
            </w:pPr>
            <w:r>
              <w:rPr>
                <w:rFonts w:cs="Arial"/>
              </w:rPr>
              <w:t>&lt;Example: some SDS (requirement)&gt;</w:t>
            </w:r>
          </w:p>
        </w:tc>
        <w:tc>
          <w:tcPr>
            <w:tcW w:w="2694" w:type="dxa"/>
          </w:tcPr>
          <w:p w14:paraId="126B4678" w14:textId="77777777" w:rsidR="000D732E" w:rsidRPr="00D410AE" w:rsidRDefault="000D732E" w:rsidP="00EB7D77">
            <w:pPr>
              <w:rPr>
                <w:rFonts w:cs="Arial"/>
              </w:rPr>
            </w:pPr>
          </w:p>
        </w:tc>
        <w:tc>
          <w:tcPr>
            <w:tcW w:w="3262" w:type="dxa"/>
          </w:tcPr>
          <w:p w14:paraId="387B1F2B" w14:textId="77777777" w:rsidR="000D732E" w:rsidRDefault="000D732E" w:rsidP="00EB7D77">
            <w:pPr>
              <w:rPr>
                <w:rFonts w:cs="Arial"/>
              </w:rPr>
            </w:pPr>
          </w:p>
        </w:tc>
      </w:tr>
      <w:tr w:rsidR="000D732E" w:rsidRPr="007C20FA" w14:paraId="20168355" w14:textId="77777777" w:rsidTr="00656A21">
        <w:trPr>
          <w:trHeight w:val="20"/>
        </w:trPr>
        <w:tc>
          <w:tcPr>
            <w:tcW w:w="1561" w:type="dxa"/>
          </w:tcPr>
          <w:p w14:paraId="2D163EF2" w14:textId="77777777" w:rsidR="000D732E" w:rsidRDefault="000D732E" w:rsidP="00EB7D77">
            <w:pPr>
              <w:rPr>
                <w:rFonts w:cs="Arial"/>
              </w:rPr>
            </w:pPr>
          </w:p>
        </w:tc>
        <w:tc>
          <w:tcPr>
            <w:tcW w:w="2694" w:type="dxa"/>
          </w:tcPr>
          <w:p w14:paraId="4979A2A1" w14:textId="77777777" w:rsidR="000D732E" w:rsidRDefault="000D732E" w:rsidP="00EB7D77">
            <w:pPr>
              <w:rPr>
                <w:rFonts w:cs="Arial"/>
              </w:rPr>
            </w:pPr>
          </w:p>
        </w:tc>
        <w:tc>
          <w:tcPr>
            <w:tcW w:w="2694" w:type="dxa"/>
          </w:tcPr>
          <w:p w14:paraId="5A60D6B9" w14:textId="77777777" w:rsidR="000D732E" w:rsidRDefault="000D732E" w:rsidP="00EB7D77">
            <w:pPr>
              <w:rPr>
                <w:rFonts w:cs="Arial"/>
              </w:rPr>
            </w:pPr>
          </w:p>
        </w:tc>
        <w:tc>
          <w:tcPr>
            <w:tcW w:w="3262" w:type="dxa"/>
          </w:tcPr>
          <w:p w14:paraId="501A680C" w14:textId="77777777" w:rsidR="000D732E" w:rsidRDefault="000D732E" w:rsidP="00EB7D77">
            <w:pPr>
              <w:rPr>
                <w:rFonts w:cs="Arial"/>
              </w:rPr>
            </w:pPr>
          </w:p>
        </w:tc>
      </w:tr>
      <w:tr w:rsidR="000D732E" w:rsidRPr="007C20FA" w14:paraId="476A5F15" w14:textId="77777777" w:rsidTr="00656A21">
        <w:trPr>
          <w:trHeight w:val="20"/>
        </w:trPr>
        <w:tc>
          <w:tcPr>
            <w:tcW w:w="10211" w:type="dxa"/>
            <w:gridSpan w:val="4"/>
            <w:shd w:val="clear" w:color="auto" w:fill="F2F2F2" w:themeFill="background1" w:themeFillShade="F2"/>
          </w:tcPr>
          <w:p w14:paraId="1AB907BB"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5B8D70E7" w14:textId="77777777" w:rsidTr="00656A21">
        <w:trPr>
          <w:trHeight w:val="20"/>
        </w:trPr>
        <w:tc>
          <w:tcPr>
            <w:tcW w:w="1561" w:type="dxa"/>
          </w:tcPr>
          <w:p w14:paraId="56CE93C6" w14:textId="77777777" w:rsidR="000D732E" w:rsidRPr="00D410AE" w:rsidRDefault="000D732E" w:rsidP="00EB7D77">
            <w:pPr>
              <w:rPr>
                <w:rFonts w:cs="Arial"/>
              </w:rPr>
            </w:pPr>
          </w:p>
        </w:tc>
        <w:tc>
          <w:tcPr>
            <w:tcW w:w="2694" w:type="dxa"/>
          </w:tcPr>
          <w:p w14:paraId="4E080964" w14:textId="77777777" w:rsidR="000D732E" w:rsidRPr="00D410AE" w:rsidRDefault="000D732E" w:rsidP="00EB7D77">
            <w:pPr>
              <w:rPr>
                <w:rFonts w:cs="Arial"/>
              </w:rPr>
            </w:pPr>
          </w:p>
        </w:tc>
        <w:tc>
          <w:tcPr>
            <w:tcW w:w="2694" w:type="dxa"/>
          </w:tcPr>
          <w:p w14:paraId="255D21D6" w14:textId="77777777" w:rsidR="000D732E" w:rsidRPr="00D410AE" w:rsidRDefault="000D732E" w:rsidP="00EB7D77">
            <w:pPr>
              <w:rPr>
                <w:rFonts w:cs="Arial"/>
              </w:rPr>
            </w:pPr>
          </w:p>
        </w:tc>
        <w:tc>
          <w:tcPr>
            <w:tcW w:w="3262" w:type="dxa"/>
          </w:tcPr>
          <w:p w14:paraId="00E7E6C9" w14:textId="77777777" w:rsidR="000D732E" w:rsidRPr="00D410AE" w:rsidRDefault="000D732E" w:rsidP="00EB7D77">
            <w:pPr>
              <w:rPr>
                <w:rFonts w:cs="Arial"/>
              </w:rPr>
            </w:pPr>
          </w:p>
        </w:tc>
      </w:tr>
      <w:tr w:rsidR="000D732E" w:rsidRPr="007C20FA" w14:paraId="6810B51B" w14:textId="77777777" w:rsidTr="00656A21">
        <w:trPr>
          <w:trHeight w:val="20"/>
        </w:trPr>
        <w:tc>
          <w:tcPr>
            <w:tcW w:w="10211" w:type="dxa"/>
            <w:gridSpan w:val="4"/>
            <w:shd w:val="clear" w:color="auto" w:fill="F2F2F2" w:themeFill="background1" w:themeFillShade="F2"/>
          </w:tcPr>
          <w:p w14:paraId="5C313D7C"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0F5733AC" w14:textId="77777777" w:rsidTr="00656A21">
        <w:trPr>
          <w:trHeight w:val="20"/>
        </w:trPr>
        <w:tc>
          <w:tcPr>
            <w:tcW w:w="1561" w:type="dxa"/>
          </w:tcPr>
          <w:p w14:paraId="6400BEB3" w14:textId="77777777" w:rsidR="000D732E" w:rsidRPr="00D410AE" w:rsidRDefault="000D732E" w:rsidP="00EB7D77">
            <w:pPr>
              <w:rPr>
                <w:rFonts w:cs="Arial"/>
              </w:rPr>
            </w:pPr>
          </w:p>
        </w:tc>
        <w:tc>
          <w:tcPr>
            <w:tcW w:w="2694" w:type="dxa"/>
          </w:tcPr>
          <w:p w14:paraId="0BA0B677" w14:textId="77777777" w:rsidR="000D732E" w:rsidRPr="00D410AE" w:rsidRDefault="000D732E" w:rsidP="00EB7D77">
            <w:pPr>
              <w:rPr>
                <w:rFonts w:cs="Arial"/>
              </w:rPr>
            </w:pPr>
          </w:p>
        </w:tc>
        <w:tc>
          <w:tcPr>
            <w:tcW w:w="2694" w:type="dxa"/>
          </w:tcPr>
          <w:p w14:paraId="2F84BA1D" w14:textId="77777777" w:rsidR="000D732E" w:rsidRPr="00D410AE" w:rsidRDefault="000D732E" w:rsidP="00EB7D77">
            <w:pPr>
              <w:rPr>
                <w:rFonts w:cs="Arial"/>
              </w:rPr>
            </w:pPr>
          </w:p>
        </w:tc>
        <w:tc>
          <w:tcPr>
            <w:tcW w:w="3262" w:type="dxa"/>
          </w:tcPr>
          <w:p w14:paraId="11E4BDEF" w14:textId="77777777" w:rsidR="000D732E" w:rsidRPr="00D410AE" w:rsidRDefault="000D732E" w:rsidP="00EB7D77">
            <w:pPr>
              <w:rPr>
                <w:rFonts w:cs="Arial"/>
              </w:rPr>
            </w:pPr>
          </w:p>
        </w:tc>
      </w:tr>
      <w:tr w:rsidR="000D732E" w:rsidRPr="007C20FA" w14:paraId="288D200A" w14:textId="77777777" w:rsidTr="00656A21">
        <w:trPr>
          <w:trHeight w:val="20"/>
        </w:trPr>
        <w:tc>
          <w:tcPr>
            <w:tcW w:w="10211" w:type="dxa"/>
            <w:gridSpan w:val="4"/>
            <w:shd w:val="clear" w:color="auto" w:fill="F2F2F2" w:themeFill="background1" w:themeFillShade="F2"/>
          </w:tcPr>
          <w:p w14:paraId="1F6609A7"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6AC8F221" w14:textId="77777777" w:rsidTr="00656A21">
        <w:trPr>
          <w:trHeight w:val="20"/>
        </w:trPr>
        <w:tc>
          <w:tcPr>
            <w:tcW w:w="1561" w:type="dxa"/>
          </w:tcPr>
          <w:p w14:paraId="4912E757" w14:textId="77777777" w:rsidR="000D732E" w:rsidRPr="00D410AE" w:rsidRDefault="000D732E" w:rsidP="00EB7D77">
            <w:pPr>
              <w:rPr>
                <w:rFonts w:cs="Arial"/>
              </w:rPr>
            </w:pPr>
          </w:p>
        </w:tc>
        <w:tc>
          <w:tcPr>
            <w:tcW w:w="2694" w:type="dxa"/>
          </w:tcPr>
          <w:p w14:paraId="7541C7EC" w14:textId="77777777" w:rsidR="000D732E" w:rsidRDefault="000D732E" w:rsidP="00EB7D77">
            <w:pPr>
              <w:rPr>
                <w:rFonts w:cs="Arial"/>
              </w:rPr>
            </w:pPr>
          </w:p>
        </w:tc>
        <w:tc>
          <w:tcPr>
            <w:tcW w:w="2694" w:type="dxa"/>
          </w:tcPr>
          <w:p w14:paraId="779FA856" w14:textId="77777777" w:rsidR="000D732E" w:rsidRPr="00D410AE" w:rsidRDefault="000D732E" w:rsidP="00EB7D77">
            <w:pPr>
              <w:rPr>
                <w:rFonts w:cs="Arial"/>
              </w:rPr>
            </w:pPr>
          </w:p>
        </w:tc>
        <w:tc>
          <w:tcPr>
            <w:tcW w:w="3262" w:type="dxa"/>
          </w:tcPr>
          <w:p w14:paraId="4309D1F8" w14:textId="77777777" w:rsidR="000D732E" w:rsidRPr="00D410AE" w:rsidRDefault="000D732E" w:rsidP="00EB7D77">
            <w:pPr>
              <w:rPr>
                <w:rFonts w:cs="Arial"/>
              </w:rPr>
            </w:pPr>
          </w:p>
        </w:tc>
      </w:tr>
      <w:tr w:rsidR="00656A21" w:rsidRPr="007C20FA" w14:paraId="48C1552D" w14:textId="77777777" w:rsidTr="00656A21">
        <w:trPr>
          <w:trHeight w:val="20"/>
        </w:trPr>
        <w:tc>
          <w:tcPr>
            <w:tcW w:w="1561" w:type="dxa"/>
          </w:tcPr>
          <w:p w14:paraId="39FDD06D" w14:textId="77777777" w:rsidR="00656A21" w:rsidRPr="00D410AE" w:rsidRDefault="00656A21" w:rsidP="00EB7D77">
            <w:pPr>
              <w:rPr>
                <w:rFonts w:cs="Arial"/>
              </w:rPr>
            </w:pPr>
          </w:p>
        </w:tc>
        <w:tc>
          <w:tcPr>
            <w:tcW w:w="2694" w:type="dxa"/>
          </w:tcPr>
          <w:p w14:paraId="5931C9ED" w14:textId="77777777" w:rsidR="00656A21" w:rsidRDefault="00656A21" w:rsidP="00EB7D77">
            <w:pPr>
              <w:rPr>
                <w:rFonts w:cs="Arial"/>
              </w:rPr>
            </w:pPr>
          </w:p>
        </w:tc>
        <w:tc>
          <w:tcPr>
            <w:tcW w:w="2694" w:type="dxa"/>
          </w:tcPr>
          <w:p w14:paraId="661C6B40" w14:textId="77777777" w:rsidR="00656A21" w:rsidRPr="00D410AE" w:rsidRDefault="00656A21" w:rsidP="00EB7D77">
            <w:pPr>
              <w:rPr>
                <w:rFonts w:cs="Arial"/>
              </w:rPr>
            </w:pPr>
          </w:p>
        </w:tc>
        <w:tc>
          <w:tcPr>
            <w:tcW w:w="3262" w:type="dxa"/>
          </w:tcPr>
          <w:p w14:paraId="6B4B7480" w14:textId="77777777" w:rsidR="00656A21" w:rsidRPr="00D410AE" w:rsidRDefault="00656A21" w:rsidP="00EB7D77">
            <w:pPr>
              <w:rPr>
                <w:rFonts w:cs="Arial"/>
              </w:rPr>
            </w:pPr>
          </w:p>
        </w:tc>
      </w:tr>
    </w:tbl>
    <w:p w14:paraId="3BED70CC"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1F0D0699" w14:textId="77777777" w:rsidR="000D732E" w:rsidRPr="005067FC" w:rsidRDefault="000D732E" w:rsidP="00427220">
      <w:pPr>
        <w:rPr>
          <w:i/>
          <w:color w:val="A6A6A6" w:themeColor="background1" w:themeShade="A6"/>
        </w:rPr>
      </w:pPr>
    </w:p>
    <w:p w14:paraId="51C2CFCE" w14:textId="77777777" w:rsidR="00427220" w:rsidRDefault="00427220" w:rsidP="00427220">
      <w:pPr>
        <w:pStyle w:val="Heading4"/>
      </w:pPr>
      <w:r>
        <w:t>Assumptions</w:t>
      </w:r>
    </w:p>
    <w:p w14:paraId="39AB02D4" w14:textId="77777777" w:rsidR="00A92B2F" w:rsidRDefault="00A92B2F" w:rsidP="00A92B2F"/>
    <w:p w14:paraId="7098558E"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F1720EC" w14:textId="77777777" w:rsidR="00C0442C" w:rsidRDefault="00C0442C" w:rsidP="00A92B2F"/>
    <w:p w14:paraId="5556CCC8" w14:textId="77777777" w:rsidR="00F15706" w:rsidRDefault="00E60B64" w:rsidP="00783BCF">
      <w:pPr>
        <w:pStyle w:val="Heading3"/>
      </w:pPr>
      <w:r>
        <w:t>Function Scope</w:t>
      </w:r>
    </w:p>
    <w:p w14:paraId="7DFB06B2" w14:textId="77777777" w:rsidR="00055646" w:rsidRPr="00A43B48" w:rsidRDefault="00055646" w:rsidP="00306D37">
      <w:pPr>
        <w:contextualSpacing/>
      </w:pPr>
    </w:p>
    <w:p w14:paraId="223CC60A" w14:textId="77777777" w:rsidR="00306D37" w:rsidRDefault="00306D37" w:rsidP="00306D37">
      <w:pPr>
        <w:contextualSpacing/>
      </w:pPr>
      <w:r>
        <w:t xml:space="preserve">The </w:t>
      </w:r>
      <w:r>
        <w:rPr>
          <w:noProof/>
        </w:rPr>
        <w:drawing>
          <wp:inline distT="0" distB="0" distL="0" distR="0" wp14:anchorId="56758EA8" wp14:editId="76EEACAD">
            <wp:extent cx="152400" cy="152400"/>
            <wp:effectExtent l="0" t="0" r="0" b="0"/>
            <wp:docPr id="140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Send setting or group of settings to be modified</w:t>
      </w:r>
      <w:r w:rsidR="0004480F">
        <w:rPr>
          <w:b/>
        </w:rPr>
        <w:t>”</w:t>
      </w:r>
      <w:r>
        <w:t xml:space="preserve"> f</w:t>
      </w:r>
      <w:r w:rsidR="00294100">
        <w:t>unction is called by</w:t>
      </w:r>
      <w:r>
        <w:t xml:space="preserve"> the following </w:t>
      </w:r>
      <w:r w:rsidR="00294100">
        <w:t>functions</w:t>
      </w:r>
      <w:r>
        <w:t>:</w:t>
      </w:r>
    </w:p>
    <w:p w14:paraId="10862C5A" w14:textId="77777777" w:rsidR="00306D37" w:rsidRPr="00953D23" w:rsidRDefault="00306D37" w:rsidP="0061324D">
      <w:pPr>
        <w:pStyle w:val="ListParagraph"/>
        <w:numPr>
          <w:ilvl w:val="0"/>
          <w:numId w:val="12"/>
        </w:numPr>
        <w:contextualSpacing/>
      </w:pPr>
      <w:r>
        <w:rPr>
          <w:noProof/>
        </w:rPr>
        <w:drawing>
          <wp:inline distT="0" distB="0" distL="0" distR="0" wp14:anchorId="3D636D65" wp14:editId="2A68A1F8">
            <wp:extent cx="152400" cy="152400"/>
            <wp:effectExtent l="0" t="0" r="0" b="0"/>
            <wp:docPr id="141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6ff42d843168162ec35c75a2092c38a" w:history="1">
        <w:r w:rsidR="00B66881">
          <w:rPr>
            <w:rStyle w:val="Hyperlink"/>
          </w:rPr>
          <w:t>Modify sentinel settings</w:t>
        </w:r>
      </w:hyperlink>
      <w:r w:rsidR="0004480F">
        <w:t>”</w:t>
      </w:r>
    </w:p>
    <w:p w14:paraId="06602D73" w14:textId="77777777" w:rsidR="00393C96" w:rsidRPr="00393C96" w:rsidRDefault="00393C96" w:rsidP="00306D37">
      <w:pPr>
        <w:contextualSpacing/>
      </w:pPr>
    </w:p>
    <w:p w14:paraId="32BC4375" w14:textId="77777777" w:rsidR="001A755C" w:rsidRDefault="001A755C" w:rsidP="00306D37"/>
    <w:p w14:paraId="7B74BF8F" w14:textId="77777777" w:rsidR="00294100" w:rsidRDefault="00294100" w:rsidP="00294100">
      <w:pPr>
        <w:jc w:val="center"/>
      </w:pPr>
      <w:r>
        <w:rPr>
          <w:noProof/>
        </w:rPr>
        <w:lastRenderedPageBreak/>
        <w:drawing>
          <wp:inline distT="0" distB="0" distL="0" distR="0" wp14:anchorId="0B1A7E9D" wp14:editId="12780682">
            <wp:extent cx="6466205" cy="5670197"/>
            <wp:effectExtent l="0" t="0" r="0" b="0"/>
            <wp:docPr id="1412" name="Picture 1730240577.jpg" descr="1730240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1730240577.jpg"/>
                    <pic:cNvPicPr/>
                  </pic:nvPicPr>
                  <pic:blipFill>
                    <a:blip r:embed="rId104" cstate="print"/>
                    <a:stretch>
                      <a:fillRect/>
                    </a:stretch>
                  </pic:blipFill>
                  <pic:spPr>
                    <a:xfrm>
                      <a:off x="0" y="0"/>
                      <a:ext cx="6466205" cy="5670197"/>
                    </a:xfrm>
                    <a:prstGeom prst="rect">
                      <a:avLst/>
                    </a:prstGeom>
                  </pic:spPr>
                </pic:pic>
              </a:graphicData>
            </a:graphic>
          </wp:inline>
        </w:drawing>
      </w:r>
    </w:p>
    <w:p w14:paraId="48E5CBE8"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19E68EB" wp14:editId="552BC1FB">
            <wp:extent cx="152400" cy="152400"/>
            <wp:effectExtent l="0" t="0" r="0" b="0"/>
            <wp:docPr id="141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Modify sentinel settings</w:t>
      </w:r>
      <w:r w:rsidR="0004480F">
        <w:t>”</w:t>
      </w:r>
      <w:r w:rsidRPr="00294100">
        <w:t xml:space="preserve"> calling </w:t>
      </w:r>
      <w:r>
        <w:rPr>
          <w:noProof/>
        </w:rPr>
        <w:drawing>
          <wp:inline distT="0" distB="0" distL="0" distR="0" wp14:anchorId="0ABDA662" wp14:editId="28A4BC2B">
            <wp:extent cx="152400" cy="152400"/>
            <wp:effectExtent l="0" t="0" r="0" b="0"/>
            <wp:docPr id="141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Send setting or group of settings to be modified</w:t>
      </w:r>
      <w:r w:rsidR="0004480F">
        <w:t>”</w:t>
      </w:r>
    </w:p>
    <w:p w14:paraId="32CC5FF8" w14:textId="77777777" w:rsidR="00306D37" w:rsidRDefault="00306D37" w:rsidP="00306D37">
      <w:pPr>
        <w:contextualSpacing/>
      </w:pPr>
    </w:p>
    <w:p w14:paraId="658A7B04" w14:textId="77777777" w:rsidR="00F15706" w:rsidRDefault="00E60B64" w:rsidP="00783BCF">
      <w:pPr>
        <w:pStyle w:val="Heading3"/>
      </w:pPr>
      <w:r>
        <w:t>Function Interfaces</w:t>
      </w:r>
    </w:p>
    <w:p w14:paraId="0C9E4510"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230DD26" w14:textId="77777777" w:rsidTr="0082668D">
        <w:trPr>
          <w:trHeight w:val="260"/>
        </w:trPr>
        <w:tc>
          <w:tcPr>
            <w:tcW w:w="2547" w:type="dxa"/>
            <w:shd w:val="clear" w:color="auto" w:fill="D9D9D9" w:themeFill="background1" w:themeFillShade="D9"/>
            <w:noWrap/>
            <w:hideMark/>
          </w:tcPr>
          <w:p w14:paraId="2ECC2CE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69E3C60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0DB4993E" w14:textId="77777777" w:rsidTr="0082668D">
        <w:trPr>
          <w:trHeight w:val="410"/>
        </w:trPr>
        <w:tc>
          <w:tcPr>
            <w:tcW w:w="2547" w:type="dxa"/>
            <w:noWrap/>
          </w:tcPr>
          <w:p w14:paraId="07A0D625" w14:textId="77777777" w:rsidR="0082668D" w:rsidRDefault="0082668D" w:rsidP="00BC57B1">
            <w:pPr>
              <w:contextualSpacing/>
              <w:rPr>
                <w:rFonts w:cs="Arial"/>
              </w:rPr>
            </w:pPr>
            <w:r w:rsidRPr="00275823">
              <w:rPr>
                <w:rFonts w:cs="Arial"/>
              </w:rPr>
              <w:t>Configuration Parameters</w:t>
            </w:r>
          </w:p>
        </w:tc>
        <w:tc>
          <w:tcPr>
            <w:tcW w:w="7654" w:type="dxa"/>
          </w:tcPr>
          <w:p w14:paraId="40440D07" w14:textId="77777777" w:rsidR="00E77D14" w:rsidRDefault="00E77D14"/>
        </w:tc>
      </w:tr>
    </w:tbl>
    <w:p w14:paraId="64678EE0" w14:textId="77777777" w:rsidR="0082668D" w:rsidRDefault="0082668D" w:rsidP="00A7465B">
      <w:pPr>
        <w:contextualSpacing/>
        <w:rPr>
          <w:rFonts w:cs="Arial"/>
        </w:rPr>
      </w:pPr>
    </w:p>
    <w:p w14:paraId="73E11FC8"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87FCC25" w14:textId="77777777" w:rsidTr="00CD7DFE">
        <w:trPr>
          <w:trHeight w:val="260"/>
        </w:trPr>
        <w:tc>
          <w:tcPr>
            <w:tcW w:w="2689" w:type="dxa"/>
            <w:shd w:val="clear" w:color="auto" w:fill="D9D9D9" w:themeFill="background1" w:themeFillShade="D9"/>
            <w:noWrap/>
            <w:hideMark/>
          </w:tcPr>
          <w:p w14:paraId="1E8D37E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AA5DF99"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7A595914" w14:textId="77777777" w:rsidTr="00CD7DFE">
        <w:trPr>
          <w:trHeight w:val="410"/>
        </w:trPr>
        <w:tc>
          <w:tcPr>
            <w:tcW w:w="2689" w:type="dxa"/>
            <w:noWrap/>
          </w:tcPr>
          <w:p w14:paraId="19C77FEF" w14:textId="77777777" w:rsidR="00CD7DFE" w:rsidRDefault="00CD7DFE" w:rsidP="00BC57B1">
            <w:pPr>
              <w:contextualSpacing/>
              <w:rPr>
                <w:rFonts w:cs="Arial"/>
              </w:rPr>
            </w:pPr>
            <w:r>
              <w:rPr>
                <w:rFonts w:cs="Arial"/>
              </w:rPr>
              <w:t>all sentinel settings</w:t>
            </w:r>
          </w:p>
          <w:p w14:paraId="1583BB29" w14:textId="77777777" w:rsidR="00CD7DFE" w:rsidRDefault="00CD7DFE" w:rsidP="00BC57B1">
            <w:pPr>
              <w:contextualSpacing/>
              <w:rPr>
                <w:rFonts w:cs="Arial"/>
              </w:rPr>
            </w:pPr>
            <w:r>
              <w:rPr>
                <w:rFonts w:cs="Arial"/>
              </w:rPr>
              <w:t>Signal:</w:t>
            </w:r>
          </w:p>
          <w:p w14:paraId="79AFC45F" w14:textId="77777777" w:rsidR="00CD7DFE" w:rsidRDefault="00CD7DFE" w:rsidP="00BC57B1">
            <w:pPr>
              <w:contextualSpacing/>
              <w:rPr>
                <w:rFonts w:cs="Arial"/>
              </w:rPr>
            </w:pPr>
            <w:r>
              <w:rPr>
                <w:noProof/>
              </w:rPr>
              <w:drawing>
                <wp:inline distT="0" distB="0" distL="0" distR="0" wp14:anchorId="52D38ACC" wp14:editId="18809166">
                  <wp:extent cx="152400" cy="152400"/>
                  <wp:effectExtent l="0" t="0" r="0" b="0"/>
                  <wp:docPr id="1418"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c78b88dab14a40bdc492146e21da52ff" w:history="1">
              <w:r>
                <w:rPr>
                  <w:rStyle w:val="Hyperlink"/>
                  <w:rFonts w:cs="Arial"/>
                </w:rPr>
                <w:t>Confuguration Parameters Sentinel</w:t>
              </w:r>
            </w:hyperlink>
          </w:p>
        </w:tc>
        <w:tc>
          <w:tcPr>
            <w:tcW w:w="7512" w:type="dxa"/>
            <w:noWrap/>
          </w:tcPr>
          <w:p w14:paraId="670D5E5B" w14:textId="77777777" w:rsidR="00CD7DFE" w:rsidRDefault="00CD7DFE" w:rsidP="00BC57B1">
            <w:pPr>
              <w:rPr>
                <w:rFonts w:cs="Arial"/>
              </w:rPr>
            </w:pPr>
            <w:r>
              <w:rPr>
                <w:rFonts w:cs="Arial"/>
              </w:rPr>
              <w:t>Signal Description:</w:t>
            </w:r>
          </w:p>
          <w:p w14:paraId="06E9ADFE" w14:textId="77777777" w:rsidR="00CD7DFE" w:rsidRDefault="00CD7DFE" w:rsidP="00BC57B1">
            <w:pPr>
              <w:rPr>
                <w:rFonts w:cs="Arial"/>
              </w:rPr>
            </w:pPr>
            <w:r>
              <w:rPr>
                <w:rFonts w:cs="Arial"/>
              </w:rPr>
              <w:t>Signal describing the cSentinel configuration parameters</w:t>
            </w:r>
          </w:p>
          <w:p w14:paraId="4DC49016" w14:textId="77777777" w:rsidR="00CD7DFE" w:rsidRDefault="00CD7DFE" w:rsidP="00BC57B1">
            <w:pPr>
              <w:rPr>
                <w:rFonts w:cs="Arial"/>
              </w:rPr>
            </w:pPr>
          </w:p>
          <w:p w14:paraId="08D87948" w14:textId="77777777" w:rsidR="00CD7DFE" w:rsidRPr="00275823" w:rsidRDefault="00CD7DFE" w:rsidP="00BC57B1">
            <w:pPr>
              <w:rPr>
                <w:rFonts w:cs="Arial"/>
                <w:color w:val="000000"/>
              </w:rPr>
            </w:pPr>
            <w:r>
              <w:rPr>
                <w:rFonts w:cs="Arial"/>
                <w:color w:val="000000"/>
              </w:rPr>
              <w:t>Sent to:</w:t>
            </w:r>
          </w:p>
          <w:p w14:paraId="73B17819"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756AF01" wp14:editId="73846EA2">
                  <wp:extent cx="152400" cy="152400"/>
                  <wp:effectExtent l="0" t="0" r="0" b="0"/>
                  <wp:docPr id="142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2475d0ff960bdc1ddfa98416d920de4d" w:history="1">
              <w:r>
                <w:rPr>
                  <w:rStyle w:val="Hyperlink"/>
                  <w:rFonts w:cs="Arial"/>
                  <w:color w:val="000000"/>
                </w:rPr>
                <w:t>Set all sentinel settings</w:t>
              </w:r>
            </w:hyperlink>
          </w:p>
        </w:tc>
      </w:tr>
    </w:tbl>
    <w:p w14:paraId="50BB5A29" w14:textId="77777777" w:rsidR="00CD7DFE" w:rsidRDefault="00CD7DFE" w:rsidP="00A72B37"/>
    <w:p w14:paraId="3E7EC783" w14:textId="77777777" w:rsidR="00A72B37" w:rsidRDefault="00A72B37" w:rsidP="00A72B37">
      <w:pPr>
        <w:pStyle w:val="Heading4"/>
      </w:pPr>
      <w:r>
        <w:t>Logical</w:t>
      </w:r>
      <w:r w:rsidRPr="00F15706">
        <w:t xml:space="preserve"> Parameters</w:t>
      </w:r>
    </w:p>
    <w:p w14:paraId="20B8C6A8" w14:textId="77777777" w:rsidR="00A72B37" w:rsidRDefault="00A72B37" w:rsidP="00A72B37"/>
    <w:p w14:paraId="6BA9DB3E"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17A716B0" w14:textId="77777777" w:rsidTr="00EB7D77">
        <w:trPr>
          <w:trHeight w:val="211"/>
        </w:trPr>
        <w:tc>
          <w:tcPr>
            <w:tcW w:w="2689" w:type="dxa"/>
            <w:shd w:val="clear" w:color="auto" w:fill="D9D9D9" w:themeFill="background1" w:themeFillShade="D9"/>
            <w:noWrap/>
            <w:hideMark/>
          </w:tcPr>
          <w:p w14:paraId="6E4CCCE9"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135DFC5C"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47CFBD67" w14:textId="77777777" w:rsidTr="00EB7D77">
        <w:trPr>
          <w:trHeight w:val="410"/>
        </w:trPr>
        <w:tc>
          <w:tcPr>
            <w:tcW w:w="2689" w:type="dxa"/>
            <w:noWrap/>
          </w:tcPr>
          <w:p w14:paraId="001E196F"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1DC27358"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45954E22" w14:textId="77777777" w:rsidTr="00EB7D77">
        <w:trPr>
          <w:trHeight w:val="410"/>
        </w:trPr>
        <w:tc>
          <w:tcPr>
            <w:tcW w:w="2689" w:type="dxa"/>
            <w:noWrap/>
          </w:tcPr>
          <w:p w14:paraId="07A1F6C2"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6B8417E3" w14:textId="77777777" w:rsidR="009649F4" w:rsidRPr="003F473D" w:rsidRDefault="009649F4" w:rsidP="00EB7D77">
            <w:pPr>
              <w:rPr>
                <w:rFonts w:cs="Arial"/>
                <w:color w:val="000000"/>
                <w:sz w:val="18"/>
                <w:szCs w:val="18"/>
              </w:rPr>
            </w:pPr>
          </w:p>
        </w:tc>
      </w:tr>
    </w:tbl>
    <w:p w14:paraId="0BE35322" w14:textId="77777777" w:rsidR="009649F4" w:rsidRDefault="009649F4" w:rsidP="00A72B37"/>
    <w:p w14:paraId="2AF8FE98" w14:textId="77777777" w:rsidR="00822913" w:rsidRDefault="00822913" w:rsidP="00822913">
      <w:pPr>
        <w:pStyle w:val="Heading3"/>
      </w:pPr>
      <w:r>
        <w:t>Function Modeling</w:t>
      </w:r>
    </w:p>
    <w:p w14:paraId="2D4BCC63" w14:textId="77777777" w:rsidR="00EF5443" w:rsidRPr="00C75AE5" w:rsidRDefault="00EF5443" w:rsidP="00EF5443"/>
    <w:p w14:paraId="4FECAA29" w14:textId="77777777" w:rsidR="002D15F6" w:rsidRDefault="002D15F6" w:rsidP="0061324D">
      <w:pPr>
        <w:pStyle w:val="Heading4"/>
        <w:numPr>
          <w:ilvl w:val="3"/>
          <w:numId w:val="4"/>
        </w:numPr>
      </w:pPr>
      <w:r>
        <w:t>Use Cases</w:t>
      </w:r>
    </w:p>
    <w:p w14:paraId="4548C993" w14:textId="77777777" w:rsidR="002D15F6" w:rsidRDefault="002D15F6" w:rsidP="002D15F6"/>
    <w:p w14:paraId="1469EEB6"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EF77B95" w14:textId="77777777" w:rsidR="009649F4" w:rsidRDefault="009649F4" w:rsidP="009649F4">
      <w:pPr>
        <w:pStyle w:val="Heading4"/>
        <w:numPr>
          <w:ilvl w:val="3"/>
          <w:numId w:val="4"/>
        </w:numPr>
      </w:pPr>
      <w:r>
        <w:t>State Charts</w:t>
      </w:r>
    </w:p>
    <w:p w14:paraId="374CD733" w14:textId="77777777" w:rsidR="00195B38" w:rsidRDefault="00195B38" w:rsidP="00A76553">
      <w:pPr>
        <w:contextualSpacing/>
        <w:rPr>
          <w:color w:val="A6A6A6" w:themeColor="background1" w:themeShade="A6"/>
        </w:rPr>
      </w:pPr>
    </w:p>
    <w:p w14:paraId="19E891BA"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0A2B4A04" w14:textId="77777777" w:rsidR="00A76553" w:rsidRPr="00FF5F72" w:rsidRDefault="00A76553" w:rsidP="00A76553">
      <w:pPr>
        <w:contextualSpacing/>
        <w:rPr>
          <w:color w:val="A6A6A6" w:themeColor="background1" w:themeShade="A6"/>
        </w:rPr>
      </w:pPr>
    </w:p>
    <w:p w14:paraId="39C32CD5" w14:textId="77777777" w:rsidR="00A76553" w:rsidRPr="00004083" w:rsidRDefault="00A76553" w:rsidP="00A76553">
      <w:pPr>
        <w:contextualSpacing/>
        <w:rPr>
          <w:rFonts w:cs="Arial"/>
        </w:rPr>
      </w:pPr>
    </w:p>
    <w:p w14:paraId="0F9BB5C2" w14:textId="77777777" w:rsidR="009649F4" w:rsidRDefault="009649F4" w:rsidP="009649F4">
      <w:pPr>
        <w:pStyle w:val="Heading4"/>
        <w:numPr>
          <w:ilvl w:val="3"/>
          <w:numId w:val="4"/>
        </w:numPr>
      </w:pPr>
      <w:r>
        <w:t>Activity Diagrams</w:t>
      </w:r>
    </w:p>
    <w:p w14:paraId="639886CD" w14:textId="77777777" w:rsidR="009649F4" w:rsidRDefault="009649F4" w:rsidP="009649F4"/>
    <w:p w14:paraId="6D785092"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3BB7D2AC" w14:textId="77777777" w:rsidR="009649F4" w:rsidRPr="00FF5F72" w:rsidRDefault="009649F4" w:rsidP="009649F4">
      <w:pPr>
        <w:contextualSpacing/>
        <w:rPr>
          <w:color w:val="A6A6A6" w:themeColor="background1" w:themeShade="A6"/>
        </w:rPr>
      </w:pPr>
    </w:p>
    <w:p w14:paraId="1619DE0A" w14:textId="77777777" w:rsidR="009649F4" w:rsidRDefault="009649F4" w:rsidP="009649F4">
      <w:pPr>
        <w:pStyle w:val="Heading4"/>
        <w:numPr>
          <w:ilvl w:val="3"/>
          <w:numId w:val="4"/>
        </w:numPr>
      </w:pPr>
      <w:r>
        <w:t>Sequence Diagrams</w:t>
      </w:r>
    </w:p>
    <w:p w14:paraId="7967D908" w14:textId="77777777" w:rsidR="00987D84" w:rsidRPr="00EB7D77" w:rsidRDefault="00987D84" w:rsidP="00EB7D77">
      <w:pPr>
        <w:rPr>
          <w:rStyle w:val="SubtleEmphasis"/>
          <w:i w:val="0"/>
          <w:iCs w:val="0"/>
          <w:color w:val="auto"/>
          <w:highlight w:val="green"/>
        </w:rPr>
      </w:pPr>
    </w:p>
    <w:p w14:paraId="1FFDF8FA"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6D45460A" w14:textId="77777777" w:rsidR="00987D84" w:rsidRDefault="00987D84" w:rsidP="00987D84"/>
    <w:p w14:paraId="159CE8D1" w14:textId="77777777" w:rsidR="009649F4" w:rsidRDefault="009649F4" w:rsidP="009649F4"/>
    <w:p w14:paraId="3F9C6514" w14:textId="77777777" w:rsidR="009649F4" w:rsidRDefault="009649F4" w:rsidP="009649F4">
      <w:pPr>
        <w:pStyle w:val="Heading4"/>
        <w:numPr>
          <w:ilvl w:val="3"/>
          <w:numId w:val="4"/>
        </w:numPr>
      </w:pPr>
      <w:r>
        <w:t>Decision Tables</w:t>
      </w:r>
    </w:p>
    <w:p w14:paraId="6DDE9138" w14:textId="77777777" w:rsidR="009649F4" w:rsidRDefault="009649F4" w:rsidP="009649F4"/>
    <w:p w14:paraId="0E761333" w14:textId="77777777" w:rsidR="00F15706" w:rsidRDefault="00DA0800" w:rsidP="00822913">
      <w:pPr>
        <w:pStyle w:val="Heading3"/>
      </w:pPr>
      <w:r>
        <w:t>Function Requirements</w:t>
      </w:r>
    </w:p>
    <w:p w14:paraId="62CB36C2" w14:textId="77777777" w:rsidR="00F15706" w:rsidRDefault="00F15706" w:rsidP="00783BCF">
      <w:pPr>
        <w:pStyle w:val="Heading4"/>
      </w:pPr>
      <w:r>
        <w:t>Functional Requirements</w:t>
      </w:r>
    </w:p>
    <w:p w14:paraId="2900A943" w14:textId="77777777" w:rsidR="006E54B3" w:rsidRDefault="00F15706" w:rsidP="006E54B3">
      <w:pPr>
        <w:pStyle w:val="Heading5"/>
      </w:pPr>
      <w:r>
        <w:t>Normal Operation</w:t>
      </w:r>
    </w:p>
    <w:p w14:paraId="196A41B0" w14:textId="77777777" w:rsidR="005961D3" w:rsidRDefault="005961D3" w:rsidP="00BB6A63"/>
    <w:p w14:paraId="1C66C851" w14:textId="77777777" w:rsidR="005961D3" w:rsidRDefault="005961D3" w:rsidP="005961D3">
      <w:pPr>
        <w:rPr>
          <w:color w:val="A6A6A6" w:themeColor="background1" w:themeShade="A6"/>
        </w:rPr>
      </w:pPr>
      <w:r>
        <w:rPr>
          <w:color w:val="A6A6A6" w:themeColor="background1" w:themeShade="A6"/>
        </w:rPr>
        <w:t>No Normal Operation Requirements specified.</w:t>
      </w:r>
    </w:p>
    <w:p w14:paraId="2E1F9AED" w14:textId="77777777" w:rsidR="00F15706" w:rsidRDefault="00F15706" w:rsidP="00783BCF">
      <w:pPr>
        <w:pStyle w:val="Heading5"/>
      </w:pPr>
      <w:r>
        <w:t>Error Handling</w:t>
      </w:r>
    </w:p>
    <w:p w14:paraId="0D87453A" w14:textId="77777777" w:rsidR="005961D3" w:rsidRDefault="005961D3" w:rsidP="00BB6A63"/>
    <w:p w14:paraId="19776E5B" w14:textId="77777777" w:rsidR="005961D3" w:rsidRDefault="005961D3" w:rsidP="005961D3">
      <w:pPr>
        <w:rPr>
          <w:color w:val="A6A6A6" w:themeColor="background1" w:themeShade="A6"/>
        </w:rPr>
      </w:pPr>
      <w:r>
        <w:rPr>
          <w:color w:val="A6A6A6" w:themeColor="background1" w:themeShade="A6"/>
        </w:rPr>
        <w:t>No Error Handling Requirements specified.</w:t>
      </w:r>
    </w:p>
    <w:p w14:paraId="15D159F3" w14:textId="77777777" w:rsidR="00DD7D94" w:rsidRDefault="00DD7D94" w:rsidP="00DD7D94">
      <w:pPr>
        <w:pStyle w:val="Heading4"/>
      </w:pPr>
      <w:r>
        <w:t>Non-Functional Requirements</w:t>
      </w:r>
    </w:p>
    <w:p w14:paraId="1B747E4B" w14:textId="77777777" w:rsidR="005961D3" w:rsidRDefault="005961D3" w:rsidP="00BB6A63"/>
    <w:p w14:paraId="5F1DD3DE" w14:textId="77777777" w:rsidR="005961D3" w:rsidRDefault="005961D3" w:rsidP="005961D3">
      <w:pPr>
        <w:rPr>
          <w:color w:val="A6A6A6" w:themeColor="background1" w:themeShade="A6"/>
        </w:rPr>
      </w:pPr>
      <w:r>
        <w:rPr>
          <w:color w:val="A6A6A6" w:themeColor="background1" w:themeShade="A6"/>
        </w:rPr>
        <w:lastRenderedPageBreak/>
        <w:t>No Non-Functional Requirements specified.</w:t>
      </w:r>
    </w:p>
    <w:p w14:paraId="1655D693" w14:textId="77777777" w:rsidR="00DF462B" w:rsidRDefault="00427220" w:rsidP="00DF462B">
      <w:pPr>
        <w:pStyle w:val="Heading4"/>
      </w:pPr>
      <w:r>
        <w:t>Functional</w:t>
      </w:r>
      <w:r w:rsidR="00DF462B">
        <w:t xml:space="preserve"> Safety Requirements</w:t>
      </w:r>
    </w:p>
    <w:p w14:paraId="76158098" w14:textId="77777777" w:rsidR="00DF462B" w:rsidRDefault="00DF462B" w:rsidP="00DF462B">
      <w:pPr>
        <w:rPr>
          <w:highlight w:val="yellow"/>
        </w:rPr>
      </w:pPr>
    </w:p>
    <w:p w14:paraId="31F33417"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A222D59" w14:textId="77777777" w:rsidR="00DD7D94" w:rsidRDefault="00DD7D94" w:rsidP="00DD7D94">
      <w:pPr>
        <w:pStyle w:val="Heading4"/>
      </w:pPr>
      <w:r>
        <w:t>Other Requirements</w:t>
      </w:r>
    </w:p>
    <w:p w14:paraId="6C3284BF" w14:textId="77777777" w:rsidR="00DD7D94" w:rsidRDefault="00DD7D94" w:rsidP="00DD7D94">
      <w:pPr>
        <w:pStyle w:val="Heading5"/>
      </w:pPr>
      <w:r>
        <w:t>Design Requirements</w:t>
      </w:r>
    </w:p>
    <w:p w14:paraId="691B9649" w14:textId="77777777" w:rsidR="005961D3" w:rsidRDefault="005961D3" w:rsidP="00CA4A62"/>
    <w:p w14:paraId="626154F2" w14:textId="77777777" w:rsidR="005961D3" w:rsidRDefault="005961D3" w:rsidP="005961D3">
      <w:pPr>
        <w:rPr>
          <w:color w:val="A6A6A6" w:themeColor="background1" w:themeShade="A6"/>
        </w:rPr>
      </w:pPr>
      <w:r>
        <w:rPr>
          <w:color w:val="A6A6A6" w:themeColor="background1" w:themeShade="A6"/>
        </w:rPr>
        <w:t>No Design Requirements specified.</w:t>
      </w:r>
    </w:p>
    <w:p w14:paraId="4B04AD5E" w14:textId="77777777" w:rsidR="000D7866" w:rsidRPr="00E47D48" w:rsidRDefault="000D7866" w:rsidP="00E47D48">
      <w:pPr>
        <w:rPr>
          <w:color w:val="FF0000"/>
        </w:rPr>
      </w:pPr>
    </w:p>
    <w:p w14:paraId="0D7BC6BE" w14:textId="77777777" w:rsidR="009C1EEC" w:rsidRDefault="000D732E" w:rsidP="0061324D">
      <w:pPr>
        <w:pStyle w:val="Heading2"/>
        <w:numPr>
          <w:ilvl w:val="1"/>
          <w:numId w:val="4"/>
        </w:numPr>
      </w:pPr>
      <w:r>
        <w:t xml:space="preserve">Logical Function </w:t>
      </w:r>
      <w:r>
        <w:rPr>
          <w:noProof/>
        </w:rPr>
        <w:drawing>
          <wp:inline distT="0" distB="0" distL="0" distR="0" wp14:anchorId="3A9542AD" wp14:editId="0B2BAA36">
            <wp:extent cx="152400" cy="152400"/>
            <wp:effectExtent l="0" t="0" r="0" b="0"/>
            <wp:docPr id="142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82" w:name="_380c699bee92e436989d5d155cab62ef"/>
      <w:r w:rsidR="008E73AE">
        <w:t>Settings changed notification</w:t>
      </w:r>
      <w:bookmarkEnd w:id="182"/>
    </w:p>
    <w:p w14:paraId="60842776" w14:textId="77777777" w:rsidR="0061785D" w:rsidRDefault="0061785D" w:rsidP="00783BCF">
      <w:pPr>
        <w:pStyle w:val="Heading3"/>
      </w:pPr>
      <w:r>
        <w:t xml:space="preserve">Function </w:t>
      </w:r>
      <w:r w:rsidR="00283752">
        <w:t>Overview</w:t>
      </w:r>
    </w:p>
    <w:p w14:paraId="48EABBCC" w14:textId="77777777" w:rsidR="00427220" w:rsidRDefault="000D732E" w:rsidP="00427220">
      <w:pPr>
        <w:pStyle w:val="Heading4"/>
      </w:pPr>
      <w:r>
        <w:t xml:space="preserve">Function </w:t>
      </w:r>
      <w:r w:rsidR="00283752">
        <w:t>Description</w:t>
      </w:r>
    </w:p>
    <w:p w14:paraId="70336A75" w14:textId="77777777" w:rsidR="00794B45" w:rsidRDefault="00794B45" w:rsidP="009C1EEC">
      <w:pPr>
        <w:contextualSpacing/>
      </w:pPr>
    </w:p>
    <w:p w14:paraId="7F87F32D" w14:textId="77777777" w:rsidR="00AC0C92" w:rsidRDefault="00AC0C92" w:rsidP="009C1EEC">
      <w:pPr>
        <w:contextualSpacing/>
      </w:pPr>
      <w:r>
        <w:t>Function is allocated to:</w:t>
      </w:r>
    </w:p>
    <w:p w14:paraId="1D88FC1D" w14:textId="77777777" w:rsidR="00AC0C92" w:rsidRDefault="00604AF5" w:rsidP="0061324D">
      <w:pPr>
        <w:pStyle w:val="ListParagraph"/>
        <w:numPr>
          <w:ilvl w:val="0"/>
          <w:numId w:val="13"/>
        </w:numPr>
        <w:contextualSpacing/>
      </w:pPr>
      <w:r>
        <w:rPr>
          <w:noProof/>
        </w:rPr>
        <w:drawing>
          <wp:inline distT="0" distB="0" distL="0" distR="0" wp14:anchorId="252D9869" wp14:editId="613CAFDC">
            <wp:extent cx="152400" cy="152400"/>
            <wp:effectExtent l="0" t="0" r="0" b="0"/>
            <wp:docPr id="142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Alert User that Sentinel has disabled due to low battery SoC.</w:t>
      </w:r>
      <w:r>
        <w:t xml:space="preserve"> &lt;&lt;Logical&gt;&gt;</w:t>
      </w:r>
    </w:p>
    <w:p w14:paraId="2B3C9444" w14:textId="77777777" w:rsidR="00AC0C92" w:rsidRDefault="00604AF5" w:rsidP="0061324D">
      <w:pPr>
        <w:pStyle w:val="ListParagraph"/>
        <w:numPr>
          <w:ilvl w:val="0"/>
          <w:numId w:val="13"/>
        </w:numPr>
        <w:contextualSpacing/>
      </w:pPr>
      <w:r>
        <w:rPr>
          <w:noProof/>
        </w:rPr>
        <w:drawing>
          <wp:inline distT="0" distB="0" distL="0" distR="0" wp14:anchorId="70338235" wp14:editId="03170BB1">
            <wp:extent cx="152400" cy="152400"/>
            <wp:effectExtent l="0" t="0" r="0" b="0"/>
            <wp:docPr id="1426"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Alert User that vehicle battery SoC is below required threshold</w:t>
      </w:r>
      <w:r>
        <w:t xml:space="preserve"> &lt;&lt;Logical&gt;&gt;</w:t>
      </w:r>
    </w:p>
    <w:p w14:paraId="4E10C33A" w14:textId="77777777" w:rsidR="00AC0C92" w:rsidRDefault="00604AF5" w:rsidP="0061324D">
      <w:pPr>
        <w:pStyle w:val="ListParagraph"/>
        <w:numPr>
          <w:ilvl w:val="0"/>
          <w:numId w:val="13"/>
        </w:numPr>
        <w:contextualSpacing/>
      </w:pPr>
      <w:r>
        <w:rPr>
          <w:noProof/>
        </w:rPr>
        <w:drawing>
          <wp:inline distT="0" distB="0" distL="0" distR="0" wp14:anchorId="26283016" wp14:editId="6EC98AF7">
            <wp:extent cx="152400" cy="152400"/>
            <wp:effectExtent l="0" t="0" r="0" b="0"/>
            <wp:docPr id="1428"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HMI</w:t>
      </w:r>
      <w:r>
        <w:t xml:space="preserve"> &lt;&lt;Logical&gt;&gt;</w:t>
      </w:r>
    </w:p>
    <w:p w14:paraId="741E6FB1" w14:textId="77777777" w:rsidR="00AC0C92" w:rsidRDefault="00604AF5" w:rsidP="0061324D">
      <w:pPr>
        <w:pStyle w:val="ListParagraph"/>
        <w:numPr>
          <w:ilvl w:val="0"/>
          <w:numId w:val="13"/>
        </w:numPr>
        <w:contextualSpacing/>
      </w:pPr>
      <w:r>
        <w:rPr>
          <w:noProof/>
        </w:rPr>
        <w:drawing>
          <wp:inline distT="0" distB="0" distL="0" distR="0" wp14:anchorId="44E527CE" wp14:editId="2634F044">
            <wp:extent cx="152400" cy="152400"/>
            <wp:effectExtent l="0" t="0" r="0" b="0"/>
            <wp:docPr id="143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Inform User if New Software Available for Update via App</w:t>
      </w:r>
      <w:r>
        <w:t xml:space="preserve"> &lt;&lt;Logical&gt;&gt;</w:t>
      </w:r>
    </w:p>
    <w:p w14:paraId="4EAFE185" w14:textId="77777777" w:rsidR="00AC0C92" w:rsidRDefault="00604AF5" w:rsidP="0061324D">
      <w:pPr>
        <w:pStyle w:val="ListParagraph"/>
        <w:numPr>
          <w:ilvl w:val="0"/>
          <w:numId w:val="13"/>
        </w:numPr>
        <w:contextualSpacing/>
      </w:pPr>
      <w:r>
        <w:rPr>
          <w:noProof/>
        </w:rPr>
        <w:drawing>
          <wp:inline distT="0" distB="0" distL="0" distR="0" wp14:anchorId="57F21FCB" wp14:editId="7EBA8655">
            <wp:extent cx="152400" cy="152400"/>
            <wp:effectExtent l="0" t="0" r="0" b="0"/>
            <wp:docPr id="1432"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Modify settings - Sensor Sensitivity</w:t>
      </w:r>
      <w:r>
        <w:t xml:space="preserve"> &lt;&lt;Logical&gt;&gt;</w:t>
      </w:r>
    </w:p>
    <w:p w14:paraId="4C6B8DD9" w14:textId="77777777" w:rsidR="00AC0C92" w:rsidRDefault="00604AF5" w:rsidP="0061324D">
      <w:pPr>
        <w:pStyle w:val="ListParagraph"/>
        <w:numPr>
          <w:ilvl w:val="0"/>
          <w:numId w:val="13"/>
        </w:numPr>
        <w:contextualSpacing/>
      </w:pPr>
      <w:r>
        <w:rPr>
          <w:noProof/>
        </w:rPr>
        <w:drawing>
          <wp:inline distT="0" distB="0" distL="0" distR="0" wp14:anchorId="54C0780B" wp14:editId="76CA1FED">
            <wp:extent cx="152400" cy="152400"/>
            <wp:effectExtent l="0" t="0" r="0" b="0"/>
            <wp:docPr id="1434"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552D9233" w14:textId="77777777" w:rsidR="00794B45" w:rsidRDefault="00794B45" w:rsidP="009C1EEC">
      <w:pPr>
        <w:contextualSpacing/>
      </w:pPr>
    </w:p>
    <w:p w14:paraId="504E9C99" w14:textId="77777777" w:rsidR="009C1EEC" w:rsidRDefault="009C1EEC" w:rsidP="009C1EEC">
      <w:pPr>
        <w:contextualSpacing/>
      </w:pPr>
      <w:r w:rsidRPr="00A554C4">
        <w:t>Settings changed notification</w:t>
      </w:r>
    </w:p>
    <w:p w14:paraId="72DA6CE6" w14:textId="77777777" w:rsidR="00282E2C" w:rsidRDefault="000D732E" w:rsidP="00FD32A2">
      <w:pPr>
        <w:pStyle w:val="Heading4"/>
      </w:pPr>
      <w:r>
        <w:t xml:space="preserve">Function </w:t>
      </w:r>
      <w:r w:rsidR="00282E2C">
        <w:t>Variants</w:t>
      </w:r>
    </w:p>
    <w:p w14:paraId="4090B328" w14:textId="77777777" w:rsidR="00282E2C" w:rsidRDefault="00282E2C" w:rsidP="00282E2C"/>
    <w:p w14:paraId="0A35EC43"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1A9F97BA" w14:textId="77777777" w:rsidTr="00EB7D77">
        <w:trPr>
          <w:trHeight w:val="314"/>
        </w:trPr>
        <w:tc>
          <w:tcPr>
            <w:tcW w:w="2523" w:type="dxa"/>
            <w:shd w:val="clear" w:color="auto" w:fill="D9D9D9" w:themeFill="background1" w:themeFillShade="D9"/>
          </w:tcPr>
          <w:p w14:paraId="51B57AF0"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3A3A36A9"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664FB354"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12F73310" w14:textId="77777777" w:rsidTr="00EB7D77">
        <w:trPr>
          <w:trHeight w:val="198"/>
        </w:trPr>
        <w:tc>
          <w:tcPr>
            <w:tcW w:w="2523" w:type="dxa"/>
          </w:tcPr>
          <w:p w14:paraId="778C77DC"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62DF2316" w14:textId="77777777" w:rsidR="000D732E" w:rsidRPr="009E3B7C" w:rsidRDefault="000D732E" w:rsidP="00EB7D77">
            <w:pPr>
              <w:overflowPunct/>
              <w:autoSpaceDE/>
              <w:autoSpaceDN/>
              <w:adjustRightInd/>
              <w:textAlignment w:val="center"/>
              <w:rPr>
                <w:rFonts w:cs="Arial"/>
              </w:rPr>
            </w:pPr>
          </w:p>
        </w:tc>
        <w:tc>
          <w:tcPr>
            <w:tcW w:w="2551" w:type="dxa"/>
          </w:tcPr>
          <w:p w14:paraId="2552000D" w14:textId="77777777" w:rsidR="000D732E" w:rsidRDefault="000D732E" w:rsidP="00EB7D77">
            <w:pPr>
              <w:rPr>
                <w:rFonts w:cs="Arial"/>
                <w:lang w:val="en-GB"/>
              </w:rPr>
            </w:pPr>
            <w:r>
              <w:rPr>
                <w:rFonts w:cs="Arial"/>
                <w:lang w:val="en-GB"/>
              </w:rPr>
              <w:t xml:space="preserve">e.g. ExtLightTechnology = LED </w:t>
            </w:r>
          </w:p>
          <w:p w14:paraId="55D8AC44" w14:textId="77777777" w:rsidR="000D732E" w:rsidRDefault="000D732E" w:rsidP="00EB7D77">
            <w:pPr>
              <w:rPr>
                <w:rFonts w:cs="Arial"/>
                <w:lang w:val="en-GB"/>
              </w:rPr>
            </w:pPr>
            <w:r>
              <w:rPr>
                <w:rFonts w:cs="Arial"/>
                <w:lang w:val="en-GB"/>
              </w:rPr>
              <w:t>OR</w:t>
            </w:r>
          </w:p>
          <w:p w14:paraId="745599B9" w14:textId="77777777" w:rsidR="000D732E" w:rsidRPr="005A344A" w:rsidRDefault="000D732E" w:rsidP="00EB7D77">
            <w:pPr>
              <w:rPr>
                <w:rFonts w:cs="Arial"/>
                <w:lang w:val="en-GB"/>
              </w:rPr>
            </w:pPr>
            <w:r>
              <w:rPr>
                <w:rFonts w:cs="Arial"/>
                <w:lang w:val="en-GB"/>
              </w:rPr>
              <w:t>ExtLightTechnology = Xenon</w:t>
            </w:r>
          </w:p>
        </w:tc>
      </w:tr>
    </w:tbl>
    <w:p w14:paraId="306EB32C" w14:textId="77777777" w:rsidR="000D732E" w:rsidRPr="005067FC" w:rsidRDefault="000D732E" w:rsidP="00282E2C">
      <w:pPr>
        <w:rPr>
          <w:i/>
          <w:color w:val="A6A6A6" w:themeColor="background1" w:themeShade="A6"/>
        </w:rPr>
      </w:pPr>
    </w:p>
    <w:p w14:paraId="21DC67F7" w14:textId="77777777" w:rsidR="00427220" w:rsidRDefault="00427220" w:rsidP="00FD32A2">
      <w:pPr>
        <w:pStyle w:val="Heading4"/>
      </w:pPr>
      <w:r>
        <w:t>Input Requirements</w:t>
      </w:r>
      <w:r w:rsidR="000D732E">
        <w:t>/Documents</w:t>
      </w:r>
    </w:p>
    <w:p w14:paraId="1F8D456D"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2B88BF5E" w14:textId="77777777" w:rsidTr="00656A21">
        <w:trPr>
          <w:trHeight w:val="20"/>
        </w:trPr>
        <w:tc>
          <w:tcPr>
            <w:tcW w:w="1561" w:type="dxa"/>
            <w:shd w:val="clear" w:color="auto" w:fill="D9D9D9" w:themeFill="background1" w:themeFillShade="D9"/>
          </w:tcPr>
          <w:p w14:paraId="09AD2025"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51B6F219" w14:textId="77777777" w:rsidR="000D732E" w:rsidRDefault="000D732E" w:rsidP="00EB7D77">
            <w:pPr>
              <w:rPr>
                <w:rFonts w:ascii="Helvetica" w:hAnsi="Helvetica" w:cs="Helvetica"/>
                <w:sz w:val="16"/>
              </w:rPr>
            </w:pPr>
          </w:p>
          <w:p w14:paraId="72728DEF"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2FBBF666"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58E8622C"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660B17E3" w14:textId="77777777" w:rsidR="000D732E" w:rsidRDefault="000D732E" w:rsidP="00EB7D77">
            <w:pPr>
              <w:rPr>
                <w:rFonts w:ascii="Helvetica" w:hAnsi="Helvetica" w:cs="Helvetica"/>
                <w:b/>
              </w:rPr>
            </w:pPr>
            <w:r>
              <w:rPr>
                <w:rFonts w:ascii="Helvetica" w:hAnsi="Helvetica" w:cs="Helvetica"/>
                <w:b/>
              </w:rPr>
              <w:t>Derived Requirement</w:t>
            </w:r>
          </w:p>
          <w:p w14:paraId="52A03A80" w14:textId="77777777" w:rsidR="000D732E" w:rsidRDefault="000D732E" w:rsidP="00EB7D77">
            <w:pPr>
              <w:rPr>
                <w:rFonts w:ascii="Helvetica" w:hAnsi="Helvetica" w:cs="Helvetica"/>
                <w:sz w:val="16"/>
              </w:rPr>
            </w:pPr>
          </w:p>
          <w:p w14:paraId="67F134F0"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16FEEF49" w14:textId="77777777" w:rsidTr="00656A21">
        <w:trPr>
          <w:trHeight w:val="20"/>
        </w:trPr>
        <w:tc>
          <w:tcPr>
            <w:tcW w:w="10211" w:type="dxa"/>
            <w:gridSpan w:val="4"/>
            <w:shd w:val="clear" w:color="auto" w:fill="F2F2F2" w:themeFill="background1" w:themeFillShade="F2"/>
          </w:tcPr>
          <w:p w14:paraId="38224D5E"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12456614" w14:textId="77777777" w:rsidTr="00656A21">
        <w:trPr>
          <w:trHeight w:val="20"/>
        </w:trPr>
        <w:tc>
          <w:tcPr>
            <w:tcW w:w="1561" w:type="dxa"/>
          </w:tcPr>
          <w:p w14:paraId="4D2E78B8" w14:textId="77777777" w:rsidR="000D732E" w:rsidRPr="00D410AE" w:rsidRDefault="000D732E" w:rsidP="00EB7D77">
            <w:pPr>
              <w:rPr>
                <w:rFonts w:cs="Arial"/>
              </w:rPr>
            </w:pPr>
          </w:p>
        </w:tc>
        <w:tc>
          <w:tcPr>
            <w:tcW w:w="2694" w:type="dxa"/>
          </w:tcPr>
          <w:p w14:paraId="0ADA0356" w14:textId="77777777" w:rsidR="000D732E" w:rsidRDefault="000D732E" w:rsidP="00EB7D77">
            <w:pPr>
              <w:rPr>
                <w:rFonts w:cs="Arial"/>
              </w:rPr>
            </w:pPr>
            <w:r>
              <w:rPr>
                <w:rFonts w:cs="Arial"/>
              </w:rPr>
              <w:t>&lt;Example:</w:t>
            </w:r>
          </w:p>
          <w:p w14:paraId="68BEC192" w14:textId="77777777" w:rsidR="000D732E" w:rsidRPr="00D410AE" w:rsidRDefault="000D732E" w:rsidP="00EB7D77">
            <w:pPr>
              <w:rPr>
                <w:rFonts w:cs="Arial"/>
              </w:rPr>
            </w:pPr>
            <w:r>
              <w:rPr>
                <w:rFonts w:cs="Arial"/>
              </w:rPr>
              <w:t>id + title of relevant Feature Docs&gt;</w:t>
            </w:r>
          </w:p>
        </w:tc>
        <w:tc>
          <w:tcPr>
            <w:tcW w:w="2694" w:type="dxa"/>
          </w:tcPr>
          <w:p w14:paraId="7914FB3E" w14:textId="77777777" w:rsidR="000D732E" w:rsidRPr="00D410AE" w:rsidRDefault="000D732E" w:rsidP="00EB7D77">
            <w:pPr>
              <w:rPr>
                <w:rFonts w:cs="Arial"/>
              </w:rPr>
            </w:pPr>
            <w:r>
              <w:rPr>
                <w:rFonts w:cs="Arial"/>
              </w:rPr>
              <w:t>&lt;Example: “Requirements of Feature …”&gt;</w:t>
            </w:r>
          </w:p>
        </w:tc>
        <w:tc>
          <w:tcPr>
            <w:tcW w:w="3262" w:type="dxa"/>
          </w:tcPr>
          <w:p w14:paraId="34F7675F"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58"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 xml:space="preserve">the input requirement (or to a </w:t>
            </w:r>
            <w:r>
              <w:rPr>
                <w:rFonts w:cs="Arial"/>
              </w:rPr>
              <w:lastRenderedPageBreak/>
              <w:t>requirement inside the input document) given in this table row&gt;</w:t>
            </w:r>
          </w:p>
        </w:tc>
      </w:tr>
      <w:tr w:rsidR="000D732E" w:rsidRPr="007C20FA" w14:paraId="2677AB62" w14:textId="77777777" w:rsidTr="00656A21">
        <w:trPr>
          <w:trHeight w:val="20"/>
        </w:trPr>
        <w:tc>
          <w:tcPr>
            <w:tcW w:w="1561" w:type="dxa"/>
          </w:tcPr>
          <w:p w14:paraId="0B69DA72" w14:textId="77777777" w:rsidR="000D732E" w:rsidRPr="00D410AE" w:rsidRDefault="000D732E" w:rsidP="00EB7D77">
            <w:pPr>
              <w:rPr>
                <w:rFonts w:cs="Arial"/>
              </w:rPr>
            </w:pPr>
          </w:p>
        </w:tc>
        <w:tc>
          <w:tcPr>
            <w:tcW w:w="2694" w:type="dxa"/>
          </w:tcPr>
          <w:p w14:paraId="76EDFE55" w14:textId="77777777" w:rsidR="000D732E" w:rsidRDefault="000D732E" w:rsidP="00EB7D77">
            <w:pPr>
              <w:rPr>
                <w:rFonts w:cs="Arial"/>
              </w:rPr>
            </w:pPr>
          </w:p>
        </w:tc>
        <w:tc>
          <w:tcPr>
            <w:tcW w:w="2694" w:type="dxa"/>
          </w:tcPr>
          <w:p w14:paraId="2343088E" w14:textId="77777777" w:rsidR="000D732E" w:rsidRDefault="000D732E" w:rsidP="00EB7D77">
            <w:pPr>
              <w:rPr>
                <w:rFonts w:cs="Arial"/>
              </w:rPr>
            </w:pPr>
          </w:p>
        </w:tc>
        <w:tc>
          <w:tcPr>
            <w:tcW w:w="3262" w:type="dxa"/>
          </w:tcPr>
          <w:p w14:paraId="5DABE4DC" w14:textId="77777777" w:rsidR="000D732E" w:rsidRDefault="000D732E" w:rsidP="00EB7D77">
            <w:pPr>
              <w:rPr>
                <w:rFonts w:cs="Arial"/>
              </w:rPr>
            </w:pPr>
          </w:p>
        </w:tc>
      </w:tr>
      <w:tr w:rsidR="000D732E" w:rsidRPr="007C20FA" w14:paraId="2944AFC8" w14:textId="77777777" w:rsidTr="00656A21">
        <w:trPr>
          <w:trHeight w:val="20"/>
        </w:trPr>
        <w:tc>
          <w:tcPr>
            <w:tcW w:w="10211" w:type="dxa"/>
            <w:gridSpan w:val="4"/>
            <w:shd w:val="clear" w:color="auto" w:fill="F2F2F2" w:themeFill="background1" w:themeFillShade="F2"/>
          </w:tcPr>
          <w:p w14:paraId="57F691D0"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08027C82" w14:textId="77777777" w:rsidTr="00656A21">
        <w:trPr>
          <w:trHeight w:val="20"/>
        </w:trPr>
        <w:tc>
          <w:tcPr>
            <w:tcW w:w="1561" w:type="dxa"/>
          </w:tcPr>
          <w:p w14:paraId="4B184F9E" w14:textId="77777777" w:rsidR="000D732E" w:rsidRPr="00D410AE" w:rsidRDefault="000D732E" w:rsidP="00EB7D77">
            <w:pPr>
              <w:rPr>
                <w:rFonts w:cs="Arial"/>
              </w:rPr>
            </w:pPr>
          </w:p>
        </w:tc>
        <w:tc>
          <w:tcPr>
            <w:tcW w:w="2694" w:type="dxa"/>
          </w:tcPr>
          <w:p w14:paraId="7EB33091" w14:textId="77777777" w:rsidR="000D732E" w:rsidRPr="00D410AE" w:rsidRDefault="000D732E" w:rsidP="00EB7D77">
            <w:pPr>
              <w:rPr>
                <w:rFonts w:cs="Arial"/>
              </w:rPr>
            </w:pPr>
            <w:r>
              <w:rPr>
                <w:rFonts w:cs="Arial"/>
              </w:rPr>
              <w:t>&lt;Example: some SDS (requirement)&gt;</w:t>
            </w:r>
          </w:p>
        </w:tc>
        <w:tc>
          <w:tcPr>
            <w:tcW w:w="2694" w:type="dxa"/>
          </w:tcPr>
          <w:p w14:paraId="3B5B3884" w14:textId="77777777" w:rsidR="000D732E" w:rsidRPr="00D410AE" w:rsidRDefault="000D732E" w:rsidP="00EB7D77">
            <w:pPr>
              <w:rPr>
                <w:rFonts w:cs="Arial"/>
              </w:rPr>
            </w:pPr>
          </w:p>
        </w:tc>
        <w:tc>
          <w:tcPr>
            <w:tcW w:w="3262" w:type="dxa"/>
          </w:tcPr>
          <w:p w14:paraId="3593F3F3" w14:textId="77777777" w:rsidR="000D732E" w:rsidRDefault="000D732E" w:rsidP="00EB7D77">
            <w:pPr>
              <w:rPr>
                <w:rFonts w:cs="Arial"/>
              </w:rPr>
            </w:pPr>
          </w:p>
        </w:tc>
      </w:tr>
      <w:tr w:rsidR="000D732E" w:rsidRPr="007C20FA" w14:paraId="2C5FD106" w14:textId="77777777" w:rsidTr="00656A21">
        <w:trPr>
          <w:trHeight w:val="20"/>
        </w:trPr>
        <w:tc>
          <w:tcPr>
            <w:tcW w:w="1561" w:type="dxa"/>
          </w:tcPr>
          <w:p w14:paraId="626F48C9" w14:textId="77777777" w:rsidR="000D732E" w:rsidRDefault="000D732E" w:rsidP="00EB7D77">
            <w:pPr>
              <w:rPr>
                <w:rFonts w:cs="Arial"/>
              </w:rPr>
            </w:pPr>
          </w:p>
        </w:tc>
        <w:tc>
          <w:tcPr>
            <w:tcW w:w="2694" w:type="dxa"/>
          </w:tcPr>
          <w:p w14:paraId="624844BF" w14:textId="77777777" w:rsidR="000D732E" w:rsidRDefault="000D732E" w:rsidP="00EB7D77">
            <w:pPr>
              <w:rPr>
                <w:rFonts w:cs="Arial"/>
              </w:rPr>
            </w:pPr>
          </w:p>
        </w:tc>
        <w:tc>
          <w:tcPr>
            <w:tcW w:w="2694" w:type="dxa"/>
          </w:tcPr>
          <w:p w14:paraId="09824BA6" w14:textId="77777777" w:rsidR="000D732E" w:rsidRDefault="000D732E" w:rsidP="00EB7D77">
            <w:pPr>
              <w:rPr>
                <w:rFonts w:cs="Arial"/>
              </w:rPr>
            </w:pPr>
          </w:p>
        </w:tc>
        <w:tc>
          <w:tcPr>
            <w:tcW w:w="3262" w:type="dxa"/>
          </w:tcPr>
          <w:p w14:paraId="669CE73C" w14:textId="77777777" w:rsidR="000D732E" w:rsidRDefault="000D732E" w:rsidP="00EB7D77">
            <w:pPr>
              <w:rPr>
                <w:rFonts w:cs="Arial"/>
              </w:rPr>
            </w:pPr>
          </w:p>
        </w:tc>
      </w:tr>
      <w:tr w:rsidR="000D732E" w:rsidRPr="007C20FA" w14:paraId="7B2320DC" w14:textId="77777777" w:rsidTr="00656A21">
        <w:trPr>
          <w:trHeight w:val="20"/>
        </w:trPr>
        <w:tc>
          <w:tcPr>
            <w:tcW w:w="10211" w:type="dxa"/>
            <w:gridSpan w:val="4"/>
            <w:shd w:val="clear" w:color="auto" w:fill="F2F2F2" w:themeFill="background1" w:themeFillShade="F2"/>
          </w:tcPr>
          <w:p w14:paraId="72E2A00E"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4D0A4A96" w14:textId="77777777" w:rsidTr="00656A21">
        <w:trPr>
          <w:trHeight w:val="20"/>
        </w:trPr>
        <w:tc>
          <w:tcPr>
            <w:tcW w:w="1561" w:type="dxa"/>
          </w:tcPr>
          <w:p w14:paraId="0DB087CB" w14:textId="77777777" w:rsidR="000D732E" w:rsidRPr="00D410AE" w:rsidRDefault="000D732E" w:rsidP="00EB7D77">
            <w:pPr>
              <w:rPr>
                <w:rFonts w:cs="Arial"/>
              </w:rPr>
            </w:pPr>
          </w:p>
        </w:tc>
        <w:tc>
          <w:tcPr>
            <w:tcW w:w="2694" w:type="dxa"/>
          </w:tcPr>
          <w:p w14:paraId="48563191" w14:textId="77777777" w:rsidR="000D732E" w:rsidRPr="00D410AE" w:rsidRDefault="000D732E" w:rsidP="00EB7D77">
            <w:pPr>
              <w:rPr>
                <w:rFonts w:cs="Arial"/>
              </w:rPr>
            </w:pPr>
          </w:p>
        </w:tc>
        <w:tc>
          <w:tcPr>
            <w:tcW w:w="2694" w:type="dxa"/>
          </w:tcPr>
          <w:p w14:paraId="2DB851B5" w14:textId="77777777" w:rsidR="000D732E" w:rsidRPr="00D410AE" w:rsidRDefault="000D732E" w:rsidP="00EB7D77">
            <w:pPr>
              <w:rPr>
                <w:rFonts w:cs="Arial"/>
              </w:rPr>
            </w:pPr>
          </w:p>
        </w:tc>
        <w:tc>
          <w:tcPr>
            <w:tcW w:w="3262" w:type="dxa"/>
          </w:tcPr>
          <w:p w14:paraId="132351EA" w14:textId="77777777" w:rsidR="000D732E" w:rsidRPr="00D410AE" w:rsidRDefault="000D732E" w:rsidP="00EB7D77">
            <w:pPr>
              <w:rPr>
                <w:rFonts w:cs="Arial"/>
              </w:rPr>
            </w:pPr>
          </w:p>
        </w:tc>
      </w:tr>
      <w:tr w:rsidR="000D732E" w:rsidRPr="007C20FA" w14:paraId="7F06849A" w14:textId="77777777" w:rsidTr="00656A21">
        <w:trPr>
          <w:trHeight w:val="20"/>
        </w:trPr>
        <w:tc>
          <w:tcPr>
            <w:tcW w:w="10211" w:type="dxa"/>
            <w:gridSpan w:val="4"/>
            <w:shd w:val="clear" w:color="auto" w:fill="F2F2F2" w:themeFill="background1" w:themeFillShade="F2"/>
          </w:tcPr>
          <w:p w14:paraId="1EDC2866"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27DB1A06" w14:textId="77777777" w:rsidTr="00656A21">
        <w:trPr>
          <w:trHeight w:val="20"/>
        </w:trPr>
        <w:tc>
          <w:tcPr>
            <w:tcW w:w="1561" w:type="dxa"/>
          </w:tcPr>
          <w:p w14:paraId="381A06F3" w14:textId="77777777" w:rsidR="000D732E" w:rsidRPr="00D410AE" w:rsidRDefault="000D732E" w:rsidP="00EB7D77">
            <w:pPr>
              <w:rPr>
                <w:rFonts w:cs="Arial"/>
              </w:rPr>
            </w:pPr>
          </w:p>
        </w:tc>
        <w:tc>
          <w:tcPr>
            <w:tcW w:w="2694" w:type="dxa"/>
          </w:tcPr>
          <w:p w14:paraId="59896D9F" w14:textId="77777777" w:rsidR="000D732E" w:rsidRPr="00D410AE" w:rsidRDefault="000D732E" w:rsidP="00EB7D77">
            <w:pPr>
              <w:rPr>
                <w:rFonts w:cs="Arial"/>
              </w:rPr>
            </w:pPr>
          </w:p>
        </w:tc>
        <w:tc>
          <w:tcPr>
            <w:tcW w:w="2694" w:type="dxa"/>
          </w:tcPr>
          <w:p w14:paraId="083F4255" w14:textId="77777777" w:rsidR="000D732E" w:rsidRPr="00D410AE" w:rsidRDefault="000D732E" w:rsidP="00EB7D77">
            <w:pPr>
              <w:rPr>
                <w:rFonts w:cs="Arial"/>
              </w:rPr>
            </w:pPr>
          </w:p>
        </w:tc>
        <w:tc>
          <w:tcPr>
            <w:tcW w:w="3262" w:type="dxa"/>
          </w:tcPr>
          <w:p w14:paraId="7DE07AFC" w14:textId="77777777" w:rsidR="000D732E" w:rsidRPr="00D410AE" w:rsidRDefault="000D732E" w:rsidP="00EB7D77">
            <w:pPr>
              <w:rPr>
                <w:rFonts w:cs="Arial"/>
              </w:rPr>
            </w:pPr>
          </w:p>
        </w:tc>
      </w:tr>
      <w:tr w:rsidR="000D732E" w:rsidRPr="007C20FA" w14:paraId="67D4F464" w14:textId="77777777" w:rsidTr="00656A21">
        <w:trPr>
          <w:trHeight w:val="20"/>
        </w:trPr>
        <w:tc>
          <w:tcPr>
            <w:tcW w:w="10211" w:type="dxa"/>
            <w:gridSpan w:val="4"/>
            <w:shd w:val="clear" w:color="auto" w:fill="F2F2F2" w:themeFill="background1" w:themeFillShade="F2"/>
          </w:tcPr>
          <w:p w14:paraId="1B82110E"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111CB6C7" w14:textId="77777777" w:rsidTr="00656A21">
        <w:trPr>
          <w:trHeight w:val="20"/>
        </w:trPr>
        <w:tc>
          <w:tcPr>
            <w:tcW w:w="1561" w:type="dxa"/>
          </w:tcPr>
          <w:p w14:paraId="6FB083E8" w14:textId="77777777" w:rsidR="000D732E" w:rsidRPr="00D410AE" w:rsidRDefault="000D732E" w:rsidP="00EB7D77">
            <w:pPr>
              <w:rPr>
                <w:rFonts w:cs="Arial"/>
              </w:rPr>
            </w:pPr>
          </w:p>
        </w:tc>
        <w:tc>
          <w:tcPr>
            <w:tcW w:w="2694" w:type="dxa"/>
          </w:tcPr>
          <w:p w14:paraId="61C1447B" w14:textId="77777777" w:rsidR="000D732E" w:rsidRDefault="000D732E" w:rsidP="00EB7D77">
            <w:pPr>
              <w:rPr>
                <w:rFonts w:cs="Arial"/>
              </w:rPr>
            </w:pPr>
          </w:p>
        </w:tc>
        <w:tc>
          <w:tcPr>
            <w:tcW w:w="2694" w:type="dxa"/>
          </w:tcPr>
          <w:p w14:paraId="4E6CFD6C" w14:textId="77777777" w:rsidR="000D732E" w:rsidRPr="00D410AE" w:rsidRDefault="000D732E" w:rsidP="00EB7D77">
            <w:pPr>
              <w:rPr>
                <w:rFonts w:cs="Arial"/>
              </w:rPr>
            </w:pPr>
          </w:p>
        </w:tc>
        <w:tc>
          <w:tcPr>
            <w:tcW w:w="3262" w:type="dxa"/>
          </w:tcPr>
          <w:p w14:paraId="4642F0CD" w14:textId="77777777" w:rsidR="000D732E" w:rsidRPr="00D410AE" w:rsidRDefault="000D732E" w:rsidP="00EB7D77">
            <w:pPr>
              <w:rPr>
                <w:rFonts w:cs="Arial"/>
              </w:rPr>
            </w:pPr>
          </w:p>
        </w:tc>
      </w:tr>
      <w:tr w:rsidR="00656A21" w:rsidRPr="007C20FA" w14:paraId="288A597A" w14:textId="77777777" w:rsidTr="00656A21">
        <w:trPr>
          <w:trHeight w:val="20"/>
        </w:trPr>
        <w:tc>
          <w:tcPr>
            <w:tcW w:w="1561" w:type="dxa"/>
          </w:tcPr>
          <w:p w14:paraId="159C9CA7" w14:textId="77777777" w:rsidR="00656A21" w:rsidRPr="00D410AE" w:rsidRDefault="00656A21" w:rsidP="00EB7D77">
            <w:pPr>
              <w:rPr>
                <w:rFonts w:cs="Arial"/>
              </w:rPr>
            </w:pPr>
          </w:p>
        </w:tc>
        <w:tc>
          <w:tcPr>
            <w:tcW w:w="2694" w:type="dxa"/>
          </w:tcPr>
          <w:p w14:paraId="34327A86" w14:textId="77777777" w:rsidR="00656A21" w:rsidRDefault="00656A21" w:rsidP="00EB7D77">
            <w:pPr>
              <w:rPr>
                <w:rFonts w:cs="Arial"/>
              </w:rPr>
            </w:pPr>
          </w:p>
        </w:tc>
        <w:tc>
          <w:tcPr>
            <w:tcW w:w="2694" w:type="dxa"/>
          </w:tcPr>
          <w:p w14:paraId="0F9347F1" w14:textId="77777777" w:rsidR="00656A21" w:rsidRPr="00D410AE" w:rsidRDefault="00656A21" w:rsidP="00EB7D77">
            <w:pPr>
              <w:rPr>
                <w:rFonts w:cs="Arial"/>
              </w:rPr>
            </w:pPr>
          </w:p>
        </w:tc>
        <w:tc>
          <w:tcPr>
            <w:tcW w:w="3262" w:type="dxa"/>
          </w:tcPr>
          <w:p w14:paraId="203B9330" w14:textId="77777777" w:rsidR="00656A21" w:rsidRPr="00D410AE" w:rsidRDefault="00656A21" w:rsidP="00EB7D77">
            <w:pPr>
              <w:rPr>
                <w:rFonts w:cs="Arial"/>
              </w:rPr>
            </w:pPr>
          </w:p>
        </w:tc>
      </w:tr>
    </w:tbl>
    <w:p w14:paraId="5E976A45"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71D4C7CF" w14:textId="77777777" w:rsidR="000D732E" w:rsidRPr="005067FC" w:rsidRDefault="000D732E" w:rsidP="00427220">
      <w:pPr>
        <w:rPr>
          <w:i/>
          <w:color w:val="A6A6A6" w:themeColor="background1" w:themeShade="A6"/>
        </w:rPr>
      </w:pPr>
    </w:p>
    <w:p w14:paraId="0B023BE0" w14:textId="77777777" w:rsidR="00427220" w:rsidRDefault="00427220" w:rsidP="00427220">
      <w:pPr>
        <w:pStyle w:val="Heading4"/>
      </w:pPr>
      <w:r>
        <w:t>Assumptions</w:t>
      </w:r>
    </w:p>
    <w:p w14:paraId="6FBFB499" w14:textId="77777777" w:rsidR="00A92B2F" w:rsidRDefault="00A92B2F" w:rsidP="00A92B2F"/>
    <w:p w14:paraId="28804293"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B86D7F1" w14:textId="77777777" w:rsidR="00C0442C" w:rsidRDefault="00C0442C" w:rsidP="00A92B2F"/>
    <w:p w14:paraId="5F1730E2" w14:textId="77777777" w:rsidR="00F15706" w:rsidRDefault="00E60B64" w:rsidP="00783BCF">
      <w:pPr>
        <w:pStyle w:val="Heading3"/>
      </w:pPr>
      <w:r>
        <w:t>Function Scope</w:t>
      </w:r>
    </w:p>
    <w:p w14:paraId="17BB435E" w14:textId="77777777" w:rsidR="00055646" w:rsidRPr="00A43B48" w:rsidRDefault="00055646" w:rsidP="00306D37">
      <w:pPr>
        <w:contextualSpacing/>
      </w:pPr>
    </w:p>
    <w:p w14:paraId="06142AE5" w14:textId="77777777" w:rsidR="00306D37" w:rsidRDefault="00306D37" w:rsidP="00306D37">
      <w:pPr>
        <w:contextualSpacing/>
      </w:pPr>
      <w:r>
        <w:t xml:space="preserve">The </w:t>
      </w:r>
      <w:r>
        <w:rPr>
          <w:noProof/>
        </w:rPr>
        <w:drawing>
          <wp:inline distT="0" distB="0" distL="0" distR="0" wp14:anchorId="4337B072" wp14:editId="4A78EE3D">
            <wp:extent cx="152400" cy="152400"/>
            <wp:effectExtent l="0" t="0" r="0" b="0"/>
            <wp:docPr id="143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Settings changed notification</w:t>
      </w:r>
      <w:r w:rsidR="0004480F">
        <w:rPr>
          <w:b/>
        </w:rPr>
        <w:t>”</w:t>
      </w:r>
      <w:r>
        <w:t xml:space="preserve"> f</w:t>
      </w:r>
      <w:r w:rsidR="00294100">
        <w:t>unction is called by</w:t>
      </w:r>
      <w:r>
        <w:t xml:space="preserve"> the following </w:t>
      </w:r>
      <w:r w:rsidR="00294100">
        <w:t>functions</w:t>
      </w:r>
      <w:r>
        <w:t>:</w:t>
      </w:r>
    </w:p>
    <w:p w14:paraId="4EBE3A14" w14:textId="77777777" w:rsidR="00306D37" w:rsidRPr="00953D23" w:rsidRDefault="00306D37" w:rsidP="0061324D">
      <w:pPr>
        <w:pStyle w:val="ListParagraph"/>
        <w:numPr>
          <w:ilvl w:val="0"/>
          <w:numId w:val="12"/>
        </w:numPr>
        <w:contextualSpacing/>
      </w:pPr>
      <w:r>
        <w:rPr>
          <w:noProof/>
        </w:rPr>
        <w:drawing>
          <wp:inline distT="0" distB="0" distL="0" distR="0" wp14:anchorId="1C58786C" wp14:editId="09108E0C">
            <wp:extent cx="152400" cy="152400"/>
            <wp:effectExtent l="0" t="0" r="0" b="0"/>
            <wp:docPr id="143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6ff42d843168162ec35c75a2092c38a" w:history="1">
        <w:r w:rsidR="00B66881">
          <w:rPr>
            <w:rStyle w:val="Hyperlink"/>
          </w:rPr>
          <w:t>Modify sentinel settings</w:t>
        </w:r>
      </w:hyperlink>
      <w:r w:rsidR="0004480F">
        <w:t>”</w:t>
      </w:r>
    </w:p>
    <w:p w14:paraId="72C6F584" w14:textId="77777777" w:rsidR="00393C96" w:rsidRPr="00393C96" w:rsidRDefault="00393C96" w:rsidP="00306D37">
      <w:pPr>
        <w:contextualSpacing/>
      </w:pPr>
    </w:p>
    <w:p w14:paraId="55C5CA81" w14:textId="77777777" w:rsidR="001A755C" w:rsidRDefault="001A755C" w:rsidP="00306D37"/>
    <w:p w14:paraId="1FF692F4" w14:textId="77777777" w:rsidR="00294100" w:rsidRDefault="00294100" w:rsidP="00294100">
      <w:pPr>
        <w:jc w:val="center"/>
      </w:pPr>
      <w:r>
        <w:rPr>
          <w:noProof/>
        </w:rPr>
        <w:lastRenderedPageBreak/>
        <w:drawing>
          <wp:inline distT="0" distB="0" distL="0" distR="0" wp14:anchorId="5B26086C" wp14:editId="5D1DFB90">
            <wp:extent cx="6466205" cy="5670197"/>
            <wp:effectExtent l="0" t="0" r="0" b="0"/>
            <wp:docPr id="1440" name="Picture 1730240577.jpg" descr="1730240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1730240577.jpg"/>
                    <pic:cNvPicPr/>
                  </pic:nvPicPr>
                  <pic:blipFill>
                    <a:blip r:embed="rId104" cstate="print"/>
                    <a:stretch>
                      <a:fillRect/>
                    </a:stretch>
                  </pic:blipFill>
                  <pic:spPr>
                    <a:xfrm>
                      <a:off x="0" y="0"/>
                      <a:ext cx="6466205" cy="5670197"/>
                    </a:xfrm>
                    <a:prstGeom prst="rect">
                      <a:avLst/>
                    </a:prstGeom>
                  </pic:spPr>
                </pic:pic>
              </a:graphicData>
            </a:graphic>
          </wp:inline>
        </w:drawing>
      </w:r>
    </w:p>
    <w:p w14:paraId="5170572F"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248A577" wp14:editId="1800C47D">
            <wp:extent cx="152400" cy="152400"/>
            <wp:effectExtent l="0" t="0" r="0" b="0"/>
            <wp:docPr id="144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Modify sentinel settings</w:t>
      </w:r>
      <w:r w:rsidR="0004480F">
        <w:t>”</w:t>
      </w:r>
      <w:r w:rsidRPr="00294100">
        <w:t xml:space="preserve"> calling </w:t>
      </w:r>
      <w:r>
        <w:rPr>
          <w:noProof/>
        </w:rPr>
        <w:drawing>
          <wp:inline distT="0" distB="0" distL="0" distR="0" wp14:anchorId="707EA55B" wp14:editId="459A8BDE">
            <wp:extent cx="152400" cy="152400"/>
            <wp:effectExtent l="0" t="0" r="0" b="0"/>
            <wp:docPr id="144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Settings changed notification</w:t>
      </w:r>
      <w:r w:rsidR="0004480F">
        <w:t>”</w:t>
      </w:r>
    </w:p>
    <w:p w14:paraId="5DCD76EC" w14:textId="77777777" w:rsidR="00306D37" w:rsidRDefault="00306D37" w:rsidP="00306D37">
      <w:pPr>
        <w:contextualSpacing/>
      </w:pPr>
    </w:p>
    <w:p w14:paraId="2E581533" w14:textId="77777777" w:rsidR="00F15706" w:rsidRDefault="00E60B64" w:rsidP="00783BCF">
      <w:pPr>
        <w:pStyle w:val="Heading3"/>
      </w:pPr>
      <w:r>
        <w:t>Function Interfaces</w:t>
      </w:r>
    </w:p>
    <w:p w14:paraId="04321ABA"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09A7DBDE" w14:textId="77777777" w:rsidTr="0082668D">
        <w:trPr>
          <w:trHeight w:val="260"/>
        </w:trPr>
        <w:tc>
          <w:tcPr>
            <w:tcW w:w="2547" w:type="dxa"/>
            <w:shd w:val="clear" w:color="auto" w:fill="D9D9D9" w:themeFill="background1" w:themeFillShade="D9"/>
            <w:noWrap/>
            <w:hideMark/>
          </w:tcPr>
          <w:p w14:paraId="1137F2D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2A6BEE7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48A9C223" w14:textId="77777777" w:rsidTr="0082668D">
        <w:trPr>
          <w:trHeight w:val="410"/>
        </w:trPr>
        <w:tc>
          <w:tcPr>
            <w:tcW w:w="2547" w:type="dxa"/>
            <w:noWrap/>
          </w:tcPr>
          <w:p w14:paraId="07AA9391" w14:textId="77777777" w:rsidR="0082668D" w:rsidRDefault="0082668D" w:rsidP="00BC57B1">
            <w:pPr>
              <w:contextualSpacing/>
              <w:rPr>
                <w:rFonts w:cs="Arial"/>
              </w:rPr>
            </w:pPr>
            <w:r w:rsidRPr="00275823">
              <w:rPr>
                <w:rFonts w:cs="Arial"/>
              </w:rPr>
              <w:t>settings changed notification</w:t>
            </w:r>
          </w:p>
          <w:p w14:paraId="35EBD2D4" w14:textId="77777777" w:rsidR="0082668D" w:rsidRDefault="0082668D" w:rsidP="00BC57B1">
            <w:pPr>
              <w:contextualSpacing/>
              <w:rPr>
                <w:rFonts w:cs="Arial"/>
              </w:rPr>
            </w:pPr>
            <w:r>
              <w:rPr>
                <w:rFonts w:cs="Arial"/>
              </w:rPr>
              <w:t>Signal:</w:t>
            </w:r>
          </w:p>
          <w:p w14:paraId="3303EEDA"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4F4AE92" wp14:editId="49D9F898">
                  <wp:extent cx="152400" cy="152400"/>
                  <wp:effectExtent l="0" t="0" r="0" b="0"/>
                  <wp:docPr id="1446"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7dfe9c95a8b1d6d513ab8c5e7f6257fd" w:history="1">
              <w:r>
                <w:rPr>
                  <w:rStyle w:val="Hyperlink"/>
                  <w:rFonts w:cs="Arial"/>
                </w:rPr>
                <w:t>Configuration Changed Notification</w:t>
              </w:r>
            </w:hyperlink>
          </w:p>
        </w:tc>
        <w:tc>
          <w:tcPr>
            <w:tcW w:w="7654" w:type="dxa"/>
          </w:tcPr>
          <w:p w14:paraId="38EEE0E3" w14:textId="77777777" w:rsidR="0082668D" w:rsidRDefault="0082668D" w:rsidP="00BC57B1">
            <w:pPr>
              <w:rPr>
                <w:rFonts w:cs="Arial"/>
              </w:rPr>
            </w:pPr>
            <w:r>
              <w:rPr>
                <w:rFonts w:cs="Arial"/>
              </w:rPr>
              <w:t>Signal Description:</w:t>
            </w:r>
          </w:p>
          <w:p w14:paraId="3F362714" w14:textId="77777777" w:rsidR="0082668D" w:rsidRDefault="0082668D" w:rsidP="00BC57B1">
            <w:pPr>
              <w:rPr>
                <w:rFonts w:cs="Arial"/>
              </w:rPr>
            </w:pPr>
            <w:r w:rsidRPr="00275823">
              <w:rPr>
                <w:rFonts w:cs="Arial"/>
              </w:rPr>
              <w:t>Message to the user that the configuration of the Sentinel feature has been changed.</w:t>
            </w:r>
          </w:p>
          <w:p w14:paraId="1B85F01A" w14:textId="77777777" w:rsidR="0082668D" w:rsidRDefault="0082668D" w:rsidP="00BC57B1">
            <w:pPr>
              <w:rPr>
                <w:rFonts w:cs="Arial"/>
              </w:rPr>
            </w:pPr>
          </w:p>
          <w:p w14:paraId="7C58D402" w14:textId="77777777" w:rsidR="0082668D" w:rsidRPr="0046598F" w:rsidRDefault="0082668D" w:rsidP="00BC57B1">
            <w:pPr>
              <w:rPr>
                <w:rFonts w:cs="Arial"/>
                <w:color w:val="000000"/>
              </w:rPr>
            </w:pPr>
            <w:r>
              <w:rPr>
                <w:rFonts w:cs="Arial"/>
                <w:color w:val="000000"/>
              </w:rPr>
              <w:t>Received from:</w:t>
            </w:r>
          </w:p>
          <w:p w14:paraId="76CA4443" w14:textId="77777777" w:rsidR="0082668D" w:rsidRPr="00C8319B" w:rsidRDefault="0082668D" w:rsidP="00BC57B1">
            <w:pPr>
              <w:pStyle w:val="ListParagraph"/>
              <w:numPr>
                <w:ilvl w:val="0"/>
                <w:numId w:val="12"/>
              </w:numPr>
              <w:rPr>
                <w:rFonts w:cs="Arial"/>
              </w:rPr>
            </w:pPr>
            <w:r>
              <w:rPr>
                <w:noProof/>
              </w:rPr>
              <w:drawing>
                <wp:inline distT="0" distB="0" distL="0" distR="0" wp14:anchorId="4A22CC17" wp14:editId="33FC6546">
                  <wp:extent cx="152400" cy="152400"/>
                  <wp:effectExtent l="0" t="0" r="0" b="0"/>
                  <wp:docPr id="144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2475d0ff960bdc1ddfa98416d920de4d" w:history="1">
              <w:r>
                <w:rPr>
                  <w:rStyle w:val="Hyperlink"/>
                  <w:rFonts w:cs="Arial"/>
                </w:rPr>
                <w:t>Set all sentinel settings</w:t>
              </w:r>
            </w:hyperlink>
          </w:p>
        </w:tc>
      </w:tr>
    </w:tbl>
    <w:p w14:paraId="3389A609" w14:textId="77777777" w:rsidR="0082668D" w:rsidRDefault="0082668D" w:rsidP="00A7465B">
      <w:pPr>
        <w:contextualSpacing/>
        <w:rPr>
          <w:rFonts w:cs="Arial"/>
        </w:rPr>
      </w:pPr>
    </w:p>
    <w:p w14:paraId="42B381A2"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1B6D291" w14:textId="77777777" w:rsidTr="00CD7DFE">
        <w:trPr>
          <w:trHeight w:val="260"/>
        </w:trPr>
        <w:tc>
          <w:tcPr>
            <w:tcW w:w="2689" w:type="dxa"/>
            <w:shd w:val="clear" w:color="auto" w:fill="D9D9D9" w:themeFill="background1" w:themeFillShade="D9"/>
            <w:noWrap/>
            <w:hideMark/>
          </w:tcPr>
          <w:p w14:paraId="7B80FFE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EE77D18"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29219874" w14:textId="77777777" w:rsidTr="00CD7DFE">
        <w:trPr>
          <w:trHeight w:val="410"/>
        </w:trPr>
        <w:tc>
          <w:tcPr>
            <w:tcW w:w="2689" w:type="dxa"/>
            <w:noWrap/>
          </w:tcPr>
          <w:p w14:paraId="4DB8DE24" w14:textId="77777777" w:rsidR="00CD7DFE" w:rsidRDefault="00CD7DFE" w:rsidP="00BC57B1">
            <w:pPr>
              <w:contextualSpacing/>
              <w:rPr>
                <w:rFonts w:cs="Arial"/>
              </w:rPr>
            </w:pPr>
            <w:r>
              <w:rPr>
                <w:rFonts w:cs="Arial"/>
              </w:rPr>
              <w:t>Settings Changed Message</w:t>
            </w:r>
          </w:p>
          <w:p w14:paraId="482EE045" w14:textId="77777777" w:rsidR="00CD7DFE" w:rsidRDefault="00CD7DFE" w:rsidP="00BC57B1">
            <w:pPr>
              <w:contextualSpacing/>
              <w:rPr>
                <w:rFonts w:cs="Arial"/>
              </w:rPr>
            </w:pPr>
            <w:r>
              <w:rPr>
                <w:rFonts w:cs="Arial"/>
              </w:rPr>
              <w:t>Signal:</w:t>
            </w:r>
          </w:p>
          <w:p w14:paraId="495EA510" w14:textId="77777777" w:rsidR="00CD7DFE" w:rsidRDefault="00CD7DFE" w:rsidP="00BC57B1">
            <w:pPr>
              <w:contextualSpacing/>
              <w:rPr>
                <w:rFonts w:cs="Arial"/>
              </w:rPr>
            </w:pPr>
            <w:r>
              <w:rPr>
                <w:noProof/>
              </w:rPr>
              <w:lastRenderedPageBreak/>
              <w:drawing>
                <wp:inline distT="0" distB="0" distL="0" distR="0" wp14:anchorId="74C5FCE0" wp14:editId="6A832465">
                  <wp:extent cx="152400" cy="152400"/>
                  <wp:effectExtent l="0" t="0" r="0" b="0"/>
                  <wp:docPr id="1450"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7dfe9c95a8b1d6d513ab8c5e7f6257fd" w:history="1">
              <w:r>
                <w:rPr>
                  <w:rStyle w:val="Hyperlink"/>
                  <w:rFonts w:cs="Arial"/>
                </w:rPr>
                <w:t>Configuration Changed Notification</w:t>
              </w:r>
            </w:hyperlink>
          </w:p>
        </w:tc>
        <w:tc>
          <w:tcPr>
            <w:tcW w:w="7512" w:type="dxa"/>
            <w:noWrap/>
          </w:tcPr>
          <w:p w14:paraId="4EEF232A" w14:textId="77777777" w:rsidR="00CD7DFE" w:rsidRDefault="00CD7DFE" w:rsidP="00BC57B1">
            <w:pPr>
              <w:rPr>
                <w:rFonts w:cs="Arial"/>
              </w:rPr>
            </w:pPr>
            <w:r>
              <w:rPr>
                <w:rFonts w:cs="Arial"/>
              </w:rPr>
              <w:lastRenderedPageBreak/>
              <w:t>Signal Description:</w:t>
            </w:r>
          </w:p>
          <w:p w14:paraId="4724DF9E" w14:textId="77777777" w:rsidR="00CD7DFE" w:rsidRDefault="00CD7DFE" w:rsidP="00BC57B1">
            <w:pPr>
              <w:rPr>
                <w:rFonts w:cs="Arial"/>
              </w:rPr>
            </w:pPr>
            <w:r>
              <w:rPr>
                <w:rFonts w:cs="Arial"/>
              </w:rPr>
              <w:lastRenderedPageBreak/>
              <w:t>Message to the user that the configuration of the Sentinel feature has been changed.</w:t>
            </w:r>
          </w:p>
          <w:p w14:paraId="6CA396AC" w14:textId="77777777" w:rsidR="00CD7DFE" w:rsidRDefault="00CD7DFE" w:rsidP="00BC57B1">
            <w:pPr>
              <w:rPr>
                <w:rFonts w:cs="Arial"/>
              </w:rPr>
            </w:pPr>
          </w:p>
          <w:p w14:paraId="5AD8425D" w14:textId="77777777" w:rsidR="00CD7DFE" w:rsidRPr="00275823" w:rsidRDefault="00CD7DFE" w:rsidP="00BC57B1">
            <w:pPr>
              <w:rPr>
                <w:rFonts w:cs="Arial"/>
                <w:color w:val="000000"/>
              </w:rPr>
            </w:pPr>
            <w:r>
              <w:rPr>
                <w:rFonts w:cs="Arial"/>
                <w:color w:val="000000"/>
              </w:rPr>
              <w:t>Sent to:</w:t>
            </w:r>
          </w:p>
          <w:p w14:paraId="3576C99F"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4181CD2" wp14:editId="6C166DDE">
                  <wp:extent cx="152400" cy="152400"/>
                  <wp:effectExtent l="0" t="0" r="0" b="0"/>
                  <wp:docPr id="145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b7f8be089208a4e3d8920757d7c9e13" w:history="1">
              <w:r>
                <w:rPr>
                  <w:rStyle w:val="Hyperlink"/>
                  <w:rFonts w:cs="Arial"/>
                  <w:color w:val="000000"/>
                </w:rPr>
                <w:t>See settings changed notification</w:t>
              </w:r>
            </w:hyperlink>
          </w:p>
        </w:tc>
      </w:tr>
    </w:tbl>
    <w:p w14:paraId="08E25CC1" w14:textId="77777777" w:rsidR="00CD7DFE" w:rsidRDefault="00CD7DFE" w:rsidP="00A72B37"/>
    <w:p w14:paraId="6F0D1DF2" w14:textId="77777777" w:rsidR="00A72B37" w:rsidRDefault="00A72B37" w:rsidP="00A72B37">
      <w:pPr>
        <w:pStyle w:val="Heading4"/>
      </w:pPr>
      <w:r>
        <w:t>Logical</w:t>
      </w:r>
      <w:r w:rsidRPr="00F15706">
        <w:t xml:space="preserve"> Parameters</w:t>
      </w:r>
    </w:p>
    <w:p w14:paraId="6542B1D7" w14:textId="77777777" w:rsidR="00A72B37" w:rsidRDefault="00A72B37" w:rsidP="00A72B37"/>
    <w:p w14:paraId="4AAD78B8"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45BEEC27" w14:textId="77777777" w:rsidTr="00EB7D77">
        <w:trPr>
          <w:trHeight w:val="211"/>
        </w:trPr>
        <w:tc>
          <w:tcPr>
            <w:tcW w:w="2689" w:type="dxa"/>
            <w:shd w:val="clear" w:color="auto" w:fill="D9D9D9" w:themeFill="background1" w:themeFillShade="D9"/>
            <w:noWrap/>
            <w:hideMark/>
          </w:tcPr>
          <w:p w14:paraId="7BFD0F18"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6390D45"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6CE7336" w14:textId="77777777" w:rsidTr="00EB7D77">
        <w:trPr>
          <w:trHeight w:val="410"/>
        </w:trPr>
        <w:tc>
          <w:tcPr>
            <w:tcW w:w="2689" w:type="dxa"/>
            <w:noWrap/>
          </w:tcPr>
          <w:p w14:paraId="48767713"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03C2E4C1"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6B7AE488" w14:textId="77777777" w:rsidTr="00EB7D77">
        <w:trPr>
          <w:trHeight w:val="410"/>
        </w:trPr>
        <w:tc>
          <w:tcPr>
            <w:tcW w:w="2689" w:type="dxa"/>
            <w:noWrap/>
          </w:tcPr>
          <w:p w14:paraId="1926DA2D"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28CB7FC" w14:textId="77777777" w:rsidR="009649F4" w:rsidRPr="003F473D" w:rsidRDefault="009649F4" w:rsidP="00EB7D77">
            <w:pPr>
              <w:rPr>
                <w:rFonts w:cs="Arial"/>
                <w:color w:val="000000"/>
                <w:sz w:val="18"/>
                <w:szCs w:val="18"/>
              </w:rPr>
            </w:pPr>
          </w:p>
        </w:tc>
      </w:tr>
    </w:tbl>
    <w:p w14:paraId="649E3921" w14:textId="77777777" w:rsidR="009649F4" w:rsidRDefault="009649F4" w:rsidP="00A72B37"/>
    <w:p w14:paraId="2502A458" w14:textId="77777777" w:rsidR="00822913" w:rsidRDefault="00822913" w:rsidP="00822913">
      <w:pPr>
        <w:pStyle w:val="Heading3"/>
      </w:pPr>
      <w:r>
        <w:t>Function Modeling</w:t>
      </w:r>
    </w:p>
    <w:p w14:paraId="71679962" w14:textId="77777777" w:rsidR="00EF5443" w:rsidRPr="00C75AE5" w:rsidRDefault="00EF5443" w:rsidP="00EF5443"/>
    <w:p w14:paraId="2E744781" w14:textId="77777777" w:rsidR="002D15F6" w:rsidRDefault="002D15F6" w:rsidP="0061324D">
      <w:pPr>
        <w:pStyle w:val="Heading4"/>
        <w:numPr>
          <w:ilvl w:val="3"/>
          <w:numId w:val="4"/>
        </w:numPr>
      </w:pPr>
      <w:r>
        <w:t>Use Cases</w:t>
      </w:r>
    </w:p>
    <w:p w14:paraId="3DE7DFED" w14:textId="77777777" w:rsidR="002D15F6" w:rsidRDefault="002D15F6" w:rsidP="002D15F6"/>
    <w:p w14:paraId="03866C8E"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6FF34D0" w14:textId="77777777" w:rsidR="009649F4" w:rsidRDefault="009649F4" w:rsidP="009649F4">
      <w:pPr>
        <w:pStyle w:val="Heading4"/>
        <w:numPr>
          <w:ilvl w:val="3"/>
          <w:numId w:val="4"/>
        </w:numPr>
      </w:pPr>
      <w:r>
        <w:t>State Charts</w:t>
      </w:r>
    </w:p>
    <w:p w14:paraId="1799F65E" w14:textId="77777777" w:rsidR="00195B38" w:rsidRDefault="00195B38" w:rsidP="00A76553">
      <w:pPr>
        <w:contextualSpacing/>
        <w:rPr>
          <w:color w:val="A6A6A6" w:themeColor="background1" w:themeShade="A6"/>
        </w:rPr>
      </w:pPr>
    </w:p>
    <w:p w14:paraId="088D2FB8"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2B6C68D5" w14:textId="77777777" w:rsidR="00A76553" w:rsidRPr="00FF5F72" w:rsidRDefault="00A76553" w:rsidP="00A76553">
      <w:pPr>
        <w:contextualSpacing/>
        <w:rPr>
          <w:color w:val="A6A6A6" w:themeColor="background1" w:themeShade="A6"/>
        </w:rPr>
      </w:pPr>
    </w:p>
    <w:p w14:paraId="78FE75B0" w14:textId="77777777" w:rsidR="00A76553" w:rsidRPr="00004083" w:rsidRDefault="00A76553" w:rsidP="00A76553">
      <w:pPr>
        <w:contextualSpacing/>
        <w:rPr>
          <w:rFonts w:cs="Arial"/>
        </w:rPr>
      </w:pPr>
    </w:p>
    <w:p w14:paraId="54F5D79F" w14:textId="77777777" w:rsidR="009649F4" w:rsidRDefault="009649F4" w:rsidP="009649F4">
      <w:pPr>
        <w:pStyle w:val="Heading4"/>
        <w:numPr>
          <w:ilvl w:val="3"/>
          <w:numId w:val="4"/>
        </w:numPr>
      </w:pPr>
      <w:r>
        <w:t>Activity Diagrams</w:t>
      </w:r>
    </w:p>
    <w:p w14:paraId="765DE42C" w14:textId="77777777" w:rsidR="009649F4" w:rsidRDefault="009649F4" w:rsidP="009649F4"/>
    <w:p w14:paraId="0B075E07"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34AEF7B4" w14:textId="77777777" w:rsidR="009649F4" w:rsidRPr="00FF5F72" w:rsidRDefault="009649F4" w:rsidP="009649F4">
      <w:pPr>
        <w:contextualSpacing/>
        <w:rPr>
          <w:color w:val="A6A6A6" w:themeColor="background1" w:themeShade="A6"/>
        </w:rPr>
      </w:pPr>
    </w:p>
    <w:p w14:paraId="376180F8" w14:textId="77777777" w:rsidR="009649F4" w:rsidRDefault="009649F4" w:rsidP="009649F4">
      <w:pPr>
        <w:pStyle w:val="Heading4"/>
        <w:numPr>
          <w:ilvl w:val="3"/>
          <w:numId w:val="4"/>
        </w:numPr>
      </w:pPr>
      <w:r>
        <w:t>Sequence Diagrams</w:t>
      </w:r>
    </w:p>
    <w:p w14:paraId="329D75FF" w14:textId="77777777" w:rsidR="00987D84" w:rsidRPr="00EB7D77" w:rsidRDefault="00987D84" w:rsidP="00EB7D77">
      <w:pPr>
        <w:rPr>
          <w:rStyle w:val="SubtleEmphasis"/>
          <w:i w:val="0"/>
          <w:iCs w:val="0"/>
          <w:color w:val="auto"/>
          <w:highlight w:val="green"/>
        </w:rPr>
      </w:pPr>
    </w:p>
    <w:p w14:paraId="5DC4918D"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5910A6DD" w14:textId="77777777" w:rsidR="00987D84" w:rsidRDefault="00987D84" w:rsidP="00987D84"/>
    <w:p w14:paraId="6EDE418D" w14:textId="77777777" w:rsidR="009649F4" w:rsidRDefault="009649F4" w:rsidP="009649F4"/>
    <w:p w14:paraId="5F85B32F" w14:textId="77777777" w:rsidR="009649F4" w:rsidRDefault="009649F4" w:rsidP="009649F4">
      <w:pPr>
        <w:pStyle w:val="Heading4"/>
        <w:numPr>
          <w:ilvl w:val="3"/>
          <w:numId w:val="4"/>
        </w:numPr>
      </w:pPr>
      <w:r>
        <w:t>Decision Tables</w:t>
      </w:r>
    </w:p>
    <w:p w14:paraId="273800BF" w14:textId="77777777" w:rsidR="009649F4" w:rsidRDefault="009649F4" w:rsidP="009649F4"/>
    <w:p w14:paraId="2A815DBB" w14:textId="77777777" w:rsidR="00F15706" w:rsidRDefault="00DA0800" w:rsidP="00822913">
      <w:pPr>
        <w:pStyle w:val="Heading3"/>
      </w:pPr>
      <w:r>
        <w:t>Function Requirements</w:t>
      </w:r>
    </w:p>
    <w:p w14:paraId="3FF58734" w14:textId="77777777" w:rsidR="00F15706" w:rsidRDefault="00F15706" w:rsidP="00783BCF">
      <w:pPr>
        <w:pStyle w:val="Heading4"/>
      </w:pPr>
      <w:r>
        <w:t>Functional Requirements</w:t>
      </w:r>
    </w:p>
    <w:p w14:paraId="4950BF8A" w14:textId="77777777" w:rsidR="006E54B3" w:rsidRDefault="00F15706" w:rsidP="006E54B3">
      <w:pPr>
        <w:pStyle w:val="Heading5"/>
      </w:pPr>
      <w:r>
        <w:t>Normal Operation</w:t>
      </w:r>
    </w:p>
    <w:p w14:paraId="39D0EF52" w14:textId="77777777" w:rsidR="005961D3" w:rsidRDefault="005961D3" w:rsidP="00BB6A63"/>
    <w:p w14:paraId="1F79DCA1" w14:textId="77777777" w:rsidR="005961D3" w:rsidRDefault="005961D3" w:rsidP="005961D3">
      <w:pPr>
        <w:rPr>
          <w:color w:val="A6A6A6" w:themeColor="background1" w:themeShade="A6"/>
        </w:rPr>
      </w:pPr>
      <w:r>
        <w:rPr>
          <w:color w:val="A6A6A6" w:themeColor="background1" w:themeShade="A6"/>
        </w:rPr>
        <w:t>No Normal Operation Requirements specified.</w:t>
      </w:r>
    </w:p>
    <w:p w14:paraId="2111DD0A" w14:textId="77777777" w:rsidR="00F15706" w:rsidRDefault="00F15706" w:rsidP="00783BCF">
      <w:pPr>
        <w:pStyle w:val="Heading5"/>
      </w:pPr>
      <w:r>
        <w:lastRenderedPageBreak/>
        <w:t>Error Handling</w:t>
      </w:r>
    </w:p>
    <w:p w14:paraId="45598639" w14:textId="77777777" w:rsidR="005961D3" w:rsidRDefault="005961D3" w:rsidP="00BB6A63"/>
    <w:p w14:paraId="167F1E63" w14:textId="77777777" w:rsidR="005961D3" w:rsidRDefault="005961D3" w:rsidP="005961D3">
      <w:pPr>
        <w:rPr>
          <w:color w:val="A6A6A6" w:themeColor="background1" w:themeShade="A6"/>
        </w:rPr>
      </w:pPr>
      <w:r>
        <w:rPr>
          <w:color w:val="A6A6A6" w:themeColor="background1" w:themeShade="A6"/>
        </w:rPr>
        <w:t>No Error Handling Requirements specified.</w:t>
      </w:r>
    </w:p>
    <w:p w14:paraId="25BD821A" w14:textId="77777777" w:rsidR="00DD7D94" w:rsidRDefault="00DD7D94" w:rsidP="00DD7D94">
      <w:pPr>
        <w:pStyle w:val="Heading4"/>
      </w:pPr>
      <w:r>
        <w:t>Non-Functional Requirements</w:t>
      </w:r>
    </w:p>
    <w:p w14:paraId="7234D385" w14:textId="77777777" w:rsidR="005961D3" w:rsidRDefault="005961D3" w:rsidP="00BB6A63"/>
    <w:p w14:paraId="6FA3785E" w14:textId="77777777" w:rsidR="005961D3" w:rsidRDefault="005961D3" w:rsidP="005961D3">
      <w:pPr>
        <w:rPr>
          <w:color w:val="A6A6A6" w:themeColor="background1" w:themeShade="A6"/>
        </w:rPr>
      </w:pPr>
      <w:r>
        <w:rPr>
          <w:color w:val="A6A6A6" w:themeColor="background1" w:themeShade="A6"/>
        </w:rPr>
        <w:t>No Non-Functional Requirements specified.</w:t>
      </w:r>
    </w:p>
    <w:p w14:paraId="6D4DB372" w14:textId="77777777" w:rsidR="00DF462B" w:rsidRDefault="00427220" w:rsidP="00DF462B">
      <w:pPr>
        <w:pStyle w:val="Heading4"/>
      </w:pPr>
      <w:r>
        <w:t>Functional</w:t>
      </w:r>
      <w:r w:rsidR="00DF462B">
        <w:t xml:space="preserve"> Safety Requirements</w:t>
      </w:r>
    </w:p>
    <w:p w14:paraId="58E9FBA6" w14:textId="77777777" w:rsidR="00DF462B" w:rsidRDefault="00DF462B" w:rsidP="00DF462B">
      <w:pPr>
        <w:rPr>
          <w:highlight w:val="yellow"/>
        </w:rPr>
      </w:pPr>
    </w:p>
    <w:p w14:paraId="2367E40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3A48AE8" w14:textId="77777777" w:rsidR="00DD7D94" w:rsidRDefault="00DD7D94" w:rsidP="00DD7D94">
      <w:pPr>
        <w:pStyle w:val="Heading4"/>
      </w:pPr>
      <w:r>
        <w:t>Other Requirements</w:t>
      </w:r>
    </w:p>
    <w:p w14:paraId="3A71CB5C" w14:textId="77777777" w:rsidR="00DD7D94" w:rsidRDefault="00DD7D94" w:rsidP="00DD7D94">
      <w:pPr>
        <w:pStyle w:val="Heading5"/>
      </w:pPr>
      <w:r>
        <w:t>Design Requirements</w:t>
      </w:r>
    </w:p>
    <w:p w14:paraId="3A936389" w14:textId="77777777" w:rsidR="005961D3" w:rsidRDefault="005961D3" w:rsidP="00CA4A62"/>
    <w:p w14:paraId="435E53D0" w14:textId="77777777" w:rsidR="005961D3" w:rsidRDefault="005961D3" w:rsidP="005961D3">
      <w:pPr>
        <w:rPr>
          <w:color w:val="A6A6A6" w:themeColor="background1" w:themeShade="A6"/>
        </w:rPr>
      </w:pPr>
      <w:r>
        <w:rPr>
          <w:color w:val="A6A6A6" w:themeColor="background1" w:themeShade="A6"/>
        </w:rPr>
        <w:t>No Design Requirements specified.</w:t>
      </w:r>
    </w:p>
    <w:p w14:paraId="14C232A0" w14:textId="77777777" w:rsidR="00CA4A62" w:rsidRDefault="00CA4A62" w:rsidP="00CA4A62">
      <w:pPr>
        <w:pStyle w:val="Heading4"/>
      </w:pPr>
      <w:r>
        <w:t>Uncategorized Requirements</w:t>
      </w:r>
    </w:p>
    <w:p w14:paraId="791CD25A" w14:textId="77777777" w:rsidR="005961D3" w:rsidRDefault="005961D3" w:rsidP="00CA4A62"/>
    <w:p w14:paraId="61BEC9AB" w14:textId="77777777" w:rsidR="001F5E54" w:rsidRPr="0017445F" w:rsidRDefault="006E25A5" w:rsidP="001F5E54">
      <w:pPr>
        <w:pStyle w:val="RERequirement"/>
        <w:shd w:val="clear" w:color="auto" w:fill="F2F2F2" w:themeFill="background1" w:themeFillShade="F2"/>
      </w:pPr>
      <w:r>
        <w:t>R_Sent_App_21</w:t>
      </w:r>
      <w:r w:rsidR="00AE04B0">
        <w:t xml:space="preserve"> Notifications</w:t>
      </w:r>
    </w:p>
    <w:p w14:paraId="6F4B9270" w14:textId="77777777" w:rsidR="001F5E54" w:rsidRDefault="00AE04B0" w:rsidP="001F5E54">
      <w:pPr>
        <w:rPr>
          <w:rFonts w:cs="Arial"/>
        </w:rPr>
      </w:pPr>
      <w:r>
        <w:rPr>
          <w:rFonts w:cs="Arial"/>
        </w:rPr>
        <w:t>When user requests via mobile device app,  the Ford Pass Application shall be able to receive notifications in the Ford pass application.</w:t>
      </w:r>
    </w:p>
    <w:p w14:paraId="413DD36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4201AD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E465B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R_Sent_App_21</w:t>
            </w:r>
          </w:p>
        </w:tc>
      </w:tr>
      <w:tr w:rsidR="001F5E54" w:rsidRPr="00FD127C" w14:paraId="4A09F8F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B37F6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2B7A9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user needs to know if the feature is inoperative.</w:t>
            </w:r>
          </w:p>
        </w:tc>
      </w:tr>
      <w:tr w:rsidR="001F5E54" w:rsidRPr="00FD127C" w14:paraId="5E96EE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A047C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EFBF9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DE6C1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3A711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120215" w14:textId="77777777" w:rsidR="00E77D14" w:rsidRDefault="00E77D14"/>
        </w:tc>
      </w:tr>
      <w:tr w:rsidR="001F5E54" w:rsidRPr="00FD127C" w14:paraId="05AB3A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93D4B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53329D"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C9803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495769" w14:textId="77777777" w:rsidR="00E77D14" w:rsidRDefault="00E77D14"/>
        </w:tc>
      </w:tr>
      <w:tr w:rsidR="001F5E54" w:rsidRPr="00FD127C" w14:paraId="2DA1C6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E7752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87592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381C5BA" wp14:editId="148B2F97">
                  <wp:extent cx="152400" cy="152400"/>
                  <wp:effectExtent l="0" t="0" r="0" b="0"/>
                  <wp:docPr id="145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R_F_Sentinel_00003 Notifications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74E9A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350231" w14:textId="77777777" w:rsidR="00E77D14" w:rsidRDefault="00E77D14"/>
        </w:tc>
      </w:tr>
      <w:tr w:rsidR="001F5E54" w:rsidRPr="00FD127C" w14:paraId="63D5876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5383E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F7226F"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F0D20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B6C20A"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3EF5D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6AFF6B" w14:textId="77777777" w:rsidR="00E77D14" w:rsidRDefault="00E77D14"/>
        </w:tc>
      </w:tr>
      <w:tr w:rsidR="001F5E54" w:rsidRPr="00FD127C" w14:paraId="44A60BC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B985D1" w14:textId="77777777" w:rsidR="001F5E54" w:rsidRPr="00FD127C" w:rsidRDefault="0052661D" w:rsidP="00A84EEF">
            <w:pPr>
              <w:rPr>
                <w:rFonts w:cs="Arial"/>
                <w:bCs/>
                <w:color w:val="808080" w:themeColor="background1" w:themeShade="80"/>
                <w:sz w:val="16"/>
                <w:szCs w:val="14"/>
              </w:rPr>
            </w:pPr>
            <w:hyperlink r:id="rId15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4F6A4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AC3CD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11E6959" w14:textId="77777777" w:rsidR="000D7866" w:rsidRPr="00E47D48" w:rsidRDefault="000D7866" w:rsidP="00E47D48">
      <w:pPr>
        <w:rPr>
          <w:color w:val="FF0000"/>
        </w:rPr>
      </w:pPr>
    </w:p>
    <w:p w14:paraId="76BC3A92" w14:textId="77777777" w:rsidR="009C1EEC" w:rsidRDefault="000D732E" w:rsidP="0061324D">
      <w:pPr>
        <w:pStyle w:val="Heading2"/>
        <w:numPr>
          <w:ilvl w:val="1"/>
          <w:numId w:val="4"/>
        </w:numPr>
      </w:pPr>
      <w:r>
        <w:t xml:space="preserve">Logical Function </w:t>
      </w:r>
      <w:r>
        <w:rPr>
          <w:noProof/>
        </w:rPr>
        <w:drawing>
          <wp:inline distT="0" distB="0" distL="0" distR="0" wp14:anchorId="3AAD5E1E" wp14:editId="28006976">
            <wp:extent cx="152400" cy="152400"/>
            <wp:effectExtent l="0" t="0" r="0" b="0"/>
            <wp:docPr id="145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83" w:name="_cf50bb5ac98295082cf1b759a4e24440"/>
      <w:r w:rsidR="008E73AE">
        <w:t>Set variable value or group of variables value to modify</w:t>
      </w:r>
      <w:bookmarkEnd w:id="183"/>
    </w:p>
    <w:p w14:paraId="2E1FD891" w14:textId="77777777" w:rsidR="0061785D" w:rsidRDefault="0061785D" w:rsidP="00783BCF">
      <w:pPr>
        <w:pStyle w:val="Heading3"/>
      </w:pPr>
      <w:r>
        <w:t xml:space="preserve">Function </w:t>
      </w:r>
      <w:r w:rsidR="00283752">
        <w:t>Overview</w:t>
      </w:r>
    </w:p>
    <w:p w14:paraId="16C41150" w14:textId="77777777" w:rsidR="00427220" w:rsidRDefault="000D732E" w:rsidP="00427220">
      <w:pPr>
        <w:pStyle w:val="Heading4"/>
      </w:pPr>
      <w:r>
        <w:t xml:space="preserve">Function </w:t>
      </w:r>
      <w:r w:rsidR="00283752">
        <w:t>Description</w:t>
      </w:r>
    </w:p>
    <w:p w14:paraId="7AD8ED58" w14:textId="77777777" w:rsidR="00794B45" w:rsidRDefault="00794B45" w:rsidP="009C1EEC">
      <w:pPr>
        <w:contextualSpacing/>
      </w:pPr>
    </w:p>
    <w:p w14:paraId="6F164D84" w14:textId="77777777" w:rsidR="00AC0C92" w:rsidRDefault="00AC0C92" w:rsidP="009C1EEC">
      <w:pPr>
        <w:contextualSpacing/>
      </w:pPr>
      <w:r>
        <w:t>Function is allocated to:</w:t>
      </w:r>
    </w:p>
    <w:p w14:paraId="45A8A73B" w14:textId="77777777" w:rsidR="00AC0C92" w:rsidRDefault="00604AF5" w:rsidP="0061324D">
      <w:pPr>
        <w:pStyle w:val="ListParagraph"/>
        <w:numPr>
          <w:ilvl w:val="0"/>
          <w:numId w:val="13"/>
        </w:numPr>
        <w:contextualSpacing/>
      </w:pPr>
      <w:r>
        <w:rPr>
          <w:noProof/>
        </w:rPr>
        <w:drawing>
          <wp:inline distT="0" distB="0" distL="0" distR="0" wp14:anchorId="32DA8F10" wp14:editId="05AF1F53">
            <wp:extent cx="152400" cy="152400"/>
            <wp:effectExtent l="0" t="0" r="0" b="0"/>
            <wp:docPr id="1458"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Enable-Disable of Motion Detection by Radar on App</w:t>
      </w:r>
      <w:r>
        <w:t xml:space="preserve"> &lt;&lt;Logical&gt;&gt;</w:t>
      </w:r>
    </w:p>
    <w:p w14:paraId="72245A06" w14:textId="77777777" w:rsidR="00AC0C92" w:rsidRDefault="00604AF5" w:rsidP="0061324D">
      <w:pPr>
        <w:pStyle w:val="ListParagraph"/>
        <w:numPr>
          <w:ilvl w:val="0"/>
          <w:numId w:val="13"/>
        </w:numPr>
        <w:contextualSpacing/>
      </w:pPr>
      <w:r>
        <w:rPr>
          <w:noProof/>
        </w:rPr>
        <w:drawing>
          <wp:inline distT="0" distB="0" distL="0" distR="0" wp14:anchorId="2A5163B5" wp14:editId="0F6AE535">
            <wp:extent cx="152400" cy="152400"/>
            <wp:effectExtent l="0" t="0" r="0" b="0"/>
            <wp:docPr id="146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Enable/Disable of Threat Event Notifications on App</w:t>
      </w:r>
      <w:r>
        <w:t xml:space="preserve"> &lt;&lt;Logical&gt;&gt;</w:t>
      </w:r>
    </w:p>
    <w:p w14:paraId="779E7EFA" w14:textId="77777777" w:rsidR="00AC0C92" w:rsidRDefault="00604AF5" w:rsidP="0061324D">
      <w:pPr>
        <w:pStyle w:val="ListParagraph"/>
        <w:numPr>
          <w:ilvl w:val="0"/>
          <w:numId w:val="13"/>
        </w:numPr>
        <w:contextualSpacing/>
      </w:pPr>
      <w:r>
        <w:rPr>
          <w:noProof/>
        </w:rPr>
        <w:drawing>
          <wp:inline distT="0" distB="0" distL="0" distR="0" wp14:anchorId="12E7DC8D" wp14:editId="6404CCD6">
            <wp:extent cx="152400" cy="152400"/>
            <wp:effectExtent l="0" t="0" r="0" b="0"/>
            <wp:docPr id="1462"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HMI</w:t>
      </w:r>
      <w:r>
        <w:t xml:space="preserve"> &lt;&lt;Logical&gt;&gt;</w:t>
      </w:r>
    </w:p>
    <w:p w14:paraId="167A451E" w14:textId="77777777" w:rsidR="00AC0C92" w:rsidRDefault="00604AF5" w:rsidP="0061324D">
      <w:pPr>
        <w:pStyle w:val="ListParagraph"/>
        <w:numPr>
          <w:ilvl w:val="0"/>
          <w:numId w:val="13"/>
        </w:numPr>
        <w:contextualSpacing/>
      </w:pPr>
      <w:r>
        <w:rPr>
          <w:noProof/>
        </w:rPr>
        <w:drawing>
          <wp:inline distT="0" distB="0" distL="0" distR="0" wp14:anchorId="27330FC0" wp14:editId="6CF002B4">
            <wp:extent cx="152400" cy="152400"/>
            <wp:effectExtent l="0" t="0" r="0" b="0"/>
            <wp:docPr id="146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Modify settings - Sensor Sensitivity</w:t>
      </w:r>
      <w:r>
        <w:t xml:space="preserve"> &lt;&lt;Logical&gt;&gt;</w:t>
      </w:r>
    </w:p>
    <w:p w14:paraId="6BBA52F5" w14:textId="77777777" w:rsidR="00AC0C92" w:rsidRDefault="00604AF5" w:rsidP="0061324D">
      <w:pPr>
        <w:pStyle w:val="ListParagraph"/>
        <w:numPr>
          <w:ilvl w:val="0"/>
          <w:numId w:val="13"/>
        </w:numPr>
        <w:contextualSpacing/>
      </w:pPr>
      <w:r>
        <w:rPr>
          <w:noProof/>
        </w:rPr>
        <w:drawing>
          <wp:inline distT="0" distB="0" distL="0" distR="0" wp14:anchorId="4EA497F2" wp14:editId="1B65EFC4">
            <wp:extent cx="152400" cy="152400"/>
            <wp:effectExtent l="0" t="0" r="0" b="0"/>
            <wp:docPr id="146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660D70A5" w14:textId="77777777" w:rsidR="00794B45" w:rsidRDefault="00794B45" w:rsidP="009C1EEC">
      <w:pPr>
        <w:contextualSpacing/>
      </w:pPr>
    </w:p>
    <w:p w14:paraId="2CA75CA8" w14:textId="77777777" w:rsidR="009C1EEC" w:rsidRDefault="009C1EEC" w:rsidP="009C1EEC">
      <w:pPr>
        <w:contextualSpacing/>
      </w:pPr>
      <w:r w:rsidRPr="00A554C4">
        <w:t>Set variable value or group of variables value to modify</w:t>
      </w:r>
    </w:p>
    <w:p w14:paraId="2B9A7665" w14:textId="77777777" w:rsidR="00282E2C" w:rsidRDefault="000D732E" w:rsidP="00FD32A2">
      <w:pPr>
        <w:pStyle w:val="Heading4"/>
      </w:pPr>
      <w:r>
        <w:t xml:space="preserve">Function </w:t>
      </w:r>
      <w:r w:rsidR="00282E2C">
        <w:t>Variants</w:t>
      </w:r>
    </w:p>
    <w:p w14:paraId="5FBCC09B" w14:textId="77777777" w:rsidR="00282E2C" w:rsidRDefault="00282E2C" w:rsidP="00282E2C"/>
    <w:p w14:paraId="6735D1D3"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5E7B748" w14:textId="77777777" w:rsidTr="00EB7D77">
        <w:trPr>
          <w:trHeight w:val="314"/>
        </w:trPr>
        <w:tc>
          <w:tcPr>
            <w:tcW w:w="2523" w:type="dxa"/>
            <w:shd w:val="clear" w:color="auto" w:fill="D9D9D9" w:themeFill="background1" w:themeFillShade="D9"/>
          </w:tcPr>
          <w:p w14:paraId="16BF6B7D" w14:textId="77777777" w:rsidR="000D732E" w:rsidRPr="009E3B7C" w:rsidRDefault="000D732E" w:rsidP="00EB7D77">
            <w:pPr>
              <w:pStyle w:val="Caption"/>
              <w:rPr>
                <w:rFonts w:cs="Arial"/>
                <w:lang w:val="en-GB"/>
              </w:rPr>
            </w:pPr>
            <w:r w:rsidRPr="009E3B7C">
              <w:rPr>
                <w:rFonts w:cs="Arial"/>
                <w:lang w:val="en-GB"/>
              </w:rPr>
              <w:lastRenderedPageBreak/>
              <w:t>Variant Name</w:t>
            </w:r>
          </w:p>
        </w:tc>
        <w:tc>
          <w:tcPr>
            <w:tcW w:w="5132" w:type="dxa"/>
            <w:shd w:val="clear" w:color="auto" w:fill="D9D9D9" w:themeFill="background1" w:themeFillShade="D9"/>
          </w:tcPr>
          <w:p w14:paraId="488B5A19"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250C5A0F"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2B6F993C" w14:textId="77777777" w:rsidTr="00EB7D77">
        <w:trPr>
          <w:trHeight w:val="198"/>
        </w:trPr>
        <w:tc>
          <w:tcPr>
            <w:tcW w:w="2523" w:type="dxa"/>
          </w:tcPr>
          <w:p w14:paraId="056F2A17"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14AE5B2C" w14:textId="77777777" w:rsidR="000D732E" w:rsidRPr="009E3B7C" w:rsidRDefault="000D732E" w:rsidP="00EB7D77">
            <w:pPr>
              <w:overflowPunct/>
              <w:autoSpaceDE/>
              <w:autoSpaceDN/>
              <w:adjustRightInd/>
              <w:textAlignment w:val="center"/>
              <w:rPr>
                <w:rFonts w:cs="Arial"/>
              </w:rPr>
            </w:pPr>
          </w:p>
        </w:tc>
        <w:tc>
          <w:tcPr>
            <w:tcW w:w="2551" w:type="dxa"/>
          </w:tcPr>
          <w:p w14:paraId="7FEC5DE7" w14:textId="77777777" w:rsidR="000D732E" w:rsidRDefault="000D732E" w:rsidP="00EB7D77">
            <w:pPr>
              <w:rPr>
                <w:rFonts w:cs="Arial"/>
                <w:lang w:val="en-GB"/>
              </w:rPr>
            </w:pPr>
            <w:r>
              <w:rPr>
                <w:rFonts w:cs="Arial"/>
                <w:lang w:val="en-GB"/>
              </w:rPr>
              <w:t xml:space="preserve">e.g. ExtLightTechnology = LED </w:t>
            </w:r>
          </w:p>
          <w:p w14:paraId="29DB6C97" w14:textId="77777777" w:rsidR="000D732E" w:rsidRDefault="000D732E" w:rsidP="00EB7D77">
            <w:pPr>
              <w:rPr>
                <w:rFonts w:cs="Arial"/>
                <w:lang w:val="en-GB"/>
              </w:rPr>
            </w:pPr>
            <w:r>
              <w:rPr>
                <w:rFonts w:cs="Arial"/>
                <w:lang w:val="en-GB"/>
              </w:rPr>
              <w:t>OR</w:t>
            </w:r>
          </w:p>
          <w:p w14:paraId="61E1B87E" w14:textId="77777777" w:rsidR="000D732E" w:rsidRPr="005A344A" w:rsidRDefault="000D732E" w:rsidP="00EB7D77">
            <w:pPr>
              <w:rPr>
                <w:rFonts w:cs="Arial"/>
                <w:lang w:val="en-GB"/>
              </w:rPr>
            </w:pPr>
            <w:r>
              <w:rPr>
                <w:rFonts w:cs="Arial"/>
                <w:lang w:val="en-GB"/>
              </w:rPr>
              <w:t>ExtLightTechnology = Xenon</w:t>
            </w:r>
          </w:p>
        </w:tc>
      </w:tr>
    </w:tbl>
    <w:p w14:paraId="73565601" w14:textId="77777777" w:rsidR="000D732E" w:rsidRPr="005067FC" w:rsidRDefault="000D732E" w:rsidP="00282E2C">
      <w:pPr>
        <w:rPr>
          <w:i/>
          <w:color w:val="A6A6A6" w:themeColor="background1" w:themeShade="A6"/>
        </w:rPr>
      </w:pPr>
    </w:p>
    <w:p w14:paraId="522E61F1" w14:textId="77777777" w:rsidR="00427220" w:rsidRDefault="00427220" w:rsidP="00FD32A2">
      <w:pPr>
        <w:pStyle w:val="Heading4"/>
      </w:pPr>
      <w:r>
        <w:t>Input Requirements</w:t>
      </w:r>
      <w:r w:rsidR="000D732E">
        <w:t>/Documents</w:t>
      </w:r>
    </w:p>
    <w:p w14:paraId="587044DF"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22D3D977" w14:textId="77777777" w:rsidTr="00656A21">
        <w:trPr>
          <w:trHeight w:val="20"/>
        </w:trPr>
        <w:tc>
          <w:tcPr>
            <w:tcW w:w="1561" w:type="dxa"/>
            <w:shd w:val="clear" w:color="auto" w:fill="D9D9D9" w:themeFill="background1" w:themeFillShade="D9"/>
          </w:tcPr>
          <w:p w14:paraId="660F158C"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6BBA8355" w14:textId="77777777" w:rsidR="000D732E" w:rsidRDefault="000D732E" w:rsidP="00EB7D77">
            <w:pPr>
              <w:rPr>
                <w:rFonts w:ascii="Helvetica" w:hAnsi="Helvetica" w:cs="Helvetica"/>
                <w:sz w:val="16"/>
              </w:rPr>
            </w:pPr>
          </w:p>
          <w:p w14:paraId="6D4D4E29"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49BC6584"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5B8F6513"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272567DD" w14:textId="77777777" w:rsidR="000D732E" w:rsidRDefault="000D732E" w:rsidP="00EB7D77">
            <w:pPr>
              <w:rPr>
                <w:rFonts w:ascii="Helvetica" w:hAnsi="Helvetica" w:cs="Helvetica"/>
                <w:b/>
              </w:rPr>
            </w:pPr>
            <w:r>
              <w:rPr>
                <w:rFonts w:ascii="Helvetica" w:hAnsi="Helvetica" w:cs="Helvetica"/>
                <w:b/>
              </w:rPr>
              <w:t>Derived Requirement</w:t>
            </w:r>
          </w:p>
          <w:p w14:paraId="610E5A95" w14:textId="77777777" w:rsidR="000D732E" w:rsidRDefault="000D732E" w:rsidP="00EB7D77">
            <w:pPr>
              <w:rPr>
                <w:rFonts w:ascii="Helvetica" w:hAnsi="Helvetica" w:cs="Helvetica"/>
                <w:sz w:val="16"/>
              </w:rPr>
            </w:pPr>
          </w:p>
          <w:p w14:paraId="7EB5E309"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275813A1" w14:textId="77777777" w:rsidTr="00656A21">
        <w:trPr>
          <w:trHeight w:val="20"/>
        </w:trPr>
        <w:tc>
          <w:tcPr>
            <w:tcW w:w="10211" w:type="dxa"/>
            <w:gridSpan w:val="4"/>
            <w:shd w:val="clear" w:color="auto" w:fill="F2F2F2" w:themeFill="background1" w:themeFillShade="F2"/>
          </w:tcPr>
          <w:p w14:paraId="344A7430"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64D35D2F" w14:textId="77777777" w:rsidTr="00656A21">
        <w:trPr>
          <w:trHeight w:val="20"/>
        </w:trPr>
        <w:tc>
          <w:tcPr>
            <w:tcW w:w="1561" w:type="dxa"/>
          </w:tcPr>
          <w:p w14:paraId="78F5D82F" w14:textId="77777777" w:rsidR="000D732E" w:rsidRPr="00D410AE" w:rsidRDefault="000D732E" w:rsidP="00EB7D77">
            <w:pPr>
              <w:rPr>
                <w:rFonts w:cs="Arial"/>
              </w:rPr>
            </w:pPr>
          </w:p>
        </w:tc>
        <w:tc>
          <w:tcPr>
            <w:tcW w:w="2694" w:type="dxa"/>
          </w:tcPr>
          <w:p w14:paraId="0A7374F8" w14:textId="77777777" w:rsidR="000D732E" w:rsidRDefault="000D732E" w:rsidP="00EB7D77">
            <w:pPr>
              <w:rPr>
                <w:rFonts w:cs="Arial"/>
              </w:rPr>
            </w:pPr>
            <w:r>
              <w:rPr>
                <w:rFonts w:cs="Arial"/>
              </w:rPr>
              <w:t>&lt;Example:</w:t>
            </w:r>
          </w:p>
          <w:p w14:paraId="0A5B052B" w14:textId="77777777" w:rsidR="000D732E" w:rsidRPr="00D410AE" w:rsidRDefault="000D732E" w:rsidP="00EB7D77">
            <w:pPr>
              <w:rPr>
                <w:rFonts w:cs="Arial"/>
              </w:rPr>
            </w:pPr>
            <w:r>
              <w:rPr>
                <w:rFonts w:cs="Arial"/>
              </w:rPr>
              <w:t>id + title of relevant Feature Docs&gt;</w:t>
            </w:r>
          </w:p>
        </w:tc>
        <w:tc>
          <w:tcPr>
            <w:tcW w:w="2694" w:type="dxa"/>
          </w:tcPr>
          <w:p w14:paraId="60E20980" w14:textId="77777777" w:rsidR="000D732E" w:rsidRPr="00D410AE" w:rsidRDefault="000D732E" w:rsidP="00EB7D77">
            <w:pPr>
              <w:rPr>
                <w:rFonts w:cs="Arial"/>
              </w:rPr>
            </w:pPr>
            <w:r>
              <w:rPr>
                <w:rFonts w:cs="Arial"/>
              </w:rPr>
              <w:t>&lt;Example: “Requirements of Feature …”&gt;</w:t>
            </w:r>
          </w:p>
        </w:tc>
        <w:tc>
          <w:tcPr>
            <w:tcW w:w="3262" w:type="dxa"/>
          </w:tcPr>
          <w:p w14:paraId="5A936D42"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60"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05C9E76A" w14:textId="77777777" w:rsidTr="00656A21">
        <w:trPr>
          <w:trHeight w:val="20"/>
        </w:trPr>
        <w:tc>
          <w:tcPr>
            <w:tcW w:w="1561" w:type="dxa"/>
          </w:tcPr>
          <w:p w14:paraId="1BAAB69C" w14:textId="77777777" w:rsidR="000D732E" w:rsidRPr="00D410AE" w:rsidRDefault="000D732E" w:rsidP="00EB7D77">
            <w:pPr>
              <w:rPr>
                <w:rFonts w:cs="Arial"/>
              </w:rPr>
            </w:pPr>
          </w:p>
        </w:tc>
        <w:tc>
          <w:tcPr>
            <w:tcW w:w="2694" w:type="dxa"/>
          </w:tcPr>
          <w:p w14:paraId="7F2C2CAD" w14:textId="77777777" w:rsidR="000D732E" w:rsidRDefault="000D732E" w:rsidP="00EB7D77">
            <w:pPr>
              <w:rPr>
                <w:rFonts w:cs="Arial"/>
              </w:rPr>
            </w:pPr>
          </w:p>
        </w:tc>
        <w:tc>
          <w:tcPr>
            <w:tcW w:w="2694" w:type="dxa"/>
          </w:tcPr>
          <w:p w14:paraId="5CBAD6EA" w14:textId="77777777" w:rsidR="000D732E" w:rsidRDefault="000D732E" w:rsidP="00EB7D77">
            <w:pPr>
              <w:rPr>
                <w:rFonts w:cs="Arial"/>
              </w:rPr>
            </w:pPr>
          </w:p>
        </w:tc>
        <w:tc>
          <w:tcPr>
            <w:tcW w:w="3262" w:type="dxa"/>
          </w:tcPr>
          <w:p w14:paraId="06D3C8C5" w14:textId="77777777" w:rsidR="000D732E" w:rsidRDefault="000D732E" w:rsidP="00EB7D77">
            <w:pPr>
              <w:rPr>
                <w:rFonts w:cs="Arial"/>
              </w:rPr>
            </w:pPr>
          </w:p>
        </w:tc>
      </w:tr>
      <w:tr w:rsidR="000D732E" w:rsidRPr="007C20FA" w14:paraId="28118638" w14:textId="77777777" w:rsidTr="00656A21">
        <w:trPr>
          <w:trHeight w:val="20"/>
        </w:trPr>
        <w:tc>
          <w:tcPr>
            <w:tcW w:w="10211" w:type="dxa"/>
            <w:gridSpan w:val="4"/>
            <w:shd w:val="clear" w:color="auto" w:fill="F2F2F2" w:themeFill="background1" w:themeFillShade="F2"/>
          </w:tcPr>
          <w:p w14:paraId="2DBF89AD"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54A952A4" w14:textId="77777777" w:rsidTr="00656A21">
        <w:trPr>
          <w:trHeight w:val="20"/>
        </w:trPr>
        <w:tc>
          <w:tcPr>
            <w:tcW w:w="1561" w:type="dxa"/>
          </w:tcPr>
          <w:p w14:paraId="4356DA0D" w14:textId="77777777" w:rsidR="000D732E" w:rsidRPr="00D410AE" w:rsidRDefault="000D732E" w:rsidP="00EB7D77">
            <w:pPr>
              <w:rPr>
                <w:rFonts w:cs="Arial"/>
              </w:rPr>
            </w:pPr>
          </w:p>
        </w:tc>
        <w:tc>
          <w:tcPr>
            <w:tcW w:w="2694" w:type="dxa"/>
          </w:tcPr>
          <w:p w14:paraId="75F7F80A" w14:textId="77777777" w:rsidR="000D732E" w:rsidRPr="00D410AE" w:rsidRDefault="000D732E" w:rsidP="00EB7D77">
            <w:pPr>
              <w:rPr>
                <w:rFonts w:cs="Arial"/>
              </w:rPr>
            </w:pPr>
            <w:r>
              <w:rPr>
                <w:rFonts w:cs="Arial"/>
              </w:rPr>
              <w:t>&lt;Example: some SDS (requirement)&gt;</w:t>
            </w:r>
          </w:p>
        </w:tc>
        <w:tc>
          <w:tcPr>
            <w:tcW w:w="2694" w:type="dxa"/>
          </w:tcPr>
          <w:p w14:paraId="44F3973C" w14:textId="77777777" w:rsidR="000D732E" w:rsidRPr="00D410AE" w:rsidRDefault="000D732E" w:rsidP="00EB7D77">
            <w:pPr>
              <w:rPr>
                <w:rFonts w:cs="Arial"/>
              </w:rPr>
            </w:pPr>
          </w:p>
        </w:tc>
        <w:tc>
          <w:tcPr>
            <w:tcW w:w="3262" w:type="dxa"/>
          </w:tcPr>
          <w:p w14:paraId="4FFDBF86" w14:textId="77777777" w:rsidR="000D732E" w:rsidRDefault="000D732E" w:rsidP="00EB7D77">
            <w:pPr>
              <w:rPr>
                <w:rFonts w:cs="Arial"/>
              </w:rPr>
            </w:pPr>
          </w:p>
        </w:tc>
      </w:tr>
      <w:tr w:rsidR="000D732E" w:rsidRPr="007C20FA" w14:paraId="015E04BC" w14:textId="77777777" w:rsidTr="00656A21">
        <w:trPr>
          <w:trHeight w:val="20"/>
        </w:trPr>
        <w:tc>
          <w:tcPr>
            <w:tcW w:w="1561" w:type="dxa"/>
          </w:tcPr>
          <w:p w14:paraId="7ED44B0B" w14:textId="77777777" w:rsidR="000D732E" w:rsidRDefault="000D732E" w:rsidP="00EB7D77">
            <w:pPr>
              <w:rPr>
                <w:rFonts w:cs="Arial"/>
              </w:rPr>
            </w:pPr>
          </w:p>
        </w:tc>
        <w:tc>
          <w:tcPr>
            <w:tcW w:w="2694" w:type="dxa"/>
          </w:tcPr>
          <w:p w14:paraId="314FF3A9" w14:textId="77777777" w:rsidR="000D732E" w:rsidRDefault="000D732E" w:rsidP="00EB7D77">
            <w:pPr>
              <w:rPr>
                <w:rFonts w:cs="Arial"/>
              </w:rPr>
            </w:pPr>
          </w:p>
        </w:tc>
        <w:tc>
          <w:tcPr>
            <w:tcW w:w="2694" w:type="dxa"/>
          </w:tcPr>
          <w:p w14:paraId="63436E3D" w14:textId="77777777" w:rsidR="000D732E" w:rsidRDefault="000D732E" w:rsidP="00EB7D77">
            <w:pPr>
              <w:rPr>
                <w:rFonts w:cs="Arial"/>
              </w:rPr>
            </w:pPr>
          </w:p>
        </w:tc>
        <w:tc>
          <w:tcPr>
            <w:tcW w:w="3262" w:type="dxa"/>
          </w:tcPr>
          <w:p w14:paraId="2CE8FDD1" w14:textId="77777777" w:rsidR="000D732E" w:rsidRDefault="000D732E" w:rsidP="00EB7D77">
            <w:pPr>
              <w:rPr>
                <w:rFonts w:cs="Arial"/>
              </w:rPr>
            </w:pPr>
          </w:p>
        </w:tc>
      </w:tr>
      <w:tr w:rsidR="000D732E" w:rsidRPr="007C20FA" w14:paraId="01670A2B" w14:textId="77777777" w:rsidTr="00656A21">
        <w:trPr>
          <w:trHeight w:val="20"/>
        </w:trPr>
        <w:tc>
          <w:tcPr>
            <w:tcW w:w="10211" w:type="dxa"/>
            <w:gridSpan w:val="4"/>
            <w:shd w:val="clear" w:color="auto" w:fill="F2F2F2" w:themeFill="background1" w:themeFillShade="F2"/>
          </w:tcPr>
          <w:p w14:paraId="0EE8508E"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1E9F714D" w14:textId="77777777" w:rsidTr="00656A21">
        <w:trPr>
          <w:trHeight w:val="20"/>
        </w:trPr>
        <w:tc>
          <w:tcPr>
            <w:tcW w:w="1561" w:type="dxa"/>
          </w:tcPr>
          <w:p w14:paraId="68FDC389" w14:textId="77777777" w:rsidR="000D732E" w:rsidRPr="00D410AE" w:rsidRDefault="000D732E" w:rsidP="00EB7D77">
            <w:pPr>
              <w:rPr>
                <w:rFonts w:cs="Arial"/>
              </w:rPr>
            </w:pPr>
          </w:p>
        </w:tc>
        <w:tc>
          <w:tcPr>
            <w:tcW w:w="2694" w:type="dxa"/>
          </w:tcPr>
          <w:p w14:paraId="6A4351E5" w14:textId="77777777" w:rsidR="000D732E" w:rsidRPr="00D410AE" w:rsidRDefault="000D732E" w:rsidP="00EB7D77">
            <w:pPr>
              <w:rPr>
                <w:rFonts w:cs="Arial"/>
              </w:rPr>
            </w:pPr>
          </w:p>
        </w:tc>
        <w:tc>
          <w:tcPr>
            <w:tcW w:w="2694" w:type="dxa"/>
          </w:tcPr>
          <w:p w14:paraId="33A9BA33" w14:textId="77777777" w:rsidR="000D732E" w:rsidRPr="00D410AE" w:rsidRDefault="000D732E" w:rsidP="00EB7D77">
            <w:pPr>
              <w:rPr>
                <w:rFonts w:cs="Arial"/>
              </w:rPr>
            </w:pPr>
          </w:p>
        </w:tc>
        <w:tc>
          <w:tcPr>
            <w:tcW w:w="3262" w:type="dxa"/>
          </w:tcPr>
          <w:p w14:paraId="1159019C" w14:textId="77777777" w:rsidR="000D732E" w:rsidRPr="00D410AE" w:rsidRDefault="000D732E" w:rsidP="00EB7D77">
            <w:pPr>
              <w:rPr>
                <w:rFonts w:cs="Arial"/>
              </w:rPr>
            </w:pPr>
          </w:p>
        </w:tc>
      </w:tr>
      <w:tr w:rsidR="000D732E" w:rsidRPr="007C20FA" w14:paraId="1D74457E" w14:textId="77777777" w:rsidTr="00656A21">
        <w:trPr>
          <w:trHeight w:val="20"/>
        </w:trPr>
        <w:tc>
          <w:tcPr>
            <w:tcW w:w="10211" w:type="dxa"/>
            <w:gridSpan w:val="4"/>
            <w:shd w:val="clear" w:color="auto" w:fill="F2F2F2" w:themeFill="background1" w:themeFillShade="F2"/>
          </w:tcPr>
          <w:p w14:paraId="65CA5037"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500E8972" w14:textId="77777777" w:rsidTr="00656A21">
        <w:trPr>
          <w:trHeight w:val="20"/>
        </w:trPr>
        <w:tc>
          <w:tcPr>
            <w:tcW w:w="1561" w:type="dxa"/>
          </w:tcPr>
          <w:p w14:paraId="109AC1C0" w14:textId="77777777" w:rsidR="000D732E" w:rsidRPr="00D410AE" w:rsidRDefault="000D732E" w:rsidP="00EB7D77">
            <w:pPr>
              <w:rPr>
                <w:rFonts w:cs="Arial"/>
              </w:rPr>
            </w:pPr>
          </w:p>
        </w:tc>
        <w:tc>
          <w:tcPr>
            <w:tcW w:w="2694" w:type="dxa"/>
          </w:tcPr>
          <w:p w14:paraId="1C07A776" w14:textId="77777777" w:rsidR="000D732E" w:rsidRPr="00D410AE" w:rsidRDefault="000D732E" w:rsidP="00EB7D77">
            <w:pPr>
              <w:rPr>
                <w:rFonts w:cs="Arial"/>
              </w:rPr>
            </w:pPr>
          </w:p>
        </w:tc>
        <w:tc>
          <w:tcPr>
            <w:tcW w:w="2694" w:type="dxa"/>
          </w:tcPr>
          <w:p w14:paraId="6CB022FF" w14:textId="77777777" w:rsidR="000D732E" w:rsidRPr="00D410AE" w:rsidRDefault="000D732E" w:rsidP="00EB7D77">
            <w:pPr>
              <w:rPr>
                <w:rFonts w:cs="Arial"/>
              </w:rPr>
            </w:pPr>
          </w:p>
        </w:tc>
        <w:tc>
          <w:tcPr>
            <w:tcW w:w="3262" w:type="dxa"/>
          </w:tcPr>
          <w:p w14:paraId="3C3B7544" w14:textId="77777777" w:rsidR="000D732E" w:rsidRPr="00D410AE" w:rsidRDefault="000D732E" w:rsidP="00EB7D77">
            <w:pPr>
              <w:rPr>
                <w:rFonts w:cs="Arial"/>
              </w:rPr>
            </w:pPr>
          </w:p>
        </w:tc>
      </w:tr>
      <w:tr w:rsidR="000D732E" w:rsidRPr="007C20FA" w14:paraId="32472713" w14:textId="77777777" w:rsidTr="00656A21">
        <w:trPr>
          <w:trHeight w:val="20"/>
        </w:trPr>
        <w:tc>
          <w:tcPr>
            <w:tcW w:w="10211" w:type="dxa"/>
            <w:gridSpan w:val="4"/>
            <w:shd w:val="clear" w:color="auto" w:fill="F2F2F2" w:themeFill="background1" w:themeFillShade="F2"/>
          </w:tcPr>
          <w:p w14:paraId="58BBA8CA"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294104DB" w14:textId="77777777" w:rsidTr="00656A21">
        <w:trPr>
          <w:trHeight w:val="20"/>
        </w:trPr>
        <w:tc>
          <w:tcPr>
            <w:tcW w:w="1561" w:type="dxa"/>
          </w:tcPr>
          <w:p w14:paraId="6EB2C7A3" w14:textId="77777777" w:rsidR="000D732E" w:rsidRPr="00D410AE" w:rsidRDefault="000D732E" w:rsidP="00EB7D77">
            <w:pPr>
              <w:rPr>
                <w:rFonts w:cs="Arial"/>
              </w:rPr>
            </w:pPr>
          </w:p>
        </w:tc>
        <w:tc>
          <w:tcPr>
            <w:tcW w:w="2694" w:type="dxa"/>
          </w:tcPr>
          <w:p w14:paraId="5BA199D8" w14:textId="77777777" w:rsidR="000D732E" w:rsidRDefault="000D732E" w:rsidP="00EB7D77">
            <w:pPr>
              <w:rPr>
                <w:rFonts w:cs="Arial"/>
              </w:rPr>
            </w:pPr>
          </w:p>
        </w:tc>
        <w:tc>
          <w:tcPr>
            <w:tcW w:w="2694" w:type="dxa"/>
          </w:tcPr>
          <w:p w14:paraId="6197E762" w14:textId="77777777" w:rsidR="000D732E" w:rsidRPr="00D410AE" w:rsidRDefault="000D732E" w:rsidP="00EB7D77">
            <w:pPr>
              <w:rPr>
                <w:rFonts w:cs="Arial"/>
              </w:rPr>
            </w:pPr>
          </w:p>
        </w:tc>
        <w:tc>
          <w:tcPr>
            <w:tcW w:w="3262" w:type="dxa"/>
          </w:tcPr>
          <w:p w14:paraId="1B94745E" w14:textId="77777777" w:rsidR="000D732E" w:rsidRPr="00D410AE" w:rsidRDefault="000D732E" w:rsidP="00EB7D77">
            <w:pPr>
              <w:rPr>
                <w:rFonts w:cs="Arial"/>
              </w:rPr>
            </w:pPr>
          </w:p>
        </w:tc>
      </w:tr>
      <w:tr w:rsidR="00656A21" w:rsidRPr="007C20FA" w14:paraId="0B8E7721" w14:textId="77777777" w:rsidTr="00656A21">
        <w:trPr>
          <w:trHeight w:val="20"/>
        </w:trPr>
        <w:tc>
          <w:tcPr>
            <w:tcW w:w="1561" w:type="dxa"/>
          </w:tcPr>
          <w:p w14:paraId="3E63FCB5" w14:textId="77777777" w:rsidR="00656A21" w:rsidRPr="00D410AE" w:rsidRDefault="00656A21" w:rsidP="00EB7D77">
            <w:pPr>
              <w:rPr>
                <w:rFonts w:cs="Arial"/>
              </w:rPr>
            </w:pPr>
          </w:p>
        </w:tc>
        <w:tc>
          <w:tcPr>
            <w:tcW w:w="2694" w:type="dxa"/>
          </w:tcPr>
          <w:p w14:paraId="1CE2799B" w14:textId="77777777" w:rsidR="00656A21" w:rsidRDefault="00656A21" w:rsidP="00EB7D77">
            <w:pPr>
              <w:rPr>
                <w:rFonts w:cs="Arial"/>
              </w:rPr>
            </w:pPr>
          </w:p>
        </w:tc>
        <w:tc>
          <w:tcPr>
            <w:tcW w:w="2694" w:type="dxa"/>
          </w:tcPr>
          <w:p w14:paraId="375FFE95" w14:textId="77777777" w:rsidR="00656A21" w:rsidRPr="00D410AE" w:rsidRDefault="00656A21" w:rsidP="00EB7D77">
            <w:pPr>
              <w:rPr>
                <w:rFonts w:cs="Arial"/>
              </w:rPr>
            </w:pPr>
          </w:p>
        </w:tc>
        <w:tc>
          <w:tcPr>
            <w:tcW w:w="3262" w:type="dxa"/>
          </w:tcPr>
          <w:p w14:paraId="78B67AB5" w14:textId="77777777" w:rsidR="00656A21" w:rsidRPr="00D410AE" w:rsidRDefault="00656A21" w:rsidP="00EB7D77">
            <w:pPr>
              <w:rPr>
                <w:rFonts w:cs="Arial"/>
              </w:rPr>
            </w:pPr>
          </w:p>
        </w:tc>
      </w:tr>
    </w:tbl>
    <w:p w14:paraId="737CECC0"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1A9371B2" w14:textId="77777777" w:rsidR="000D732E" w:rsidRPr="005067FC" w:rsidRDefault="000D732E" w:rsidP="00427220">
      <w:pPr>
        <w:rPr>
          <w:i/>
          <w:color w:val="A6A6A6" w:themeColor="background1" w:themeShade="A6"/>
        </w:rPr>
      </w:pPr>
    </w:p>
    <w:p w14:paraId="257D7B87" w14:textId="77777777" w:rsidR="00427220" w:rsidRDefault="00427220" w:rsidP="00427220">
      <w:pPr>
        <w:pStyle w:val="Heading4"/>
      </w:pPr>
      <w:r>
        <w:t>Assumptions</w:t>
      </w:r>
    </w:p>
    <w:p w14:paraId="59F8B6EB" w14:textId="77777777" w:rsidR="00A92B2F" w:rsidRDefault="00A92B2F" w:rsidP="00A92B2F"/>
    <w:p w14:paraId="358E3D26"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CCCA43C" w14:textId="77777777" w:rsidR="00C0442C" w:rsidRDefault="00C0442C" w:rsidP="00A92B2F"/>
    <w:p w14:paraId="41C56BF0" w14:textId="77777777" w:rsidR="00F15706" w:rsidRDefault="00E60B64" w:rsidP="00783BCF">
      <w:pPr>
        <w:pStyle w:val="Heading3"/>
      </w:pPr>
      <w:r>
        <w:t>Function Scope</w:t>
      </w:r>
    </w:p>
    <w:p w14:paraId="4DCA9D5E" w14:textId="77777777" w:rsidR="00055646" w:rsidRPr="00A43B48" w:rsidRDefault="00055646" w:rsidP="00306D37">
      <w:pPr>
        <w:contextualSpacing/>
      </w:pPr>
    </w:p>
    <w:p w14:paraId="71040E6A" w14:textId="77777777" w:rsidR="00306D37" w:rsidRDefault="00306D37" w:rsidP="00306D37">
      <w:pPr>
        <w:contextualSpacing/>
      </w:pPr>
      <w:r>
        <w:t xml:space="preserve">The </w:t>
      </w:r>
      <w:r>
        <w:rPr>
          <w:noProof/>
        </w:rPr>
        <w:drawing>
          <wp:inline distT="0" distB="0" distL="0" distR="0" wp14:anchorId="30ABE54E" wp14:editId="4D88B687">
            <wp:extent cx="152400" cy="152400"/>
            <wp:effectExtent l="0" t="0" r="0" b="0"/>
            <wp:docPr id="146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Set variable value or group of variables value to modify</w:t>
      </w:r>
      <w:r w:rsidR="0004480F">
        <w:rPr>
          <w:b/>
        </w:rPr>
        <w:t>”</w:t>
      </w:r>
      <w:r>
        <w:t xml:space="preserve"> f</w:t>
      </w:r>
      <w:r w:rsidR="00294100">
        <w:t>unction is called by</w:t>
      </w:r>
      <w:r>
        <w:t xml:space="preserve"> the following </w:t>
      </w:r>
      <w:r w:rsidR="00294100">
        <w:t>functions</w:t>
      </w:r>
      <w:r>
        <w:t>:</w:t>
      </w:r>
    </w:p>
    <w:p w14:paraId="43A9EE98" w14:textId="77777777" w:rsidR="00306D37" w:rsidRPr="00953D23" w:rsidRDefault="00306D37" w:rsidP="0061324D">
      <w:pPr>
        <w:pStyle w:val="ListParagraph"/>
        <w:numPr>
          <w:ilvl w:val="0"/>
          <w:numId w:val="12"/>
        </w:numPr>
        <w:contextualSpacing/>
      </w:pPr>
      <w:r>
        <w:rPr>
          <w:noProof/>
        </w:rPr>
        <w:drawing>
          <wp:inline distT="0" distB="0" distL="0" distR="0" wp14:anchorId="10CF470A" wp14:editId="7AE516FB">
            <wp:extent cx="152400" cy="152400"/>
            <wp:effectExtent l="0" t="0" r="0" b="0"/>
            <wp:docPr id="147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16ff42d843168162ec35c75a2092c38a" w:history="1">
        <w:r w:rsidR="00B66881">
          <w:rPr>
            <w:rStyle w:val="Hyperlink"/>
          </w:rPr>
          <w:t>Modify sentinel settings</w:t>
        </w:r>
      </w:hyperlink>
      <w:r w:rsidR="0004480F">
        <w:t>”</w:t>
      </w:r>
    </w:p>
    <w:p w14:paraId="6933213F" w14:textId="77777777" w:rsidR="00393C96" w:rsidRPr="00393C96" w:rsidRDefault="00393C96" w:rsidP="00306D37">
      <w:pPr>
        <w:contextualSpacing/>
      </w:pPr>
    </w:p>
    <w:p w14:paraId="698F5A88" w14:textId="77777777" w:rsidR="001A755C" w:rsidRDefault="001A755C" w:rsidP="00306D37"/>
    <w:p w14:paraId="3B90FBC8" w14:textId="77777777" w:rsidR="00294100" w:rsidRDefault="00294100" w:rsidP="00294100">
      <w:pPr>
        <w:jc w:val="center"/>
      </w:pPr>
      <w:r>
        <w:rPr>
          <w:noProof/>
        </w:rPr>
        <w:lastRenderedPageBreak/>
        <w:drawing>
          <wp:inline distT="0" distB="0" distL="0" distR="0" wp14:anchorId="41AF9EE8" wp14:editId="097010B6">
            <wp:extent cx="6466205" cy="5670197"/>
            <wp:effectExtent l="0" t="0" r="0" b="0"/>
            <wp:docPr id="1472" name="Picture 1730240577.jpg" descr="1730240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1730240577.jpg"/>
                    <pic:cNvPicPr/>
                  </pic:nvPicPr>
                  <pic:blipFill>
                    <a:blip r:embed="rId104" cstate="print"/>
                    <a:stretch>
                      <a:fillRect/>
                    </a:stretch>
                  </pic:blipFill>
                  <pic:spPr>
                    <a:xfrm>
                      <a:off x="0" y="0"/>
                      <a:ext cx="6466205" cy="5670197"/>
                    </a:xfrm>
                    <a:prstGeom prst="rect">
                      <a:avLst/>
                    </a:prstGeom>
                  </pic:spPr>
                </pic:pic>
              </a:graphicData>
            </a:graphic>
          </wp:inline>
        </w:drawing>
      </w:r>
    </w:p>
    <w:p w14:paraId="44180278"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B3DD535" wp14:editId="7E2929D7">
            <wp:extent cx="152400" cy="152400"/>
            <wp:effectExtent l="0" t="0" r="0" b="0"/>
            <wp:docPr id="147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Modify sentinel settings</w:t>
      </w:r>
      <w:r w:rsidR="0004480F">
        <w:t>”</w:t>
      </w:r>
      <w:r w:rsidRPr="00294100">
        <w:t xml:space="preserve"> calling </w:t>
      </w:r>
      <w:r>
        <w:rPr>
          <w:noProof/>
        </w:rPr>
        <w:drawing>
          <wp:inline distT="0" distB="0" distL="0" distR="0" wp14:anchorId="0C372A46" wp14:editId="3B5D7B00">
            <wp:extent cx="152400" cy="152400"/>
            <wp:effectExtent l="0" t="0" r="0" b="0"/>
            <wp:docPr id="147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Set variable value or group of variables value to modify</w:t>
      </w:r>
      <w:r w:rsidR="0004480F">
        <w:t>”</w:t>
      </w:r>
    </w:p>
    <w:p w14:paraId="68239520" w14:textId="77777777" w:rsidR="00306D37" w:rsidRDefault="00306D37" w:rsidP="00306D37">
      <w:pPr>
        <w:contextualSpacing/>
      </w:pPr>
    </w:p>
    <w:p w14:paraId="381CDD2B" w14:textId="77777777" w:rsidR="00F15706" w:rsidRDefault="00E60B64" w:rsidP="00783BCF">
      <w:pPr>
        <w:pStyle w:val="Heading3"/>
      </w:pPr>
      <w:r>
        <w:t>Function Interfaces</w:t>
      </w:r>
    </w:p>
    <w:p w14:paraId="465D8DB7"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0E6B1FA9" w14:textId="77777777" w:rsidTr="0082668D">
        <w:trPr>
          <w:trHeight w:val="260"/>
        </w:trPr>
        <w:tc>
          <w:tcPr>
            <w:tcW w:w="2547" w:type="dxa"/>
            <w:shd w:val="clear" w:color="auto" w:fill="D9D9D9" w:themeFill="background1" w:themeFillShade="D9"/>
            <w:noWrap/>
            <w:hideMark/>
          </w:tcPr>
          <w:p w14:paraId="0E12902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932015C"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5425ADA6" w14:textId="77777777" w:rsidTr="0082668D">
        <w:trPr>
          <w:trHeight w:val="410"/>
        </w:trPr>
        <w:tc>
          <w:tcPr>
            <w:tcW w:w="2547" w:type="dxa"/>
            <w:noWrap/>
          </w:tcPr>
          <w:p w14:paraId="3EAA45F9" w14:textId="77777777" w:rsidR="0082668D" w:rsidRDefault="0082668D" w:rsidP="00BC57B1">
            <w:pPr>
              <w:contextualSpacing/>
              <w:rPr>
                <w:rFonts w:cs="Arial"/>
              </w:rPr>
            </w:pPr>
            <w:r w:rsidRPr="00275823">
              <w:rPr>
                <w:rFonts w:cs="Arial"/>
              </w:rPr>
              <w:t>all settings values into one variable</w:t>
            </w:r>
          </w:p>
        </w:tc>
        <w:tc>
          <w:tcPr>
            <w:tcW w:w="7654" w:type="dxa"/>
          </w:tcPr>
          <w:p w14:paraId="254B4869" w14:textId="77777777" w:rsidR="00E77D14" w:rsidRDefault="00E77D14"/>
        </w:tc>
      </w:tr>
    </w:tbl>
    <w:p w14:paraId="44839A69" w14:textId="77777777" w:rsidR="0082668D" w:rsidRDefault="0082668D" w:rsidP="00A7465B">
      <w:pPr>
        <w:contextualSpacing/>
        <w:rPr>
          <w:rFonts w:cs="Arial"/>
        </w:rPr>
      </w:pPr>
    </w:p>
    <w:p w14:paraId="07C79793"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204EDB2" w14:textId="77777777" w:rsidTr="00CD7DFE">
        <w:trPr>
          <w:trHeight w:val="260"/>
        </w:trPr>
        <w:tc>
          <w:tcPr>
            <w:tcW w:w="2689" w:type="dxa"/>
            <w:shd w:val="clear" w:color="auto" w:fill="D9D9D9" w:themeFill="background1" w:themeFillShade="D9"/>
            <w:noWrap/>
            <w:hideMark/>
          </w:tcPr>
          <w:p w14:paraId="0F0E855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B1D66F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03970FDB" w14:textId="77777777" w:rsidTr="00CD7DFE">
        <w:trPr>
          <w:trHeight w:val="410"/>
        </w:trPr>
        <w:tc>
          <w:tcPr>
            <w:tcW w:w="2689" w:type="dxa"/>
            <w:noWrap/>
          </w:tcPr>
          <w:p w14:paraId="421FB42F" w14:textId="77777777" w:rsidR="00CD7DFE" w:rsidRDefault="00CD7DFE" w:rsidP="00BC57B1">
            <w:pPr>
              <w:contextualSpacing/>
              <w:rPr>
                <w:rFonts w:cs="Arial"/>
              </w:rPr>
            </w:pPr>
            <w:r>
              <w:rPr>
                <w:rFonts w:cs="Arial"/>
              </w:rPr>
              <w:t>Configuration Paramaters</w:t>
            </w:r>
          </w:p>
        </w:tc>
        <w:tc>
          <w:tcPr>
            <w:tcW w:w="7512" w:type="dxa"/>
            <w:noWrap/>
          </w:tcPr>
          <w:p w14:paraId="555045EA" w14:textId="77777777" w:rsidR="00E77D14" w:rsidRDefault="00E77D14"/>
        </w:tc>
      </w:tr>
    </w:tbl>
    <w:p w14:paraId="554802F9" w14:textId="77777777" w:rsidR="00CD7DFE" w:rsidRDefault="00CD7DFE" w:rsidP="00A72B37"/>
    <w:p w14:paraId="46A6F00F" w14:textId="77777777" w:rsidR="00A72B37" w:rsidRDefault="00A72B37" w:rsidP="00A72B37">
      <w:pPr>
        <w:pStyle w:val="Heading4"/>
      </w:pPr>
      <w:r>
        <w:lastRenderedPageBreak/>
        <w:t>Logical</w:t>
      </w:r>
      <w:r w:rsidRPr="00F15706">
        <w:t xml:space="preserve"> Parameters</w:t>
      </w:r>
    </w:p>
    <w:p w14:paraId="0D5454FB" w14:textId="77777777" w:rsidR="00A72B37" w:rsidRDefault="00A72B37" w:rsidP="00A72B37"/>
    <w:p w14:paraId="774CD960"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33E7078C" w14:textId="77777777" w:rsidTr="00EB7D77">
        <w:trPr>
          <w:trHeight w:val="211"/>
        </w:trPr>
        <w:tc>
          <w:tcPr>
            <w:tcW w:w="2689" w:type="dxa"/>
            <w:shd w:val="clear" w:color="auto" w:fill="D9D9D9" w:themeFill="background1" w:themeFillShade="D9"/>
            <w:noWrap/>
            <w:hideMark/>
          </w:tcPr>
          <w:p w14:paraId="5A3C40EB"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549359C0"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7A63DDA" w14:textId="77777777" w:rsidTr="00EB7D77">
        <w:trPr>
          <w:trHeight w:val="410"/>
        </w:trPr>
        <w:tc>
          <w:tcPr>
            <w:tcW w:w="2689" w:type="dxa"/>
            <w:noWrap/>
          </w:tcPr>
          <w:p w14:paraId="411955CF"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03FDB8C6"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6E108224" w14:textId="77777777" w:rsidTr="00EB7D77">
        <w:trPr>
          <w:trHeight w:val="410"/>
        </w:trPr>
        <w:tc>
          <w:tcPr>
            <w:tcW w:w="2689" w:type="dxa"/>
            <w:noWrap/>
          </w:tcPr>
          <w:p w14:paraId="7F9F9754"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287D6821" w14:textId="77777777" w:rsidR="009649F4" w:rsidRPr="003F473D" w:rsidRDefault="009649F4" w:rsidP="00EB7D77">
            <w:pPr>
              <w:rPr>
                <w:rFonts w:cs="Arial"/>
                <w:color w:val="000000"/>
                <w:sz w:val="18"/>
                <w:szCs w:val="18"/>
              </w:rPr>
            </w:pPr>
          </w:p>
        </w:tc>
      </w:tr>
    </w:tbl>
    <w:p w14:paraId="0A5D9C36" w14:textId="77777777" w:rsidR="009649F4" w:rsidRDefault="009649F4" w:rsidP="00A72B37"/>
    <w:p w14:paraId="443E8448" w14:textId="77777777" w:rsidR="00822913" w:rsidRDefault="00822913" w:rsidP="00822913">
      <w:pPr>
        <w:pStyle w:val="Heading3"/>
      </w:pPr>
      <w:r>
        <w:t>Function Modeling</w:t>
      </w:r>
    </w:p>
    <w:p w14:paraId="2D658EA1" w14:textId="77777777" w:rsidR="00EF5443" w:rsidRPr="00C75AE5" w:rsidRDefault="00EF5443" w:rsidP="00EF5443"/>
    <w:p w14:paraId="2C1D937A" w14:textId="77777777" w:rsidR="002D15F6" w:rsidRDefault="002D15F6" w:rsidP="0061324D">
      <w:pPr>
        <w:pStyle w:val="Heading4"/>
        <w:numPr>
          <w:ilvl w:val="3"/>
          <w:numId w:val="4"/>
        </w:numPr>
      </w:pPr>
      <w:r>
        <w:t>Use Cases</w:t>
      </w:r>
    </w:p>
    <w:p w14:paraId="05AF72C2" w14:textId="77777777" w:rsidR="002D15F6" w:rsidRDefault="002D15F6" w:rsidP="002D15F6"/>
    <w:p w14:paraId="36D2423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B43D5C2" w14:textId="77777777" w:rsidR="009649F4" w:rsidRDefault="009649F4" w:rsidP="009649F4">
      <w:pPr>
        <w:pStyle w:val="Heading4"/>
        <w:numPr>
          <w:ilvl w:val="3"/>
          <w:numId w:val="4"/>
        </w:numPr>
      </w:pPr>
      <w:r>
        <w:t>State Charts</w:t>
      </w:r>
    </w:p>
    <w:p w14:paraId="346C44C6" w14:textId="77777777" w:rsidR="00195B38" w:rsidRDefault="00195B38" w:rsidP="00A76553">
      <w:pPr>
        <w:contextualSpacing/>
        <w:rPr>
          <w:color w:val="A6A6A6" w:themeColor="background1" w:themeShade="A6"/>
        </w:rPr>
      </w:pPr>
    </w:p>
    <w:p w14:paraId="38973CD7"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1D05E6F0" w14:textId="77777777" w:rsidR="00A76553" w:rsidRPr="00FF5F72" w:rsidRDefault="00A76553" w:rsidP="00A76553">
      <w:pPr>
        <w:contextualSpacing/>
        <w:rPr>
          <w:color w:val="A6A6A6" w:themeColor="background1" w:themeShade="A6"/>
        </w:rPr>
      </w:pPr>
    </w:p>
    <w:p w14:paraId="06794F12" w14:textId="77777777" w:rsidR="00A76553" w:rsidRPr="00004083" w:rsidRDefault="00A76553" w:rsidP="00A76553">
      <w:pPr>
        <w:contextualSpacing/>
        <w:rPr>
          <w:rFonts w:cs="Arial"/>
        </w:rPr>
      </w:pPr>
    </w:p>
    <w:p w14:paraId="76DB1CC2" w14:textId="77777777" w:rsidR="009649F4" w:rsidRDefault="009649F4" w:rsidP="009649F4">
      <w:pPr>
        <w:pStyle w:val="Heading4"/>
        <w:numPr>
          <w:ilvl w:val="3"/>
          <w:numId w:val="4"/>
        </w:numPr>
      </w:pPr>
      <w:r>
        <w:t>Activity Diagrams</w:t>
      </w:r>
    </w:p>
    <w:p w14:paraId="4EEB39A8" w14:textId="77777777" w:rsidR="009649F4" w:rsidRDefault="009649F4" w:rsidP="009649F4"/>
    <w:p w14:paraId="310FD38D"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473382D1" w14:textId="77777777" w:rsidR="009649F4" w:rsidRPr="00FF5F72" w:rsidRDefault="009649F4" w:rsidP="009649F4">
      <w:pPr>
        <w:contextualSpacing/>
        <w:rPr>
          <w:color w:val="A6A6A6" w:themeColor="background1" w:themeShade="A6"/>
        </w:rPr>
      </w:pPr>
    </w:p>
    <w:p w14:paraId="1E2E676A" w14:textId="77777777" w:rsidR="009649F4" w:rsidRDefault="009649F4" w:rsidP="009649F4">
      <w:pPr>
        <w:pStyle w:val="Heading4"/>
        <w:numPr>
          <w:ilvl w:val="3"/>
          <w:numId w:val="4"/>
        </w:numPr>
      </w:pPr>
      <w:r>
        <w:t>Sequence Diagrams</w:t>
      </w:r>
    </w:p>
    <w:p w14:paraId="75421F07" w14:textId="77777777" w:rsidR="00987D84" w:rsidRPr="00EB7D77" w:rsidRDefault="00987D84" w:rsidP="00EB7D77">
      <w:pPr>
        <w:rPr>
          <w:rStyle w:val="SubtleEmphasis"/>
          <w:i w:val="0"/>
          <w:iCs w:val="0"/>
          <w:color w:val="auto"/>
          <w:highlight w:val="green"/>
        </w:rPr>
      </w:pPr>
    </w:p>
    <w:p w14:paraId="04AD415D"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05B13CF8" w14:textId="77777777" w:rsidR="00987D84" w:rsidRDefault="00987D84" w:rsidP="00987D84"/>
    <w:p w14:paraId="7B7CA1B3" w14:textId="77777777" w:rsidR="009649F4" w:rsidRDefault="009649F4" w:rsidP="009649F4"/>
    <w:p w14:paraId="77544549" w14:textId="77777777" w:rsidR="009649F4" w:rsidRDefault="009649F4" w:rsidP="009649F4">
      <w:pPr>
        <w:pStyle w:val="Heading4"/>
        <w:numPr>
          <w:ilvl w:val="3"/>
          <w:numId w:val="4"/>
        </w:numPr>
      </w:pPr>
      <w:r>
        <w:t>Decision Tables</w:t>
      </w:r>
    </w:p>
    <w:p w14:paraId="76F30C0F" w14:textId="77777777" w:rsidR="009649F4" w:rsidRDefault="009649F4" w:rsidP="009649F4"/>
    <w:p w14:paraId="6522961B" w14:textId="77777777" w:rsidR="00F15706" w:rsidRDefault="00DA0800" w:rsidP="00822913">
      <w:pPr>
        <w:pStyle w:val="Heading3"/>
      </w:pPr>
      <w:r>
        <w:t>Function Requirements</w:t>
      </w:r>
    </w:p>
    <w:p w14:paraId="7AE570FB" w14:textId="77777777" w:rsidR="00F15706" w:rsidRDefault="00F15706" w:rsidP="00783BCF">
      <w:pPr>
        <w:pStyle w:val="Heading4"/>
      </w:pPr>
      <w:r>
        <w:t>Functional Requirements</w:t>
      </w:r>
    </w:p>
    <w:p w14:paraId="4F2C51F5" w14:textId="77777777" w:rsidR="006E54B3" w:rsidRDefault="00F15706" w:rsidP="006E54B3">
      <w:pPr>
        <w:pStyle w:val="Heading5"/>
      </w:pPr>
      <w:r>
        <w:t>Normal Operation</w:t>
      </w:r>
    </w:p>
    <w:p w14:paraId="7250F8BF" w14:textId="77777777" w:rsidR="005961D3" w:rsidRDefault="005961D3" w:rsidP="00BB6A63"/>
    <w:p w14:paraId="2763A1F0" w14:textId="77777777" w:rsidR="005961D3" w:rsidRDefault="005961D3" w:rsidP="005961D3">
      <w:pPr>
        <w:rPr>
          <w:color w:val="A6A6A6" w:themeColor="background1" w:themeShade="A6"/>
        </w:rPr>
      </w:pPr>
      <w:r>
        <w:rPr>
          <w:color w:val="A6A6A6" w:themeColor="background1" w:themeShade="A6"/>
        </w:rPr>
        <w:t>No Normal Operation Requirements specified.</w:t>
      </w:r>
    </w:p>
    <w:p w14:paraId="3448330E" w14:textId="77777777" w:rsidR="00F15706" w:rsidRDefault="00F15706" w:rsidP="00783BCF">
      <w:pPr>
        <w:pStyle w:val="Heading5"/>
      </w:pPr>
      <w:r>
        <w:t>Error Handling</w:t>
      </w:r>
    </w:p>
    <w:p w14:paraId="50DB62C5" w14:textId="77777777" w:rsidR="005961D3" w:rsidRDefault="005961D3" w:rsidP="00BB6A63"/>
    <w:p w14:paraId="0B6912BC" w14:textId="77777777" w:rsidR="005961D3" w:rsidRDefault="005961D3" w:rsidP="005961D3">
      <w:pPr>
        <w:rPr>
          <w:color w:val="A6A6A6" w:themeColor="background1" w:themeShade="A6"/>
        </w:rPr>
      </w:pPr>
      <w:r>
        <w:rPr>
          <w:color w:val="A6A6A6" w:themeColor="background1" w:themeShade="A6"/>
        </w:rPr>
        <w:t>No Error Handling Requirements specified.</w:t>
      </w:r>
    </w:p>
    <w:p w14:paraId="590070BD" w14:textId="77777777" w:rsidR="00DD7D94" w:rsidRDefault="00DD7D94" w:rsidP="00DD7D94">
      <w:pPr>
        <w:pStyle w:val="Heading4"/>
      </w:pPr>
      <w:r>
        <w:t>Non-Functional Requirements</w:t>
      </w:r>
    </w:p>
    <w:p w14:paraId="00F1F694" w14:textId="77777777" w:rsidR="005961D3" w:rsidRDefault="005961D3" w:rsidP="00BB6A63"/>
    <w:p w14:paraId="5D8D3F2A" w14:textId="77777777" w:rsidR="005961D3" w:rsidRDefault="005961D3" w:rsidP="005961D3">
      <w:pPr>
        <w:rPr>
          <w:color w:val="A6A6A6" w:themeColor="background1" w:themeShade="A6"/>
        </w:rPr>
      </w:pPr>
      <w:r>
        <w:rPr>
          <w:color w:val="A6A6A6" w:themeColor="background1" w:themeShade="A6"/>
        </w:rPr>
        <w:t>No Non-Functional Requirements specified.</w:t>
      </w:r>
    </w:p>
    <w:p w14:paraId="0EBD1F54" w14:textId="77777777" w:rsidR="00DF462B" w:rsidRDefault="00427220" w:rsidP="00DF462B">
      <w:pPr>
        <w:pStyle w:val="Heading4"/>
      </w:pPr>
      <w:r>
        <w:lastRenderedPageBreak/>
        <w:t>Functional</w:t>
      </w:r>
      <w:r w:rsidR="00DF462B">
        <w:t xml:space="preserve"> Safety Requirements</w:t>
      </w:r>
    </w:p>
    <w:p w14:paraId="08679C21" w14:textId="77777777" w:rsidR="00DF462B" w:rsidRDefault="00DF462B" w:rsidP="00DF462B">
      <w:pPr>
        <w:rPr>
          <w:highlight w:val="yellow"/>
        </w:rPr>
      </w:pPr>
    </w:p>
    <w:p w14:paraId="09DD63D3"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D4B5439" w14:textId="77777777" w:rsidR="00DD7D94" w:rsidRDefault="00DD7D94" w:rsidP="00DD7D94">
      <w:pPr>
        <w:pStyle w:val="Heading4"/>
      </w:pPr>
      <w:r>
        <w:t>Other Requirements</w:t>
      </w:r>
    </w:p>
    <w:p w14:paraId="1DEAB586" w14:textId="77777777" w:rsidR="00DD7D94" w:rsidRDefault="00DD7D94" w:rsidP="00DD7D94">
      <w:pPr>
        <w:pStyle w:val="Heading5"/>
      </w:pPr>
      <w:r>
        <w:t>Design Requirements</w:t>
      </w:r>
    </w:p>
    <w:p w14:paraId="50428C9A" w14:textId="77777777" w:rsidR="005961D3" w:rsidRDefault="005961D3" w:rsidP="00CA4A62"/>
    <w:p w14:paraId="2418CF42" w14:textId="77777777" w:rsidR="005961D3" w:rsidRDefault="005961D3" w:rsidP="005961D3">
      <w:pPr>
        <w:rPr>
          <w:color w:val="A6A6A6" w:themeColor="background1" w:themeShade="A6"/>
        </w:rPr>
      </w:pPr>
      <w:r>
        <w:rPr>
          <w:color w:val="A6A6A6" w:themeColor="background1" w:themeShade="A6"/>
        </w:rPr>
        <w:t>No Design Requirements specified.</w:t>
      </w:r>
    </w:p>
    <w:p w14:paraId="66D3CC40" w14:textId="77777777" w:rsidR="000D7866" w:rsidRPr="00E47D48" w:rsidRDefault="000D7866" w:rsidP="00E47D48">
      <w:pPr>
        <w:rPr>
          <w:color w:val="FF0000"/>
        </w:rPr>
      </w:pPr>
    </w:p>
    <w:p w14:paraId="664F92B5" w14:textId="77777777" w:rsidR="009C1EEC" w:rsidRDefault="000D732E" w:rsidP="0061324D">
      <w:pPr>
        <w:pStyle w:val="Heading2"/>
        <w:numPr>
          <w:ilvl w:val="1"/>
          <w:numId w:val="4"/>
        </w:numPr>
      </w:pPr>
      <w:r>
        <w:t xml:space="preserve">Logical Function </w:t>
      </w:r>
      <w:r>
        <w:rPr>
          <w:noProof/>
        </w:rPr>
        <w:drawing>
          <wp:inline distT="0" distB="0" distL="0" distR="0" wp14:anchorId="0C4471FD" wp14:editId="38D5B939">
            <wp:extent cx="152400" cy="152400"/>
            <wp:effectExtent l="0" t="0" r="0" b="0"/>
            <wp:docPr id="147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84" w:name="_10a3920dad9866d4b69708db14ce2f0a"/>
      <w:r w:rsidR="008E73AE">
        <w:t>Display notifications</w:t>
      </w:r>
      <w:bookmarkEnd w:id="184"/>
    </w:p>
    <w:p w14:paraId="15BC1355" w14:textId="77777777" w:rsidR="0061785D" w:rsidRDefault="0061785D" w:rsidP="00783BCF">
      <w:pPr>
        <w:pStyle w:val="Heading3"/>
      </w:pPr>
      <w:r>
        <w:t xml:space="preserve">Function </w:t>
      </w:r>
      <w:r w:rsidR="00283752">
        <w:t>Overview</w:t>
      </w:r>
    </w:p>
    <w:p w14:paraId="6B3E54BB" w14:textId="77777777" w:rsidR="00427220" w:rsidRDefault="000D732E" w:rsidP="00427220">
      <w:pPr>
        <w:pStyle w:val="Heading4"/>
      </w:pPr>
      <w:r>
        <w:t xml:space="preserve">Function </w:t>
      </w:r>
      <w:r w:rsidR="00283752">
        <w:t>Description</w:t>
      </w:r>
    </w:p>
    <w:p w14:paraId="51457442" w14:textId="77777777" w:rsidR="00794B45" w:rsidRDefault="00794B45" w:rsidP="009C1EEC">
      <w:pPr>
        <w:contextualSpacing/>
      </w:pPr>
    </w:p>
    <w:p w14:paraId="7089D839" w14:textId="77777777" w:rsidR="00AC0C92" w:rsidRDefault="00AC0C92" w:rsidP="009C1EEC">
      <w:pPr>
        <w:contextualSpacing/>
      </w:pPr>
      <w:r>
        <w:t>Function is allocated to:</w:t>
      </w:r>
    </w:p>
    <w:p w14:paraId="7338F126" w14:textId="77777777" w:rsidR="00AC0C92" w:rsidRDefault="00604AF5" w:rsidP="0061324D">
      <w:pPr>
        <w:pStyle w:val="ListParagraph"/>
        <w:numPr>
          <w:ilvl w:val="0"/>
          <w:numId w:val="13"/>
        </w:numPr>
        <w:contextualSpacing/>
      </w:pPr>
      <w:r>
        <w:rPr>
          <w:noProof/>
        </w:rPr>
        <w:drawing>
          <wp:inline distT="0" distB="0" distL="0" distR="0" wp14:anchorId="7A2F9007" wp14:editId="0DB551F6">
            <wp:extent cx="152400" cy="152400"/>
            <wp:effectExtent l="0" t="0" r="0" b="0"/>
            <wp:docPr id="148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Alert User of Threat Event and Video Recording via App</w:t>
      </w:r>
      <w:r>
        <w:t xml:space="preserve"> &lt;&lt;Logical&gt;&gt;</w:t>
      </w:r>
    </w:p>
    <w:p w14:paraId="6A88351D" w14:textId="77777777" w:rsidR="00AC0C92" w:rsidRDefault="00604AF5" w:rsidP="0061324D">
      <w:pPr>
        <w:pStyle w:val="ListParagraph"/>
        <w:numPr>
          <w:ilvl w:val="0"/>
          <w:numId w:val="13"/>
        </w:numPr>
        <w:contextualSpacing/>
      </w:pPr>
      <w:r>
        <w:rPr>
          <w:noProof/>
        </w:rPr>
        <w:drawing>
          <wp:inline distT="0" distB="0" distL="0" distR="0" wp14:anchorId="0015EFC3" wp14:editId="649BB174">
            <wp:extent cx="152400" cy="152400"/>
            <wp:effectExtent l="0" t="0" r="0" b="0"/>
            <wp:docPr id="1482"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Enable/Disable of Threat Event Notifications on App</w:t>
      </w:r>
      <w:r>
        <w:t xml:space="preserve"> &lt;&lt;Logical&gt;&gt;</w:t>
      </w:r>
    </w:p>
    <w:p w14:paraId="066A928C" w14:textId="77777777" w:rsidR="00AC0C92" w:rsidRDefault="00604AF5" w:rsidP="0061324D">
      <w:pPr>
        <w:pStyle w:val="ListParagraph"/>
        <w:numPr>
          <w:ilvl w:val="0"/>
          <w:numId w:val="13"/>
        </w:numPr>
        <w:contextualSpacing/>
      </w:pPr>
      <w:r>
        <w:rPr>
          <w:noProof/>
        </w:rPr>
        <w:drawing>
          <wp:inline distT="0" distB="0" distL="0" distR="0" wp14:anchorId="43F39006" wp14:editId="71E91855">
            <wp:extent cx="152400" cy="152400"/>
            <wp:effectExtent l="0" t="0" r="0" b="0"/>
            <wp:docPr id="1484"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HMI</w:t>
      </w:r>
      <w:r>
        <w:t xml:space="preserve"> &lt;&lt;Logical&gt;&gt;</w:t>
      </w:r>
    </w:p>
    <w:p w14:paraId="4184C5BF" w14:textId="77777777" w:rsidR="00AC0C92" w:rsidRDefault="00604AF5" w:rsidP="0061324D">
      <w:pPr>
        <w:pStyle w:val="ListParagraph"/>
        <w:numPr>
          <w:ilvl w:val="0"/>
          <w:numId w:val="13"/>
        </w:numPr>
        <w:contextualSpacing/>
      </w:pPr>
      <w:r>
        <w:rPr>
          <w:noProof/>
        </w:rPr>
        <w:drawing>
          <wp:inline distT="0" distB="0" distL="0" distR="0" wp14:anchorId="16577323" wp14:editId="33E8BBBD">
            <wp:extent cx="152400" cy="152400"/>
            <wp:effectExtent l="0" t="0" r="0" b="0"/>
            <wp:docPr id="148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1DA315C4" w14:textId="77777777" w:rsidR="00794B45" w:rsidRDefault="00794B45" w:rsidP="009C1EEC">
      <w:pPr>
        <w:contextualSpacing/>
      </w:pPr>
    </w:p>
    <w:p w14:paraId="1486D0D4" w14:textId="77777777" w:rsidR="009C1EEC" w:rsidRDefault="009C1EEC" w:rsidP="009C1EEC">
      <w:pPr>
        <w:contextualSpacing/>
      </w:pPr>
      <w:r w:rsidRPr="00A554C4">
        <w:t>Display notifications (including intrusion warnings, getting image capturing and starting video recording).</w:t>
      </w:r>
    </w:p>
    <w:p w14:paraId="13061994" w14:textId="77777777" w:rsidR="00282E2C" w:rsidRDefault="000D732E" w:rsidP="00FD32A2">
      <w:pPr>
        <w:pStyle w:val="Heading4"/>
      </w:pPr>
      <w:r>
        <w:t xml:space="preserve">Function </w:t>
      </w:r>
      <w:r w:rsidR="00282E2C">
        <w:t>Variants</w:t>
      </w:r>
    </w:p>
    <w:p w14:paraId="6C0FFDF5" w14:textId="77777777" w:rsidR="00282E2C" w:rsidRDefault="00282E2C" w:rsidP="00282E2C"/>
    <w:p w14:paraId="3C8E8CE0"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18DAFF8" w14:textId="77777777" w:rsidTr="00EB7D77">
        <w:trPr>
          <w:trHeight w:val="314"/>
        </w:trPr>
        <w:tc>
          <w:tcPr>
            <w:tcW w:w="2523" w:type="dxa"/>
            <w:shd w:val="clear" w:color="auto" w:fill="D9D9D9" w:themeFill="background1" w:themeFillShade="D9"/>
          </w:tcPr>
          <w:p w14:paraId="43BF445E"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1BAE9F92"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52C5A37"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39C96877" w14:textId="77777777" w:rsidTr="00EB7D77">
        <w:trPr>
          <w:trHeight w:val="198"/>
        </w:trPr>
        <w:tc>
          <w:tcPr>
            <w:tcW w:w="2523" w:type="dxa"/>
          </w:tcPr>
          <w:p w14:paraId="13A49B95"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2CF1587B" w14:textId="77777777" w:rsidR="000D732E" w:rsidRPr="009E3B7C" w:rsidRDefault="000D732E" w:rsidP="00EB7D77">
            <w:pPr>
              <w:overflowPunct/>
              <w:autoSpaceDE/>
              <w:autoSpaceDN/>
              <w:adjustRightInd/>
              <w:textAlignment w:val="center"/>
              <w:rPr>
                <w:rFonts w:cs="Arial"/>
              </w:rPr>
            </w:pPr>
          </w:p>
        </w:tc>
        <w:tc>
          <w:tcPr>
            <w:tcW w:w="2551" w:type="dxa"/>
          </w:tcPr>
          <w:p w14:paraId="41DC26BF" w14:textId="77777777" w:rsidR="000D732E" w:rsidRDefault="000D732E" w:rsidP="00EB7D77">
            <w:pPr>
              <w:rPr>
                <w:rFonts w:cs="Arial"/>
                <w:lang w:val="en-GB"/>
              </w:rPr>
            </w:pPr>
            <w:r>
              <w:rPr>
                <w:rFonts w:cs="Arial"/>
                <w:lang w:val="en-GB"/>
              </w:rPr>
              <w:t xml:space="preserve">e.g. ExtLightTechnology = LED </w:t>
            </w:r>
          </w:p>
          <w:p w14:paraId="35C752D7" w14:textId="77777777" w:rsidR="000D732E" w:rsidRDefault="000D732E" w:rsidP="00EB7D77">
            <w:pPr>
              <w:rPr>
                <w:rFonts w:cs="Arial"/>
                <w:lang w:val="en-GB"/>
              </w:rPr>
            </w:pPr>
            <w:r>
              <w:rPr>
                <w:rFonts w:cs="Arial"/>
                <w:lang w:val="en-GB"/>
              </w:rPr>
              <w:t>OR</w:t>
            </w:r>
          </w:p>
          <w:p w14:paraId="3AC1D9B3" w14:textId="77777777" w:rsidR="000D732E" w:rsidRPr="005A344A" w:rsidRDefault="000D732E" w:rsidP="00EB7D77">
            <w:pPr>
              <w:rPr>
                <w:rFonts w:cs="Arial"/>
                <w:lang w:val="en-GB"/>
              </w:rPr>
            </w:pPr>
            <w:r>
              <w:rPr>
                <w:rFonts w:cs="Arial"/>
                <w:lang w:val="en-GB"/>
              </w:rPr>
              <w:t>ExtLightTechnology = Xenon</w:t>
            </w:r>
          </w:p>
        </w:tc>
      </w:tr>
    </w:tbl>
    <w:p w14:paraId="7EB97F29" w14:textId="77777777" w:rsidR="000D732E" w:rsidRPr="005067FC" w:rsidRDefault="000D732E" w:rsidP="00282E2C">
      <w:pPr>
        <w:rPr>
          <w:i/>
          <w:color w:val="A6A6A6" w:themeColor="background1" w:themeShade="A6"/>
        </w:rPr>
      </w:pPr>
    </w:p>
    <w:p w14:paraId="2D50313F" w14:textId="77777777" w:rsidR="00427220" w:rsidRDefault="00427220" w:rsidP="00FD32A2">
      <w:pPr>
        <w:pStyle w:val="Heading4"/>
      </w:pPr>
      <w:r>
        <w:t>Input Requirements</w:t>
      </w:r>
      <w:r w:rsidR="000D732E">
        <w:t>/Documents</w:t>
      </w:r>
    </w:p>
    <w:p w14:paraId="787E0058"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15EFDD33" w14:textId="77777777" w:rsidTr="00656A21">
        <w:trPr>
          <w:trHeight w:val="20"/>
        </w:trPr>
        <w:tc>
          <w:tcPr>
            <w:tcW w:w="1561" w:type="dxa"/>
            <w:shd w:val="clear" w:color="auto" w:fill="D9D9D9" w:themeFill="background1" w:themeFillShade="D9"/>
          </w:tcPr>
          <w:p w14:paraId="14E03498"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784E722C" w14:textId="77777777" w:rsidR="000D732E" w:rsidRDefault="000D732E" w:rsidP="00EB7D77">
            <w:pPr>
              <w:rPr>
                <w:rFonts w:ascii="Helvetica" w:hAnsi="Helvetica" w:cs="Helvetica"/>
                <w:sz w:val="16"/>
              </w:rPr>
            </w:pPr>
          </w:p>
          <w:p w14:paraId="747F02B5"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4797DC5B"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27ED599D"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5793AB9C" w14:textId="77777777" w:rsidR="000D732E" w:rsidRDefault="000D732E" w:rsidP="00EB7D77">
            <w:pPr>
              <w:rPr>
                <w:rFonts w:ascii="Helvetica" w:hAnsi="Helvetica" w:cs="Helvetica"/>
                <w:b/>
              </w:rPr>
            </w:pPr>
            <w:r>
              <w:rPr>
                <w:rFonts w:ascii="Helvetica" w:hAnsi="Helvetica" w:cs="Helvetica"/>
                <w:b/>
              </w:rPr>
              <w:t>Derived Requirement</w:t>
            </w:r>
          </w:p>
          <w:p w14:paraId="572B55C3" w14:textId="77777777" w:rsidR="000D732E" w:rsidRDefault="000D732E" w:rsidP="00EB7D77">
            <w:pPr>
              <w:rPr>
                <w:rFonts w:ascii="Helvetica" w:hAnsi="Helvetica" w:cs="Helvetica"/>
                <w:sz w:val="16"/>
              </w:rPr>
            </w:pPr>
          </w:p>
          <w:p w14:paraId="34860EBB"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2A320733" w14:textId="77777777" w:rsidTr="00656A21">
        <w:trPr>
          <w:trHeight w:val="20"/>
        </w:trPr>
        <w:tc>
          <w:tcPr>
            <w:tcW w:w="10211" w:type="dxa"/>
            <w:gridSpan w:val="4"/>
            <w:shd w:val="clear" w:color="auto" w:fill="F2F2F2" w:themeFill="background1" w:themeFillShade="F2"/>
          </w:tcPr>
          <w:p w14:paraId="2E05A906"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6625D821" w14:textId="77777777" w:rsidTr="00656A21">
        <w:trPr>
          <w:trHeight w:val="20"/>
        </w:trPr>
        <w:tc>
          <w:tcPr>
            <w:tcW w:w="1561" w:type="dxa"/>
          </w:tcPr>
          <w:p w14:paraId="5C4AF5F5" w14:textId="77777777" w:rsidR="000D732E" w:rsidRPr="00D410AE" w:rsidRDefault="000D732E" w:rsidP="00EB7D77">
            <w:pPr>
              <w:rPr>
                <w:rFonts w:cs="Arial"/>
              </w:rPr>
            </w:pPr>
          </w:p>
        </w:tc>
        <w:tc>
          <w:tcPr>
            <w:tcW w:w="2694" w:type="dxa"/>
          </w:tcPr>
          <w:p w14:paraId="42CAAE51" w14:textId="77777777" w:rsidR="000D732E" w:rsidRDefault="000D732E" w:rsidP="00EB7D77">
            <w:pPr>
              <w:rPr>
                <w:rFonts w:cs="Arial"/>
              </w:rPr>
            </w:pPr>
            <w:r>
              <w:rPr>
                <w:rFonts w:cs="Arial"/>
              </w:rPr>
              <w:t>&lt;Example:</w:t>
            </w:r>
          </w:p>
          <w:p w14:paraId="748E2BFE" w14:textId="77777777" w:rsidR="000D732E" w:rsidRPr="00D410AE" w:rsidRDefault="000D732E" w:rsidP="00EB7D77">
            <w:pPr>
              <w:rPr>
                <w:rFonts w:cs="Arial"/>
              </w:rPr>
            </w:pPr>
            <w:r>
              <w:rPr>
                <w:rFonts w:cs="Arial"/>
              </w:rPr>
              <w:t>id + title of relevant Feature Docs&gt;</w:t>
            </w:r>
          </w:p>
        </w:tc>
        <w:tc>
          <w:tcPr>
            <w:tcW w:w="2694" w:type="dxa"/>
          </w:tcPr>
          <w:p w14:paraId="0D3AB5EC" w14:textId="77777777" w:rsidR="000D732E" w:rsidRPr="00D410AE" w:rsidRDefault="000D732E" w:rsidP="00EB7D77">
            <w:pPr>
              <w:rPr>
                <w:rFonts w:cs="Arial"/>
              </w:rPr>
            </w:pPr>
            <w:r>
              <w:rPr>
                <w:rFonts w:cs="Arial"/>
              </w:rPr>
              <w:t>&lt;Example: “Requirements of Feature …”&gt;</w:t>
            </w:r>
          </w:p>
        </w:tc>
        <w:tc>
          <w:tcPr>
            <w:tcW w:w="3262" w:type="dxa"/>
          </w:tcPr>
          <w:p w14:paraId="2061E1F3"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61"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05400FF5" w14:textId="77777777" w:rsidTr="00656A21">
        <w:trPr>
          <w:trHeight w:val="20"/>
        </w:trPr>
        <w:tc>
          <w:tcPr>
            <w:tcW w:w="1561" w:type="dxa"/>
          </w:tcPr>
          <w:p w14:paraId="54E15450" w14:textId="77777777" w:rsidR="000D732E" w:rsidRPr="00D410AE" w:rsidRDefault="000D732E" w:rsidP="00EB7D77">
            <w:pPr>
              <w:rPr>
                <w:rFonts w:cs="Arial"/>
              </w:rPr>
            </w:pPr>
          </w:p>
        </w:tc>
        <w:tc>
          <w:tcPr>
            <w:tcW w:w="2694" w:type="dxa"/>
          </w:tcPr>
          <w:p w14:paraId="636C513C" w14:textId="77777777" w:rsidR="000D732E" w:rsidRDefault="000D732E" w:rsidP="00EB7D77">
            <w:pPr>
              <w:rPr>
                <w:rFonts w:cs="Arial"/>
              </w:rPr>
            </w:pPr>
          </w:p>
        </w:tc>
        <w:tc>
          <w:tcPr>
            <w:tcW w:w="2694" w:type="dxa"/>
          </w:tcPr>
          <w:p w14:paraId="4D755246" w14:textId="77777777" w:rsidR="000D732E" w:rsidRDefault="000D732E" w:rsidP="00EB7D77">
            <w:pPr>
              <w:rPr>
                <w:rFonts w:cs="Arial"/>
              </w:rPr>
            </w:pPr>
          </w:p>
        </w:tc>
        <w:tc>
          <w:tcPr>
            <w:tcW w:w="3262" w:type="dxa"/>
          </w:tcPr>
          <w:p w14:paraId="28E21B5A" w14:textId="77777777" w:rsidR="000D732E" w:rsidRDefault="000D732E" w:rsidP="00EB7D77">
            <w:pPr>
              <w:rPr>
                <w:rFonts w:cs="Arial"/>
              </w:rPr>
            </w:pPr>
          </w:p>
        </w:tc>
      </w:tr>
      <w:tr w:rsidR="000D732E" w:rsidRPr="007C20FA" w14:paraId="6FE809ED" w14:textId="77777777" w:rsidTr="00656A21">
        <w:trPr>
          <w:trHeight w:val="20"/>
        </w:trPr>
        <w:tc>
          <w:tcPr>
            <w:tcW w:w="10211" w:type="dxa"/>
            <w:gridSpan w:val="4"/>
            <w:shd w:val="clear" w:color="auto" w:fill="F2F2F2" w:themeFill="background1" w:themeFillShade="F2"/>
          </w:tcPr>
          <w:p w14:paraId="05B0EFB1"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57A5FECA" w14:textId="77777777" w:rsidTr="00656A21">
        <w:trPr>
          <w:trHeight w:val="20"/>
        </w:trPr>
        <w:tc>
          <w:tcPr>
            <w:tcW w:w="1561" w:type="dxa"/>
          </w:tcPr>
          <w:p w14:paraId="33D1C4E1" w14:textId="77777777" w:rsidR="000D732E" w:rsidRPr="00D410AE" w:rsidRDefault="000D732E" w:rsidP="00EB7D77">
            <w:pPr>
              <w:rPr>
                <w:rFonts w:cs="Arial"/>
              </w:rPr>
            </w:pPr>
          </w:p>
        </w:tc>
        <w:tc>
          <w:tcPr>
            <w:tcW w:w="2694" w:type="dxa"/>
          </w:tcPr>
          <w:p w14:paraId="117AC847" w14:textId="77777777" w:rsidR="000D732E" w:rsidRPr="00D410AE" w:rsidRDefault="000D732E" w:rsidP="00EB7D77">
            <w:pPr>
              <w:rPr>
                <w:rFonts w:cs="Arial"/>
              </w:rPr>
            </w:pPr>
            <w:r>
              <w:rPr>
                <w:rFonts w:cs="Arial"/>
              </w:rPr>
              <w:t>&lt;Example: some SDS (requirement)&gt;</w:t>
            </w:r>
          </w:p>
        </w:tc>
        <w:tc>
          <w:tcPr>
            <w:tcW w:w="2694" w:type="dxa"/>
          </w:tcPr>
          <w:p w14:paraId="2E620BC8" w14:textId="77777777" w:rsidR="000D732E" w:rsidRPr="00D410AE" w:rsidRDefault="000D732E" w:rsidP="00EB7D77">
            <w:pPr>
              <w:rPr>
                <w:rFonts w:cs="Arial"/>
              </w:rPr>
            </w:pPr>
          </w:p>
        </w:tc>
        <w:tc>
          <w:tcPr>
            <w:tcW w:w="3262" w:type="dxa"/>
          </w:tcPr>
          <w:p w14:paraId="026AD625" w14:textId="77777777" w:rsidR="000D732E" w:rsidRDefault="000D732E" w:rsidP="00EB7D77">
            <w:pPr>
              <w:rPr>
                <w:rFonts w:cs="Arial"/>
              </w:rPr>
            </w:pPr>
          </w:p>
        </w:tc>
      </w:tr>
      <w:tr w:rsidR="000D732E" w:rsidRPr="007C20FA" w14:paraId="00FE657A" w14:textId="77777777" w:rsidTr="00656A21">
        <w:trPr>
          <w:trHeight w:val="20"/>
        </w:trPr>
        <w:tc>
          <w:tcPr>
            <w:tcW w:w="1561" w:type="dxa"/>
          </w:tcPr>
          <w:p w14:paraId="162C71D1" w14:textId="77777777" w:rsidR="000D732E" w:rsidRDefault="000D732E" w:rsidP="00EB7D77">
            <w:pPr>
              <w:rPr>
                <w:rFonts w:cs="Arial"/>
              </w:rPr>
            </w:pPr>
          </w:p>
        </w:tc>
        <w:tc>
          <w:tcPr>
            <w:tcW w:w="2694" w:type="dxa"/>
          </w:tcPr>
          <w:p w14:paraId="42170EA8" w14:textId="77777777" w:rsidR="000D732E" w:rsidRDefault="000D732E" w:rsidP="00EB7D77">
            <w:pPr>
              <w:rPr>
                <w:rFonts w:cs="Arial"/>
              </w:rPr>
            </w:pPr>
          </w:p>
        </w:tc>
        <w:tc>
          <w:tcPr>
            <w:tcW w:w="2694" w:type="dxa"/>
          </w:tcPr>
          <w:p w14:paraId="099A118F" w14:textId="77777777" w:rsidR="000D732E" w:rsidRDefault="000D732E" w:rsidP="00EB7D77">
            <w:pPr>
              <w:rPr>
                <w:rFonts w:cs="Arial"/>
              </w:rPr>
            </w:pPr>
          </w:p>
        </w:tc>
        <w:tc>
          <w:tcPr>
            <w:tcW w:w="3262" w:type="dxa"/>
          </w:tcPr>
          <w:p w14:paraId="76A05C35" w14:textId="77777777" w:rsidR="000D732E" w:rsidRDefault="000D732E" w:rsidP="00EB7D77">
            <w:pPr>
              <w:rPr>
                <w:rFonts w:cs="Arial"/>
              </w:rPr>
            </w:pPr>
          </w:p>
        </w:tc>
      </w:tr>
      <w:tr w:rsidR="000D732E" w:rsidRPr="007C20FA" w14:paraId="034A50C9" w14:textId="77777777" w:rsidTr="00656A21">
        <w:trPr>
          <w:trHeight w:val="20"/>
        </w:trPr>
        <w:tc>
          <w:tcPr>
            <w:tcW w:w="10211" w:type="dxa"/>
            <w:gridSpan w:val="4"/>
            <w:shd w:val="clear" w:color="auto" w:fill="F2F2F2" w:themeFill="background1" w:themeFillShade="F2"/>
          </w:tcPr>
          <w:p w14:paraId="3A87B57D"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6F704DD8" w14:textId="77777777" w:rsidTr="00656A21">
        <w:trPr>
          <w:trHeight w:val="20"/>
        </w:trPr>
        <w:tc>
          <w:tcPr>
            <w:tcW w:w="1561" w:type="dxa"/>
          </w:tcPr>
          <w:p w14:paraId="5509DBD3" w14:textId="77777777" w:rsidR="000D732E" w:rsidRPr="00D410AE" w:rsidRDefault="000D732E" w:rsidP="00EB7D77">
            <w:pPr>
              <w:rPr>
                <w:rFonts w:cs="Arial"/>
              </w:rPr>
            </w:pPr>
          </w:p>
        </w:tc>
        <w:tc>
          <w:tcPr>
            <w:tcW w:w="2694" w:type="dxa"/>
          </w:tcPr>
          <w:p w14:paraId="76431F51" w14:textId="77777777" w:rsidR="000D732E" w:rsidRPr="00D410AE" w:rsidRDefault="000D732E" w:rsidP="00EB7D77">
            <w:pPr>
              <w:rPr>
                <w:rFonts w:cs="Arial"/>
              </w:rPr>
            </w:pPr>
          </w:p>
        </w:tc>
        <w:tc>
          <w:tcPr>
            <w:tcW w:w="2694" w:type="dxa"/>
          </w:tcPr>
          <w:p w14:paraId="08156C54" w14:textId="77777777" w:rsidR="000D732E" w:rsidRPr="00D410AE" w:rsidRDefault="000D732E" w:rsidP="00EB7D77">
            <w:pPr>
              <w:rPr>
                <w:rFonts w:cs="Arial"/>
              </w:rPr>
            </w:pPr>
          </w:p>
        </w:tc>
        <w:tc>
          <w:tcPr>
            <w:tcW w:w="3262" w:type="dxa"/>
          </w:tcPr>
          <w:p w14:paraId="38E97668" w14:textId="77777777" w:rsidR="000D732E" w:rsidRPr="00D410AE" w:rsidRDefault="000D732E" w:rsidP="00EB7D77">
            <w:pPr>
              <w:rPr>
                <w:rFonts w:cs="Arial"/>
              </w:rPr>
            </w:pPr>
          </w:p>
        </w:tc>
      </w:tr>
      <w:tr w:rsidR="000D732E" w:rsidRPr="007C20FA" w14:paraId="0DC41F77" w14:textId="77777777" w:rsidTr="00656A21">
        <w:trPr>
          <w:trHeight w:val="20"/>
        </w:trPr>
        <w:tc>
          <w:tcPr>
            <w:tcW w:w="10211" w:type="dxa"/>
            <w:gridSpan w:val="4"/>
            <w:shd w:val="clear" w:color="auto" w:fill="F2F2F2" w:themeFill="background1" w:themeFillShade="F2"/>
          </w:tcPr>
          <w:p w14:paraId="42673E0C"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162FE634" w14:textId="77777777" w:rsidTr="00656A21">
        <w:trPr>
          <w:trHeight w:val="20"/>
        </w:trPr>
        <w:tc>
          <w:tcPr>
            <w:tcW w:w="1561" w:type="dxa"/>
          </w:tcPr>
          <w:p w14:paraId="37F7C82F" w14:textId="77777777" w:rsidR="000D732E" w:rsidRPr="00D410AE" w:rsidRDefault="000D732E" w:rsidP="00EB7D77">
            <w:pPr>
              <w:rPr>
                <w:rFonts w:cs="Arial"/>
              </w:rPr>
            </w:pPr>
          </w:p>
        </w:tc>
        <w:tc>
          <w:tcPr>
            <w:tcW w:w="2694" w:type="dxa"/>
          </w:tcPr>
          <w:p w14:paraId="37C79681" w14:textId="77777777" w:rsidR="000D732E" w:rsidRPr="00D410AE" w:rsidRDefault="000D732E" w:rsidP="00EB7D77">
            <w:pPr>
              <w:rPr>
                <w:rFonts w:cs="Arial"/>
              </w:rPr>
            </w:pPr>
          </w:p>
        </w:tc>
        <w:tc>
          <w:tcPr>
            <w:tcW w:w="2694" w:type="dxa"/>
          </w:tcPr>
          <w:p w14:paraId="7EE5AE1F" w14:textId="77777777" w:rsidR="000D732E" w:rsidRPr="00D410AE" w:rsidRDefault="000D732E" w:rsidP="00EB7D77">
            <w:pPr>
              <w:rPr>
                <w:rFonts w:cs="Arial"/>
              </w:rPr>
            </w:pPr>
          </w:p>
        </w:tc>
        <w:tc>
          <w:tcPr>
            <w:tcW w:w="3262" w:type="dxa"/>
          </w:tcPr>
          <w:p w14:paraId="4C55E49B" w14:textId="77777777" w:rsidR="000D732E" w:rsidRPr="00D410AE" w:rsidRDefault="000D732E" w:rsidP="00EB7D77">
            <w:pPr>
              <w:rPr>
                <w:rFonts w:cs="Arial"/>
              </w:rPr>
            </w:pPr>
          </w:p>
        </w:tc>
      </w:tr>
      <w:tr w:rsidR="000D732E" w:rsidRPr="007C20FA" w14:paraId="5F091F8D" w14:textId="77777777" w:rsidTr="00656A21">
        <w:trPr>
          <w:trHeight w:val="20"/>
        </w:trPr>
        <w:tc>
          <w:tcPr>
            <w:tcW w:w="10211" w:type="dxa"/>
            <w:gridSpan w:val="4"/>
            <w:shd w:val="clear" w:color="auto" w:fill="F2F2F2" w:themeFill="background1" w:themeFillShade="F2"/>
          </w:tcPr>
          <w:p w14:paraId="469F0ED7"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6C33AC48" w14:textId="77777777" w:rsidTr="00656A21">
        <w:trPr>
          <w:trHeight w:val="20"/>
        </w:trPr>
        <w:tc>
          <w:tcPr>
            <w:tcW w:w="1561" w:type="dxa"/>
          </w:tcPr>
          <w:p w14:paraId="7C0C4F11" w14:textId="77777777" w:rsidR="000D732E" w:rsidRPr="00D410AE" w:rsidRDefault="000D732E" w:rsidP="00EB7D77">
            <w:pPr>
              <w:rPr>
                <w:rFonts w:cs="Arial"/>
              </w:rPr>
            </w:pPr>
          </w:p>
        </w:tc>
        <w:tc>
          <w:tcPr>
            <w:tcW w:w="2694" w:type="dxa"/>
          </w:tcPr>
          <w:p w14:paraId="7F424020" w14:textId="77777777" w:rsidR="000D732E" w:rsidRDefault="000D732E" w:rsidP="00EB7D77">
            <w:pPr>
              <w:rPr>
                <w:rFonts w:cs="Arial"/>
              </w:rPr>
            </w:pPr>
          </w:p>
        </w:tc>
        <w:tc>
          <w:tcPr>
            <w:tcW w:w="2694" w:type="dxa"/>
          </w:tcPr>
          <w:p w14:paraId="2BA2FCB2" w14:textId="77777777" w:rsidR="000D732E" w:rsidRPr="00D410AE" w:rsidRDefault="000D732E" w:rsidP="00EB7D77">
            <w:pPr>
              <w:rPr>
                <w:rFonts w:cs="Arial"/>
              </w:rPr>
            </w:pPr>
          </w:p>
        </w:tc>
        <w:tc>
          <w:tcPr>
            <w:tcW w:w="3262" w:type="dxa"/>
          </w:tcPr>
          <w:p w14:paraId="26C4EFE3" w14:textId="77777777" w:rsidR="000D732E" w:rsidRPr="00D410AE" w:rsidRDefault="000D732E" w:rsidP="00EB7D77">
            <w:pPr>
              <w:rPr>
                <w:rFonts w:cs="Arial"/>
              </w:rPr>
            </w:pPr>
          </w:p>
        </w:tc>
      </w:tr>
      <w:tr w:rsidR="00656A21" w:rsidRPr="007C20FA" w14:paraId="60F92FAF" w14:textId="77777777" w:rsidTr="00656A21">
        <w:trPr>
          <w:trHeight w:val="20"/>
        </w:trPr>
        <w:tc>
          <w:tcPr>
            <w:tcW w:w="1561" w:type="dxa"/>
          </w:tcPr>
          <w:p w14:paraId="156537AD" w14:textId="77777777" w:rsidR="00656A21" w:rsidRPr="00D410AE" w:rsidRDefault="00656A21" w:rsidP="00EB7D77">
            <w:pPr>
              <w:rPr>
                <w:rFonts w:cs="Arial"/>
              </w:rPr>
            </w:pPr>
          </w:p>
        </w:tc>
        <w:tc>
          <w:tcPr>
            <w:tcW w:w="2694" w:type="dxa"/>
          </w:tcPr>
          <w:p w14:paraId="6715A284" w14:textId="77777777" w:rsidR="00656A21" w:rsidRDefault="00656A21" w:rsidP="00EB7D77">
            <w:pPr>
              <w:rPr>
                <w:rFonts w:cs="Arial"/>
              </w:rPr>
            </w:pPr>
          </w:p>
        </w:tc>
        <w:tc>
          <w:tcPr>
            <w:tcW w:w="2694" w:type="dxa"/>
          </w:tcPr>
          <w:p w14:paraId="44088469" w14:textId="77777777" w:rsidR="00656A21" w:rsidRPr="00D410AE" w:rsidRDefault="00656A21" w:rsidP="00EB7D77">
            <w:pPr>
              <w:rPr>
                <w:rFonts w:cs="Arial"/>
              </w:rPr>
            </w:pPr>
          </w:p>
        </w:tc>
        <w:tc>
          <w:tcPr>
            <w:tcW w:w="3262" w:type="dxa"/>
          </w:tcPr>
          <w:p w14:paraId="15CC7D8C" w14:textId="77777777" w:rsidR="00656A21" w:rsidRPr="00D410AE" w:rsidRDefault="00656A21" w:rsidP="00EB7D77">
            <w:pPr>
              <w:rPr>
                <w:rFonts w:cs="Arial"/>
              </w:rPr>
            </w:pPr>
          </w:p>
        </w:tc>
      </w:tr>
    </w:tbl>
    <w:p w14:paraId="52A745E2"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7630CBDC" w14:textId="77777777" w:rsidR="000D732E" w:rsidRPr="005067FC" w:rsidRDefault="000D732E" w:rsidP="00427220">
      <w:pPr>
        <w:rPr>
          <w:i/>
          <w:color w:val="A6A6A6" w:themeColor="background1" w:themeShade="A6"/>
        </w:rPr>
      </w:pPr>
    </w:p>
    <w:p w14:paraId="4909B22E" w14:textId="77777777" w:rsidR="00427220" w:rsidRDefault="00427220" w:rsidP="00427220">
      <w:pPr>
        <w:pStyle w:val="Heading4"/>
      </w:pPr>
      <w:r>
        <w:t>Assumptions</w:t>
      </w:r>
    </w:p>
    <w:p w14:paraId="140560E9" w14:textId="77777777" w:rsidR="00A92B2F" w:rsidRDefault="00A92B2F" w:rsidP="00A92B2F"/>
    <w:p w14:paraId="2D638816"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E688BBB" w14:textId="77777777" w:rsidR="00C0442C" w:rsidRDefault="00C0442C" w:rsidP="00A92B2F"/>
    <w:p w14:paraId="6BC579AB" w14:textId="77777777" w:rsidR="00F15706" w:rsidRDefault="00E60B64" w:rsidP="00783BCF">
      <w:pPr>
        <w:pStyle w:val="Heading3"/>
      </w:pPr>
      <w:r>
        <w:t>Function Scope</w:t>
      </w:r>
    </w:p>
    <w:p w14:paraId="11D9952D" w14:textId="77777777" w:rsidR="00055646" w:rsidRPr="00A43B48" w:rsidRDefault="00055646" w:rsidP="00306D37">
      <w:pPr>
        <w:contextualSpacing/>
      </w:pPr>
    </w:p>
    <w:p w14:paraId="633CA328" w14:textId="77777777" w:rsidR="00306D37" w:rsidRDefault="00306D37" w:rsidP="00306D37">
      <w:pPr>
        <w:contextualSpacing/>
      </w:pPr>
      <w:r>
        <w:t xml:space="preserve">The </w:t>
      </w:r>
      <w:r>
        <w:rPr>
          <w:noProof/>
        </w:rPr>
        <w:drawing>
          <wp:inline distT="0" distB="0" distL="0" distR="0" wp14:anchorId="02771A14" wp14:editId="2E3031A1">
            <wp:extent cx="152400" cy="152400"/>
            <wp:effectExtent l="0" t="0" r="0" b="0"/>
            <wp:docPr id="148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Display notifications</w:t>
      </w:r>
      <w:r w:rsidR="0004480F">
        <w:rPr>
          <w:b/>
        </w:rPr>
        <w:t>”</w:t>
      </w:r>
      <w:r>
        <w:t xml:space="preserve"> f</w:t>
      </w:r>
      <w:r w:rsidR="00294100">
        <w:t>unction is called by</w:t>
      </w:r>
      <w:r>
        <w:t xml:space="preserve"> the following </w:t>
      </w:r>
      <w:r w:rsidR="00294100">
        <w:t>functions</w:t>
      </w:r>
      <w:r>
        <w:t>:</w:t>
      </w:r>
    </w:p>
    <w:p w14:paraId="284C1E22" w14:textId="77777777" w:rsidR="00306D37" w:rsidRPr="00953D23" w:rsidRDefault="00306D37" w:rsidP="0061324D">
      <w:pPr>
        <w:pStyle w:val="ListParagraph"/>
        <w:numPr>
          <w:ilvl w:val="0"/>
          <w:numId w:val="12"/>
        </w:numPr>
        <w:contextualSpacing/>
      </w:pPr>
      <w:r>
        <w:rPr>
          <w:noProof/>
        </w:rPr>
        <w:drawing>
          <wp:inline distT="0" distB="0" distL="0" distR="0" wp14:anchorId="09ECC875" wp14:editId="5BD2E840">
            <wp:extent cx="152400" cy="152400"/>
            <wp:effectExtent l="0" t="0" r="0" b="0"/>
            <wp:docPr id="149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5a10e3b722d9915708d6bb5bbb85c4a" w:history="1">
        <w:r w:rsidR="00B66881">
          <w:rPr>
            <w:rStyle w:val="Hyperlink"/>
          </w:rPr>
          <w:t>Be notified of intrusion1</w:t>
        </w:r>
      </w:hyperlink>
      <w:r w:rsidR="0004480F">
        <w:t>”</w:t>
      </w:r>
    </w:p>
    <w:p w14:paraId="0B2CC7B6" w14:textId="77777777" w:rsidR="00393C96" w:rsidRPr="00393C96" w:rsidRDefault="00393C96" w:rsidP="00306D37">
      <w:pPr>
        <w:contextualSpacing/>
      </w:pPr>
    </w:p>
    <w:p w14:paraId="4FF63DEC" w14:textId="77777777" w:rsidR="001A755C" w:rsidRDefault="001A755C" w:rsidP="00306D37"/>
    <w:p w14:paraId="34B27867" w14:textId="77777777" w:rsidR="00294100" w:rsidRDefault="00294100" w:rsidP="00294100">
      <w:pPr>
        <w:jc w:val="center"/>
      </w:pPr>
      <w:r>
        <w:rPr>
          <w:noProof/>
        </w:rPr>
        <w:drawing>
          <wp:inline distT="0" distB="0" distL="0" distR="0" wp14:anchorId="4524BE7C" wp14:editId="2DAC6FB8">
            <wp:extent cx="6466205" cy="4515305"/>
            <wp:effectExtent l="0" t="0" r="0" b="0"/>
            <wp:docPr id="1492" name="Picture 1161884485.jpg" descr="1161884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1161884485.jpg"/>
                    <pic:cNvPicPr/>
                  </pic:nvPicPr>
                  <pic:blipFill>
                    <a:blip r:embed="rId30" cstate="print"/>
                    <a:stretch>
                      <a:fillRect/>
                    </a:stretch>
                  </pic:blipFill>
                  <pic:spPr>
                    <a:xfrm>
                      <a:off x="0" y="0"/>
                      <a:ext cx="6466205" cy="4515305"/>
                    </a:xfrm>
                    <a:prstGeom prst="rect">
                      <a:avLst/>
                    </a:prstGeom>
                  </pic:spPr>
                </pic:pic>
              </a:graphicData>
            </a:graphic>
          </wp:inline>
        </w:drawing>
      </w:r>
    </w:p>
    <w:p w14:paraId="3DC1CFF3"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B46A30F" wp14:editId="6FEA5FA5">
            <wp:extent cx="152400" cy="152400"/>
            <wp:effectExtent l="0" t="0" r="0" b="0"/>
            <wp:docPr id="149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Be notified of intrusion1</w:t>
      </w:r>
      <w:r w:rsidR="0004480F">
        <w:t>”</w:t>
      </w:r>
      <w:r w:rsidRPr="00294100">
        <w:t xml:space="preserve"> calling </w:t>
      </w:r>
      <w:r>
        <w:rPr>
          <w:noProof/>
        </w:rPr>
        <w:drawing>
          <wp:inline distT="0" distB="0" distL="0" distR="0" wp14:anchorId="0D643E0C" wp14:editId="59AD04A3">
            <wp:extent cx="152400" cy="152400"/>
            <wp:effectExtent l="0" t="0" r="0" b="0"/>
            <wp:docPr id="149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notifications</w:t>
      </w:r>
      <w:r w:rsidR="0004480F">
        <w:t>”</w:t>
      </w:r>
    </w:p>
    <w:p w14:paraId="4F537086" w14:textId="77777777" w:rsidR="00306D37" w:rsidRDefault="00306D37" w:rsidP="00306D37">
      <w:pPr>
        <w:contextualSpacing/>
      </w:pPr>
    </w:p>
    <w:p w14:paraId="4F1096F3" w14:textId="77777777" w:rsidR="00F15706" w:rsidRDefault="00E60B64" w:rsidP="00783BCF">
      <w:pPr>
        <w:pStyle w:val="Heading3"/>
      </w:pPr>
      <w:r>
        <w:lastRenderedPageBreak/>
        <w:t>Function Interfaces</w:t>
      </w:r>
    </w:p>
    <w:p w14:paraId="4A7BD30D"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A584403" w14:textId="77777777" w:rsidTr="0082668D">
        <w:trPr>
          <w:trHeight w:val="260"/>
        </w:trPr>
        <w:tc>
          <w:tcPr>
            <w:tcW w:w="2547" w:type="dxa"/>
            <w:shd w:val="clear" w:color="auto" w:fill="D9D9D9" w:themeFill="background1" w:themeFillShade="D9"/>
            <w:noWrap/>
            <w:hideMark/>
          </w:tcPr>
          <w:p w14:paraId="0B5C6D5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3DB97B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0835E56E" w14:textId="77777777" w:rsidTr="0082668D">
        <w:trPr>
          <w:trHeight w:val="410"/>
        </w:trPr>
        <w:tc>
          <w:tcPr>
            <w:tcW w:w="2547" w:type="dxa"/>
            <w:noWrap/>
          </w:tcPr>
          <w:p w14:paraId="3735FCBC" w14:textId="77777777" w:rsidR="0082668D" w:rsidRDefault="0082668D" w:rsidP="00BC57B1">
            <w:pPr>
              <w:contextualSpacing/>
              <w:rPr>
                <w:rFonts w:cs="Arial"/>
              </w:rPr>
            </w:pPr>
            <w:r w:rsidRPr="00275823">
              <w:rPr>
                <w:rFonts w:cs="Arial"/>
              </w:rPr>
              <w:t>event recorded</w:t>
            </w:r>
          </w:p>
          <w:p w14:paraId="2D2D8360" w14:textId="77777777" w:rsidR="0082668D" w:rsidRDefault="0082668D" w:rsidP="00BC57B1">
            <w:pPr>
              <w:contextualSpacing/>
              <w:rPr>
                <w:rFonts w:cs="Arial"/>
              </w:rPr>
            </w:pPr>
            <w:r>
              <w:rPr>
                <w:rFonts w:cs="Arial"/>
              </w:rPr>
              <w:t>Signal:</w:t>
            </w:r>
          </w:p>
          <w:p w14:paraId="4615D3DD"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D97B67B" wp14:editId="204081A6">
                  <wp:extent cx="152400" cy="152400"/>
                  <wp:effectExtent l="0" t="0" r="0" b="0"/>
                  <wp:docPr id="1498"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8fd8386db9aa92bc7dc82959d526673" w:history="1">
              <w:r>
                <w:rPr>
                  <w:rStyle w:val="Hyperlink"/>
                  <w:rFonts w:cs="Arial"/>
                </w:rPr>
                <w:t>Video Stream - from USB</w:t>
              </w:r>
            </w:hyperlink>
          </w:p>
        </w:tc>
        <w:tc>
          <w:tcPr>
            <w:tcW w:w="7654" w:type="dxa"/>
          </w:tcPr>
          <w:p w14:paraId="4E6DA4E5" w14:textId="77777777" w:rsidR="0082668D" w:rsidRDefault="0082668D" w:rsidP="00BC57B1">
            <w:pPr>
              <w:rPr>
                <w:rFonts w:cs="Arial"/>
              </w:rPr>
            </w:pPr>
            <w:r>
              <w:rPr>
                <w:rFonts w:cs="Arial"/>
              </w:rPr>
              <w:t>Signal Description:</w:t>
            </w:r>
          </w:p>
          <w:p w14:paraId="5F5BB656" w14:textId="77777777" w:rsidR="0082668D" w:rsidRDefault="0082668D" w:rsidP="00BC57B1">
            <w:pPr>
              <w:rPr>
                <w:rFonts w:cs="Arial"/>
              </w:rPr>
            </w:pPr>
            <w:r w:rsidRPr="00275823">
              <w:rPr>
                <w:rFonts w:cs="Arial"/>
              </w:rPr>
              <w:t>Video stream from data stored on a  USB memory device such as a pen drive</w:t>
            </w:r>
          </w:p>
          <w:p w14:paraId="5C6EF694" w14:textId="77777777" w:rsidR="0082668D" w:rsidRDefault="0082668D" w:rsidP="00BC57B1">
            <w:pPr>
              <w:rPr>
                <w:rFonts w:cs="Arial"/>
              </w:rPr>
            </w:pPr>
          </w:p>
          <w:p w14:paraId="27F676D7" w14:textId="77777777" w:rsidR="0082668D" w:rsidRPr="0046598F" w:rsidRDefault="0082668D" w:rsidP="00BC57B1">
            <w:pPr>
              <w:rPr>
                <w:rFonts w:cs="Arial"/>
                <w:color w:val="000000"/>
              </w:rPr>
            </w:pPr>
            <w:r>
              <w:rPr>
                <w:rFonts w:cs="Arial"/>
                <w:color w:val="000000"/>
              </w:rPr>
              <w:t>Received from:</w:t>
            </w:r>
          </w:p>
          <w:p w14:paraId="3539DF3D" w14:textId="77777777" w:rsidR="0082668D" w:rsidRPr="00C8319B" w:rsidRDefault="0082668D" w:rsidP="00BC57B1">
            <w:pPr>
              <w:pStyle w:val="ListParagraph"/>
              <w:numPr>
                <w:ilvl w:val="0"/>
                <w:numId w:val="12"/>
              </w:numPr>
              <w:rPr>
                <w:rFonts w:cs="Arial"/>
              </w:rPr>
            </w:pPr>
            <w:r>
              <w:rPr>
                <w:noProof/>
              </w:rPr>
              <w:drawing>
                <wp:inline distT="0" distB="0" distL="0" distR="0" wp14:anchorId="65BA8589" wp14:editId="3FA1B681">
                  <wp:extent cx="152400" cy="152400"/>
                  <wp:effectExtent l="0" t="0" r="0" b="0"/>
                  <wp:docPr id="150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7f7e62c55929e1d21ec1c9be336477f" w:history="1">
              <w:r>
                <w:rPr>
                  <w:rStyle w:val="Hyperlink"/>
                  <w:rFonts w:cs="Arial"/>
                </w:rPr>
                <w:t>Store video into memory via local VRS</w:t>
              </w:r>
            </w:hyperlink>
          </w:p>
        </w:tc>
      </w:tr>
      <w:tr w:rsidR="0082668D" w:rsidRPr="003F473D" w14:paraId="001EE2BB" w14:textId="77777777" w:rsidTr="0082668D">
        <w:trPr>
          <w:trHeight w:val="410"/>
        </w:trPr>
        <w:tc>
          <w:tcPr>
            <w:tcW w:w="2547" w:type="dxa"/>
            <w:noWrap/>
          </w:tcPr>
          <w:p w14:paraId="16AF5E44" w14:textId="77777777" w:rsidR="0082668D" w:rsidRDefault="0082668D" w:rsidP="00BC57B1">
            <w:pPr>
              <w:contextualSpacing/>
              <w:rPr>
                <w:rFonts w:cs="Arial"/>
              </w:rPr>
            </w:pPr>
            <w:r w:rsidRPr="00275823">
              <w:rPr>
                <w:rFonts w:cs="Arial"/>
              </w:rPr>
              <w:t>event recorded</w:t>
            </w:r>
          </w:p>
          <w:p w14:paraId="60C01E1C" w14:textId="77777777" w:rsidR="0082668D" w:rsidRDefault="0082668D" w:rsidP="00BC57B1">
            <w:pPr>
              <w:contextualSpacing/>
              <w:rPr>
                <w:rFonts w:cs="Arial"/>
              </w:rPr>
            </w:pPr>
            <w:r>
              <w:rPr>
                <w:rFonts w:cs="Arial"/>
              </w:rPr>
              <w:t>Signal:</w:t>
            </w:r>
          </w:p>
          <w:p w14:paraId="454FF5FB"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39E3559F" wp14:editId="615877AC">
                  <wp:extent cx="152400" cy="152400"/>
                  <wp:effectExtent l="0" t="0" r="0" b="0"/>
                  <wp:docPr id="1502"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73d4d5d846bda59f2572e37fcaf53f8" w:history="1">
              <w:r>
                <w:rPr>
                  <w:rStyle w:val="Hyperlink"/>
                  <w:rFonts w:cs="Arial"/>
                </w:rPr>
                <w:t>Video Stream - from Cloud</w:t>
              </w:r>
            </w:hyperlink>
          </w:p>
        </w:tc>
        <w:tc>
          <w:tcPr>
            <w:tcW w:w="7654" w:type="dxa"/>
          </w:tcPr>
          <w:p w14:paraId="279C87E9" w14:textId="77777777" w:rsidR="0082668D" w:rsidRDefault="0082668D" w:rsidP="00BC57B1">
            <w:pPr>
              <w:rPr>
                <w:rFonts w:cs="Arial"/>
              </w:rPr>
            </w:pPr>
            <w:r>
              <w:rPr>
                <w:rFonts w:cs="Arial"/>
              </w:rPr>
              <w:t>Signal Description:</w:t>
            </w:r>
          </w:p>
          <w:p w14:paraId="3B16B46F" w14:textId="77777777" w:rsidR="0082668D" w:rsidRDefault="0082668D" w:rsidP="00BC57B1">
            <w:pPr>
              <w:rPr>
                <w:rFonts w:cs="Arial"/>
              </w:rPr>
            </w:pPr>
            <w:r w:rsidRPr="00275823">
              <w:rPr>
                <w:rFonts w:cs="Arial"/>
              </w:rPr>
              <w:t>Video stream from data stored on the cloud</w:t>
            </w:r>
          </w:p>
          <w:p w14:paraId="7114E867" w14:textId="77777777" w:rsidR="0082668D" w:rsidRDefault="0082668D" w:rsidP="00BC57B1">
            <w:pPr>
              <w:rPr>
                <w:rFonts w:cs="Arial"/>
              </w:rPr>
            </w:pPr>
          </w:p>
          <w:p w14:paraId="4A24AEB4" w14:textId="77777777" w:rsidR="0082668D" w:rsidRPr="0046598F" w:rsidRDefault="0082668D" w:rsidP="00BC57B1">
            <w:pPr>
              <w:rPr>
                <w:rFonts w:cs="Arial"/>
                <w:color w:val="000000"/>
              </w:rPr>
            </w:pPr>
            <w:r>
              <w:rPr>
                <w:rFonts w:cs="Arial"/>
                <w:color w:val="000000"/>
              </w:rPr>
              <w:t>Received from:</w:t>
            </w:r>
          </w:p>
          <w:p w14:paraId="7C4F0FD2" w14:textId="77777777" w:rsidR="0082668D" w:rsidRPr="00C8319B" w:rsidRDefault="0082668D" w:rsidP="00BC57B1">
            <w:pPr>
              <w:pStyle w:val="ListParagraph"/>
              <w:numPr>
                <w:ilvl w:val="0"/>
                <w:numId w:val="12"/>
              </w:numPr>
              <w:rPr>
                <w:rFonts w:cs="Arial"/>
              </w:rPr>
            </w:pPr>
            <w:r>
              <w:rPr>
                <w:noProof/>
              </w:rPr>
              <w:drawing>
                <wp:inline distT="0" distB="0" distL="0" distR="0" wp14:anchorId="19F3E332" wp14:editId="3C5FA33F">
                  <wp:extent cx="152400" cy="152400"/>
                  <wp:effectExtent l="0" t="0" r="0" b="0"/>
                  <wp:docPr id="150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29c299c1c2bca88f903e644278df6e6" w:history="1">
              <w:r>
                <w:rPr>
                  <w:rStyle w:val="Hyperlink"/>
                  <w:rFonts w:cs="Arial"/>
                </w:rPr>
                <w:t>Store video in cloud</w:t>
              </w:r>
            </w:hyperlink>
          </w:p>
        </w:tc>
      </w:tr>
      <w:tr w:rsidR="0082668D" w:rsidRPr="003F473D" w14:paraId="00C996D5" w14:textId="77777777" w:rsidTr="0082668D">
        <w:trPr>
          <w:trHeight w:val="410"/>
        </w:trPr>
        <w:tc>
          <w:tcPr>
            <w:tcW w:w="2547" w:type="dxa"/>
            <w:noWrap/>
          </w:tcPr>
          <w:p w14:paraId="3BECC1BA" w14:textId="77777777" w:rsidR="0082668D" w:rsidRDefault="0082668D" w:rsidP="00BC57B1">
            <w:pPr>
              <w:contextualSpacing/>
              <w:rPr>
                <w:rFonts w:cs="Arial"/>
              </w:rPr>
            </w:pPr>
            <w:r w:rsidRPr="00275823">
              <w:rPr>
                <w:rFonts w:cs="Arial"/>
              </w:rPr>
              <w:t>Send_notifications</w:t>
            </w:r>
          </w:p>
          <w:p w14:paraId="04D0D358" w14:textId="77777777" w:rsidR="0082668D" w:rsidRDefault="0082668D" w:rsidP="00BC57B1">
            <w:pPr>
              <w:contextualSpacing/>
              <w:rPr>
                <w:rFonts w:cs="Arial"/>
              </w:rPr>
            </w:pPr>
            <w:r>
              <w:rPr>
                <w:rFonts w:cs="Arial"/>
              </w:rPr>
              <w:t>Signal:</w:t>
            </w:r>
          </w:p>
          <w:p w14:paraId="5A487F81"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3C067690" wp14:editId="5EFF4183">
                  <wp:extent cx="152400" cy="152400"/>
                  <wp:effectExtent l="0" t="0" r="0" b="0"/>
                  <wp:docPr id="1506"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eb04b9d1d672ed178359fbb479a263b3" w:history="1">
              <w:r>
                <w:rPr>
                  <w:rStyle w:val="Hyperlink"/>
                  <w:rFonts w:cs="Arial"/>
                </w:rPr>
                <w:t>Notification of Event</w:t>
              </w:r>
            </w:hyperlink>
          </w:p>
        </w:tc>
        <w:tc>
          <w:tcPr>
            <w:tcW w:w="7654" w:type="dxa"/>
          </w:tcPr>
          <w:p w14:paraId="2A505BF8" w14:textId="77777777" w:rsidR="0082668D" w:rsidRDefault="0082668D" w:rsidP="00BC57B1">
            <w:pPr>
              <w:rPr>
                <w:rFonts w:cs="Arial"/>
              </w:rPr>
            </w:pPr>
            <w:r>
              <w:rPr>
                <w:rFonts w:cs="Arial"/>
              </w:rPr>
              <w:t>Signal Description:</w:t>
            </w:r>
          </w:p>
          <w:p w14:paraId="67E50658" w14:textId="77777777" w:rsidR="0082668D" w:rsidRDefault="0082668D" w:rsidP="00BC57B1">
            <w:pPr>
              <w:rPr>
                <w:rFonts w:cs="Arial"/>
              </w:rPr>
            </w:pPr>
            <w:r w:rsidRPr="00275823">
              <w:rPr>
                <w:rFonts w:cs="Arial"/>
              </w:rPr>
              <w:t>A message send to the user and displayed on their mobile device informing of an event being detected at their vehicle</w:t>
            </w:r>
          </w:p>
          <w:p w14:paraId="58314239" w14:textId="77777777" w:rsidR="0082668D" w:rsidRDefault="0082668D" w:rsidP="00BC57B1">
            <w:pPr>
              <w:rPr>
                <w:rFonts w:cs="Arial"/>
              </w:rPr>
            </w:pPr>
          </w:p>
          <w:p w14:paraId="74C65FE4" w14:textId="77777777" w:rsidR="0082668D" w:rsidRPr="0046598F" w:rsidRDefault="0082668D" w:rsidP="00BC57B1">
            <w:pPr>
              <w:rPr>
                <w:rFonts w:cs="Arial"/>
                <w:color w:val="000000"/>
              </w:rPr>
            </w:pPr>
            <w:r>
              <w:rPr>
                <w:rFonts w:cs="Arial"/>
                <w:color w:val="000000"/>
              </w:rPr>
              <w:t>Received from:</w:t>
            </w:r>
          </w:p>
          <w:p w14:paraId="7959B033" w14:textId="77777777" w:rsidR="0082668D" w:rsidRPr="00C8319B" w:rsidRDefault="0082668D" w:rsidP="00BC57B1">
            <w:pPr>
              <w:pStyle w:val="ListParagraph"/>
              <w:numPr>
                <w:ilvl w:val="0"/>
                <w:numId w:val="12"/>
              </w:numPr>
              <w:rPr>
                <w:rFonts w:cs="Arial"/>
              </w:rPr>
            </w:pPr>
            <w:r>
              <w:rPr>
                <w:noProof/>
              </w:rPr>
              <w:drawing>
                <wp:inline distT="0" distB="0" distL="0" distR="0" wp14:anchorId="01811835" wp14:editId="508A6605">
                  <wp:extent cx="152400" cy="152400"/>
                  <wp:effectExtent l="0" t="0" r="0" b="0"/>
                  <wp:docPr id="150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a0581e58387f7d84cf830f611348d8f" w:history="1">
              <w:r>
                <w:rPr>
                  <w:rStyle w:val="Hyperlink"/>
                  <w:rFonts w:cs="Arial"/>
                </w:rPr>
                <w:t>Send notifications, send video screen capture and records video</w:t>
              </w:r>
            </w:hyperlink>
          </w:p>
        </w:tc>
      </w:tr>
    </w:tbl>
    <w:p w14:paraId="50AC180F" w14:textId="77777777" w:rsidR="0082668D" w:rsidRDefault="0082668D" w:rsidP="00A7465B">
      <w:pPr>
        <w:contextualSpacing/>
        <w:rPr>
          <w:rFonts w:cs="Arial"/>
        </w:rPr>
      </w:pPr>
    </w:p>
    <w:p w14:paraId="7523D781"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D392BF7" w14:textId="77777777" w:rsidTr="00CD7DFE">
        <w:trPr>
          <w:trHeight w:val="260"/>
        </w:trPr>
        <w:tc>
          <w:tcPr>
            <w:tcW w:w="2689" w:type="dxa"/>
            <w:shd w:val="clear" w:color="auto" w:fill="D9D9D9" w:themeFill="background1" w:themeFillShade="D9"/>
            <w:noWrap/>
            <w:hideMark/>
          </w:tcPr>
          <w:p w14:paraId="7B0F764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B39A34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2736E0EC" w14:textId="77777777" w:rsidTr="00CD7DFE">
        <w:trPr>
          <w:trHeight w:val="410"/>
        </w:trPr>
        <w:tc>
          <w:tcPr>
            <w:tcW w:w="2689" w:type="dxa"/>
            <w:noWrap/>
          </w:tcPr>
          <w:p w14:paraId="65586869" w14:textId="77777777" w:rsidR="00CD7DFE" w:rsidRDefault="00CD7DFE" w:rsidP="00BC57B1">
            <w:pPr>
              <w:contextualSpacing/>
              <w:rPr>
                <w:rFonts w:cs="Arial"/>
              </w:rPr>
            </w:pPr>
            <w:r>
              <w:rPr>
                <w:rFonts w:cs="Arial"/>
              </w:rPr>
              <w:t>Display notification value</w:t>
            </w:r>
          </w:p>
        </w:tc>
        <w:tc>
          <w:tcPr>
            <w:tcW w:w="7512" w:type="dxa"/>
            <w:noWrap/>
          </w:tcPr>
          <w:p w14:paraId="0BAA8181" w14:textId="77777777" w:rsidR="00E77D14" w:rsidRDefault="00E77D14"/>
        </w:tc>
      </w:tr>
    </w:tbl>
    <w:p w14:paraId="7F5F73E7" w14:textId="77777777" w:rsidR="00CD7DFE" w:rsidRDefault="00CD7DFE" w:rsidP="00A72B37"/>
    <w:p w14:paraId="0BEE71A3" w14:textId="77777777" w:rsidR="00A72B37" w:rsidRDefault="00A72B37" w:rsidP="00A72B37">
      <w:pPr>
        <w:pStyle w:val="Heading4"/>
      </w:pPr>
      <w:r>
        <w:t>Logical</w:t>
      </w:r>
      <w:r w:rsidRPr="00F15706">
        <w:t xml:space="preserve"> Parameters</w:t>
      </w:r>
    </w:p>
    <w:p w14:paraId="558A327C" w14:textId="77777777" w:rsidR="00A72B37" w:rsidRDefault="00A72B37" w:rsidP="00A72B37"/>
    <w:p w14:paraId="31BFA8B2"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5D5BAAD1" w14:textId="77777777" w:rsidTr="00EB7D77">
        <w:trPr>
          <w:trHeight w:val="211"/>
        </w:trPr>
        <w:tc>
          <w:tcPr>
            <w:tcW w:w="2689" w:type="dxa"/>
            <w:shd w:val="clear" w:color="auto" w:fill="D9D9D9" w:themeFill="background1" w:themeFillShade="D9"/>
            <w:noWrap/>
            <w:hideMark/>
          </w:tcPr>
          <w:p w14:paraId="20B792DA"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D897509"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77CAC700" w14:textId="77777777" w:rsidTr="00EB7D77">
        <w:trPr>
          <w:trHeight w:val="410"/>
        </w:trPr>
        <w:tc>
          <w:tcPr>
            <w:tcW w:w="2689" w:type="dxa"/>
            <w:noWrap/>
          </w:tcPr>
          <w:p w14:paraId="20B4F7E2"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5996586A"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10A02BB3" w14:textId="77777777" w:rsidTr="00EB7D77">
        <w:trPr>
          <w:trHeight w:val="410"/>
        </w:trPr>
        <w:tc>
          <w:tcPr>
            <w:tcW w:w="2689" w:type="dxa"/>
            <w:noWrap/>
          </w:tcPr>
          <w:p w14:paraId="39414BCD"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905DA9B" w14:textId="77777777" w:rsidR="009649F4" w:rsidRPr="003F473D" w:rsidRDefault="009649F4" w:rsidP="00EB7D77">
            <w:pPr>
              <w:rPr>
                <w:rFonts w:cs="Arial"/>
                <w:color w:val="000000"/>
                <w:sz w:val="18"/>
                <w:szCs w:val="18"/>
              </w:rPr>
            </w:pPr>
          </w:p>
        </w:tc>
      </w:tr>
    </w:tbl>
    <w:p w14:paraId="6BB93F20" w14:textId="77777777" w:rsidR="009649F4" w:rsidRDefault="009649F4" w:rsidP="00A72B37"/>
    <w:p w14:paraId="3CB7AB4E" w14:textId="77777777" w:rsidR="00822913" w:rsidRDefault="00822913" w:rsidP="00822913">
      <w:pPr>
        <w:pStyle w:val="Heading3"/>
      </w:pPr>
      <w:r>
        <w:t>Function Modeling</w:t>
      </w:r>
    </w:p>
    <w:p w14:paraId="6D33B2C3" w14:textId="77777777" w:rsidR="00EF5443" w:rsidRPr="00C75AE5" w:rsidRDefault="00EF5443" w:rsidP="00EF5443"/>
    <w:p w14:paraId="735DE477" w14:textId="77777777" w:rsidR="002D15F6" w:rsidRDefault="002D15F6" w:rsidP="0061324D">
      <w:pPr>
        <w:pStyle w:val="Heading4"/>
        <w:numPr>
          <w:ilvl w:val="3"/>
          <w:numId w:val="4"/>
        </w:numPr>
      </w:pPr>
      <w:r>
        <w:t>Use Cases</w:t>
      </w:r>
    </w:p>
    <w:p w14:paraId="74128C5C" w14:textId="77777777" w:rsidR="002D15F6" w:rsidRDefault="002D15F6" w:rsidP="002D15F6"/>
    <w:p w14:paraId="069F8B4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1ADEA65" w14:textId="77777777" w:rsidR="009649F4" w:rsidRDefault="009649F4" w:rsidP="009649F4">
      <w:pPr>
        <w:pStyle w:val="Heading4"/>
        <w:numPr>
          <w:ilvl w:val="3"/>
          <w:numId w:val="4"/>
        </w:numPr>
      </w:pPr>
      <w:r>
        <w:t>State Charts</w:t>
      </w:r>
    </w:p>
    <w:p w14:paraId="7805FDDA" w14:textId="77777777" w:rsidR="00195B38" w:rsidRDefault="00195B38" w:rsidP="00A76553">
      <w:pPr>
        <w:contextualSpacing/>
        <w:rPr>
          <w:color w:val="A6A6A6" w:themeColor="background1" w:themeShade="A6"/>
        </w:rPr>
      </w:pPr>
    </w:p>
    <w:p w14:paraId="18E89A3F"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2E7214B7" w14:textId="77777777" w:rsidR="00A76553" w:rsidRPr="00FF5F72" w:rsidRDefault="00A76553" w:rsidP="00A76553">
      <w:pPr>
        <w:contextualSpacing/>
        <w:rPr>
          <w:color w:val="A6A6A6" w:themeColor="background1" w:themeShade="A6"/>
        </w:rPr>
      </w:pPr>
    </w:p>
    <w:p w14:paraId="6991824D" w14:textId="77777777" w:rsidR="00A76553" w:rsidRPr="00004083" w:rsidRDefault="00A76553" w:rsidP="00A76553">
      <w:pPr>
        <w:contextualSpacing/>
        <w:rPr>
          <w:rFonts w:cs="Arial"/>
        </w:rPr>
      </w:pPr>
    </w:p>
    <w:p w14:paraId="0E40AB4D" w14:textId="77777777" w:rsidR="009649F4" w:rsidRDefault="009649F4" w:rsidP="009649F4">
      <w:pPr>
        <w:pStyle w:val="Heading4"/>
        <w:numPr>
          <w:ilvl w:val="3"/>
          <w:numId w:val="4"/>
        </w:numPr>
      </w:pPr>
      <w:r>
        <w:t>Activity Diagrams</w:t>
      </w:r>
    </w:p>
    <w:p w14:paraId="61F86EF4" w14:textId="77777777" w:rsidR="009649F4" w:rsidRDefault="009649F4" w:rsidP="009649F4"/>
    <w:p w14:paraId="12C57982" w14:textId="77777777" w:rsidR="009649F4" w:rsidRPr="008E660E" w:rsidRDefault="008E660E" w:rsidP="009649F4">
      <w:pPr>
        <w:contextualSpacing/>
        <w:rPr>
          <w:color w:val="A6A6A6" w:themeColor="background1" w:themeShade="A6"/>
        </w:rPr>
      </w:pPr>
      <w:r w:rsidRPr="00FF5F72">
        <w:rPr>
          <w:color w:val="A6A6A6" w:themeColor="background1" w:themeShade="A6"/>
        </w:rPr>
        <w:lastRenderedPageBreak/>
        <w:t xml:space="preserve">No </w:t>
      </w:r>
      <w:r>
        <w:rPr>
          <w:color w:val="A6A6A6" w:themeColor="background1" w:themeShade="A6"/>
        </w:rPr>
        <w:t>activity diagram associated</w:t>
      </w:r>
      <w:r w:rsidRPr="00FF5F72">
        <w:rPr>
          <w:color w:val="A6A6A6" w:themeColor="background1" w:themeShade="A6"/>
        </w:rPr>
        <w:t xml:space="preserve"> to specified function.</w:t>
      </w:r>
    </w:p>
    <w:p w14:paraId="3CD33529" w14:textId="77777777" w:rsidR="009649F4" w:rsidRPr="00FF5F72" w:rsidRDefault="009649F4" w:rsidP="009649F4">
      <w:pPr>
        <w:contextualSpacing/>
        <w:rPr>
          <w:color w:val="A6A6A6" w:themeColor="background1" w:themeShade="A6"/>
        </w:rPr>
      </w:pPr>
    </w:p>
    <w:p w14:paraId="0DAB43EF" w14:textId="77777777" w:rsidR="009649F4" w:rsidRDefault="009649F4" w:rsidP="009649F4">
      <w:pPr>
        <w:pStyle w:val="Heading4"/>
        <w:numPr>
          <w:ilvl w:val="3"/>
          <w:numId w:val="4"/>
        </w:numPr>
      </w:pPr>
      <w:r>
        <w:t>Sequence Diagrams</w:t>
      </w:r>
    </w:p>
    <w:p w14:paraId="7E59D9B9" w14:textId="77777777" w:rsidR="00987D84" w:rsidRPr="00EB7D77" w:rsidRDefault="00987D84" w:rsidP="00EB7D77">
      <w:pPr>
        <w:rPr>
          <w:rStyle w:val="SubtleEmphasis"/>
          <w:i w:val="0"/>
          <w:iCs w:val="0"/>
          <w:color w:val="auto"/>
          <w:highlight w:val="green"/>
        </w:rPr>
      </w:pPr>
    </w:p>
    <w:p w14:paraId="58028D5C"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74F5E5B3" w14:textId="77777777" w:rsidR="00987D84" w:rsidRDefault="00987D84" w:rsidP="00987D84"/>
    <w:p w14:paraId="1879F7B8" w14:textId="77777777" w:rsidR="009649F4" w:rsidRDefault="009649F4" w:rsidP="009649F4"/>
    <w:p w14:paraId="1A2112B5" w14:textId="77777777" w:rsidR="009649F4" w:rsidRDefault="009649F4" w:rsidP="009649F4">
      <w:pPr>
        <w:pStyle w:val="Heading4"/>
        <w:numPr>
          <w:ilvl w:val="3"/>
          <w:numId w:val="4"/>
        </w:numPr>
      </w:pPr>
      <w:r>
        <w:t>Decision Tables</w:t>
      </w:r>
    </w:p>
    <w:p w14:paraId="01D75A76" w14:textId="77777777" w:rsidR="009649F4" w:rsidRDefault="009649F4" w:rsidP="009649F4"/>
    <w:p w14:paraId="3DB616E4" w14:textId="77777777" w:rsidR="00F15706" w:rsidRDefault="00DA0800" w:rsidP="00822913">
      <w:pPr>
        <w:pStyle w:val="Heading3"/>
      </w:pPr>
      <w:r>
        <w:t>Function Requirements</w:t>
      </w:r>
    </w:p>
    <w:p w14:paraId="0D990140" w14:textId="77777777" w:rsidR="00F15706" w:rsidRDefault="00F15706" w:rsidP="00783BCF">
      <w:pPr>
        <w:pStyle w:val="Heading4"/>
      </w:pPr>
      <w:r>
        <w:t>Functional Requirements</w:t>
      </w:r>
    </w:p>
    <w:p w14:paraId="41D1A541" w14:textId="77777777" w:rsidR="006E54B3" w:rsidRDefault="00F15706" w:rsidP="006E54B3">
      <w:pPr>
        <w:pStyle w:val="Heading5"/>
      </w:pPr>
      <w:r>
        <w:t>Normal Operation</w:t>
      </w:r>
    </w:p>
    <w:p w14:paraId="22BD8083" w14:textId="77777777" w:rsidR="005961D3" w:rsidRDefault="005961D3" w:rsidP="00BB6A63"/>
    <w:p w14:paraId="5AF7E985" w14:textId="77777777" w:rsidR="005961D3" w:rsidRDefault="005961D3" w:rsidP="005961D3">
      <w:pPr>
        <w:rPr>
          <w:color w:val="A6A6A6" w:themeColor="background1" w:themeShade="A6"/>
        </w:rPr>
      </w:pPr>
      <w:r>
        <w:rPr>
          <w:color w:val="A6A6A6" w:themeColor="background1" w:themeShade="A6"/>
        </w:rPr>
        <w:t>No Normal Operation Requirements specified.</w:t>
      </w:r>
    </w:p>
    <w:p w14:paraId="73C67B8A" w14:textId="77777777" w:rsidR="00F15706" w:rsidRDefault="00F15706" w:rsidP="00783BCF">
      <w:pPr>
        <w:pStyle w:val="Heading5"/>
      </w:pPr>
      <w:r>
        <w:t>Error Handling</w:t>
      </w:r>
    </w:p>
    <w:p w14:paraId="207E5060" w14:textId="77777777" w:rsidR="005961D3" w:rsidRDefault="005961D3" w:rsidP="00BB6A63"/>
    <w:p w14:paraId="28DE3470" w14:textId="77777777" w:rsidR="005961D3" w:rsidRDefault="005961D3" w:rsidP="005961D3">
      <w:pPr>
        <w:rPr>
          <w:color w:val="A6A6A6" w:themeColor="background1" w:themeShade="A6"/>
        </w:rPr>
      </w:pPr>
      <w:r>
        <w:rPr>
          <w:color w:val="A6A6A6" w:themeColor="background1" w:themeShade="A6"/>
        </w:rPr>
        <w:t>No Error Handling Requirements specified.</w:t>
      </w:r>
    </w:p>
    <w:p w14:paraId="6F8E840D" w14:textId="77777777" w:rsidR="00DD7D94" w:rsidRDefault="00DD7D94" w:rsidP="00DD7D94">
      <w:pPr>
        <w:pStyle w:val="Heading4"/>
      </w:pPr>
      <w:r>
        <w:t>Non-Functional Requirements</w:t>
      </w:r>
    </w:p>
    <w:p w14:paraId="496CDEFB" w14:textId="77777777" w:rsidR="005961D3" w:rsidRDefault="005961D3" w:rsidP="00BB6A63"/>
    <w:p w14:paraId="70B3318D" w14:textId="77777777" w:rsidR="005961D3" w:rsidRDefault="005961D3" w:rsidP="005961D3">
      <w:pPr>
        <w:rPr>
          <w:color w:val="A6A6A6" w:themeColor="background1" w:themeShade="A6"/>
        </w:rPr>
      </w:pPr>
      <w:r>
        <w:rPr>
          <w:color w:val="A6A6A6" w:themeColor="background1" w:themeShade="A6"/>
        </w:rPr>
        <w:t>No Non-Functional Requirements specified.</w:t>
      </w:r>
    </w:p>
    <w:p w14:paraId="2580DD6B" w14:textId="77777777" w:rsidR="00DF462B" w:rsidRDefault="00427220" w:rsidP="00DF462B">
      <w:pPr>
        <w:pStyle w:val="Heading4"/>
      </w:pPr>
      <w:r>
        <w:t>Functional</w:t>
      </w:r>
      <w:r w:rsidR="00DF462B">
        <w:t xml:space="preserve"> Safety Requirements</w:t>
      </w:r>
    </w:p>
    <w:p w14:paraId="5BBB1AA0" w14:textId="77777777" w:rsidR="00DF462B" w:rsidRDefault="00DF462B" w:rsidP="00DF462B">
      <w:pPr>
        <w:rPr>
          <w:highlight w:val="yellow"/>
        </w:rPr>
      </w:pPr>
    </w:p>
    <w:p w14:paraId="33F95447"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F22EDB3" w14:textId="77777777" w:rsidR="00DD7D94" w:rsidRDefault="00DD7D94" w:rsidP="00DD7D94">
      <w:pPr>
        <w:pStyle w:val="Heading4"/>
      </w:pPr>
      <w:r>
        <w:t>Other Requirements</w:t>
      </w:r>
    </w:p>
    <w:p w14:paraId="7A05D7EC" w14:textId="77777777" w:rsidR="00DD7D94" w:rsidRDefault="00DD7D94" w:rsidP="00DD7D94">
      <w:pPr>
        <w:pStyle w:val="Heading5"/>
      </w:pPr>
      <w:r>
        <w:t>Design Requirements</w:t>
      </w:r>
    </w:p>
    <w:p w14:paraId="4D396827" w14:textId="77777777" w:rsidR="005961D3" w:rsidRDefault="005961D3" w:rsidP="00CA4A62"/>
    <w:p w14:paraId="2E5D7DE8" w14:textId="77777777" w:rsidR="005961D3" w:rsidRDefault="005961D3" w:rsidP="005961D3">
      <w:pPr>
        <w:rPr>
          <w:color w:val="A6A6A6" w:themeColor="background1" w:themeShade="A6"/>
        </w:rPr>
      </w:pPr>
      <w:r>
        <w:rPr>
          <w:color w:val="A6A6A6" w:themeColor="background1" w:themeShade="A6"/>
        </w:rPr>
        <w:t>No Design Requirements specified.</w:t>
      </w:r>
    </w:p>
    <w:p w14:paraId="53B3E9AC" w14:textId="77777777" w:rsidR="00CA4A62" w:rsidRDefault="00CA4A62" w:rsidP="00CA4A62">
      <w:pPr>
        <w:pStyle w:val="Heading4"/>
      </w:pPr>
      <w:r>
        <w:t>Uncategorized Requirements</w:t>
      </w:r>
    </w:p>
    <w:p w14:paraId="381854C2" w14:textId="77777777" w:rsidR="005961D3" w:rsidRDefault="005961D3" w:rsidP="00CA4A62"/>
    <w:p w14:paraId="18787830" w14:textId="77777777" w:rsidR="001F5E54" w:rsidRPr="0017445F" w:rsidRDefault="006E25A5" w:rsidP="001F5E54">
      <w:pPr>
        <w:pStyle w:val="RERequirement"/>
        <w:shd w:val="clear" w:color="auto" w:fill="F2F2F2" w:themeFill="background1" w:themeFillShade="F2"/>
      </w:pPr>
      <w:r>
        <w:t>R_Sent_App_21</w:t>
      </w:r>
      <w:r w:rsidR="00AE04B0">
        <w:t xml:space="preserve"> Notifications</w:t>
      </w:r>
    </w:p>
    <w:p w14:paraId="60A77784" w14:textId="77777777" w:rsidR="001F5E54" w:rsidRDefault="00AE04B0" w:rsidP="001F5E54">
      <w:pPr>
        <w:rPr>
          <w:rFonts w:cs="Arial"/>
        </w:rPr>
      </w:pPr>
      <w:r>
        <w:rPr>
          <w:rFonts w:cs="Arial"/>
        </w:rPr>
        <w:t>When user requests via mobile device app,  the Ford Pass Application shall be able to receive notifications in the Ford pass application.</w:t>
      </w:r>
    </w:p>
    <w:p w14:paraId="13A0F7F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270ED9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569A7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R_Sent_App_21</w:t>
            </w:r>
          </w:p>
        </w:tc>
      </w:tr>
      <w:tr w:rsidR="001F5E54" w:rsidRPr="00FD127C" w14:paraId="71684FF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56DD2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6FA06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user needs to know if the feature is inoperative.</w:t>
            </w:r>
          </w:p>
        </w:tc>
      </w:tr>
      <w:tr w:rsidR="001F5E54" w:rsidRPr="00FD127C" w14:paraId="63CDC0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D1002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FF222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A30FF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669C8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8F8011" w14:textId="77777777" w:rsidR="00E77D14" w:rsidRDefault="00E77D14"/>
        </w:tc>
      </w:tr>
      <w:tr w:rsidR="001F5E54" w:rsidRPr="00FD127C" w14:paraId="68E138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CC0CE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1790A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13FF0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2B6C29" w14:textId="77777777" w:rsidR="00E77D14" w:rsidRDefault="00E77D14"/>
        </w:tc>
      </w:tr>
      <w:tr w:rsidR="001F5E54" w:rsidRPr="00FD127C" w14:paraId="620056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49737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DF4B6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878B391" wp14:editId="798DC09A">
                  <wp:extent cx="152400" cy="152400"/>
                  <wp:effectExtent l="0" t="0" r="0" b="0"/>
                  <wp:docPr id="151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R_F_Sentinel_00003 Notifications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5DCBC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602F39" w14:textId="77777777" w:rsidR="00E77D14" w:rsidRDefault="00E77D14"/>
        </w:tc>
      </w:tr>
      <w:tr w:rsidR="001F5E54" w:rsidRPr="00FD127C" w14:paraId="7D0AF66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06407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E2D15F"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86E45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F25AE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9661C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32E86A" w14:textId="77777777" w:rsidR="00E77D14" w:rsidRDefault="00E77D14"/>
        </w:tc>
      </w:tr>
      <w:tr w:rsidR="001F5E54" w:rsidRPr="00FD127C" w14:paraId="63D62FB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9BF40F" w14:textId="77777777" w:rsidR="001F5E54" w:rsidRPr="00FD127C" w:rsidRDefault="0052661D" w:rsidP="00A84EEF">
            <w:pPr>
              <w:rPr>
                <w:rFonts w:cs="Arial"/>
                <w:bCs/>
                <w:color w:val="808080" w:themeColor="background1" w:themeShade="80"/>
                <w:sz w:val="16"/>
                <w:szCs w:val="14"/>
              </w:rPr>
            </w:pPr>
            <w:hyperlink r:id="rId16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EEBC1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B293A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AF1D1CE" w14:textId="77777777" w:rsidR="001F5E54" w:rsidRPr="0017445F" w:rsidRDefault="006E25A5" w:rsidP="001F5E54">
      <w:pPr>
        <w:pStyle w:val="RERequirement"/>
        <w:shd w:val="clear" w:color="auto" w:fill="F2F2F2" w:themeFill="background1" w:themeFillShade="F2"/>
      </w:pPr>
      <w:r>
        <w:t>R_Sent_Camera_3</w:t>
      </w:r>
      <w:r w:rsidR="00AE04B0">
        <w:t xml:space="preserve"> Low Light Capability</w:t>
      </w:r>
    </w:p>
    <w:p w14:paraId="1A0AA082" w14:textId="77777777" w:rsidR="001F5E54" w:rsidRDefault="00AE04B0" w:rsidP="001F5E54">
      <w:pPr>
        <w:rPr>
          <w:rFonts w:cs="Arial"/>
        </w:rPr>
      </w:pPr>
      <w:r>
        <w:rPr>
          <w:rFonts w:cs="Arial"/>
        </w:rPr>
        <w:lastRenderedPageBreak/>
        <w:t xml:space="preserve">When the video internal (in cabin) camera(s) are streaming, then IR (Infra-red) lights shall illuminate the viewing area. </w:t>
      </w:r>
    </w:p>
    <w:p w14:paraId="24BC587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FD701F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99D03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R_Sent_Camera_3</w:t>
            </w:r>
          </w:p>
        </w:tc>
      </w:tr>
      <w:tr w:rsidR="001F5E54" w:rsidRPr="00FD127C" w14:paraId="1FC8BB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741F7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E859C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the internal (in cabin) camera(s) are streaming, the IR (Infra-red) lights shall be always illuminated.</w:t>
            </w:r>
          </w:p>
        </w:tc>
      </w:tr>
      <w:tr w:rsidR="001F5E54" w:rsidRPr="00FD127C" w14:paraId="7FE284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C35FA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A9E9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36F34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F1FE2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B121EB" w14:textId="77777777" w:rsidR="00E77D14" w:rsidRDefault="00E77D14"/>
        </w:tc>
      </w:tr>
      <w:tr w:rsidR="001F5E54" w:rsidRPr="00FD127C" w14:paraId="5817F5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325DD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48099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A45D3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99CB45" w14:textId="77777777" w:rsidR="00E77D14" w:rsidRDefault="00E77D14"/>
        </w:tc>
      </w:tr>
      <w:tr w:rsidR="001F5E54" w:rsidRPr="00FD127C" w14:paraId="542640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2A5FA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A3FA2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E22C89C" wp14:editId="2776DB78">
                  <wp:extent cx="152400" cy="152400"/>
                  <wp:effectExtent l="0" t="0" r="0" b="0"/>
                  <wp:docPr id="151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R_F_Sentinel_00026 Low Light Capability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C0B9B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A215AC" w14:textId="77777777" w:rsidR="00E77D14" w:rsidRDefault="00E77D14"/>
        </w:tc>
      </w:tr>
      <w:tr w:rsidR="001F5E54" w:rsidRPr="00FD127C" w14:paraId="07B1AA8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74010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5815E7"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4D06C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09BB2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5EF17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6116B9" w14:textId="77777777" w:rsidR="00E77D14" w:rsidRDefault="00E77D14"/>
        </w:tc>
      </w:tr>
      <w:tr w:rsidR="001F5E54" w:rsidRPr="00FD127C" w14:paraId="6EC596F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E79F0F" w14:textId="77777777" w:rsidR="001F5E54" w:rsidRPr="00FD127C" w:rsidRDefault="0052661D" w:rsidP="00A84EEF">
            <w:pPr>
              <w:rPr>
                <w:rFonts w:cs="Arial"/>
                <w:bCs/>
                <w:color w:val="808080" w:themeColor="background1" w:themeShade="80"/>
                <w:sz w:val="16"/>
                <w:szCs w:val="14"/>
              </w:rPr>
            </w:pPr>
            <w:hyperlink r:id="rId16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CDEE1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34F5C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D3CE94E" w14:textId="77777777" w:rsidR="001F5E54" w:rsidRPr="0017445F" w:rsidRDefault="006E25A5" w:rsidP="001F5E54">
      <w:pPr>
        <w:pStyle w:val="RERequirement"/>
        <w:shd w:val="clear" w:color="auto" w:fill="F2F2F2" w:themeFill="background1" w:themeFillShade="F2"/>
      </w:pPr>
      <w:r>
        <w:t>R_Sent_Core_1</w:t>
      </w:r>
      <w:r w:rsidR="00AE04B0">
        <w:t xml:space="preserve"> Notify User in Under 1s</w:t>
      </w:r>
    </w:p>
    <w:p w14:paraId="14CF2716" w14:textId="77777777" w:rsidR="001F5E54" w:rsidRDefault="00AE04B0" w:rsidP="001F5E54">
      <w:pPr>
        <w:rPr>
          <w:rFonts w:cs="Arial"/>
        </w:rPr>
      </w:pPr>
      <w:r>
        <w:rPr>
          <w:rFonts w:cs="Arial"/>
        </w:rPr>
        <w:t>If intrusion is detected, the Ford Pass Application shall notify user in less than 1 second.</w:t>
      </w:r>
    </w:p>
    <w:p w14:paraId="6A1B30F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4F9799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33240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w:t>
            </w:r>
          </w:p>
        </w:tc>
      </w:tr>
      <w:tr w:rsidR="001F5E54" w:rsidRPr="00FD127C" w14:paraId="7C0322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BA119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4173C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notify the user of any type of intrusion</w:t>
            </w:r>
          </w:p>
        </w:tc>
      </w:tr>
      <w:tr w:rsidR="001F5E54" w:rsidRPr="00FD127C" w14:paraId="283FD2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60FB6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9758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0DA3C1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73CEA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CADD96" w14:textId="77777777" w:rsidR="00E77D14" w:rsidRDefault="00E77D14"/>
        </w:tc>
      </w:tr>
      <w:tr w:rsidR="001F5E54" w:rsidRPr="00FD127C" w14:paraId="708353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3B598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E74101"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B5817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351569" w14:textId="77777777" w:rsidR="00E77D14" w:rsidRDefault="00E77D14"/>
        </w:tc>
      </w:tr>
      <w:tr w:rsidR="001F5E54" w:rsidRPr="00FD127C" w14:paraId="09931B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1A029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E24BC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5CE596C" wp14:editId="28493B02">
                  <wp:extent cx="152400" cy="152400"/>
                  <wp:effectExtent l="0" t="0" r="0" b="0"/>
                  <wp:docPr id="151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R_F_Sentinel_00014 Notify User in Under 1s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81BA9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DF9CE6" w14:textId="77777777" w:rsidR="00E77D14" w:rsidRDefault="00E77D14"/>
        </w:tc>
      </w:tr>
      <w:tr w:rsidR="001F5E54" w:rsidRPr="00FD127C" w14:paraId="5C1FA60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8AC9C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6B1C8D"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33177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187D6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8EFF2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E054BC" w14:textId="77777777" w:rsidR="00E77D14" w:rsidRDefault="00E77D14"/>
        </w:tc>
      </w:tr>
      <w:tr w:rsidR="001F5E54" w:rsidRPr="00FD127C" w14:paraId="498D6FD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30825A" w14:textId="77777777" w:rsidR="001F5E54" w:rsidRPr="00FD127C" w:rsidRDefault="0052661D" w:rsidP="00A84EEF">
            <w:pPr>
              <w:rPr>
                <w:rFonts w:cs="Arial"/>
                <w:bCs/>
                <w:color w:val="808080" w:themeColor="background1" w:themeShade="80"/>
                <w:sz w:val="16"/>
                <w:szCs w:val="14"/>
              </w:rPr>
            </w:pPr>
            <w:hyperlink r:id="rId16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05988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BA3B9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2077BEB" w14:textId="77777777" w:rsidR="001F5E54" w:rsidRPr="0017445F" w:rsidRDefault="006E25A5" w:rsidP="001F5E54">
      <w:pPr>
        <w:pStyle w:val="RERequirement"/>
        <w:shd w:val="clear" w:color="auto" w:fill="F2F2F2" w:themeFill="background1" w:themeFillShade="F2"/>
      </w:pPr>
      <w:r>
        <w:t>R_Sent_Core_11</w:t>
      </w:r>
      <w:r w:rsidR="00AE04B0">
        <w:t xml:space="preserve"> Sentinel Disabled - Module Occupied</w:t>
      </w:r>
    </w:p>
    <w:p w14:paraId="0429BBCB" w14:textId="77777777" w:rsidR="001F5E54" w:rsidRDefault="00AE04B0" w:rsidP="001F5E54">
      <w:pPr>
        <w:rPr>
          <w:rFonts w:cs="Arial"/>
        </w:rPr>
      </w:pPr>
      <w:r>
        <w:rPr>
          <w:rFonts w:cs="Arial"/>
        </w:rPr>
        <w:t>If vehicle modules (related to sentinel feature functionality) are not available, the Sentinel software in the vehicle shall disable itself.</w:t>
      </w:r>
    </w:p>
    <w:p w14:paraId="501610E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B13B0B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93EDB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R_Sent_Core_11</w:t>
            </w:r>
          </w:p>
        </w:tc>
      </w:tr>
      <w:tr w:rsidR="001F5E54" w:rsidRPr="00FD127C" w14:paraId="749ECE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6E521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50036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correct modules are required for the feature.</w:t>
            </w:r>
          </w:p>
        </w:tc>
      </w:tr>
      <w:tr w:rsidR="001F5E54" w:rsidRPr="00FD127C" w14:paraId="763721A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5D119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7817D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34170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12738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E80CD7" w14:textId="77777777" w:rsidR="00E77D14" w:rsidRDefault="00E77D14"/>
        </w:tc>
      </w:tr>
      <w:tr w:rsidR="001F5E54" w:rsidRPr="00FD127C" w14:paraId="0F5715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828A5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1304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A5C80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F73271" w14:textId="77777777" w:rsidR="00E77D14" w:rsidRDefault="00E77D14"/>
        </w:tc>
      </w:tr>
      <w:tr w:rsidR="001F5E54" w:rsidRPr="00FD127C" w14:paraId="47C569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F22A0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440A9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C698D1A" wp14:editId="1856DBF7">
                  <wp:extent cx="152400" cy="152400"/>
                  <wp:effectExtent l="0" t="0" r="0" b="0"/>
                  <wp:docPr id="151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R_F_Sentinel_00050 Sentinel Disabled - Module Occupied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5722D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E05FBA" w14:textId="77777777" w:rsidR="00E77D14" w:rsidRDefault="00E77D14"/>
        </w:tc>
      </w:tr>
      <w:tr w:rsidR="001F5E54" w:rsidRPr="00FD127C" w14:paraId="4194F57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738BC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C63626"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18162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17123D"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2384D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AC7F1B" w14:textId="77777777" w:rsidR="00E77D14" w:rsidRDefault="00E77D14"/>
        </w:tc>
      </w:tr>
      <w:tr w:rsidR="001F5E54" w:rsidRPr="00FD127C" w14:paraId="7863C9C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99BB16" w14:textId="77777777" w:rsidR="001F5E54" w:rsidRPr="00FD127C" w:rsidRDefault="0052661D" w:rsidP="00A84EEF">
            <w:pPr>
              <w:rPr>
                <w:rFonts w:cs="Arial"/>
                <w:bCs/>
                <w:color w:val="808080" w:themeColor="background1" w:themeShade="80"/>
                <w:sz w:val="16"/>
                <w:szCs w:val="14"/>
              </w:rPr>
            </w:pPr>
            <w:hyperlink r:id="rId16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AB013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59E2F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3FF6A3" w14:textId="77777777" w:rsidR="001F5E54" w:rsidRPr="0017445F" w:rsidRDefault="006E25A5" w:rsidP="001F5E54">
      <w:pPr>
        <w:pStyle w:val="RERequirement"/>
        <w:shd w:val="clear" w:color="auto" w:fill="F2F2F2" w:themeFill="background1" w:themeFillShade="F2"/>
      </w:pPr>
      <w:r>
        <w:t>R_Sent_Core_13</w:t>
      </w:r>
      <w:r w:rsidR="00AE04B0">
        <w:t xml:space="preserve"> Sentinel Disabled - If an OTA software update is in progress.</w:t>
      </w:r>
    </w:p>
    <w:p w14:paraId="5BE59910" w14:textId="77777777" w:rsidR="001F5E54" w:rsidRDefault="00AE04B0" w:rsidP="001F5E54">
      <w:pPr>
        <w:rPr>
          <w:rFonts w:cs="Arial"/>
        </w:rPr>
      </w:pPr>
      <w:r>
        <w:rPr>
          <w:rFonts w:cs="Arial"/>
        </w:rPr>
        <w:t>If OTA situation/event is happening, the Sentinel software in the vehicle shall disable itself.</w:t>
      </w:r>
    </w:p>
    <w:p w14:paraId="122DF07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D74446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6E4C5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R_Sent_Core_13</w:t>
            </w:r>
          </w:p>
        </w:tc>
      </w:tr>
      <w:tr w:rsidR="001F5E54" w:rsidRPr="00FD127C" w14:paraId="36A96D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72161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C639F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feature cannot operate in parallel with the softweare being updated.</w:t>
            </w:r>
          </w:p>
        </w:tc>
      </w:tr>
      <w:tr w:rsidR="001F5E54" w:rsidRPr="00FD127C" w14:paraId="7DFA70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E9F5D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89C29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4D2FD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B8A69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DC05B0" w14:textId="77777777" w:rsidR="00E77D14" w:rsidRDefault="00E77D14"/>
        </w:tc>
      </w:tr>
      <w:tr w:rsidR="001F5E54" w:rsidRPr="00FD127C" w14:paraId="09CF3F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433DA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A03C21"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2F946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5C37A3" w14:textId="77777777" w:rsidR="00E77D14" w:rsidRDefault="00E77D14"/>
        </w:tc>
      </w:tr>
      <w:tr w:rsidR="001F5E54" w:rsidRPr="00FD127C" w14:paraId="5A2765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BE696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DEDBC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7414B13" wp14:editId="7EEA0884">
                  <wp:extent cx="152400" cy="152400"/>
                  <wp:effectExtent l="0" t="0" r="0" b="0"/>
                  <wp:docPr id="1518"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R_F_Sentinel_00052 Sentinel Disabled - If an OTA software update is in progress.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A32EA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4174B7" w14:textId="77777777" w:rsidR="00E77D14" w:rsidRDefault="00E77D14"/>
        </w:tc>
      </w:tr>
      <w:tr w:rsidR="001F5E54" w:rsidRPr="00FD127C" w14:paraId="321A8F2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63264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BF70B1"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53116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CFE48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7FD55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28DFB2" w14:textId="77777777" w:rsidR="00E77D14" w:rsidRDefault="00E77D14"/>
        </w:tc>
      </w:tr>
      <w:tr w:rsidR="001F5E54" w:rsidRPr="00FD127C" w14:paraId="2F1090B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F181D6" w14:textId="77777777" w:rsidR="001F5E54" w:rsidRPr="00FD127C" w:rsidRDefault="0052661D" w:rsidP="00A84EEF">
            <w:pPr>
              <w:rPr>
                <w:rFonts w:cs="Arial"/>
                <w:bCs/>
                <w:color w:val="808080" w:themeColor="background1" w:themeShade="80"/>
                <w:sz w:val="16"/>
                <w:szCs w:val="14"/>
              </w:rPr>
            </w:pPr>
            <w:hyperlink r:id="rId16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0EC5F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CD325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98B976A" w14:textId="77777777" w:rsidR="001F5E54" w:rsidRPr="0017445F" w:rsidRDefault="006E25A5" w:rsidP="001F5E54">
      <w:pPr>
        <w:pStyle w:val="RERequirement"/>
        <w:shd w:val="clear" w:color="auto" w:fill="F2F2F2" w:themeFill="background1" w:themeFillShade="F2"/>
      </w:pPr>
      <w:r>
        <w:t>R_Sent_Core_15</w:t>
      </w:r>
      <w:r w:rsidR="00AE04B0">
        <w:t xml:space="preserve"> Sentinel Disabled - No Sentinel Plan</w:t>
      </w:r>
    </w:p>
    <w:p w14:paraId="6B3C916D" w14:textId="77777777" w:rsidR="001F5E54" w:rsidRDefault="00AE04B0" w:rsidP="001F5E54">
      <w:pPr>
        <w:rPr>
          <w:rFonts w:cs="Arial"/>
        </w:rPr>
      </w:pPr>
      <w:r>
        <w:rPr>
          <w:rFonts w:cs="Arial"/>
        </w:rPr>
        <w:t>If no sentinel plan is purchased/available, the Ford Pass Application shall disable itself.</w:t>
      </w:r>
    </w:p>
    <w:p w14:paraId="0DA3ED3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A6AD83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D0697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R_Sent_Core_15</w:t>
            </w:r>
          </w:p>
        </w:tc>
      </w:tr>
      <w:tr w:rsidR="001F5E54" w:rsidRPr="00FD127C" w14:paraId="782CAB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F4A11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D518F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A payment plan is required to access the feature.</w:t>
            </w:r>
          </w:p>
        </w:tc>
      </w:tr>
      <w:tr w:rsidR="001F5E54" w:rsidRPr="00FD127C" w14:paraId="136566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ACF4B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33E1A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FF32E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101B6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F95307" w14:textId="77777777" w:rsidR="00E77D14" w:rsidRDefault="00E77D14"/>
        </w:tc>
      </w:tr>
      <w:tr w:rsidR="001F5E54" w:rsidRPr="00FD127C" w14:paraId="67DB99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46015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AF68B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50E7C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D9B403" w14:textId="77777777" w:rsidR="00E77D14" w:rsidRDefault="00E77D14"/>
        </w:tc>
      </w:tr>
      <w:tr w:rsidR="001F5E54" w:rsidRPr="00FD127C" w14:paraId="502A09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95F4D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DFE23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355B061" wp14:editId="395C5FF7">
                  <wp:extent cx="152400" cy="152400"/>
                  <wp:effectExtent l="0" t="0" r="0" b="0"/>
                  <wp:docPr id="152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R_F_Sentinel_00053 Sentinel Disabled - No Sentinel Plan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F4F08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BC4184" w14:textId="77777777" w:rsidR="00E77D14" w:rsidRDefault="00E77D14"/>
        </w:tc>
      </w:tr>
      <w:tr w:rsidR="001F5E54" w:rsidRPr="00FD127C" w14:paraId="4E8E92D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C49EFA"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13DEAC"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523E1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247E0E"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048B1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57FCEA" w14:textId="77777777" w:rsidR="00E77D14" w:rsidRDefault="00E77D14"/>
        </w:tc>
      </w:tr>
      <w:tr w:rsidR="001F5E54" w:rsidRPr="00FD127C" w14:paraId="630F48D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A54423" w14:textId="77777777" w:rsidR="001F5E54" w:rsidRPr="00FD127C" w:rsidRDefault="0052661D" w:rsidP="00A84EEF">
            <w:pPr>
              <w:rPr>
                <w:rFonts w:cs="Arial"/>
                <w:bCs/>
                <w:color w:val="808080" w:themeColor="background1" w:themeShade="80"/>
                <w:sz w:val="16"/>
                <w:szCs w:val="14"/>
              </w:rPr>
            </w:pPr>
            <w:hyperlink r:id="rId16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33C55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2741A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C6B16E8" w14:textId="77777777" w:rsidR="001F5E54" w:rsidRPr="0017445F" w:rsidRDefault="006E25A5" w:rsidP="001F5E54">
      <w:pPr>
        <w:pStyle w:val="RERequirement"/>
        <w:shd w:val="clear" w:color="auto" w:fill="F2F2F2" w:themeFill="background1" w:themeFillShade="F2"/>
      </w:pPr>
      <w:r>
        <w:t>R_Sent_Core_16</w:t>
      </w:r>
      <w:r w:rsidR="00AE04B0">
        <w:t xml:space="preserve"> Sentinel Disabled - Low Battery</w:t>
      </w:r>
    </w:p>
    <w:p w14:paraId="135AAD35" w14:textId="77777777" w:rsidR="001F5E54" w:rsidRDefault="00AE04B0" w:rsidP="001F5E54">
      <w:pPr>
        <w:rPr>
          <w:rFonts w:cs="Arial"/>
        </w:rPr>
      </w:pPr>
      <w:r>
        <w:rPr>
          <w:rFonts w:cs="Arial"/>
        </w:rPr>
        <w:t>If vehicle battery state of charge is low, the Sentinel software in the vehicle shall disable itself and inform driver via Ford Pass App</w:t>
      </w:r>
    </w:p>
    <w:p w14:paraId="18B3857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26EEE7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13534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R_Sent_Core_16</w:t>
            </w:r>
          </w:p>
        </w:tc>
      </w:tr>
      <w:tr w:rsidR="001F5E54" w:rsidRPr="00FD127C" w14:paraId="1D1B9A7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BE0D2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0AD85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feature functions in key OFF and battery SOC doesn’t drop to a critical level</w:t>
            </w:r>
          </w:p>
        </w:tc>
      </w:tr>
      <w:tr w:rsidR="001F5E54" w:rsidRPr="00FD127C" w14:paraId="116614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028F6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44C5D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710A8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2205F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4B2D2A" w14:textId="77777777" w:rsidR="00E77D14" w:rsidRDefault="00E77D14"/>
        </w:tc>
      </w:tr>
      <w:tr w:rsidR="001F5E54" w:rsidRPr="00FD127C" w14:paraId="2BD891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0C0E6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918638"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D6F56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9128D8" w14:textId="77777777" w:rsidR="00E77D14" w:rsidRDefault="00E77D14"/>
        </w:tc>
      </w:tr>
      <w:tr w:rsidR="001F5E54" w:rsidRPr="00FD127C" w14:paraId="147C23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4C197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79847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7DA61C5" wp14:editId="7FE590A3">
                  <wp:extent cx="152400" cy="152400"/>
                  <wp:effectExtent l="0" t="0" r="0" b="0"/>
                  <wp:docPr id="152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R_F_Sentinel_00049 Sentinel Disabled - Low Battery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DB460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199BD5" w14:textId="77777777" w:rsidR="00E77D14" w:rsidRDefault="00E77D14"/>
        </w:tc>
      </w:tr>
      <w:tr w:rsidR="001F5E54" w:rsidRPr="00FD127C" w14:paraId="6B6E0CE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765F3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2EADF9"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D4F4E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C4651D"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67D48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518527" w14:textId="77777777" w:rsidR="00E77D14" w:rsidRDefault="00E77D14"/>
        </w:tc>
      </w:tr>
      <w:tr w:rsidR="001F5E54" w:rsidRPr="00FD127C" w14:paraId="061F380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F1A466" w14:textId="77777777" w:rsidR="001F5E54" w:rsidRPr="00FD127C" w:rsidRDefault="0052661D" w:rsidP="00A84EEF">
            <w:pPr>
              <w:rPr>
                <w:rFonts w:cs="Arial"/>
                <w:bCs/>
                <w:color w:val="808080" w:themeColor="background1" w:themeShade="80"/>
                <w:sz w:val="16"/>
                <w:szCs w:val="14"/>
              </w:rPr>
            </w:pPr>
            <w:hyperlink r:id="rId16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3CDCF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F57F3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6B446F7" w14:textId="77777777" w:rsidR="001F5E54" w:rsidRPr="0017445F" w:rsidRDefault="006E25A5" w:rsidP="001F5E54">
      <w:pPr>
        <w:pStyle w:val="RERequirement"/>
        <w:shd w:val="clear" w:color="auto" w:fill="F2F2F2" w:themeFill="background1" w:themeFillShade="F2"/>
      </w:pPr>
      <w:r>
        <w:t>R_Sent_Det_1</w:t>
      </w:r>
      <w:r w:rsidR="00AE04B0">
        <w:t xml:space="preserve"> Intrusion Detection - Inclination Change</w:t>
      </w:r>
    </w:p>
    <w:p w14:paraId="7D13724E" w14:textId="77777777" w:rsidR="001F5E54" w:rsidRDefault="00AE04B0" w:rsidP="001F5E54">
      <w:pPr>
        <w:rPr>
          <w:rFonts w:cs="Arial"/>
        </w:rPr>
      </w:pPr>
      <w:r>
        <w:rPr>
          <w:rFonts w:cs="Arial"/>
        </w:rPr>
        <w:t>If an inclination vehicle event occurs and sentinel feature is armed, the inclination detector shall detect intrusion.</w:t>
      </w:r>
    </w:p>
    <w:p w14:paraId="6E150ED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50E9E3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E7860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R_Sent_Det_1</w:t>
            </w:r>
          </w:p>
        </w:tc>
      </w:tr>
      <w:tr w:rsidR="001F5E54" w:rsidRPr="00FD127C" w14:paraId="45CB40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D8FA6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0BFBE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Sentinel feature receives information from the CSM including the cause of the trigger.</w:t>
            </w:r>
          </w:p>
        </w:tc>
      </w:tr>
      <w:tr w:rsidR="001F5E54" w:rsidRPr="00FD127C" w14:paraId="553749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86C1E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C993C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BD5DF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18329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5AA0C1" w14:textId="77777777" w:rsidR="00E77D14" w:rsidRDefault="00E77D14"/>
        </w:tc>
      </w:tr>
      <w:tr w:rsidR="001F5E54" w:rsidRPr="00FD127C" w14:paraId="3B8BC5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E3BED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1C6D2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95775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0F570F" w14:textId="77777777" w:rsidR="00E77D14" w:rsidRDefault="00E77D14"/>
        </w:tc>
      </w:tr>
      <w:tr w:rsidR="001F5E54" w:rsidRPr="00FD127C" w14:paraId="42F1B0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19EF5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F384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4EAC7C2" wp14:editId="5DFE31C5">
                  <wp:extent cx="152400" cy="152400"/>
                  <wp:effectExtent l="0" t="0" r="0" b="0"/>
                  <wp:docPr id="152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R_F_Sentinel_00009 Intrusion Detection - Inclination/Acceleration Sensor CSM Based (accelerometer)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1E5EF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2D4660" w14:textId="77777777" w:rsidR="00E77D14" w:rsidRDefault="00E77D14"/>
        </w:tc>
      </w:tr>
      <w:tr w:rsidR="001F5E54" w:rsidRPr="00FD127C" w14:paraId="438E63E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03B6A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832D57"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6F221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7AE09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0792D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9A3273" w14:textId="77777777" w:rsidR="00E77D14" w:rsidRDefault="00E77D14"/>
        </w:tc>
      </w:tr>
      <w:tr w:rsidR="001F5E54" w:rsidRPr="00FD127C" w14:paraId="21324F9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9AA38D" w14:textId="77777777" w:rsidR="001F5E54" w:rsidRPr="00FD127C" w:rsidRDefault="0052661D" w:rsidP="00A84EEF">
            <w:pPr>
              <w:rPr>
                <w:rFonts w:cs="Arial"/>
                <w:bCs/>
                <w:color w:val="808080" w:themeColor="background1" w:themeShade="80"/>
                <w:sz w:val="16"/>
                <w:szCs w:val="14"/>
              </w:rPr>
            </w:pPr>
            <w:hyperlink r:id="rId16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8138E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6FF5B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223183D" w14:textId="77777777" w:rsidR="001F5E54" w:rsidRPr="0017445F" w:rsidRDefault="006E25A5" w:rsidP="001F5E54">
      <w:pPr>
        <w:pStyle w:val="RERequirement"/>
        <w:shd w:val="clear" w:color="auto" w:fill="F2F2F2" w:themeFill="background1" w:themeFillShade="F2"/>
      </w:pPr>
      <w:r>
        <w:t>R_Sent_Det_2</w:t>
      </w:r>
      <w:r w:rsidR="00AE04B0">
        <w:t xml:space="preserve"> Intrusion Detection - Perimeter Alarm</w:t>
      </w:r>
    </w:p>
    <w:p w14:paraId="3765963B" w14:textId="77777777" w:rsidR="001F5E54" w:rsidRDefault="00AE04B0" w:rsidP="001F5E54">
      <w:pPr>
        <w:rPr>
          <w:rFonts w:cs="Arial"/>
        </w:rPr>
      </w:pPr>
      <w:r>
        <w:rPr>
          <w:rFonts w:cs="Arial"/>
        </w:rPr>
        <w:t>If perimeter is breached, the perimeter alarm system shall detect intrusion.</w:t>
      </w:r>
    </w:p>
    <w:p w14:paraId="4F41268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CF4F3A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6F113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R_Sent_Det_2</w:t>
            </w:r>
          </w:p>
        </w:tc>
      </w:tr>
      <w:tr w:rsidR="001F5E54" w:rsidRPr="00FD127C" w14:paraId="6C466C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33303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CEA2C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Sentinel feature receives information from the Door Ajar Modules including the cause of the trigger.</w:t>
            </w:r>
          </w:p>
        </w:tc>
      </w:tr>
      <w:tr w:rsidR="001F5E54" w:rsidRPr="00FD127C" w14:paraId="137140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C21DE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01F06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A8D94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BE330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B8832F" w14:textId="77777777" w:rsidR="00E77D14" w:rsidRDefault="00E77D14"/>
        </w:tc>
      </w:tr>
      <w:tr w:rsidR="001F5E54" w:rsidRPr="00FD127C" w14:paraId="27A600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91E6D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50CD2B"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DBE46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D53D85" w14:textId="77777777" w:rsidR="00E77D14" w:rsidRDefault="00E77D14"/>
        </w:tc>
      </w:tr>
      <w:tr w:rsidR="001F5E54" w:rsidRPr="00FD127C" w14:paraId="6AC950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7D021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C72A3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BC839AA" wp14:editId="4B592C90">
                  <wp:extent cx="152400" cy="152400"/>
                  <wp:effectExtent l="0" t="0" r="0" b="0"/>
                  <wp:docPr id="152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R_F_Sentinel_00006 Intrusion Detection - Perimeter Alarm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AA65D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12440C" w14:textId="77777777" w:rsidR="00E77D14" w:rsidRDefault="00E77D14"/>
        </w:tc>
      </w:tr>
      <w:tr w:rsidR="001F5E54" w:rsidRPr="00FD127C" w14:paraId="1213344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2BF87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E8E7B1"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0D5D0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B776D8"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56FC0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0EB3C4" w14:textId="77777777" w:rsidR="00E77D14" w:rsidRDefault="00E77D14"/>
        </w:tc>
      </w:tr>
      <w:tr w:rsidR="001F5E54" w:rsidRPr="00FD127C" w14:paraId="1F0BEFC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C96BFA" w14:textId="77777777" w:rsidR="001F5E54" w:rsidRPr="00FD127C" w:rsidRDefault="0052661D" w:rsidP="00A84EEF">
            <w:pPr>
              <w:rPr>
                <w:rFonts w:cs="Arial"/>
                <w:bCs/>
                <w:color w:val="808080" w:themeColor="background1" w:themeShade="80"/>
                <w:sz w:val="16"/>
                <w:szCs w:val="14"/>
              </w:rPr>
            </w:pPr>
            <w:hyperlink r:id="rId17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4003A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D9E3F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F94AE2" w14:textId="77777777" w:rsidR="001F5E54" w:rsidRPr="0017445F" w:rsidRDefault="006E25A5" w:rsidP="001F5E54">
      <w:pPr>
        <w:pStyle w:val="RERequirement"/>
        <w:shd w:val="clear" w:color="auto" w:fill="F2F2F2" w:themeFill="background1" w:themeFillShade="F2"/>
      </w:pPr>
      <w:r>
        <w:t>R_Sent_Det_3</w:t>
      </w:r>
      <w:r w:rsidR="00AE04B0">
        <w:t xml:space="preserve"> Intrusion Detection - Radar (Bed Area)</w:t>
      </w:r>
    </w:p>
    <w:p w14:paraId="21BA7813" w14:textId="77777777" w:rsidR="001F5E54" w:rsidRDefault="00AE04B0" w:rsidP="001F5E54">
      <w:pPr>
        <w:rPr>
          <w:rFonts w:cs="Arial"/>
        </w:rPr>
      </w:pPr>
      <w:r>
        <w:rPr>
          <w:rFonts w:cs="Arial"/>
        </w:rPr>
        <w:t>If an object is detected in truck bed area, the bed intruder detection system shall detect intrusion.</w:t>
      </w:r>
    </w:p>
    <w:p w14:paraId="099D3EA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1FBE9A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7A618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R_Sent_Det_3</w:t>
            </w:r>
          </w:p>
        </w:tc>
      </w:tr>
      <w:tr w:rsidR="001F5E54" w:rsidRPr="00FD127C" w14:paraId="49B19A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3FB0A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69536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Sentinel feature receives information from the Radar including the cause of the trigger.</w:t>
            </w:r>
          </w:p>
        </w:tc>
      </w:tr>
      <w:tr w:rsidR="001F5E54" w:rsidRPr="00FD127C" w14:paraId="5CA890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92DBE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0C305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FDA76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BB0AE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9E52C7" w14:textId="77777777" w:rsidR="00E77D14" w:rsidRDefault="00E77D14"/>
        </w:tc>
      </w:tr>
      <w:tr w:rsidR="001F5E54" w:rsidRPr="00FD127C" w14:paraId="4E896C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09C6F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3B6D8"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2A5BB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0CDD0E" w14:textId="77777777" w:rsidR="00E77D14" w:rsidRDefault="00E77D14"/>
        </w:tc>
      </w:tr>
      <w:tr w:rsidR="001F5E54" w:rsidRPr="00FD127C" w14:paraId="59951C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0231D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3E00A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70F6941" wp14:editId="6545AD64">
                  <wp:extent cx="152400" cy="152400"/>
                  <wp:effectExtent l="0" t="0" r="0" b="0"/>
                  <wp:docPr id="1528"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R_F_Sentinel_00007 Intrusion Detection - Radar (Bed Area)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AB1B4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430149" w14:textId="77777777" w:rsidR="00E77D14" w:rsidRDefault="00E77D14"/>
        </w:tc>
      </w:tr>
      <w:tr w:rsidR="001F5E54" w:rsidRPr="00FD127C" w14:paraId="019FE0E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7B987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94A3A2"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56639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37FE6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27D87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A80A4D" w14:textId="77777777" w:rsidR="00E77D14" w:rsidRDefault="00E77D14"/>
        </w:tc>
      </w:tr>
      <w:tr w:rsidR="001F5E54" w:rsidRPr="00FD127C" w14:paraId="364BA8A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82ADFD" w14:textId="77777777" w:rsidR="001F5E54" w:rsidRPr="00FD127C" w:rsidRDefault="0052661D" w:rsidP="00A84EEF">
            <w:pPr>
              <w:rPr>
                <w:rFonts w:cs="Arial"/>
                <w:bCs/>
                <w:color w:val="808080" w:themeColor="background1" w:themeShade="80"/>
                <w:sz w:val="16"/>
                <w:szCs w:val="14"/>
              </w:rPr>
            </w:pPr>
            <w:hyperlink r:id="rId17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59C11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51703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F92F0DB" w14:textId="77777777" w:rsidR="001F5E54" w:rsidRPr="0017445F" w:rsidRDefault="006E25A5" w:rsidP="001F5E54">
      <w:pPr>
        <w:pStyle w:val="RERequirement"/>
        <w:shd w:val="clear" w:color="auto" w:fill="F2F2F2" w:themeFill="background1" w:themeFillShade="F2"/>
      </w:pPr>
      <w:r>
        <w:t>R_Sent_Det_4</w:t>
      </w:r>
      <w:r w:rsidR="00AE04B0">
        <w:t xml:space="preserve"> Intrusion Detection - Vibration Sensor (accelerometer)</w:t>
      </w:r>
    </w:p>
    <w:p w14:paraId="132ECCA4" w14:textId="77777777" w:rsidR="001F5E54" w:rsidRDefault="00AE04B0" w:rsidP="001F5E54">
      <w:pPr>
        <w:rPr>
          <w:rFonts w:cs="Arial"/>
        </w:rPr>
      </w:pPr>
      <w:r>
        <w:rPr>
          <w:rFonts w:cs="Arial"/>
        </w:rPr>
        <w:t>If a vehicle collision is detected, by the collision detector, it shall notify user of intrusion.</w:t>
      </w:r>
    </w:p>
    <w:p w14:paraId="056D633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4D77CA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83A18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R_Sent_Det_4</w:t>
            </w:r>
          </w:p>
        </w:tc>
      </w:tr>
      <w:tr w:rsidR="001F5E54" w:rsidRPr="00FD127C" w14:paraId="2AAF76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D5BB4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7E7DD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detect intrusion if vehicle inclination is changed</w:t>
            </w:r>
          </w:p>
        </w:tc>
      </w:tr>
      <w:tr w:rsidR="001F5E54" w:rsidRPr="00FD127C" w14:paraId="7601AB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6C94EC"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99F96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DEA71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299B7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3DE798" w14:textId="77777777" w:rsidR="00E77D14" w:rsidRDefault="00E77D14"/>
        </w:tc>
      </w:tr>
      <w:tr w:rsidR="001F5E54" w:rsidRPr="00FD127C" w14:paraId="575849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FE3BC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49451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ED96B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BAFBBD" w14:textId="77777777" w:rsidR="00E77D14" w:rsidRDefault="00E77D14"/>
        </w:tc>
      </w:tr>
      <w:tr w:rsidR="001F5E54" w:rsidRPr="00FD127C" w14:paraId="6D8EE0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0EEDF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CB726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D19B9CF" wp14:editId="1EFA03EE">
                  <wp:extent cx="152400" cy="152400"/>
                  <wp:effectExtent l="0" t="0" r="0" b="0"/>
                  <wp:docPr id="153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R_F_Sentinel_00009 Intrusion Detection - Inclination/Acceleration Sensor CSM Based (accelerometer)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F074E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C22840" w14:textId="77777777" w:rsidR="00E77D14" w:rsidRDefault="00E77D14"/>
        </w:tc>
      </w:tr>
      <w:tr w:rsidR="001F5E54" w:rsidRPr="00FD127C" w14:paraId="4B3A596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5362E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072D70"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66E78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CCBE3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AB441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5EF718" w14:textId="77777777" w:rsidR="00E77D14" w:rsidRDefault="00E77D14"/>
        </w:tc>
      </w:tr>
      <w:tr w:rsidR="001F5E54" w:rsidRPr="00FD127C" w14:paraId="7A14304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842CF8" w14:textId="77777777" w:rsidR="001F5E54" w:rsidRPr="00FD127C" w:rsidRDefault="0052661D" w:rsidP="00A84EEF">
            <w:pPr>
              <w:rPr>
                <w:rFonts w:cs="Arial"/>
                <w:bCs/>
                <w:color w:val="808080" w:themeColor="background1" w:themeShade="80"/>
                <w:sz w:val="16"/>
                <w:szCs w:val="14"/>
              </w:rPr>
            </w:pPr>
            <w:hyperlink r:id="rId17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BDDF3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281E0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38E0AA8" w14:textId="77777777" w:rsidR="001F5E54" w:rsidRPr="0017445F" w:rsidRDefault="006E25A5" w:rsidP="001F5E54">
      <w:pPr>
        <w:pStyle w:val="RERequirement"/>
        <w:shd w:val="clear" w:color="auto" w:fill="F2F2F2" w:themeFill="background1" w:themeFillShade="F2"/>
      </w:pPr>
      <w:r>
        <w:t>R_Sent_Det_5</w:t>
      </w:r>
      <w:r w:rsidR="00AE04B0">
        <w:t xml:space="preserve"> Intrusion Detection Confirmed - Object in Bed Area</w:t>
      </w:r>
    </w:p>
    <w:p w14:paraId="2B3BC5A5" w14:textId="77777777" w:rsidR="001F5E54" w:rsidRDefault="00AE04B0" w:rsidP="001F5E54">
      <w:pPr>
        <w:rPr>
          <w:rFonts w:cs="Arial"/>
        </w:rPr>
      </w:pPr>
      <w:r>
        <w:rPr>
          <w:rFonts w:cs="Arial"/>
        </w:rPr>
        <w:t>If motion is detected in cargo area, the bed motion detection system shall detect intrusion.</w:t>
      </w:r>
    </w:p>
    <w:p w14:paraId="2F1A131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ED177B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5B7CD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R_Sent_Det_5</w:t>
            </w:r>
          </w:p>
        </w:tc>
      </w:tr>
      <w:tr w:rsidR="001F5E54" w:rsidRPr="00FD127C" w14:paraId="353D34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EA43A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3242E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detect/confirm real threat and reduce false alert</w:t>
            </w:r>
          </w:p>
        </w:tc>
      </w:tr>
      <w:tr w:rsidR="001F5E54" w:rsidRPr="00FD127C" w14:paraId="2868CD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09FB5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FB7FF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6F0FD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B08A2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B0426C" w14:textId="77777777" w:rsidR="00E77D14" w:rsidRDefault="00E77D14"/>
        </w:tc>
      </w:tr>
      <w:tr w:rsidR="001F5E54" w:rsidRPr="00FD127C" w14:paraId="15E4F0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40CAE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B435AB"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7B946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F7E3A4" w14:textId="77777777" w:rsidR="00E77D14" w:rsidRDefault="00E77D14"/>
        </w:tc>
      </w:tr>
      <w:tr w:rsidR="001F5E54" w:rsidRPr="00FD127C" w14:paraId="1021D4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E4D0F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3220C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875911B" wp14:editId="514CBC3B">
                  <wp:extent cx="152400" cy="152400"/>
                  <wp:effectExtent l="0" t="0" r="0" b="0"/>
                  <wp:docPr id="153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R_F_Sentinel_00008 Intrusion Detection Confirmed - Object in Bed Area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21165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63C8F8" w14:textId="77777777" w:rsidR="00E77D14" w:rsidRDefault="00E77D14"/>
        </w:tc>
      </w:tr>
      <w:tr w:rsidR="001F5E54" w:rsidRPr="00FD127C" w14:paraId="7CA4272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E0DB8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52C560"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6ACD1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4BB83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E5DD6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6CB68E" w14:textId="77777777" w:rsidR="00E77D14" w:rsidRDefault="00E77D14"/>
        </w:tc>
      </w:tr>
      <w:tr w:rsidR="001F5E54" w:rsidRPr="00FD127C" w14:paraId="4D0D31E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7EB42C" w14:textId="77777777" w:rsidR="001F5E54" w:rsidRPr="00FD127C" w:rsidRDefault="0052661D" w:rsidP="00A84EEF">
            <w:pPr>
              <w:rPr>
                <w:rFonts w:cs="Arial"/>
                <w:bCs/>
                <w:color w:val="808080" w:themeColor="background1" w:themeShade="80"/>
                <w:sz w:val="16"/>
                <w:szCs w:val="14"/>
              </w:rPr>
            </w:pPr>
            <w:hyperlink r:id="rId17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D2CE0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36DEC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E40ABA3" w14:textId="77777777" w:rsidR="001F5E54" w:rsidRPr="0017445F" w:rsidRDefault="006E25A5" w:rsidP="001F5E54">
      <w:pPr>
        <w:pStyle w:val="RERequirement"/>
        <w:shd w:val="clear" w:color="auto" w:fill="F2F2F2" w:themeFill="background1" w:themeFillShade="F2"/>
      </w:pPr>
      <w:r>
        <w:t>R_Sent_Det_6</w:t>
      </w:r>
      <w:r w:rsidR="00AE04B0">
        <w:t xml:space="preserve"> Intrusion Detection - Collision Detected (accelerometer)</w:t>
      </w:r>
    </w:p>
    <w:p w14:paraId="62054695" w14:textId="77777777" w:rsidR="001F5E54" w:rsidRDefault="00AE04B0" w:rsidP="001F5E54">
      <w:pPr>
        <w:rPr>
          <w:rFonts w:cs="Arial"/>
        </w:rPr>
      </w:pPr>
      <w:r>
        <w:rPr>
          <w:rFonts w:cs="Arial"/>
        </w:rPr>
        <w:t>If a vehicle collision is detected (eg via an accelerometer), sentinel feature shall notify user of intrusion.</w:t>
      </w:r>
    </w:p>
    <w:p w14:paraId="7F71AF1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45994C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5649C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R_Sent_Det_6</w:t>
            </w:r>
          </w:p>
        </w:tc>
      </w:tr>
      <w:tr w:rsidR="001F5E54" w:rsidRPr="00FD127C" w14:paraId="63CC6E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ADCB0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525D2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detect if the vehicle has experienced any collision</w:t>
            </w:r>
          </w:p>
        </w:tc>
      </w:tr>
      <w:tr w:rsidR="001F5E54" w:rsidRPr="00FD127C" w14:paraId="70ECC1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C9023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67030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6BF92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DB16E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0B3A13" w14:textId="77777777" w:rsidR="00E77D14" w:rsidRDefault="00E77D14"/>
        </w:tc>
      </w:tr>
      <w:tr w:rsidR="001F5E54" w:rsidRPr="00FD127C" w14:paraId="6DF523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5CF5B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4BF723"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54E6F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2EAECF" w14:textId="77777777" w:rsidR="00E77D14" w:rsidRDefault="00E77D14"/>
        </w:tc>
      </w:tr>
      <w:tr w:rsidR="001F5E54" w:rsidRPr="00FD127C" w14:paraId="23C3FD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6B38D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6FF04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610CA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308751" w14:textId="77777777" w:rsidR="00E77D14" w:rsidRDefault="00E77D14"/>
        </w:tc>
      </w:tr>
      <w:tr w:rsidR="001F5E54" w:rsidRPr="00FD127C" w14:paraId="571E9F9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F13C3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A0295B"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5F48F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7E514B"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017AD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D38193" w14:textId="77777777" w:rsidR="00E77D14" w:rsidRDefault="00E77D14"/>
        </w:tc>
      </w:tr>
      <w:tr w:rsidR="001F5E54" w:rsidRPr="00FD127C" w14:paraId="3EC07B6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DD7717" w14:textId="77777777" w:rsidR="001F5E54" w:rsidRPr="00FD127C" w:rsidRDefault="0052661D" w:rsidP="00A84EEF">
            <w:pPr>
              <w:rPr>
                <w:rFonts w:cs="Arial"/>
                <w:bCs/>
                <w:color w:val="808080" w:themeColor="background1" w:themeShade="80"/>
                <w:sz w:val="16"/>
                <w:szCs w:val="14"/>
              </w:rPr>
            </w:pPr>
            <w:hyperlink r:id="rId17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2E844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953FE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94AB7D1" w14:textId="77777777" w:rsidR="001F5E54" w:rsidRPr="0017445F" w:rsidRDefault="006E25A5" w:rsidP="001F5E54">
      <w:pPr>
        <w:pStyle w:val="RERequirement"/>
        <w:shd w:val="clear" w:color="auto" w:fill="F2F2F2" w:themeFill="background1" w:themeFillShade="F2"/>
      </w:pPr>
      <w:bookmarkStart w:id="185" w:name="_48764a347669bd07b332be3224e05e42"/>
      <w:r>
        <w:t>R_Sent_OTA_1</w:t>
      </w:r>
      <w:bookmarkEnd w:id="185"/>
      <w:r w:rsidR="00AE04B0">
        <w:t xml:space="preserve"> Over the Air Updates</w:t>
      </w:r>
    </w:p>
    <w:p w14:paraId="427ABCDE" w14:textId="77777777" w:rsidR="001F5E54" w:rsidRDefault="00AE04B0" w:rsidP="001F5E54">
      <w:pPr>
        <w:rPr>
          <w:rFonts w:cs="Arial"/>
        </w:rPr>
      </w:pPr>
      <w:r>
        <w:rPr>
          <w:rFonts w:cs="Arial"/>
        </w:rPr>
        <w:t>When user approves OTA updates, the Ford Pass Application shall allow OTA updates.</w:t>
      </w:r>
    </w:p>
    <w:p w14:paraId="79AC78D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1E4DD2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A5F64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R_Sent_OTA_1</w:t>
            </w:r>
          </w:p>
        </w:tc>
      </w:tr>
      <w:tr w:rsidR="001F5E54" w:rsidRPr="00FD127C" w14:paraId="116F25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05DEB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3DE46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Improvements to the software can be made remotely without needing visits to service centres/dealerships by customers.</w:t>
            </w:r>
          </w:p>
        </w:tc>
      </w:tr>
      <w:tr w:rsidR="001F5E54" w:rsidRPr="00FD127C" w14:paraId="519E0E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F1CAD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FFB3B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680CE4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A6009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70FFA9" w14:textId="77777777" w:rsidR="00E77D14" w:rsidRDefault="00E77D14"/>
        </w:tc>
      </w:tr>
      <w:tr w:rsidR="001F5E54" w:rsidRPr="00FD127C" w14:paraId="13FA26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AE1C2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7B4423"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F1B42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981F6C" w14:textId="77777777" w:rsidR="00E77D14" w:rsidRDefault="00E77D14"/>
        </w:tc>
      </w:tr>
      <w:tr w:rsidR="001F5E54" w:rsidRPr="00FD127C" w14:paraId="7735FC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91084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F72E5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7DE145B" wp14:editId="6DBF9044">
                  <wp:extent cx="152400" cy="152400"/>
                  <wp:effectExtent l="0" t="0" r="0" b="0"/>
                  <wp:docPr id="153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R_F_Sentinel_00056 Over the Air Updates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B9690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FF8FA1" w14:textId="77777777" w:rsidR="00E77D14" w:rsidRDefault="00E77D14"/>
        </w:tc>
      </w:tr>
      <w:tr w:rsidR="001F5E54" w:rsidRPr="00FD127C" w14:paraId="7307536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11E7D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F7FA8C"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53A5C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0C744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D49FB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0092AA" w14:textId="77777777" w:rsidR="00E77D14" w:rsidRDefault="00E77D14"/>
        </w:tc>
      </w:tr>
      <w:tr w:rsidR="001F5E54" w:rsidRPr="00FD127C" w14:paraId="2EBD911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1799D7" w14:textId="77777777" w:rsidR="001F5E54" w:rsidRPr="00FD127C" w:rsidRDefault="0052661D" w:rsidP="00A84EEF">
            <w:pPr>
              <w:rPr>
                <w:rFonts w:cs="Arial"/>
                <w:bCs/>
                <w:color w:val="808080" w:themeColor="background1" w:themeShade="80"/>
                <w:sz w:val="16"/>
                <w:szCs w:val="14"/>
              </w:rPr>
            </w:pPr>
            <w:hyperlink r:id="rId17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75BE0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07BBD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97376AC" w14:textId="77777777" w:rsidR="001F5E54" w:rsidRPr="0017445F" w:rsidRDefault="006E25A5" w:rsidP="001F5E54">
      <w:pPr>
        <w:pStyle w:val="RERequirement"/>
        <w:shd w:val="clear" w:color="auto" w:fill="F2F2F2" w:themeFill="background1" w:themeFillShade="F2"/>
      </w:pPr>
      <w:r>
        <w:t>R_Sent_SYNC_1</w:t>
      </w:r>
      <w:r w:rsidR="00AE04B0">
        <w:t xml:space="preserve"> Store Video - Local</w:t>
      </w:r>
    </w:p>
    <w:p w14:paraId="1D9C6620" w14:textId="77777777" w:rsidR="001F5E54" w:rsidRDefault="00AE04B0" w:rsidP="001F5E54">
      <w:pPr>
        <w:rPr>
          <w:rFonts w:cs="Arial"/>
        </w:rPr>
      </w:pPr>
      <w:r>
        <w:rPr>
          <w:rFonts w:cs="Arial"/>
        </w:rPr>
        <w:t>When recording, the video recording system shall store videos to local storage (as long as a suitable memory device is installed).</w:t>
      </w:r>
    </w:p>
    <w:p w14:paraId="1406919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60C59B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0C685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R_Sent_SYNC_1</w:t>
            </w:r>
          </w:p>
        </w:tc>
      </w:tr>
      <w:tr w:rsidR="001F5E54" w:rsidRPr="00FD127C" w14:paraId="30AF5C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DB194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65711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implement a contingency video storage option if cloud is unaccessible</w:t>
            </w:r>
          </w:p>
        </w:tc>
      </w:tr>
      <w:tr w:rsidR="001F5E54" w:rsidRPr="00FD127C" w14:paraId="77074D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7AF90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B14DE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41C54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3A96E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BBB505" w14:textId="77777777" w:rsidR="00E77D14" w:rsidRDefault="00E77D14"/>
        </w:tc>
      </w:tr>
      <w:tr w:rsidR="001F5E54" w:rsidRPr="00FD127C" w14:paraId="360365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F43A8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76531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5E717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33F9D0" w14:textId="77777777" w:rsidR="00E77D14" w:rsidRDefault="00E77D14"/>
        </w:tc>
      </w:tr>
      <w:tr w:rsidR="001F5E54" w:rsidRPr="00FD127C" w14:paraId="43ACC1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5F56E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961F0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90E7D28" wp14:editId="6BE45C7E">
                  <wp:extent cx="152400" cy="152400"/>
                  <wp:effectExtent l="0" t="0" r="0" b="0"/>
                  <wp:docPr id="153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R_F_Sentinel_00013 Store Video - Local</w:t>
            </w:r>
          </w:p>
          <w:p w14:paraId="41314F7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2BD3C5E" wp14:editId="20C1BFE3">
                  <wp:extent cx="152400" cy="152400"/>
                  <wp:effectExtent l="0" t="0" r="0" b="0"/>
                  <wp:docPr id="1538"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R_F_Sentinel_00083 Local Storage - GB</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C1A49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D38546" w14:textId="77777777" w:rsidR="00E77D14" w:rsidRDefault="00E77D14"/>
        </w:tc>
      </w:tr>
      <w:tr w:rsidR="001F5E54" w:rsidRPr="00FD127C" w14:paraId="3176395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88E52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CC0133"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57014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8F57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4D5C3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D7E4ED" w14:textId="77777777" w:rsidR="00E77D14" w:rsidRDefault="00E77D14"/>
        </w:tc>
      </w:tr>
      <w:tr w:rsidR="001F5E54" w:rsidRPr="00FD127C" w14:paraId="4DEE6B9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834023" w14:textId="77777777" w:rsidR="001F5E54" w:rsidRPr="00FD127C" w:rsidRDefault="0052661D" w:rsidP="00A84EEF">
            <w:pPr>
              <w:rPr>
                <w:rFonts w:cs="Arial"/>
                <w:bCs/>
                <w:color w:val="808080" w:themeColor="background1" w:themeShade="80"/>
                <w:sz w:val="16"/>
                <w:szCs w:val="14"/>
              </w:rPr>
            </w:pPr>
            <w:hyperlink r:id="rId17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403DA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8A1FB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EA36D95" w14:textId="77777777" w:rsidR="001F5E54" w:rsidRPr="0017445F" w:rsidRDefault="006E25A5" w:rsidP="001F5E54">
      <w:pPr>
        <w:pStyle w:val="RERequirement"/>
        <w:shd w:val="clear" w:color="auto" w:fill="F2F2F2" w:themeFill="background1" w:themeFillShade="F2"/>
      </w:pPr>
      <w:r>
        <w:lastRenderedPageBreak/>
        <w:t>R_Sent_SYNC_3</w:t>
      </w:r>
      <w:r w:rsidR="00AE04B0">
        <w:t xml:space="preserve"> Local Storage -Overwrite</w:t>
      </w:r>
    </w:p>
    <w:p w14:paraId="6EAFC29F" w14:textId="77777777" w:rsidR="001F5E54" w:rsidRDefault="00AE04B0" w:rsidP="001F5E54">
      <w:pPr>
        <w:rPr>
          <w:rFonts w:cs="Arial"/>
        </w:rPr>
      </w:pPr>
      <w:r>
        <w:rPr>
          <w:rFonts w:cs="Arial"/>
        </w:rPr>
        <w:t>When local storage is full, the Sentinel software in the vehicle shall automatically overwrite old videos (based on storage capacity limit reached, date of recording).</w:t>
      </w:r>
    </w:p>
    <w:p w14:paraId="67CA314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22BB2A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D0DFE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R_Sent_SYNC_3</w:t>
            </w:r>
          </w:p>
        </w:tc>
      </w:tr>
      <w:tr w:rsidR="001F5E54" w:rsidRPr="00FD127C" w14:paraId="68CB6D8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72BBC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9A200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Limited storage space may casue the amount of video data captured to exceed the amount of storage space available</w:t>
            </w:r>
          </w:p>
        </w:tc>
      </w:tr>
      <w:tr w:rsidR="001F5E54" w:rsidRPr="00FD127C" w14:paraId="76F168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34DA3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A4161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0EE6746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37243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7490DF" w14:textId="77777777" w:rsidR="00E77D14" w:rsidRDefault="00E77D14"/>
        </w:tc>
      </w:tr>
      <w:tr w:rsidR="001F5E54" w:rsidRPr="00FD127C" w14:paraId="0F58B0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0C98D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51436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92CC1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AB43E6" w14:textId="77777777" w:rsidR="00E77D14" w:rsidRDefault="00E77D14"/>
        </w:tc>
      </w:tr>
      <w:tr w:rsidR="001F5E54" w:rsidRPr="00FD127C" w14:paraId="4217BA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71AEA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462D9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3EB23DB" wp14:editId="2ECB71D6">
                  <wp:extent cx="152400" cy="152400"/>
                  <wp:effectExtent l="0" t="0" r="0" b="0"/>
                  <wp:docPr id="154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R_F_Sentinel_00077 Local Storage -Overwrite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4FA31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2F9945" w14:textId="77777777" w:rsidR="00E77D14" w:rsidRDefault="00E77D14"/>
        </w:tc>
      </w:tr>
      <w:tr w:rsidR="001F5E54" w:rsidRPr="00FD127C" w14:paraId="7503524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5E1A7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2AC28A"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760A8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7E307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15F5C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82EE77" w14:textId="77777777" w:rsidR="00E77D14" w:rsidRDefault="00E77D14"/>
        </w:tc>
      </w:tr>
      <w:tr w:rsidR="001F5E54" w:rsidRPr="00FD127C" w14:paraId="58CA263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774761" w14:textId="77777777" w:rsidR="001F5E54" w:rsidRPr="00FD127C" w:rsidRDefault="0052661D" w:rsidP="00A84EEF">
            <w:pPr>
              <w:rPr>
                <w:rFonts w:cs="Arial"/>
                <w:bCs/>
                <w:color w:val="808080" w:themeColor="background1" w:themeShade="80"/>
                <w:sz w:val="16"/>
                <w:szCs w:val="14"/>
              </w:rPr>
            </w:pPr>
            <w:hyperlink r:id="rId17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FA1DE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59A2E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E281631" w14:textId="77777777" w:rsidR="001F5E54" w:rsidRPr="0017445F" w:rsidRDefault="006E25A5" w:rsidP="001F5E54">
      <w:pPr>
        <w:pStyle w:val="RERequirement"/>
        <w:shd w:val="clear" w:color="auto" w:fill="F2F2F2" w:themeFill="background1" w:themeFillShade="F2"/>
      </w:pPr>
      <w:r>
        <w:t>R_Sent_SYNC_4</w:t>
      </w:r>
      <w:r w:rsidR="00AE04B0">
        <w:t xml:space="preserve"> Alert Poor Network Signal at Park</w:t>
      </w:r>
    </w:p>
    <w:p w14:paraId="42E84153" w14:textId="77777777" w:rsidR="001F5E54" w:rsidRDefault="00AE04B0" w:rsidP="001F5E54">
      <w:pPr>
        <w:rPr>
          <w:rFonts w:cs="Arial"/>
        </w:rPr>
      </w:pPr>
      <w:r>
        <w:rPr>
          <w:rFonts w:cs="Arial"/>
        </w:rPr>
        <w:t>When the vehicle is parked, the vehicle HMI (SYNC) shall inform the user if the network connection is poor - so USB device needed.  Check to see if USB memory device installed and inform user.</w:t>
      </w:r>
    </w:p>
    <w:p w14:paraId="631ED9B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87439A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93A6D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R_Sent_SYNC_4</w:t>
            </w:r>
          </w:p>
        </w:tc>
      </w:tr>
      <w:tr w:rsidR="001F5E54" w:rsidRPr="00FD127C" w14:paraId="428A13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D4BAA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0A2DC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feature should warn the user that the nework connection may be poor, so that they can either drive to another location or ensure that a USB memroy device is in the vehicle.  A USB memory device is reagded as being less secure than storing data to the cloud, as the USB memory device may be stolen from the vehicle.</w:t>
            </w:r>
          </w:p>
        </w:tc>
      </w:tr>
      <w:tr w:rsidR="001F5E54" w:rsidRPr="00FD127C" w14:paraId="160C18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28DB7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77C6A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13B37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0F3D4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AF1EBF" w14:textId="77777777" w:rsidR="00E77D14" w:rsidRDefault="00E77D14"/>
        </w:tc>
      </w:tr>
      <w:tr w:rsidR="001F5E54" w:rsidRPr="00FD127C" w14:paraId="495E25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C20AC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2541CD"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5A1B7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DC2401" w14:textId="77777777" w:rsidR="00E77D14" w:rsidRDefault="00E77D14"/>
        </w:tc>
      </w:tr>
      <w:tr w:rsidR="001F5E54" w:rsidRPr="00FD127C" w14:paraId="34B5BE5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D7A26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F2E3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DDADA16" wp14:editId="5FED526F">
                  <wp:extent cx="152400" cy="152400"/>
                  <wp:effectExtent l="0" t="0" r="0" b="0"/>
                  <wp:docPr id="154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R_F_Sentinel_00078 Alert Poor Signal at Park</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1D3FD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27BE20" w14:textId="77777777" w:rsidR="00E77D14" w:rsidRDefault="00E77D14"/>
        </w:tc>
      </w:tr>
      <w:tr w:rsidR="001F5E54" w:rsidRPr="00FD127C" w14:paraId="58F599A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54255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2844C2"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E2800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562CD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02F2A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247DA8" w14:textId="77777777" w:rsidR="00E77D14" w:rsidRDefault="00E77D14"/>
        </w:tc>
      </w:tr>
      <w:tr w:rsidR="001F5E54" w:rsidRPr="00FD127C" w14:paraId="49F91CD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158798" w14:textId="77777777" w:rsidR="001F5E54" w:rsidRPr="00FD127C" w:rsidRDefault="0052661D" w:rsidP="00A84EEF">
            <w:pPr>
              <w:rPr>
                <w:rFonts w:cs="Arial"/>
                <w:bCs/>
                <w:color w:val="808080" w:themeColor="background1" w:themeShade="80"/>
                <w:sz w:val="16"/>
                <w:szCs w:val="14"/>
              </w:rPr>
            </w:pPr>
            <w:hyperlink r:id="rId17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FFB4D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C8DDF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4D4F79D" w14:textId="77777777" w:rsidR="001F5E54" w:rsidRPr="0017445F" w:rsidRDefault="006E25A5" w:rsidP="001F5E54">
      <w:pPr>
        <w:pStyle w:val="RERequirement"/>
        <w:shd w:val="clear" w:color="auto" w:fill="F2F2F2" w:themeFill="background1" w:themeFillShade="F2"/>
      </w:pPr>
      <w:r>
        <w:t>R_Sent_Str_1</w:t>
      </w:r>
      <w:r w:rsidR="00AE04B0">
        <w:t xml:space="preserve"> Cloud Storage -Overwrite</w:t>
      </w:r>
    </w:p>
    <w:p w14:paraId="292C3E1E" w14:textId="77777777" w:rsidR="001F5E54" w:rsidRDefault="00AE04B0" w:rsidP="001F5E54">
      <w:pPr>
        <w:rPr>
          <w:rFonts w:cs="Arial"/>
        </w:rPr>
      </w:pPr>
      <w:r>
        <w:rPr>
          <w:rFonts w:cs="Arial"/>
        </w:rPr>
        <w:t>When cloud storage is full, the Sentinel software in the vehicle shall automatically overwrite old videos (based on storage capacity limit reached, date of recording).</w:t>
      </w:r>
    </w:p>
    <w:p w14:paraId="2157D6F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6ABF3A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DDD7C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R_Sent_Str_1</w:t>
            </w:r>
          </w:p>
        </w:tc>
      </w:tr>
      <w:tr w:rsidR="001F5E54" w:rsidRPr="00FD127C" w14:paraId="3B32C7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AEA83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77B39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amount of data collected may exceed the available storage capacity.</w:t>
            </w:r>
          </w:p>
        </w:tc>
      </w:tr>
      <w:tr w:rsidR="001F5E54" w:rsidRPr="00FD127C" w14:paraId="53C1CA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2448C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0945A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CFDB87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72DDE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B89374" w14:textId="77777777" w:rsidR="00E77D14" w:rsidRDefault="00E77D14"/>
        </w:tc>
      </w:tr>
      <w:tr w:rsidR="001F5E54" w:rsidRPr="00FD127C" w14:paraId="715CDC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B43E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88494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71407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C36DEC" w14:textId="77777777" w:rsidR="00E77D14" w:rsidRDefault="00E77D14"/>
        </w:tc>
      </w:tr>
      <w:tr w:rsidR="001F5E54" w:rsidRPr="00FD127C" w14:paraId="389CEE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7AD4F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493E2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E80615D" wp14:editId="0E23FBFD">
                  <wp:extent cx="152400" cy="152400"/>
                  <wp:effectExtent l="0" t="0" r="0" b="0"/>
                  <wp:docPr id="154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R_F_Sentinel_00073 Cloud Storage -Overwrite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E34FD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7BB35E" w14:textId="77777777" w:rsidR="00E77D14" w:rsidRDefault="00E77D14"/>
        </w:tc>
      </w:tr>
      <w:tr w:rsidR="001F5E54" w:rsidRPr="00FD127C" w14:paraId="780DAF4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6608F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730988"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416E8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3B611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08234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3EC4B8" w14:textId="77777777" w:rsidR="00E77D14" w:rsidRDefault="00E77D14"/>
        </w:tc>
      </w:tr>
      <w:tr w:rsidR="001F5E54" w:rsidRPr="00FD127C" w14:paraId="75DDFDF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0AB22D" w14:textId="77777777" w:rsidR="001F5E54" w:rsidRPr="00FD127C" w:rsidRDefault="0052661D" w:rsidP="00A84EEF">
            <w:pPr>
              <w:rPr>
                <w:rFonts w:cs="Arial"/>
                <w:bCs/>
                <w:color w:val="808080" w:themeColor="background1" w:themeShade="80"/>
                <w:sz w:val="16"/>
                <w:szCs w:val="14"/>
              </w:rPr>
            </w:pPr>
            <w:hyperlink r:id="rId17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6251C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E7E23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064F074" w14:textId="77777777" w:rsidR="001F5E54" w:rsidRPr="0017445F" w:rsidRDefault="006E25A5" w:rsidP="001F5E54">
      <w:pPr>
        <w:pStyle w:val="RERequirement"/>
        <w:shd w:val="clear" w:color="auto" w:fill="F2F2F2" w:themeFill="background1" w:themeFillShade="F2"/>
      </w:pPr>
      <w:r>
        <w:t>R_Sent_Str_2</w:t>
      </w:r>
      <w:r w:rsidR="00AE04B0">
        <w:t xml:space="preserve"> Store Video - Cloud</w:t>
      </w:r>
    </w:p>
    <w:p w14:paraId="1B697892" w14:textId="77777777" w:rsidR="001F5E54" w:rsidRDefault="00AE04B0" w:rsidP="001F5E54">
      <w:pPr>
        <w:rPr>
          <w:rFonts w:cs="Arial"/>
        </w:rPr>
      </w:pPr>
      <w:r>
        <w:rPr>
          <w:rFonts w:cs="Arial"/>
        </w:rPr>
        <w:t>When recording,  the video recording system  shall store videos to cloud storage.</w:t>
      </w:r>
    </w:p>
    <w:p w14:paraId="3843382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98E119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CD219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R_Sent_Str_2</w:t>
            </w:r>
          </w:p>
        </w:tc>
      </w:tr>
      <w:tr w:rsidR="001F5E54" w:rsidRPr="00FD127C" w14:paraId="63DF9D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44C99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F728A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implement video storage in cloud storage space</w:t>
            </w:r>
          </w:p>
        </w:tc>
      </w:tr>
      <w:tr w:rsidR="001F5E54" w:rsidRPr="00FD127C" w14:paraId="33FC46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B1F91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D435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0A4CA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1A3ED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E8BCEE" w14:textId="77777777" w:rsidR="00E77D14" w:rsidRDefault="00E77D14"/>
        </w:tc>
      </w:tr>
      <w:tr w:rsidR="001F5E54" w:rsidRPr="00FD127C" w14:paraId="11E37B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FD757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9082A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F0A5B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116885" w14:textId="77777777" w:rsidR="00E77D14" w:rsidRDefault="00E77D14"/>
        </w:tc>
      </w:tr>
      <w:tr w:rsidR="001F5E54" w:rsidRPr="00FD127C" w14:paraId="6780B1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01E40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5B09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586CC2A" wp14:editId="6F532406">
                  <wp:extent cx="152400" cy="152400"/>
                  <wp:effectExtent l="0" t="0" r="0" b="0"/>
                  <wp:docPr id="154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R_F_Sentinel_00012 Store Video - Cloud</w:t>
            </w:r>
          </w:p>
          <w:p w14:paraId="17A3843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399DFEE" wp14:editId="2130A114">
                  <wp:extent cx="152400" cy="152400"/>
                  <wp:effectExtent l="0" t="0" r="0" b="0"/>
                  <wp:docPr id="1548"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R_F_Sentinel_00085 Cloud Storage - Days/GB</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140E2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6F64F3" w14:textId="77777777" w:rsidR="00E77D14" w:rsidRDefault="00E77D14"/>
        </w:tc>
      </w:tr>
      <w:tr w:rsidR="001F5E54" w:rsidRPr="00FD127C" w14:paraId="6C66AF3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241CD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73F179"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0388B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A0EBEA"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87273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F8D741" w14:textId="77777777" w:rsidR="00E77D14" w:rsidRDefault="00E77D14"/>
        </w:tc>
      </w:tr>
      <w:tr w:rsidR="001F5E54" w:rsidRPr="00FD127C" w14:paraId="2BBAE86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5D4360" w14:textId="77777777" w:rsidR="001F5E54" w:rsidRPr="00FD127C" w:rsidRDefault="0052661D" w:rsidP="00A84EEF">
            <w:pPr>
              <w:rPr>
                <w:rFonts w:cs="Arial"/>
                <w:bCs/>
                <w:color w:val="808080" w:themeColor="background1" w:themeShade="80"/>
                <w:sz w:val="16"/>
                <w:szCs w:val="14"/>
              </w:rPr>
            </w:pPr>
            <w:hyperlink r:id="rId18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EE84B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66BF0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C736D9F" w14:textId="77777777" w:rsidR="001F5E54" w:rsidRPr="0017445F" w:rsidRDefault="006E25A5" w:rsidP="001F5E54">
      <w:pPr>
        <w:pStyle w:val="RERequirement"/>
        <w:shd w:val="clear" w:color="auto" w:fill="F2F2F2" w:themeFill="background1" w:themeFillShade="F2"/>
      </w:pPr>
      <w:r>
        <w:t>R_Sent_Str_3</w:t>
      </w:r>
      <w:r w:rsidR="00AE04B0">
        <w:t xml:space="preserve"> Record Video</w:t>
      </w:r>
    </w:p>
    <w:p w14:paraId="3341464D" w14:textId="77777777" w:rsidR="001F5E54" w:rsidRDefault="00AE04B0" w:rsidP="001F5E54">
      <w:pPr>
        <w:rPr>
          <w:rFonts w:cs="Arial"/>
        </w:rPr>
      </w:pPr>
      <w:r>
        <w:rPr>
          <w:rFonts w:cs="Arial"/>
        </w:rPr>
        <w:t>If triggered, the video recording system shall start recording video in less than 2.5 seconds.</w:t>
      </w:r>
    </w:p>
    <w:p w14:paraId="6A32D42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158ABC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01063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R_Sent_Str_3</w:t>
            </w:r>
          </w:p>
        </w:tc>
      </w:tr>
      <w:tr w:rsidR="001F5E54" w:rsidRPr="00FD127C" w14:paraId="303F0C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C38AF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B65DF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implement video recording</w:t>
            </w:r>
          </w:p>
        </w:tc>
      </w:tr>
      <w:tr w:rsidR="001F5E54" w:rsidRPr="00FD127C" w14:paraId="2D980C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D5CA5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0841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6097F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12E9D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A1FA3C" w14:textId="77777777" w:rsidR="00E77D14" w:rsidRDefault="00E77D14"/>
        </w:tc>
      </w:tr>
      <w:tr w:rsidR="001F5E54" w:rsidRPr="00FD127C" w14:paraId="3712E0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6B4CB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6A347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6C617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E526EC" w14:textId="77777777" w:rsidR="00E77D14" w:rsidRDefault="00E77D14"/>
        </w:tc>
      </w:tr>
      <w:tr w:rsidR="001F5E54" w:rsidRPr="00FD127C" w14:paraId="12D7BF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46499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815BF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1A03A28" wp14:editId="5AE3EBB8">
                  <wp:extent cx="152400" cy="152400"/>
                  <wp:effectExtent l="0" t="0" r="0" b="0"/>
                  <wp:docPr id="155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R_F_Sentinel_00011 Record Video</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B25BE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7CEE88" w14:textId="77777777" w:rsidR="00E77D14" w:rsidRDefault="00E77D14"/>
        </w:tc>
      </w:tr>
      <w:tr w:rsidR="001F5E54" w:rsidRPr="00FD127C" w14:paraId="25B949C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C877C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A75639"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A38F3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BA07E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CDD10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D7F406" w14:textId="77777777" w:rsidR="00E77D14" w:rsidRDefault="00E77D14"/>
        </w:tc>
      </w:tr>
      <w:tr w:rsidR="001F5E54" w:rsidRPr="00FD127C" w14:paraId="6F2686A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50D2C0" w14:textId="77777777" w:rsidR="001F5E54" w:rsidRPr="00FD127C" w:rsidRDefault="0052661D" w:rsidP="00A84EEF">
            <w:pPr>
              <w:rPr>
                <w:rFonts w:cs="Arial"/>
                <w:bCs/>
                <w:color w:val="808080" w:themeColor="background1" w:themeShade="80"/>
                <w:sz w:val="16"/>
                <w:szCs w:val="14"/>
              </w:rPr>
            </w:pPr>
            <w:hyperlink r:id="rId18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B2001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B970B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07C061" w14:textId="77777777" w:rsidR="001F5E54" w:rsidRPr="0017445F" w:rsidRDefault="006E25A5" w:rsidP="001F5E54">
      <w:pPr>
        <w:pStyle w:val="RERequirement"/>
        <w:shd w:val="clear" w:color="auto" w:fill="F2F2F2" w:themeFill="background1" w:themeFillShade="F2"/>
      </w:pPr>
      <w:bookmarkStart w:id="186" w:name="_08f7e80060582002f7fd259778d25fc5"/>
      <w:r>
        <w:t>R_Sent_Str_4</w:t>
      </w:r>
      <w:bookmarkEnd w:id="186"/>
      <w:r w:rsidR="00AE04B0">
        <w:t xml:space="preserve"> Date/Time of Recording</w:t>
      </w:r>
    </w:p>
    <w:p w14:paraId="286C26AD" w14:textId="77777777" w:rsidR="001F5E54" w:rsidRDefault="00AE04B0" w:rsidP="001F5E54">
      <w:pPr>
        <w:rPr>
          <w:rFonts w:cs="Arial"/>
        </w:rPr>
      </w:pPr>
      <w:r>
        <w:rPr>
          <w:rFonts w:cs="Arial"/>
        </w:rPr>
        <w:t>The date and time of any video data or threat event data shall be recorded.</w:t>
      </w:r>
    </w:p>
    <w:p w14:paraId="581481B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37C94B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C1B65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R_Sent_Str_4</w:t>
            </w:r>
          </w:p>
        </w:tc>
      </w:tr>
      <w:tr w:rsidR="001F5E54" w:rsidRPr="00FD127C" w14:paraId="382ABC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625FB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FFAA0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identify when the threat event occurred</w:t>
            </w:r>
          </w:p>
        </w:tc>
      </w:tr>
      <w:tr w:rsidR="001F5E54" w:rsidRPr="00FD127C" w14:paraId="1DD1AC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92A65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04CA4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399C3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CA5A5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F86078" w14:textId="77777777" w:rsidR="00E77D14" w:rsidRDefault="00E77D14"/>
        </w:tc>
      </w:tr>
      <w:tr w:rsidR="001F5E54" w:rsidRPr="00FD127C" w14:paraId="2F7193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EE9CA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FDB778"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7464E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4F40B1" w14:textId="77777777" w:rsidR="00E77D14" w:rsidRDefault="00E77D14"/>
        </w:tc>
      </w:tr>
      <w:tr w:rsidR="001F5E54" w:rsidRPr="00FD127C" w14:paraId="4A846F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280D2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8C4E0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4D6CDDA" wp14:editId="6FA4267E">
                  <wp:extent cx="152400" cy="152400"/>
                  <wp:effectExtent l="0" t="0" r="0" b="0"/>
                  <wp:docPr id="155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R_F_Sentinel_00081 Recording Indicator for Video/Audio</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9B493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54FD41" w14:textId="77777777" w:rsidR="00E77D14" w:rsidRDefault="00E77D14"/>
        </w:tc>
      </w:tr>
      <w:tr w:rsidR="001F5E54" w:rsidRPr="00FD127C" w14:paraId="7ABB342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BCD0C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A26471"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F4307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F366C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B9855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3DB0FA" w14:textId="77777777" w:rsidR="00E77D14" w:rsidRDefault="00E77D14"/>
        </w:tc>
      </w:tr>
      <w:tr w:rsidR="001F5E54" w:rsidRPr="00FD127C" w14:paraId="0734E2D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CC5AA9" w14:textId="77777777" w:rsidR="001F5E54" w:rsidRPr="00FD127C" w:rsidRDefault="0052661D" w:rsidP="00A84EEF">
            <w:pPr>
              <w:rPr>
                <w:rFonts w:cs="Arial"/>
                <w:bCs/>
                <w:color w:val="808080" w:themeColor="background1" w:themeShade="80"/>
                <w:sz w:val="16"/>
                <w:szCs w:val="14"/>
              </w:rPr>
            </w:pPr>
            <w:hyperlink r:id="rId18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BF02E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DF14F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2EE022F" w14:textId="77777777" w:rsidR="000D7866" w:rsidRPr="00E47D48" w:rsidRDefault="000D7866" w:rsidP="00E47D48">
      <w:pPr>
        <w:rPr>
          <w:color w:val="FF0000"/>
        </w:rPr>
      </w:pPr>
    </w:p>
    <w:p w14:paraId="4FD67687" w14:textId="77777777" w:rsidR="009C1EEC" w:rsidRDefault="000D732E" w:rsidP="0061324D">
      <w:pPr>
        <w:pStyle w:val="Heading2"/>
        <w:numPr>
          <w:ilvl w:val="1"/>
          <w:numId w:val="4"/>
        </w:numPr>
      </w:pPr>
      <w:r>
        <w:t xml:space="preserve">Logical Function </w:t>
      </w:r>
      <w:r>
        <w:rPr>
          <w:noProof/>
        </w:rPr>
        <w:drawing>
          <wp:inline distT="0" distB="0" distL="0" distR="0" wp14:anchorId="0765AB2F" wp14:editId="6264E3D8">
            <wp:extent cx="152400" cy="152400"/>
            <wp:effectExtent l="0" t="0" r="0" b="0"/>
            <wp:docPr id="155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87" w:name="_f8240972c9018934d70502447c2fd9ec"/>
      <w:r w:rsidR="008E73AE">
        <w:t>Send default selected camera view request</w:t>
      </w:r>
      <w:bookmarkEnd w:id="187"/>
    </w:p>
    <w:p w14:paraId="718DEE62" w14:textId="77777777" w:rsidR="0061785D" w:rsidRDefault="0061785D" w:rsidP="00783BCF">
      <w:pPr>
        <w:pStyle w:val="Heading3"/>
      </w:pPr>
      <w:r>
        <w:t xml:space="preserve">Function </w:t>
      </w:r>
      <w:r w:rsidR="00283752">
        <w:t>Overview</w:t>
      </w:r>
    </w:p>
    <w:p w14:paraId="6CFF2188" w14:textId="77777777" w:rsidR="00427220" w:rsidRDefault="000D732E" w:rsidP="00427220">
      <w:pPr>
        <w:pStyle w:val="Heading4"/>
      </w:pPr>
      <w:r>
        <w:t xml:space="preserve">Function </w:t>
      </w:r>
      <w:r w:rsidR="00283752">
        <w:t>Description</w:t>
      </w:r>
    </w:p>
    <w:p w14:paraId="12B64908" w14:textId="77777777" w:rsidR="00794B45" w:rsidRDefault="00794B45" w:rsidP="009C1EEC">
      <w:pPr>
        <w:contextualSpacing/>
      </w:pPr>
    </w:p>
    <w:p w14:paraId="761C7DA9" w14:textId="77777777" w:rsidR="00AC0C92" w:rsidRDefault="00AC0C92" w:rsidP="009C1EEC">
      <w:pPr>
        <w:contextualSpacing/>
      </w:pPr>
      <w:r>
        <w:t>Function is allocated to:</w:t>
      </w:r>
    </w:p>
    <w:p w14:paraId="3E0DC0B8" w14:textId="77777777" w:rsidR="00AC0C92" w:rsidRDefault="00604AF5" w:rsidP="0061324D">
      <w:pPr>
        <w:pStyle w:val="ListParagraph"/>
        <w:numPr>
          <w:ilvl w:val="0"/>
          <w:numId w:val="13"/>
        </w:numPr>
        <w:contextualSpacing/>
      </w:pPr>
      <w:r>
        <w:rPr>
          <w:noProof/>
        </w:rPr>
        <w:drawing>
          <wp:inline distT="0" distB="0" distL="0" distR="0" wp14:anchorId="5385B108" wp14:editId="4AE55865">
            <wp:extent cx="152400" cy="152400"/>
            <wp:effectExtent l="0" t="0" r="0" b="0"/>
            <wp:docPr id="1556"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Selection of Default Camera on App</w:t>
      </w:r>
      <w:r>
        <w:t xml:space="preserve"> &lt;&lt;Logical&gt;&gt;</w:t>
      </w:r>
    </w:p>
    <w:p w14:paraId="30A7244B" w14:textId="77777777" w:rsidR="00AC0C92" w:rsidRDefault="00604AF5" w:rsidP="0061324D">
      <w:pPr>
        <w:pStyle w:val="ListParagraph"/>
        <w:numPr>
          <w:ilvl w:val="0"/>
          <w:numId w:val="13"/>
        </w:numPr>
        <w:contextualSpacing/>
      </w:pPr>
      <w:r>
        <w:rPr>
          <w:noProof/>
        </w:rPr>
        <w:drawing>
          <wp:inline distT="0" distB="0" distL="0" distR="0" wp14:anchorId="5B7D0863" wp14:editId="66B794CE">
            <wp:extent cx="152400" cy="152400"/>
            <wp:effectExtent l="0" t="0" r="0" b="0"/>
            <wp:docPr id="1558"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HMI</w:t>
      </w:r>
      <w:r>
        <w:t xml:space="preserve"> &lt;&lt;Logical&gt;&gt;</w:t>
      </w:r>
    </w:p>
    <w:p w14:paraId="172815BC" w14:textId="77777777" w:rsidR="00AC0C92" w:rsidRDefault="00604AF5" w:rsidP="0061324D">
      <w:pPr>
        <w:pStyle w:val="ListParagraph"/>
        <w:numPr>
          <w:ilvl w:val="0"/>
          <w:numId w:val="13"/>
        </w:numPr>
        <w:contextualSpacing/>
      </w:pPr>
      <w:r>
        <w:rPr>
          <w:noProof/>
        </w:rPr>
        <w:drawing>
          <wp:inline distT="0" distB="0" distL="0" distR="0" wp14:anchorId="2BD490AF" wp14:editId="14BF47FE">
            <wp:extent cx="152400" cy="152400"/>
            <wp:effectExtent l="0" t="0" r="0" b="0"/>
            <wp:docPr id="156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77D68185" w14:textId="77777777" w:rsidR="00794B45" w:rsidRDefault="00794B45" w:rsidP="009C1EEC">
      <w:pPr>
        <w:contextualSpacing/>
      </w:pPr>
    </w:p>
    <w:p w14:paraId="7B33BC4E" w14:textId="77777777" w:rsidR="009C1EEC" w:rsidRDefault="009C1EEC" w:rsidP="009C1EEC">
      <w:pPr>
        <w:contextualSpacing/>
      </w:pPr>
      <w:r w:rsidRPr="00A554C4">
        <w:t>Send default camera id view request</w:t>
      </w:r>
    </w:p>
    <w:p w14:paraId="0ACBF93F" w14:textId="77777777" w:rsidR="00282E2C" w:rsidRDefault="000D732E" w:rsidP="00FD32A2">
      <w:pPr>
        <w:pStyle w:val="Heading4"/>
      </w:pPr>
      <w:r>
        <w:t xml:space="preserve">Function </w:t>
      </w:r>
      <w:r w:rsidR="00282E2C">
        <w:t>Variants</w:t>
      </w:r>
    </w:p>
    <w:p w14:paraId="4E259192" w14:textId="77777777" w:rsidR="00282E2C" w:rsidRDefault="00282E2C" w:rsidP="00282E2C"/>
    <w:p w14:paraId="124E63E9"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43760DD5" w14:textId="77777777" w:rsidTr="00EB7D77">
        <w:trPr>
          <w:trHeight w:val="314"/>
        </w:trPr>
        <w:tc>
          <w:tcPr>
            <w:tcW w:w="2523" w:type="dxa"/>
            <w:shd w:val="clear" w:color="auto" w:fill="D9D9D9" w:themeFill="background1" w:themeFillShade="D9"/>
          </w:tcPr>
          <w:p w14:paraId="645B9B43"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29604D55"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6E83703F"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316FFB80" w14:textId="77777777" w:rsidTr="00EB7D77">
        <w:trPr>
          <w:trHeight w:val="198"/>
        </w:trPr>
        <w:tc>
          <w:tcPr>
            <w:tcW w:w="2523" w:type="dxa"/>
          </w:tcPr>
          <w:p w14:paraId="22FD826A"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7280F4C5" w14:textId="77777777" w:rsidR="000D732E" w:rsidRPr="009E3B7C" w:rsidRDefault="000D732E" w:rsidP="00EB7D77">
            <w:pPr>
              <w:overflowPunct/>
              <w:autoSpaceDE/>
              <w:autoSpaceDN/>
              <w:adjustRightInd/>
              <w:textAlignment w:val="center"/>
              <w:rPr>
                <w:rFonts w:cs="Arial"/>
              </w:rPr>
            </w:pPr>
          </w:p>
        </w:tc>
        <w:tc>
          <w:tcPr>
            <w:tcW w:w="2551" w:type="dxa"/>
          </w:tcPr>
          <w:p w14:paraId="583B28B8" w14:textId="77777777" w:rsidR="000D732E" w:rsidRDefault="000D732E" w:rsidP="00EB7D77">
            <w:pPr>
              <w:rPr>
                <w:rFonts w:cs="Arial"/>
                <w:lang w:val="en-GB"/>
              </w:rPr>
            </w:pPr>
            <w:r>
              <w:rPr>
                <w:rFonts w:cs="Arial"/>
                <w:lang w:val="en-GB"/>
              </w:rPr>
              <w:t xml:space="preserve">e.g. ExtLightTechnology = LED </w:t>
            </w:r>
          </w:p>
          <w:p w14:paraId="7095FE1F" w14:textId="77777777" w:rsidR="000D732E" w:rsidRDefault="000D732E" w:rsidP="00EB7D77">
            <w:pPr>
              <w:rPr>
                <w:rFonts w:cs="Arial"/>
                <w:lang w:val="en-GB"/>
              </w:rPr>
            </w:pPr>
            <w:r>
              <w:rPr>
                <w:rFonts w:cs="Arial"/>
                <w:lang w:val="en-GB"/>
              </w:rPr>
              <w:t>OR</w:t>
            </w:r>
          </w:p>
          <w:p w14:paraId="4542DEF3" w14:textId="77777777" w:rsidR="000D732E" w:rsidRPr="005A344A" w:rsidRDefault="000D732E" w:rsidP="00EB7D77">
            <w:pPr>
              <w:rPr>
                <w:rFonts w:cs="Arial"/>
                <w:lang w:val="en-GB"/>
              </w:rPr>
            </w:pPr>
            <w:r>
              <w:rPr>
                <w:rFonts w:cs="Arial"/>
                <w:lang w:val="en-GB"/>
              </w:rPr>
              <w:t>ExtLightTechnology = Xenon</w:t>
            </w:r>
          </w:p>
        </w:tc>
      </w:tr>
    </w:tbl>
    <w:p w14:paraId="30103491" w14:textId="77777777" w:rsidR="000D732E" w:rsidRPr="005067FC" w:rsidRDefault="000D732E" w:rsidP="00282E2C">
      <w:pPr>
        <w:rPr>
          <w:i/>
          <w:color w:val="A6A6A6" w:themeColor="background1" w:themeShade="A6"/>
        </w:rPr>
      </w:pPr>
    </w:p>
    <w:p w14:paraId="78BD7B0F" w14:textId="77777777" w:rsidR="00427220" w:rsidRDefault="00427220" w:rsidP="00FD32A2">
      <w:pPr>
        <w:pStyle w:val="Heading4"/>
      </w:pPr>
      <w:r>
        <w:t>Input Requirements</w:t>
      </w:r>
      <w:r w:rsidR="000D732E">
        <w:t>/Documents</w:t>
      </w:r>
    </w:p>
    <w:p w14:paraId="1826ED3B"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4F75056F" w14:textId="77777777" w:rsidTr="00656A21">
        <w:trPr>
          <w:trHeight w:val="20"/>
        </w:trPr>
        <w:tc>
          <w:tcPr>
            <w:tcW w:w="1561" w:type="dxa"/>
            <w:shd w:val="clear" w:color="auto" w:fill="D9D9D9" w:themeFill="background1" w:themeFillShade="D9"/>
          </w:tcPr>
          <w:p w14:paraId="2867B0CC"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CF65D13" w14:textId="77777777" w:rsidR="000D732E" w:rsidRDefault="000D732E" w:rsidP="00EB7D77">
            <w:pPr>
              <w:rPr>
                <w:rFonts w:ascii="Helvetica" w:hAnsi="Helvetica" w:cs="Helvetica"/>
                <w:sz w:val="16"/>
              </w:rPr>
            </w:pPr>
          </w:p>
          <w:p w14:paraId="025D6903"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4925A07"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0D949265"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7C0DAA0" w14:textId="77777777" w:rsidR="000D732E" w:rsidRDefault="000D732E" w:rsidP="00EB7D77">
            <w:pPr>
              <w:rPr>
                <w:rFonts w:ascii="Helvetica" w:hAnsi="Helvetica" w:cs="Helvetica"/>
                <w:b/>
              </w:rPr>
            </w:pPr>
            <w:r>
              <w:rPr>
                <w:rFonts w:ascii="Helvetica" w:hAnsi="Helvetica" w:cs="Helvetica"/>
                <w:b/>
              </w:rPr>
              <w:t>Derived Requirement</w:t>
            </w:r>
          </w:p>
          <w:p w14:paraId="5C8FECDD" w14:textId="77777777" w:rsidR="000D732E" w:rsidRDefault="000D732E" w:rsidP="00EB7D77">
            <w:pPr>
              <w:rPr>
                <w:rFonts w:ascii="Helvetica" w:hAnsi="Helvetica" w:cs="Helvetica"/>
                <w:sz w:val="16"/>
              </w:rPr>
            </w:pPr>
          </w:p>
          <w:p w14:paraId="187EB1BB"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5A35B9BC" w14:textId="77777777" w:rsidTr="00656A21">
        <w:trPr>
          <w:trHeight w:val="20"/>
        </w:trPr>
        <w:tc>
          <w:tcPr>
            <w:tcW w:w="10211" w:type="dxa"/>
            <w:gridSpan w:val="4"/>
            <w:shd w:val="clear" w:color="auto" w:fill="F2F2F2" w:themeFill="background1" w:themeFillShade="F2"/>
          </w:tcPr>
          <w:p w14:paraId="575E5D7F"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8D5B916" w14:textId="77777777" w:rsidTr="00656A21">
        <w:trPr>
          <w:trHeight w:val="20"/>
        </w:trPr>
        <w:tc>
          <w:tcPr>
            <w:tcW w:w="1561" w:type="dxa"/>
          </w:tcPr>
          <w:p w14:paraId="5A235104" w14:textId="77777777" w:rsidR="000D732E" w:rsidRPr="00D410AE" w:rsidRDefault="000D732E" w:rsidP="00EB7D77">
            <w:pPr>
              <w:rPr>
                <w:rFonts w:cs="Arial"/>
              </w:rPr>
            </w:pPr>
          </w:p>
        </w:tc>
        <w:tc>
          <w:tcPr>
            <w:tcW w:w="2694" w:type="dxa"/>
          </w:tcPr>
          <w:p w14:paraId="17E7D9A0" w14:textId="77777777" w:rsidR="000D732E" w:rsidRDefault="000D732E" w:rsidP="00EB7D77">
            <w:pPr>
              <w:rPr>
                <w:rFonts w:cs="Arial"/>
              </w:rPr>
            </w:pPr>
            <w:r>
              <w:rPr>
                <w:rFonts w:cs="Arial"/>
              </w:rPr>
              <w:t>&lt;Example:</w:t>
            </w:r>
          </w:p>
          <w:p w14:paraId="34949A6E" w14:textId="77777777" w:rsidR="000D732E" w:rsidRPr="00D410AE" w:rsidRDefault="000D732E" w:rsidP="00EB7D77">
            <w:pPr>
              <w:rPr>
                <w:rFonts w:cs="Arial"/>
              </w:rPr>
            </w:pPr>
            <w:r>
              <w:rPr>
                <w:rFonts w:cs="Arial"/>
              </w:rPr>
              <w:t>id + title of relevant Feature Docs&gt;</w:t>
            </w:r>
          </w:p>
        </w:tc>
        <w:tc>
          <w:tcPr>
            <w:tcW w:w="2694" w:type="dxa"/>
          </w:tcPr>
          <w:p w14:paraId="43F5367E" w14:textId="77777777" w:rsidR="000D732E" w:rsidRPr="00D410AE" w:rsidRDefault="000D732E" w:rsidP="00EB7D77">
            <w:pPr>
              <w:rPr>
                <w:rFonts w:cs="Arial"/>
              </w:rPr>
            </w:pPr>
            <w:r>
              <w:rPr>
                <w:rFonts w:cs="Arial"/>
              </w:rPr>
              <w:t>&lt;Example: “Requirements of Feature …”&gt;</w:t>
            </w:r>
          </w:p>
        </w:tc>
        <w:tc>
          <w:tcPr>
            <w:tcW w:w="3262" w:type="dxa"/>
          </w:tcPr>
          <w:p w14:paraId="31385305"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83"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1E924B23" w14:textId="77777777" w:rsidTr="00656A21">
        <w:trPr>
          <w:trHeight w:val="20"/>
        </w:trPr>
        <w:tc>
          <w:tcPr>
            <w:tcW w:w="1561" w:type="dxa"/>
          </w:tcPr>
          <w:p w14:paraId="1A2A6BC5" w14:textId="77777777" w:rsidR="000D732E" w:rsidRPr="00D410AE" w:rsidRDefault="000D732E" w:rsidP="00EB7D77">
            <w:pPr>
              <w:rPr>
                <w:rFonts w:cs="Arial"/>
              </w:rPr>
            </w:pPr>
          </w:p>
        </w:tc>
        <w:tc>
          <w:tcPr>
            <w:tcW w:w="2694" w:type="dxa"/>
          </w:tcPr>
          <w:p w14:paraId="687511D2" w14:textId="77777777" w:rsidR="000D732E" w:rsidRDefault="000D732E" w:rsidP="00EB7D77">
            <w:pPr>
              <w:rPr>
                <w:rFonts w:cs="Arial"/>
              </w:rPr>
            </w:pPr>
          </w:p>
        </w:tc>
        <w:tc>
          <w:tcPr>
            <w:tcW w:w="2694" w:type="dxa"/>
          </w:tcPr>
          <w:p w14:paraId="6E399A66" w14:textId="77777777" w:rsidR="000D732E" w:rsidRDefault="000D732E" w:rsidP="00EB7D77">
            <w:pPr>
              <w:rPr>
                <w:rFonts w:cs="Arial"/>
              </w:rPr>
            </w:pPr>
          </w:p>
        </w:tc>
        <w:tc>
          <w:tcPr>
            <w:tcW w:w="3262" w:type="dxa"/>
          </w:tcPr>
          <w:p w14:paraId="32E53796" w14:textId="77777777" w:rsidR="000D732E" w:rsidRDefault="000D732E" w:rsidP="00EB7D77">
            <w:pPr>
              <w:rPr>
                <w:rFonts w:cs="Arial"/>
              </w:rPr>
            </w:pPr>
          </w:p>
        </w:tc>
      </w:tr>
      <w:tr w:rsidR="000D732E" w:rsidRPr="007C20FA" w14:paraId="154A6DBD" w14:textId="77777777" w:rsidTr="00656A21">
        <w:trPr>
          <w:trHeight w:val="20"/>
        </w:trPr>
        <w:tc>
          <w:tcPr>
            <w:tcW w:w="10211" w:type="dxa"/>
            <w:gridSpan w:val="4"/>
            <w:shd w:val="clear" w:color="auto" w:fill="F2F2F2" w:themeFill="background1" w:themeFillShade="F2"/>
          </w:tcPr>
          <w:p w14:paraId="6D5948CA"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51EEE0D" w14:textId="77777777" w:rsidTr="00656A21">
        <w:trPr>
          <w:trHeight w:val="20"/>
        </w:trPr>
        <w:tc>
          <w:tcPr>
            <w:tcW w:w="1561" w:type="dxa"/>
          </w:tcPr>
          <w:p w14:paraId="6360A4FA" w14:textId="77777777" w:rsidR="000D732E" w:rsidRPr="00D410AE" w:rsidRDefault="000D732E" w:rsidP="00EB7D77">
            <w:pPr>
              <w:rPr>
                <w:rFonts w:cs="Arial"/>
              </w:rPr>
            </w:pPr>
          </w:p>
        </w:tc>
        <w:tc>
          <w:tcPr>
            <w:tcW w:w="2694" w:type="dxa"/>
          </w:tcPr>
          <w:p w14:paraId="0DA6094D" w14:textId="77777777" w:rsidR="000D732E" w:rsidRPr="00D410AE" w:rsidRDefault="000D732E" w:rsidP="00EB7D77">
            <w:pPr>
              <w:rPr>
                <w:rFonts w:cs="Arial"/>
              </w:rPr>
            </w:pPr>
            <w:r>
              <w:rPr>
                <w:rFonts w:cs="Arial"/>
              </w:rPr>
              <w:t>&lt;Example: some SDS (requirement)&gt;</w:t>
            </w:r>
          </w:p>
        </w:tc>
        <w:tc>
          <w:tcPr>
            <w:tcW w:w="2694" w:type="dxa"/>
          </w:tcPr>
          <w:p w14:paraId="35BF99D4" w14:textId="77777777" w:rsidR="000D732E" w:rsidRPr="00D410AE" w:rsidRDefault="000D732E" w:rsidP="00EB7D77">
            <w:pPr>
              <w:rPr>
                <w:rFonts w:cs="Arial"/>
              </w:rPr>
            </w:pPr>
          </w:p>
        </w:tc>
        <w:tc>
          <w:tcPr>
            <w:tcW w:w="3262" w:type="dxa"/>
          </w:tcPr>
          <w:p w14:paraId="127D1F1A" w14:textId="77777777" w:rsidR="000D732E" w:rsidRDefault="000D732E" w:rsidP="00EB7D77">
            <w:pPr>
              <w:rPr>
                <w:rFonts w:cs="Arial"/>
              </w:rPr>
            </w:pPr>
          </w:p>
        </w:tc>
      </w:tr>
      <w:tr w:rsidR="000D732E" w:rsidRPr="007C20FA" w14:paraId="69CB679B" w14:textId="77777777" w:rsidTr="00656A21">
        <w:trPr>
          <w:trHeight w:val="20"/>
        </w:trPr>
        <w:tc>
          <w:tcPr>
            <w:tcW w:w="1561" w:type="dxa"/>
          </w:tcPr>
          <w:p w14:paraId="6E9F5F1B" w14:textId="77777777" w:rsidR="000D732E" w:rsidRDefault="000D732E" w:rsidP="00EB7D77">
            <w:pPr>
              <w:rPr>
                <w:rFonts w:cs="Arial"/>
              </w:rPr>
            </w:pPr>
          </w:p>
        </w:tc>
        <w:tc>
          <w:tcPr>
            <w:tcW w:w="2694" w:type="dxa"/>
          </w:tcPr>
          <w:p w14:paraId="73108EB5" w14:textId="77777777" w:rsidR="000D732E" w:rsidRDefault="000D732E" w:rsidP="00EB7D77">
            <w:pPr>
              <w:rPr>
                <w:rFonts w:cs="Arial"/>
              </w:rPr>
            </w:pPr>
          </w:p>
        </w:tc>
        <w:tc>
          <w:tcPr>
            <w:tcW w:w="2694" w:type="dxa"/>
          </w:tcPr>
          <w:p w14:paraId="5D3FB85A" w14:textId="77777777" w:rsidR="000D732E" w:rsidRDefault="000D732E" w:rsidP="00EB7D77">
            <w:pPr>
              <w:rPr>
                <w:rFonts w:cs="Arial"/>
              </w:rPr>
            </w:pPr>
          </w:p>
        </w:tc>
        <w:tc>
          <w:tcPr>
            <w:tcW w:w="3262" w:type="dxa"/>
          </w:tcPr>
          <w:p w14:paraId="7090459C" w14:textId="77777777" w:rsidR="000D732E" w:rsidRDefault="000D732E" w:rsidP="00EB7D77">
            <w:pPr>
              <w:rPr>
                <w:rFonts w:cs="Arial"/>
              </w:rPr>
            </w:pPr>
          </w:p>
        </w:tc>
      </w:tr>
      <w:tr w:rsidR="000D732E" w:rsidRPr="007C20FA" w14:paraId="6C1A6A78" w14:textId="77777777" w:rsidTr="00656A21">
        <w:trPr>
          <w:trHeight w:val="20"/>
        </w:trPr>
        <w:tc>
          <w:tcPr>
            <w:tcW w:w="10211" w:type="dxa"/>
            <w:gridSpan w:val="4"/>
            <w:shd w:val="clear" w:color="auto" w:fill="F2F2F2" w:themeFill="background1" w:themeFillShade="F2"/>
          </w:tcPr>
          <w:p w14:paraId="3B52A1EA"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6DD6F64A" w14:textId="77777777" w:rsidTr="00656A21">
        <w:trPr>
          <w:trHeight w:val="20"/>
        </w:trPr>
        <w:tc>
          <w:tcPr>
            <w:tcW w:w="1561" w:type="dxa"/>
          </w:tcPr>
          <w:p w14:paraId="4C735CFA" w14:textId="77777777" w:rsidR="000D732E" w:rsidRPr="00D410AE" w:rsidRDefault="000D732E" w:rsidP="00EB7D77">
            <w:pPr>
              <w:rPr>
                <w:rFonts w:cs="Arial"/>
              </w:rPr>
            </w:pPr>
          </w:p>
        </w:tc>
        <w:tc>
          <w:tcPr>
            <w:tcW w:w="2694" w:type="dxa"/>
          </w:tcPr>
          <w:p w14:paraId="00C2C581" w14:textId="77777777" w:rsidR="000D732E" w:rsidRPr="00D410AE" w:rsidRDefault="000D732E" w:rsidP="00EB7D77">
            <w:pPr>
              <w:rPr>
                <w:rFonts w:cs="Arial"/>
              </w:rPr>
            </w:pPr>
          </w:p>
        </w:tc>
        <w:tc>
          <w:tcPr>
            <w:tcW w:w="2694" w:type="dxa"/>
          </w:tcPr>
          <w:p w14:paraId="4B1FA1CE" w14:textId="77777777" w:rsidR="000D732E" w:rsidRPr="00D410AE" w:rsidRDefault="000D732E" w:rsidP="00EB7D77">
            <w:pPr>
              <w:rPr>
                <w:rFonts w:cs="Arial"/>
              </w:rPr>
            </w:pPr>
          </w:p>
        </w:tc>
        <w:tc>
          <w:tcPr>
            <w:tcW w:w="3262" w:type="dxa"/>
          </w:tcPr>
          <w:p w14:paraId="178F41AB" w14:textId="77777777" w:rsidR="000D732E" w:rsidRPr="00D410AE" w:rsidRDefault="000D732E" w:rsidP="00EB7D77">
            <w:pPr>
              <w:rPr>
                <w:rFonts w:cs="Arial"/>
              </w:rPr>
            </w:pPr>
          </w:p>
        </w:tc>
      </w:tr>
      <w:tr w:rsidR="000D732E" w:rsidRPr="007C20FA" w14:paraId="7F46D9D7" w14:textId="77777777" w:rsidTr="00656A21">
        <w:trPr>
          <w:trHeight w:val="20"/>
        </w:trPr>
        <w:tc>
          <w:tcPr>
            <w:tcW w:w="10211" w:type="dxa"/>
            <w:gridSpan w:val="4"/>
            <w:shd w:val="clear" w:color="auto" w:fill="F2F2F2" w:themeFill="background1" w:themeFillShade="F2"/>
          </w:tcPr>
          <w:p w14:paraId="6AB3656C"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5E5D9D54" w14:textId="77777777" w:rsidTr="00656A21">
        <w:trPr>
          <w:trHeight w:val="20"/>
        </w:trPr>
        <w:tc>
          <w:tcPr>
            <w:tcW w:w="1561" w:type="dxa"/>
          </w:tcPr>
          <w:p w14:paraId="5C2005BD" w14:textId="77777777" w:rsidR="000D732E" w:rsidRPr="00D410AE" w:rsidRDefault="000D732E" w:rsidP="00EB7D77">
            <w:pPr>
              <w:rPr>
                <w:rFonts w:cs="Arial"/>
              </w:rPr>
            </w:pPr>
          </w:p>
        </w:tc>
        <w:tc>
          <w:tcPr>
            <w:tcW w:w="2694" w:type="dxa"/>
          </w:tcPr>
          <w:p w14:paraId="53890E95" w14:textId="77777777" w:rsidR="000D732E" w:rsidRPr="00D410AE" w:rsidRDefault="000D732E" w:rsidP="00EB7D77">
            <w:pPr>
              <w:rPr>
                <w:rFonts w:cs="Arial"/>
              </w:rPr>
            </w:pPr>
          </w:p>
        </w:tc>
        <w:tc>
          <w:tcPr>
            <w:tcW w:w="2694" w:type="dxa"/>
          </w:tcPr>
          <w:p w14:paraId="4C014BAF" w14:textId="77777777" w:rsidR="000D732E" w:rsidRPr="00D410AE" w:rsidRDefault="000D732E" w:rsidP="00EB7D77">
            <w:pPr>
              <w:rPr>
                <w:rFonts w:cs="Arial"/>
              </w:rPr>
            </w:pPr>
          </w:p>
        </w:tc>
        <w:tc>
          <w:tcPr>
            <w:tcW w:w="3262" w:type="dxa"/>
          </w:tcPr>
          <w:p w14:paraId="68C16571" w14:textId="77777777" w:rsidR="000D732E" w:rsidRPr="00D410AE" w:rsidRDefault="000D732E" w:rsidP="00EB7D77">
            <w:pPr>
              <w:rPr>
                <w:rFonts w:cs="Arial"/>
              </w:rPr>
            </w:pPr>
          </w:p>
        </w:tc>
      </w:tr>
      <w:tr w:rsidR="000D732E" w:rsidRPr="007C20FA" w14:paraId="156C3B2D" w14:textId="77777777" w:rsidTr="00656A21">
        <w:trPr>
          <w:trHeight w:val="20"/>
        </w:trPr>
        <w:tc>
          <w:tcPr>
            <w:tcW w:w="10211" w:type="dxa"/>
            <w:gridSpan w:val="4"/>
            <w:shd w:val="clear" w:color="auto" w:fill="F2F2F2" w:themeFill="background1" w:themeFillShade="F2"/>
          </w:tcPr>
          <w:p w14:paraId="48699454"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162F09BD" w14:textId="77777777" w:rsidTr="00656A21">
        <w:trPr>
          <w:trHeight w:val="20"/>
        </w:trPr>
        <w:tc>
          <w:tcPr>
            <w:tcW w:w="1561" w:type="dxa"/>
          </w:tcPr>
          <w:p w14:paraId="7426ECF5" w14:textId="77777777" w:rsidR="000D732E" w:rsidRPr="00D410AE" w:rsidRDefault="000D732E" w:rsidP="00EB7D77">
            <w:pPr>
              <w:rPr>
                <w:rFonts w:cs="Arial"/>
              </w:rPr>
            </w:pPr>
          </w:p>
        </w:tc>
        <w:tc>
          <w:tcPr>
            <w:tcW w:w="2694" w:type="dxa"/>
          </w:tcPr>
          <w:p w14:paraId="145D7B60" w14:textId="77777777" w:rsidR="000D732E" w:rsidRDefault="000D732E" w:rsidP="00EB7D77">
            <w:pPr>
              <w:rPr>
                <w:rFonts w:cs="Arial"/>
              </w:rPr>
            </w:pPr>
          </w:p>
        </w:tc>
        <w:tc>
          <w:tcPr>
            <w:tcW w:w="2694" w:type="dxa"/>
          </w:tcPr>
          <w:p w14:paraId="6152DBD4" w14:textId="77777777" w:rsidR="000D732E" w:rsidRPr="00D410AE" w:rsidRDefault="000D732E" w:rsidP="00EB7D77">
            <w:pPr>
              <w:rPr>
                <w:rFonts w:cs="Arial"/>
              </w:rPr>
            </w:pPr>
          </w:p>
        </w:tc>
        <w:tc>
          <w:tcPr>
            <w:tcW w:w="3262" w:type="dxa"/>
          </w:tcPr>
          <w:p w14:paraId="42C83892" w14:textId="77777777" w:rsidR="000D732E" w:rsidRPr="00D410AE" w:rsidRDefault="000D732E" w:rsidP="00EB7D77">
            <w:pPr>
              <w:rPr>
                <w:rFonts w:cs="Arial"/>
              </w:rPr>
            </w:pPr>
          </w:p>
        </w:tc>
      </w:tr>
      <w:tr w:rsidR="00656A21" w:rsidRPr="007C20FA" w14:paraId="6E058875" w14:textId="77777777" w:rsidTr="00656A21">
        <w:trPr>
          <w:trHeight w:val="20"/>
        </w:trPr>
        <w:tc>
          <w:tcPr>
            <w:tcW w:w="1561" w:type="dxa"/>
          </w:tcPr>
          <w:p w14:paraId="25956331" w14:textId="77777777" w:rsidR="00656A21" w:rsidRPr="00D410AE" w:rsidRDefault="00656A21" w:rsidP="00EB7D77">
            <w:pPr>
              <w:rPr>
                <w:rFonts w:cs="Arial"/>
              </w:rPr>
            </w:pPr>
          </w:p>
        </w:tc>
        <w:tc>
          <w:tcPr>
            <w:tcW w:w="2694" w:type="dxa"/>
          </w:tcPr>
          <w:p w14:paraId="6F0B05DF" w14:textId="77777777" w:rsidR="00656A21" w:rsidRDefault="00656A21" w:rsidP="00EB7D77">
            <w:pPr>
              <w:rPr>
                <w:rFonts w:cs="Arial"/>
              </w:rPr>
            </w:pPr>
          </w:p>
        </w:tc>
        <w:tc>
          <w:tcPr>
            <w:tcW w:w="2694" w:type="dxa"/>
          </w:tcPr>
          <w:p w14:paraId="14ED2943" w14:textId="77777777" w:rsidR="00656A21" w:rsidRPr="00D410AE" w:rsidRDefault="00656A21" w:rsidP="00EB7D77">
            <w:pPr>
              <w:rPr>
                <w:rFonts w:cs="Arial"/>
              </w:rPr>
            </w:pPr>
          </w:p>
        </w:tc>
        <w:tc>
          <w:tcPr>
            <w:tcW w:w="3262" w:type="dxa"/>
          </w:tcPr>
          <w:p w14:paraId="69549C85" w14:textId="77777777" w:rsidR="00656A21" w:rsidRPr="00D410AE" w:rsidRDefault="00656A21" w:rsidP="00EB7D77">
            <w:pPr>
              <w:rPr>
                <w:rFonts w:cs="Arial"/>
              </w:rPr>
            </w:pPr>
          </w:p>
        </w:tc>
      </w:tr>
    </w:tbl>
    <w:p w14:paraId="6550F127"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6D4060B9" w14:textId="77777777" w:rsidR="000D732E" w:rsidRPr="005067FC" w:rsidRDefault="000D732E" w:rsidP="00427220">
      <w:pPr>
        <w:rPr>
          <w:i/>
          <w:color w:val="A6A6A6" w:themeColor="background1" w:themeShade="A6"/>
        </w:rPr>
      </w:pPr>
    </w:p>
    <w:p w14:paraId="59CB8733" w14:textId="77777777" w:rsidR="00427220" w:rsidRDefault="00427220" w:rsidP="00427220">
      <w:pPr>
        <w:pStyle w:val="Heading4"/>
      </w:pPr>
      <w:r>
        <w:t>Assumptions</w:t>
      </w:r>
    </w:p>
    <w:p w14:paraId="700EA23D" w14:textId="77777777" w:rsidR="00A92B2F" w:rsidRDefault="00A92B2F" w:rsidP="00A92B2F"/>
    <w:p w14:paraId="7C7301E1"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31C2187" w14:textId="77777777" w:rsidR="00C0442C" w:rsidRDefault="00C0442C" w:rsidP="00A92B2F"/>
    <w:p w14:paraId="493F1D92" w14:textId="77777777" w:rsidR="00F15706" w:rsidRDefault="00E60B64" w:rsidP="00783BCF">
      <w:pPr>
        <w:pStyle w:val="Heading3"/>
      </w:pPr>
      <w:r>
        <w:t>Function Scope</w:t>
      </w:r>
    </w:p>
    <w:p w14:paraId="155E489A" w14:textId="77777777" w:rsidR="00055646" w:rsidRPr="00A43B48" w:rsidRDefault="00055646" w:rsidP="00306D37">
      <w:pPr>
        <w:contextualSpacing/>
      </w:pPr>
    </w:p>
    <w:p w14:paraId="5D13F843" w14:textId="77777777" w:rsidR="00306D37" w:rsidRDefault="00306D37" w:rsidP="00306D37">
      <w:pPr>
        <w:contextualSpacing/>
      </w:pPr>
      <w:r>
        <w:t xml:space="preserve">The </w:t>
      </w:r>
      <w:r>
        <w:rPr>
          <w:noProof/>
        </w:rPr>
        <w:drawing>
          <wp:inline distT="0" distB="0" distL="0" distR="0" wp14:anchorId="09399A84" wp14:editId="01E9791F">
            <wp:extent cx="152400" cy="152400"/>
            <wp:effectExtent l="0" t="0" r="0" b="0"/>
            <wp:docPr id="156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Send default selected camera view request</w:t>
      </w:r>
      <w:r w:rsidR="0004480F">
        <w:rPr>
          <w:b/>
        </w:rPr>
        <w:t>”</w:t>
      </w:r>
      <w:r>
        <w:t xml:space="preserve"> f</w:t>
      </w:r>
      <w:r w:rsidR="00294100">
        <w:t>unction is called by</w:t>
      </w:r>
      <w:r>
        <w:t xml:space="preserve"> the following </w:t>
      </w:r>
      <w:r w:rsidR="00294100">
        <w:t>functions</w:t>
      </w:r>
      <w:r>
        <w:t>:</w:t>
      </w:r>
    </w:p>
    <w:p w14:paraId="622804A5" w14:textId="77777777" w:rsidR="00306D37" w:rsidRPr="00953D23" w:rsidRDefault="00306D37" w:rsidP="0061324D">
      <w:pPr>
        <w:pStyle w:val="ListParagraph"/>
        <w:numPr>
          <w:ilvl w:val="0"/>
          <w:numId w:val="12"/>
        </w:numPr>
        <w:contextualSpacing/>
      </w:pPr>
      <w:r>
        <w:rPr>
          <w:noProof/>
        </w:rPr>
        <w:drawing>
          <wp:inline distT="0" distB="0" distL="0" distR="0" wp14:anchorId="74D85274" wp14:editId="29E03530">
            <wp:extent cx="152400" cy="152400"/>
            <wp:effectExtent l="0" t="0" r="0" b="0"/>
            <wp:docPr id="156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5a10e3b722d9915708d6bb5bbb85c4a" w:history="1">
        <w:r w:rsidR="00B66881">
          <w:rPr>
            <w:rStyle w:val="Hyperlink"/>
          </w:rPr>
          <w:t>Be notified of intrusion1</w:t>
        </w:r>
      </w:hyperlink>
      <w:r w:rsidR="0004480F">
        <w:t>”</w:t>
      </w:r>
    </w:p>
    <w:p w14:paraId="344713C5" w14:textId="77777777" w:rsidR="00393C96" w:rsidRPr="00393C96" w:rsidRDefault="00393C96" w:rsidP="00306D37">
      <w:pPr>
        <w:contextualSpacing/>
      </w:pPr>
    </w:p>
    <w:p w14:paraId="25CE40A3" w14:textId="77777777" w:rsidR="001A755C" w:rsidRDefault="001A755C" w:rsidP="00306D37"/>
    <w:p w14:paraId="74927F69" w14:textId="77777777" w:rsidR="00294100" w:rsidRDefault="00294100" w:rsidP="00294100">
      <w:pPr>
        <w:jc w:val="center"/>
      </w:pPr>
      <w:r>
        <w:rPr>
          <w:noProof/>
        </w:rPr>
        <w:lastRenderedPageBreak/>
        <w:drawing>
          <wp:inline distT="0" distB="0" distL="0" distR="0" wp14:anchorId="19654563" wp14:editId="5D239D5D">
            <wp:extent cx="6466205" cy="4515305"/>
            <wp:effectExtent l="0" t="0" r="0" b="0"/>
            <wp:docPr id="1566" name="Picture 1161884485.jpg" descr="1161884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 name="1161884485.jpg"/>
                    <pic:cNvPicPr/>
                  </pic:nvPicPr>
                  <pic:blipFill>
                    <a:blip r:embed="rId30" cstate="print"/>
                    <a:stretch>
                      <a:fillRect/>
                    </a:stretch>
                  </pic:blipFill>
                  <pic:spPr>
                    <a:xfrm>
                      <a:off x="0" y="0"/>
                      <a:ext cx="6466205" cy="4515305"/>
                    </a:xfrm>
                    <a:prstGeom prst="rect">
                      <a:avLst/>
                    </a:prstGeom>
                  </pic:spPr>
                </pic:pic>
              </a:graphicData>
            </a:graphic>
          </wp:inline>
        </w:drawing>
      </w:r>
    </w:p>
    <w:p w14:paraId="332EC2F3"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A58CDAE" wp14:editId="7BD75E54">
            <wp:extent cx="152400" cy="152400"/>
            <wp:effectExtent l="0" t="0" r="0" b="0"/>
            <wp:docPr id="156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Be notified of intrusion1</w:t>
      </w:r>
      <w:r w:rsidR="0004480F">
        <w:t>”</w:t>
      </w:r>
      <w:r w:rsidRPr="00294100">
        <w:t xml:space="preserve"> calling </w:t>
      </w:r>
      <w:r>
        <w:rPr>
          <w:noProof/>
        </w:rPr>
        <w:drawing>
          <wp:inline distT="0" distB="0" distL="0" distR="0" wp14:anchorId="104ABFB8" wp14:editId="1EA9AB6B">
            <wp:extent cx="152400" cy="152400"/>
            <wp:effectExtent l="0" t="0" r="0" b="0"/>
            <wp:docPr id="157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Send default selected camera view request</w:t>
      </w:r>
      <w:r w:rsidR="0004480F">
        <w:t>”</w:t>
      </w:r>
    </w:p>
    <w:p w14:paraId="23F9BC05" w14:textId="77777777" w:rsidR="00306D37" w:rsidRDefault="00306D37" w:rsidP="00306D37">
      <w:pPr>
        <w:contextualSpacing/>
      </w:pPr>
    </w:p>
    <w:p w14:paraId="3EAEDA31" w14:textId="77777777" w:rsidR="00F15706" w:rsidRDefault="00E60B64" w:rsidP="00783BCF">
      <w:pPr>
        <w:pStyle w:val="Heading3"/>
      </w:pPr>
      <w:r>
        <w:t>Function Interfaces</w:t>
      </w:r>
    </w:p>
    <w:p w14:paraId="54F5637D"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E63AD65" w14:textId="77777777" w:rsidTr="0082668D">
        <w:trPr>
          <w:trHeight w:val="260"/>
        </w:trPr>
        <w:tc>
          <w:tcPr>
            <w:tcW w:w="2547" w:type="dxa"/>
            <w:shd w:val="clear" w:color="auto" w:fill="D9D9D9" w:themeFill="background1" w:themeFillShade="D9"/>
            <w:noWrap/>
            <w:hideMark/>
          </w:tcPr>
          <w:p w14:paraId="64F69C8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63DF08DB"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56CC62D2" w14:textId="77777777" w:rsidTr="0082668D">
        <w:trPr>
          <w:trHeight w:val="410"/>
        </w:trPr>
        <w:tc>
          <w:tcPr>
            <w:tcW w:w="2547" w:type="dxa"/>
            <w:noWrap/>
          </w:tcPr>
          <w:p w14:paraId="50FFF4DA" w14:textId="77777777" w:rsidR="0082668D" w:rsidRDefault="0082668D" w:rsidP="00BC57B1">
            <w:pPr>
              <w:contextualSpacing/>
              <w:rPr>
                <w:rFonts w:cs="Arial"/>
              </w:rPr>
            </w:pPr>
            <w:r w:rsidRPr="00275823">
              <w:rPr>
                <w:rFonts w:cs="Arial"/>
              </w:rPr>
              <w:t>default</w:t>
            </w:r>
          </w:p>
        </w:tc>
        <w:tc>
          <w:tcPr>
            <w:tcW w:w="7654" w:type="dxa"/>
          </w:tcPr>
          <w:p w14:paraId="06611E19" w14:textId="77777777" w:rsidR="00E77D14" w:rsidRDefault="00E77D14"/>
        </w:tc>
      </w:tr>
    </w:tbl>
    <w:p w14:paraId="79F805E6" w14:textId="77777777" w:rsidR="0082668D" w:rsidRDefault="0082668D" w:rsidP="00A7465B">
      <w:pPr>
        <w:contextualSpacing/>
        <w:rPr>
          <w:rFonts w:cs="Arial"/>
        </w:rPr>
      </w:pPr>
    </w:p>
    <w:p w14:paraId="3B07532C"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50B975A" w14:textId="77777777" w:rsidTr="00CD7DFE">
        <w:trPr>
          <w:trHeight w:val="260"/>
        </w:trPr>
        <w:tc>
          <w:tcPr>
            <w:tcW w:w="2689" w:type="dxa"/>
            <w:shd w:val="clear" w:color="auto" w:fill="D9D9D9" w:themeFill="background1" w:themeFillShade="D9"/>
            <w:noWrap/>
            <w:hideMark/>
          </w:tcPr>
          <w:p w14:paraId="230E9A5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24325B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5A1A6473" w14:textId="77777777" w:rsidTr="00CD7DFE">
        <w:trPr>
          <w:trHeight w:val="410"/>
        </w:trPr>
        <w:tc>
          <w:tcPr>
            <w:tcW w:w="2689" w:type="dxa"/>
            <w:noWrap/>
          </w:tcPr>
          <w:p w14:paraId="08BA53C8" w14:textId="77777777" w:rsidR="00CD7DFE" w:rsidRDefault="00CD7DFE" w:rsidP="00BC57B1">
            <w:pPr>
              <w:contextualSpacing/>
              <w:rPr>
                <w:rFonts w:cs="Arial"/>
              </w:rPr>
            </w:pPr>
            <w:r>
              <w:rPr>
                <w:rFonts w:cs="Arial"/>
              </w:rPr>
              <w:t>default camera id</w:t>
            </w:r>
          </w:p>
        </w:tc>
        <w:tc>
          <w:tcPr>
            <w:tcW w:w="7512" w:type="dxa"/>
            <w:noWrap/>
          </w:tcPr>
          <w:p w14:paraId="6F2CE257" w14:textId="77777777" w:rsidR="00CD7DFE" w:rsidRPr="00275823" w:rsidRDefault="00CD7DFE" w:rsidP="00BC57B1">
            <w:pPr>
              <w:rPr>
                <w:rFonts w:cs="Arial"/>
                <w:color w:val="000000"/>
              </w:rPr>
            </w:pPr>
            <w:r>
              <w:rPr>
                <w:rFonts w:cs="Arial"/>
                <w:color w:val="000000"/>
              </w:rPr>
              <w:t>Sent to:</w:t>
            </w:r>
          </w:p>
          <w:p w14:paraId="27F416C6"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E21FCD6" wp14:editId="28ED9D32">
                  <wp:extent cx="152400" cy="152400"/>
                  <wp:effectExtent l="0" t="0" r="0" b="0"/>
                  <wp:docPr id="157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48a3e07af157dbd22c22752a113d414" w:history="1">
              <w:r>
                <w:rPr>
                  <w:rStyle w:val="Hyperlink"/>
                  <w:rFonts w:cs="Arial"/>
                  <w:color w:val="000000"/>
                </w:rPr>
                <w:t>Request default selected camera view</w:t>
              </w:r>
            </w:hyperlink>
          </w:p>
        </w:tc>
      </w:tr>
    </w:tbl>
    <w:p w14:paraId="418C644C" w14:textId="77777777" w:rsidR="00CD7DFE" w:rsidRDefault="00CD7DFE" w:rsidP="00A72B37"/>
    <w:p w14:paraId="41F08D41" w14:textId="77777777" w:rsidR="00A72B37" w:rsidRDefault="00A72B37" w:rsidP="00A72B37">
      <w:pPr>
        <w:pStyle w:val="Heading4"/>
      </w:pPr>
      <w:r>
        <w:t>Logical</w:t>
      </w:r>
      <w:r w:rsidRPr="00F15706">
        <w:t xml:space="preserve"> Parameters</w:t>
      </w:r>
    </w:p>
    <w:p w14:paraId="4467C1B1" w14:textId="77777777" w:rsidR="00A72B37" w:rsidRDefault="00A72B37" w:rsidP="00A72B37"/>
    <w:p w14:paraId="5B7E7D4A"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4CAE6DB5" w14:textId="77777777" w:rsidTr="00EB7D77">
        <w:trPr>
          <w:trHeight w:val="211"/>
        </w:trPr>
        <w:tc>
          <w:tcPr>
            <w:tcW w:w="2689" w:type="dxa"/>
            <w:shd w:val="clear" w:color="auto" w:fill="D9D9D9" w:themeFill="background1" w:themeFillShade="D9"/>
            <w:noWrap/>
            <w:hideMark/>
          </w:tcPr>
          <w:p w14:paraId="1E995F7E"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7CF135EB"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744D4D9" w14:textId="77777777" w:rsidTr="00EB7D77">
        <w:trPr>
          <w:trHeight w:val="410"/>
        </w:trPr>
        <w:tc>
          <w:tcPr>
            <w:tcW w:w="2689" w:type="dxa"/>
            <w:noWrap/>
          </w:tcPr>
          <w:p w14:paraId="5AB3A3FA"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xml:space="preserve">” name </w:t>
            </w:r>
            <w:r>
              <w:lastRenderedPageBreak/>
              <w:t>bookmark in the Data Dictionary&gt;</w:t>
            </w:r>
          </w:p>
        </w:tc>
        <w:tc>
          <w:tcPr>
            <w:tcW w:w="7512" w:type="dxa"/>
            <w:noWrap/>
          </w:tcPr>
          <w:p w14:paraId="38A684E3" w14:textId="77777777" w:rsidR="009649F4" w:rsidRPr="003F473D" w:rsidRDefault="009649F4" w:rsidP="00EB7D77">
            <w:pPr>
              <w:rPr>
                <w:rFonts w:cs="Arial"/>
                <w:color w:val="000000"/>
                <w:sz w:val="18"/>
                <w:szCs w:val="18"/>
              </w:rPr>
            </w:pPr>
            <w:r>
              <w:lastRenderedPageBreak/>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0D3EEE05" w14:textId="77777777" w:rsidTr="00EB7D77">
        <w:trPr>
          <w:trHeight w:val="410"/>
        </w:trPr>
        <w:tc>
          <w:tcPr>
            <w:tcW w:w="2689" w:type="dxa"/>
            <w:noWrap/>
          </w:tcPr>
          <w:p w14:paraId="56A6879C"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4DAD5266" w14:textId="77777777" w:rsidR="009649F4" w:rsidRPr="003F473D" w:rsidRDefault="009649F4" w:rsidP="00EB7D77">
            <w:pPr>
              <w:rPr>
                <w:rFonts w:cs="Arial"/>
                <w:color w:val="000000"/>
                <w:sz w:val="18"/>
                <w:szCs w:val="18"/>
              </w:rPr>
            </w:pPr>
          </w:p>
        </w:tc>
      </w:tr>
    </w:tbl>
    <w:p w14:paraId="423DFCEC" w14:textId="77777777" w:rsidR="009649F4" w:rsidRDefault="009649F4" w:rsidP="00A72B37"/>
    <w:p w14:paraId="5F1CD208" w14:textId="77777777" w:rsidR="00822913" w:rsidRDefault="00822913" w:rsidP="00822913">
      <w:pPr>
        <w:pStyle w:val="Heading3"/>
      </w:pPr>
      <w:r>
        <w:t>Function Modeling</w:t>
      </w:r>
    </w:p>
    <w:p w14:paraId="6FB2771D" w14:textId="77777777" w:rsidR="00EF5443" w:rsidRPr="00C75AE5" w:rsidRDefault="00EF5443" w:rsidP="00EF5443"/>
    <w:p w14:paraId="2C907731" w14:textId="77777777" w:rsidR="002D15F6" w:rsidRDefault="002D15F6" w:rsidP="0061324D">
      <w:pPr>
        <w:pStyle w:val="Heading4"/>
        <w:numPr>
          <w:ilvl w:val="3"/>
          <w:numId w:val="4"/>
        </w:numPr>
      </w:pPr>
      <w:r>
        <w:t>Use Cases</w:t>
      </w:r>
    </w:p>
    <w:p w14:paraId="3D395CC1" w14:textId="77777777" w:rsidR="002D15F6" w:rsidRDefault="002D15F6" w:rsidP="002D15F6"/>
    <w:p w14:paraId="5CA83CA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D2C3CD2" w14:textId="77777777" w:rsidR="009649F4" w:rsidRDefault="009649F4" w:rsidP="009649F4">
      <w:pPr>
        <w:pStyle w:val="Heading4"/>
        <w:numPr>
          <w:ilvl w:val="3"/>
          <w:numId w:val="4"/>
        </w:numPr>
      </w:pPr>
      <w:r>
        <w:t>State Charts</w:t>
      </w:r>
    </w:p>
    <w:p w14:paraId="65260FD1" w14:textId="77777777" w:rsidR="00195B38" w:rsidRDefault="00195B38" w:rsidP="00A76553">
      <w:pPr>
        <w:contextualSpacing/>
        <w:rPr>
          <w:color w:val="A6A6A6" w:themeColor="background1" w:themeShade="A6"/>
        </w:rPr>
      </w:pPr>
    </w:p>
    <w:p w14:paraId="0039A25E"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3E1690AB" w14:textId="77777777" w:rsidR="00A76553" w:rsidRPr="00FF5F72" w:rsidRDefault="00A76553" w:rsidP="00A76553">
      <w:pPr>
        <w:contextualSpacing/>
        <w:rPr>
          <w:color w:val="A6A6A6" w:themeColor="background1" w:themeShade="A6"/>
        </w:rPr>
      </w:pPr>
    </w:p>
    <w:p w14:paraId="02B8C386" w14:textId="77777777" w:rsidR="00A76553" w:rsidRPr="00004083" w:rsidRDefault="00A76553" w:rsidP="00A76553">
      <w:pPr>
        <w:contextualSpacing/>
        <w:rPr>
          <w:rFonts w:cs="Arial"/>
        </w:rPr>
      </w:pPr>
    </w:p>
    <w:p w14:paraId="05318D8D" w14:textId="77777777" w:rsidR="009649F4" w:rsidRDefault="009649F4" w:rsidP="009649F4">
      <w:pPr>
        <w:pStyle w:val="Heading4"/>
        <w:numPr>
          <w:ilvl w:val="3"/>
          <w:numId w:val="4"/>
        </w:numPr>
      </w:pPr>
      <w:r>
        <w:t>Activity Diagrams</w:t>
      </w:r>
    </w:p>
    <w:p w14:paraId="59101199" w14:textId="77777777" w:rsidR="009649F4" w:rsidRDefault="009649F4" w:rsidP="009649F4"/>
    <w:p w14:paraId="587FEDF7"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3ED91404" w14:textId="77777777" w:rsidR="009649F4" w:rsidRPr="00FF5F72" w:rsidRDefault="009649F4" w:rsidP="009649F4">
      <w:pPr>
        <w:contextualSpacing/>
        <w:rPr>
          <w:color w:val="A6A6A6" w:themeColor="background1" w:themeShade="A6"/>
        </w:rPr>
      </w:pPr>
    </w:p>
    <w:p w14:paraId="28E1BDE3" w14:textId="77777777" w:rsidR="009649F4" w:rsidRDefault="009649F4" w:rsidP="009649F4">
      <w:pPr>
        <w:pStyle w:val="Heading4"/>
        <w:numPr>
          <w:ilvl w:val="3"/>
          <w:numId w:val="4"/>
        </w:numPr>
      </w:pPr>
      <w:r>
        <w:t>Sequence Diagrams</w:t>
      </w:r>
    </w:p>
    <w:p w14:paraId="773E7E89" w14:textId="77777777" w:rsidR="00987D84" w:rsidRPr="00EB7D77" w:rsidRDefault="00987D84" w:rsidP="00EB7D77">
      <w:pPr>
        <w:rPr>
          <w:rStyle w:val="SubtleEmphasis"/>
          <w:i w:val="0"/>
          <w:iCs w:val="0"/>
          <w:color w:val="auto"/>
          <w:highlight w:val="green"/>
        </w:rPr>
      </w:pPr>
    </w:p>
    <w:p w14:paraId="33893C24"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32D4F9FC" w14:textId="77777777" w:rsidR="00987D84" w:rsidRDefault="00987D84" w:rsidP="00987D84"/>
    <w:p w14:paraId="2F870846" w14:textId="77777777" w:rsidR="009649F4" w:rsidRDefault="009649F4" w:rsidP="009649F4"/>
    <w:p w14:paraId="6A552318" w14:textId="77777777" w:rsidR="009649F4" w:rsidRDefault="009649F4" w:rsidP="009649F4">
      <w:pPr>
        <w:pStyle w:val="Heading4"/>
        <w:numPr>
          <w:ilvl w:val="3"/>
          <w:numId w:val="4"/>
        </w:numPr>
      </w:pPr>
      <w:r>
        <w:t>Decision Tables</w:t>
      </w:r>
    </w:p>
    <w:p w14:paraId="5F303C5D" w14:textId="77777777" w:rsidR="009649F4" w:rsidRDefault="009649F4" w:rsidP="009649F4"/>
    <w:p w14:paraId="5888A429" w14:textId="77777777" w:rsidR="00F15706" w:rsidRDefault="00DA0800" w:rsidP="00822913">
      <w:pPr>
        <w:pStyle w:val="Heading3"/>
      </w:pPr>
      <w:r>
        <w:t>Function Requirements</w:t>
      </w:r>
    </w:p>
    <w:p w14:paraId="0D0E93B6" w14:textId="77777777" w:rsidR="00F15706" w:rsidRDefault="00F15706" w:rsidP="00783BCF">
      <w:pPr>
        <w:pStyle w:val="Heading4"/>
      </w:pPr>
      <w:r>
        <w:t>Functional Requirements</w:t>
      </w:r>
    </w:p>
    <w:p w14:paraId="0345664B" w14:textId="77777777" w:rsidR="006E54B3" w:rsidRDefault="00F15706" w:rsidP="006E54B3">
      <w:pPr>
        <w:pStyle w:val="Heading5"/>
      </w:pPr>
      <w:r>
        <w:t>Normal Operation</w:t>
      </w:r>
    </w:p>
    <w:p w14:paraId="1871EF11" w14:textId="77777777" w:rsidR="005961D3" w:rsidRDefault="005961D3" w:rsidP="00BB6A63"/>
    <w:p w14:paraId="65ED0BE9" w14:textId="77777777" w:rsidR="005961D3" w:rsidRDefault="005961D3" w:rsidP="005961D3">
      <w:pPr>
        <w:rPr>
          <w:color w:val="A6A6A6" w:themeColor="background1" w:themeShade="A6"/>
        </w:rPr>
      </w:pPr>
      <w:r>
        <w:rPr>
          <w:color w:val="A6A6A6" w:themeColor="background1" w:themeShade="A6"/>
        </w:rPr>
        <w:t>No Normal Operation Requirements specified.</w:t>
      </w:r>
    </w:p>
    <w:p w14:paraId="51EEC4FB" w14:textId="77777777" w:rsidR="00F15706" w:rsidRDefault="00F15706" w:rsidP="00783BCF">
      <w:pPr>
        <w:pStyle w:val="Heading5"/>
      </w:pPr>
      <w:r>
        <w:t>Error Handling</w:t>
      </w:r>
    </w:p>
    <w:p w14:paraId="5007BB22" w14:textId="77777777" w:rsidR="005961D3" w:rsidRDefault="005961D3" w:rsidP="00BB6A63"/>
    <w:p w14:paraId="53A2DB0C" w14:textId="77777777" w:rsidR="005961D3" w:rsidRDefault="005961D3" w:rsidP="005961D3">
      <w:pPr>
        <w:rPr>
          <w:color w:val="A6A6A6" w:themeColor="background1" w:themeShade="A6"/>
        </w:rPr>
      </w:pPr>
      <w:r>
        <w:rPr>
          <w:color w:val="A6A6A6" w:themeColor="background1" w:themeShade="A6"/>
        </w:rPr>
        <w:t>No Error Handling Requirements specified.</w:t>
      </w:r>
    </w:p>
    <w:p w14:paraId="29BA3114" w14:textId="77777777" w:rsidR="00DD7D94" w:rsidRDefault="00DD7D94" w:rsidP="00DD7D94">
      <w:pPr>
        <w:pStyle w:val="Heading4"/>
      </w:pPr>
      <w:r>
        <w:t>Non-Functional Requirements</w:t>
      </w:r>
    </w:p>
    <w:p w14:paraId="66F99E4F" w14:textId="77777777" w:rsidR="005961D3" w:rsidRDefault="005961D3" w:rsidP="00BB6A63"/>
    <w:p w14:paraId="113B38EF" w14:textId="77777777" w:rsidR="005961D3" w:rsidRDefault="005961D3" w:rsidP="005961D3">
      <w:pPr>
        <w:rPr>
          <w:color w:val="A6A6A6" w:themeColor="background1" w:themeShade="A6"/>
        </w:rPr>
      </w:pPr>
      <w:r>
        <w:rPr>
          <w:color w:val="A6A6A6" w:themeColor="background1" w:themeShade="A6"/>
        </w:rPr>
        <w:t>No Non-Functional Requirements specified.</w:t>
      </w:r>
    </w:p>
    <w:p w14:paraId="2803E272" w14:textId="77777777" w:rsidR="00DF462B" w:rsidRDefault="00427220" w:rsidP="00DF462B">
      <w:pPr>
        <w:pStyle w:val="Heading4"/>
      </w:pPr>
      <w:r>
        <w:t>Functional</w:t>
      </w:r>
      <w:r w:rsidR="00DF462B">
        <w:t xml:space="preserve"> Safety Requirements</w:t>
      </w:r>
    </w:p>
    <w:p w14:paraId="3812FD0A" w14:textId="77777777" w:rsidR="00DF462B" w:rsidRDefault="00DF462B" w:rsidP="00DF462B">
      <w:pPr>
        <w:rPr>
          <w:highlight w:val="yellow"/>
        </w:rPr>
      </w:pPr>
    </w:p>
    <w:p w14:paraId="4B82495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04561BB" w14:textId="77777777" w:rsidR="00DD7D94" w:rsidRDefault="00DD7D94" w:rsidP="00DD7D94">
      <w:pPr>
        <w:pStyle w:val="Heading4"/>
      </w:pPr>
      <w:r>
        <w:lastRenderedPageBreak/>
        <w:t>Other Requirements</w:t>
      </w:r>
    </w:p>
    <w:p w14:paraId="60C320D1" w14:textId="77777777" w:rsidR="00DD7D94" w:rsidRDefault="00DD7D94" w:rsidP="00DD7D94">
      <w:pPr>
        <w:pStyle w:val="Heading5"/>
      </w:pPr>
      <w:r>
        <w:t>Design Requirements</w:t>
      </w:r>
    </w:p>
    <w:p w14:paraId="38CEE29E" w14:textId="77777777" w:rsidR="005961D3" w:rsidRDefault="005961D3" w:rsidP="00CA4A62"/>
    <w:p w14:paraId="73D8A86E" w14:textId="77777777" w:rsidR="005961D3" w:rsidRDefault="005961D3" w:rsidP="005961D3">
      <w:pPr>
        <w:rPr>
          <w:color w:val="A6A6A6" w:themeColor="background1" w:themeShade="A6"/>
        </w:rPr>
      </w:pPr>
      <w:r>
        <w:rPr>
          <w:color w:val="A6A6A6" w:themeColor="background1" w:themeShade="A6"/>
        </w:rPr>
        <w:t>No Design Requirements specified.</w:t>
      </w:r>
    </w:p>
    <w:p w14:paraId="59C2666A" w14:textId="77777777" w:rsidR="00CA4A62" w:rsidRDefault="00CA4A62" w:rsidP="00CA4A62">
      <w:pPr>
        <w:pStyle w:val="Heading4"/>
      </w:pPr>
      <w:r>
        <w:t>Uncategorized Requirements</w:t>
      </w:r>
    </w:p>
    <w:p w14:paraId="11DFE46D" w14:textId="77777777" w:rsidR="005961D3" w:rsidRDefault="005961D3" w:rsidP="00CA4A62"/>
    <w:p w14:paraId="554ADCFF" w14:textId="77777777" w:rsidR="001F5E54" w:rsidRPr="0017445F" w:rsidRDefault="006E25A5" w:rsidP="001F5E54">
      <w:pPr>
        <w:pStyle w:val="RERequirement"/>
        <w:shd w:val="clear" w:color="auto" w:fill="F2F2F2" w:themeFill="background1" w:themeFillShade="F2"/>
      </w:pPr>
      <w:r>
        <w:t>R_Sent_App_8</w:t>
      </w:r>
      <w:r w:rsidR="00AE04B0">
        <w:t xml:space="preserve"> Stream - Select View</w:t>
      </w:r>
    </w:p>
    <w:p w14:paraId="340D13B4" w14:textId="77777777" w:rsidR="001F5E54" w:rsidRDefault="00AE04B0" w:rsidP="001F5E54">
      <w:pPr>
        <w:rPr>
          <w:rFonts w:cs="Arial"/>
        </w:rPr>
      </w:pPr>
      <w:r>
        <w:rPr>
          <w:rFonts w:cs="Arial"/>
        </w:rPr>
        <w:t>At anytime, the Ford Pass Application shall allow user to request video streaming from an available vehicle camera views.</w:t>
      </w:r>
    </w:p>
    <w:p w14:paraId="74B9BDE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EA498E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B714C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R_Sent_App_8</w:t>
            </w:r>
          </w:p>
        </w:tc>
      </w:tr>
      <w:tr w:rsidR="001F5E54" w:rsidRPr="00FD127C" w14:paraId="4009D0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8B309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D2B8D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allows user to select a view to watch the video</w:t>
            </w:r>
          </w:p>
        </w:tc>
      </w:tr>
      <w:tr w:rsidR="001F5E54" w:rsidRPr="00FD127C" w14:paraId="145A67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86C6F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8B056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631275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4C1BC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D27D01" w14:textId="77777777" w:rsidR="00E77D14" w:rsidRDefault="00E77D14"/>
        </w:tc>
      </w:tr>
      <w:tr w:rsidR="001F5E54" w:rsidRPr="00FD127C" w14:paraId="531D72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3DABD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6085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AA8BA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BD7424" w14:textId="77777777" w:rsidR="00E77D14" w:rsidRDefault="00E77D14"/>
        </w:tc>
      </w:tr>
      <w:tr w:rsidR="001F5E54" w:rsidRPr="00FD127C" w14:paraId="5303C1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BE882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79BFA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EB45FF4" wp14:editId="28D1F6D9">
                  <wp:extent cx="152400" cy="152400"/>
                  <wp:effectExtent l="0" t="0" r="0" b="0"/>
                  <wp:docPr id="157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R_F_Sentinel_00021 Live Video Stream - Select View</w:t>
            </w:r>
          </w:p>
          <w:p w14:paraId="24B9EC5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9F7A931" wp14:editId="4D2285C8">
                  <wp:extent cx="152400" cy="152400"/>
                  <wp:effectExtent l="0" t="0" r="0" b="0"/>
                  <wp:docPr id="157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R_F_Sentinel_00022 Stream - Select View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AD9A4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05791B" w14:textId="77777777" w:rsidR="00E77D14" w:rsidRDefault="00E77D14"/>
        </w:tc>
      </w:tr>
      <w:tr w:rsidR="001F5E54" w:rsidRPr="00FD127C" w14:paraId="2808070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1C4FB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29F82B"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224C4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D63F8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4EF24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B28E40" w14:textId="77777777" w:rsidR="00E77D14" w:rsidRDefault="00E77D14"/>
        </w:tc>
      </w:tr>
      <w:tr w:rsidR="001F5E54" w:rsidRPr="00FD127C" w14:paraId="197B821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01EF28" w14:textId="77777777" w:rsidR="001F5E54" w:rsidRPr="00FD127C" w:rsidRDefault="0052661D" w:rsidP="00A84EEF">
            <w:pPr>
              <w:rPr>
                <w:rFonts w:cs="Arial"/>
                <w:bCs/>
                <w:color w:val="808080" w:themeColor="background1" w:themeShade="80"/>
                <w:sz w:val="16"/>
                <w:szCs w:val="14"/>
              </w:rPr>
            </w:pPr>
            <w:hyperlink r:id="rId18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40AF0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8806D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23B34C7" w14:textId="77777777" w:rsidR="001F5E54" w:rsidRPr="0017445F" w:rsidRDefault="006E25A5" w:rsidP="001F5E54">
      <w:pPr>
        <w:pStyle w:val="RERequirement"/>
        <w:shd w:val="clear" w:color="auto" w:fill="F2F2F2" w:themeFill="background1" w:themeFillShade="F2"/>
      </w:pPr>
      <w:bookmarkStart w:id="188" w:name="_99d94bc468c1f17254e95669a48877e6"/>
      <w:r>
        <w:t>R_Sent_Camera_5</w:t>
      </w:r>
      <w:bookmarkEnd w:id="188"/>
      <w:r w:rsidR="00AE04B0">
        <w:t xml:space="preserve"> Video Field of View and Image Quality</w:t>
      </w:r>
    </w:p>
    <w:p w14:paraId="24649082" w14:textId="77777777" w:rsidR="001F5E54" w:rsidRDefault="00AE04B0" w:rsidP="001F5E54">
      <w:pPr>
        <w:rPr>
          <w:rFonts w:cs="Arial"/>
        </w:rPr>
      </w:pPr>
      <w:r>
        <w:rPr>
          <w:rFonts w:cs="Arial"/>
        </w:rPr>
        <w:t xml:space="preserve"> The cameras should cover the required field of view and with the required level of image distortion and image quality.</w:t>
      </w:r>
    </w:p>
    <w:p w14:paraId="4108996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1422D4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F0E30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R_Sent_Camera_5</w:t>
            </w:r>
          </w:p>
        </w:tc>
      </w:tr>
      <w:tr w:rsidR="001F5E54" w:rsidRPr="00FD127C" w14:paraId="5344F4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CFDD4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69C20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captured video must be usable for the user</w:t>
            </w:r>
          </w:p>
        </w:tc>
      </w:tr>
      <w:tr w:rsidR="001F5E54" w:rsidRPr="00FD127C" w14:paraId="1A3693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69DB5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0FA4E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0A9F6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D1F84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2F2BA4" w14:textId="77777777" w:rsidR="00E77D14" w:rsidRDefault="00E77D14"/>
        </w:tc>
      </w:tr>
      <w:tr w:rsidR="001F5E54" w:rsidRPr="00FD127C" w14:paraId="6B63FA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66BC2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4DEDB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A4E6A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32AEAE" w14:textId="77777777" w:rsidR="00E77D14" w:rsidRDefault="00E77D14"/>
        </w:tc>
      </w:tr>
      <w:tr w:rsidR="001F5E54" w:rsidRPr="00FD127C" w14:paraId="0E34D1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85C1B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66A6B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0732059" wp14:editId="1BACD63E">
                  <wp:extent cx="152400" cy="152400"/>
                  <wp:effectExtent l="0" t="0" r="0" b="0"/>
                  <wp:docPr id="1578"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R_F_Sentinel_00011 Record Video</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16645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15323A" w14:textId="77777777" w:rsidR="00E77D14" w:rsidRDefault="00E77D14"/>
        </w:tc>
      </w:tr>
      <w:tr w:rsidR="001F5E54" w:rsidRPr="00FD127C" w14:paraId="5DD1009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BAF8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98D75B"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8AA2B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90119B"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002EB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0D004B" w14:textId="77777777" w:rsidR="00E77D14" w:rsidRDefault="00E77D14"/>
        </w:tc>
      </w:tr>
      <w:tr w:rsidR="001F5E54" w:rsidRPr="00FD127C" w14:paraId="11959EF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111F76" w14:textId="77777777" w:rsidR="001F5E54" w:rsidRPr="00FD127C" w:rsidRDefault="0052661D" w:rsidP="00A84EEF">
            <w:pPr>
              <w:rPr>
                <w:rFonts w:cs="Arial"/>
                <w:bCs/>
                <w:color w:val="808080" w:themeColor="background1" w:themeShade="80"/>
                <w:sz w:val="16"/>
                <w:szCs w:val="14"/>
              </w:rPr>
            </w:pPr>
            <w:hyperlink r:id="rId18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F0D3F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FFE23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001471" w14:textId="77777777" w:rsidR="000D7866" w:rsidRPr="00E47D48" w:rsidRDefault="000D7866" w:rsidP="00E47D48">
      <w:pPr>
        <w:rPr>
          <w:color w:val="FF0000"/>
        </w:rPr>
      </w:pPr>
    </w:p>
    <w:p w14:paraId="021CFB10" w14:textId="77777777" w:rsidR="009C1EEC" w:rsidRDefault="000D732E" w:rsidP="0061324D">
      <w:pPr>
        <w:pStyle w:val="Heading2"/>
        <w:numPr>
          <w:ilvl w:val="1"/>
          <w:numId w:val="4"/>
        </w:numPr>
      </w:pPr>
      <w:r>
        <w:t xml:space="preserve">Logical Function </w:t>
      </w:r>
      <w:r>
        <w:rPr>
          <w:noProof/>
        </w:rPr>
        <w:drawing>
          <wp:inline distT="0" distB="0" distL="0" distR="0" wp14:anchorId="50A3CF2E" wp14:editId="374FFC91">
            <wp:extent cx="152400" cy="152400"/>
            <wp:effectExtent l="0" t="0" r="0" b="0"/>
            <wp:docPr id="158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89" w:name="_331d61f23c95d4a9e6f76237afcf43e0"/>
      <w:r w:rsidR="008E73AE">
        <w:t>Show video stream from selected camera</w:t>
      </w:r>
      <w:bookmarkEnd w:id="189"/>
    </w:p>
    <w:p w14:paraId="2CD83748" w14:textId="77777777" w:rsidR="0061785D" w:rsidRDefault="0061785D" w:rsidP="00783BCF">
      <w:pPr>
        <w:pStyle w:val="Heading3"/>
      </w:pPr>
      <w:r>
        <w:t xml:space="preserve">Function </w:t>
      </w:r>
      <w:r w:rsidR="00283752">
        <w:t>Overview</w:t>
      </w:r>
    </w:p>
    <w:p w14:paraId="7DCD8DE9" w14:textId="77777777" w:rsidR="00427220" w:rsidRDefault="000D732E" w:rsidP="00427220">
      <w:pPr>
        <w:pStyle w:val="Heading4"/>
      </w:pPr>
      <w:r>
        <w:t xml:space="preserve">Function </w:t>
      </w:r>
      <w:r w:rsidR="00283752">
        <w:t>Description</w:t>
      </w:r>
    </w:p>
    <w:p w14:paraId="51CA22CC" w14:textId="77777777" w:rsidR="00794B45" w:rsidRDefault="00794B45" w:rsidP="009C1EEC">
      <w:pPr>
        <w:contextualSpacing/>
      </w:pPr>
    </w:p>
    <w:p w14:paraId="52A5CF63" w14:textId="77777777" w:rsidR="00AC0C92" w:rsidRDefault="00AC0C92" w:rsidP="009C1EEC">
      <w:pPr>
        <w:contextualSpacing/>
      </w:pPr>
      <w:r>
        <w:t>Function is allocated to:</w:t>
      </w:r>
    </w:p>
    <w:p w14:paraId="3E11FCA8" w14:textId="77777777" w:rsidR="00AC0C92" w:rsidRDefault="00604AF5" w:rsidP="0061324D">
      <w:pPr>
        <w:pStyle w:val="ListParagraph"/>
        <w:numPr>
          <w:ilvl w:val="0"/>
          <w:numId w:val="13"/>
        </w:numPr>
        <w:contextualSpacing/>
      </w:pPr>
      <w:r>
        <w:rPr>
          <w:noProof/>
        </w:rPr>
        <w:drawing>
          <wp:inline distT="0" distB="0" distL="0" distR="0" wp14:anchorId="12990CE3" wp14:editId="14901B83">
            <wp:extent cx="152400" cy="152400"/>
            <wp:effectExtent l="0" t="0" r="0" b="0"/>
            <wp:docPr id="1582"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Alert User of Threat Event and Video Recording via App</w:t>
      </w:r>
      <w:r>
        <w:t xml:space="preserve"> &lt;&lt;Logical&gt;&gt;</w:t>
      </w:r>
    </w:p>
    <w:p w14:paraId="53167DE4" w14:textId="77777777" w:rsidR="00AC0C92" w:rsidRDefault="00604AF5" w:rsidP="0061324D">
      <w:pPr>
        <w:pStyle w:val="ListParagraph"/>
        <w:numPr>
          <w:ilvl w:val="0"/>
          <w:numId w:val="13"/>
        </w:numPr>
        <w:contextualSpacing/>
      </w:pPr>
      <w:r>
        <w:rPr>
          <w:noProof/>
        </w:rPr>
        <w:drawing>
          <wp:inline distT="0" distB="0" distL="0" distR="0" wp14:anchorId="777C2928" wp14:editId="7143E90D">
            <wp:extent cx="152400" cy="152400"/>
            <wp:effectExtent l="0" t="0" r="0" b="0"/>
            <wp:docPr id="1584"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HMI</w:t>
      </w:r>
      <w:r>
        <w:t xml:space="preserve"> &lt;&lt;Logical&gt;&gt;</w:t>
      </w:r>
    </w:p>
    <w:p w14:paraId="20E86AE6" w14:textId="77777777" w:rsidR="00AC0C92" w:rsidRDefault="00604AF5" w:rsidP="0061324D">
      <w:pPr>
        <w:pStyle w:val="ListParagraph"/>
        <w:numPr>
          <w:ilvl w:val="0"/>
          <w:numId w:val="13"/>
        </w:numPr>
        <w:contextualSpacing/>
      </w:pPr>
      <w:r>
        <w:rPr>
          <w:noProof/>
        </w:rPr>
        <w:drawing>
          <wp:inline distT="0" distB="0" distL="0" distR="0" wp14:anchorId="55508BEF" wp14:editId="0E15458A">
            <wp:extent cx="152400" cy="152400"/>
            <wp:effectExtent l="0" t="0" r="0" b="0"/>
            <wp:docPr id="158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0F59AF95" w14:textId="77777777" w:rsidR="00794B45" w:rsidRDefault="00794B45" w:rsidP="009C1EEC">
      <w:pPr>
        <w:contextualSpacing/>
      </w:pPr>
    </w:p>
    <w:p w14:paraId="7EB1992D" w14:textId="77777777" w:rsidR="009C1EEC" w:rsidRDefault="009C1EEC" w:rsidP="009C1EEC">
      <w:pPr>
        <w:contextualSpacing/>
      </w:pPr>
      <w:r w:rsidRPr="00A554C4">
        <w:t>Show selected camera video stream</w:t>
      </w:r>
    </w:p>
    <w:p w14:paraId="7E4E606F" w14:textId="77777777" w:rsidR="00282E2C" w:rsidRDefault="000D732E" w:rsidP="00FD32A2">
      <w:pPr>
        <w:pStyle w:val="Heading4"/>
      </w:pPr>
      <w:r>
        <w:t xml:space="preserve">Function </w:t>
      </w:r>
      <w:r w:rsidR="00282E2C">
        <w:t>Variants</w:t>
      </w:r>
    </w:p>
    <w:p w14:paraId="1FD683BA" w14:textId="77777777" w:rsidR="00282E2C" w:rsidRDefault="00282E2C" w:rsidP="00282E2C"/>
    <w:p w14:paraId="038844B9"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A94F5DB" w14:textId="77777777" w:rsidTr="00EB7D77">
        <w:trPr>
          <w:trHeight w:val="314"/>
        </w:trPr>
        <w:tc>
          <w:tcPr>
            <w:tcW w:w="2523" w:type="dxa"/>
            <w:shd w:val="clear" w:color="auto" w:fill="D9D9D9" w:themeFill="background1" w:themeFillShade="D9"/>
          </w:tcPr>
          <w:p w14:paraId="1DC131FE" w14:textId="77777777" w:rsidR="000D732E" w:rsidRPr="009E3B7C" w:rsidRDefault="000D732E" w:rsidP="00EB7D77">
            <w:pPr>
              <w:pStyle w:val="Caption"/>
              <w:rPr>
                <w:rFonts w:cs="Arial"/>
                <w:lang w:val="en-GB"/>
              </w:rPr>
            </w:pPr>
            <w:r w:rsidRPr="009E3B7C">
              <w:rPr>
                <w:rFonts w:cs="Arial"/>
                <w:lang w:val="en-GB"/>
              </w:rPr>
              <w:lastRenderedPageBreak/>
              <w:t>Variant Name</w:t>
            </w:r>
          </w:p>
        </w:tc>
        <w:tc>
          <w:tcPr>
            <w:tcW w:w="5132" w:type="dxa"/>
            <w:shd w:val="clear" w:color="auto" w:fill="D9D9D9" w:themeFill="background1" w:themeFillShade="D9"/>
          </w:tcPr>
          <w:p w14:paraId="17A7AD60"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6B2F606"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213A043A" w14:textId="77777777" w:rsidTr="00EB7D77">
        <w:trPr>
          <w:trHeight w:val="198"/>
        </w:trPr>
        <w:tc>
          <w:tcPr>
            <w:tcW w:w="2523" w:type="dxa"/>
          </w:tcPr>
          <w:p w14:paraId="6FA8BCCE"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37601A68" w14:textId="77777777" w:rsidR="000D732E" w:rsidRPr="009E3B7C" w:rsidRDefault="000D732E" w:rsidP="00EB7D77">
            <w:pPr>
              <w:overflowPunct/>
              <w:autoSpaceDE/>
              <w:autoSpaceDN/>
              <w:adjustRightInd/>
              <w:textAlignment w:val="center"/>
              <w:rPr>
                <w:rFonts w:cs="Arial"/>
              </w:rPr>
            </w:pPr>
          </w:p>
        </w:tc>
        <w:tc>
          <w:tcPr>
            <w:tcW w:w="2551" w:type="dxa"/>
          </w:tcPr>
          <w:p w14:paraId="7CE1CD16" w14:textId="77777777" w:rsidR="000D732E" w:rsidRDefault="000D732E" w:rsidP="00EB7D77">
            <w:pPr>
              <w:rPr>
                <w:rFonts w:cs="Arial"/>
                <w:lang w:val="en-GB"/>
              </w:rPr>
            </w:pPr>
            <w:r>
              <w:rPr>
                <w:rFonts w:cs="Arial"/>
                <w:lang w:val="en-GB"/>
              </w:rPr>
              <w:t xml:space="preserve">e.g. ExtLightTechnology = LED </w:t>
            </w:r>
          </w:p>
          <w:p w14:paraId="7D85C5DE" w14:textId="77777777" w:rsidR="000D732E" w:rsidRDefault="000D732E" w:rsidP="00EB7D77">
            <w:pPr>
              <w:rPr>
                <w:rFonts w:cs="Arial"/>
                <w:lang w:val="en-GB"/>
              </w:rPr>
            </w:pPr>
            <w:r>
              <w:rPr>
                <w:rFonts w:cs="Arial"/>
                <w:lang w:val="en-GB"/>
              </w:rPr>
              <w:t>OR</w:t>
            </w:r>
          </w:p>
          <w:p w14:paraId="1004BFAD" w14:textId="77777777" w:rsidR="000D732E" w:rsidRPr="005A344A" w:rsidRDefault="000D732E" w:rsidP="00EB7D77">
            <w:pPr>
              <w:rPr>
                <w:rFonts w:cs="Arial"/>
                <w:lang w:val="en-GB"/>
              </w:rPr>
            </w:pPr>
            <w:r>
              <w:rPr>
                <w:rFonts w:cs="Arial"/>
                <w:lang w:val="en-GB"/>
              </w:rPr>
              <w:t>ExtLightTechnology = Xenon</w:t>
            </w:r>
          </w:p>
        </w:tc>
      </w:tr>
    </w:tbl>
    <w:p w14:paraId="49C0D746" w14:textId="77777777" w:rsidR="000D732E" w:rsidRPr="005067FC" w:rsidRDefault="000D732E" w:rsidP="00282E2C">
      <w:pPr>
        <w:rPr>
          <w:i/>
          <w:color w:val="A6A6A6" w:themeColor="background1" w:themeShade="A6"/>
        </w:rPr>
      </w:pPr>
    </w:p>
    <w:p w14:paraId="060F66BC" w14:textId="77777777" w:rsidR="00427220" w:rsidRDefault="00427220" w:rsidP="00FD32A2">
      <w:pPr>
        <w:pStyle w:val="Heading4"/>
      </w:pPr>
      <w:r>
        <w:t>Input Requirements</w:t>
      </w:r>
      <w:r w:rsidR="000D732E">
        <w:t>/Documents</w:t>
      </w:r>
    </w:p>
    <w:p w14:paraId="17E4E6A8"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61EB6019" w14:textId="77777777" w:rsidTr="00656A21">
        <w:trPr>
          <w:trHeight w:val="20"/>
        </w:trPr>
        <w:tc>
          <w:tcPr>
            <w:tcW w:w="1561" w:type="dxa"/>
            <w:shd w:val="clear" w:color="auto" w:fill="D9D9D9" w:themeFill="background1" w:themeFillShade="D9"/>
          </w:tcPr>
          <w:p w14:paraId="437182E3"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74B71FB8" w14:textId="77777777" w:rsidR="000D732E" w:rsidRDefault="000D732E" w:rsidP="00EB7D77">
            <w:pPr>
              <w:rPr>
                <w:rFonts w:ascii="Helvetica" w:hAnsi="Helvetica" w:cs="Helvetica"/>
                <w:sz w:val="16"/>
              </w:rPr>
            </w:pPr>
          </w:p>
          <w:p w14:paraId="3048CD35"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3F52B5D"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1F8D8912"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3D03BCD" w14:textId="77777777" w:rsidR="000D732E" w:rsidRDefault="000D732E" w:rsidP="00EB7D77">
            <w:pPr>
              <w:rPr>
                <w:rFonts w:ascii="Helvetica" w:hAnsi="Helvetica" w:cs="Helvetica"/>
                <w:b/>
              </w:rPr>
            </w:pPr>
            <w:r>
              <w:rPr>
                <w:rFonts w:ascii="Helvetica" w:hAnsi="Helvetica" w:cs="Helvetica"/>
                <w:b/>
              </w:rPr>
              <w:t>Derived Requirement</w:t>
            </w:r>
          </w:p>
          <w:p w14:paraId="3692ED28" w14:textId="77777777" w:rsidR="000D732E" w:rsidRDefault="000D732E" w:rsidP="00EB7D77">
            <w:pPr>
              <w:rPr>
                <w:rFonts w:ascii="Helvetica" w:hAnsi="Helvetica" w:cs="Helvetica"/>
                <w:sz w:val="16"/>
              </w:rPr>
            </w:pPr>
          </w:p>
          <w:p w14:paraId="3DA0EE86"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2EDD42C0" w14:textId="77777777" w:rsidTr="00656A21">
        <w:trPr>
          <w:trHeight w:val="20"/>
        </w:trPr>
        <w:tc>
          <w:tcPr>
            <w:tcW w:w="10211" w:type="dxa"/>
            <w:gridSpan w:val="4"/>
            <w:shd w:val="clear" w:color="auto" w:fill="F2F2F2" w:themeFill="background1" w:themeFillShade="F2"/>
          </w:tcPr>
          <w:p w14:paraId="1DD27B9F"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0FB93E00" w14:textId="77777777" w:rsidTr="00656A21">
        <w:trPr>
          <w:trHeight w:val="20"/>
        </w:trPr>
        <w:tc>
          <w:tcPr>
            <w:tcW w:w="1561" w:type="dxa"/>
          </w:tcPr>
          <w:p w14:paraId="79569E3B" w14:textId="77777777" w:rsidR="000D732E" w:rsidRPr="00D410AE" w:rsidRDefault="000D732E" w:rsidP="00EB7D77">
            <w:pPr>
              <w:rPr>
                <w:rFonts w:cs="Arial"/>
              </w:rPr>
            </w:pPr>
          </w:p>
        </w:tc>
        <w:tc>
          <w:tcPr>
            <w:tcW w:w="2694" w:type="dxa"/>
          </w:tcPr>
          <w:p w14:paraId="0B013F83" w14:textId="77777777" w:rsidR="000D732E" w:rsidRDefault="000D732E" w:rsidP="00EB7D77">
            <w:pPr>
              <w:rPr>
                <w:rFonts w:cs="Arial"/>
              </w:rPr>
            </w:pPr>
            <w:r>
              <w:rPr>
                <w:rFonts w:cs="Arial"/>
              </w:rPr>
              <w:t>&lt;Example:</w:t>
            </w:r>
          </w:p>
          <w:p w14:paraId="49EE44A7" w14:textId="77777777" w:rsidR="000D732E" w:rsidRPr="00D410AE" w:rsidRDefault="000D732E" w:rsidP="00EB7D77">
            <w:pPr>
              <w:rPr>
                <w:rFonts w:cs="Arial"/>
              </w:rPr>
            </w:pPr>
            <w:r>
              <w:rPr>
                <w:rFonts w:cs="Arial"/>
              </w:rPr>
              <w:t>id + title of relevant Feature Docs&gt;</w:t>
            </w:r>
          </w:p>
        </w:tc>
        <w:tc>
          <w:tcPr>
            <w:tcW w:w="2694" w:type="dxa"/>
          </w:tcPr>
          <w:p w14:paraId="54CCA01F" w14:textId="77777777" w:rsidR="000D732E" w:rsidRPr="00D410AE" w:rsidRDefault="000D732E" w:rsidP="00EB7D77">
            <w:pPr>
              <w:rPr>
                <w:rFonts w:cs="Arial"/>
              </w:rPr>
            </w:pPr>
            <w:r>
              <w:rPr>
                <w:rFonts w:cs="Arial"/>
              </w:rPr>
              <w:t>&lt;Example: “Requirements of Feature …”&gt;</w:t>
            </w:r>
          </w:p>
        </w:tc>
        <w:tc>
          <w:tcPr>
            <w:tcW w:w="3262" w:type="dxa"/>
          </w:tcPr>
          <w:p w14:paraId="49279CDA"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86"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760A2D26" w14:textId="77777777" w:rsidTr="00656A21">
        <w:trPr>
          <w:trHeight w:val="20"/>
        </w:trPr>
        <w:tc>
          <w:tcPr>
            <w:tcW w:w="1561" w:type="dxa"/>
          </w:tcPr>
          <w:p w14:paraId="508C4191" w14:textId="77777777" w:rsidR="000D732E" w:rsidRPr="00D410AE" w:rsidRDefault="000D732E" w:rsidP="00EB7D77">
            <w:pPr>
              <w:rPr>
                <w:rFonts w:cs="Arial"/>
              </w:rPr>
            </w:pPr>
          </w:p>
        </w:tc>
        <w:tc>
          <w:tcPr>
            <w:tcW w:w="2694" w:type="dxa"/>
          </w:tcPr>
          <w:p w14:paraId="2FBC4107" w14:textId="77777777" w:rsidR="000D732E" w:rsidRDefault="000D732E" w:rsidP="00EB7D77">
            <w:pPr>
              <w:rPr>
                <w:rFonts w:cs="Arial"/>
              </w:rPr>
            </w:pPr>
          </w:p>
        </w:tc>
        <w:tc>
          <w:tcPr>
            <w:tcW w:w="2694" w:type="dxa"/>
          </w:tcPr>
          <w:p w14:paraId="64176BDA" w14:textId="77777777" w:rsidR="000D732E" w:rsidRDefault="000D732E" w:rsidP="00EB7D77">
            <w:pPr>
              <w:rPr>
                <w:rFonts w:cs="Arial"/>
              </w:rPr>
            </w:pPr>
          </w:p>
        </w:tc>
        <w:tc>
          <w:tcPr>
            <w:tcW w:w="3262" w:type="dxa"/>
          </w:tcPr>
          <w:p w14:paraId="719180E1" w14:textId="77777777" w:rsidR="000D732E" w:rsidRDefault="000D732E" w:rsidP="00EB7D77">
            <w:pPr>
              <w:rPr>
                <w:rFonts w:cs="Arial"/>
              </w:rPr>
            </w:pPr>
          </w:p>
        </w:tc>
      </w:tr>
      <w:tr w:rsidR="000D732E" w:rsidRPr="007C20FA" w14:paraId="795DB5C9" w14:textId="77777777" w:rsidTr="00656A21">
        <w:trPr>
          <w:trHeight w:val="20"/>
        </w:trPr>
        <w:tc>
          <w:tcPr>
            <w:tcW w:w="10211" w:type="dxa"/>
            <w:gridSpan w:val="4"/>
            <w:shd w:val="clear" w:color="auto" w:fill="F2F2F2" w:themeFill="background1" w:themeFillShade="F2"/>
          </w:tcPr>
          <w:p w14:paraId="7F72FCEB"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562108E1" w14:textId="77777777" w:rsidTr="00656A21">
        <w:trPr>
          <w:trHeight w:val="20"/>
        </w:trPr>
        <w:tc>
          <w:tcPr>
            <w:tcW w:w="1561" w:type="dxa"/>
          </w:tcPr>
          <w:p w14:paraId="1B13C7F3" w14:textId="77777777" w:rsidR="000D732E" w:rsidRPr="00D410AE" w:rsidRDefault="000D732E" w:rsidP="00EB7D77">
            <w:pPr>
              <w:rPr>
                <w:rFonts w:cs="Arial"/>
              </w:rPr>
            </w:pPr>
          </w:p>
        </w:tc>
        <w:tc>
          <w:tcPr>
            <w:tcW w:w="2694" w:type="dxa"/>
          </w:tcPr>
          <w:p w14:paraId="60EA665B" w14:textId="77777777" w:rsidR="000D732E" w:rsidRPr="00D410AE" w:rsidRDefault="000D732E" w:rsidP="00EB7D77">
            <w:pPr>
              <w:rPr>
                <w:rFonts w:cs="Arial"/>
              </w:rPr>
            </w:pPr>
            <w:r>
              <w:rPr>
                <w:rFonts w:cs="Arial"/>
              </w:rPr>
              <w:t>&lt;Example: some SDS (requirement)&gt;</w:t>
            </w:r>
          </w:p>
        </w:tc>
        <w:tc>
          <w:tcPr>
            <w:tcW w:w="2694" w:type="dxa"/>
          </w:tcPr>
          <w:p w14:paraId="1B6589ED" w14:textId="77777777" w:rsidR="000D732E" w:rsidRPr="00D410AE" w:rsidRDefault="000D732E" w:rsidP="00EB7D77">
            <w:pPr>
              <w:rPr>
                <w:rFonts w:cs="Arial"/>
              </w:rPr>
            </w:pPr>
          </w:p>
        </w:tc>
        <w:tc>
          <w:tcPr>
            <w:tcW w:w="3262" w:type="dxa"/>
          </w:tcPr>
          <w:p w14:paraId="21690CE9" w14:textId="77777777" w:rsidR="000D732E" w:rsidRDefault="000D732E" w:rsidP="00EB7D77">
            <w:pPr>
              <w:rPr>
                <w:rFonts w:cs="Arial"/>
              </w:rPr>
            </w:pPr>
          </w:p>
        </w:tc>
      </w:tr>
      <w:tr w:rsidR="000D732E" w:rsidRPr="007C20FA" w14:paraId="6855C445" w14:textId="77777777" w:rsidTr="00656A21">
        <w:trPr>
          <w:trHeight w:val="20"/>
        </w:trPr>
        <w:tc>
          <w:tcPr>
            <w:tcW w:w="1561" w:type="dxa"/>
          </w:tcPr>
          <w:p w14:paraId="4C5E8F75" w14:textId="77777777" w:rsidR="000D732E" w:rsidRDefault="000D732E" w:rsidP="00EB7D77">
            <w:pPr>
              <w:rPr>
                <w:rFonts w:cs="Arial"/>
              </w:rPr>
            </w:pPr>
          </w:p>
        </w:tc>
        <w:tc>
          <w:tcPr>
            <w:tcW w:w="2694" w:type="dxa"/>
          </w:tcPr>
          <w:p w14:paraId="62B24EAC" w14:textId="77777777" w:rsidR="000D732E" w:rsidRDefault="000D732E" w:rsidP="00EB7D77">
            <w:pPr>
              <w:rPr>
                <w:rFonts w:cs="Arial"/>
              </w:rPr>
            </w:pPr>
          </w:p>
        </w:tc>
        <w:tc>
          <w:tcPr>
            <w:tcW w:w="2694" w:type="dxa"/>
          </w:tcPr>
          <w:p w14:paraId="6D810E26" w14:textId="77777777" w:rsidR="000D732E" w:rsidRDefault="000D732E" w:rsidP="00EB7D77">
            <w:pPr>
              <w:rPr>
                <w:rFonts w:cs="Arial"/>
              </w:rPr>
            </w:pPr>
          </w:p>
        </w:tc>
        <w:tc>
          <w:tcPr>
            <w:tcW w:w="3262" w:type="dxa"/>
          </w:tcPr>
          <w:p w14:paraId="0B08B6B4" w14:textId="77777777" w:rsidR="000D732E" w:rsidRDefault="000D732E" w:rsidP="00EB7D77">
            <w:pPr>
              <w:rPr>
                <w:rFonts w:cs="Arial"/>
              </w:rPr>
            </w:pPr>
          </w:p>
        </w:tc>
      </w:tr>
      <w:tr w:rsidR="000D732E" w:rsidRPr="007C20FA" w14:paraId="616454CC" w14:textId="77777777" w:rsidTr="00656A21">
        <w:trPr>
          <w:trHeight w:val="20"/>
        </w:trPr>
        <w:tc>
          <w:tcPr>
            <w:tcW w:w="10211" w:type="dxa"/>
            <w:gridSpan w:val="4"/>
            <w:shd w:val="clear" w:color="auto" w:fill="F2F2F2" w:themeFill="background1" w:themeFillShade="F2"/>
          </w:tcPr>
          <w:p w14:paraId="3D5783B4"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1230E263" w14:textId="77777777" w:rsidTr="00656A21">
        <w:trPr>
          <w:trHeight w:val="20"/>
        </w:trPr>
        <w:tc>
          <w:tcPr>
            <w:tcW w:w="1561" w:type="dxa"/>
          </w:tcPr>
          <w:p w14:paraId="61161017" w14:textId="77777777" w:rsidR="000D732E" w:rsidRPr="00D410AE" w:rsidRDefault="000D732E" w:rsidP="00EB7D77">
            <w:pPr>
              <w:rPr>
                <w:rFonts w:cs="Arial"/>
              </w:rPr>
            </w:pPr>
          </w:p>
        </w:tc>
        <w:tc>
          <w:tcPr>
            <w:tcW w:w="2694" w:type="dxa"/>
          </w:tcPr>
          <w:p w14:paraId="26743778" w14:textId="77777777" w:rsidR="000D732E" w:rsidRPr="00D410AE" w:rsidRDefault="000D732E" w:rsidP="00EB7D77">
            <w:pPr>
              <w:rPr>
                <w:rFonts w:cs="Arial"/>
              </w:rPr>
            </w:pPr>
          </w:p>
        </w:tc>
        <w:tc>
          <w:tcPr>
            <w:tcW w:w="2694" w:type="dxa"/>
          </w:tcPr>
          <w:p w14:paraId="5380CCC3" w14:textId="77777777" w:rsidR="000D732E" w:rsidRPr="00D410AE" w:rsidRDefault="000D732E" w:rsidP="00EB7D77">
            <w:pPr>
              <w:rPr>
                <w:rFonts w:cs="Arial"/>
              </w:rPr>
            </w:pPr>
          </w:p>
        </w:tc>
        <w:tc>
          <w:tcPr>
            <w:tcW w:w="3262" w:type="dxa"/>
          </w:tcPr>
          <w:p w14:paraId="0F3C2A56" w14:textId="77777777" w:rsidR="000D732E" w:rsidRPr="00D410AE" w:rsidRDefault="000D732E" w:rsidP="00EB7D77">
            <w:pPr>
              <w:rPr>
                <w:rFonts w:cs="Arial"/>
              </w:rPr>
            </w:pPr>
          </w:p>
        </w:tc>
      </w:tr>
      <w:tr w:rsidR="000D732E" w:rsidRPr="007C20FA" w14:paraId="08F1E93E" w14:textId="77777777" w:rsidTr="00656A21">
        <w:trPr>
          <w:trHeight w:val="20"/>
        </w:trPr>
        <w:tc>
          <w:tcPr>
            <w:tcW w:w="10211" w:type="dxa"/>
            <w:gridSpan w:val="4"/>
            <w:shd w:val="clear" w:color="auto" w:fill="F2F2F2" w:themeFill="background1" w:themeFillShade="F2"/>
          </w:tcPr>
          <w:p w14:paraId="7869ABD4"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1EFA8E52" w14:textId="77777777" w:rsidTr="00656A21">
        <w:trPr>
          <w:trHeight w:val="20"/>
        </w:trPr>
        <w:tc>
          <w:tcPr>
            <w:tcW w:w="1561" w:type="dxa"/>
          </w:tcPr>
          <w:p w14:paraId="438DA180" w14:textId="77777777" w:rsidR="000D732E" w:rsidRPr="00D410AE" w:rsidRDefault="000D732E" w:rsidP="00EB7D77">
            <w:pPr>
              <w:rPr>
                <w:rFonts w:cs="Arial"/>
              </w:rPr>
            </w:pPr>
          </w:p>
        </w:tc>
        <w:tc>
          <w:tcPr>
            <w:tcW w:w="2694" w:type="dxa"/>
          </w:tcPr>
          <w:p w14:paraId="2B798B43" w14:textId="77777777" w:rsidR="000D732E" w:rsidRPr="00D410AE" w:rsidRDefault="000D732E" w:rsidP="00EB7D77">
            <w:pPr>
              <w:rPr>
                <w:rFonts w:cs="Arial"/>
              </w:rPr>
            </w:pPr>
          </w:p>
        </w:tc>
        <w:tc>
          <w:tcPr>
            <w:tcW w:w="2694" w:type="dxa"/>
          </w:tcPr>
          <w:p w14:paraId="70E0420F" w14:textId="77777777" w:rsidR="000D732E" w:rsidRPr="00D410AE" w:rsidRDefault="000D732E" w:rsidP="00EB7D77">
            <w:pPr>
              <w:rPr>
                <w:rFonts w:cs="Arial"/>
              </w:rPr>
            </w:pPr>
          </w:p>
        </w:tc>
        <w:tc>
          <w:tcPr>
            <w:tcW w:w="3262" w:type="dxa"/>
          </w:tcPr>
          <w:p w14:paraId="6653268B" w14:textId="77777777" w:rsidR="000D732E" w:rsidRPr="00D410AE" w:rsidRDefault="000D732E" w:rsidP="00EB7D77">
            <w:pPr>
              <w:rPr>
                <w:rFonts w:cs="Arial"/>
              </w:rPr>
            </w:pPr>
          </w:p>
        </w:tc>
      </w:tr>
      <w:tr w:rsidR="000D732E" w:rsidRPr="007C20FA" w14:paraId="6A78F027" w14:textId="77777777" w:rsidTr="00656A21">
        <w:trPr>
          <w:trHeight w:val="20"/>
        </w:trPr>
        <w:tc>
          <w:tcPr>
            <w:tcW w:w="10211" w:type="dxa"/>
            <w:gridSpan w:val="4"/>
            <w:shd w:val="clear" w:color="auto" w:fill="F2F2F2" w:themeFill="background1" w:themeFillShade="F2"/>
          </w:tcPr>
          <w:p w14:paraId="0D32A1E1"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008D0802" w14:textId="77777777" w:rsidTr="00656A21">
        <w:trPr>
          <w:trHeight w:val="20"/>
        </w:trPr>
        <w:tc>
          <w:tcPr>
            <w:tcW w:w="1561" w:type="dxa"/>
          </w:tcPr>
          <w:p w14:paraId="3CA209F2" w14:textId="77777777" w:rsidR="000D732E" w:rsidRPr="00D410AE" w:rsidRDefault="000D732E" w:rsidP="00EB7D77">
            <w:pPr>
              <w:rPr>
                <w:rFonts w:cs="Arial"/>
              </w:rPr>
            </w:pPr>
          </w:p>
        </w:tc>
        <w:tc>
          <w:tcPr>
            <w:tcW w:w="2694" w:type="dxa"/>
          </w:tcPr>
          <w:p w14:paraId="2F645378" w14:textId="77777777" w:rsidR="000D732E" w:rsidRDefault="000D732E" w:rsidP="00EB7D77">
            <w:pPr>
              <w:rPr>
                <w:rFonts w:cs="Arial"/>
              </w:rPr>
            </w:pPr>
          </w:p>
        </w:tc>
        <w:tc>
          <w:tcPr>
            <w:tcW w:w="2694" w:type="dxa"/>
          </w:tcPr>
          <w:p w14:paraId="36E2F22B" w14:textId="77777777" w:rsidR="000D732E" w:rsidRPr="00D410AE" w:rsidRDefault="000D732E" w:rsidP="00EB7D77">
            <w:pPr>
              <w:rPr>
                <w:rFonts w:cs="Arial"/>
              </w:rPr>
            </w:pPr>
          </w:p>
        </w:tc>
        <w:tc>
          <w:tcPr>
            <w:tcW w:w="3262" w:type="dxa"/>
          </w:tcPr>
          <w:p w14:paraId="3B7131B7" w14:textId="77777777" w:rsidR="000D732E" w:rsidRPr="00D410AE" w:rsidRDefault="000D732E" w:rsidP="00EB7D77">
            <w:pPr>
              <w:rPr>
                <w:rFonts w:cs="Arial"/>
              </w:rPr>
            </w:pPr>
          </w:p>
        </w:tc>
      </w:tr>
      <w:tr w:rsidR="00656A21" w:rsidRPr="007C20FA" w14:paraId="21A6E252" w14:textId="77777777" w:rsidTr="00656A21">
        <w:trPr>
          <w:trHeight w:val="20"/>
        </w:trPr>
        <w:tc>
          <w:tcPr>
            <w:tcW w:w="1561" w:type="dxa"/>
          </w:tcPr>
          <w:p w14:paraId="3D78F5FD" w14:textId="77777777" w:rsidR="00656A21" w:rsidRPr="00D410AE" w:rsidRDefault="00656A21" w:rsidP="00EB7D77">
            <w:pPr>
              <w:rPr>
                <w:rFonts w:cs="Arial"/>
              </w:rPr>
            </w:pPr>
          </w:p>
        </w:tc>
        <w:tc>
          <w:tcPr>
            <w:tcW w:w="2694" w:type="dxa"/>
          </w:tcPr>
          <w:p w14:paraId="6481CCC4" w14:textId="77777777" w:rsidR="00656A21" w:rsidRDefault="00656A21" w:rsidP="00EB7D77">
            <w:pPr>
              <w:rPr>
                <w:rFonts w:cs="Arial"/>
              </w:rPr>
            </w:pPr>
          </w:p>
        </w:tc>
        <w:tc>
          <w:tcPr>
            <w:tcW w:w="2694" w:type="dxa"/>
          </w:tcPr>
          <w:p w14:paraId="6299690C" w14:textId="77777777" w:rsidR="00656A21" w:rsidRPr="00D410AE" w:rsidRDefault="00656A21" w:rsidP="00EB7D77">
            <w:pPr>
              <w:rPr>
                <w:rFonts w:cs="Arial"/>
              </w:rPr>
            </w:pPr>
          </w:p>
        </w:tc>
        <w:tc>
          <w:tcPr>
            <w:tcW w:w="3262" w:type="dxa"/>
          </w:tcPr>
          <w:p w14:paraId="325FD624" w14:textId="77777777" w:rsidR="00656A21" w:rsidRPr="00D410AE" w:rsidRDefault="00656A21" w:rsidP="00EB7D77">
            <w:pPr>
              <w:rPr>
                <w:rFonts w:cs="Arial"/>
              </w:rPr>
            </w:pPr>
          </w:p>
        </w:tc>
      </w:tr>
    </w:tbl>
    <w:p w14:paraId="1A4522F5"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695AC933" w14:textId="77777777" w:rsidR="000D732E" w:rsidRPr="005067FC" w:rsidRDefault="000D732E" w:rsidP="00427220">
      <w:pPr>
        <w:rPr>
          <w:i/>
          <w:color w:val="A6A6A6" w:themeColor="background1" w:themeShade="A6"/>
        </w:rPr>
      </w:pPr>
    </w:p>
    <w:p w14:paraId="5AE58C35" w14:textId="77777777" w:rsidR="00427220" w:rsidRDefault="00427220" w:rsidP="00427220">
      <w:pPr>
        <w:pStyle w:val="Heading4"/>
      </w:pPr>
      <w:r>
        <w:t>Assumptions</w:t>
      </w:r>
    </w:p>
    <w:p w14:paraId="3340AF90" w14:textId="77777777" w:rsidR="00A92B2F" w:rsidRDefault="00A92B2F" w:rsidP="00A92B2F"/>
    <w:p w14:paraId="539BE6C7"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EF1345D" w14:textId="77777777" w:rsidR="00C0442C" w:rsidRDefault="00C0442C" w:rsidP="00A92B2F"/>
    <w:p w14:paraId="2672A5FC" w14:textId="77777777" w:rsidR="00F15706" w:rsidRDefault="00E60B64" w:rsidP="00783BCF">
      <w:pPr>
        <w:pStyle w:val="Heading3"/>
      </w:pPr>
      <w:r>
        <w:t>Function Scope</w:t>
      </w:r>
    </w:p>
    <w:p w14:paraId="175671FE" w14:textId="77777777" w:rsidR="00055646" w:rsidRPr="00A43B48" w:rsidRDefault="00055646" w:rsidP="00306D37">
      <w:pPr>
        <w:contextualSpacing/>
      </w:pPr>
    </w:p>
    <w:p w14:paraId="6A5FCEA6" w14:textId="77777777" w:rsidR="00306D37" w:rsidRDefault="00306D37" w:rsidP="00306D37">
      <w:pPr>
        <w:contextualSpacing/>
      </w:pPr>
      <w:r>
        <w:t xml:space="preserve">The </w:t>
      </w:r>
      <w:r>
        <w:rPr>
          <w:noProof/>
        </w:rPr>
        <w:drawing>
          <wp:inline distT="0" distB="0" distL="0" distR="0" wp14:anchorId="61198052" wp14:editId="2A5CA4AE">
            <wp:extent cx="152400" cy="152400"/>
            <wp:effectExtent l="0" t="0" r="0" b="0"/>
            <wp:docPr id="158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Show video stream from selected camera</w:t>
      </w:r>
      <w:r w:rsidR="0004480F">
        <w:rPr>
          <w:b/>
        </w:rPr>
        <w:t>”</w:t>
      </w:r>
      <w:r>
        <w:t xml:space="preserve"> f</w:t>
      </w:r>
      <w:r w:rsidR="00294100">
        <w:t>unction is called by</w:t>
      </w:r>
      <w:r>
        <w:t xml:space="preserve"> the following </w:t>
      </w:r>
      <w:r w:rsidR="00294100">
        <w:t>functions</w:t>
      </w:r>
      <w:r>
        <w:t>:</w:t>
      </w:r>
    </w:p>
    <w:p w14:paraId="7887AB0A" w14:textId="77777777" w:rsidR="00306D37" w:rsidRPr="00953D23" w:rsidRDefault="00306D37" w:rsidP="0061324D">
      <w:pPr>
        <w:pStyle w:val="ListParagraph"/>
        <w:numPr>
          <w:ilvl w:val="0"/>
          <w:numId w:val="12"/>
        </w:numPr>
        <w:contextualSpacing/>
      </w:pPr>
      <w:r>
        <w:rPr>
          <w:noProof/>
        </w:rPr>
        <w:drawing>
          <wp:inline distT="0" distB="0" distL="0" distR="0" wp14:anchorId="3F26675A" wp14:editId="3F57ADC1">
            <wp:extent cx="152400" cy="152400"/>
            <wp:effectExtent l="0" t="0" r="0" b="0"/>
            <wp:docPr id="159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5a10e3b722d9915708d6bb5bbb85c4a" w:history="1">
        <w:r w:rsidR="00B66881">
          <w:rPr>
            <w:rStyle w:val="Hyperlink"/>
          </w:rPr>
          <w:t>Be notified of intrusion1</w:t>
        </w:r>
      </w:hyperlink>
      <w:r w:rsidR="0004480F">
        <w:t>”</w:t>
      </w:r>
    </w:p>
    <w:p w14:paraId="07B99EB0" w14:textId="77777777" w:rsidR="00306D37" w:rsidRPr="00953D23" w:rsidRDefault="00306D37" w:rsidP="0061324D">
      <w:pPr>
        <w:pStyle w:val="ListParagraph"/>
        <w:numPr>
          <w:ilvl w:val="0"/>
          <w:numId w:val="12"/>
        </w:numPr>
        <w:contextualSpacing/>
      </w:pPr>
      <w:r>
        <w:rPr>
          <w:noProof/>
        </w:rPr>
        <w:drawing>
          <wp:inline distT="0" distB="0" distL="0" distR="0" wp14:anchorId="21B19896" wp14:editId="3537734E">
            <wp:extent cx="152400" cy="152400"/>
            <wp:effectExtent l="0" t="0" r="0" b="0"/>
            <wp:docPr id="159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cd7cfe2dba1c8d9d733e9419b91e324" w:history="1">
        <w:r w:rsidR="00B66881">
          <w:rPr>
            <w:rStyle w:val="Hyperlink"/>
          </w:rPr>
          <w:t>Obtain vehicle camera video feed</w:t>
        </w:r>
      </w:hyperlink>
      <w:r w:rsidR="0004480F">
        <w:t>”</w:t>
      </w:r>
    </w:p>
    <w:p w14:paraId="770989BF" w14:textId="77777777" w:rsidR="00393C96" w:rsidRPr="00393C96" w:rsidRDefault="00393C96" w:rsidP="00306D37">
      <w:pPr>
        <w:contextualSpacing/>
      </w:pPr>
    </w:p>
    <w:p w14:paraId="43F64CFD" w14:textId="77777777" w:rsidR="001A755C" w:rsidRDefault="001A755C" w:rsidP="00306D37"/>
    <w:p w14:paraId="5AF44F43" w14:textId="77777777" w:rsidR="00294100" w:rsidRDefault="00294100" w:rsidP="00294100">
      <w:pPr>
        <w:jc w:val="center"/>
      </w:pPr>
      <w:r>
        <w:rPr>
          <w:noProof/>
        </w:rPr>
        <w:lastRenderedPageBreak/>
        <w:drawing>
          <wp:inline distT="0" distB="0" distL="0" distR="0" wp14:anchorId="2B4F55BF" wp14:editId="1D995522">
            <wp:extent cx="6466205" cy="4515305"/>
            <wp:effectExtent l="0" t="0" r="0" b="0"/>
            <wp:docPr id="1594" name="Picture 1161884485.jpg" descr="1161884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1161884485.jpg"/>
                    <pic:cNvPicPr/>
                  </pic:nvPicPr>
                  <pic:blipFill>
                    <a:blip r:embed="rId30" cstate="print"/>
                    <a:stretch>
                      <a:fillRect/>
                    </a:stretch>
                  </pic:blipFill>
                  <pic:spPr>
                    <a:xfrm>
                      <a:off x="0" y="0"/>
                      <a:ext cx="6466205" cy="4515305"/>
                    </a:xfrm>
                    <a:prstGeom prst="rect">
                      <a:avLst/>
                    </a:prstGeom>
                  </pic:spPr>
                </pic:pic>
              </a:graphicData>
            </a:graphic>
          </wp:inline>
        </w:drawing>
      </w:r>
    </w:p>
    <w:p w14:paraId="6991B6DF"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E63BD8A" wp14:editId="736B15D8">
            <wp:extent cx="152400" cy="152400"/>
            <wp:effectExtent l="0" t="0" r="0" b="0"/>
            <wp:docPr id="159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Be notified of intrusion1</w:t>
      </w:r>
      <w:r w:rsidR="0004480F">
        <w:t>”</w:t>
      </w:r>
      <w:r w:rsidRPr="00294100">
        <w:t xml:space="preserve"> calling </w:t>
      </w:r>
      <w:r>
        <w:rPr>
          <w:noProof/>
        </w:rPr>
        <w:drawing>
          <wp:inline distT="0" distB="0" distL="0" distR="0" wp14:anchorId="6E3200F1" wp14:editId="0F5B18F6">
            <wp:extent cx="152400" cy="152400"/>
            <wp:effectExtent l="0" t="0" r="0" b="0"/>
            <wp:docPr id="159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Show video stream from selected camera</w:t>
      </w:r>
      <w:r w:rsidR="0004480F">
        <w:t>”</w:t>
      </w:r>
    </w:p>
    <w:p w14:paraId="16217AAE" w14:textId="77777777" w:rsidR="00306D37" w:rsidRDefault="00306D37" w:rsidP="00306D37">
      <w:pPr>
        <w:contextualSpacing/>
      </w:pPr>
    </w:p>
    <w:p w14:paraId="1D6C2DBE" w14:textId="77777777" w:rsidR="001A755C" w:rsidRDefault="001A755C" w:rsidP="00306D37"/>
    <w:p w14:paraId="5A23A544" w14:textId="77777777" w:rsidR="00294100" w:rsidRDefault="00294100" w:rsidP="00294100">
      <w:pPr>
        <w:jc w:val="center"/>
      </w:pPr>
      <w:r>
        <w:rPr>
          <w:noProof/>
        </w:rPr>
        <w:drawing>
          <wp:inline distT="0" distB="0" distL="0" distR="0" wp14:anchorId="34D94F23" wp14:editId="0FBDCD48">
            <wp:extent cx="6466205" cy="2450351"/>
            <wp:effectExtent l="0" t="0" r="0" b="0"/>
            <wp:docPr id="1600" name="Picture 935465947.jpg" descr="935465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 name="935465947.jpg"/>
                    <pic:cNvPicPr/>
                  </pic:nvPicPr>
                  <pic:blipFill>
                    <a:blip r:embed="rId31" cstate="print"/>
                    <a:stretch>
                      <a:fillRect/>
                    </a:stretch>
                  </pic:blipFill>
                  <pic:spPr>
                    <a:xfrm>
                      <a:off x="0" y="0"/>
                      <a:ext cx="6466205" cy="2450351"/>
                    </a:xfrm>
                    <a:prstGeom prst="rect">
                      <a:avLst/>
                    </a:prstGeom>
                  </pic:spPr>
                </pic:pic>
              </a:graphicData>
            </a:graphic>
          </wp:inline>
        </w:drawing>
      </w:r>
    </w:p>
    <w:p w14:paraId="24881A57"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F78F548" wp14:editId="5E66B8DA">
            <wp:extent cx="152400" cy="152400"/>
            <wp:effectExtent l="0" t="0" r="0" b="0"/>
            <wp:docPr id="160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Obtain vehicle camera video feed</w:t>
      </w:r>
      <w:r w:rsidR="0004480F">
        <w:t>”</w:t>
      </w:r>
      <w:r w:rsidRPr="00294100">
        <w:t xml:space="preserve"> calling </w:t>
      </w:r>
      <w:r>
        <w:rPr>
          <w:noProof/>
        </w:rPr>
        <w:drawing>
          <wp:inline distT="0" distB="0" distL="0" distR="0" wp14:anchorId="25CE5A0A" wp14:editId="7860F91C">
            <wp:extent cx="152400" cy="152400"/>
            <wp:effectExtent l="0" t="0" r="0" b="0"/>
            <wp:docPr id="160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Show video stream from selected camera</w:t>
      </w:r>
      <w:r w:rsidR="0004480F">
        <w:t>”</w:t>
      </w:r>
    </w:p>
    <w:p w14:paraId="14674005" w14:textId="77777777" w:rsidR="00306D37" w:rsidRDefault="00306D37" w:rsidP="00306D37">
      <w:pPr>
        <w:contextualSpacing/>
      </w:pPr>
    </w:p>
    <w:p w14:paraId="580FAD12" w14:textId="77777777" w:rsidR="00F15706" w:rsidRDefault="00E60B64" w:rsidP="00783BCF">
      <w:pPr>
        <w:pStyle w:val="Heading3"/>
      </w:pPr>
      <w:r>
        <w:lastRenderedPageBreak/>
        <w:t>Function Interfaces</w:t>
      </w:r>
    </w:p>
    <w:p w14:paraId="6C6F80A6"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708C80B" w14:textId="77777777" w:rsidTr="0082668D">
        <w:trPr>
          <w:trHeight w:val="260"/>
        </w:trPr>
        <w:tc>
          <w:tcPr>
            <w:tcW w:w="2547" w:type="dxa"/>
            <w:shd w:val="clear" w:color="auto" w:fill="D9D9D9" w:themeFill="background1" w:themeFillShade="D9"/>
            <w:noWrap/>
            <w:hideMark/>
          </w:tcPr>
          <w:p w14:paraId="0CA75CD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0BA15364"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23F2D330" w14:textId="77777777" w:rsidTr="0082668D">
        <w:trPr>
          <w:trHeight w:val="410"/>
        </w:trPr>
        <w:tc>
          <w:tcPr>
            <w:tcW w:w="2547" w:type="dxa"/>
            <w:noWrap/>
          </w:tcPr>
          <w:p w14:paraId="36EF27FC" w14:textId="77777777" w:rsidR="0082668D" w:rsidRDefault="0082668D" w:rsidP="00BC57B1">
            <w:pPr>
              <w:contextualSpacing/>
              <w:rPr>
                <w:rFonts w:cs="Arial"/>
              </w:rPr>
            </w:pPr>
            <w:r w:rsidRPr="00275823">
              <w:rPr>
                <w:rFonts w:cs="Arial"/>
              </w:rPr>
              <w:t>video feed</w:t>
            </w:r>
          </w:p>
        </w:tc>
        <w:tc>
          <w:tcPr>
            <w:tcW w:w="7654" w:type="dxa"/>
          </w:tcPr>
          <w:p w14:paraId="0FDDCE29" w14:textId="77777777" w:rsidR="0082668D" w:rsidRPr="0046598F" w:rsidRDefault="0082668D" w:rsidP="00BC57B1">
            <w:pPr>
              <w:rPr>
                <w:rFonts w:cs="Arial"/>
                <w:color w:val="000000"/>
              </w:rPr>
            </w:pPr>
            <w:r>
              <w:rPr>
                <w:rFonts w:cs="Arial"/>
                <w:color w:val="000000"/>
              </w:rPr>
              <w:t>Received from:</w:t>
            </w:r>
          </w:p>
          <w:p w14:paraId="4B3AA5AE" w14:textId="77777777" w:rsidR="0082668D" w:rsidRPr="00C8319B" w:rsidRDefault="0082668D" w:rsidP="00BC57B1">
            <w:pPr>
              <w:pStyle w:val="ListParagraph"/>
              <w:numPr>
                <w:ilvl w:val="0"/>
                <w:numId w:val="12"/>
              </w:numPr>
              <w:rPr>
                <w:rFonts w:cs="Arial"/>
              </w:rPr>
            </w:pPr>
            <w:r>
              <w:rPr>
                <w:noProof/>
              </w:rPr>
              <w:drawing>
                <wp:inline distT="0" distB="0" distL="0" distR="0" wp14:anchorId="3B41B250" wp14:editId="62628CBD">
                  <wp:extent cx="152400" cy="152400"/>
                  <wp:effectExtent l="0" t="0" r="0" b="0"/>
                  <wp:docPr id="160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3064c8b41b8152cb0b0dbfa17409c08" w:history="1">
              <w:r>
                <w:rPr>
                  <w:rStyle w:val="Hyperlink"/>
                  <w:rFonts w:cs="Arial"/>
                </w:rPr>
                <w:t>Forward selected camera transmission</w:t>
              </w:r>
            </w:hyperlink>
          </w:p>
        </w:tc>
      </w:tr>
    </w:tbl>
    <w:p w14:paraId="359C9D26" w14:textId="77777777" w:rsidR="0082668D" w:rsidRDefault="0082668D" w:rsidP="00A7465B">
      <w:pPr>
        <w:contextualSpacing/>
        <w:rPr>
          <w:rFonts w:cs="Arial"/>
        </w:rPr>
      </w:pPr>
    </w:p>
    <w:p w14:paraId="544583EF"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82F2D9B" w14:textId="77777777" w:rsidTr="00CD7DFE">
        <w:trPr>
          <w:trHeight w:val="260"/>
        </w:trPr>
        <w:tc>
          <w:tcPr>
            <w:tcW w:w="2689" w:type="dxa"/>
            <w:shd w:val="clear" w:color="auto" w:fill="D9D9D9" w:themeFill="background1" w:themeFillShade="D9"/>
            <w:noWrap/>
            <w:hideMark/>
          </w:tcPr>
          <w:p w14:paraId="09E34C7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FF8D5C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7D0F555E" w14:textId="77777777" w:rsidTr="00CD7DFE">
        <w:trPr>
          <w:trHeight w:val="410"/>
        </w:trPr>
        <w:tc>
          <w:tcPr>
            <w:tcW w:w="2689" w:type="dxa"/>
            <w:noWrap/>
          </w:tcPr>
          <w:p w14:paraId="04F57133" w14:textId="77777777" w:rsidR="00CD7DFE" w:rsidRDefault="00CD7DFE" w:rsidP="00BC57B1">
            <w:pPr>
              <w:contextualSpacing/>
              <w:rPr>
                <w:rFonts w:cs="Arial"/>
              </w:rPr>
            </w:pPr>
            <w:r>
              <w:rPr>
                <w:rFonts w:cs="Arial"/>
              </w:rPr>
              <w:t>Type:</w:t>
            </w:r>
          </w:p>
          <w:p w14:paraId="5704557E" w14:textId="77777777" w:rsidR="00CD7DFE" w:rsidRDefault="00CD7DFE" w:rsidP="00BC57B1">
            <w:pPr>
              <w:contextualSpacing/>
              <w:rPr>
                <w:rFonts w:cs="Arial"/>
              </w:rPr>
            </w:pPr>
            <w:r>
              <w:rPr>
                <w:noProof/>
              </w:rPr>
              <w:drawing>
                <wp:inline distT="0" distB="0" distL="0" distR="0" wp14:anchorId="79BE1B27" wp14:editId="0D24A7F9">
                  <wp:extent cx="152400" cy="152400"/>
                  <wp:effectExtent l="0" t="0" r="0" b="0"/>
                  <wp:docPr id="1608" name="Picture -1898410002.jpg" descr="-18984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 name="-1898410002.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3c6c3f7f022092005619096ef0c96114" w:history="1">
              <w:r>
                <w:rPr>
                  <w:rStyle w:val="Hyperlink"/>
                  <w:rFonts w:cs="Arial"/>
                </w:rPr>
                <w:t>Video and Threat Alert Data</w:t>
              </w:r>
            </w:hyperlink>
          </w:p>
        </w:tc>
        <w:tc>
          <w:tcPr>
            <w:tcW w:w="7512" w:type="dxa"/>
            <w:noWrap/>
          </w:tcPr>
          <w:p w14:paraId="5C50A3CE" w14:textId="77777777" w:rsidR="00CD7DFE" w:rsidRDefault="00CD7DFE" w:rsidP="00BC57B1">
            <w:pPr>
              <w:rPr>
                <w:rFonts w:cs="Arial"/>
              </w:rPr>
            </w:pPr>
            <w:r>
              <w:rPr>
                <w:rFonts w:cs="Arial"/>
              </w:rPr>
              <w:t>Signal Description:</w:t>
            </w:r>
          </w:p>
          <w:p w14:paraId="1CA8F84B" w14:textId="77777777" w:rsidR="00CD7DFE" w:rsidRDefault="00CD7DFE" w:rsidP="00BC57B1">
            <w:pPr>
              <w:rPr>
                <w:rFonts w:cs="Arial"/>
              </w:rPr>
            </w:pPr>
            <w:r>
              <w:rPr>
                <w:rFonts w:cs="Arial"/>
              </w:rPr>
              <w:t>Video data collecetd from cameras along with threat data collected from other sensors such as door open, intruder event detected via ultrasonics, inclination sensor, accelerometer,  etc.</w:t>
            </w:r>
          </w:p>
          <w:p w14:paraId="194A22A6" w14:textId="77777777" w:rsidR="00CD7DFE" w:rsidRDefault="00CD7DFE" w:rsidP="00BC57B1">
            <w:pPr>
              <w:rPr>
                <w:rFonts w:cs="Arial"/>
              </w:rPr>
            </w:pPr>
          </w:p>
          <w:p w14:paraId="4C200622" w14:textId="77777777" w:rsidR="00CD7DFE" w:rsidRPr="00275823" w:rsidRDefault="00CD7DFE" w:rsidP="00BC57B1">
            <w:pPr>
              <w:rPr>
                <w:rFonts w:cs="Arial"/>
                <w:color w:val="000000"/>
              </w:rPr>
            </w:pPr>
            <w:r>
              <w:rPr>
                <w:rFonts w:cs="Arial"/>
                <w:color w:val="000000"/>
              </w:rPr>
              <w:t>Sent to:</w:t>
            </w:r>
          </w:p>
          <w:p w14:paraId="0398194D"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524CB839" wp14:editId="64444875">
                  <wp:extent cx="152400" cy="152400"/>
                  <wp:effectExtent l="0" t="0" r="0" b="0"/>
                  <wp:docPr id="1610" name="Picture 381427063.jpg" descr="381427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 name="381427063.jpg"/>
                          <pic:cNvPicPr/>
                        </pic:nvPicPr>
                        <pic:blipFill>
                          <a:blip r:embed="rId2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b35c6f2a6dc0529317419222b524907" w:history="1">
              <w:r>
                <w:rPr>
                  <w:rStyle w:val="Hyperlink"/>
                  <w:rFonts w:cs="Arial"/>
                  <w:color w:val="000000"/>
                </w:rPr>
                <w:t>See video stream from selected camera</w:t>
              </w:r>
            </w:hyperlink>
          </w:p>
        </w:tc>
      </w:tr>
    </w:tbl>
    <w:p w14:paraId="504AF268" w14:textId="77777777" w:rsidR="00CD7DFE" w:rsidRDefault="00CD7DFE" w:rsidP="00A72B37"/>
    <w:p w14:paraId="664251FA" w14:textId="77777777" w:rsidR="00A72B37" w:rsidRDefault="00A72B37" w:rsidP="00A72B37">
      <w:pPr>
        <w:pStyle w:val="Heading4"/>
      </w:pPr>
      <w:r>
        <w:t>Logical</w:t>
      </w:r>
      <w:r w:rsidRPr="00F15706">
        <w:t xml:space="preserve"> Parameters</w:t>
      </w:r>
    </w:p>
    <w:p w14:paraId="194FC7A1" w14:textId="77777777" w:rsidR="00A72B37" w:rsidRDefault="00A72B37" w:rsidP="00A72B37"/>
    <w:p w14:paraId="24AA1CDE"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32ED08BF" w14:textId="77777777" w:rsidTr="00EB7D77">
        <w:trPr>
          <w:trHeight w:val="211"/>
        </w:trPr>
        <w:tc>
          <w:tcPr>
            <w:tcW w:w="2689" w:type="dxa"/>
            <w:shd w:val="clear" w:color="auto" w:fill="D9D9D9" w:themeFill="background1" w:themeFillShade="D9"/>
            <w:noWrap/>
            <w:hideMark/>
          </w:tcPr>
          <w:p w14:paraId="2D223F06"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15D8A2DF"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DA6BA0A" w14:textId="77777777" w:rsidTr="00EB7D77">
        <w:trPr>
          <w:trHeight w:val="410"/>
        </w:trPr>
        <w:tc>
          <w:tcPr>
            <w:tcW w:w="2689" w:type="dxa"/>
            <w:noWrap/>
          </w:tcPr>
          <w:p w14:paraId="4A756905"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154AB24C"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3864BDF8" w14:textId="77777777" w:rsidTr="00EB7D77">
        <w:trPr>
          <w:trHeight w:val="410"/>
        </w:trPr>
        <w:tc>
          <w:tcPr>
            <w:tcW w:w="2689" w:type="dxa"/>
            <w:noWrap/>
          </w:tcPr>
          <w:p w14:paraId="303C06D2"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9DE836E" w14:textId="77777777" w:rsidR="009649F4" w:rsidRPr="003F473D" w:rsidRDefault="009649F4" w:rsidP="00EB7D77">
            <w:pPr>
              <w:rPr>
                <w:rFonts w:cs="Arial"/>
                <w:color w:val="000000"/>
                <w:sz w:val="18"/>
                <w:szCs w:val="18"/>
              </w:rPr>
            </w:pPr>
          </w:p>
        </w:tc>
      </w:tr>
    </w:tbl>
    <w:p w14:paraId="0BD8B6FA" w14:textId="77777777" w:rsidR="009649F4" w:rsidRDefault="009649F4" w:rsidP="00A72B37"/>
    <w:p w14:paraId="13F04D2B" w14:textId="77777777" w:rsidR="00822913" w:rsidRDefault="00822913" w:rsidP="00822913">
      <w:pPr>
        <w:pStyle w:val="Heading3"/>
      </w:pPr>
      <w:r>
        <w:t>Function Modeling</w:t>
      </w:r>
    </w:p>
    <w:p w14:paraId="04CD34E1" w14:textId="77777777" w:rsidR="00EF5443" w:rsidRPr="00C75AE5" w:rsidRDefault="00EF5443" w:rsidP="00EF5443"/>
    <w:p w14:paraId="4F724F70" w14:textId="77777777" w:rsidR="002D15F6" w:rsidRDefault="002D15F6" w:rsidP="0061324D">
      <w:pPr>
        <w:pStyle w:val="Heading4"/>
        <w:numPr>
          <w:ilvl w:val="3"/>
          <w:numId w:val="4"/>
        </w:numPr>
      </w:pPr>
      <w:r>
        <w:t>Use Cases</w:t>
      </w:r>
    </w:p>
    <w:p w14:paraId="6F5E6243" w14:textId="77777777" w:rsidR="002D15F6" w:rsidRDefault="002D15F6" w:rsidP="002D15F6"/>
    <w:p w14:paraId="12EC97B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985B049" w14:textId="77777777" w:rsidR="009649F4" w:rsidRDefault="009649F4" w:rsidP="009649F4">
      <w:pPr>
        <w:pStyle w:val="Heading4"/>
        <w:numPr>
          <w:ilvl w:val="3"/>
          <w:numId w:val="4"/>
        </w:numPr>
      </w:pPr>
      <w:r>
        <w:t>State Charts</w:t>
      </w:r>
    </w:p>
    <w:p w14:paraId="38C8A1B5" w14:textId="77777777" w:rsidR="00195B38" w:rsidRDefault="00195B38" w:rsidP="00A76553">
      <w:pPr>
        <w:contextualSpacing/>
        <w:rPr>
          <w:color w:val="A6A6A6" w:themeColor="background1" w:themeShade="A6"/>
        </w:rPr>
      </w:pPr>
    </w:p>
    <w:p w14:paraId="03F077A5"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3B2AB515" w14:textId="77777777" w:rsidR="00A76553" w:rsidRPr="00FF5F72" w:rsidRDefault="00A76553" w:rsidP="00A76553">
      <w:pPr>
        <w:contextualSpacing/>
        <w:rPr>
          <w:color w:val="A6A6A6" w:themeColor="background1" w:themeShade="A6"/>
        </w:rPr>
      </w:pPr>
    </w:p>
    <w:p w14:paraId="7071ACAF" w14:textId="77777777" w:rsidR="00A76553" w:rsidRPr="00004083" w:rsidRDefault="00A76553" w:rsidP="00A76553">
      <w:pPr>
        <w:contextualSpacing/>
        <w:rPr>
          <w:rFonts w:cs="Arial"/>
        </w:rPr>
      </w:pPr>
    </w:p>
    <w:p w14:paraId="53FAAF68" w14:textId="77777777" w:rsidR="009649F4" w:rsidRDefault="009649F4" w:rsidP="009649F4">
      <w:pPr>
        <w:pStyle w:val="Heading4"/>
        <w:numPr>
          <w:ilvl w:val="3"/>
          <w:numId w:val="4"/>
        </w:numPr>
      </w:pPr>
      <w:r>
        <w:t>Activity Diagrams</w:t>
      </w:r>
    </w:p>
    <w:p w14:paraId="5328101B" w14:textId="77777777" w:rsidR="009649F4" w:rsidRDefault="009649F4" w:rsidP="009649F4"/>
    <w:p w14:paraId="42FEC828"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43517308" w14:textId="77777777" w:rsidR="009649F4" w:rsidRPr="00FF5F72" w:rsidRDefault="009649F4" w:rsidP="009649F4">
      <w:pPr>
        <w:contextualSpacing/>
        <w:rPr>
          <w:color w:val="A6A6A6" w:themeColor="background1" w:themeShade="A6"/>
        </w:rPr>
      </w:pPr>
    </w:p>
    <w:p w14:paraId="26B6E535" w14:textId="77777777" w:rsidR="009649F4" w:rsidRDefault="009649F4" w:rsidP="009649F4">
      <w:pPr>
        <w:pStyle w:val="Heading4"/>
        <w:numPr>
          <w:ilvl w:val="3"/>
          <w:numId w:val="4"/>
        </w:numPr>
      </w:pPr>
      <w:r>
        <w:t>Sequence Diagrams</w:t>
      </w:r>
    </w:p>
    <w:p w14:paraId="5183D9ED" w14:textId="77777777" w:rsidR="00987D84" w:rsidRPr="00EB7D77" w:rsidRDefault="00987D84" w:rsidP="00EB7D77">
      <w:pPr>
        <w:rPr>
          <w:rStyle w:val="SubtleEmphasis"/>
          <w:i w:val="0"/>
          <w:iCs w:val="0"/>
          <w:color w:val="auto"/>
          <w:highlight w:val="green"/>
        </w:rPr>
      </w:pPr>
    </w:p>
    <w:p w14:paraId="4A4C315D"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680E9593" w14:textId="77777777" w:rsidR="00987D84" w:rsidRDefault="00987D84" w:rsidP="00987D84"/>
    <w:p w14:paraId="128D0B9C" w14:textId="77777777" w:rsidR="009649F4" w:rsidRDefault="009649F4" w:rsidP="009649F4"/>
    <w:p w14:paraId="48032608" w14:textId="77777777" w:rsidR="009649F4" w:rsidRDefault="009649F4" w:rsidP="009649F4">
      <w:pPr>
        <w:pStyle w:val="Heading4"/>
        <w:numPr>
          <w:ilvl w:val="3"/>
          <w:numId w:val="4"/>
        </w:numPr>
      </w:pPr>
      <w:r>
        <w:lastRenderedPageBreak/>
        <w:t>Decision Tables</w:t>
      </w:r>
    </w:p>
    <w:p w14:paraId="3BD6C9E3" w14:textId="77777777" w:rsidR="009649F4" w:rsidRDefault="009649F4" w:rsidP="009649F4"/>
    <w:p w14:paraId="3A0BE028" w14:textId="77777777" w:rsidR="00F15706" w:rsidRDefault="00DA0800" w:rsidP="00822913">
      <w:pPr>
        <w:pStyle w:val="Heading3"/>
      </w:pPr>
      <w:r>
        <w:t>Function Requirements</w:t>
      </w:r>
    </w:p>
    <w:p w14:paraId="74A33E70" w14:textId="77777777" w:rsidR="00F15706" w:rsidRDefault="00F15706" w:rsidP="00783BCF">
      <w:pPr>
        <w:pStyle w:val="Heading4"/>
      </w:pPr>
      <w:r>
        <w:t>Functional Requirements</w:t>
      </w:r>
    </w:p>
    <w:p w14:paraId="359F3BB6" w14:textId="77777777" w:rsidR="006E54B3" w:rsidRDefault="00F15706" w:rsidP="006E54B3">
      <w:pPr>
        <w:pStyle w:val="Heading5"/>
      </w:pPr>
      <w:r>
        <w:t>Normal Operation</w:t>
      </w:r>
    </w:p>
    <w:p w14:paraId="38C273AF" w14:textId="77777777" w:rsidR="005961D3" w:rsidRDefault="005961D3" w:rsidP="00BB6A63"/>
    <w:p w14:paraId="16DCCDC1" w14:textId="77777777" w:rsidR="005961D3" w:rsidRDefault="005961D3" w:rsidP="005961D3">
      <w:pPr>
        <w:rPr>
          <w:color w:val="A6A6A6" w:themeColor="background1" w:themeShade="A6"/>
        </w:rPr>
      </w:pPr>
      <w:r>
        <w:rPr>
          <w:color w:val="A6A6A6" w:themeColor="background1" w:themeShade="A6"/>
        </w:rPr>
        <w:t>No Normal Operation Requirements specified.</w:t>
      </w:r>
    </w:p>
    <w:p w14:paraId="2FCE1C09" w14:textId="77777777" w:rsidR="00F15706" w:rsidRDefault="00F15706" w:rsidP="00783BCF">
      <w:pPr>
        <w:pStyle w:val="Heading5"/>
      </w:pPr>
      <w:r>
        <w:t>Error Handling</w:t>
      </w:r>
    </w:p>
    <w:p w14:paraId="11166495" w14:textId="77777777" w:rsidR="005961D3" w:rsidRDefault="005961D3" w:rsidP="00BB6A63"/>
    <w:p w14:paraId="231D5D68" w14:textId="77777777" w:rsidR="005961D3" w:rsidRDefault="005961D3" w:rsidP="005961D3">
      <w:pPr>
        <w:rPr>
          <w:color w:val="A6A6A6" w:themeColor="background1" w:themeShade="A6"/>
        </w:rPr>
      </w:pPr>
      <w:r>
        <w:rPr>
          <w:color w:val="A6A6A6" w:themeColor="background1" w:themeShade="A6"/>
        </w:rPr>
        <w:t>No Error Handling Requirements specified.</w:t>
      </w:r>
    </w:p>
    <w:p w14:paraId="389517E1" w14:textId="77777777" w:rsidR="00DD7D94" w:rsidRDefault="00DD7D94" w:rsidP="00DD7D94">
      <w:pPr>
        <w:pStyle w:val="Heading4"/>
      </w:pPr>
      <w:r>
        <w:t>Non-Functional Requirements</w:t>
      </w:r>
    </w:p>
    <w:p w14:paraId="4AC1D5F3" w14:textId="77777777" w:rsidR="005961D3" w:rsidRDefault="005961D3" w:rsidP="00BB6A63"/>
    <w:p w14:paraId="0939A27F" w14:textId="77777777" w:rsidR="005961D3" w:rsidRDefault="005961D3" w:rsidP="005961D3">
      <w:pPr>
        <w:rPr>
          <w:color w:val="A6A6A6" w:themeColor="background1" w:themeShade="A6"/>
        </w:rPr>
      </w:pPr>
      <w:r>
        <w:rPr>
          <w:color w:val="A6A6A6" w:themeColor="background1" w:themeShade="A6"/>
        </w:rPr>
        <w:t>No Non-Functional Requirements specified.</w:t>
      </w:r>
    </w:p>
    <w:p w14:paraId="031BA61A" w14:textId="77777777" w:rsidR="00DF462B" w:rsidRDefault="00427220" w:rsidP="00DF462B">
      <w:pPr>
        <w:pStyle w:val="Heading4"/>
      </w:pPr>
      <w:r>
        <w:t>Functional</w:t>
      </w:r>
      <w:r w:rsidR="00DF462B">
        <w:t xml:space="preserve"> Safety Requirements</w:t>
      </w:r>
    </w:p>
    <w:p w14:paraId="56BFDD41" w14:textId="77777777" w:rsidR="00DF462B" w:rsidRDefault="00DF462B" w:rsidP="00DF462B">
      <w:pPr>
        <w:rPr>
          <w:highlight w:val="yellow"/>
        </w:rPr>
      </w:pPr>
    </w:p>
    <w:p w14:paraId="1997EE18"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495D346" w14:textId="77777777" w:rsidR="00DD7D94" w:rsidRDefault="00DD7D94" w:rsidP="00DD7D94">
      <w:pPr>
        <w:pStyle w:val="Heading4"/>
      </w:pPr>
      <w:r>
        <w:t>Other Requirements</w:t>
      </w:r>
    </w:p>
    <w:p w14:paraId="32D72C5A" w14:textId="77777777" w:rsidR="00DD7D94" w:rsidRDefault="00DD7D94" w:rsidP="00DD7D94">
      <w:pPr>
        <w:pStyle w:val="Heading5"/>
      </w:pPr>
      <w:r>
        <w:t>Design Requirements</w:t>
      </w:r>
    </w:p>
    <w:p w14:paraId="03CD3F5B" w14:textId="77777777" w:rsidR="005961D3" w:rsidRDefault="005961D3" w:rsidP="00CA4A62"/>
    <w:p w14:paraId="7404448C" w14:textId="77777777" w:rsidR="005961D3" w:rsidRDefault="005961D3" w:rsidP="005961D3">
      <w:pPr>
        <w:rPr>
          <w:color w:val="A6A6A6" w:themeColor="background1" w:themeShade="A6"/>
        </w:rPr>
      </w:pPr>
      <w:r>
        <w:rPr>
          <w:color w:val="A6A6A6" w:themeColor="background1" w:themeShade="A6"/>
        </w:rPr>
        <w:t>No Design Requirements specified.</w:t>
      </w:r>
    </w:p>
    <w:p w14:paraId="62C69B6E" w14:textId="77777777" w:rsidR="00CA4A62" w:rsidRDefault="00CA4A62" w:rsidP="00CA4A62">
      <w:pPr>
        <w:pStyle w:val="Heading4"/>
      </w:pPr>
      <w:r>
        <w:t>Uncategorized Requirements</w:t>
      </w:r>
    </w:p>
    <w:p w14:paraId="7845AC71" w14:textId="77777777" w:rsidR="005961D3" w:rsidRDefault="005961D3" w:rsidP="00CA4A62"/>
    <w:p w14:paraId="23F550F5" w14:textId="77777777" w:rsidR="001F5E54" w:rsidRPr="0017445F" w:rsidRDefault="006E25A5" w:rsidP="001F5E54">
      <w:pPr>
        <w:pStyle w:val="RERequirement"/>
        <w:shd w:val="clear" w:color="auto" w:fill="F2F2F2" w:themeFill="background1" w:themeFillShade="F2"/>
      </w:pPr>
      <w:r>
        <w:t>R_Sent_App_8</w:t>
      </w:r>
      <w:r w:rsidR="00AE04B0">
        <w:t xml:space="preserve"> Stream - Select View</w:t>
      </w:r>
    </w:p>
    <w:p w14:paraId="152F7BAE" w14:textId="77777777" w:rsidR="001F5E54" w:rsidRDefault="00AE04B0" w:rsidP="001F5E54">
      <w:pPr>
        <w:rPr>
          <w:rFonts w:cs="Arial"/>
        </w:rPr>
      </w:pPr>
      <w:r>
        <w:rPr>
          <w:rFonts w:cs="Arial"/>
        </w:rPr>
        <w:t>At anytime, the Ford Pass Application shall allow user to request video streaming from an available vehicle camera views.</w:t>
      </w:r>
    </w:p>
    <w:p w14:paraId="59A8904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3F0BB3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B424B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R_Sent_App_8</w:t>
            </w:r>
          </w:p>
        </w:tc>
      </w:tr>
      <w:tr w:rsidR="001F5E54" w:rsidRPr="00FD127C" w14:paraId="282CF0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4C400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40DB6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allows user to select a view to watch the video</w:t>
            </w:r>
          </w:p>
        </w:tc>
      </w:tr>
      <w:tr w:rsidR="001F5E54" w:rsidRPr="00FD127C" w14:paraId="774BF2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1BFD4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CFF08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9D849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9CD86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260D48" w14:textId="77777777" w:rsidR="00E77D14" w:rsidRDefault="00E77D14"/>
        </w:tc>
      </w:tr>
      <w:tr w:rsidR="001F5E54" w:rsidRPr="00FD127C" w14:paraId="1238A3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80765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480AD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D4DF4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8591D7" w14:textId="77777777" w:rsidR="00E77D14" w:rsidRDefault="00E77D14"/>
        </w:tc>
      </w:tr>
      <w:tr w:rsidR="001F5E54" w:rsidRPr="00FD127C" w14:paraId="4017F4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D4CBB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97438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A9CA3F8" wp14:editId="564B3769">
                  <wp:extent cx="152400" cy="152400"/>
                  <wp:effectExtent l="0" t="0" r="0" b="0"/>
                  <wp:docPr id="161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R_F_Sentinel_00021 Live Video Stream - Select View</w:t>
            </w:r>
          </w:p>
          <w:p w14:paraId="75077AE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E999A94" wp14:editId="05CBD4AB">
                  <wp:extent cx="152400" cy="152400"/>
                  <wp:effectExtent l="0" t="0" r="0" b="0"/>
                  <wp:docPr id="161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R_F_Sentinel_00022 Stream - Select View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029B0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0139EC" w14:textId="77777777" w:rsidR="00E77D14" w:rsidRDefault="00E77D14"/>
        </w:tc>
      </w:tr>
      <w:tr w:rsidR="001F5E54" w:rsidRPr="00FD127C" w14:paraId="0921B49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03A7E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4D2DC6"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E1CB4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409ED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1B5AF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7E08BB" w14:textId="77777777" w:rsidR="00E77D14" w:rsidRDefault="00E77D14"/>
        </w:tc>
      </w:tr>
      <w:tr w:rsidR="001F5E54" w:rsidRPr="00FD127C" w14:paraId="773492C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19E9B5" w14:textId="77777777" w:rsidR="001F5E54" w:rsidRPr="00FD127C" w:rsidRDefault="0052661D" w:rsidP="00A84EEF">
            <w:pPr>
              <w:rPr>
                <w:rFonts w:cs="Arial"/>
                <w:bCs/>
                <w:color w:val="808080" w:themeColor="background1" w:themeShade="80"/>
                <w:sz w:val="16"/>
                <w:szCs w:val="14"/>
              </w:rPr>
            </w:pPr>
            <w:hyperlink r:id="rId18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27B15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CA9EA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EED127" w14:textId="77777777" w:rsidR="001F5E54" w:rsidRPr="0017445F" w:rsidRDefault="006E25A5" w:rsidP="001F5E54">
      <w:pPr>
        <w:pStyle w:val="RERequirement"/>
        <w:shd w:val="clear" w:color="auto" w:fill="F2F2F2" w:themeFill="background1" w:themeFillShade="F2"/>
      </w:pPr>
      <w:bookmarkStart w:id="190" w:name="_4347e36992669e4d71c122517a0cdb0a"/>
      <w:r>
        <w:t>R_Sent_App_14</w:t>
      </w:r>
      <w:bookmarkEnd w:id="190"/>
      <w:r w:rsidR="00AE04B0">
        <w:t xml:space="preserve"> Live Stream - Pause</w:t>
      </w:r>
    </w:p>
    <w:p w14:paraId="02DA9352" w14:textId="77777777" w:rsidR="001F5E54" w:rsidRDefault="00AE04B0" w:rsidP="001F5E54">
      <w:pPr>
        <w:rPr>
          <w:rFonts w:cs="Arial"/>
        </w:rPr>
      </w:pPr>
      <w:r>
        <w:rPr>
          <w:rFonts w:cs="Arial"/>
        </w:rPr>
        <w:t>Upon user request, the Ford Pass Application shall allow user to pause live video streaming.</w:t>
      </w:r>
    </w:p>
    <w:p w14:paraId="1652759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4D11E0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75588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R_Sent_App_14</w:t>
            </w:r>
          </w:p>
        </w:tc>
      </w:tr>
      <w:tr w:rsidR="001F5E54" w:rsidRPr="00FD127C" w14:paraId="2A8DAFA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79282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05B8C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user may want to pause the video, for example to study a still image in more detail.</w:t>
            </w:r>
          </w:p>
        </w:tc>
      </w:tr>
      <w:tr w:rsidR="001F5E54" w:rsidRPr="00FD127C" w14:paraId="78CDE1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97CCC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9853A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AE5B9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45F9F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940DE4" w14:textId="77777777" w:rsidR="00E77D14" w:rsidRDefault="00E77D14"/>
        </w:tc>
      </w:tr>
      <w:tr w:rsidR="001F5E54" w:rsidRPr="00FD127C" w14:paraId="71CB3A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06422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25235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CAAC6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440045" w14:textId="77777777" w:rsidR="00E77D14" w:rsidRDefault="00E77D14"/>
        </w:tc>
      </w:tr>
      <w:tr w:rsidR="001F5E54" w:rsidRPr="00FD127C" w14:paraId="580095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95B52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5300D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7AA60BC" wp14:editId="5E4E0A79">
                  <wp:extent cx="152400" cy="152400"/>
                  <wp:effectExtent l="0" t="0" r="0" b="0"/>
                  <wp:docPr id="161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R_F_Sentinel_00074 Live Stream - Pause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532A7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91F212" w14:textId="77777777" w:rsidR="00E77D14" w:rsidRDefault="00E77D14"/>
        </w:tc>
      </w:tr>
      <w:tr w:rsidR="001F5E54" w:rsidRPr="00FD127C" w14:paraId="348A7F4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78E2FC"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A89871"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ECF80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F4CBC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39C4C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3F6820" w14:textId="77777777" w:rsidR="00E77D14" w:rsidRDefault="00E77D14"/>
        </w:tc>
      </w:tr>
      <w:tr w:rsidR="001F5E54" w:rsidRPr="00FD127C" w14:paraId="769717D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426133" w14:textId="77777777" w:rsidR="001F5E54" w:rsidRPr="00FD127C" w:rsidRDefault="0052661D" w:rsidP="00A84EEF">
            <w:pPr>
              <w:rPr>
                <w:rFonts w:cs="Arial"/>
                <w:bCs/>
                <w:color w:val="808080" w:themeColor="background1" w:themeShade="80"/>
                <w:sz w:val="16"/>
                <w:szCs w:val="14"/>
              </w:rPr>
            </w:pPr>
            <w:hyperlink r:id="rId18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97AC2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B4511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D7BBB47" w14:textId="77777777" w:rsidR="001F5E54" w:rsidRPr="0017445F" w:rsidRDefault="006E25A5" w:rsidP="001F5E54">
      <w:pPr>
        <w:pStyle w:val="RERequirement"/>
        <w:shd w:val="clear" w:color="auto" w:fill="F2F2F2" w:themeFill="background1" w:themeFillShade="F2"/>
      </w:pPr>
      <w:bookmarkStart w:id="191" w:name="_986d413c0a4cd26a908b67e787f48c6f"/>
      <w:r>
        <w:t>R_Sent_App_19</w:t>
      </w:r>
      <w:bookmarkEnd w:id="191"/>
      <w:r w:rsidR="00AE04B0">
        <w:t xml:space="preserve"> Cloud Storage -Resume Video</w:t>
      </w:r>
    </w:p>
    <w:p w14:paraId="2ECC509C" w14:textId="77777777" w:rsidR="001F5E54" w:rsidRDefault="00AE04B0" w:rsidP="001F5E54">
      <w:pPr>
        <w:rPr>
          <w:rFonts w:cs="Arial"/>
        </w:rPr>
      </w:pPr>
      <w:r>
        <w:rPr>
          <w:rFonts w:cs="Arial"/>
        </w:rPr>
        <w:t>Upon user request, the Ford Pass Application shall allow user to resume viewing videos stored in cloud storage.</w:t>
      </w:r>
    </w:p>
    <w:p w14:paraId="6F3D44E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512BF0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88BEF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R_Sent_App_19</w:t>
            </w:r>
          </w:p>
        </w:tc>
      </w:tr>
      <w:tr w:rsidR="001F5E54" w:rsidRPr="00FD127C" w14:paraId="1132DA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3668D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6029D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user may want to pause the stream, then restart viewing/streaming.</w:t>
            </w:r>
          </w:p>
        </w:tc>
      </w:tr>
      <w:tr w:rsidR="001F5E54" w:rsidRPr="00FD127C" w14:paraId="287050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F82AC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8D9A9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EB95E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C26B7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A2202D" w14:textId="77777777" w:rsidR="00E77D14" w:rsidRDefault="00E77D14"/>
        </w:tc>
      </w:tr>
      <w:tr w:rsidR="001F5E54" w:rsidRPr="00FD127C" w14:paraId="38C59F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5BD9B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BD472E"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60A4E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A2E8B1" w14:textId="77777777" w:rsidR="00E77D14" w:rsidRDefault="00E77D14"/>
        </w:tc>
      </w:tr>
      <w:tr w:rsidR="001F5E54" w:rsidRPr="00FD127C" w14:paraId="0B2785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8B6D5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EF677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2F4BFA9" wp14:editId="3269B254">
                  <wp:extent cx="152400" cy="152400"/>
                  <wp:effectExtent l="0" t="0" r="0" b="0"/>
                  <wp:docPr id="1618"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R_F_Sentinel_00068 Cloud Storage -Resume Video</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623D6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D9FF65" w14:textId="77777777" w:rsidR="00E77D14" w:rsidRDefault="00E77D14"/>
        </w:tc>
      </w:tr>
      <w:tr w:rsidR="001F5E54" w:rsidRPr="00FD127C" w14:paraId="31C0A1C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48E25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1EC00D"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BA73E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FD8C88"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0523F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424793" w14:textId="77777777" w:rsidR="00E77D14" w:rsidRDefault="00E77D14"/>
        </w:tc>
      </w:tr>
      <w:tr w:rsidR="001F5E54" w:rsidRPr="00FD127C" w14:paraId="1AB817A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0A2A4D" w14:textId="77777777" w:rsidR="001F5E54" w:rsidRPr="00FD127C" w:rsidRDefault="0052661D" w:rsidP="00A84EEF">
            <w:pPr>
              <w:rPr>
                <w:rFonts w:cs="Arial"/>
                <w:bCs/>
                <w:color w:val="808080" w:themeColor="background1" w:themeShade="80"/>
                <w:sz w:val="16"/>
                <w:szCs w:val="14"/>
              </w:rPr>
            </w:pPr>
            <w:hyperlink r:id="rId18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05A6D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DF2C6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3705B81" w14:textId="77777777" w:rsidR="001F5E54" w:rsidRPr="0017445F" w:rsidRDefault="006E25A5" w:rsidP="001F5E54">
      <w:pPr>
        <w:pStyle w:val="RERequirement"/>
        <w:shd w:val="clear" w:color="auto" w:fill="F2F2F2" w:themeFill="background1" w:themeFillShade="F2"/>
      </w:pPr>
      <w:r>
        <w:t>R_Sent_App_32</w:t>
      </w:r>
      <w:r w:rsidR="00AE04B0">
        <w:t xml:space="preserve"> Cloud Stored Video Stream - Select View</w:t>
      </w:r>
    </w:p>
    <w:p w14:paraId="287324AE" w14:textId="77777777" w:rsidR="001F5E54" w:rsidRDefault="00AE04B0" w:rsidP="001F5E54">
      <w:pPr>
        <w:rPr>
          <w:rFonts w:cs="Arial"/>
        </w:rPr>
      </w:pPr>
      <w:r>
        <w:rPr>
          <w:rFonts w:cs="Arial"/>
        </w:rPr>
        <w:t>After terminating video streaming, the Ford Pass Application shall allow user to change camera view on the Ford Pass application.</w:t>
      </w:r>
    </w:p>
    <w:p w14:paraId="6452DF4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66D6C6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4BBBB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R_Sent_App_32</w:t>
            </w:r>
          </w:p>
        </w:tc>
      </w:tr>
      <w:tr w:rsidR="001F5E54" w:rsidRPr="00FD127C" w14:paraId="2AA79B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E41D6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48F9E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allows user to change vehicle camera to watch the video</w:t>
            </w:r>
          </w:p>
        </w:tc>
      </w:tr>
      <w:tr w:rsidR="001F5E54" w:rsidRPr="00FD127C" w14:paraId="13FD8E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FB2CD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F4A22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A7C6F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5E357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36AC4B" w14:textId="77777777" w:rsidR="00E77D14" w:rsidRDefault="00E77D14"/>
        </w:tc>
      </w:tr>
      <w:tr w:rsidR="001F5E54" w:rsidRPr="00FD127C" w14:paraId="3237C9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C86DD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2B357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AFC87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AA3ECB" w14:textId="77777777" w:rsidR="00E77D14" w:rsidRDefault="00E77D14"/>
        </w:tc>
      </w:tr>
      <w:tr w:rsidR="001F5E54" w:rsidRPr="00FD127C" w14:paraId="754AF6F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2B2F6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C77D4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BEB04C7" wp14:editId="22230BFA">
                  <wp:extent cx="152400" cy="152400"/>
                  <wp:effectExtent l="0" t="0" r="0" b="0"/>
                  <wp:docPr id="162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R_F_Sentinel_00025 Video Stored on Cloud - Select View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1D0ED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CF1AFC" w14:textId="77777777" w:rsidR="00E77D14" w:rsidRDefault="00E77D14"/>
        </w:tc>
      </w:tr>
      <w:tr w:rsidR="001F5E54" w:rsidRPr="00FD127C" w14:paraId="1961C8A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104C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51E03F"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14BE6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DA713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36B42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AA4690" w14:textId="77777777" w:rsidR="00E77D14" w:rsidRDefault="00E77D14"/>
        </w:tc>
      </w:tr>
      <w:tr w:rsidR="001F5E54" w:rsidRPr="00FD127C" w14:paraId="3DD1FF9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5C3777" w14:textId="77777777" w:rsidR="001F5E54" w:rsidRPr="00FD127C" w:rsidRDefault="0052661D" w:rsidP="00A84EEF">
            <w:pPr>
              <w:rPr>
                <w:rFonts w:cs="Arial"/>
                <w:bCs/>
                <w:color w:val="808080" w:themeColor="background1" w:themeShade="80"/>
                <w:sz w:val="16"/>
                <w:szCs w:val="14"/>
              </w:rPr>
            </w:pPr>
            <w:hyperlink r:id="rId19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C8A6E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B88BA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C477570" w14:textId="77777777" w:rsidR="001F5E54" w:rsidRPr="0017445F" w:rsidRDefault="006E25A5" w:rsidP="001F5E54">
      <w:pPr>
        <w:pStyle w:val="RERequirement"/>
        <w:shd w:val="clear" w:color="auto" w:fill="F2F2F2" w:themeFill="background1" w:themeFillShade="F2"/>
      </w:pPr>
      <w:r>
        <w:t>R_Sent_Camera_1</w:t>
      </w:r>
      <w:r w:rsidR="00AE04B0">
        <w:t xml:space="preserve"> Video Stream Stitching - 360 Degree External Cameras</w:t>
      </w:r>
    </w:p>
    <w:p w14:paraId="1C710FE6" w14:textId="77777777" w:rsidR="001F5E54" w:rsidRDefault="00AE04B0" w:rsidP="001F5E54">
      <w:pPr>
        <w:rPr>
          <w:rFonts w:cs="Arial"/>
        </w:rPr>
      </w:pPr>
      <w:r>
        <w:rPr>
          <w:rFonts w:cs="Arial"/>
        </w:rPr>
        <w:t>When triggered, the Sentinel feature shall allow streaming of the external 360-degree camera signals  into a single video feed.</w:t>
      </w:r>
    </w:p>
    <w:p w14:paraId="387BA59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44F501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8CBD8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R_Sent_Camera_1</w:t>
            </w:r>
          </w:p>
        </w:tc>
      </w:tr>
      <w:tr w:rsidR="001F5E54" w:rsidRPr="00FD127C" w14:paraId="4E305B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C1366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50433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specifies the process of getting two camera video streams</w:t>
            </w:r>
          </w:p>
        </w:tc>
      </w:tr>
      <w:tr w:rsidR="001F5E54" w:rsidRPr="00FD127C" w14:paraId="5DF3B7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4226C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D657D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81063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CA19A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46B167" w14:textId="77777777" w:rsidR="00E77D14" w:rsidRDefault="00E77D14"/>
        </w:tc>
      </w:tr>
      <w:tr w:rsidR="001F5E54" w:rsidRPr="00FD127C" w14:paraId="571655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C44B5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8ACED3"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2D516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992466" w14:textId="77777777" w:rsidR="00E77D14" w:rsidRDefault="00E77D14"/>
        </w:tc>
      </w:tr>
      <w:tr w:rsidR="001F5E54" w:rsidRPr="00FD127C" w14:paraId="6D43D7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DC6BF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26E4F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58F4CD0" wp14:editId="55829CFB">
                  <wp:extent cx="152400" cy="152400"/>
                  <wp:effectExtent l="0" t="0" r="0" b="0"/>
                  <wp:docPr id="162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R_F_Sentinel_00028 Video Stream Stitching - 360 Degree External Cameras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2A590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A55894" w14:textId="77777777" w:rsidR="00E77D14" w:rsidRDefault="00E77D14"/>
        </w:tc>
      </w:tr>
      <w:tr w:rsidR="001F5E54" w:rsidRPr="00FD127C" w14:paraId="011E24D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B873C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3E9EE3"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62658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DC9CB8"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7501A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CE4AF3" w14:textId="77777777" w:rsidR="00E77D14" w:rsidRDefault="00E77D14"/>
        </w:tc>
      </w:tr>
      <w:tr w:rsidR="001F5E54" w:rsidRPr="00FD127C" w14:paraId="5F13DE0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7840C4" w14:textId="77777777" w:rsidR="001F5E54" w:rsidRPr="00FD127C" w:rsidRDefault="0052661D" w:rsidP="00A84EEF">
            <w:pPr>
              <w:rPr>
                <w:rFonts w:cs="Arial"/>
                <w:bCs/>
                <w:color w:val="808080" w:themeColor="background1" w:themeShade="80"/>
                <w:sz w:val="16"/>
                <w:szCs w:val="14"/>
              </w:rPr>
            </w:pPr>
            <w:hyperlink r:id="rId19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59984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34224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388889" w14:textId="77777777" w:rsidR="001F5E54" w:rsidRPr="0017445F" w:rsidRDefault="006E25A5" w:rsidP="001F5E54">
      <w:pPr>
        <w:pStyle w:val="RERequirement"/>
        <w:shd w:val="clear" w:color="auto" w:fill="F2F2F2" w:themeFill="background1" w:themeFillShade="F2"/>
      </w:pPr>
      <w:r>
        <w:t>R_Sent_Camera_2</w:t>
      </w:r>
      <w:r w:rsidR="00AE04B0">
        <w:t xml:space="preserve"> Video Stream Buffering</w:t>
      </w:r>
    </w:p>
    <w:p w14:paraId="4BDA9DC6" w14:textId="77777777" w:rsidR="001F5E54" w:rsidRDefault="00AE04B0" w:rsidP="001F5E54">
      <w:pPr>
        <w:rPr>
          <w:rFonts w:cs="Arial"/>
        </w:rPr>
      </w:pPr>
      <w:r>
        <w:rPr>
          <w:rFonts w:cs="Arial"/>
        </w:rPr>
        <w:t>When triggered, the video recording system shall allow video storage of at least 35 seconds of digitalized video.</w:t>
      </w:r>
    </w:p>
    <w:p w14:paraId="1CE3A30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125C50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F10A5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R_Sent_Camera_2</w:t>
            </w:r>
          </w:p>
        </w:tc>
      </w:tr>
      <w:tr w:rsidR="001F5E54" w:rsidRPr="00FD127C" w14:paraId="23A05E2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04843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50462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specifies the minimum duration of videos that can be buffered</w:t>
            </w:r>
          </w:p>
        </w:tc>
      </w:tr>
      <w:tr w:rsidR="001F5E54" w:rsidRPr="00FD127C" w14:paraId="491523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47B33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B20FC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0BB408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08AB3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9DB84C" w14:textId="77777777" w:rsidR="00E77D14" w:rsidRDefault="00E77D14"/>
        </w:tc>
      </w:tr>
      <w:tr w:rsidR="001F5E54" w:rsidRPr="00FD127C" w14:paraId="4CE30DA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B664D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46BC1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AA4BC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298BBF" w14:textId="77777777" w:rsidR="00E77D14" w:rsidRDefault="00E77D14"/>
        </w:tc>
      </w:tr>
      <w:tr w:rsidR="001F5E54" w:rsidRPr="00FD127C" w14:paraId="0D7119F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8FB5C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3C912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ECD25B9" wp14:editId="6F2CEA31">
                  <wp:extent cx="152400" cy="152400"/>
                  <wp:effectExtent l="0" t="0" r="0" b="0"/>
                  <wp:docPr id="162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R_F_Sentinel_00027 Video Stream Buffering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98FEB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70E795" w14:textId="77777777" w:rsidR="00E77D14" w:rsidRDefault="00E77D14"/>
        </w:tc>
      </w:tr>
      <w:tr w:rsidR="001F5E54" w:rsidRPr="00FD127C" w14:paraId="6203DA0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FD121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ABA02B"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2C8B1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E0690A"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2A784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54245D" w14:textId="77777777" w:rsidR="00E77D14" w:rsidRDefault="00E77D14"/>
        </w:tc>
      </w:tr>
      <w:tr w:rsidR="001F5E54" w:rsidRPr="00FD127C" w14:paraId="797F3C9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D01B01" w14:textId="77777777" w:rsidR="001F5E54" w:rsidRPr="00FD127C" w:rsidRDefault="0052661D" w:rsidP="00A84EEF">
            <w:pPr>
              <w:rPr>
                <w:rFonts w:cs="Arial"/>
                <w:bCs/>
                <w:color w:val="808080" w:themeColor="background1" w:themeShade="80"/>
                <w:sz w:val="16"/>
                <w:szCs w:val="14"/>
              </w:rPr>
            </w:pPr>
            <w:hyperlink r:id="rId19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A8D4B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F685F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145169F" w14:textId="77777777" w:rsidR="001F5E54" w:rsidRPr="0017445F" w:rsidRDefault="006E25A5" w:rsidP="001F5E54">
      <w:pPr>
        <w:pStyle w:val="RERequirement"/>
        <w:shd w:val="clear" w:color="auto" w:fill="F2F2F2" w:themeFill="background1" w:themeFillShade="F2"/>
      </w:pPr>
      <w:r>
        <w:t>R_Sent_Camera_3</w:t>
      </w:r>
      <w:r w:rsidR="00AE04B0">
        <w:t xml:space="preserve"> Low Light Capability</w:t>
      </w:r>
    </w:p>
    <w:p w14:paraId="7281A59B" w14:textId="77777777" w:rsidR="001F5E54" w:rsidRDefault="00AE04B0" w:rsidP="001F5E54">
      <w:pPr>
        <w:rPr>
          <w:rFonts w:cs="Arial"/>
        </w:rPr>
      </w:pPr>
      <w:r>
        <w:rPr>
          <w:rFonts w:cs="Arial"/>
        </w:rPr>
        <w:t xml:space="preserve">When the video internal (in cabin) camera(s) are streaming, then IR (Infra-red) lights shall illuminate the viewing area. </w:t>
      </w:r>
    </w:p>
    <w:p w14:paraId="72BB0EF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0E0953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39E3B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R_Sent_Camera_3</w:t>
            </w:r>
          </w:p>
        </w:tc>
      </w:tr>
      <w:tr w:rsidR="001F5E54" w:rsidRPr="00FD127C" w14:paraId="2EFDE8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C8C38F"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030C5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the internal (in cabin) camera(s) are streaming, the IR (Infra-red) lights shall be always illuminated.</w:t>
            </w:r>
          </w:p>
        </w:tc>
      </w:tr>
      <w:tr w:rsidR="001F5E54" w:rsidRPr="00FD127C" w14:paraId="4790B1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C6E69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88DCF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0508B6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043A7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4480A9" w14:textId="77777777" w:rsidR="00E77D14" w:rsidRDefault="00E77D14"/>
        </w:tc>
      </w:tr>
      <w:tr w:rsidR="001F5E54" w:rsidRPr="00FD127C" w14:paraId="71ECCD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4F186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69276E"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1A56E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853270" w14:textId="77777777" w:rsidR="00E77D14" w:rsidRDefault="00E77D14"/>
        </w:tc>
      </w:tr>
      <w:tr w:rsidR="001F5E54" w:rsidRPr="00FD127C" w14:paraId="696DB9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A5C64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B3A9D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9215EA6" wp14:editId="0038E219">
                  <wp:extent cx="152400" cy="152400"/>
                  <wp:effectExtent l="0" t="0" r="0" b="0"/>
                  <wp:docPr id="162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R_F_Sentinel_00026 Low Light Capability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8885F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87FFD0" w14:textId="77777777" w:rsidR="00E77D14" w:rsidRDefault="00E77D14"/>
        </w:tc>
      </w:tr>
      <w:tr w:rsidR="001F5E54" w:rsidRPr="00FD127C" w14:paraId="56BE18D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6ECBB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8AB5EE"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721BA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9B348E"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3BEB2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B805AA" w14:textId="77777777" w:rsidR="00E77D14" w:rsidRDefault="00E77D14"/>
        </w:tc>
      </w:tr>
      <w:tr w:rsidR="001F5E54" w:rsidRPr="00FD127C" w14:paraId="1945A9C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CB878F" w14:textId="77777777" w:rsidR="001F5E54" w:rsidRPr="00FD127C" w:rsidRDefault="0052661D" w:rsidP="00A84EEF">
            <w:pPr>
              <w:rPr>
                <w:rFonts w:cs="Arial"/>
                <w:bCs/>
                <w:color w:val="808080" w:themeColor="background1" w:themeShade="80"/>
                <w:sz w:val="16"/>
                <w:szCs w:val="14"/>
              </w:rPr>
            </w:pPr>
            <w:hyperlink r:id="rId19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1C4D2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C94AC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08E0A36" w14:textId="77777777" w:rsidR="000D7866" w:rsidRPr="00E47D48" w:rsidRDefault="000D7866" w:rsidP="00E47D48">
      <w:pPr>
        <w:rPr>
          <w:color w:val="FF0000"/>
        </w:rPr>
      </w:pPr>
    </w:p>
    <w:p w14:paraId="042A7CD5" w14:textId="77777777" w:rsidR="009C1EEC" w:rsidRDefault="000D732E" w:rsidP="0061324D">
      <w:pPr>
        <w:pStyle w:val="Heading2"/>
        <w:numPr>
          <w:ilvl w:val="1"/>
          <w:numId w:val="4"/>
        </w:numPr>
      </w:pPr>
      <w:r>
        <w:t xml:space="preserve">Logical Function </w:t>
      </w:r>
      <w:r>
        <w:rPr>
          <w:noProof/>
        </w:rPr>
        <w:drawing>
          <wp:inline distT="0" distB="0" distL="0" distR="0" wp14:anchorId="214679C1" wp14:editId="27B99C16">
            <wp:extent cx="152400" cy="152400"/>
            <wp:effectExtent l="0" t="0" r="0" b="0"/>
            <wp:docPr id="162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92" w:name="_dc29f50fc737514b95c6edcd6e2bb42c"/>
      <w:r w:rsidR="008E73AE">
        <w:t>Selected camera streams video</w:t>
      </w:r>
      <w:bookmarkEnd w:id="192"/>
    </w:p>
    <w:p w14:paraId="6D03A83B" w14:textId="77777777" w:rsidR="0061785D" w:rsidRDefault="0061785D" w:rsidP="00783BCF">
      <w:pPr>
        <w:pStyle w:val="Heading3"/>
      </w:pPr>
      <w:r>
        <w:t xml:space="preserve">Function </w:t>
      </w:r>
      <w:r w:rsidR="00283752">
        <w:t>Overview</w:t>
      </w:r>
    </w:p>
    <w:p w14:paraId="4059C9C2" w14:textId="77777777" w:rsidR="00427220" w:rsidRDefault="000D732E" w:rsidP="00427220">
      <w:pPr>
        <w:pStyle w:val="Heading4"/>
      </w:pPr>
      <w:r>
        <w:t xml:space="preserve">Function </w:t>
      </w:r>
      <w:r w:rsidR="00283752">
        <w:t>Description</w:t>
      </w:r>
    </w:p>
    <w:p w14:paraId="4F9DE7B9" w14:textId="77777777" w:rsidR="00794B45" w:rsidRDefault="00794B45" w:rsidP="009C1EEC">
      <w:pPr>
        <w:contextualSpacing/>
      </w:pPr>
    </w:p>
    <w:p w14:paraId="77CF92A6" w14:textId="77777777" w:rsidR="00AC0C92" w:rsidRDefault="00AC0C92" w:rsidP="009C1EEC">
      <w:pPr>
        <w:contextualSpacing/>
      </w:pPr>
      <w:r>
        <w:t>Function is allocated to:</w:t>
      </w:r>
    </w:p>
    <w:p w14:paraId="7139E077" w14:textId="77777777" w:rsidR="00AC0C92" w:rsidRDefault="00604AF5" w:rsidP="0061324D">
      <w:pPr>
        <w:pStyle w:val="ListParagraph"/>
        <w:numPr>
          <w:ilvl w:val="0"/>
          <w:numId w:val="13"/>
        </w:numPr>
        <w:contextualSpacing/>
      </w:pPr>
      <w:r>
        <w:rPr>
          <w:noProof/>
        </w:rPr>
        <w:drawing>
          <wp:inline distT="0" distB="0" distL="0" distR="0" wp14:anchorId="16A5B7FC" wp14:editId="6E8FF6AA">
            <wp:extent cx="152400" cy="152400"/>
            <wp:effectExtent l="0" t="0" r="0" b="0"/>
            <wp:docPr id="163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360 surround front video/image provider</w:t>
      </w:r>
      <w:r>
        <w:t xml:space="preserve"> &lt;&lt;Logical&gt;&gt;</w:t>
      </w:r>
    </w:p>
    <w:p w14:paraId="5465204D" w14:textId="77777777" w:rsidR="00AC0C92" w:rsidRDefault="00604AF5" w:rsidP="0061324D">
      <w:pPr>
        <w:pStyle w:val="ListParagraph"/>
        <w:numPr>
          <w:ilvl w:val="0"/>
          <w:numId w:val="13"/>
        </w:numPr>
        <w:contextualSpacing/>
      </w:pPr>
      <w:r>
        <w:rPr>
          <w:noProof/>
        </w:rPr>
        <w:drawing>
          <wp:inline distT="0" distB="0" distL="0" distR="0" wp14:anchorId="23F6D9D6" wp14:editId="500FA6CE">
            <wp:extent cx="152400" cy="152400"/>
            <wp:effectExtent l="0" t="0" r="0" b="0"/>
            <wp:docPr id="1632"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360 surround left video/image provider</w:t>
      </w:r>
      <w:r>
        <w:t xml:space="preserve"> &lt;&lt;Logical&gt;&gt;</w:t>
      </w:r>
    </w:p>
    <w:p w14:paraId="4695198A" w14:textId="77777777" w:rsidR="00AC0C92" w:rsidRDefault="00604AF5" w:rsidP="0061324D">
      <w:pPr>
        <w:pStyle w:val="ListParagraph"/>
        <w:numPr>
          <w:ilvl w:val="0"/>
          <w:numId w:val="13"/>
        </w:numPr>
        <w:contextualSpacing/>
      </w:pPr>
      <w:r>
        <w:rPr>
          <w:noProof/>
        </w:rPr>
        <w:drawing>
          <wp:inline distT="0" distB="0" distL="0" distR="0" wp14:anchorId="037F124B" wp14:editId="3CED7879">
            <wp:extent cx="152400" cy="152400"/>
            <wp:effectExtent l="0" t="0" r="0" b="0"/>
            <wp:docPr id="1634"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360 surround rear video/image provider</w:t>
      </w:r>
      <w:r>
        <w:t xml:space="preserve"> &lt;&lt;Logical&gt;&gt;</w:t>
      </w:r>
    </w:p>
    <w:p w14:paraId="6101AEBA" w14:textId="77777777" w:rsidR="00AC0C92" w:rsidRDefault="00604AF5" w:rsidP="0061324D">
      <w:pPr>
        <w:pStyle w:val="ListParagraph"/>
        <w:numPr>
          <w:ilvl w:val="0"/>
          <w:numId w:val="13"/>
        </w:numPr>
        <w:contextualSpacing/>
      </w:pPr>
      <w:r>
        <w:rPr>
          <w:noProof/>
        </w:rPr>
        <w:drawing>
          <wp:inline distT="0" distB="0" distL="0" distR="0" wp14:anchorId="7D33A0C1" wp14:editId="40AB1468">
            <wp:extent cx="152400" cy="152400"/>
            <wp:effectExtent l="0" t="0" r="0" b="0"/>
            <wp:docPr id="163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360 surround right video/image provider</w:t>
      </w:r>
      <w:r>
        <w:t xml:space="preserve"> &lt;&lt;Logical&gt;&gt;</w:t>
      </w:r>
    </w:p>
    <w:p w14:paraId="18990F7B" w14:textId="77777777" w:rsidR="00AC0C92" w:rsidRDefault="00604AF5" w:rsidP="0061324D">
      <w:pPr>
        <w:pStyle w:val="ListParagraph"/>
        <w:numPr>
          <w:ilvl w:val="0"/>
          <w:numId w:val="13"/>
        </w:numPr>
        <w:contextualSpacing/>
      </w:pPr>
      <w:r>
        <w:rPr>
          <w:noProof/>
        </w:rPr>
        <w:drawing>
          <wp:inline distT="0" distB="0" distL="0" distR="0" wp14:anchorId="7E3AC334" wp14:editId="2F5F9189">
            <wp:extent cx="152400" cy="152400"/>
            <wp:effectExtent l="0" t="0" r="0" b="0"/>
            <wp:docPr id="163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Battery SOC Provider</w:t>
      </w:r>
      <w:r>
        <w:t xml:space="preserve"> &lt;&lt;Logical&gt;&gt;</w:t>
      </w:r>
    </w:p>
    <w:p w14:paraId="42F3A977" w14:textId="77777777" w:rsidR="00AC0C92" w:rsidRDefault="00604AF5" w:rsidP="0061324D">
      <w:pPr>
        <w:pStyle w:val="ListParagraph"/>
        <w:numPr>
          <w:ilvl w:val="0"/>
          <w:numId w:val="13"/>
        </w:numPr>
        <w:contextualSpacing/>
      </w:pPr>
      <w:r>
        <w:rPr>
          <w:noProof/>
        </w:rPr>
        <w:drawing>
          <wp:inline distT="0" distB="0" distL="0" distR="0" wp14:anchorId="005F0120" wp14:editId="57BADF9F">
            <wp:extent cx="152400" cy="152400"/>
            <wp:effectExtent l="0" t="0" r="0" b="0"/>
            <wp:docPr id="164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Bed presence detector provider</w:t>
      </w:r>
      <w:r>
        <w:t xml:space="preserve"> &lt;&lt;Logical&gt;&gt;</w:t>
      </w:r>
    </w:p>
    <w:p w14:paraId="18B91486" w14:textId="77777777" w:rsidR="00AC0C92" w:rsidRDefault="00604AF5" w:rsidP="0061324D">
      <w:pPr>
        <w:pStyle w:val="ListParagraph"/>
        <w:numPr>
          <w:ilvl w:val="0"/>
          <w:numId w:val="13"/>
        </w:numPr>
        <w:contextualSpacing/>
      </w:pPr>
      <w:r>
        <w:rPr>
          <w:noProof/>
        </w:rPr>
        <w:drawing>
          <wp:inline distT="0" distB="0" distL="0" distR="0" wp14:anchorId="3721BD0B" wp14:editId="245E0E8A">
            <wp:extent cx="152400" cy="152400"/>
            <wp:effectExtent l="0" t="0" r="0" b="0"/>
            <wp:docPr id="1642"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Cloud access and service provider</w:t>
      </w:r>
      <w:r>
        <w:t xml:space="preserve"> &lt;&lt;Logical&gt;&gt;</w:t>
      </w:r>
    </w:p>
    <w:p w14:paraId="0F550770" w14:textId="77777777" w:rsidR="00AC0C92" w:rsidRDefault="00604AF5" w:rsidP="0061324D">
      <w:pPr>
        <w:pStyle w:val="ListParagraph"/>
        <w:numPr>
          <w:ilvl w:val="0"/>
          <w:numId w:val="13"/>
        </w:numPr>
        <w:contextualSpacing/>
      </w:pPr>
      <w:r>
        <w:rPr>
          <w:noProof/>
        </w:rPr>
        <w:drawing>
          <wp:inline distT="0" distB="0" distL="0" distR="0" wp14:anchorId="476078CF" wp14:editId="5B076B46">
            <wp:extent cx="152400" cy="152400"/>
            <wp:effectExtent l="0" t="0" r="0" b="0"/>
            <wp:docPr id="164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Distortion Correction - Dewarping for Internal (Analogue Output) Cameras: Cabin</w:t>
      </w:r>
      <w:r>
        <w:t xml:space="preserve"> &lt;&lt;Logical&gt;&gt;</w:t>
      </w:r>
    </w:p>
    <w:p w14:paraId="4C0B145A" w14:textId="77777777" w:rsidR="00AC0C92" w:rsidRDefault="00604AF5" w:rsidP="0061324D">
      <w:pPr>
        <w:pStyle w:val="ListParagraph"/>
        <w:numPr>
          <w:ilvl w:val="0"/>
          <w:numId w:val="13"/>
        </w:numPr>
        <w:contextualSpacing/>
      </w:pPr>
      <w:r>
        <w:rPr>
          <w:noProof/>
        </w:rPr>
        <w:drawing>
          <wp:inline distT="0" distB="0" distL="0" distR="0" wp14:anchorId="46AB409C" wp14:editId="32DA74E4">
            <wp:extent cx="152400" cy="152400"/>
            <wp:effectExtent l="0" t="0" r="0" b="0"/>
            <wp:docPr id="1646"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Distortion Correction - Dewarping for Internal (Analogue Output) Cameras: Cargo</w:t>
      </w:r>
      <w:r>
        <w:t xml:space="preserve"> &lt;&lt;Logical&gt;&gt;</w:t>
      </w:r>
    </w:p>
    <w:p w14:paraId="6018912B" w14:textId="77777777" w:rsidR="00AC0C92" w:rsidRDefault="00604AF5" w:rsidP="0061324D">
      <w:pPr>
        <w:pStyle w:val="ListParagraph"/>
        <w:numPr>
          <w:ilvl w:val="0"/>
          <w:numId w:val="13"/>
        </w:numPr>
        <w:contextualSpacing/>
      </w:pPr>
      <w:r>
        <w:rPr>
          <w:noProof/>
        </w:rPr>
        <w:drawing>
          <wp:inline distT="0" distB="0" distL="0" distR="0" wp14:anchorId="01C32EF7" wp14:editId="37ED6EEE">
            <wp:extent cx="152400" cy="152400"/>
            <wp:effectExtent l="0" t="0" r="0" b="0"/>
            <wp:docPr id="164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Driver assistanace provider</w:t>
      </w:r>
      <w:r>
        <w:t xml:space="preserve"> &lt;&lt;Logical&gt;&gt;</w:t>
      </w:r>
    </w:p>
    <w:p w14:paraId="2985FB9C" w14:textId="77777777" w:rsidR="00AC0C92" w:rsidRDefault="00604AF5" w:rsidP="0061324D">
      <w:pPr>
        <w:pStyle w:val="ListParagraph"/>
        <w:numPr>
          <w:ilvl w:val="0"/>
          <w:numId w:val="13"/>
        </w:numPr>
        <w:contextualSpacing/>
      </w:pPr>
      <w:r>
        <w:rPr>
          <w:noProof/>
        </w:rPr>
        <w:drawing>
          <wp:inline distT="0" distB="0" distL="0" distR="0" wp14:anchorId="2AC578F5" wp14:editId="74BE06F9">
            <wp:extent cx="152400" cy="152400"/>
            <wp:effectExtent l="0" t="0" r="0" b="0"/>
            <wp:docPr id="165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Electrical energy source</w:t>
      </w:r>
      <w:r>
        <w:t xml:space="preserve"> &lt;&lt;Logical&gt;&gt;</w:t>
      </w:r>
    </w:p>
    <w:p w14:paraId="1412531C" w14:textId="77777777" w:rsidR="00AC0C92" w:rsidRDefault="00604AF5" w:rsidP="0061324D">
      <w:pPr>
        <w:pStyle w:val="ListParagraph"/>
        <w:numPr>
          <w:ilvl w:val="0"/>
          <w:numId w:val="13"/>
        </w:numPr>
        <w:contextualSpacing/>
      </w:pPr>
      <w:r>
        <w:rPr>
          <w:noProof/>
        </w:rPr>
        <w:drawing>
          <wp:inline distT="0" distB="0" distL="0" distR="0" wp14:anchorId="391E7299" wp14:editId="601F2009">
            <wp:extent cx="152400" cy="152400"/>
            <wp:effectExtent l="0" t="0" r="0" b="0"/>
            <wp:docPr id="1652"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Electrical power feed divider</w:t>
      </w:r>
      <w:r>
        <w:t xml:space="preserve"> &lt;&lt;Logical&gt;&gt;</w:t>
      </w:r>
    </w:p>
    <w:p w14:paraId="1E0B1EEF" w14:textId="77777777" w:rsidR="00AC0C92" w:rsidRDefault="00604AF5" w:rsidP="0061324D">
      <w:pPr>
        <w:pStyle w:val="ListParagraph"/>
        <w:numPr>
          <w:ilvl w:val="0"/>
          <w:numId w:val="13"/>
        </w:numPr>
        <w:contextualSpacing/>
      </w:pPr>
      <w:r>
        <w:rPr>
          <w:noProof/>
        </w:rPr>
        <w:drawing>
          <wp:inline distT="0" distB="0" distL="0" distR="0" wp14:anchorId="251CEBE9" wp14:editId="61932009">
            <wp:extent cx="152400" cy="152400"/>
            <wp:effectExtent l="0" t="0" r="0" b="0"/>
            <wp:docPr id="1654"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Interior Camera - 2nd Row/Bed / Cargo video/image provider</w:t>
      </w:r>
      <w:r>
        <w:t xml:space="preserve"> &lt;&lt;Logical&gt;&gt;</w:t>
      </w:r>
    </w:p>
    <w:p w14:paraId="2BAE6E6C" w14:textId="77777777" w:rsidR="00AC0C92" w:rsidRDefault="00604AF5" w:rsidP="0061324D">
      <w:pPr>
        <w:pStyle w:val="ListParagraph"/>
        <w:numPr>
          <w:ilvl w:val="0"/>
          <w:numId w:val="13"/>
        </w:numPr>
        <w:contextualSpacing/>
      </w:pPr>
      <w:r>
        <w:rPr>
          <w:noProof/>
        </w:rPr>
        <w:drawing>
          <wp:inline distT="0" distB="0" distL="0" distR="0" wp14:anchorId="6440E3AA" wp14:editId="286AEE44">
            <wp:extent cx="152400" cy="152400"/>
            <wp:effectExtent l="0" t="0" r="0" b="0"/>
            <wp:docPr id="1656" name="Picture 1172681934.jpg" descr="1172681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 name="1172681934.jpg"/>
                    <pic:cNvPicPr/>
                  </pic:nvPicPr>
                  <pic:blipFill>
                    <a:blip r:embed="rId194" cstate="print"/>
                    <a:stretch>
                      <a:fillRect/>
                    </a:stretch>
                  </pic:blipFill>
                  <pic:spPr>
                    <a:xfrm>
                      <a:off x="0" y="0"/>
                      <a:ext cx="152400" cy="152400"/>
                    </a:xfrm>
                    <a:prstGeom prst="rect">
                      <a:avLst/>
                    </a:prstGeom>
                  </pic:spPr>
                </pic:pic>
              </a:graphicData>
            </a:graphic>
          </wp:inline>
        </w:drawing>
      </w:r>
      <w:r>
        <w:t xml:space="preserve">  </w:t>
      </w:r>
      <w:r w:rsidR="00AC0C92">
        <w:t>Intruder Detection</w:t>
      </w:r>
      <w:r>
        <w:t xml:space="preserve"> &lt;&lt;Logical&gt;&gt;</w:t>
      </w:r>
    </w:p>
    <w:p w14:paraId="5DCEF688" w14:textId="77777777" w:rsidR="00AC0C92" w:rsidRDefault="00604AF5" w:rsidP="0061324D">
      <w:pPr>
        <w:pStyle w:val="ListParagraph"/>
        <w:numPr>
          <w:ilvl w:val="0"/>
          <w:numId w:val="13"/>
        </w:numPr>
        <w:contextualSpacing/>
      </w:pPr>
      <w:r>
        <w:rPr>
          <w:noProof/>
        </w:rPr>
        <w:drawing>
          <wp:inline distT="0" distB="0" distL="0" distR="0" wp14:anchorId="294363B2" wp14:editId="195477F6">
            <wp:extent cx="152400" cy="152400"/>
            <wp:effectExtent l="0" t="0" r="0" b="0"/>
            <wp:docPr id="165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Network communications handler</w:t>
      </w:r>
      <w:r>
        <w:t xml:space="preserve"> &lt;&lt;Logical&gt;&gt;</w:t>
      </w:r>
    </w:p>
    <w:p w14:paraId="67D49C51" w14:textId="77777777" w:rsidR="00AC0C92" w:rsidRDefault="00604AF5" w:rsidP="0061324D">
      <w:pPr>
        <w:pStyle w:val="ListParagraph"/>
        <w:numPr>
          <w:ilvl w:val="0"/>
          <w:numId w:val="13"/>
        </w:numPr>
        <w:contextualSpacing/>
      </w:pPr>
      <w:r>
        <w:rPr>
          <w:noProof/>
        </w:rPr>
        <w:drawing>
          <wp:inline distT="0" distB="0" distL="0" distR="0" wp14:anchorId="588AD91B" wp14:editId="61B7B840">
            <wp:extent cx="152400" cy="152400"/>
            <wp:effectExtent l="0" t="0" r="0" b="0"/>
            <wp:docPr id="166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Provide Suitable Video Image Over Specified Viewing Area: Cabin</w:t>
      </w:r>
      <w:r>
        <w:t xml:space="preserve"> &lt;&lt;Logical&gt;&gt;</w:t>
      </w:r>
    </w:p>
    <w:p w14:paraId="627DB241" w14:textId="77777777" w:rsidR="00AC0C92" w:rsidRDefault="00604AF5" w:rsidP="0061324D">
      <w:pPr>
        <w:pStyle w:val="ListParagraph"/>
        <w:numPr>
          <w:ilvl w:val="0"/>
          <w:numId w:val="13"/>
        </w:numPr>
        <w:contextualSpacing/>
      </w:pPr>
      <w:r>
        <w:rPr>
          <w:noProof/>
        </w:rPr>
        <w:drawing>
          <wp:inline distT="0" distB="0" distL="0" distR="0" wp14:anchorId="6024481D" wp14:editId="6AEF6AB5">
            <wp:extent cx="152400" cy="152400"/>
            <wp:effectExtent l="0" t="0" r="0" b="0"/>
            <wp:docPr id="1662"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Provide Suitable Video Image Over Specified Viewing Area: Cargo</w:t>
      </w:r>
      <w:r>
        <w:t xml:space="preserve"> &lt;&lt;Logical&gt;&gt;</w:t>
      </w:r>
    </w:p>
    <w:p w14:paraId="0B2C57DC" w14:textId="77777777" w:rsidR="00AC0C92" w:rsidRDefault="00604AF5" w:rsidP="0061324D">
      <w:pPr>
        <w:pStyle w:val="ListParagraph"/>
        <w:numPr>
          <w:ilvl w:val="0"/>
          <w:numId w:val="13"/>
        </w:numPr>
        <w:contextualSpacing/>
      </w:pPr>
      <w:r>
        <w:rPr>
          <w:noProof/>
        </w:rPr>
        <w:drawing>
          <wp:inline distT="0" distB="0" distL="0" distR="0" wp14:anchorId="7DDD8A5A" wp14:editId="37118E6A">
            <wp:extent cx="152400" cy="152400"/>
            <wp:effectExtent l="0" t="0" r="0" b="0"/>
            <wp:docPr id="166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Provide Suitable Video Image over Specified Viewing Area: External 360 Degree Cameras</w:t>
      </w:r>
      <w:r>
        <w:t xml:space="preserve"> &lt;&lt;Logical&gt;&gt;</w:t>
      </w:r>
    </w:p>
    <w:p w14:paraId="3F334A25" w14:textId="77777777" w:rsidR="00794B45" w:rsidRDefault="00794B45" w:rsidP="009C1EEC">
      <w:pPr>
        <w:contextualSpacing/>
      </w:pPr>
    </w:p>
    <w:p w14:paraId="2DB04243" w14:textId="77777777" w:rsidR="009C1EEC" w:rsidRDefault="009C1EEC" w:rsidP="009C1EEC">
      <w:pPr>
        <w:contextualSpacing/>
      </w:pPr>
      <w:r w:rsidRPr="00A554C4">
        <w:t>Selected camera streams video</w:t>
      </w:r>
    </w:p>
    <w:p w14:paraId="5DEACF7E" w14:textId="77777777" w:rsidR="00282E2C" w:rsidRDefault="000D732E" w:rsidP="00FD32A2">
      <w:pPr>
        <w:pStyle w:val="Heading4"/>
      </w:pPr>
      <w:r>
        <w:t xml:space="preserve">Function </w:t>
      </w:r>
      <w:r w:rsidR="00282E2C">
        <w:t>Variants</w:t>
      </w:r>
    </w:p>
    <w:p w14:paraId="1426F5BC" w14:textId="77777777" w:rsidR="00282E2C" w:rsidRDefault="00282E2C" w:rsidP="00282E2C"/>
    <w:p w14:paraId="35ADE26C"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064DDC57" w14:textId="77777777" w:rsidTr="00EB7D77">
        <w:trPr>
          <w:trHeight w:val="314"/>
        </w:trPr>
        <w:tc>
          <w:tcPr>
            <w:tcW w:w="2523" w:type="dxa"/>
            <w:shd w:val="clear" w:color="auto" w:fill="D9D9D9" w:themeFill="background1" w:themeFillShade="D9"/>
          </w:tcPr>
          <w:p w14:paraId="6AD41AC1"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66134FED"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0DEE3402"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165F80DA" w14:textId="77777777" w:rsidTr="00EB7D77">
        <w:trPr>
          <w:trHeight w:val="198"/>
        </w:trPr>
        <w:tc>
          <w:tcPr>
            <w:tcW w:w="2523" w:type="dxa"/>
          </w:tcPr>
          <w:p w14:paraId="740A9E24"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5661AF2E" w14:textId="77777777" w:rsidR="000D732E" w:rsidRPr="009E3B7C" w:rsidRDefault="000D732E" w:rsidP="00EB7D77">
            <w:pPr>
              <w:overflowPunct/>
              <w:autoSpaceDE/>
              <w:autoSpaceDN/>
              <w:adjustRightInd/>
              <w:textAlignment w:val="center"/>
              <w:rPr>
                <w:rFonts w:cs="Arial"/>
              </w:rPr>
            </w:pPr>
          </w:p>
        </w:tc>
        <w:tc>
          <w:tcPr>
            <w:tcW w:w="2551" w:type="dxa"/>
          </w:tcPr>
          <w:p w14:paraId="7C8A6B52" w14:textId="77777777" w:rsidR="000D732E" w:rsidRDefault="000D732E" w:rsidP="00EB7D77">
            <w:pPr>
              <w:rPr>
                <w:rFonts w:cs="Arial"/>
                <w:lang w:val="en-GB"/>
              </w:rPr>
            </w:pPr>
            <w:r>
              <w:rPr>
                <w:rFonts w:cs="Arial"/>
                <w:lang w:val="en-GB"/>
              </w:rPr>
              <w:t xml:space="preserve">e.g. ExtLightTechnology = LED </w:t>
            </w:r>
          </w:p>
          <w:p w14:paraId="65443368" w14:textId="77777777" w:rsidR="000D732E" w:rsidRDefault="000D732E" w:rsidP="00EB7D77">
            <w:pPr>
              <w:rPr>
                <w:rFonts w:cs="Arial"/>
                <w:lang w:val="en-GB"/>
              </w:rPr>
            </w:pPr>
            <w:r>
              <w:rPr>
                <w:rFonts w:cs="Arial"/>
                <w:lang w:val="en-GB"/>
              </w:rPr>
              <w:t>OR</w:t>
            </w:r>
          </w:p>
          <w:p w14:paraId="0474F81F" w14:textId="77777777" w:rsidR="000D732E" w:rsidRPr="005A344A" w:rsidRDefault="000D732E" w:rsidP="00EB7D77">
            <w:pPr>
              <w:rPr>
                <w:rFonts w:cs="Arial"/>
                <w:lang w:val="en-GB"/>
              </w:rPr>
            </w:pPr>
            <w:r>
              <w:rPr>
                <w:rFonts w:cs="Arial"/>
                <w:lang w:val="en-GB"/>
              </w:rPr>
              <w:t>ExtLightTechnology = Xenon</w:t>
            </w:r>
          </w:p>
        </w:tc>
      </w:tr>
    </w:tbl>
    <w:p w14:paraId="68DED886" w14:textId="77777777" w:rsidR="000D732E" w:rsidRPr="005067FC" w:rsidRDefault="000D732E" w:rsidP="00282E2C">
      <w:pPr>
        <w:rPr>
          <w:i/>
          <w:color w:val="A6A6A6" w:themeColor="background1" w:themeShade="A6"/>
        </w:rPr>
      </w:pPr>
    </w:p>
    <w:p w14:paraId="482588C3" w14:textId="77777777" w:rsidR="00427220" w:rsidRDefault="00427220" w:rsidP="00FD32A2">
      <w:pPr>
        <w:pStyle w:val="Heading4"/>
      </w:pPr>
      <w:r>
        <w:t>Input Requirements</w:t>
      </w:r>
      <w:r w:rsidR="000D732E">
        <w:t>/Documents</w:t>
      </w:r>
    </w:p>
    <w:p w14:paraId="62FC72E2"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678D5190" w14:textId="77777777" w:rsidTr="00656A21">
        <w:trPr>
          <w:trHeight w:val="20"/>
        </w:trPr>
        <w:tc>
          <w:tcPr>
            <w:tcW w:w="1561" w:type="dxa"/>
            <w:shd w:val="clear" w:color="auto" w:fill="D9D9D9" w:themeFill="background1" w:themeFillShade="D9"/>
          </w:tcPr>
          <w:p w14:paraId="09D04456"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15DA50DD" w14:textId="77777777" w:rsidR="000D732E" w:rsidRDefault="000D732E" w:rsidP="00EB7D77">
            <w:pPr>
              <w:rPr>
                <w:rFonts w:ascii="Helvetica" w:hAnsi="Helvetica" w:cs="Helvetica"/>
                <w:sz w:val="16"/>
              </w:rPr>
            </w:pPr>
          </w:p>
          <w:p w14:paraId="735CFBE8" w14:textId="77777777" w:rsidR="000D732E" w:rsidRPr="00B574CB" w:rsidRDefault="000D732E" w:rsidP="00EB7D77">
            <w:pPr>
              <w:rPr>
                <w:rFonts w:ascii="Helvetica" w:hAnsi="Helvetica" w:cs="Helvetica"/>
              </w:rPr>
            </w:pPr>
            <w:r w:rsidRPr="00B574CB">
              <w:rPr>
                <w:rFonts w:ascii="Helvetica" w:hAnsi="Helvetica" w:cs="Helvetica"/>
                <w:sz w:val="16"/>
              </w:rPr>
              <w:lastRenderedPageBreak/>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138FA60" w14:textId="77777777" w:rsidR="000D732E" w:rsidRPr="007C20FA" w:rsidRDefault="000D732E" w:rsidP="00EB7D77">
            <w:pPr>
              <w:rPr>
                <w:rFonts w:ascii="Helvetica" w:hAnsi="Helvetica" w:cs="Helvetica"/>
                <w:b/>
              </w:rPr>
            </w:pPr>
            <w:r>
              <w:rPr>
                <w:rFonts w:ascii="Helvetica" w:hAnsi="Helvetica" w:cs="Helvetica"/>
                <w:b/>
              </w:rPr>
              <w:lastRenderedPageBreak/>
              <w:t>Section/Requirement</w:t>
            </w:r>
          </w:p>
        </w:tc>
        <w:tc>
          <w:tcPr>
            <w:tcW w:w="2694" w:type="dxa"/>
            <w:shd w:val="clear" w:color="auto" w:fill="D9D9D9" w:themeFill="background1" w:themeFillShade="D9"/>
          </w:tcPr>
          <w:p w14:paraId="11EA21E6"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5E23330B" w14:textId="77777777" w:rsidR="000D732E" w:rsidRDefault="000D732E" w:rsidP="00EB7D77">
            <w:pPr>
              <w:rPr>
                <w:rFonts w:ascii="Helvetica" w:hAnsi="Helvetica" w:cs="Helvetica"/>
                <w:b/>
              </w:rPr>
            </w:pPr>
            <w:r>
              <w:rPr>
                <w:rFonts w:ascii="Helvetica" w:hAnsi="Helvetica" w:cs="Helvetica"/>
                <w:b/>
              </w:rPr>
              <w:t>Derived Requirement</w:t>
            </w:r>
          </w:p>
          <w:p w14:paraId="076A1992" w14:textId="77777777" w:rsidR="000D732E" w:rsidRDefault="000D732E" w:rsidP="00EB7D77">
            <w:pPr>
              <w:rPr>
                <w:rFonts w:ascii="Helvetica" w:hAnsi="Helvetica" w:cs="Helvetica"/>
                <w:sz w:val="16"/>
              </w:rPr>
            </w:pPr>
          </w:p>
          <w:p w14:paraId="0C63B116" w14:textId="77777777" w:rsidR="000D732E" w:rsidRPr="00B574CB" w:rsidRDefault="000D732E" w:rsidP="00EB7D77">
            <w:pPr>
              <w:rPr>
                <w:rFonts w:ascii="Helvetica" w:hAnsi="Helvetica" w:cs="Helvetica"/>
              </w:rPr>
            </w:pPr>
            <w:r w:rsidRPr="00B574CB">
              <w:rPr>
                <w:rFonts w:ascii="Helvetica" w:hAnsi="Helvetica" w:cs="Helvetica"/>
                <w:sz w:val="16"/>
              </w:rPr>
              <w:lastRenderedPageBreak/>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25764FA9" w14:textId="77777777" w:rsidTr="00656A21">
        <w:trPr>
          <w:trHeight w:val="20"/>
        </w:trPr>
        <w:tc>
          <w:tcPr>
            <w:tcW w:w="10211" w:type="dxa"/>
            <w:gridSpan w:val="4"/>
            <w:shd w:val="clear" w:color="auto" w:fill="F2F2F2" w:themeFill="background1" w:themeFillShade="F2"/>
          </w:tcPr>
          <w:p w14:paraId="337EE079" w14:textId="77777777" w:rsidR="000D732E" w:rsidRDefault="000D732E" w:rsidP="00EB7D77">
            <w:pPr>
              <w:rPr>
                <w:rFonts w:ascii="Helvetica" w:hAnsi="Helvetica" w:cs="Helvetica"/>
                <w:b/>
              </w:rPr>
            </w:pPr>
            <w:r>
              <w:rPr>
                <w:rFonts w:ascii="Helvetica" w:hAnsi="Helvetica" w:cs="Helvetica"/>
                <w:b/>
              </w:rPr>
              <w:lastRenderedPageBreak/>
              <w:t>Feature Requirements</w:t>
            </w:r>
          </w:p>
        </w:tc>
      </w:tr>
      <w:tr w:rsidR="000D732E" w:rsidRPr="007C20FA" w14:paraId="5CD22625" w14:textId="77777777" w:rsidTr="00656A21">
        <w:trPr>
          <w:trHeight w:val="20"/>
        </w:trPr>
        <w:tc>
          <w:tcPr>
            <w:tcW w:w="1561" w:type="dxa"/>
          </w:tcPr>
          <w:p w14:paraId="46DAC7BB" w14:textId="77777777" w:rsidR="000D732E" w:rsidRPr="00D410AE" w:rsidRDefault="000D732E" w:rsidP="00EB7D77">
            <w:pPr>
              <w:rPr>
                <w:rFonts w:cs="Arial"/>
              </w:rPr>
            </w:pPr>
          </w:p>
        </w:tc>
        <w:tc>
          <w:tcPr>
            <w:tcW w:w="2694" w:type="dxa"/>
          </w:tcPr>
          <w:p w14:paraId="522D39C2" w14:textId="77777777" w:rsidR="000D732E" w:rsidRDefault="000D732E" w:rsidP="00EB7D77">
            <w:pPr>
              <w:rPr>
                <w:rFonts w:cs="Arial"/>
              </w:rPr>
            </w:pPr>
            <w:r>
              <w:rPr>
                <w:rFonts w:cs="Arial"/>
              </w:rPr>
              <w:t>&lt;Example:</w:t>
            </w:r>
          </w:p>
          <w:p w14:paraId="2C0DA5BD" w14:textId="77777777" w:rsidR="000D732E" w:rsidRPr="00D410AE" w:rsidRDefault="000D732E" w:rsidP="00EB7D77">
            <w:pPr>
              <w:rPr>
                <w:rFonts w:cs="Arial"/>
              </w:rPr>
            </w:pPr>
            <w:r>
              <w:rPr>
                <w:rFonts w:cs="Arial"/>
              </w:rPr>
              <w:t>id + title of relevant Feature Docs&gt;</w:t>
            </w:r>
          </w:p>
        </w:tc>
        <w:tc>
          <w:tcPr>
            <w:tcW w:w="2694" w:type="dxa"/>
          </w:tcPr>
          <w:p w14:paraId="229C0A78" w14:textId="77777777" w:rsidR="000D732E" w:rsidRPr="00D410AE" w:rsidRDefault="000D732E" w:rsidP="00EB7D77">
            <w:pPr>
              <w:rPr>
                <w:rFonts w:cs="Arial"/>
              </w:rPr>
            </w:pPr>
            <w:r>
              <w:rPr>
                <w:rFonts w:cs="Arial"/>
              </w:rPr>
              <w:t>&lt;Example: “Requirements of Feature …”&gt;</w:t>
            </w:r>
          </w:p>
        </w:tc>
        <w:tc>
          <w:tcPr>
            <w:tcW w:w="3262" w:type="dxa"/>
          </w:tcPr>
          <w:p w14:paraId="574A6A05"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95"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244B8671" w14:textId="77777777" w:rsidTr="00656A21">
        <w:trPr>
          <w:trHeight w:val="20"/>
        </w:trPr>
        <w:tc>
          <w:tcPr>
            <w:tcW w:w="1561" w:type="dxa"/>
          </w:tcPr>
          <w:p w14:paraId="050E3B9A" w14:textId="77777777" w:rsidR="000D732E" w:rsidRPr="00D410AE" w:rsidRDefault="000D732E" w:rsidP="00EB7D77">
            <w:pPr>
              <w:rPr>
                <w:rFonts w:cs="Arial"/>
              </w:rPr>
            </w:pPr>
          </w:p>
        </w:tc>
        <w:tc>
          <w:tcPr>
            <w:tcW w:w="2694" w:type="dxa"/>
          </w:tcPr>
          <w:p w14:paraId="0E11347A" w14:textId="77777777" w:rsidR="000D732E" w:rsidRDefault="000D732E" w:rsidP="00EB7D77">
            <w:pPr>
              <w:rPr>
                <w:rFonts w:cs="Arial"/>
              </w:rPr>
            </w:pPr>
          </w:p>
        </w:tc>
        <w:tc>
          <w:tcPr>
            <w:tcW w:w="2694" w:type="dxa"/>
          </w:tcPr>
          <w:p w14:paraId="4516E245" w14:textId="77777777" w:rsidR="000D732E" w:rsidRDefault="000D732E" w:rsidP="00EB7D77">
            <w:pPr>
              <w:rPr>
                <w:rFonts w:cs="Arial"/>
              </w:rPr>
            </w:pPr>
          </w:p>
        </w:tc>
        <w:tc>
          <w:tcPr>
            <w:tcW w:w="3262" w:type="dxa"/>
          </w:tcPr>
          <w:p w14:paraId="19F34284" w14:textId="77777777" w:rsidR="000D732E" w:rsidRDefault="000D732E" w:rsidP="00EB7D77">
            <w:pPr>
              <w:rPr>
                <w:rFonts w:cs="Arial"/>
              </w:rPr>
            </w:pPr>
          </w:p>
        </w:tc>
      </w:tr>
      <w:tr w:rsidR="000D732E" w:rsidRPr="007C20FA" w14:paraId="1647DB6D" w14:textId="77777777" w:rsidTr="00656A21">
        <w:trPr>
          <w:trHeight w:val="20"/>
        </w:trPr>
        <w:tc>
          <w:tcPr>
            <w:tcW w:w="10211" w:type="dxa"/>
            <w:gridSpan w:val="4"/>
            <w:shd w:val="clear" w:color="auto" w:fill="F2F2F2" w:themeFill="background1" w:themeFillShade="F2"/>
          </w:tcPr>
          <w:p w14:paraId="00715148"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0462F928" w14:textId="77777777" w:rsidTr="00656A21">
        <w:trPr>
          <w:trHeight w:val="20"/>
        </w:trPr>
        <w:tc>
          <w:tcPr>
            <w:tcW w:w="1561" w:type="dxa"/>
          </w:tcPr>
          <w:p w14:paraId="5DB994C7" w14:textId="77777777" w:rsidR="000D732E" w:rsidRPr="00D410AE" w:rsidRDefault="000D732E" w:rsidP="00EB7D77">
            <w:pPr>
              <w:rPr>
                <w:rFonts w:cs="Arial"/>
              </w:rPr>
            </w:pPr>
          </w:p>
        </w:tc>
        <w:tc>
          <w:tcPr>
            <w:tcW w:w="2694" w:type="dxa"/>
          </w:tcPr>
          <w:p w14:paraId="338D73C4" w14:textId="77777777" w:rsidR="000D732E" w:rsidRPr="00D410AE" w:rsidRDefault="000D732E" w:rsidP="00EB7D77">
            <w:pPr>
              <w:rPr>
                <w:rFonts w:cs="Arial"/>
              </w:rPr>
            </w:pPr>
            <w:r>
              <w:rPr>
                <w:rFonts w:cs="Arial"/>
              </w:rPr>
              <w:t>&lt;Example: some SDS (requirement)&gt;</w:t>
            </w:r>
          </w:p>
        </w:tc>
        <w:tc>
          <w:tcPr>
            <w:tcW w:w="2694" w:type="dxa"/>
          </w:tcPr>
          <w:p w14:paraId="549F03B6" w14:textId="77777777" w:rsidR="000D732E" w:rsidRPr="00D410AE" w:rsidRDefault="000D732E" w:rsidP="00EB7D77">
            <w:pPr>
              <w:rPr>
                <w:rFonts w:cs="Arial"/>
              </w:rPr>
            </w:pPr>
          </w:p>
        </w:tc>
        <w:tc>
          <w:tcPr>
            <w:tcW w:w="3262" w:type="dxa"/>
          </w:tcPr>
          <w:p w14:paraId="735E5154" w14:textId="77777777" w:rsidR="000D732E" w:rsidRDefault="000D732E" w:rsidP="00EB7D77">
            <w:pPr>
              <w:rPr>
                <w:rFonts w:cs="Arial"/>
              </w:rPr>
            </w:pPr>
          </w:p>
        </w:tc>
      </w:tr>
      <w:tr w:rsidR="000D732E" w:rsidRPr="007C20FA" w14:paraId="0FC07248" w14:textId="77777777" w:rsidTr="00656A21">
        <w:trPr>
          <w:trHeight w:val="20"/>
        </w:trPr>
        <w:tc>
          <w:tcPr>
            <w:tcW w:w="1561" w:type="dxa"/>
          </w:tcPr>
          <w:p w14:paraId="63FD2DE6" w14:textId="77777777" w:rsidR="000D732E" w:rsidRDefault="000D732E" w:rsidP="00EB7D77">
            <w:pPr>
              <w:rPr>
                <w:rFonts w:cs="Arial"/>
              </w:rPr>
            </w:pPr>
          </w:p>
        </w:tc>
        <w:tc>
          <w:tcPr>
            <w:tcW w:w="2694" w:type="dxa"/>
          </w:tcPr>
          <w:p w14:paraId="02D6BD81" w14:textId="77777777" w:rsidR="000D732E" w:rsidRDefault="000D732E" w:rsidP="00EB7D77">
            <w:pPr>
              <w:rPr>
                <w:rFonts w:cs="Arial"/>
              </w:rPr>
            </w:pPr>
          </w:p>
        </w:tc>
        <w:tc>
          <w:tcPr>
            <w:tcW w:w="2694" w:type="dxa"/>
          </w:tcPr>
          <w:p w14:paraId="0330B564" w14:textId="77777777" w:rsidR="000D732E" w:rsidRDefault="000D732E" w:rsidP="00EB7D77">
            <w:pPr>
              <w:rPr>
                <w:rFonts w:cs="Arial"/>
              </w:rPr>
            </w:pPr>
          </w:p>
        </w:tc>
        <w:tc>
          <w:tcPr>
            <w:tcW w:w="3262" w:type="dxa"/>
          </w:tcPr>
          <w:p w14:paraId="7EAB614B" w14:textId="77777777" w:rsidR="000D732E" w:rsidRDefault="000D732E" w:rsidP="00EB7D77">
            <w:pPr>
              <w:rPr>
                <w:rFonts w:cs="Arial"/>
              </w:rPr>
            </w:pPr>
          </w:p>
        </w:tc>
      </w:tr>
      <w:tr w:rsidR="000D732E" w:rsidRPr="007C20FA" w14:paraId="6E4E513B" w14:textId="77777777" w:rsidTr="00656A21">
        <w:trPr>
          <w:trHeight w:val="20"/>
        </w:trPr>
        <w:tc>
          <w:tcPr>
            <w:tcW w:w="10211" w:type="dxa"/>
            <w:gridSpan w:val="4"/>
            <w:shd w:val="clear" w:color="auto" w:fill="F2F2F2" w:themeFill="background1" w:themeFillShade="F2"/>
          </w:tcPr>
          <w:p w14:paraId="64ECDFB0"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7F0806E5" w14:textId="77777777" w:rsidTr="00656A21">
        <w:trPr>
          <w:trHeight w:val="20"/>
        </w:trPr>
        <w:tc>
          <w:tcPr>
            <w:tcW w:w="1561" w:type="dxa"/>
          </w:tcPr>
          <w:p w14:paraId="4D8F2CA9" w14:textId="77777777" w:rsidR="000D732E" w:rsidRPr="00D410AE" w:rsidRDefault="000D732E" w:rsidP="00EB7D77">
            <w:pPr>
              <w:rPr>
                <w:rFonts w:cs="Arial"/>
              </w:rPr>
            </w:pPr>
          </w:p>
        </w:tc>
        <w:tc>
          <w:tcPr>
            <w:tcW w:w="2694" w:type="dxa"/>
          </w:tcPr>
          <w:p w14:paraId="08B11C59" w14:textId="77777777" w:rsidR="000D732E" w:rsidRPr="00D410AE" w:rsidRDefault="000D732E" w:rsidP="00EB7D77">
            <w:pPr>
              <w:rPr>
                <w:rFonts w:cs="Arial"/>
              </w:rPr>
            </w:pPr>
          </w:p>
        </w:tc>
        <w:tc>
          <w:tcPr>
            <w:tcW w:w="2694" w:type="dxa"/>
          </w:tcPr>
          <w:p w14:paraId="0D994AB7" w14:textId="77777777" w:rsidR="000D732E" w:rsidRPr="00D410AE" w:rsidRDefault="000D732E" w:rsidP="00EB7D77">
            <w:pPr>
              <w:rPr>
                <w:rFonts w:cs="Arial"/>
              </w:rPr>
            </w:pPr>
          </w:p>
        </w:tc>
        <w:tc>
          <w:tcPr>
            <w:tcW w:w="3262" w:type="dxa"/>
          </w:tcPr>
          <w:p w14:paraId="4CD413CA" w14:textId="77777777" w:rsidR="000D732E" w:rsidRPr="00D410AE" w:rsidRDefault="000D732E" w:rsidP="00EB7D77">
            <w:pPr>
              <w:rPr>
                <w:rFonts w:cs="Arial"/>
              </w:rPr>
            </w:pPr>
          </w:p>
        </w:tc>
      </w:tr>
      <w:tr w:rsidR="000D732E" w:rsidRPr="007C20FA" w14:paraId="21BA3DB9" w14:textId="77777777" w:rsidTr="00656A21">
        <w:trPr>
          <w:trHeight w:val="20"/>
        </w:trPr>
        <w:tc>
          <w:tcPr>
            <w:tcW w:w="10211" w:type="dxa"/>
            <w:gridSpan w:val="4"/>
            <w:shd w:val="clear" w:color="auto" w:fill="F2F2F2" w:themeFill="background1" w:themeFillShade="F2"/>
          </w:tcPr>
          <w:p w14:paraId="71FD6936"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7156019E" w14:textId="77777777" w:rsidTr="00656A21">
        <w:trPr>
          <w:trHeight w:val="20"/>
        </w:trPr>
        <w:tc>
          <w:tcPr>
            <w:tcW w:w="1561" w:type="dxa"/>
          </w:tcPr>
          <w:p w14:paraId="00DE947D" w14:textId="77777777" w:rsidR="000D732E" w:rsidRPr="00D410AE" w:rsidRDefault="000D732E" w:rsidP="00EB7D77">
            <w:pPr>
              <w:rPr>
                <w:rFonts w:cs="Arial"/>
              </w:rPr>
            </w:pPr>
          </w:p>
        </w:tc>
        <w:tc>
          <w:tcPr>
            <w:tcW w:w="2694" w:type="dxa"/>
          </w:tcPr>
          <w:p w14:paraId="75F32E50" w14:textId="77777777" w:rsidR="000D732E" w:rsidRPr="00D410AE" w:rsidRDefault="000D732E" w:rsidP="00EB7D77">
            <w:pPr>
              <w:rPr>
                <w:rFonts w:cs="Arial"/>
              </w:rPr>
            </w:pPr>
          </w:p>
        </w:tc>
        <w:tc>
          <w:tcPr>
            <w:tcW w:w="2694" w:type="dxa"/>
          </w:tcPr>
          <w:p w14:paraId="0D44A808" w14:textId="77777777" w:rsidR="000D732E" w:rsidRPr="00D410AE" w:rsidRDefault="000D732E" w:rsidP="00EB7D77">
            <w:pPr>
              <w:rPr>
                <w:rFonts w:cs="Arial"/>
              </w:rPr>
            </w:pPr>
          </w:p>
        </w:tc>
        <w:tc>
          <w:tcPr>
            <w:tcW w:w="3262" w:type="dxa"/>
          </w:tcPr>
          <w:p w14:paraId="1DEEE864" w14:textId="77777777" w:rsidR="000D732E" w:rsidRPr="00D410AE" w:rsidRDefault="000D732E" w:rsidP="00EB7D77">
            <w:pPr>
              <w:rPr>
                <w:rFonts w:cs="Arial"/>
              </w:rPr>
            </w:pPr>
          </w:p>
        </w:tc>
      </w:tr>
      <w:tr w:rsidR="000D732E" w:rsidRPr="007C20FA" w14:paraId="2101635F" w14:textId="77777777" w:rsidTr="00656A21">
        <w:trPr>
          <w:trHeight w:val="20"/>
        </w:trPr>
        <w:tc>
          <w:tcPr>
            <w:tcW w:w="10211" w:type="dxa"/>
            <w:gridSpan w:val="4"/>
            <w:shd w:val="clear" w:color="auto" w:fill="F2F2F2" w:themeFill="background1" w:themeFillShade="F2"/>
          </w:tcPr>
          <w:p w14:paraId="0B88FA92"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43E1D323" w14:textId="77777777" w:rsidTr="00656A21">
        <w:trPr>
          <w:trHeight w:val="20"/>
        </w:trPr>
        <w:tc>
          <w:tcPr>
            <w:tcW w:w="1561" w:type="dxa"/>
          </w:tcPr>
          <w:p w14:paraId="4D4DED0E" w14:textId="77777777" w:rsidR="000D732E" w:rsidRPr="00D410AE" w:rsidRDefault="000D732E" w:rsidP="00EB7D77">
            <w:pPr>
              <w:rPr>
                <w:rFonts w:cs="Arial"/>
              </w:rPr>
            </w:pPr>
          </w:p>
        </w:tc>
        <w:tc>
          <w:tcPr>
            <w:tcW w:w="2694" w:type="dxa"/>
          </w:tcPr>
          <w:p w14:paraId="418C1F1B" w14:textId="77777777" w:rsidR="000D732E" w:rsidRDefault="000D732E" w:rsidP="00EB7D77">
            <w:pPr>
              <w:rPr>
                <w:rFonts w:cs="Arial"/>
              </w:rPr>
            </w:pPr>
          </w:p>
        </w:tc>
        <w:tc>
          <w:tcPr>
            <w:tcW w:w="2694" w:type="dxa"/>
          </w:tcPr>
          <w:p w14:paraId="379233AA" w14:textId="77777777" w:rsidR="000D732E" w:rsidRPr="00D410AE" w:rsidRDefault="000D732E" w:rsidP="00EB7D77">
            <w:pPr>
              <w:rPr>
                <w:rFonts w:cs="Arial"/>
              </w:rPr>
            </w:pPr>
          </w:p>
        </w:tc>
        <w:tc>
          <w:tcPr>
            <w:tcW w:w="3262" w:type="dxa"/>
          </w:tcPr>
          <w:p w14:paraId="7ED4C6F6" w14:textId="77777777" w:rsidR="000D732E" w:rsidRPr="00D410AE" w:rsidRDefault="000D732E" w:rsidP="00EB7D77">
            <w:pPr>
              <w:rPr>
                <w:rFonts w:cs="Arial"/>
              </w:rPr>
            </w:pPr>
          </w:p>
        </w:tc>
      </w:tr>
      <w:tr w:rsidR="00656A21" w:rsidRPr="007C20FA" w14:paraId="067908B9" w14:textId="77777777" w:rsidTr="00656A21">
        <w:trPr>
          <w:trHeight w:val="20"/>
        </w:trPr>
        <w:tc>
          <w:tcPr>
            <w:tcW w:w="1561" w:type="dxa"/>
          </w:tcPr>
          <w:p w14:paraId="496DC4A6" w14:textId="77777777" w:rsidR="00656A21" w:rsidRPr="00D410AE" w:rsidRDefault="00656A21" w:rsidP="00EB7D77">
            <w:pPr>
              <w:rPr>
                <w:rFonts w:cs="Arial"/>
              </w:rPr>
            </w:pPr>
          </w:p>
        </w:tc>
        <w:tc>
          <w:tcPr>
            <w:tcW w:w="2694" w:type="dxa"/>
          </w:tcPr>
          <w:p w14:paraId="131DF377" w14:textId="77777777" w:rsidR="00656A21" w:rsidRDefault="00656A21" w:rsidP="00EB7D77">
            <w:pPr>
              <w:rPr>
                <w:rFonts w:cs="Arial"/>
              </w:rPr>
            </w:pPr>
          </w:p>
        </w:tc>
        <w:tc>
          <w:tcPr>
            <w:tcW w:w="2694" w:type="dxa"/>
          </w:tcPr>
          <w:p w14:paraId="7F11E9ED" w14:textId="77777777" w:rsidR="00656A21" w:rsidRPr="00D410AE" w:rsidRDefault="00656A21" w:rsidP="00EB7D77">
            <w:pPr>
              <w:rPr>
                <w:rFonts w:cs="Arial"/>
              </w:rPr>
            </w:pPr>
          </w:p>
        </w:tc>
        <w:tc>
          <w:tcPr>
            <w:tcW w:w="3262" w:type="dxa"/>
          </w:tcPr>
          <w:p w14:paraId="6D483729" w14:textId="77777777" w:rsidR="00656A21" w:rsidRPr="00D410AE" w:rsidRDefault="00656A21" w:rsidP="00EB7D77">
            <w:pPr>
              <w:rPr>
                <w:rFonts w:cs="Arial"/>
              </w:rPr>
            </w:pPr>
          </w:p>
        </w:tc>
      </w:tr>
    </w:tbl>
    <w:p w14:paraId="6C50592D"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617A077C" w14:textId="77777777" w:rsidR="000D732E" w:rsidRPr="005067FC" w:rsidRDefault="000D732E" w:rsidP="00427220">
      <w:pPr>
        <w:rPr>
          <w:i/>
          <w:color w:val="A6A6A6" w:themeColor="background1" w:themeShade="A6"/>
        </w:rPr>
      </w:pPr>
    </w:p>
    <w:p w14:paraId="217E0EDE" w14:textId="77777777" w:rsidR="00427220" w:rsidRDefault="00427220" w:rsidP="00427220">
      <w:pPr>
        <w:pStyle w:val="Heading4"/>
      </w:pPr>
      <w:r>
        <w:t>Assumptions</w:t>
      </w:r>
    </w:p>
    <w:p w14:paraId="7C0D26EC" w14:textId="77777777" w:rsidR="00A92B2F" w:rsidRDefault="00A92B2F" w:rsidP="00A92B2F"/>
    <w:p w14:paraId="1F9B287E"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E6D2DE3" w14:textId="77777777" w:rsidR="00C0442C" w:rsidRDefault="00C0442C" w:rsidP="00A92B2F"/>
    <w:p w14:paraId="5D861536" w14:textId="77777777" w:rsidR="00F15706" w:rsidRDefault="00E60B64" w:rsidP="00783BCF">
      <w:pPr>
        <w:pStyle w:val="Heading3"/>
      </w:pPr>
      <w:r>
        <w:t>Function Scope</w:t>
      </w:r>
    </w:p>
    <w:p w14:paraId="7BE897D9" w14:textId="77777777" w:rsidR="00055646" w:rsidRPr="00A43B48" w:rsidRDefault="00055646" w:rsidP="00306D37">
      <w:pPr>
        <w:contextualSpacing/>
      </w:pPr>
    </w:p>
    <w:p w14:paraId="25165ADE" w14:textId="77777777" w:rsidR="00306D37" w:rsidRDefault="00306D37" w:rsidP="00306D37">
      <w:pPr>
        <w:contextualSpacing/>
      </w:pPr>
      <w:r>
        <w:t xml:space="preserve">The </w:t>
      </w:r>
      <w:r>
        <w:rPr>
          <w:noProof/>
        </w:rPr>
        <w:drawing>
          <wp:inline distT="0" distB="0" distL="0" distR="0" wp14:anchorId="37914BC1" wp14:editId="5C13FD62">
            <wp:extent cx="152400" cy="152400"/>
            <wp:effectExtent l="0" t="0" r="0" b="0"/>
            <wp:docPr id="166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Selected camera streams video</w:t>
      </w:r>
      <w:r w:rsidR="0004480F">
        <w:rPr>
          <w:b/>
        </w:rPr>
        <w:t>”</w:t>
      </w:r>
      <w:r>
        <w:t xml:space="preserve"> f</w:t>
      </w:r>
      <w:r w:rsidR="00294100">
        <w:t>unction is called by</w:t>
      </w:r>
      <w:r>
        <w:t xml:space="preserve"> the following </w:t>
      </w:r>
      <w:r w:rsidR="00294100">
        <w:t>functions</w:t>
      </w:r>
      <w:r>
        <w:t>:</w:t>
      </w:r>
    </w:p>
    <w:p w14:paraId="65A8B403" w14:textId="77777777" w:rsidR="00306D37" w:rsidRPr="00953D23" w:rsidRDefault="00306D37" w:rsidP="0061324D">
      <w:pPr>
        <w:pStyle w:val="ListParagraph"/>
        <w:numPr>
          <w:ilvl w:val="0"/>
          <w:numId w:val="12"/>
        </w:numPr>
        <w:contextualSpacing/>
      </w:pPr>
      <w:r>
        <w:rPr>
          <w:noProof/>
        </w:rPr>
        <w:drawing>
          <wp:inline distT="0" distB="0" distL="0" distR="0" wp14:anchorId="05EC8361" wp14:editId="5D78CD7E">
            <wp:extent cx="152400" cy="152400"/>
            <wp:effectExtent l="0" t="0" r="0" b="0"/>
            <wp:docPr id="166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5a10e3b722d9915708d6bb5bbb85c4a" w:history="1">
        <w:r w:rsidR="00B66881">
          <w:rPr>
            <w:rStyle w:val="Hyperlink"/>
          </w:rPr>
          <w:t>Be notified of intrusion1</w:t>
        </w:r>
      </w:hyperlink>
      <w:r w:rsidR="0004480F">
        <w:t>”</w:t>
      </w:r>
    </w:p>
    <w:p w14:paraId="140ECE3B" w14:textId="77777777" w:rsidR="00306D37" w:rsidRPr="00953D23" w:rsidRDefault="00306D37" w:rsidP="0061324D">
      <w:pPr>
        <w:pStyle w:val="ListParagraph"/>
        <w:numPr>
          <w:ilvl w:val="0"/>
          <w:numId w:val="12"/>
        </w:numPr>
        <w:contextualSpacing/>
      </w:pPr>
      <w:r>
        <w:rPr>
          <w:noProof/>
        </w:rPr>
        <w:drawing>
          <wp:inline distT="0" distB="0" distL="0" distR="0" wp14:anchorId="7E704FE2" wp14:editId="35B58DA2">
            <wp:extent cx="152400" cy="152400"/>
            <wp:effectExtent l="0" t="0" r="0" b="0"/>
            <wp:docPr id="167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cd7cfe2dba1c8d9d733e9419b91e324" w:history="1">
        <w:r w:rsidR="00B66881">
          <w:rPr>
            <w:rStyle w:val="Hyperlink"/>
          </w:rPr>
          <w:t>Obtain vehicle camera video feed</w:t>
        </w:r>
      </w:hyperlink>
      <w:r w:rsidR="0004480F">
        <w:t>”</w:t>
      </w:r>
    </w:p>
    <w:p w14:paraId="170A5992" w14:textId="77777777" w:rsidR="00393C96" w:rsidRPr="00393C96" w:rsidRDefault="00393C96" w:rsidP="00306D37">
      <w:pPr>
        <w:contextualSpacing/>
      </w:pPr>
    </w:p>
    <w:p w14:paraId="031AE8FF" w14:textId="77777777" w:rsidR="001A755C" w:rsidRDefault="001A755C" w:rsidP="00306D37"/>
    <w:p w14:paraId="3A691F88" w14:textId="77777777" w:rsidR="00294100" w:rsidRDefault="00294100" w:rsidP="00294100">
      <w:pPr>
        <w:jc w:val="center"/>
      </w:pPr>
      <w:r>
        <w:rPr>
          <w:noProof/>
        </w:rPr>
        <w:lastRenderedPageBreak/>
        <w:drawing>
          <wp:inline distT="0" distB="0" distL="0" distR="0" wp14:anchorId="1107557F" wp14:editId="6167B437">
            <wp:extent cx="6466205" cy="4515305"/>
            <wp:effectExtent l="0" t="0" r="0" b="0"/>
            <wp:docPr id="1672" name="Picture 1161884485.jpg" descr="1161884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 name="1161884485.jpg"/>
                    <pic:cNvPicPr/>
                  </pic:nvPicPr>
                  <pic:blipFill>
                    <a:blip r:embed="rId30" cstate="print"/>
                    <a:stretch>
                      <a:fillRect/>
                    </a:stretch>
                  </pic:blipFill>
                  <pic:spPr>
                    <a:xfrm>
                      <a:off x="0" y="0"/>
                      <a:ext cx="6466205" cy="4515305"/>
                    </a:xfrm>
                    <a:prstGeom prst="rect">
                      <a:avLst/>
                    </a:prstGeom>
                  </pic:spPr>
                </pic:pic>
              </a:graphicData>
            </a:graphic>
          </wp:inline>
        </w:drawing>
      </w:r>
    </w:p>
    <w:p w14:paraId="6DEB7448"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2797BF8" wp14:editId="6995B8B3">
            <wp:extent cx="152400" cy="152400"/>
            <wp:effectExtent l="0" t="0" r="0" b="0"/>
            <wp:docPr id="167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Be notified of intrusion1</w:t>
      </w:r>
      <w:r w:rsidR="0004480F">
        <w:t>”</w:t>
      </w:r>
      <w:r w:rsidRPr="00294100">
        <w:t xml:space="preserve"> calling </w:t>
      </w:r>
      <w:r>
        <w:rPr>
          <w:noProof/>
        </w:rPr>
        <w:drawing>
          <wp:inline distT="0" distB="0" distL="0" distR="0" wp14:anchorId="2FDBA28A" wp14:editId="17F7571C">
            <wp:extent cx="152400" cy="152400"/>
            <wp:effectExtent l="0" t="0" r="0" b="0"/>
            <wp:docPr id="167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Selected camera streams video</w:t>
      </w:r>
      <w:r w:rsidR="0004480F">
        <w:t>”</w:t>
      </w:r>
    </w:p>
    <w:p w14:paraId="7CD8D0C2" w14:textId="77777777" w:rsidR="00306D37" w:rsidRDefault="00306D37" w:rsidP="00306D37">
      <w:pPr>
        <w:contextualSpacing/>
      </w:pPr>
    </w:p>
    <w:p w14:paraId="24CDA42E" w14:textId="77777777" w:rsidR="001A755C" w:rsidRDefault="001A755C" w:rsidP="00306D37"/>
    <w:p w14:paraId="00203C60" w14:textId="77777777" w:rsidR="00294100" w:rsidRDefault="00294100" w:rsidP="00294100">
      <w:pPr>
        <w:jc w:val="center"/>
      </w:pPr>
      <w:r>
        <w:rPr>
          <w:noProof/>
        </w:rPr>
        <w:drawing>
          <wp:inline distT="0" distB="0" distL="0" distR="0" wp14:anchorId="06D591E3" wp14:editId="4A4A543B">
            <wp:extent cx="6466205" cy="2450351"/>
            <wp:effectExtent l="0" t="0" r="0" b="0"/>
            <wp:docPr id="1678" name="Picture 935465947.jpg" descr="935465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 name="935465947.jpg"/>
                    <pic:cNvPicPr/>
                  </pic:nvPicPr>
                  <pic:blipFill>
                    <a:blip r:embed="rId31" cstate="print"/>
                    <a:stretch>
                      <a:fillRect/>
                    </a:stretch>
                  </pic:blipFill>
                  <pic:spPr>
                    <a:xfrm>
                      <a:off x="0" y="0"/>
                      <a:ext cx="6466205" cy="2450351"/>
                    </a:xfrm>
                    <a:prstGeom prst="rect">
                      <a:avLst/>
                    </a:prstGeom>
                  </pic:spPr>
                </pic:pic>
              </a:graphicData>
            </a:graphic>
          </wp:inline>
        </w:drawing>
      </w:r>
    </w:p>
    <w:p w14:paraId="6FB8E32C"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08E4011" wp14:editId="0C3C7D7B">
            <wp:extent cx="152400" cy="152400"/>
            <wp:effectExtent l="0" t="0" r="0" b="0"/>
            <wp:docPr id="168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Obtain vehicle camera video feed</w:t>
      </w:r>
      <w:r w:rsidR="0004480F">
        <w:t>”</w:t>
      </w:r>
      <w:r w:rsidRPr="00294100">
        <w:t xml:space="preserve"> calling </w:t>
      </w:r>
      <w:r>
        <w:rPr>
          <w:noProof/>
        </w:rPr>
        <w:drawing>
          <wp:inline distT="0" distB="0" distL="0" distR="0" wp14:anchorId="07A69F18" wp14:editId="1E32132B">
            <wp:extent cx="152400" cy="152400"/>
            <wp:effectExtent l="0" t="0" r="0" b="0"/>
            <wp:docPr id="168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Selected camera streams video</w:t>
      </w:r>
      <w:r w:rsidR="0004480F">
        <w:t>”</w:t>
      </w:r>
    </w:p>
    <w:p w14:paraId="22F006F3" w14:textId="77777777" w:rsidR="00306D37" w:rsidRDefault="00306D37" w:rsidP="00306D37">
      <w:pPr>
        <w:contextualSpacing/>
      </w:pPr>
    </w:p>
    <w:p w14:paraId="6D4752CB" w14:textId="77777777" w:rsidR="00F15706" w:rsidRDefault="00E60B64" w:rsidP="00783BCF">
      <w:pPr>
        <w:pStyle w:val="Heading3"/>
      </w:pPr>
      <w:r>
        <w:lastRenderedPageBreak/>
        <w:t>Function Interfaces</w:t>
      </w:r>
    </w:p>
    <w:p w14:paraId="644030A0"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6B2E2F3" w14:textId="77777777" w:rsidTr="0082668D">
        <w:trPr>
          <w:trHeight w:val="260"/>
        </w:trPr>
        <w:tc>
          <w:tcPr>
            <w:tcW w:w="2547" w:type="dxa"/>
            <w:shd w:val="clear" w:color="auto" w:fill="D9D9D9" w:themeFill="background1" w:themeFillShade="D9"/>
            <w:noWrap/>
            <w:hideMark/>
          </w:tcPr>
          <w:p w14:paraId="0D96662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DD8F16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5C8B1AA8" w14:textId="77777777" w:rsidTr="0082668D">
        <w:trPr>
          <w:trHeight w:val="410"/>
        </w:trPr>
        <w:tc>
          <w:tcPr>
            <w:tcW w:w="2547" w:type="dxa"/>
            <w:noWrap/>
          </w:tcPr>
          <w:p w14:paraId="77B963E2" w14:textId="77777777" w:rsidR="0082668D" w:rsidRDefault="0082668D" w:rsidP="00BC57B1">
            <w:pPr>
              <w:contextualSpacing/>
              <w:rPr>
                <w:rFonts w:cs="Arial"/>
              </w:rPr>
            </w:pPr>
            <w:r w:rsidRPr="00275823">
              <w:rPr>
                <w:rFonts w:cs="Arial"/>
              </w:rPr>
              <w:t>camera id available</w:t>
            </w:r>
          </w:p>
          <w:p w14:paraId="1E39CC9D" w14:textId="77777777" w:rsidR="0082668D" w:rsidRDefault="0082668D" w:rsidP="00BC57B1">
            <w:pPr>
              <w:contextualSpacing/>
              <w:rPr>
                <w:rFonts w:cs="Arial"/>
              </w:rPr>
            </w:pPr>
            <w:r>
              <w:rPr>
                <w:rFonts w:cs="Arial"/>
              </w:rPr>
              <w:t>Signal:</w:t>
            </w:r>
          </w:p>
          <w:p w14:paraId="2A6B7216"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2161BFC" wp14:editId="253C5157">
                  <wp:extent cx="152400" cy="152400"/>
                  <wp:effectExtent l="0" t="0" r="0" b="0"/>
                  <wp:docPr id="1684"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9370496dc5a71ab0adf9bc4de204ec17" w:history="1">
              <w:r>
                <w:rPr>
                  <w:rStyle w:val="Hyperlink"/>
                  <w:rFonts w:cs="Arial"/>
                </w:rPr>
                <w:t>Selected Camera ID Available</w:t>
              </w:r>
            </w:hyperlink>
          </w:p>
        </w:tc>
        <w:tc>
          <w:tcPr>
            <w:tcW w:w="7654" w:type="dxa"/>
          </w:tcPr>
          <w:p w14:paraId="770481AB" w14:textId="77777777" w:rsidR="0082668D" w:rsidRDefault="0082668D" w:rsidP="00BC57B1">
            <w:pPr>
              <w:rPr>
                <w:rFonts w:cs="Arial"/>
              </w:rPr>
            </w:pPr>
            <w:r>
              <w:rPr>
                <w:rFonts w:cs="Arial"/>
              </w:rPr>
              <w:t>Signal Description:</w:t>
            </w:r>
          </w:p>
          <w:p w14:paraId="02EF687F" w14:textId="77777777" w:rsidR="0082668D" w:rsidRDefault="0082668D" w:rsidP="00BC57B1">
            <w:pPr>
              <w:rPr>
                <w:rFonts w:cs="Arial"/>
              </w:rPr>
            </w:pPr>
            <w:r w:rsidRPr="00275823">
              <w:rPr>
                <w:rFonts w:cs="Arial"/>
              </w:rPr>
              <w:t>Signal to denote that the camera requested by the user is available</w:t>
            </w:r>
          </w:p>
          <w:p w14:paraId="35888EDA" w14:textId="77777777" w:rsidR="0082668D" w:rsidRDefault="0082668D" w:rsidP="00BC57B1">
            <w:pPr>
              <w:rPr>
                <w:rFonts w:cs="Arial"/>
              </w:rPr>
            </w:pPr>
          </w:p>
          <w:p w14:paraId="52DD1C4F" w14:textId="77777777" w:rsidR="0082668D" w:rsidRPr="0046598F" w:rsidRDefault="0082668D" w:rsidP="00BC57B1">
            <w:pPr>
              <w:rPr>
                <w:rFonts w:cs="Arial"/>
                <w:color w:val="000000"/>
              </w:rPr>
            </w:pPr>
            <w:r>
              <w:rPr>
                <w:rFonts w:cs="Arial"/>
                <w:color w:val="000000"/>
              </w:rPr>
              <w:t>Received from:</w:t>
            </w:r>
          </w:p>
          <w:p w14:paraId="0793EEC0" w14:textId="77777777" w:rsidR="0082668D" w:rsidRPr="00C8319B" w:rsidRDefault="0082668D" w:rsidP="00BC57B1">
            <w:pPr>
              <w:pStyle w:val="ListParagraph"/>
              <w:numPr>
                <w:ilvl w:val="0"/>
                <w:numId w:val="12"/>
              </w:numPr>
              <w:rPr>
                <w:rFonts w:cs="Arial"/>
              </w:rPr>
            </w:pPr>
            <w:r>
              <w:rPr>
                <w:noProof/>
              </w:rPr>
              <w:drawing>
                <wp:inline distT="0" distB="0" distL="0" distR="0" wp14:anchorId="16093254" wp14:editId="79DC8213">
                  <wp:extent cx="152400" cy="152400"/>
                  <wp:effectExtent l="0" t="0" r="0" b="0"/>
                  <wp:docPr id="168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91761c0bfd7a931f677215649ba9470" w:history="1">
              <w:r>
                <w:rPr>
                  <w:rStyle w:val="Hyperlink"/>
                  <w:rFonts w:cs="Arial"/>
                </w:rPr>
                <w:t>Request selected camera view</w:t>
              </w:r>
            </w:hyperlink>
          </w:p>
          <w:p w14:paraId="513AEC61" w14:textId="77777777" w:rsidR="0082668D" w:rsidRPr="00C8319B" w:rsidRDefault="0082668D" w:rsidP="00BC57B1">
            <w:pPr>
              <w:pStyle w:val="ListParagraph"/>
              <w:numPr>
                <w:ilvl w:val="0"/>
                <w:numId w:val="12"/>
              </w:numPr>
              <w:rPr>
                <w:rFonts w:cs="Arial"/>
              </w:rPr>
            </w:pPr>
            <w:r>
              <w:rPr>
                <w:noProof/>
              </w:rPr>
              <w:drawing>
                <wp:inline distT="0" distB="0" distL="0" distR="0" wp14:anchorId="1B7710A2" wp14:editId="41C5E8E6">
                  <wp:extent cx="152400" cy="152400"/>
                  <wp:effectExtent l="0" t="0" r="0" b="0"/>
                  <wp:docPr id="168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48a3e07af157dbd22c22752a113d414" w:history="1">
              <w:r>
                <w:rPr>
                  <w:rStyle w:val="Hyperlink"/>
                  <w:rFonts w:cs="Arial"/>
                </w:rPr>
                <w:t>Request default selected camera view</w:t>
              </w:r>
            </w:hyperlink>
          </w:p>
        </w:tc>
      </w:tr>
    </w:tbl>
    <w:p w14:paraId="5F8A7B91" w14:textId="77777777" w:rsidR="0082668D" w:rsidRDefault="0082668D" w:rsidP="00A7465B">
      <w:pPr>
        <w:contextualSpacing/>
        <w:rPr>
          <w:rFonts w:cs="Arial"/>
        </w:rPr>
      </w:pPr>
    </w:p>
    <w:p w14:paraId="5EB35007"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900FF0A" w14:textId="77777777" w:rsidTr="00CD7DFE">
        <w:trPr>
          <w:trHeight w:val="260"/>
        </w:trPr>
        <w:tc>
          <w:tcPr>
            <w:tcW w:w="2689" w:type="dxa"/>
            <w:shd w:val="clear" w:color="auto" w:fill="D9D9D9" w:themeFill="background1" w:themeFillShade="D9"/>
            <w:noWrap/>
            <w:hideMark/>
          </w:tcPr>
          <w:p w14:paraId="2011FB0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CD81741"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404D0D2A" w14:textId="77777777" w:rsidTr="00CD7DFE">
        <w:trPr>
          <w:trHeight w:val="410"/>
        </w:trPr>
        <w:tc>
          <w:tcPr>
            <w:tcW w:w="2689" w:type="dxa"/>
            <w:noWrap/>
          </w:tcPr>
          <w:p w14:paraId="76450828" w14:textId="77777777" w:rsidR="00CD7DFE" w:rsidRDefault="00CD7DFE" w:rsidP="00BC57B1">
            <w:pPr>
              <w:contextualSpacing/>
              <w:rPr>
                <w:rFonts w:cs="Arial"/>
              </w:rPr>
            </w:pPr>
            <w:r>
              <w:rPr>
                <w:rFonts w:cs="Arial"/>
              </w:rPr>
              <w:t>video feed</w:t>
            </w:r>
          </w:p>
          <w:p w14:paraId="5156EB74" w14:textId="77777777" w:rsidR="00CD7DFE" w:rsidRDefault="00CD7DFE" w:rsidP="00BC57B1">
            <w:pPr>
              <w:contextualSpacing/>
              <w:rPr>
                <w:rFonts w:cs="Arial"/>
              </w:rPr>
            </w:pPr>
            <w:r>
              <w:rPr>
                <w:rFonts w:cs="Arial"/>
              </w:rPr>
              <w:t>Type:</w:t>
            </w:r>
          </w:p>
          <w:p w14:paraId="0E93A3F9" w14:textId="77777777" w:rsidR="00CD7DFE" w:rsidRDefault="00CD7DFE" w:rsidP="00BC57B1">
            <w:pPr>
              <w:contextualSpacing/>
              <w:rPr>
                <w:rFonts w:cs="Arial"/>
              </w:rPr>
            </w:pPr>
            <w:r>
              <w:rPr>
                <w:noProof/>
              </w:rPr>
              <w:drawing>
                <wp:inline distT="0" distB="0" distL="0" distR="0" wp14:anchorId="6084956C" wp14:editId="59653037">
                  <wp:extent cx="152400" cy="152400"/>
                  <wp:effectExtent l="0" t="0" r="0" b="0"/>
                  <wp:docPr id="1690" name="Picture -1898410002.jpg" descr="-18984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 name="-1898410002.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3c6c3f7f022092005619096ef0c96114" w:history="1">
              <w:r>
                <w:rPr>
                  <w:rStyle w:val="Hyperlink"/>
                  <w:rFonts w:cs="Arial"/>
                </w:rPr>
                <w:t>Video and Threat Alert Data</w:t>
              </w:r>
            </w:hyperlink>
          </w:p>
        </w:tc>
        <w:tc>
          <w:tcPr>
            <w:tcW w:w="7512" w:type="dxa"/>
            <w:noWrap/>
          </w:tcPr>
          <w:p w14:paraId="51065156" w14:textId="77777777" w:rsidR="00CD7DFE" w:rsidRDefault="00CD7DFE" w:rsidP="00BC57B1">
            <w:pPr>
              <w:rPr>
                <w:rFonts w:cs="Arial"/>
              </w:rPr>
            </w:pPr>
            <w:r>
              <w:rPr>
                <w:rFonts w:cs="Arial"/>
              </w:rPr>
              <w:t>Signal Description:</w:t>
            </w:r>
          </w:p>
          <w:p w14:paraId="7A6B2DD3" w14:textId="77777777" w:rsidR="00CD7DFE" w:rsidRDefault="00CD7DFE" w:rsidP="00BC57B1">
            <w:pPr>
              <w:rPr>
                <w:rFonts w:cs="Arial"/>
              </w:rPr>
            </w:pPr>
            <w:r>
              <w:rPr>
                <w:rFonts w:cs="Arial"/>
              </w:rPr>
              <w:t>Video data collecetd from cameras along with threat data collected from other sensors such as door open, intruder event detected via ultrasonics, inclination sensor, accelerometer,  etc.</w:t>
            </w:r>
          </w:p>
          <w:p w14:paraId="7CC9F2D5" w14:textId="77777777" w:rsidR="00CD7DFE" w:rsidRDefault="00CD7DFE" w:rsidP="00BC57B1">
            <w:pPr>
              <w:rPr>
                <w:rFonts w:cs="Arial"/>
              </w:rPr>
            </w:pPr>
          </w:p>
          <w:p w14:paraId="6A75C6E5" w14:textId="77777777" w:rsidR="00CD7DFE" w:rsidRPr="00275823" w:rsidRDefault="00CD7DFE" w:rsidP="00BC57B1">
            <w:pPr>
              <w:rPr>
                <w:rFonts w:cs="Arial"/>
                <w:color w:val="000000"/>
              </w:rPr>
            </w:pPr>
            <w:r>
              <w:rPr>
                <w:rFonts w:cs="Arial"/>
                <w:color w:val="000000"/>
              </w:rPr>
              <w:t>Sent to:</w:t>
            </w:r>
          </w:p>
          <w:p w14:paraId="435C2039"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9F7A1F9" wp14:editId="4C0D87D3">
                  <wp:extent cx="152400" cy="152400"/>
                  <wp:effectExtent l="0" t="0" r="0" b="0"/>
                  <wp:docPr id="169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3064c8b41b8152cb0b0dbfa17409c08" w:history="1">
              <w:r>
                <w:rPr>
                  <w:rStyle w:val="Hyperlink"/>
                  <w:rFonts w:cs="Arial"/>
                  <w:color w:val="000000"/>
                </w:rPr>
                <w:t>Forward selected camera transmission</w:t>
              </w:r>
            </w:hyperlink>
          </w:p>
        </w:tc>
      </w:tr>
    </w:tbl>
    <w:p w14:paraId="66FED1A8" w14:textId="77777777" w:rsidR="00CD7DFE" w:rsidRDefault="00CD7DFE" w:rsidP="00A72B37"/>
    <w:p w14:paraId="58BE0C39" w14:textId="77777777" w:rsidR="00A72B37" w:rsidRDefault="00A72B37" w:rsidP="00A72B37">
      <w:pPr>
        <w:pStyle w:val="Heading4"/>
      </w:pPr>
      <w:r>
        <w:t>Logical</w:t>
      </w:r>
      <w:r w:rsidRPr="00F15706">
        <w:t xml:space="preserve"> Parameters</w:t>
      </w:r>
    </w:p>
    <w:p w14:paraId="0DE7B9A8" w14:textId="77777777" w:rsidR="00A72B37" w:rsidRDefault="00A72B37" w:rsidP="00A72B37"/>
    <w:p w14:paraId="0DCA186F"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4EB36F0C" w14:textId="77777777" w:rsidTr="00EB7D77">
        <w:trPr>
          <w:trHeight w:val="211"/>
        </w:trPr>
        <w:tc>
          <w:tcPr>
            <w:tcW w:w="2689" w:type="dxa"/>
            <w:shd w:val="clear" w:color="auto" w:fill="D9D9D9" w:themeFill="background1" w:themeFillShade="D9"/>
            <w:noWrap/>
            <w:hideMark/>
          </w:tcPr>
          <w:p w14:paraId="1D1808DB"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E188BAE"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ABC07F7" w14:textId="77777777" w:rsidTr="00EB7D77">
        <w:trPr>
          <w:trHeight w:val="410"/>
        </w:trPr>
        <w:tc>
          <w:tcPr>
            <w:tcW w:w="2689" w:type="dxa"/>
            <w:noWrap/>
          </w:tcPr>
          <w:p w14:paraId="54B7FB38"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312D87B5"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5D222BB1" w14:textId="77777777" w:rsidTr="00EB7D77">
        <w:trPr>
          <w:trHeight w:val="410"/>
        </w:trPr>
        <w:tc>
          <w:tcPr>
            <w:tcW w:w="2689" w:type="dxa"/>
            <w:noWrap/>
          </w:tcPr>
          <w:p w14:paraId="5A8A6712"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AA0FD4D" w14:textId="77777777" w:rsidR="009649F4" w:rsidRPr="003F473D" w:rsidRDefault="009649F4" w:rsidP="00EB7D77">
            <w:pPr>
              <w:rPr>
                <w:rFonts w:cs="Arial"/>
                <w:color w:val="000000"/>
                <w:sz w:val="18"/>
                <w:szCs w:val="18"/>
              </w:rPr>
            </w:pPr>
          </w:p>
        </w:tc>
      </w:tr>
    </w:tbl>
    <w:p w14:paraId="02F31267" w14:textId="77777777" w:rsidR="009649F4" w:rsidRDefault="009649F4" w:rsidP="00A72B37"/>
    <w:p w14:paraId="42159883" w14:textId="77777777" w:rsidR="00822913" w:rsidRDefault="00822913" w:rsidP="00822913">
      <w:pPr>
        <w:pStyle w:val="Heading3"/>
      </w:pPr>
      <w:r>
        <w:t>Function Modeling</w:t>
      </w:r>
    </w:p>
    <w:p w14:paraId="5188C20B" w14:textId="77777777" w:rsidR="00EF5443" w:rsidRPr="00C75AE5" w:rsidRDefault="00EF5443" w:rsidP="00EF5443"/>
    <w:p w14:paraId="0688F26C" w14:textId="77777777" w:rsidR="002D15F6" w:rsidRDefault="002D15F6" w:rsidP="0061324D">
      <w:pPr>
        <w:pStyle w:val="Heading4"/>
        <w:numPr>
          <w:ilvl w:val="3"/>
          <w:numId w:val="4"/>
        </w:numPr>
      </w:pPr>
      <w:r>
        <w:t>Use Cases</w:t>
      </w:r>
    </w:p>
    <w:p w14:paraId="4EC8C537" w14:textId="77777777" w:rsidR="002D15F6" w:rsidRDefault="002D15F6" w:rsidP="002D15F6"/>
    <w:p w14:paraId="0742C0B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6E848B5" w14:textId="77777777" w:rsidR="009649F4" w:rsidRDefault="009649F4" w:rsidP="009649F4">
      <w:pPr>
        <w:pStyle w:val="Heading4"/>
        <w:numPr>
          <w:ilvl w:val="3"/>
          <w:numId w:val="4"/>
        </w:numPr>
      </w:pPr>
      <w:r>
        <w:t>State Charts</w:t>
      </w:r>
    </w:p>
    <w:p w14:paraId="383A16E1" w14:textId="77777777" w:rsidR="00195B38" w:rsidRDefault="00195B38" w:rsidP="00A76553">
      <w:pPr>
        <w:contextualSpacing/>
        <w:rPr>
          <w:color w:val="A6A6A6" w:themeColor="background1" w:themeShade="A6"/>
        </w:rPr>
      </w:pPr>
    </w:p>
    <w:p w14:paraId="278C8863"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5558FEDA" w14:textId="77777777" w:rsidR="00A76553" w:rsidRPr="00FF5F72" w:rsidRDefault="00A76553" w:rsidP="00A76553">
      <w:pPr>
        <w:contextualSpacing/>
        <w:rPr>
          <w:color w:val="A6A6A6" w:themeColor="background1" w:themeShade="A6"/>
        </w:rPr>
      </w:pPr>
    </w:p>
    <w:p w14:paraId="5235D693" w14:textId="77777777" w:rsidR="00A76553" w:rsidRPr="00004083" w:rsidRDefault="00A76553" w:rsidP="00A76553">
      <w:pPr>
        <w:contextualSpacing/>
        <w:rPr>
          <w:rFonts w:cs="Arial"/>
        </w:rPr>
      </w:pPr>
    </w:p>
    <w:p w14:paraId="76759606" w14:textId="77777777" w:rsidR="009649F4" w:rsidRDefault="009649F4" w:rsidP="009649F4">
      <w:pPr>
        <w:pStyle w:val="Heading4"/>
        <w:numPr>
          <w:ilvl w:val="3"/>
          <w:numId w:val="4"/>
        </w:numPr>
      </w:pPr>
      <w:r>
        <w:t>Activity Diagrams</w:t>
      </w:r>
    </w:p>
    <w:p w14:paraId="18094F1B" w14:textId="77777777" w:rsidR="009649F4" w:rsidRDefault="009649F4" w:rsidP="009649F4"/>
    <w:p w14:paraId="382C7A14"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1D541EBE" w14:textId="77777777" w:rsidR="009649F4" w:rsidRPr="00FF5F72" w:rsidRDefault="009649F4" w:rsidP="009649F4">
      <w:pPr>
        <w:contextualSpacing/>
        <w:rPr>
          <w:color w:val="A6A6A6" w:themeColor="background1" w:themeShade="A6"/>
        </w:rPr>
      </w:pPr>
    </w:p>
    <w:p w14:paraId="3F2C31D2" w14:textId="77777777" w:rsidR="009649F4" w:rsidRDefault="009649F4" w:rsidP="009649F4">
      <w:pPr>
        <w:pStyle w:val="Heading4"/>
        <w:numPr>
          <w:ilvl w:val="3"/>
          <w:numId w:val="4"/>
        </w:numPr>
      </w:pPr>
      <w:r>
        <w:lastRenderedPageBreak/>
        <w:t>Sequence Diagrams</w:t>
      </w:r>
    </w:p>
    <w:p w14:paraId="1D80141E" w14:textId="77777777" w:rsidR="00987D84" w:rsidRPr="00EB7D77" w:rsidRDefault="00987D84" w:rsidP="00EB7D77">
      <w:pPr>
        <w:rPr>
          <w:rStyle w:val="SubtleEmphasis"/>
          <w:i w:val="0"/>
          <w:iCs w:val="0"/>
          <w:color w:val="auto"/>
          <w:highlight w:val="green"/>
        </w:rPr>
      </w:pPr>
    </w:p>
    <w:p w14:paraId="559079AC"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22988CDC" w14:textId="77777777" w:rsidR="00987D84" w:rsidRDefault="00987D84" w:rsidP="00987D84"/>
    <w:p w14:paraId="51609170" w14:textId="77777777" w:rsidR="009649F4" w:rsidRDefault="009649F4" w:rsidP="009649F4"/>
    <w:p w14:paraId="00B85467" w14:textId="77777777" w:rsidR="009649F4" w:rsidRDefault="009649F4" w:rsidP="009649F4">
      <w:pPr>
        <w:pStyle w:val="Heading4"/>
        <w:numPr>
          <w:ilvl w:val="3"/>
          <w:numId w:val="4"/>
        </w:numPr>
      </w:pPr>
      <w:r>
        <w:t>Decision Tables</w:t>
      </w:r>
    </w:p>
    <w:p w14:paraId="3A8A974F" w14:textId="77777777" w:rsidR="009649F4" w:rsidRDefault="009649F4" w:rsidP="009649F4"/>
    <w:p w14:paraId="71DB8BC3" w14:textId="77777777" w:rsidR="00F15706" w:rsidRDefault="00DA0800" w:rsidP="00822913">
      <w:pPr>
        <w:pStyle w:val="Heading3"/>
      </w:pPr>
      <w:r>
        <w:t>Function Requirements</w:t>
      </w:r>
    </w:p>
    <w:p w14:paraId="0E8DA9E2" w14:textId="77777777" w:rsidR="00F15706" w:rsidRDefault="00F15706" w:rsidP="00783BCF">
      <w:pPr>
        <w:pStyle w:val="Heading4"/>
      </w:pPr>
      <w:r>
        <w:t>Functional Requirements</w:t>
      </w:r>
    </w:p>
    <w:p w14:paraId="6BBB0842" w14:textId="77777777" w:rsidR="006E54B3" w:rsidRDefault="00F15706" w:rsidP="006E54B3">
      <w:pPr>
        <w:pStyle w:val="Heading5"/>
      </w:pPr>
      <w:r>
        <w:t>Normal Operation</w:t>
      </w:r>
    </w:p>
    <w:p w14:paraId="0138BEEC" w14:textId="77777777" w:rsidR="005961D3" w:rsidRDefault="005961D3" w:rsidP="00BB6A63"/>
    <w:p w14:paraId="7901096C" w14:textId="77777777" w:rsidR="005961D3" w:rsidRDefault="005961D3" w:rsidP="005961D3">
      <w:pPr>
        <w:rPr>
          <w:color w:val="A6A6A6" w:themeColor="background1" w:themeShade="A6"/>
        </w:rPr>
      </w:pPr>
      <w:r>
        <w:rPr>
          <w:color w:val="A6A6A6" w:themeColor="background1" w:themeShade="A6"/>
        </w:rPr>
        <w:t>No Normal Operation Requirements specified.</w:t>
      </w:r>
    </w:p>
    <w:p w14:paraId="37D35C16" w14:textId="77777777" w:rsidR="00F15706" w:rsidRDefault="00F15706" w:rsidP="00783BCF">
      <w:pPr>
        <w:pStyle w:val="Heading5"/>
      </w:pPr>
      <w:r>
        <w:t>Error Handling</w:t>
      </w:r>
    </w:p>
    <w:p w14:paraId="428093EE" w14:textId="77777777" w:rsidR="005961D3" w:rsidRDefault="005961D3" w:rsidP="00BB6A63"/>
    <w:p w14:paraId="59B7E66E" w14:textId="77777777" w:rsidR="005961D3" w:rsidRDefault="005961D3" w:rsidP="005961D3">
      <w:pPr>
        <w:rPr>
          <w:color w:val="A6A6A6" w:themeColor="background1" w:themeShade="A6"/>
        </w:rPr>
      </w:pPr>
      <w:r>
        <w:rPr>
          <w:color w:val="A6A6A6" w:themeColor="background1" w:themeShade="A6"/>
        </w:rPr>
        <w:t>No Error Handling Requirements specified.</w:t>
      </w:r>
    </w:p>
    <w:p w14:paraId="7F0FE30C" w14:textId="77777777" w:rsidR="00DD7D94" w:rsidRDefault="00DD7D94" w:rsidP="00DD7D94">
      <w:pPr>
        <w:pStyle w:val="Heading4"/>
      </w:pPr>
      <w:r>
        <w:t>Non-Functional Requirements</w:t>
      </w:r>
    </w:p>
    <w:p w14:paraId="1F864271" w14:textId="77777777" w:rsidR="005961D3" w:rsidRDefault="005961D3" w:rsidP="00BB6A63"/>
    <w:p w14:paraId="7CAF9EEC" w14:textId="77777777" w:rsidR="005961D3" w:rsidRDefault="005961D3" w:rsidP="005961D3">
      <w:pPr>
        <w:rPr>
          <w:color w:val="A6A6A6" w:themeColor="background1" w:themeShade="A6"/>
        </w:rPr>
      </w:pPr>
      <w:r>
        <w:rPr>
          <w:color w:val="A6A6A6" w:themeColor="background1" w:themeShade="A6"/>
        </w:rPr>
        <w:t>No Non-Functional Requirements specified.</w:t>
      </w:r>
    </w:p>
    <w:p w14:paraId="7870B493" w14:textId="77777777" w:rsidR="00DF462B" w:rsidRDefault="00427220" w:rsidP="00DF462B">
      <w:pPr>
        <w:pStyle w:val="Heading4"/>
      </w:pPr>
      <w:r>
        <w:t>Functional</w:t>
      </w:r>
      <w:r w:rsidR="00DF462B">
        <w:t xml:space="preserve"> Safety Requirements</w:t>
      </w:r>
    </w:p>
    <w:p w14:paraId="16CC5A86" w14:textId="77777777" w:rsidR="00DF462B" w:rsidRDefault="00DF462B" w:rsidP="00DF462B">
      <w:pPr>
        <w:rPr>
          <w:highlight w:val="yellow"/>
        </w:rPr>
      </w:pPr>
    </w:p>
    <w:p w14:paraId="38B9888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0B8095F" w14:textId="77777777" w:rsidR="00DD7D94" w:rsidRDefault="00DD7D94" w:rsidP="00DD7D94">
      <w:pPr>
        <w:pStyle w:val="Heading4"/>
      </w:pPr>
      <w:r>
        <w:t>Other Requirements</w:t>
      </w:r>
    </w:p>
    <w:p w14:paraId="6F4C6949" w14:textId="77777777" w:rsidR="00DD7D94" w:rsidRDefault="00DD7D94" w:rsidP="00DD7D94">
      <w:pPr>
        <w:pStyle w:val="Heading5"/>
      </w:pPr>
      <w:r>
        <w:t>Design Requirements</w:t>
      </w:r>
    </w:p>
    <w:p w14:paraId="61700550" w14:textId="77777777" w:rsidR="005961D3" w:rsidRDefault="005961D3" w:rsidP="00CA4A62"/>
    <w:p w14:paraId="2188A834" w14:textId="77777777" w:rsidR="005961D3" w:rsidRDefault="005961D3" w:rsidP="005961D3">
      <w:pPr>
        <w:rPr>
          <w:color w:val="A6A6A6" w:themeColor="background1" w:themeShade="A6"/>
        </w:rPr>
      </w:pPr>
      <w:r>
        <w:rPr>
          <w:color w:val="A6A6A6" w:themeColor="background1" w:themeShade="A6"/>
        </w:rPr>
        <w:t>No Design Requirements specified.</w:t>
      </w:r>
    </w:p>
    <w:p w14:paraId="12A99A13" w14:textId="77777777" w:rsidR="00CA4A62" w:rsidRDefault="00CA4A62" w:rsidP="00CA4A62">
      <w:pPr>
        <w:pStyle w:val="Heading4"/>
      </w:pPr>
      <w:r>
        <w:t>Uncategorized Requirements</w:t>
      </w:r>
    </w:p>
    <w:p w14:paraId="0F8893D0" w14:textId="77777777" w:rsidR="005961D3" w:rsidRDefault="005961D3" w:rsidP="00CA4A62"/>
    <w:p w14:paraId="059B3BED" w14:textId="77777777" w:rsidR="001F5E54" w:rsidRPr="0017445F" w:rsidRDefault="006E25A5" w:rsidP="001F5E54">
      <w:pPr>
        <w:pStyle w:val="RERequirement"/>
        <w:shd w:val="clear" w:color="auto" w:fill="F2F2F2" w:themeFill="background1" w:themeFillShade="F2"/>
      </w:pPr>
      <w:r>
        <w:t>R_Sent_App_8</w:t>
      </w:r>
      <w:r w:rsidR="00AE04B0">
        <w:t xml:space="preserve"> Stream - Select View</w:t>
      </w:r>
    </w:p>
    <w:p w14:paraId="2F56B0C4" w14:textId="77777777" w:rsidR="001F5E54" w:rsidRDefault="00AE04B0" w:rsidP="001F5E54">
      <w:pPr>
        <w:rPr>
          <w:rFonts w:cs="Arial"/>
        </w:rPr>
      </w:pPr>
      <w:r>
        <w:rPr>
          <w:rFonts w:cs="Arial"/>
        </w:rPr>
        <w:t>At anytime, the Ford Pass Application shall allow user to request video streaming from an available vehicle camera views.</w:t>
      </w:r>
    </w:p>
    <w:p w14:paraId="2BC8157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4B4F00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ED1E6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R_Sent_App_8</w:t>
            </w:r>
          </w:p>
        </w:tc>
      </w:tr>
      <w:tr w:rsidR="001F5E54" w:rsidRPr="00FD127C" w14:paraId="4405D1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69DBE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25AA5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allows user to select a view to watch the video</w:t>
            </w:r>
          </w:p>
        </w:tc>
      </w:tr>
      <w:tr w:rsidR="001F5E54" w:rsidRPr="00FD127C" w14:paraId="1CAA93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47120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8AA36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6318E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DA6F1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E5927D" w14:textId="77777777" w:rsidR="00E77D14" w:rsidRDefault="00E77D14"/>
        </w:tc>
      </w:tr>
      <w:tr w:rsidR="001F5E54" w:rsidRPr="00FD127C" w14:paraId="0EF0D3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44881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26A9F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530BB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F58B61" w14:textId="77777777" w:rsidR="00E77D14" w:rsidRDefault="00E77D14"/>
        </w:tc>
      </w:tr>
      <w:tr w:rsidR="001F5E54" w:rsidRPr="00FD127C" w14:paraId="6DDD3E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F603C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FB679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E209699" wp14:editId="033E4979">
                  <wp:extent cx="152400" cy="152400"/>
                  <wp:effectExtent l="0" t="0" r="0" b="0"/>
                  <wp:docPr id="169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R_F_Sentinel_00021 Live Video Stream - Select View</w:t>
            </w:r>
          </w:p>
          <w:p w14:paraId="1EC11F1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7954AED" wp14:editId="056820C6">
                  <wp:extent cx="152400" cy="152400"/>
                  <wp:effectExtent l="0" t="0" r="0" b="0"/>
                  <wp:docPr id="169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R_F_Sentinel_00022 Stream - Select View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D1662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49C37D" w14:textId="77777777" w:rsidR="00E77D14" w:rsidRDefault="00E77D14"/>
        </w:tc>
      </w:tr>
      <w:tr w:rsidR="001F5E54" w:rsidRPr="00FD127C" w14:paraId="5D13A33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BAF38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1E4DC0"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999D4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34C26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11E58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9FEB53" w14:textId="77777777" w:rsidR="00E77D14" w:rsidRDefault="00E77D14"/>
        </w:tc>
      </w:tr>
      <w:tr w:rsidR="001F5E54" w:rsidRPr="00FD127C" w14:paraId="76BEB0A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6993E7" w14:textId="77777777" w:rsidR="001F5E54" w:rsidRPr="00FD127C" w:rsidRDefault="0052661D" w:rsidP="00A84EEF">
            <w:pPr>
              <w:rPr>
                <w:rFonts w:cs="Arial"/>
                <w:bCs/>
                <w:color w:val="808080" w:themeColor="background1" w:themeShade="80"/>
                <w:sz w:val="16"/>
                <w:szCs w:val="14"/>
              </w:rPr>
            </w:pPr>
            <w:hyperlink r:id="rId19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5BE8B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FBD8F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C8BD05C" w14:textId="77777777" w:rsidR="001F5E54" w:rsidRPr="0017445F" w:rsidRDefault="006E25A5" w:rsidP="001F5E54">
      <w:pPr>
        <w:pStyle w:val="RERequirement"/>
        <w:shd w:val="clear" w:color="auto" w:fill="F2F2F2" w:themeFill="background1" w:themeFillShade="F2"/>
      </w:pPr>
      <w:r>
        <w:t>R_Sent_App_13</w:t>
      </w:r>
      <w:r w:rsidR="00AE04B0">
        <w:t xml:space="preserve"> Live Stream - Resume</w:t>
      </w:r>
    </w:p>
    <w:p w14:paraId="6AC51D3B" w14:textId="77777777" w:rsidR="001F5E54" w:rsidRDefault="00AE04B0" w:rsidP="001F5E54">
      <w:pPr>
        <w:rPr>
          <w:rFonts w:cs="Arial"/>
        </w:rPr>
      </w:pPr>
      <w:r>
        <w:rPr>
          <w:rFonts w:cs="Arial"/>
        </w:rPr>
        <w:t>Upon user request, the Ford Pass Application shall allow user to resume live video streaming.</w:t>
      </w:r>
    </w:p>
    <w:p w14:paraId="26FF490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6A8784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A1A7A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R_Sent_App_13</w:t>
            </w:r>
          </w:p>
        </w:tc>
      </w:tr>
      <w:tr w:rsidR="001F5E54" w:rsidRPr="00FD127C" w14:paraId="7EB5CC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1BC6E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AC78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user may want to pause the stream, then restart viewing/streaming.</w:t>
            </w:r>
          </w:p>
        </w:tc>
      </w:tr>
      <w:tr w:rsidR="001F5E54" w:rsidRPr="00FD127C" w14:paraId="499210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6E778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EBA12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690867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8A867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5481E7" w14:textId="77777777" w:rsidR="00E77D14" w:rsidRDefault="00E77D14"/>
        </w:tc>
      </w:tr>
      <w:tr w:rsidR="001F5E54" w:rsidRPr="00FD127C" w14:paraId="541D8A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7707E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769BBB"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412FF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DA4889" w14:textId="77777777" w:rsidR="00E77D14" w:rsidRDefault="00E77D14"/>
        </w:tc>
      </w:tr>
      <w:tr w:rsidR="001F5E54" w:rsidRPr="00FD127C" w14:paraId="5936E2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65E38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D6B3A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6BDF8A8" wp14:editId="40F8FA1C">
                  <wp:extent cx="152400" cy="152400"/>
                  <wp:effectExtent l="0" t="0" r="0" b="0"/>
                  <wp:docPr id="1698"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R_F_Sentinel_00075 Live Stream - Resume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B78A1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39DF43" w14:textId="77777777" w:rsidR="00E77D14" w:rsidRDefault="00E77D14"/>
        </w:tc>
      </w:tr>
      <w:tr w:rsidR="001F5E54" w:rsidRPr="00FD127C" w14:paraId="7A1BCEC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A3292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6E348C"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E2E35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8131D"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42143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0DF278" w14:textId="77777777" w:rsidR="00E77D14" w:rsidRDefault="00E77D14"/>
        </w:tc>
      </w:tr>
      <w:tr w:rsidR="001F5E54" w:rsidRPr="00FD127C" w14:paraId="4574220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D91C7D" w14:textId="77777777" w:rsidR="001F5E54" w:rsidRPr="00FD127C" w:rsidRDefault="0052661D" w:rsidP="00A84EEF">
            <w:pPr>
              <w:rPr>
                <w:rFonts w:cs="Arial"/>
                <w:bCs/>
                <w:color w:val="808080" w:themeColor="background1" w:themeShade="80"/>
                <w:sz w:val="16"/>
                <w:szCs w:val="14"/>
              </w:rPr>
            </w:pPr>
            <w:hyperlink r:id="rId19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2699A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E2CA3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3495689" w14:textId="77777777" w:rsidR="001F5E54" w:rsidRPr="0017445F" w:rsidRDefault="006E25A5" w:rsidP="001F5E54">
      <w:pPr>
        <w:pStyle w:val="RERequirement"/>
        <w:shd w:val="clear" w:color="auto" w:fill="F2F2F2" w:themeFill="background1" w:themeFillShade="F2"/>
      </w:pPr>
      <w:r>
        <w:t>R_Sent_App_32</w:t>
      </w:r>
      <w:r w:rsidR="00AE04B0">
        <w:t xml:space="preserve"> Cloud Stored Video Stream - Select View</w:t>
      </w:r>
    </w:p>
    <w:p w14:paraId="7F8974E5" w14:textId="77777777" w:rsidR="001F5E54" w:rsidRDefault="00AE04B0" w:rsidP="001F5E54">
      <w:pPr>
        <w:rPr>
          <w:rFonts w:cs="Arial"/>
        </w:rPr>
      </w:pPr>
      <w:r>
        <w:rPr>
          <w:rFonts w:cs="Arial"/>
        </w:rPr>
        <w:t>After terminating video streaming, the Ford Pass Application shall allow user to change camera view on the Ford Pass application.</w:t>
      </w:r>
    </w:p>
    <w:p w14:paraId="57567F0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E38A61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5544A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R_Sent_App_32</w:t>
            </w:r>
          </w:p>
        </w:tc>
      </w:tr>
      <w:tr w:rsidR="001F5E54" w:rsidRPr="00FD127C" w14:paraId="21CA86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47D8B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524FC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allows user to change vehicle camera to watch the video</w:t>
            </w:r>
          </w:p>
        </w:tc>
      </w:tr>
      <w:tr w:rsidR="001F5E54" w:rsidRPr="00FD127C" w14:paraId="20649C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94630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A81CC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F8684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E5883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A693F2" w14:textId="77777777" w:rsidR="00E77D14" w:rsidRDefault="00E77D14"/>
        </w:tc>
      </w:tr>
      <w:tr w:rsidR="001F5E54" w:rsidRPr="00FD127C" w14:paraId="76F83D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85D2F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FA8C6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E8C98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88C4F3" w14:textId="77777777" w:rsidR="00E77D14" w:rsidRDefault="00E77D14"/>
        </w:tc>
      </w:tr>
      <w:tr w:rsidR="001F5E54" w:rsidRPr="00FD127C" w14:paraId="0F850F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5D0DB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E3977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A9FD623" wp14:editId="50E6BC54">
                  <wp:extent cx="152400" cy="152400"/>
                  <wp:effectExtent l="0" t="0" r="0" b="0"/>
                  <wp:docPr id="170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R_F_Sentinel_00025 Video Stored on Cloud - Select View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36B1B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4C41CC" w14:textId="77777777" w:rsidR="00E77D14" w:rsidRDefault="00E77D14"/>
        </w:tc>
      </w:tr>
      <w:tr w:rsidR="001F5E54" w:rsidRPr="00FD127C" w14:paraId="6831F6F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A3B93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054F97"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CB412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9035B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69633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0FA4CB" w14:textId="77777777" w:rsidR="00E77D14" w:rsidRDefault="00E77D14"/>
        </w:tc>
      </w:tr>
      <w:tr w:rsidR="001F5E54" w:rsidRPr="00FD127C" w14:paraId="76E8650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DBEE8B" w14:textId="77777777" w:rsidR="001F5E54" w:rsidRPr="00FD127C" w:rsidRDefault="0052661D" w:rsidP="00A84EEF">
            <w:pPr>
              <w:rPr>
                <w:rFonts w:cs="Arial"/>
                <w:bCs/>
                <w:color w:val="808080" w:themeColor="background1" w:themeShade="80"/>
                <w:sz w:val="16"/>
                <w:szCs w:val="14"/>
              </w:rPr>
            </w:pPr>
            <w:hyperlink r:id="rId19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5B26A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E6E4E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C77D791" w14:textId="77777777" w:rsidR="001F5E54" w:rsidRPr="0017445F" w:rsidRDefault="006E25A5" w:rsidP="001F5E54">
      <w:pPr>
        <w:pStyle w:val="RERequirement"/>
        <w:shd w:val="clear" w:color="auto" w:fill="F2F2F2" w:themeFill="background1" w:themeFillShade="F2"/>
      </w:pPr>
      <w:r>
        <w:t>R_Sent_Camera_1</w:t>
      </w:r>
      <w:r w:rsidR="00AE04B0">
        <w:t xml:space="preserve"> Video Stream Stitching - 360 Degree External Cameras</w:t>
      </w:r>
    </w:p>
    <w:p w14:paraId="2C95A76D" w14:textId="77777777" w:rsidR="001F5E54" w:rsidRDefault="00AE04B0" w:rsidP="001F5E54">
      <w:pPr>
        <w:rPr>
          <w:rFonts w:cs="Arial"/>
        </w:rPr>
      </w:pPr>
      <w:r>
        <w:rPr>
          <w:rFonts w:cs="Arial"/>
        </w:rPr>
        <w:t>When triggered, the Sentinel feature shall allow streaming of the external 360-degree camera signals  into a single video feed.</w:t>
      </w:r>
    </w:p>
    <w:p w14:paraId="0444BA9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BD2F34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B7235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R_Sent_Camera_1</w:t>
            </w:r>
          </w:p>
        </w:tc>
      </w:tr>
      <w:tr w:rsidR="001F5E54" w:rsidRPr="00FD127C" w14:paraId="17DF5B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CBD99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68285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specifies the process of getting two camera video streams</w:t>
            </w:r>
          </w:p>
        </w:tc>
      </w:tr>
      <w:tr w:rsidR="001F5E54" w:rsidRPr="00FD127C" w14:paraId="445D24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C45B8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F8944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39A2F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5BE74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C3B8EE" w14:textId="77777777" w:rsidR="00E77D14" w:rsidRDefault="00E77D14"/>
        </w:tc>
      </w:tr>
      <w:tr w:rsidR="001F5E54" w:rsidRPr="00FD127C" w14:paraId="4B1AB5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28547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3D2B4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B218A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68EB60" w14:textId="77777777" w:rsidR="00E77D14" w:rsidRDefault="00E77D14"/>
        </w:tc>
      </w:tr>
      <w:tr w:rsidR="001F5E54" w:rsidRPr="00FD127C" w14:paraId="388FBA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C29FE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7CB04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ED3C486" wp14:editId="5D2712A2">
                  <wp:extent cx="152400" cy="152400"/>
                  <wp:effectExtent l="0" t="0" r="0" b="0"/>
                  <wp:docPr id="1702"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R_F_Sentinel_00028 Video Stream Stitching - 360 Degree External Cameras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83E52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FA8366" w14:textId="77777777" w:rsidR="00E77D14" w:rsidRDefault="00E77D14"/>
        </w:tc>
      </w:tr>
      <w:tr w:rsidR="001F5E54" w:rsidRPr="00FD127C" w14:paraId="0508B28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EF76F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B377EA"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0BF67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FC193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610E5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7080C3" w14:textId="77777777" w:rsidR="00E77D14" w:rsidRDefault="00E77D14"/>
        </w:tc>
      </w:tr>
      <w:tr w:rsidR="001F5E54" w:rsidRPr="00FD127C" w14:paraId="2D1D9C9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B597EC" w14:textId="77777777" w:rsidR="001F5E54" w:rsidRPr="00FD127C" w:rsidRDefault="0052661D" w:rsidP="00A84EEF">
            <w:pPr>
              <w:rPr>
                <w:rFonts w:cs="Arial"/>
                <w:bCs/>
                <w:color w:val="808080" w:themeColor="background1" w:themeShade="80"/>
                <w:sz w:val="16"/>
                <w:szCs w:val="14"/>
              </w:rPr>
            </w:pPr>
            <w:hyperlink r:id="rId19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91F90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0B2F2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40C9B53" w14:textId="77777777" w:rsidR="001F5E54" w:rsidRPr="0017445F" w:rsidRDefault="006E25A5" w:rsidP="001F5E54">
      <w:pPr>
        <w:pStyle w:val="RERequirement"/>
        <w:shd w:val="clear" w:color="auto" w:fill="F2F2F2" w:themeFill="background1" w:themeFillShade="F2"/>
      </w:pPr>
      <w:r>
        <w:t>R_Sent_Camera_2</w:t>
      </w:r>
      <w:r w:rsidR="00AE04B0">
        <w:t xml:space="preserve"> Video Stream Buffering</w:t>
      </w:r>
    </w:p>
    <w:p w14:paraId="52AFBCE2" w14:textId="77777777" w:rsidR="001F5E54" w:rsidRDefault="00AE04B0" w:rsidP="001F5E54">
      <w:pPr>
        <w:rPr>
          <w:rFonts w:cs="Arial"/>
        </w:rPr>
      </w:pPr>
      <w:r>
        <w:rPr>
          <w:rFonts w:cs="Arial"/>
        </w:rPr>
        <w:t>When triggered, the video recording system shall allow video storage of at least 35 seconds of digitalized video.</w:t>
      </w:r>
    </w:p>
    <w:p w14:paraId="3AEDFC0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045B9A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E953E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R_Sent_Camera_2</w:t>
            </w:r>
          </w:p>
        </w:tc>
      </w:tr>
      <w:tr w:rsidR="001F5E54" w:rsidRPr="00FD127C" w14:paraId="1B10E3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F161D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42505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specifies the minimum duration of videos that can be buffered</w:t>
            </w:r>
          </w:p>
        </w:tc>
      </w:tr>
      <w:tr w:rsidR="001F5E54" w:rsidRPr="00FD127C" w14:paraId="486070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E2AA6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B0455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459AC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CB6EB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62A4D1" w14:textId="77777777" w:rsidR="00E77D14" w:rsidRDefault="00E77D14"/>
        </w:tc>
      </w:tr>
      <w:tr w:rsidR="001F5E54" w:rsidRPr="00FD127C" w14:paraId="0C3DB3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4D145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11FF3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78778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8E902C" w14:textId="77777777" w:rsidR="00E77D14" w:rsidRDefault="00E77D14"/>
        </w:tc>
      </w:tr>
      <w:tr w:rsidR="001F5E54" w:rsidRPr="00FD127C" w14:paraId="7A9679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28058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6828F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F02B568" wp14:editId="65F6277A">
                  <wp:extent cx="152400" cy="152400"/>
                  <wp:effectExtent l="0" t="0" r="0" b="0"/>
                  <wp:docPr id="170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R_F_Sentinel_00027 Video Stream Buffering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F946C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1E1EF6" w14:textId="77777777" w:rsidR="00E77D14" w:rsidRDefault="00E77D14"/>
        </w:tc>
      </w:tr>
      <w:tr w:rsidR="001F5E54" w:rsidRPr="00FD127C" w14:paraId="2CD4F73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CD08F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DDE03E"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F095B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AD977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98198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182876" w14:textId="77777777" w:rsidR="00E77D14" w:rsidRDefault="00E77D14"/>
        </w:tc>
      </w:tr>
      <w:tr w:rsidR="001F5E54" w:rsidRPr="00FD127C" w14:paraId="0F81C77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1D6D67" w14:textId="77777777" w:rsidR="001F5E54" w:rsidRPr="00FD127C" w:rsidRDefault="0052661D" w:rsidP="00A84EEF">
            <w:pPr>
              <w:rPr>
                <w:rFonts w:cs="Arial"/>
                <w:bCs/>
                <w:color w:val="808080" w:themeColor="background1" w:themeShade="80"/>
                <w:sz w:val="16"/>
                <w:szCs w:val="14"/>
              </w:rPr>
            </w:pPr>
            <w:hyperlink r:id="rId20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FAA92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38723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0CE4899" w14:textId="77777777" w:rsidR="001F5E54" w:rsidRPr="0017445F" w:rsidRDefault="006E25A5" w:rsidP="001F5E54">
      <w:pPr>
        <w:pStyle w:val="RERequirement"/>
        <w:shd w:val="clear" w:color="auto" w:fill="F2F2F2" w:themeFill="background1" w:themeFillShade="F2"/>
      </w:pPr>
      <w:r>
        <w:t>R_Sent_Camera_3</w:t>
      </w:r>
      <w:r w:rsidR="00AE04B0">
        <w:t xml:space="preserve"> Low Light Capability</w:t>
      </w:r>
    </w:p>
    <w:p w14:paraId="04C3CEAE" w14:textId="77777777" w:rsidR="001F5E54" w:rsidRDefault="00AE04B0" w:rsidP="001F5E54">
      <w:pPr>
        <w:rPr>
          <w:rFonts w:cs="Arial"/>
        </w:rPr>
      </w:pPr>
      <w:r>
        <w:rPr>
          <w:rFonts w:cs="Arial"/>
        </w:rPr>
        <w:t xml:space="preserve">When the video internal (in cabin) camera(s) are streaming, then IR (Infra-red) lights shall illuminate the viewing area. </w:t>
      </w:r>
    </w:p>
    <w:p w14:paraId="66DCAC6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7856E4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CF8DF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R_Sent_Camera_3</w:t>
            </w:r>
          </w:p>
        </w:tc>
      </w:tr>
      <w:tr w:rsidR="001F5E54" w:rsidRPr="00FD127C" w14:paraId="003C15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E4932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EF091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the internal (in cabin) camera(s) are streaming, the IR (Infra-red) lights shall be always illuminated.</w:t>
            </w:r>
          </w:p>
        </w:tc>
      </w:tr>
      <w:tr w:rsidR="001F5E54" w:rsidRPr="00FD127C" w14:paraId="540E0F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FFF32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1F124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E9C3D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87DB4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F37355" w14:textId="77777777" w:rsidR="00E77D14" w:rsidRDefault="00E77D14"/>
        </w:tc>
      </w:tr>
      <w:tr w:rsidR="001F5E54" w:rsidRPr="00FD127C" w14:paraId="518A784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E1C5C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6D0BFA"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7167D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AA4E4B" w14:textId="77777777" w:rsidR="00E77D14" w:rsidRDefault="00E77D14"/>
        </w:tc>
      </w:tr>
      <w:tr w:rsidR="001F5E54" w:rsidRPr="00FD127C" w14:paraId="61180B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34036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7312D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F556536" wp14:editId="7A18A60D">
                  <wp:extent cx="152400" cy="152400"/>
                  <wp:effectExtent l="0" t="0" r="0" b="0"/>
                  <wp:docPr id="1706"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R_F_Sentinel_00026 Low Light Capability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A73B3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9891A3" w14:textId="77777777" w:rsidR="00E77D14" w:rsidRDefault="00E77D14"/>
        </w:tc>
      </w:tr>
      <w:tr w:rsidR="001F5E54" w:rsidRPr="00FD127C" w14:paraId="3C19AFE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7B667B"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176FA1"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22192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2CBB33"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167AE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76C969" w14:textId="77777777" w:rsidR="00E77D14" w:rsidRDefault="00E77D14"/>
        </w:tc>
      </w:tr>
      <w:tr w:rsidR="001F5E54" w:rsidRPr="00FD127C" w14:paraId="3561F26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7D8323" w14:textId="77777777" w:rsidR="001F5E54" w:rsidRPr="00FD127C" w:rsidRDefault="0052661D" w:rsidP="00A84EEF">
            <w:pPr>
              <w:rPr>
                <w:rFonts w:cs="Arial"/>
                <w:bCs/>
                <w:color w:val="808080" w:themeColor="background1" w:themeShade="80"/>
                <w:sz w:val="16"/>
                <w:szCs w:val="14"/>
              </w:rPr>
            </w:pPr>
            <w:hyperlink r:id="rId20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1CB03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A18B1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99C6B34" w14:textId="77777777" w:rsidR="000D7866" w:rsidRPr="00E47D48" w:rsidRDefault="000D7866" w:rsidP="00E47D48">
      <w:pPr>
        <w:rPr>
          <w:color w:val="FF0000"/>
        </w:rPr>
      </w:pPr>
    </w:p>
    <w:p w14:paraId="50C955F3" w14:textId="77777777" w:rsidR="009C1EEC" w:rsidRDefault="000D732E" w:rsidP="0061324D">
      <w:pPr>
        <w:pStyle w:val="Heading2"/>
        <w:numPr>
          <w:ilvl w:val="1"/>
          <w:numId w:val="4"/>
        </w:numPr>
      </w:pPr>
      <w:r>
        <w:t xml:space="preserve">Logical Function </w:t>
      </w:r>
      <w:r>
        <w:rPr>
          <w:noProof/>
        </w:rPr>
        <w:drawing>
          <wp:inline distT="0" distB="0" distL="0" distR="0" wp14:anchorId="1EA72DF8" wp14:editId="0E9B56A4">
            <wp:extent cx="152400" cy="152400"/>
            <wp:effectExtent l="0" t="0" r="0" b="0"/>
            <wp:docPr id="170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93" w:name="_3aff9924d778d6f93ff818f0cc71b436"/>
      <w:r w:rsidR="008E73AE">
        <w:t>Send selected camera request</w:t>
      </w:r>
      <w:bookmarkEnd w:id="193"/>
    </w:p>
    <w:p w14:paraId="56F31D9F" w14:textId="77777777" w:rsidR="0061785D" w:rsidRDefault="0061785D" w:rsidP="00783BCF">
      <w:pPr>
        <w:pStyle w:val="Heading3"/>
      </w:pPr>
      <w:r>
        <w:t xml:space="preserve">Function </w:t>
      </w:r>
      <w:r w:rsidR="00283752">
        <w:t>Overview</w:t>
      </w:r>
    </w:p>
    <w:p w14:paraId="47C44E81" w14:textId="77777777" w:rsidR="00427220" w:rsidRDefault="000D732E" w:rsidP="00427220">
      <w:pPr>
        <w:pStyle w:val="Heading4"/>
      </w:pPr>
      <w:r>
        <w:t xml:space="preserve">Function </w:t>
      </w:r>
      <w:r w:rsidR="00283752">
        <w:t>Description</w:t>
      </w:r>
    </w:p>
    <w:p w14:paraId="51047A5D" w14:textId="77777777" w:rsidR="00794B45" w:rsidRDefault="00794B45" w:rsidP="009C1EEC">
      <w:pPr>
        <w:contextualSpacing/>
      </w:pPr>
    </w:p>
    <w:p w14:paraId="33D710E9" w14:textId="77777777" w:rsidR="00AC0C92" w:rsidRDefault="00AC0C92" w:rsidP="009C1EEC">
      <w:pPr>
        <w:contextualSpacing/>
      </w:pPr>
      <w:r>
        <w:t>Function is allocated to:</w:t>
      </w:r>
    </w:p>
    <w:p w14:paraId="5CB08D4A" w14:textId="77777777" w:rsidR="00AC0C92" w:rsidRDefault="00604AF5" w:rsidP="0061324D">
      <w:pPr>
        <w:pStyle w:val="ListParagraph"/>
        <w:numPr>
          <w:ilvl w:val="0"/>
          <w:numId w:val="13"/>
        </w:numPr>
        <w:contextualSpacing/>
      </w:pPr>
      <w:r>
        <w:rPr>
          <w:noProof/>
        </w:rPr>
        <w:drawing>
          <wp:inline distT="0" distB="0" distL="0" distR="0" wp14:anchorId="7857995B" wp14:editId="53A338B6">
            <wp:extent cx="152400" cy="152400"/>
            <wp:effectExtent l="0" t="0" r="0" b="0"/>
            <wp:docPr id="171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Selection of Default Camera on App</w:t>
      </w:r>
      <w:r>
        <w:t xml:space="preserve"> &lt;&lt;Logical&gt;&gt;</w:t>
      </w:r>
    </w:p>
    <w:p w14:paraId="7C293721" w14:textId="77777777" w:rsidR="00AC0C92" w:rsidRDefault="00604AF5" w:rsidP="0061324D">
      <w:pPr>
        <w:pStyle w:val="ListParagraph"/>
        <w:numPr>
          <w:ilvl w:val="0"/>
          <w:numId w:val="13"/>
        </w:numPr>
        <w:contextualSpacing/>
      </w:pPr>
      <w:r>
        <w:rPr>
          <w:noProof/>
        </w:rPr>
        <w:drawing>
          <wp:inline distT="0" distB="0" distL="0" distR="0" wp14:anchorId="37C37350" wp14:editId="602B8BB1">
            <wp:extent cx="152400" cy="152400"/>
            <wp:effectExtent l="0" t="0" r="0" b="0"/>
            <wp:docPr id="1712"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HMI</w:t>
      </w:r>
      <w:r>
        <w:t xml:space="preserve"> &lt;&lt;Logical&gt;&gt;</w:t>
      </w:r>
    </w:p>
    <w:p w14:paraId="5434F8BB" w14:textId="77777777" w:rsidR="00AC0C92" w:rsidRDefault="00604AF5" w:rsidP="0061324D">
      <w:pPr>
        <w:pStyle w:val="ListParagraph"/>
        <w:numPr>
          <w:ilvl w:val="0"/>
          <w:numId w:val="13"/>
        </w:numPr>
        <w:contextualSpacing/>
      </w:pPr>
      <w:r>
        <w:rPr>
          <w:noProof/>
        </w:rPr>
        <w:drawing>
          <wp:inline distT="0" distB="0" distL="0" distR="0" wp14:anchorId="019AF805" wp14:editId="31298ED1">
            <wp:extent cx="152400" cy="152400"/>
            <wp:effectExtent l="0" t="0" r="0" b="0"/>
            <wp:docPr id="1714"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0F36EEA2" w14:textId="77777777" w:rsidR="00AC0C92" w:rsidRDefault="00604AF5" w:rsidP="0061324D">
      <w:pPr>
        <w:pStyle w:val="ListParagraph"/>
        <w:numPr>
          <w:ilvl w:val="0"/>
          <w:numId w:val="13"/>
        </w:numPr>
        <w:contextualSpacing/>
      </w:pPr>
      <w:r>
        <w:rPr>
          <w:noProof/>
        </w:rPr>
        <w:drawing>
          <wp:inline distT="0" distB="0" distL="0" distR="0" wp14:anchorId="2258A7D8" wp14:editId="3E2BC620">
            <wp:extent cx="152400" cy="152400"/>
            <wp:effectExtent l="0" t="0" r="0" b="0"/>
            <wp:docPr id="1716"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Select Camera - Video on Cloud</w:t>
      </w:r>
      <w:r>
        <w:t xml:space="preserve"> &lt;&lt;Logical&gt;&gt;</w:t>
      </w:r>
    </w:p>
    <w:p w14:paraId="496D8861" w14:textId="77777777" w:rsidR="00794B45" w:rsidRDefault="00794B45" w:rsidP="009C1EEC">
      <w:pPr>
        <w:contextualSpacing/>
      </w:pPr>
    </w:p>
    <w:p w14:paraId="0A15CEAD" w14:textId="77777777" w:rsidR="009C1EEC" w:rsidRDefault="009C1EEC" w:rsidP="009C1EEC">
      <w:pPr>
        <w:contextualSpacing/>
      </w:pPr>
      <w:r w:rsidRPr="00A554C4">
        <w:t>Send camera id request</w:t>
      </w:r>
    </w:p>
    <w:p w14:paraId="01A689BC" w14:textId="77777777" w:rsidR="00282E2C" w:rsidRDefault="000D732E" w:rsidP="00FD32A2">
      <w:pPr>
        <w:pStyle w:val="Heading4"/>
      </w:pPr>
      <w:r>
        <w:t xml:space="preserve">Function </w:t>
      </w:r>
      <w:r w:rsidR="00282E2C">
        <w:t>Variants</w:t>
      </w:r>
    </w:p>
    <w:p w14:paraId="6CFE9E54" w14:textId="77777777" w:rsidR="00282E2C" w:rsidRDefault="00282E2C" w:rsidP="00282E2C"/>
    <w:p w14:paraId="7F0CDCB9"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22841779" w14:textId="77777777" w:rsidTr="00EB7D77">
        <w:trPr>
          <w:trHeight w:val="314"/>
        </w:trPr>
        <w:tc>
          <w:tcPr>
            <w:tcW w:w="2523" w:type="dxa"/>
            <w:shd w:val="clear" w:color="auto" w:fill="D9D9D9" w:themeFill="background1" w:themeFillShade="D9"/>
          </w:tcPr>
          <w:p w14:paraId="2B7C9347"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652ADE30"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89AB7A5"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2A0A0BD8" w14:textId="77777777" w:rsidTr="00EB7D77">
        <w:trPr>
          <w:trHeight w:val="198"/>
        </w:trPr>
        <w:tc>
          <w:tcPr>
            <w:tcW w:w="2523" w:type="dxa"/>
          </w:tcPr>
          <w:p w14:paraId="40855154"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558DCB39" w14:textId="77777777" w:rsidR="000D732E" w:rsidRPr="009E3B7C" w:rsidRDefault="000D732E" w:rsidP="00EB7D77">
            <w:pPr>
              <w:overflowPunct/>
              <w:autoSpaceDE/>
              <w:autoSpaceDN/>
              <w:adjustRightInd/>
              <w:textAlignment w:val="center"/>
              <w:rPr>
                <w:rFonts w:cs="Arial"/>
              </w:rPr>
            </w:pPr>
          </w:p>
        </w:tc>
        <w:tc>
          <w:tcPr>
            <w:tcW w:w="2551" w:type="dxa"/>
          </w:tcPr>
          <w:p w14:paraId="3BBA1D07" w14:textId="77777777" w:rsidR="000D732E" w:rsidRDefault="000D732E" w:rsidP="00EB7D77">
            <w:pPr>
              <w:rPr>
                <w:rFonts w:cs="Arial"/>
                <w:lang w:val="en-GB"/>
              </w:rPr>
            </w:pPr>
            <w:r>
              <w:rPr>
                <w:rFonts w:cs="Arial"/>
                <w:lang w:val="en-GB"/>
              </w:rPr>
              <w:t xml:space="preserve">e.g. ExtLightTechnology = LED </w:t>
            </w:r>
          </w:p>
          <w:p w14:paraId="6DF86EC8" w14:textId="77777777" w:rsidR="000D732E" w:rsidRDefault="000D732E" w:rsidP="00EB7D77">
            <w:pPr>
              <w:rPr>
                <w:rFonts w:cs="Arial"/>
                <w:lang w:val="en-GB"/>
              </w:rPr>
            </w:pPr>
            <w:r>
              <w:rPr>
                <w:rFonts w:cs="Arial"/>
                <w:lang w:val="en-GB"/>
              </w:rPr>
              <w:t>OR</w:t>
            </w:r>
          </w:p>
          <w:p w14:paraId="6EBED54E" w14:textId="77777777" w:rsidR="000D732E" w:rsidRPr="005A344A" w:rsidRDefault="000D732E" w:rsidP="00EB7D77">
            <w:pPr>
              <w:rPr>
                <w:rFonts w:cs="Arial"/>
                <w:lang w:val="en-GB"/>
              </w:rPr>
            </w:pPr>
            <w:r>
              <w:rPr>
                <w:rFonts w:cs="Arial"/>
                <w:lang w:val="en-GB"/>
              </w:rPr>
              <w:t>ExtLightTechnology = Xenon</w:t>
            </w:r>
          </w:p>
        </w:tc>
      </w:tr>
    </w:tbl>
    <w:p w14:paraId="5E7536B5" w14:textId="77777777" w:rsidR="000D732E" w:rsidRPr="005067FC" w:rsidRDefault="000D732E" w:rsidP="00282E2C">
      <w:pPr>
        <w:rPr>
          <w:i/>
          <w:color w:val="A6A6A6" w:themeColor="background1" w:themeShade="A6"/>
        </w:rPr>
      </w:pPr>
    </w:p>
    <w:p w14:paraId="51C0A468" w14:textId="77777777" w:rsidR="00427220" w:rsidRDefault="00427220" w:rsidP="00FD32A2">
      <w:pPr>
        <w:pStyle w:val="Heading4"/>
      </w:pPr>
      <w:r>
        <w:t>Input Requirements</w:t>
      </w:r>
      <w:r w:rsidR="000D732E">
        <w:t>/Documents</w:t>
      </w:r>
    </w:p>
    <w:p w14:paraId="666FFDC6"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0C744497" w14:textId="77777777" w:rsidTr="00656A21">
        <w:trPr>
          <w:trHeight w:val="20"/>
        </w:trPr>
        <w:tc>
          <w:tcPr>
            <w:tcW w:w="1561" w:type="dxa"/>
            <w:shd w:val="clear" w:color="auto" w:fill="D9D9D9" w:themeFill="background1" w:themeFillShade="D9"/>
          </w:tcPr>
          <w:p w14:paraId="71678685"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BA0843E" w14:textId="77777777" w:rsidR="000D732E" w:rsidRDefault="000D732E" w:rsidP="00EB7D77">
            <w:pPr>
              <w:rPr>
                <w:rFonts w:ascii="Helvetica" w:hAnsi="Helvetica" w:cs="Helvetica"/>
                <w:sz w:val="16"/>
              </w:rPr>
            </w:pPr>
          </w:p>
          <w:p w14:paraId="47FE15F7"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99D7D98"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29E81A65"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48495701" w14:textId="77777777" w:rsidR="000D732E" w:rsidRDefault="000D732E" w:rsidP="00EB7D77">
            <w:pPr>
              <w:rPr>
                <w:rFonts w:ascii="Helvetica" w:hAnsi="Helvetica" w:cs="Helvetica"/>
                <w:b/>
              </w:rPr>
            </w:pPr>
            <w:r>
              <w:rPr>
                <w:rFonts w:ascii="Helvetica" w:hAnsi="Helvetica" w:cs="Helvetica"/>
                <w:b/>
              </w:rPr>
              <w:t>Derived Requirement</w:t>
            </w:r>
          </w:p>
          <w:p w14:paraId="409B91B0" w14:textId="77777777" w:rsidR="000D732E" w:rsidRDefault="000D732E" w:rsidP="00EB7D77">
            <w:pPr>
              <w:rPr>
                <w:rFonts w:ascii="Helvetica" w:hAnsi="Helvetica" w:cs="Helvetica"/>
                <w:sz w:val="16"/>
              </w:rPr>
            </w:pPr>
          </w:p>
          <w:p w14:paraId="2B30DBFD"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1185184B" w14:textId="77777777" w:rsidTr="00656A21">
        <w:trPr>
          <w:trHeight w:val="20"/>
        </w:trPr>
        <w:tc>
          <w:tcPr>
            <w:tcW w:w="10211" w:type="dxa"/>
            <w:gridSpan w:val="4"/>
            <w:shd w:val="clear" w:color="auto" w:fill="F2F2F2" w:themeFill="background1" w:themeFillShade="F2"/>
          </w:tcPr>
          <w:p w14:paraId="637819DD"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F759146" w14:textId="77777777" w:rsidTr="00656A21">
        <w:trPr>
          <w:trHeight w:val="20"/>
        </w:trPr>
        <w:tc>
          <w:tcPr>
            <w:tcW w:w="1561" w:type="dxa"/>
          </w:tcPr>
          <w:p w14:paraId="3A01A307" w14:textId="77777777" w:rsidR="000D732E" w:rsidRPr="00D410AE" w:rsidRDefault="000D732E" w:rsidP="00EB7D77">
            <w:pPr>
              <w:rPr>
                <w:rFonts w:cs="Arial"/>
              </w:rPr>
            </w:pPr>
          </w:p>
        </w:tc>
        <w:tc>
          <w:tcPr>
            <w:tcW w:w="2694" w:type="dxa"/>
          </w:tcPr>
          <w:p w14:paraId="6BD81CB5" w14:textId="77777777" w:rsidR="000D732E" w:rsidRDefault="000D732E" w:rsidP="00EB7D77">
            <w:pPr>
              <w:rPr>
                <w:rFonts w:cs="Arial"/>
              </w:rPr>
            </w:pPr>
            <w:r>
              <w:rPr>
                <w:rFonts w:cs="Arial"/>
              </w:rPr>
              <w:t>&lt;Example:</w:t>
            </w:r>
          </w:p>
          <w:p w14:paraId="5CD22B70" w14:textId="77777777" w:rsidR="000D732E" w:rsidRPr="00D410AE" w:rsidRDefault="000D732E" w:rsidP="00EB7D77">
            <w:pPr>
              <w:rPr>
                <w:rFonts w:cs="Arial"/>
              </w:rPr>
            </w:pPr>
            <w:r>
              <w:rPr>
                <w:rFonts w:cs="Arial"/>
              </w:rPr>
              <w:t>id + title of relevant Feature Docs&gt;</w:t>
            </w:r>
          </w:p>
        </w:tc>
        <w:tc>
          <w:tcPr>
            <w:tcW w:w="2694" w:type="dxa"/>
          </w:tcPr>
          <w:p w14:paraId="05D93FE2" w14:textId="77777777" w:rsidR="000D732E" w:rsidRPr="00D410AE" w:rsidRDefault="000D732E" w:rsidP="00EB7D77">
            <w:pPr>
              <w:rPr>
                <w:rFonts w:cs="Arial"/>
              </w:rPr>
            </w:pPr>
            <w:r>
              <w:rPr>
                <w:rFonts w:cs="Arial"/>
              </w:rPr>
              <w:t>&lt;Example: “Requirements of Feature …”&gt;</w:t>
            </w:r>
          </w:p>
        </w:tc>
        <w:tc>
          <w:tcPr>
            <w:tcW w:w="3262" w:type="dxa"/>
          </w:tcPr>
          <w:p w14:paraId="7A746C8F"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02"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55C3318A" w14:textId="77777777" w:rsidTr="00656A21">
        <w:trPr>
          <w:trHeight w:val="20"/>
        </w:trPr>
        <w:tc>
          <w:tcPr>
            <w:tcW w:w="1561" w:type="dxa"/>
          </w:tcPr>
          <w:p w14:paraId="3C5316DA" w14:textId="77777777" w:rsidR="000D732E" w:rsidRPr="00D410AE" w:rsidRDefault="000D732E" w:rsidP="00EB7D77">
            <w:pPr>
              <w:rPr>
                <w:rFonts w:cs="Arial"/>
              </w:rPr>
            </w:pPr>
          </w:p>
        </w:tc>
        <w:tc>
          <w:tcPr>
            <w:tcW w:w="2694" w:type="dxa"/>
          </w:tcPr>
          <w:p w14:paraId="5AA07CAA" w14:textId="77777777" w:rsidR="000D732E" w:rsidRDefault="000D732E" w:rsidP="00EB7D77">
            <w:pPr>
              <w:rPr>
                <w:rFonts w:cs="Arial"/>
              </w:rPr>
            </w:pPr>
          </w:p>
        </w:tc>
        <w:tc>
          <w:tcPr>
            <w:tcW w:w="2694" w:type="dxa"/>
          </w:tcPr>
          <w:p w14:paraId="59DB6CEF" w14:textId="77777777" w:rsidR="000D732E" w:rsidRDefault="000D732E" w:rsidP="00EB7D77">
            <w:pPr>
              <w:rPr>
                <w:rFonts w:cs="Arial"/>
              </w:rPr>
            </w:pPr>
          </w:p>
        </w:tc>
        <w:tc>
          <w:tcPr>
            <w:tcW w:w="3262" w:type="dxa"/>
          </w:tcPr>
          <w:p w14:paraId="51EEEB3C" w14:textId="77777777" w:rsidR="000D732E" w:rsidRDefault="000D732E" w:rsidP="00EB7D77">
            <w:pPr>
              <w:rPr>
                <w:rFonts w:cs="Arial"/>
              </w:rPr>
            </w:pPr>
          </w:p>
        </w:tc>
      </w:tr>
      <w:tr w:rsidR="000D732E" w:rsidRPr="007C20FA" w14:paraId="7359A949" w14:textId="77777777" w:rsidTr="00656A21">
        <w:trPr>
          <w:trHeight w:val="20"/>
        </w:trPr>
        <w:tc>
          <w:tcPr>
            <w:tcW w:w="10211" w:type="dxa"/>
            <w:gridSpan w:val="4"/>
            <w:shd w:val="clear" w:color="auto" w:fill="F2F2F2" w:themeFill="background1" w:themeFillShade="F2"/>
          </w:tcPr>
          <w:p w14:paraId="3C5065AE"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1D260702" w14:textId="77777777" w:rsidTr="00656A21">
        <w:trPr>
          <w:trHeight w:val="20"/>
        </w:trPr>
        <w:tc>
          <w:tcPr>
            <w:tcW w:w="1561" w:type="dxa"/>
          </w:tcPr>
          <w:p w14:paraId="51C056FF" w14:textId="77777777" w:rsidR="000D732E" w:rsidRPr="00D410AE" w:rsidRDefault="000D732E" w:rsidP="00EB7D77">
            <w:pPr>
              <w:rPr>
                <w:rFonts w:cs="Arial"/>
              </w:rPr>
            </w:pPr>
          </w:p>
        </w:tc>
        <w:tc>
          <w:tcPr>
            <w:tcW w:w="2694" w:type="dxa"/>
          </w:tcPr>
          <w:p w14:paraId="5AD649AE" w14:textId="77777777" w:rsidR="000D732E" w:rsidRPr="00D410AE" w:rsidRDefault="000D732E" w:rsidP="00EB7D77">
            <w:pPr>
              <w:rPr>
                <w:rFonts w:cs="Arial"/>
              </w:rPr>
            </w:pPr>
            <w:r>
              <w:rPr>
                <w:rFonts w:cs="Arial"/>
              </w:rPr>
              <w:t>&lt;Example: some SDS (requirement)&gt;</w:t>
            </w:r>
          </w:p>
        </w:tc>
        <w:tc>
          <w:tcPr>
            <w:tcW w:w="2694" w:type="dxa"/>
          </w:tcPr>
          <w:p w14:paraId="69D57844" w14:textId="77777777" w:rsidR="000D732E" w:rsidRPr="00D410AE" w:rsidRDefault="000D732E" w:rsidP="00EB7D77">
            <w:pPr>
              <w:rPr>
                <w:rFonts w:cs="Arial"/>
              </w:rPr>
            </w:pPr>
          </w:p>
        </w:tc>
        <w:tc>
          <w:tcPr>
            <w:tcW w:w="3262" w:type="dxa"/>
          </w:tcPr>
          <w:p w14:paraId="3D73C3A9" w14:textId="77777777" w:rsidR="000D732E" w:rsidRDefault="000D732E" w:rsidP="00EB7D77">
            <w:pPr>
              <w:rPr>
                <w:rFonts w:cs="Arial"/>
              </w:rPr>
            </w:pPr>
          </w:p>
        </w:tc>
      </w:tr>
      <w:tr w:rsidR="000D732E" w:rsidRPr="007C20FA" w14:paraId="58399C17" w14:textId="77777777" w:rsidTr="00656A21">
        <w:trPr>
          <w:trHeight w:val="20"/>
        </w:trPr>
        <w:tc>
          <w:tcPr>
            <w:tcW w:w="1561" w:type="dxa"/>
          </w:tcPr>
          <w:p w14:paraId="56E79EAF" w14:textId="77777777" w:rsidR="000D732E" w:rsidRDefault="000D732E" w:rsidP="00EB7D77">
            <w:pPr>
              <w:rPr>
                <w:rFonts w:cs="Arial"/>
              </w:rPr>
            </w:pPr>
          </w:p>
        </w:tc>
        <w:tc>
          <w:tcPr>
            <w:tcW w:w="2694" w:type="dxa"/>
          </w:tcPr>
          <w:p w14:paraId="0EBF79F1" w14:textId="77777777" w:rsidR="000D732E" w:rsidRDefault="000D732E" w:rsidP="00EB7D77">
            <w:pPr>
              <w:rPr>
                <w:rFonts w:cs="Arial"/>
              </w:rPr>
            </w:pPr>
          </w:p>
        </w:tc>
        <w:tc>
          <w:tcPr>
            <w:tcW w:w="2694" w:type="dxa"/>
          </w:tcPr>
          <w:p w14:paraId="62B5C846" w14:textId="77777777" w:rsidR="000D732E" w:rsidRDefault="000D732E" w:rsidP="00EB7D77">
            <w:pPr>
              <w:rPr>
                <w:rFonts w:cs="Arial"/>
              </w:rPr>
            </w:pPr>
          </w:p>
        </w:tc>
        <w:tc>
          <w:tcPr>
            <w:tcW w:w="3262" w:type="dxa"/>
          </w:tcPr>
          <w:p w14:paraId="72D10855" w14:textId="77777777" w:rsidR="000D732E" w:rsidRDefault="000D732E" w:rsidP="00EB7D77">
            <w:pPr>
              <w:rPr>
                <w:rFonts w:cs="Arial"/>
              </w:rPr>
            </w:pPr>
          </w:p>
        </w:tc>
      </w:tr>
      <w:tr w:rsidR="000D732E" w:rsidRPr="007C20FA" w14:paraId="0CA3E85B" w14:textId="77777777" w:rsidTr="00656A21">
        <w:trPr>
          <w:trHeight w:val="20"/>
        </w:trPr>
        <w:tc>
          <w:tcPr>
            <w:tcW w:w="10211" w:type="dxa"/>
            <w:gridSpan w:val="4"/>
            <w:shd w:val="clear" w:color="auto" w:fill="F2F2F2" w:themeFill="background1" w:themeFillShade="F2"/>
          </w:tcPr>
          <w:p w14:paraId="3525F7E5"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13D7E4AA" w14:textId="77777777" w:rsidTr="00656A21">
        <w:trPr>
          <w:trHeight w:val="20"/>
        </w:trPr>
        <w:tc>
          <w:tcPr>
            <w:tcW w:w="1561" w:type="dxa"/>
          </w:tcPr>
          <w:p w14:paraId="0715AE93" w14:textId="77777777" w:rsidR="000D732E" w:rsidRPr="00D410AE" w:rsidRDefault="000D732E" w:rsidP="00EB7D77">
            <w:pPr>
              <w:rPr>
                <w:rFonts w:cs="Arial"/>
              </w:rPr>
            </w:pPr>
          </w:p>
        </w:tc>
        <w:tc>
          <w:tcPr>
            <w:tcW w:w="2694" w:type="dxa"/>
          </w:tcPr>
          <w:p w14:paraId="65D6E3C3" w14:textId="77777777" w:rsidR="000D732E" w:rsidRPr="00D410AE" w:rsidRDefault="000D732E" w:rsidP="00EB7D77">
            <w:pPr>
              <w:rPr>
                <w:rFonts w:cs="Arial"/>
              </w:rPr>
            </w:pPr>
          </w:p>
        </w:tc>
        <w:tc>
          <w:tcPr>
            <w:tcW w:w="2694" w:type="dxa"/>
          </w:tcPr>
          <w:p w14:paraId="7FECB00A" w14:textId="77777777" w:rsidR="000D732E" w:rsidRPr="00D410AE" w:rsidRDefault="000D732E" w:rsidP="00EB7D77">
            <w:pPr>
              <w:rPr>
                <w:rFonts w:cs="Arial"/>
              </w:rPr>
            </w:pPr>
          </w:p>
        </w:tc>
        <w:tc>
          <w:tcPr>
            <w:tcW w:w="3262" w:type="dxa"/>
          </w:tcPr>
          <w:p w14:paraId="362A67AB" w14:textId="77777777" w:rsidR="000D732E" w:rsidRPr="00D410AE" w:rsidRDefault="000D732E" w:rsidP="00EB7D77">
            <w:pPr>
              <w:rPr>
                <w:rFonts w:cs="Arial"/>
              </w:rPr>
            </w:pPr>
          </w:p>
        </w:tc>
      </w:tr>
      <w:tr w:rsidR="000D732E" w:rsidRPr="007C20FA" w14:paraId="36D14876" w14:textId="77777777" w:rsidTr="00656A21">
        <w:trPr>
          <w:trHeight w:val="20"/>
        </w:trPr>
        <w:tc>
          <w:tcPr>
            <w:tcW w:w="10211" w:type="dxa"/>
            <w:gridSpan w:val="4"/>
            <w:shd w:val="clear" w:color="auto" w:fill="F2F2F2" w:themeFill="background1" w:themeFillShade="F2"/>
          </w:tcPr>
          <w:p w14:paraId="5C6C038E"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4F0F2BE4" w14:textId="77777777" w:rsidTr="00656A21">
        <w:trPr>
          <w:trHeight w:val="20"/>
        </w:trPr>
        <w:tc>
          <w:tcPr>
            <w:tcW w:w="1561" w:type="dxa"/>
          </w:tcPr>
          <w:p w14:paraId="15D5A399" w14:textId="77777777" w:rsidR="000D732E" w:rsidRPr="00D410AE" w:rsidRDefault="000D732E" w:rsidP="00EB7D77">
            <w:pPr>
              <w:rPr>
                <w:rFonts w:cs="Arial"/>
              </w:rPr>
            </w:pPr>
          </w:p>
        </w:tc>
        <w:tc>
          <w:tcPr>
            <w:tcW w:w="2694" w:type="dxa"/>
          </w:tcPr>
          <w:p w14:paraId="3FF1D80F" w14:textId="77777777" w:rsidR="000D732E" w:rsidRPr="00D410AE" w:rsidRDefault="000D732E" w:rsidP="00EB7D77">
            <w:pPr>
              <w:rPr>
                <w:rFonts w:cs="Arial"/>
              </w:rPr>
            </w:pPr>
          </w:p>
        </w:tc>
        <w:tc>
          <w:tcPr>
            <w:tcW w:w="2694" w:type="dxa"/>
          </w:tcPr>
          <w:p w14:paraId="3BFA891F" w14:textId="77777777" w:rsidR="000D732E" w:rsidRPr="00D410AE" w:rsidRDefault="000D732E" w:rsidP="00EB7D77">
            <w:pPr>
              <w:rPr>
                <w:rFonts w:cs="Arial"/>
              </w:rPr>
            </w:pPr>
          </w:p>
        </w:tc>
        <w:tc>
          <w:tcPr>
            <w:tcW w:w="3262" w:type="dxa"/>
          </w:tcPr>
          <w:p w14:paraId="156B43A7" w14:textId="77777777" w:rsidR="000D732E" w:rsidRPr="00D410AE" w:rsidRDefault="000D732E" w:rsidP="00EB7D77">
            <w:pPr>
              <w:rPr>
                <w:rFonts w:cs="Arial"/>
              </w:rPr>
            </w:pPr>
          </w:p>
        </w:tc>
      </w:tr>
      <w:tr w:rsidR="000D732E" w:rsidRPr="007C20FA" w14:paraId="541DFEE4" w14:textId="77777777" w:rsidTr="00656A21">
        <w:trPr>
          <w:trHeight w:val="20"/>
        </w:trPr>
        <w:tc>
          <w:tcPr>
            <w:tcW w:w="10211" w:type="dxa"/>
            <w:gridSpan w:val="4"/>
            <w:shd w:val="clear" w:color="auto" w:fill="F2F2F2" w:themeFill="background1" w:themeFillShade="F2"/>
          </w:tcPr>
          <w:p w14:paraId="1413BBF2"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28D325FE" w14:textId="77777777" w:rsidTr="00656A21">
        <w:trPr>
          <w:trHeight w:val="20"/>
        </w:trPr>
        <w:tc>
          <w:tcPr>
            <w:tcW w:w="1561" w:type="dxa"/>
          </w:tcPr>
          <w:p w14:paraId="1DC851B6" w14:textId="77777777" w:rsidR="000D732E" w:rsidRPr="00D410AE" w:rsidRDefault="000D732E" w:rsidP="00EB7D77">
            <w:pPr>
              <w:rPr>
                <w:rFonts w:cs="Arial"/>
              </w:rPr>
            </w:pPr>
          </w:p>
        </w:tc>
        <w:tc>
          <w:tcPr>
            <w:tcW w:w="2694" w:type="dxa"/>
          </w:tcPr>
          <w:p w14:paraId="28F387A3" w14:textId="77777777" w:rsidR="000D732E" w:rsidRDefault="000D732E" w:rsidP="00EB7D77">
            <w:pPr>
              <w:rPr>
                <w:rFonts w:cs="Arial"/>
              </w:rPr>
            </w:pPr>
          </w:p>
        </w:tc>
        <w:tc>
          <w:tcPr>
            <w:tcW w:w="2694" w:type="dxa"/>
          </w:tcPr>
          <w:p w14:paraId="21A74DDC" w14:textId="77777777" w:rsidR="000D732E" w:rsidRPr="00D410AE" w:rsidRDefault="000D732E" w:rsidP="00EB7D77">
            <w:pPr>
              <w:rPr>
                <w:rFonts w:cs="Arial"/>
              </w:rPr>
            </w:pPr>
          </w:p>
        </w:tc>
        <w:tc>
          <w:tcPr>
            <w:tcW w:w="3262" w:type="dxa"/>
          </w:tcPr>
          <w:p w14:paraId="2A62BC00" w14:textId="77777777" w:rsidR="000D732E" w:rsidRPr="00D410AE" w:rsidRDefault="000D732E" w:rsidP="00EB7D77">
            <w:pPr>
              <w:rPr>
                <w:rFonts w:cs="Arial"/>
              </w:rPr>
            </w:pPr>
          </w:p>
        </w:tc>
      </w:tr>
      <w:tr w:rsidR="00656A21" w:rsidRPr="007C20FA" w14:paraId="188E66DD" w14:textId="77777777" w:rsidTr="00656A21">
        <w:trPr>
          <w:trHeight w:val="20"/>
        </w:trPr>
        <w:tc>
          <w:tcPr>
            <w:tcW w:w="1561" w:type="dxa"/>
          </w:tcPr>
          <w:p w14:paraId="47653A85" w14:textId="77777777" w:rsidR="00656A21" w:rsidRPr="00D410AE" w:rsidRDefault="00656A21" w:rsidP="00EB7D77">
            <w:pPr>
              <w:rPr>
                <w:rFonts w:cs="Arial"/>
              </w:rPr>
            </w:pPr>
          </w:p>
        </w:tc>
        <w:tc>
          <w:tcPr>
            <w:tcW w:w="2694" w:type="dxa"/>
          </w:tcPr>
          <w:p w14:paraId="1182D178" w14:textId="77777777" w:rsidR="00656A21" w:rsidRDefault="00656A21" w:rsidP="00EB7D77">
            <w:pPr>
              <w:rPr>
                <w:rFonts w:cs="Arial"/>
              </w:rPr>
            </w:pPr>
          </w:p>
        </w:tc>
        <w:tc>
          <w:tcPr>
            <w:tcW w:w="2694" w:type="dxa"/>
          </w:tcPr>
          <w:p w14:paraId="62AA9134" w14:textId="77777777" w:rsidR="00656A21" w:rsidRPr="00D410AE" w:rsidRDefault="00656A21" w:rsidP="00EB7D77">
            <w:pPr>
              <w:rPr>
                <w:rFonts w:cs="Arial"/>
              </w:rPr>
            </w:pPr>
          </w:p>
        </w:tc>
        <w:tc>
          <w:tcPr>
            <w:tcW w:w="3262" w:type="dxa"/>
          </w:tcPr>
          <w:p w14:paraId="449162F7" w14:textId="77777777" w:rsidR="00656A21" w:rsidRPr="00D410AE" w:rsidRDefault="00656A21" w:rsidP="00EB7D77">
            <w:pPr>
              <w:rPr>
                <w:rFonts w:cs="Arial"/>
              </w:rPr>
            </w:pPr>
          </w:p>
        </w:tc>
      </w:tr>
    </w:tbl>
    <w:p w14:paraId="2A0CEA8D"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4C8EFAE3" w14:textId="77777777" w:rsidR="000D732E" w:rsidRPr="005067FC" w:rsidRDefault="000D732E" w:rsidP="00427220">
      <w:pPr>
        <w:rPr>
          <w:i/>
          <w:color w:val="A6A6A6" w:themeColor="background1" w:themeShade="A6"/>
        </w:rPr>
      </w:pPr>
    </w:p>
    <w:p w14:paraId="243BC43D" w14:textId="77777777" w:rsidR="00427220" w:rsidRDefault="00427220" w:rsidP="00427220">
      <w:pPr>
        <w:pStyle w:val="Heading4"/>
      </w:pPr>
      <w:r>
        <w:t>Assumptions</w:t>
      </w:r>
    </w:p>
    <w:p w14:paraId="23E40F9C" w14:textId="77777777" w:rsidR="00A92B2F" w:rsidRDefault="00A92B2F" w:rsidP="00A92B2F"/>
    <w:p w14:paraId="7F379707"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2A9F310" w14:textId="77777777" w:rsidR="00C0442C" w:rsidRDefault="00C0442C" w:rsidP="00A92B2F"/>
    <w:p w14:paraId="1CDE68AF" w14:textId="77777777" w:rsidR="00F15706" w:rsidRDefault="00E60B64" w:rsidP="00783BCF">
      <w:pPr>
        <w:pStyle w:val="Heading3"/>
      </w:pPr>
      <w:r>
        <w:t>Function Scope</w:t>
      </w:r>
    </w:p>
    <w:p w14:paraId="1B62BA13" w14:textId="77777777" w:rsidR="00055646" w:rsidRPr="00A43B48" w:rsidRDefault="00055646" w:rsidP="00306D37">
      <w:pPr>
        <w:contextualSpacing/>
      </w:pPr>
    </w:p>
    <w:p w14:paraId="35891CBB" w14:textId="77777777" w:rsidR="00306D37" w:rsidRDefault="00306D37" w:rsidP="00306D37">
      <w:pPr>
        <w:contextualSpacing/>
      </w:pPr>
      <w:r>
        <w:t xml:space="preserve">The </w:t>
      </w:r>
      <w:r>
        <w:rPr>
          <w:noProof/>
        </w:rPr>
        <w:drawing>
          <wp:inline distT="0" distB="0" distL="0" distR="0" wp14:anchorId="305C81BF" wp14:editId="67EA3C86">
            <wp:extent cx="152400" cy="152400"/>
            <wp:effectExtent l="0" t="0" r="0" b="0"/>
            <wp:docPr id="171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Send selected camera request</w:t>
      </w:r>
      <w:r w:rsidR="0004480F">
        <w:rPr>
          <w:b/>
        </w:rPr>
        <w:t>”</w:t>
      </w:r>
      <w:r>
        <w:t xml:space="preserve"> f</w:t>
      </w:r>
      <w:r w:rsidR="00294100">
        <w:t>unction is called by</w:t>
      </w:r>
      <w:r>
        <w:t xml:space="preserve"> the following </w:t>
      </w:r>
      <w:r w:rsidR="00294100">
        <w:t>functions</w:t>
      </w:r>
      <w:r>
        <w:t>:</w:t>
      </w:r>
    </w:p>
    <w:p w14:paraId="682003C1" w14:textId="77777777" w:rsidR="00306D37" w:rsidRPr="00953D23" w:rsidRDefault="00306D37" w:rsidP="0061324D">
      <w:pPr>
        <w:pStyle w:val="ListParagraph"/>
        <w:numPr>
          <w:ilvl w:val="0"/>
          <w:numId w:val="12"/>
        </w:numPr>
        <w:contextualSpacing/>
      </w:pPr>
      <w:r>
        <w:rPr>
          <w:noProof/>
        </w:rPr>
        <w:drawing>
          <wp:inline distT="0" distB="0" distL="0" distR="0" wp14:anchorId="2020CD1A" wp14:editId="256931EB">
            <wp:extent cx="152400" cy="152400"/>
            <wp:effectExtent l="0" t="0" r="0" b="0"/>
            <wp:docPr id="172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5a10e3b722d9915708d6bb5bbb85c4a" w:history="1">
        <w:r w:rsidR="00B66881">
          <w:rPr>
            <w:rStyle w:val="Hyperlink"/>
          </w:rPr>
          <w:t>Be notified of intrusion1</w:t>
        </w:r>
      </w:hyperlink>
      <w:r w:rsidR="0004480F">
        <w:t>”</w:t>
      </w:r>
    </w:p>
    <w:p w14:paraId="2F3CEA71" w14:textId="77777777" w:rsidR="00306D37" w:rsidRPr="00953D23" w:rsidRDefault="00306D37" w:rsidP="0061324D">
      <w:pPr>
        <w:pStyle w:val="ListParagraph"/>
        <w:numPr>
          <w:ilvl w:val="0"/>
          <w:numId w:val="12"/>
        </w:numPr>
        <w:contextualSpacing/>
      </w:pPr>
      <w:r>
        <w:rPr>
          <w:noProof/>
        </w:rPr>
        <w:drawing>
          <wp:inline distT="0" distB="0" distL="0" distR="0" wp14:anchorId="4FACC52F" wp14:editId="32157A7C">
            <wp:extent cx="152400" cy="152400"/>
            <wp:effectExtent l="0" t="0" r="0" b="0"/>
            <wp:docPr id="172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cd7cfe2dba1c8d9d733e9419b91e324" w:history="1">
        <w:r w:rsidR="00B66881">
          <w:rPr>
            <w:rStyle w:val="Hyperlink"/>
          </w:rPr>
          <w:t>Obtain vehicle camera video feed</w:t>
        </w:r>
      </w:hyperlink>
      <w:r w:rsidR="0004480F">
        <w:t>”</w:t>
      </w:r>
    </w:p>
    <w:p w14:paraId="4EFAB709" w14:textId="77777777" w:rsidR="00393C96" w:rsidRPr="00393C96" w:rsidRDefault="00393C96" w:rsidP="00306D37">
      <w:pPr>
        <w:contextualSpacing/>
      </w:pPr>
    </w:p>
    <w:p w14:paraId="034CA0C6" w14:textId="77777777" w:rsidR="001A755C" w:rsidRDefault="001A755C" w:rsidP="00306D37"/>
    <w:p w14:paraId="2DC090DD" w14:textId="77777777" w:rsidR="00294100" w:rsidRDefault="00294100" w:rsidP="00294100">
      <w:pPr>
        <w:jc w:val="center"/>
      </w:pPr>
      <w:r>
        <w:rPr>
          <w:noProof/>
        </w:rPr>
        <w:drawing>
          <wp:inline distT="0" distB="0" distL="0" distR="0" wp14:anchorId="7D08BBCA" wp14:editId="53191EEE">
            <wp:extent cx="6466205" cy="4515305"/>
            <wp:effectExtent l="0" t="0" r="0" b="0"/>
            <wp:docPr id="1724" name="Picture 1161884485.jpg" descr="1161884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 name="1161884485.jpg"/>
                    <pic:cNvPicPr/>
                  </pic:nvPicPr>
                  <pic:blipFill>
                    <a:blip r:embed="rId30" cstate="print"/>
                    <a:stretch>
                      <a:fillRect/>
                    </a:stretch>
                  </pic:blipFill>
                  <pic:spPr>
                    <a:xfrm>
                      <a:off x="0" y="0"/>
                      <a:ext cx="6466205" cy="4515305"/>
                    </a:xfrm>
                    <a:prstGeom prst="rect">
                      <a:avLst/>
                    </a:prstGeom>
                  </pic:spPr>
                </pic:pic>
              </a:graphicData>
            </a:graphic>
          </wp:inline>
        </w:drawing>
      </w:r>
    </w:p>
    <w:p w14:paraId="4F824C52"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5C475B1" wp14:editId="5CE3C9FC">
            <wp:extent cx="152400" cy="152400"/>
            <wp:effectExtent l="0" t="0" r="0" b="0"/>
            <wp:docPr id="172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Be notified of intrusion1</w:t>
      </w:r>
      <w:r w:rsidR="0004480F">
        <w:t>”</w:t>
      </w:r>
      <w:r w:rsidRPr="00294100">
        <w:t xml:space="preserve"> calling </w:t>
      </w:r>
      <w:r>
        <w:rPr>
          <w:noProof/>
        </w:rPr>
        <w:drawing>
          <wp:inline distT="0" distB="0" distL="0" distR="0" wp14:anchorId="29C8BBB7" wp14:editId="14D615ED">
            <wp:extent cx="152400" cy="152400"/>
            <wp:effectExtent l="0" t="0" r="0" b="0"/>
            <wp:docPr id="172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Send selected camera request</w:t>
      </w:r>
      <w:r w:rsidR="0004480F">
        <w:t>”</w:t>
      </w:r>
    </w:p>
    <w:p w14:paraId="54B6D50E" w14:textId="77777777" w:rsidR="00306D37" w:rsidRDefault="00306D37" w:rsidP="00306D37">
      <w:pPr>
        <w:contextualSpacing/>
      </w:pPr>
    </w:p>
    <w:p w14:paraId="0518702D" w14:textId="77777777" w:rsidR="001A755C" w:rsidRDefault="001A755C" w:rsidP="00306D37"/>
    <w:p w14:paraId="15942C04" w14:textId="77777777" w:rsidR="00294100" w:rsidRDefault="00294100" w:rsidP="00294100">
      <w:pPr>
        <w:jc w:val="center"/>
      </w:pPr>
      <w:r>
        <w:rPr>
          <w:noProof/>
        </w:rPr>
        <w:lastRenderedPageBreak/>
        <w:drawing>
          <wp:inline distT="0" distB="0" distL="0" distR="0" wp14:anchorId="7413F2A5" wp14:editId="3C50A412">
            <wp:extent cx="6466205" cy="2450351"/>
            <wp:effectExtent l="0" t="0" r="0" b="0"/>
            <wp:docPr id="1730" name="Picture 935465947.jpg" descr="935465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 name="935465947.jpg"/>
                    <pic:cNvPicPr/>
                  </pic:nvPicPr>
                  <pic:blipFill>
                    <a:blip r:embed="rId31" cstate="print"/>
                    <a:stretch>
                      <a:fillRect/>
                    </a:stretch>
                  </pic:blipFill>
                  <pic:spPr>
                    <a:xfrm>
                      <a:off x="0" y="0"/>
                      <a:ext cx="6466205" cy="2450351"/>
                    </a:xfrm>
                    <a:prstGeom prst="rect">
                      <a:avLst/>
                    </a:prstGeom>
                  </pic:spPr>
                </pic:pic>
              </a:graphicData>
            </a:graphic>
          </wp:inline>
        </w:drawing>
      </w:r>
    </w:p>
    <w:p w14:paraId="70695BBC"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CB31164" wp14:editId="7CAF14C6">
            <wp:extent cx="152400" cy="152400"/>
            <wp:effectExtent l="0" t="0" r="0" b="0"/>
            <wp:docPr id="173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Obtain vehicle camera video feed</w:t>
      </w:r>
      <w:r w:rsidR="0004480F">
        <w:t>”</w:t>
      </w:r>
      <w:r w:rsidRPr="00294100">
        <w:t xml:space="preserve"> calling </w:t>
      </w:r>
      <w:r>
        <w:rPr>
          <w:noProof/>
        </w:rPr>
        <w:drawing>
          <wp:inline distT="0" distB="0" distL="0" distR="0" wp14:anchorId="63BCDC0D" wp14:editId="5F52BCC2">
            <wp:extent cx="152400" cy="152400"/>
            <wp:effectExtent l="0" t="0" r="0" b="0"/>
            <wp:docPr id="173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Send selected camera request</w:t>
      </w:r>
      <w:r w:rsidR="0004480F">
        <w:t>”</w:t>
      </w:r>
    </w:p>
    <w:p w14:paraId="14F123AD" w14:textId="77777777" w:rsidR="00306D37" w:rsidRDefault="00306D37" w:rsidP="00306D37">
      <w:pPr>
        <w:contextualSpacing/>
      </w:pPr>
    </w:p>
    <w:p w14:paraId="01F25860" w14:textId="77777777" w:rsidR="00F15706" w:rsidRDefault="00E60B64" w:rsidP="00783BCF">
      <w:pPr>
        <w:pStyle w:val="Heading3"/>
      </w:pPr>
      <w:r>
        <w:t>Function Interfaces</w:t>
      </w:r>
    </w:p>
    <w:p w14:paraId="49351B03"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46E3DEB" w14:textId="77777777" w:rsidTr="0082668D">
        <w:trPr>
          <w:trHeight w:val="260"/>
        </w:trPr>
        <w:tc>
          <w:tcPr>
            <w:tcW w:w="2547" w:type="dxa"/>
            <w:shd w:val="clear" w:color="auto" w:fill="D9D9D9" w:themeFill="background1" w:themeFillShade="D9"/>
            <w:noWrap/>
            <w:hideMark/>
          </w:tcPr>
          <w:p w14:paraId="155A2E8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3FB74210"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38655D0E" w14:textId="77777777" w:rsidTr="0082668D">
        <w:trPr>
          <w:trHeight w:val="410"/>
        </w:trPr>
        <w:tc>
          <w:tcPr>
            <w:tcW w:w="2547" w:type="dxa"/>
            <w:noWrap/>
          </w:tcPr>
          <w:p w14:paraId="444A65F8" w14:textId="77777777" w:rsidR="0082668D" w:rsidRDefault="0082668D" w:rsidP="00BC57B1">
            <w:pPr>
              <w:contextualSpacing/>
              <w:rPr>
                <w:rFonts w:cs="Arial"/>
              </w:rPr>
            </w:pPr>
            <w:r w:rsidRPr="00275823">
              <w:rPr>
                <w:rFonts w:cs="Arial"/>
              </w:rPr>
              <w:t>request</w:t>
            </w:r>
          </w:p>
          <w:p w14:paraId="7536AFD6" w14:textId="77777777" w:rsidR="0082668D" w:rsidRDefault="0082668D" w:rsidP="00BC57B1">
            <w:pPr>
              <w:contextualSpacing/>
              <w:rPr>
                <w:rFonts w:cs="Arial"/>
              </w:rPr>
            </w:pPr>
            <w:r>
              <w:rPr>
                <w:rFonts w:cs="Arial"/>
              </w:rPr>
              <w:t>Signal:</w:t>
            </w:r>
          </w:p>
          <w:p w14:paraId="4E048F4A"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42036BF" wp14:editId="62E0EFD0">
                  <wp:extent cx="152400" cy="152400"/>
                  <wp:effectExtent l="0" t="0" r="0" b="0"/>
                  <wp:docPr id="1736"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72ba0eccc01d16ed28c6a7a512858b8a" w:history="1">
              <w:r>
                <w:rPr>
                  <w:rStyle w:val="Hyperlink"/>
                  <w:rFonts w:cs="Arial"/>
                </w:rPr>
                <w:t>Request Selected Camera ID</w:t>
              </w:r>
            </w:hyperlink>
          </w:p>
        </w:tc>
        <w:tc>
          <w:tcPr>
            <w:tcW w:w="7654" w:type="dxa"/>
          </w:tcPr>
          <w:p w14:paraId="1FF9EF1D" w14:textId="77777777" w:rsidR="0082668D" w:rsidRDefault="0082668D" w:rsidP="00BC57B1">
            <w:pPr>
              <w:rPr>
                <w:rFonts w:cs="Arial"/>
              </w:rPr>
            </w:pPr>
            <w:r>
              <w:rPr>
                <w:rFonts w:cs="Arial"/>
              </w:rPr>
              <w:t>Signal Description:</w:t>
            </w:r>
          </w:p>
          <w:p w14:paraId="5256EE38" w14:textId="77777777" w:rsidR="0082668D" w:rsidRDefault="0082668D" w:rsidP="00BC57B1">
            <w:pPr>
              <w:rPr>
                <w:rFonts w:cs="Arial"/>
              </w:rPr>
            </w:pPr>
            <w:r w:rsidRPr="00275823">
              <w:rPr>
                <w:rFonts w:cs="Arial"/>
              </w:rPr>
              <w:t xml:space="preserve">Identification number/name of the camera requested by the user </w:t>
            </w:r>
          </w:p>
          <w:p w14:paraId="6BFDCD82" w14:textId="77777777" w:rsidR="0082668D" w:rsidRDefault="0082668D" w:rsidP="00BC57B1">
            <w:pPr>
              <w:rPr>
                <w:rFonts w:cs="Arial"/>
              </w:rPr>
            </w:pPr>
          </w:p>
          <w:p w14:paraId="02C1D50A" w14:textId="77777777" w:rsidR="0082668D" w:rsidRPr="0046598F" w:rsidRDefault="0082668D" w:rsidP="00BC57B1">
            <w:pPr>
              <w:rPr>
                <w:rFonts w:cs="Arial"/>
                <w:color w:val="000000"/>
              </w:rPr>
            </w:pPr>
            <w:r>
              <w:rPr>
                <w:rFonts w:cs="Arial"/>
                <w:color w:val="000000"/>
              </w:rPr>
              <w:t>Received from:</w:t>
            </w:r>
          </w:p>
          <w:p w14:paraId="611687D2" w14:textId="77777777" w:rsidR="0082668D" w:rsidRPr="00C8319B" w:rsidRDefault="0082668D" w:rsidP="00BC57B1">
            <w:pPr>
              <w:pStyle w:val="ListParagraph"/>
              <w:numPr>
                <w:ilvl w:val="0"/>
                <w:numId w:val="12"/>
              </w:numPr>
              <w:rPr>
                <w:rFonts w:cs="Arial"/>
              </w:rPr>
            </w:pPr>
            <w:r>
              <w:rPr>
                <w:noProof/>
              </w:rPr>
              <w:drawing>
                <wp:inline distT="0" distB="0" distL="0" distR="0" wp14:anchorId="6A5CE1C4" wp14:editId="084E08EE">
                  <wp:extent cx="152400" cy="152400"/>
                  <wp:effectExtent l="0" t="0" r="0" b="0"/>
                  <wp:docPr id="173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35e6c88fe3a2f23daa05694999957fe" w:history="1">
              <w:r>
                <w:rPr>
                  <w:rStyle w:val="Hyperlink"/>
                  <w:rFonts w:cs="Arial"/>
                </w:rPr>
                <w:t>Get user request</w:t>
              </w:r>
            </w:hyperlink>
          </w:p>
        </w:tc>
      </w:tr>
    </w:tbl>
    <w:p w14:paraId="23AFC3CB" w14:textId="77777777" w:rsidR="0082668D" w:rsidRDefault="0082668D" w:rsidP="00A7465B">
      <w:pPr>
        <w:contextualSpacing/>
        <w:rPr>
          <w:rFonts w:cs="Arial"/>
        </w:rPr>
      </w:pPr>
    </w:p>
    <w:p w14:paraId="28F71731"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B816BEE" w14:textId="77777777" w:rsidTr="00CD7DFE">
        <w:trPr>
          <w:trHeight w:val="260"/>
        </w:trPr>
        <w:tc>
          <w:tcPr>
            <w:tcW w:w="2689" w:type="dxa"/>
            <w:shd w:val="clear" w:color="auto" w:fill="D9D9D9" w:themeFill="background1" w:themeFillShade="D9"/>
            <w:noWrap/>
            <w:hideMark/>
          </w:tcPr>
          <w:p w14:paraId="2A41817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E10F485"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51395290" w14:textId="77777777" w:rsidTr="00CD7DFE">
        <w:trPr>
          <w:trHeight w:val="410"/>
        </w:trPr>
        <w:tc>
          <w:tcPr>
            <w:tcW w:w="2689" w:type="dxa"/>
            <w:noWrap/>
          </w:tcPr>
          <w:p w14:paraId="0F166C98" w14:textId="77777777" w:rsidR="00CD7DFE" w:rsidRDefault="00CD7DFE" w:rsidP="00BC57B1">
            <w:pPr>
              <w:contextualSpacing/>
              <w:rPr>
                <w:rFonts w:cs="Arial"/>
              </w:rPr>
            </w:pPr>
            <w:r>
              <w:rPr>
                <w:rFonts w:cs="Arial"/>
              </w:rPr>
              <w:t>camera id</w:t>
            </w:r>
          </w:p>
          <w:p w14:paraId="6A50C29B" w14:textId="77777777" w:rsidR="00CD7DFE" w:rsidRDefault="00CD7DFE" w:rsidP="00BC57B1">
            <w:pPr>
              <w:contextualSpacing/>
              <w:rPr>
                <w:rFonts w:cs="Arial"/>
              </w:rPr>
            </w:pPr>
            <w:r>
              <w:rPr>
                <w:rFonts w:cs="Arial"/>
              </w:rPr>
              <w:t>Signal:</w:t>
            </w:r>
          </w:p>
          <w:p w14:paraId="3746A7C6" w14:textId="77777777" w:rsidR="00CD7DFE" w:rsidRDefault="00CD7DFE" w:rsidP="00BC57B1">
            <w:pPr>
              <w:contextualSpacing/>
              <w:rPr>
                <w:rFonts w:cs="Arial"/>
              </w:rPr>
            </w:pPr>
            <w:r>
              <w:rPr>
                <w:noProof/>
              </w:rPr>
              <w:drawing>
                <wp:inline distT="0" distB="0" distL="0" distR="0" wp14:anchorId="34B93514" wp14:editId="403616F5">
                  <wp:extent cx="152400" cy="152400"/>
                  <wp:effectExtent l="0" t="0" r="0" b="0"/>
                  <wp:docPr id="1740"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3a815af71cd52770cf5393bf334dafb9" w:history="1">
              <w:r>
                <w:rPr>
                  <w:rStyle w:val="Hyperlink"/>
                  <w:rFonts w:cs="Arial"/>
                </w:rPr>
                <w:t>Request Selected Camera View</w:t>
              </w:r>
            </w:hyperlink>
          </w:p>
        </w:tc>
        <w:tc>
          <w:tcPr>
            <w:tcW w:w="7512" w:type="dxa"/>
            <w:noWrap/>
          </w:tcPr>
          <w:p w14:paraId="2C9F2D40" w14:textId="77777777" w:rsidR="00CD7DFE" w:rsidRDefault="00CD7DFE" w:rsidP="00BC57B1">
            <w:pPr>
              <w:rPr>
                <w:rFonts w:cs="Arial"/>
              </w:rPr>
            </w:pPr>
            <w:r>
              <w:rPr>
                <w:rFonts w:cs="Arial"/>
              </w:rPr>
              <w:t>Signal Description:</w:t>
            </w:r>
          </w:p>
          <w:p w14:paraId="7197AD50" w14:textId="77777777" w:rsidR="00CD7DFE" w:rsidRDefault="00CD7DFE" w:rsidP="00BC57B1">
            <w:pPr>
              <w:rPr>
                <w:rFonts w:cs="Arial"/>
              </w:rPr>
            </w:pPr>
            <w:r>
              <w:rPr>
                <w:rFonts w:cs="Arial"/>
              </w:rPr>
              <w:t>Request the video stream from a particular camera (by its ID (identification) number)</w:t>
            </w:r>
          </w:p>
          <w:p w14:paraId="62E0D7B0" w14:textId="77777777" w:rsidR="00CD7DFE" w:rsidRDefault="00CD7DFE" w:rsidP="00BC57B1">
            <w:pPr>
              <w:rPr>
                <w:rFonts w:cs="Arial"/>
              </w:rPr>
            </w:pPr>
          </w:p>
          <w:p w14:paraId="66BF5E11" w14:textId="77777777" w:rsidR="00CD7DFE" w:rsidRPr="00275823" w:rsidRDefault="00CD7DFE" w:rsidP="00BC57B1">
            <w:pPr>
              <w:rPr>
                <w:rFonts w:cs="Arial"/>
                <w:color w:val="000000"/>
              </w:rPr>
            </w:pPr>
            <w:r>
              <w:rPr>
                <w:rFonts w:cs="Arial"/>
                <w:color w:val="000000"/>
              </w:rPr>
              <w:t>Sent to:</w:t>
            </w:r>
          </w:p>
          <w:p w14:paraId="568897ED"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761B94E9" wp14:editId="1B2C9BAB">
                  <wp:extent cx="152400" cy="152400"/>
                  <wp:effectExtent l="0" t="0" r="0" b="0"/>
                  <wp:docPr id="174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91761c0bfd7a931f677215649ba9470" w:history="1">
              <w:r>
                <w:rPr>
                  <w:rStyle w:val="Hyperlink"/>
                  <w:rFonts w:cs="Arial"/>
                  <w:color w:val="000000"/>
                </w:rPr>
                <w:t>Request selected camera view</w:t>
              </w:r>
            </w:hyperlink>
          </w:p>
        </w:tc>
      </w:tr>
    </w:tbl>
    <w:p w14:paraId="1F2134A2" w14:textId="77777777" w:rsidR="00CD7DFE" w:rsidRDefault="00CD7DFE" w:rsidP="00A72B37"/>
    <w:p w14:paraId="57ECE7EB" w14:textId="77777777" w:rsidR="00A72B37" w:rsidRDefault="00A72B37" w:rsidP="00A72B37">
      <w:pPr>
        <w:pStyle w:val="Heading4"/>
      </w:pPr>
      <w:r>
        <w:t>Logical</w:t>
      </w:r>
      <w:r w:rsidRPr="00F15706">
        <w:t xml:space="preserve"> Parameters</w:t>
      </w:r>
    </w:p>
    <w:p w14:paraId="3689FDA2" w14:textId="77777777" w:rsidR="00A72B37" w:rsidRDefault="00A72B37" w:rsidP="00A72B37"/>
    <w:p w14:paraId="66D412D4"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5B24ECDE" w14:textId="77777777" w:rsidTr="00EB7D77">
        <w:trPr>
          <w:trHeight w:val="211"/>
        </w:trPr>
        <w:tc>
          <w:tcPr>
            <w:tcW w:w="2689" w:type="dxa"/>
            <w:shd w:val="clear" w:color="auto" w:fill="D9D9D9" w:themeFill="background1" w:themeFillShade="D9"/>
            <w:noWrap/>
            <w:hideMark/>
          </w:tcPr>
          <w:p w14:paraId="70E34D31"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5B154C82"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E8CAD94" w14:textId="77777777" w:rsidTr="00EB7D77">
        <w:trPr>
          <w:trHeight w:val="410"/>
        </w:trPr>
        <w:tc>
          <w:tcPr>
            <w:tcW w:w="2689" w:type="dxa"/>
            <w:noWrap/>
          </w:tcPr>
          <w:p w14:paraId="329FF217"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3D173658"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73975A41" w14:textId="77777777" w:rsidTr="00EB7D77">
        <w:trPr>
          <w:trHeight w:val="410"/>
        </w:trPr>
        <w:tc>
          <w:tcPr>
            <w:tcW w:w="2689" w:type="dxa"/>
            <w:noWrap/>
          </w:tcPr>
          <w:p w14:paraId="35EBD7EA"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33C6FAFC" w14:textId="77777777" w:rsidR="009649F4" w:rsidRPr="003F473D" w:rsidRDefault="009649F4" w:rsidP="00EB7D77">
            <w:pPr>
              <w:rPr>
                <w:rFonts w:cs="Arial"/>
                <w:color w:val="000000"/>
                <w:sz w:val="18"/>
                <w:szCs w:val="18"/>
              </w:rPr>
            </w:pPr>
          </w:p>
        </w:tc>
      </w:tr>
    </w:tbl>
    <w:p w14:paraId="106E5F1C" w14:textId="77777777" w:rsidR="009649F4" w:rsidRDefault="009649F4" w:rsidP="00A72B37"/>
    <w:p w14:paraId="7543736F" w14:textId="77777777" w:rsidR="00822913" w:rsidRDefault="00822913" w:rsidP="00822913">
      <w:pPr>
        <w:pStyle w:val="Heading3"/>
      </w:pPr>
      <w:r>
        <w:t>Function Modeling</w:t>
      </w:r>
    </w:p>
    <w:p w14:paraId="37B0675B" w14:textId="77777777" w:rsidR="00EF5443" w:rsidRPr="00C75AE5" w:rsidRDefault="00EF5443" w:rsidP="00EF5443"/>
    <w:p w14:paraId="0579D59E" w14:textId="77777777" w:rsidR="002D15F6" w:rsidRDefault="002D15F6" w:rsidP="0061324D">
      <w:pPr>
        <w:pStyle w:val="Heading4"/>
        <w:numPr>
          <w:ilvl w:val="3"/>
          <w:numId w:val="4"/>
        </w:numPr>
      </w:pPr>
      <w:r>
        <w:lastRenderedPageBreak/>
        <w:t>Use Cases</w:t>
      </w:r>
    </w:p>
    <w:p w14:paraId="2E04D3C9" w14:textId="77777777" w:rsidR="002D15F6" w:rsidRDefault="002D15F6" w:rsidP="002D15F6"/>
    <w:p w14:paraId="0A3D812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490019D" w14:textId="77777777" w:rsidR="009649F4" w:rsidRDefault="009649F4" w:rsidP="009649F4">
      <w:pPr>
        <w:pStyle w:val="Heading4"/>
        <w:numPr>
          <w:ilvl w:val="3"/>
          <w:numId w:val="4"/>
        </w:numPr>
      </w:pPr>
      <w:r>
        <w:t>State Charts</w:t>
      </w:r>
    </w:p>
    <w:p w14:paraId="539AE56F" w14:textId="77777777" w:rsidR="00195B38" w:rsidRDefault="00195B38" w:rsidP="00A76553">
      <w:pPr>
        <w:contextualSpacing/>
        <w:rPr>
          <w:color w:val="A6A6A6" w:themeColor="background1" w:themeShade="A6"/>
        </w:rPr>
      </w:pPr>
    </w:p>
    <w:p w14:paraId="7860C7D6"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33DF47E4" w14:textId="77777777" w:rsidR="00A76553" w:rsidRPr="00FF5F72" w:rsidRDefault="00A76553" w:rsidP="00A76553">
      <w:pPr>
        <w:contextualSpacing/>
        <w:rPr>
          <w:color w:val="A6A6A6" w:themeColor="background1" w:themeShade="A6"/>
        </w:rPr>
      </w:pPr>
    </w:p>
    <w:p w14:paraId="17D5C614" w14:textId="77777777" w:rsidR="00A76553" w:rsidRPr="00004083" w:rsidRDefault="00A76553" w:rsidP="00A76553">
      <w:pPr>
        <w:contextualSpacing/>
        <w:rPr>
          <w:rFonts w:cs="Arial"/>
        </w:rPr>
      </w:pPr>
    </w:p>
    <w:p w14:paraId="7F1CB558" w14:textId="77777777" w:rsidR="009649F4" w:rsidRDefault="009649F4" w:rsidP="009649F4">
      <w:pPr>
        <w:pStyle w:val="Heading4"/>
        <w:numPr>
          <w:ilvl w:val="3"/>
          <w:numId w:val="4"/>
        </w:numPr>
      </w:pPr>
      <w:r>
        <w:t>Activity Diagrams</w:t>
      </w:r>
    </w:p>
    <w:p w14:paraId="0B65E722" w14:textId="77777777" w:rsidR="009649F4" w:rsidRDefault="009649F4" w:rsidP="009649F4"/>
    <w:p w14:paraId="5F60C80F"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1EE7D6F2" w14:textId="77777777" w:rsidR="009649F4" w:rsidRPr="00FF5F72" w:rsidRDefault="009649F4" w:rsidP="009649F4">
      <w:pPr>
        <w:contextualSpacing/>
        <w:rPr>
          <w:color w:val="A6A6A6" w:themeColor="background1" w:themeShade="A6"/>
        </w:rPr>
      </w:pPr>
    </w:p>
    <w:p w14:paraId="3F2DC02E" w14:textId="77777777" w:rsidR="009649F4" w:rsidRDefault="009649F4" w:rsidP="009649F4">
      <w:pPr>
        <w:pStyle w:val="Heading4"/>
        <w:numPr>
          <w:ilvl w:val="3"/>
          <w:numId w:val="4"/>
        </w:numPr>
      </w:pPr>
      <w:r>
        <w:t>Sequence Diagrams</w:t>
      </w:r>
    </w:p>
    <w:p w14:paraId="59327C60" w14:textId="77777777" w:rsidR="00987D84" w:rsidRPr="00EB7D77" w:rsidRDefault="00987D84" w:rsidP="00EB7D77">
      <w:pPr>
        <w:rPr>
          <w:rStyle w:val="SubtleEmphasis"/>
          <w:i w:val="0"/>
          <w:iCs w:val="0"/>
          <w:color w:val="auto"/>
          <w:highlight w:val="green"/>
        </w:rPr>
      </w:pPr>
    </w:p>
    <w:p w14:paraId="00DA5CA6"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542103C0" w14:textId="77777777" w:rsidR="00987D84" w:rsidRDefault="00987D84" w:rsidP="00987D84"/>
    <w:p w14:paraId="1199C67A" w14:textId="77777777" w:rsidR="009649F4" w:rsidRDefault="009649F4" w:rsidP="009649F4"/>
    <w:p w14:paraId="53600093" w14:textId="77777777" w:rsidR="009649F4" w:rsidRDefault="009649F4" w:rsidP="009649F4">
      <w:pPr>
        <w:pStyle w:val="Heading4"/>
        <w:numPr>
          <w:ilvl w:val="3"/>
          <w:numId w:val="4"/>
        </w:numPr>
      </w:pPr>
      <w:r>
        <w:t>Decision Tables</w:t>
      </w:r>
    </w:p>
    <w:p w14:paraId="2502E178" w14:textId="77777777" w:rsidR="009649F4" w:rsidRDefault="009649F4" w:rsidP="009649F4"/>
    <w:p w14:paraId="7A9078CE" w14:textId="77777777" w:rsidR="00F15706" w:rsidRDefault="00DA0800" w:rsidP="00822913">
      <w:pPr>
        <w:pStyle w:val="Heading3"/>
      </w:pPr>
      <w:r>
        <w:t>Function Requirements</w:t>
      </w:r>
    </w:p>
    <w:p w14:paraId="13776A3B" w14:textId="77777777" w:rsidR="00F15706" w:rsidRDefault="00F15706" w:rsidP="00783BCF">
      <w:pPr>
        <w:pStyle w:val="Heading4"/>
      </w:pPr>
      <w:r>
        <w:t>Functional Requirements</w:t>
      </w:r>
    </w:p>
    <w:p w14:paraId="6733026B" w14:textId="77777777" w:rsidR="006E54B3" w:rsidRDefault="00F15706" w:rsidP="006E54B3">
      <w:pPr>
        <w:pStyle w:val="Heading5"/>
      </w:pPr>
      <w:r>
        <w:t>Normal Operation</w:t>
      </w:r>
    </w:p>
    <w:p w14:paraId="2AF0AA6C" w14:textId="77777777" w:rsidR="005961D3" w:rsidRDefault="005961D3" w:rsidP="00BB6A63"/>
    <w:p w14:paraId="6DC6CC1F" w14:textId="77777777" w:rsidR="005961D3" w:rsidRDefault="005961D3" w:rsidP="005961D3">
      <w:pPr>
        <w:rPr>
          <w:color w:val="A6A6A6" w:themeColor="background1" w:themeShade="A6"/>
        </w:rPr>
      </w:pPr>
      <w:r>
        <w:rPr>
          <w:color w:val="A6A6A6" w:themeColor="background1" w:themeShade="A6"/>
        </w:rPr>
        <w:t>No Normal Operation Requirements specified.</w:t>
      </w:r>
    </w:p>
    <w:p w14:paraId="7E91A7C3" w14:textId="77777777" w:rsidR="00F15706" w:rsidRDefault="00F15706" w:rsidP="00783BCF">
      <w:pPr>
        <w:pStyle w:val="Heading5"/>
      </w:pPr>
      <w:r>
        <w:t>Error Handling</w:t>
      </w:r>
    </w:p>
    <w:p w14:paraId="34DDD043" w14:textId="77777777" w:rsidR="005961D3" w:rsidRDefault="005961D3" w:rsidP="00BB6A63"/>
    <w:p w14:paraId="3C8B6DE3" w14:textId="77777777" w:rsidR="005961D3" w:rsidRDefault="005961D3" w:rsidP="005961D3">
      <w:pPr>
        <w:rPr>
          <w:color w:val="A6A6A6" w:themeColor="background1" w:themeShade="A6"/>
        </w:rPr>
      </w:pPr>
      <w:r>
        <w:rPr>
          <w:color w:val="A6A6A6" w:themeColor="background1" w:themeShade="A6"/>
        </w:rPr>
        <w:t>No Error Handling Requirements specified.</w:t>
      </w:r>
    </w:p>
    <w:p w14:paraId="4C03653F" w14:textId="77777777" w:rsidR="00DD7D94" w:rsidRDefault="00DD7D94" w:rsidP="00DD7D94">
      <w:pPr>
        <w:pStyle w:val="Heading4"/>
      </w:pPr>
      <w:r>
        <w:t>Non-Functional Requirements</w:t>
      </w:r>
    </w:p>
    <w:p w14:paraId="394FFC2D" w14:textId="77777777" w:rsidR="005961D3" w:rsidRDefault="005961D3" w:rsidP="00BB6A63"/>
    <w:p w14:paraId="4C8A1F77" w14:textId="77777777" w:rsidR="005961D3" w:rsidRDefault="005961D3" w:rsidP="005961D3">
      <w:pPr>
        <w:rPr>
          <w:color w:val="A6A6A6" w:themeColor="background1" w:themeShade="A6"/>
        </w:rPr>
      </w:pPr>
      <w:r>
        <w:rPr>
          <w:color w:val="A6A6A6" w:themeColor="background1" w:themeShade="A6"/>
        </w:rPr>
        <w:t>No Non-Functional Requirements specified.</w:t>
      </w:r>
    </w:p>
    <w:p w14:paraId="69E5FF41" w14:textId="77777777" w:rsidR="00DF462B" w:rsidRDefault="00427220" w:rsidP="00DF462B">
      <w:pPr>
        <w:pStyle w:val="Heading4"/>
      </w:pPr>
      <w:r>
        <w:t>Functional</w:t>
      </w:r>
      <w:r w:rsidR="00DF462B">
        <w:t xml:space="preserve"> Safety Requirements</w:t>
      </w:r>
    </w:p>
    <w:p w14:paraId="377E5773" w14:textId="77777777" w:rsidR="00DF462B" w:rsidRDefault="00DF462B" w:rsidP="00DF462B">
      <w:pPr>
        <w:rPr>
          <w:highlight w:val="yellow"/>
        </w:rPr>
      </w:pPr>
    </w:p>
    <w:p w14:paraId="04EDB3C4"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E1629A4" w14:textId="77777777" w:rsidR="00DD7D94" w:rsidRDefault="00DD7D94" w:rsidP="00DD7D94">
      <w:pPr>
        <w:pStyle w:val="Heading4"/>
      </w:pPr>
      <w:r>
        <w:t>Other Requirements</w:t>
      </w:r>
    </w:p>
    <w:p w14:paraId="23483E57" w14:textId="77777777" w:rsidR="00DD7D94" w:rsidRDefault="00DD7D94" w:rsidP="00DD7D94">
      <w:pPr>
        <w:pStyle w:val="Heading5"/>
      </w:pPr>
      <w:r>
        <w:t>Design Requirements</w:t>
      </w:r>
    </w:p>
    <w:p w14:paraId="258C4734" w14:textId="77777777" w:rsidR="005961D3" w:rsidRDefault="005961D3" w:rsidP="00CA4A62"/>
    <w:p w14:paraId="11946731" w14:textId="77777777" w:rsidR="005961D3" w:rsidRDefault="005961D3" w:rsidP="005961D3">
      <w:pPr>
        <w:rPr>
          <w:color w:val="A6A6A6" w:themeColor="background1" w:themeShade="A6"/>
        </w:rPr>
      </w:pPr>
      <w:r>
        <w:rPr>
          <w:color w:val="A6A6A6" w:themeColor="background1" w:themeShade="A6"/>
        </w:rPr>
        <w:t>No Design Requirements specified.</w:t>
      </w:r>
    </w:p>
    <w:p w14:paraId="0547795A" w14:textId="77777777" w:rsidR="00CA4A62" w:rsidRDefault="00CA4A62" w:rsidP="00CA4A62">
      <w:pPr>
        <w:pStyle w:val="Heading4"/>
      </w:pPr>
      <w:r>
        <w:t>Uncategorized Requirements</w:t>
      </w:r>
    </w:p>
    <w:p w14:paraId="22072E2A" w14:textId="77777777" w:rsidR="005961D3" w:rsidRDefault="005961D3" w:rsidP="00CA4A62"/>
    <w:p w14:paraId="0882CB24" w14:textId="77777777" w:rsidR="001F5E54" w:rsidRPr="0017445F" w:rsidRDefault="006E25A5" w:rsidP="001F5E54">
      <w:pPr>
        <w:pStyle w:val="RERequirement"/>
        <w:shd w:val="clear" w:color="auto" w:fill="F2F2F2" w:themeFill="background1" w:themeFillShade="F2"/>
      </w:pPr>
      <w:r>
        <w:t>R_Sent_App_32</w:t>
      </w:r>
      <w:r w:rsidR="00AE04B0">
        <w:t xml:space="preserve"> Cloud Stored Video Stream - Select View</w:t>
      </w:r>
    </w:p>
    <w:p w14:paraId="1CB7DB4E" w14:textId="77777777" w:rsidR="001F5E54" w:rsidRDefault="00AE04B0" w:rsidP="001F5E54">
      <w:pPr>
        <w:rPr>
          <w:rFonts w:cs="Arial"/>
        </w:rPr>
      </w:pPr>
      <w:r>
        <w:rPr>
          <w:rFonts w:cs="Arial"/>
        </w:rPr>
        <w:lastRenderedPageBreak/>
        <w:t>After terminating video streaming, the Ford Pass Application shall allow user to change camera view on the Ford Pass application.</w:t>
      </w:r>
    </w:p>
    <w:p w14:paraId="5464EDC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D1D0B8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034FE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R_Sent_App_32</w:t>
            </w:r>
          </w:p>
        </w:tc>
      </w:tr>
      <w:tr w:rsidR="001F5E54" w:rsidRPr="00FD127C" w14:paraId="07C0DC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4F7C1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57DCD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allows user to change vehicle camera to watch the video</w:t>
            </w:r>
          </w:p>
        </w:tc>
      </w:tr>
      <w:tr w:rsidR="001F5E54" w:rsidRPr="00FD127C" w14:paraId="6F07AC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DFDE1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5856D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29D00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64234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AAC6E4" w14:textId="77777777" w:rsidR="00E77D14" w:rsidRDefault="00E77D14"/>
        </w:tc>
      </w:tr>
      <w:tr w:rsidR="001F5E54" w:rsidRPr="00FD127C" w14:paraId="5598F9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18E4A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085E9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20A53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6FD05A" w14:textId="77777777" w:rsidR="00E77D14" w:rsidRDefault="00E77D14"/>
        </w:tc>
      </w:tr>
      <w:tr w:rsidR="001F5E54" w:rsidRPr="00FD127C" w14:paraId="34CA601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AB069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28C3A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95CADB0" wp14:editId="1380061E">
                  <wp:extent cx="152400" cy="152400"/>
                  <wp:effectExtent l="0" t="0" r="0" b="0"/>
                  <wp:docPr id="1744"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R_F_Sentinel_00025 Video Stored on Cloud - Select View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E757C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1F5346" w14:textId="77777777" w:rsidR="00E77D14" w:rsidRDefault="00E77D14"/>
        </w:tc>
      </w:tr>
      <w:tr w:rsidR="001F5E54" w:rsidRPr="00FD127C" w14:paraId="31569C0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D482D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ACF01D"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84593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601E5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78339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5FEEBD" w14:textId="77777777" w:rsidR="00E77D14" w:rsidRDefault="00E77D14"/>
        </w:tc>
      </w:tr>
      <w:tr w:rsidR="001F5E54" w:rsidRPr="00FD127C" w14:paraId="19681F7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ADA54B" w14:textId="77777777" w:rsidR="001F5E54" w:rsidRPr="00FD127C" w:rsidRDefault="0052661D" w:rsidP="00A84EEF">
            <w:pPr>
              <w:rPr>
                <w:rFonts w:cs="Arial"/>
                <w:bCs/>
                <w:color w:val="808080" w:themeColor="background1" w:themeShade="80"/>
                <w:sz w:val="16"/>
                <w:szCs w:val="14"/>
              </w:rPr>
            </w:pPr>
            <w:hyperlink r:id="rId20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AB10C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AF76A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A8BEB8D" w14:textId="77777777" w:rsidR="000D7866" w:rsidRPr="00E47D48" w:rsidRDefault="000D7866" w:rsidP="00E47D48">
      <w:pPr>
        <w:rPr>
          <w:color w:val="FF0000"/>
        </w:rPr>
      </w:pPr>
    </w:p>
    <w:p w14:paraId="74D85976" w14:textId="77777777" w:rsidR="009C1EEC" w:rsidRDefault="000D732E" w:rsidP="0061324D">
      <w:pPr>
        <w:pStyle w:val="Heading2"/>
        <w:numPr>
          <w:ilvl w:val="1"/>
          <w:numId w:val="4"/>
        </w:numPr>
      </w:pPr>
      <w:r>
        <w:t xml:space="preserve">Logical Function </w:t>
      </w:r>
      <w:r>
        <w:rPr>
          <w:noProof/>
        </w:rPr>
        <w:drawing>
          <wp:inline distT="0" distB="0" distL="0" distR="0" wp14:anchorId="317763D2" wp14:editId="4C3D4E99">
            <wp:extent cx="152400" cy="152400"/>
            <wp:effectExtent l="0" t="0" r="0" b="0"/>
            <wp:docPr id="174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94" w:name="_935e6c88fe3a2f23daa05694999957fe"/>
      <w:r w:rsidR="008E73AE">
        <w:t>Get user request</w:t>
      </w:r>
      <w:bookmarkEnd w:id="194"/>
    </w:p>
    <w:p w14:paraId="2AECEA85" w14:textId="77777777" w:rsidR="0061785D" w:rsidRDefault="0061785D" w:rsidP="00783BCF">
      <w:pPr>
        <w:pStyle w:val="Heading3"/>
      </w:pPr>
      <w:r>
        <w:t xml:space="preserve">Function </w:t>
      </w:r>
      <w:r w:rsidR="00283752">
        <w:t>Overview</w:t>
      </w:r>
    </w:p>
    <w:p w14:paraId="5DEDC476" w14:textId="77777777" w:rsidR="00427220" w:rsidRDefault="000D732E" w:rsidP="00427220">
      <w:pPr>
        <w:pStyle w:val="Heading4"/>
      </w:pPr>
      <w:r>
        <w:t xml:space="preserve">Function </w:t>
      </w:r>
      <w:r w:rsidR="00283752">
        <w:t>Description</w:t>
      </w:r>
    </w:p>
    <w:p w14:paraId="0596BC09" w14:textId="77777777" w:rsidR="00794B45" w:rsidRDefault="00794B45" w:rsidP="009C1EEC">
      <w:pPr>
        <w:contextualSpacing/>
      </w:pPr>
    </w:p>
    <w:p w14:paraId="02B85E98" w14:textId="77777777" w:rsidR="00AC0C92" w:rsidRDefault="00AC0C92" w:rsidP="009C1EEC">
      <w:pPr>
        <w:contextualSpacing/>
      </w:pPr>
      <w:r>
        <w:t>Function is allocated to:</w:t>
      </w:r>
    </w:p>
    <w:p w14:paraId="76119EF8" w14:textId="77777777" w:rsidR="00AC0C92" w:rsidRDefault="00604AF5" w:rsidP="0061324D">
      <w:pPr>
        <w:pStyle w:val="ListParagraph"/>
        <w:numPr>
          <w:ilvl w:val="0"/>
          <w:numId w:val="13"/>
        </w:numPr>
        <w:contextualSpacing/>
      </w:pPr>
      <w:r>
        <w:rPr>
          <w:noProof/>
        </w:rPr>
        <w:drawing>
          <wp:inline distT="0" distB="0" distL="0" distR="0" wp14:anchorId="66FD1F38" wp14:editId="17A386CE">
            <wp:extent cx="152400" cy="152400"/>
            <wp:effectExtent l="0" t="0" r="0" b="0"/>
            <wp:docPr id="1748"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stopping of live video streaming on FordPass App</w:t>
      </w:r>
      <w:r>
        <w:t xml:space="preserve"> &lt;&lt;Logical&gt;&gt;</w:t>
      </w:r>
    </w:p>
    <w:p w14:paraId="1D0C8151" w14:textId="77777777" w:rsidR="00AC0C92" w:rsidRDefault="00604AF5" w:rsidP="0061324D">
      <w:pPr>
        <w:pStyle w:val="ListParagraph"/>
        <w:numPr>
          <w:ilvl w:val="0"/>
          <w:numId w:val="13"/>
        </w:numPr>
        <w:contextualSpacing/>
      </w:pPr>
      <w:r>
        <w:rPr>
          <w:noProof/>
        </w:rPr>
        <w:drawing>
          <wp:inline distT="0" distB="0" distL="0" distR="0" wp14:anchorId="7777500B" wp14:editId="3746B394">
            <wp:extent cx="152400" cy="152400"/>
            <wp:effectExtent l="0" t="0" r="0" b="0"/>
            <wp:docPr id="1750"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HMI</w:t>
      </w:r>
      <w:r>
        <w:t xml:space="preserve"> &lt;&lt;Logical&gt;&gt;</w:t>
      </w:r>
    </w:p>
    <w:p w14:paraId="03C9B627" w14:textId="77777777" w:rsidR="00AC0C92" w:rsidRDefault="00604AF5" w:rsidP="0061324D">
      <w:pPr>
        <w:pStyle w:val="ListParagraph"/>
        <w:numPr>
          <w:ilvl w:val="0"/>
          <w:numId w:val="13"/>
        </w:numPr>
        <w:contextualSpacing/>
      </w:pPr>
      <w:r>
        <w:rPr>
          <w:noProof/>
        </w:rPr>
        <w:drawing>
          <wp:inline distT="0" distB="0" distL="0" distR="0" wp14:anchorId="2E63F8BA" wp14:editId="4C49C7BE">
            <wp:extent cx="152400" cy="152400"/>
            <wp:effectExtent l="0" t="0" r="0" b="0"/>
            <wp:docPr id="1752"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6C5DB2B5" w14:textId="77777777" w:rsidR="00794B45" w:rsidRDefault="00794B45" w:rsidP="009C1EEC">
      <w:pPr>
        <w:contextualSpacing/>
      </w:pPr>
    </w:p>
    <w:p w14:paraId="619DC0F7" w14:textId="77777777" w:rsidR="009C1EEC" w:rsidRDefault="009C1EEC" w:rsidP="009C1EEC">
      <w:pPr>
        <w:contextualSpacing/>
      </w:pPr>
      <w:r w:rsidRPr="00A554C4">
        <w:t>Get user request</w:t>
      </w:r>
    </w:p>
    <w:p w14:paraId="7C009D44" w14:textId="77777777" w:rsidR="00282E2C" w:rsidRDefault="000D732E" w:rsidP="00FD32A2">
      <w:pPr>
        <w:pStyle w:val="Heading4"/>
      </w:pPr>
      <w:r>
        <w:t xml:space="preserve">Function </w:t>
      </w:r>
      <w:r w:rsidR="00282E2C">
        <w:t>Variants</w:t>
      </w:r>
    </w:p>
    <w:p w14:paraId="3E9E3C3B" w14:textId="77777777" w:rsidR="00282E2C" w:rsidRDefault="00282E2C" w:rsidP="00282E2C"/>
    <w:p w14:paraId="57796718"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1DB1B9A0" w14:textId="77777777" w:rsidTr="00EB7D77">
        <w:trPr>
          <w:trHeight w:val="314"/>
        </w:trPr>
        <w:tc>
          <w:tcPr>
            <w:tcW w:w="2523" w:type="dxa"/>
            <w:shd w:val="clear" w:color="auto" w:fill="D9D9D9" w:themeFill="background1" w:themeFillShade="D9"/>
          </w:tcPr>
          <w:p w14:paraId="6774DE61"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09842734"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2DE0A1F3"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279234BB" w14:textId="77777777" w:rsidTr="00EB7D77">
        <w:trPr>
          <w:trHeight w:val="198"/>
        </w:trPr>
        <w:tc>
          <w:tcPr>
            <w:tcW w:w="2523" w:type="dxa"/>
          </w:tcPr>
          <w:p w14:paraId="462AFA81"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79D8F65C" w14:textId="77777777" w:rsidR="000D732E" w:rsidRPr="009E3B7C" w:rsidRDefault="000D732E" w:rsidP="00EB7D77">
            <w:pPr>
              <w:overflowPunct/>
              <w:autoSpaceDE/>
              <w:autoSpaceDN/>
              <w:adjustRightInd/>
              <w:textAlignment w:val="center"/>
              <w:rPr>
                <w:rFonts w:cs="Arial"/>
              </w:rPr>
            </w:pPr>
          </w:p>
        </w:tc>
        <w:tc>
          <w:tcPr>
            <w:tcW w:w="2551" w:type="dxa"/>
          </w:tcPr>
          <w:p w14:paraId="13701CEA" w14:textId="77777777" w:rsidR="000D732E" w:rsidRDefault="000D732E" w:rsidP="00EB7D77">
            <w:pPr>
              <w:rPr>
                <w:rFonts w:cs="Arial"/>
                <w:lang w:val="en-GB"/>
              </w:rPr>
            </w:pPr>
            <w:r>
              <w:rPr>
                <w:rFonts w:cs="Arial"/>
                <w:lang w:val="en-GB"/>
              </w:rPr>
              <w:t xml:space="preserve">e.g. ExtLightTechnology = LED </w:t>
            </w:r>
          </w:p>
          <w:p w14:paraId="4F11E94A" w14:textId="77777777" w:rsidR="000D732E" w:rsidRDefault="000D732E" w:rsidP="00EB7D77">
            <w:pPr>
              <w:rPr>
                <w:rFonts w:cs="Arial"/>
                <w:lang w:val="en-GB"/>
              </w:rPr>
            </w:pPr>
            <w:r>
              <w:rPr>
                <w:rFonts w:cs="Arial"/>
                <w:lang w:val="en-GB"/>
              </w:rPr>
              <w:t>OR</w:t>
            </w:r>
          </w:p>
          <w:p w14:paraId="7D2FA321" w14:textId="77777777" w:rsidR="000D732E" w:rsidRPr="005A344A" w:rsidRDefault="000D732E" w:rsidP="00EB7D77">
            <w:pPr>
              <w:rPr>
                <w:rFonts w:cs="Arial"/>
                <w:lang w:val="en-GB"/>
              </w:rPr>
            </w:pPr>
            <w:r>
              <w:rPr>
                <w:rFonts w:cs="Arial"/>
                <w:lang w:val="en-GB"/>
              </w:rPr>
              <w:t>ExtLightTechnology = Xenon</w:t>
            </w:r>
          </w:p>
        </w:tc>
      </w:tr>
    </w:tbl>
    <w:p w14:paraId="2EFDBAA2" w14:textId="77777777" w:rsidR="000D732E" w:rsidRPr="005067FC" w:rsidRDefault="000D732E" w:rsidP="00282E2C">
      <w:pPr>
        <w:rPr>
          <w:i/>
          <w:color w:val="A6A6A6" w:themeColor="background1" w:themeShade="A6"/>
        </w:rPr>
      </w:pPr>
    </w:p>
    <w:p w14:paraId="56EDA461" w14:textId="77777777" w:rsidR="00427220" w:rsidRDefault="00427220" w:rsidP="00FD32A2">
      <w:pPr>
        <w:pStyle w:val="Heading4"/>
      </w:pPr>
      <w:r>
        <w:t>Input Requirements</w:t>
      </w:r>
      <w:r w:rsidR="000D732E">
        <w:t>/Documents</w:t>
      </w:r>
    </w:p>
    <w:p w14:paraId="75C7FAAC"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1BA78A1C" w14:textId="77777777" w:rsidTr="00656A21">
        <w:trPr>
          <w:trHeight w:val="20"/>
        </w:trPr>
        <w:tc>
          <w:tcPr>
            <w:tcW w:w="1561" w:type="dxa"/>
            <w:shd w:val="clear" w:color="auto" w:fill="D9D9D9" w:themeFill="background1" w:themeFillShade="D9"/>
          </w:tcPr>
          <w:p w14:paraId="13E885BC"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5A5F2A7A" w14:textId="77777777" w:rsidR="000D732E" w:rsidRDefault="000D732E" w:rsidP="00EB7D77">
            <w:pPr>
              <w:rPr>
                <w:rFonts w:ascii="Helvetica" w:hAnsi="Helvetica" w:cs="Helvetica"/>
                <w:sz w:val="16"/>
              </w:rPr>
            </w:pPr>
          </w:p>
          <w:p w14:paraId="0FED7878"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24334785"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5E4B8E6F"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3A41F5B" w14:textId="77777777" w:rsidR="000D732E" w:rsidRDefault="000D732E" w:rsidP="00EB7D77">
            <w:pPr>
              <w:rPr>
                <w:rFonts w:ascii="Helvetica" w:hAnsi="Helvetica" w:cs="Helvetica"/>
                <w:b/>
              </w:rPr>
            </w:pPr>
            <w:r>
              <w:rPr>
                <w:rFonts w:ascii="Helvetica" w:hAnsi="Helvetica" w:cs="Helvetica"/>
                <w:b/>
              </w:rPr>
              <w:t>Derived Requirement</w:t>
            </w:r>
          </w:p>
          <w:p w14:paraId="1A53902C" w14:textId="77777777" w:rsidR="000D732E" w:rsidRDefault="000D732E" w:rsidP="00EB7D77">
            <w:pPr>
              <w:rPr>
                <w:rFonts w:ascii="Helvetica" w:hAnsi="Helvetica" w:cs="Helvetica"/>
                <w:sz w:val="16"/>
              </w:rPr>
            </w:pPr>
          </w:p>
          <w:p w14:paraId="12CE9E9C"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52719D6C" w14:textId="77777777" w:rsidTr="00656A21">
        <w:trPr>
          <w:trHeight w:val="20"/>
        </w:trPr>
        <w:tc>
          <w:tcPr>
            <w:tcW w:w="10211" w:type="dxa"/>
            <w:gridSpan w:val="4"/>
            <w:shd w:val="clear" w:color="auto" w:fill="F2F2F2" w:themeFill="background1" w:themeFillShade="F2"/>
          </w:tcPr>
          <w:p w14:paraId="056A19EF"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B62518E" w14:textId="77777777" w:rsidTr="00656A21">
        <w:trPr>
          <w:trHeight w:val="20"/>
        </w:trPr>
        <w:tc>
          <w:tcPr>
            <w:tcW w:w="1561" w:type="dxa"/>
          </w:tcPr>
          <w:p w14:paraId="6BB10987" w14:textId="77777777" w:rsidR="000D732E" w:rsidRPr="00D410AE" w:rsidRDefault="000D732E" w:rsidP="00EB7D77">
            <w:pPr>
              <w:rPr>
                <w:rFonts w:cs="Arial"/>
              </w:rPr>
            </w:pPr>
          </w:p>
        </w:tc>
        <w:tc>
          <w:tcPr>
            <w:tcW w:w="2694" w:type="dxa"/>
          </w:tcPr>
          <w:p w14:paraId="01C78352" w14:textId="77777777" w:rsidR="000D732E" w:rsidRDefault="000D732E" w:rsidP="00EB7D77">
            <w:pPr>
              <w:rPr>
                <w:rFonts w:cs="Arial"/>
              </w:rPr>
            </w:pPr>
            <w:r>
              <w:rPr>
                <w:rFonts w:cs="Arial"/>
              </w:rPr>
              <w:t>&lt;Example:</w:t>
            </w:r>
          </w:p>
          <w:p w14:paraId="5E059D41" w14:textId="77777777" w:rsidR="000D732E" w:rsidRPr="00D410AE" w:rsidRDefault="000D732E" w:rsidP="00EB7D77">
            <w:pPr>
              <w:rPr>
                <w:rFonts w:cs="Arial"/>
              </w:rPr>
            </w:pPr>
            <w:r>
              <w:rPr>
                <w:rFonts w:cs="Arial"/>
              </w:rPr>
              <w:t>id + title of relevant Feature Docs&gt;</w:t>
            </w:r>
          </w:p>
        </w:tc>
        <w:tc>
          <w:tcPr>
            <w:tcW w:w="2694" w:type="dxa"/>
          </w:tcPr>
          <w:p w14:paraId="186EB6DC" w14:textId="77777777" w:rsidR="000D732E" w:rsidRPr="00D410AE" w:rsidRDefault="000D732E" w:rsidP="00EB7D77">
            <w:pPr>
              <w:rPr>
                <w:rFonts w:cs="Arial"/>
              </w:rPr>
            </w:pPr>
            <w:r>
              <w:rPr>
                <w:rFonts w:cs="Arial"/>
              </w:rPr>
              <w:t>&lt;Example: “Requirements of Feature …”&gt;</w:t>
            </w:r>
          </w:p>
        </w:tc>
        <w:tc>
          <w:tcPr>
            <w:tcW w:w="3262" w:type="dxa"/>
          </w:tcPr>
          <w:p w14:paraId="6A69E425"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04"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1856EA7F" w14:textId="77777777" w:rsidTr="00656A21">
        <w:trPr>
          <w:trHeight w:val="20"/>
        </w:trPr>
        <w:tc>
          <w:tcPr>
            <w:tcW w:w="1561" w:type="dxa"/>
          </w:tcPr>
          <w:p w14:paraId="05DFA6EE" w14:textId="77777777" w:rsidR="000D732E" w:rsidRPr="00D410AE" w:rsidRDefault="000D732E" w:rsidP="00EB7D77">
            <w:pPr>
              <w:rPr>
                <w:rFonts w:cs="Arial"/>
              </w:rPr>
            </w:pPr>
          </w:p>
        </w:tc>
        <w:tc>
          <w:tcPr>
            <w:tcW w:w="2694" w:type="dxa"/>
          </w:tcPr>
          <w:p w14:paraId="7013B321" w14:textId="77777777" w:rsidR="000D732E" w:rsidRDefault="000D732E" w:rsidP="00EB7D77">
            <w:pPr>
              <w:rPr>
                <w:rFonts w:cs="Arial"/>
              </w:rPr>
            </w:pPr>
          </w:p>
        </w:tc>
        <w:tc>
          <w:tcPr>
            <w:tcW w:w="2694" w:type="dxa"/>
          </w:tcPr>
          <w:p w14:paraId="3ECBDB72" w14:textId="77777777" w:rsidR="000D732E" w:rsidRDefault="000D732E" w:rsidP="00EB7D77">
            <w:pPr>
              <w:rPr>
                <w:rFonts w:cs="Arial"/>
              </w:rPr>
            </w:pPr>
          </w:p>
        </w:tc>
        <w:tc>
          <w:tcPr>
            <w:tcW w:w="3262" w:type="dxa"/>
          </w:tcPr>
          <w:p w14:paraId="2DAE71F7" w14:textId="77777777" w:rsidR="000D732E" w:rsidRDefault="000D732E" w:rsidP="00EB7D77">
            <w:pPr>
              <w:rPr>
                <w:rFonts w:cs="Arial"/>
              </w:rPr>
            </w:pPr>
          </w:p>
        </w:tc>
      </w:tr>
      <w:tr w:rsidR="000D732E" w:rsidRPr="007C20FA" w14:paraId="0BE8199F" w14:textId="77777777" w:rsidTr="00656A21">
        <w:trPr>
          <w:trHeight w:val="20"/>
        </w:trPr>
        <w:tc>
          <w:tcPr>
            <w:tcW w:w="10211" w:type="dxa"/>
            <w:gridSpan w:val="4"/>
            <w:shd w:val="clear" w:color="auto" w:fill="F2F2F2" w:themeFill="background1" w:themeFillShade="F2"/>
          </w:tcPr>
          <w:p w14:paraId="596ED4D7"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0B64CC76" w14:textId="77777777" w:rsidTr="00656A21">
        <w:trPr>
          <w:trHeight w:val="20"/>
        </w:trPr>
        <w:tc>
          <w:tcPr>
            <w:tcW w:w="1561" w:type="dxa"/>
          </w:tcPr>
          <w:p w14:paraId="622B903F" w14:textId="77777777" w:rsidR="000D732E" w:rsidRPr="00D410AE" w:rsidRDefault="000D732E" w:rsidP="00EB7D77">
            <w:pPr>
              <w:rPr>
                <w:rFonts w:cs="Arial"/>
              </w:rPr>
            </w:pPr>
          </w:p>
        </w:tc>
        <w:tc>
          <w:tcPr>
            <w:tcW w:w="2694" w:type="dxa"/>
          </w:tcPr>
          <w:p w14:paraId="3C49B686" w14:textId="77777777" w:rsidR="000D732E" w:rsidRPr="00D410AE" w:rsidRDefault="000D732E" w:rsidP="00EB7D77">
            <w:pPr>
              <w:rPr>
                <w:rFonts w:cs="Arial"/>
              </w:rPr>
            </w:pPr>
            <w:r>
              <w:rPr>
                <w:rFonts w:cs="Arial"/>
              </w:rPr>
              <w:t>&lt;Example: some SDS (requirement)&gt;</w:t>
            </w:r>
          </w:p>
        </w:tc>
        <w:tc>
          <w:tcPr>
            <w:tcW w:w="2694" w:type="dxa"/>
          </w:tcPr>
          <w:p w14:paraId="72EC1342" w14:textId="77777777" w:rsidR="000D732E" w:rsidRPr="00D410AE" w:rsidRDefault="000D732E" w:rsidP="00EB7D77">
            <w:pPr>
              <w:rPr>
                <w:rFonts w:cs="Arial"/>
              </w:rPr>
            </w:pPr>
          </w:p>
        </w:tc>
        <w:tc>
          <w:tcPr>
            <w:tcW w:w="3262" w:type="dxa"/>
          </w:tcPr>
          <w:p w14:paraId="65ABD059" w14:textId="77777777" w:rsidR="000D732E" w:rsidRDefault="000D732E" w:rsidP="00EB7D77">
            <w:pPr>
              <w:rPr>
                <w:rFonts w:cs="Arial"/>
              </w:rPr>
            </w:pPr>
          </w:p>
        </w:tc>
      </w:tr>
      <w:tr w:rsidR="000D732E" w:rsidRPr="007C20FA" w14:paraId="122D0A66" w14:textId="77777777" w:rsidTr="00656A21">
        <w:trPr>
          <w:trHeight w:val="20"/>
        </w:trPr>
        <w:tc>
          <w:tcPr>
            <w:tcW w:w="1561" w:type="dxa"/>
          </w:tcPr>
          <w:p w14:paraId="35049473" w14:textId="77777777" w:rsidR="000D732E" w:rsidRDefault="000D732E" w:rsidP="00EB7D77">
            <w:pPr>
              <w:rPr>
                <w:rFonts w:cs="Arial"/>
              </w:rPr>
            </w:pPr>
          </w:p>
        </w:tc>
        <w:tc>
          <w:tcPr>
            <w:tcW w:w="2694" w:type="dxa"/>
          </w:tcPr>
          <w:p w14:paraId="0BBFC17E" w14:textId="77777777" w:rsidR="000D732E" w:rsidRDefault="000D732E" w:rsidP="00EB7D77">
            <w:pPr>
              <w:rPr>
                <w:rFonts w:cs="Arial"/>
              </w:rPr>
            </w:pPr>
          </w:p>
        </w:tc>
        <w:tc>
          <w:tcPr>
            <w:tcW w:w="2694" w:type="dxa"/>
          </w:tcPr>
          <w:p w14:paraId="566EBDB6" w14:textId="77777777" w:rsidR="000D732E" w:rsidRDefault="000D732E" w:rsidP="00EB7D77">
            <w:pPr>
              <w:rPr>
                <w:rFonts w:cs="Arial"/>
              </w:rPr>
            </w:pPr>
          </w:p>
        </w:tc>
        <w:tc>
          <w:tcPr>
            <w:tcW w:w="3262" w:type="dxa"/>
          </w:tcPr>
          <w:p w14:paraId="7170DF22" w14:textId="77777777" w:rsidR="000D732E" w:rsidRDefault="000D732E" w:rsidP="00EB7D77">
            <w:pPr>
              <w:rPr>
                <w:rFonts w:cs="Arial"/>
              </w:rPr>
            </w:pPr>
          </w:p>
        </w:tc>
      </w:tr>
      <w:tr w:rsidR="000D732E" w:rsidRPr="007C20FA" w14:paraId="18920C26" w14:textId="77777777" w:rsidTr="00656A21">
        <w:trPr>
          <w:trHeight w:val="20"/>
        </w:trPr>
        <w:tc>
          <w:tcPr>
            <w:tcW w:w="10211" w:type="dxa"/>
            <w:gridSpan w:val="4"/>
            <w:shd w:val="clear" w:color="auto" w:fill="F2F2F2" w:themeFill="background1" w:themeFillShade="F2"/>
          </w:tcPr>
          <w:p w14:paraId="64F4A605"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194812FA" w14:textId="77777777" w:rsidTr="00656A21">
        <w:trPr>
          <w:trHeight w:val="20"/>
        </w:trPr>
        <w:tc>
          <w:tcPr>
            <w:tcW w:w="1561" w:type="dxa"/>
          </w:tcPr>
          <w:p w14:paraId="35E8CAB9" w14:textId="77777777" w:rsidR="000D732E" w:rsidRPr="00D410AE" w:rsidRDefault="000D732E" w:rsidP="00EB7D77">
            <w:pPr>
              <w:rPr>
                <w:rFonts w:cs="Arial"/>
              </w:rPr>
            </w:pPr>
          </w:p>
        </w:tc>
        <w:tc>
          <w:tcPr>
            <w:tcW w:w="2694" w:type="dxa"/>
          </w:tcPr>
          <w:p w14:paraId="3EB5E889" w14:textId="77777777" w:rsidR="000D732E" w:rsidRPr="00D410AE" w:rsidRDefault="000D732E" w:rsidP="00EB7D77">
            <w:pPr>
              <w:rPr>
                <w:rFonts w:cs="Arial"/>
              </w:rPr>
            </w:pPr>
          </w:p>
        </w:tc>
        <w:tc>
          <w:tcPr>
            <w:tcW w:w="2694" w:type="dxa"/>
          </w:tcPr>
          <w:p w14:paraId="63A694A0" w14:textId="77777777" w:rsidR="000D732E" w:rsidRPr="00D410AE" w:rsidRDefault="000D732E" w:rsidP="00EB7D77">
            <w:pPr>
              <w:rPr>
                <w:rFonts w:cs="Arial"/>
              </w:rPr>
            </w:pPr>
          </w:p>
        </w:tc>
        <w:tc>
          <w:tcPr>
            <w:tcW w:w="3262" w:type="dxa"/>
          </w:tcPr>
          <w:p w14:paraId="08A0BB8F" w14:textId="77777777" w:rsidR="000D732E" w:rsidRPr="00D410AE" w:rsidRDefault="000D732E" w:rsidP="00EB7D77">
            <w:pPr>
              <w:rPr>
                <w:rFonts w:cs="Arial"/>
              </w:rPr>
            </w:pPr>
          </w:p>
        </w:tc>
      </w:tr>
      <w:tr w:rsidR="000D732E" w:rsidRPr="007C20FA" w14:paraId="6B36FBBC" w14:textId="77777777" w:rsidTr="00656A21">
        <w:trPr>
          <w:trHeight w:val="20"/>
        </w:trPr>
        <w:tc>
          <w:tcPr>
            <w:tcW w:w="10211" w:type="dxa"/>
            <w:gridSpan w:val="4"/>
            <w:shd w:val="clear" w:color="auto" w:fill="F2F2F2" w:themeFill="background1" w:themeFillShade="F2"/>
          </w:tcPr>
          <w:p w14:paraId="7D0CB2DE"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576D484E" w14:textId="77777777" w:rsidTr="00656A21">
        <w:trPr>
          <w:trHeight w:val="20"/>
        </w:trPr>
        <w:tc>
          <w:tcPr>
            <w:tcW w:w="1561" w:type="dxa"/>
          </w:tcPr>
          <w:p w14:paraId="37645CB3" w14:textId="77777777" w:rsidR="000D732E" w:rsidRPr="00D410AE" w:rsidRDefault="000D732E" w:rsidP="00EB7D77">
            <w:pPr>
              <w:rPr>
                <w:rFonts w:cs="Arial"/>
              </w:rPr>
            </w:pPr>
          </w:p>
        </w:tc>
        <w:tc>
          <w:tcPr>
            <w:tcW w:w="2694" w:type="dxa"/>
          </w:tcPr>
          <w:p w14:paraId="20450D2E" w14:textId="77777777" w:rsidR="000D732E" w:rsidRPr="00D410AE" w:rsidRDefault="000D732E" w:rsidP="00EB7D77">
            <w:pPr>
              <w:rPr>
                <w:rFonts w:cs="Arial"/>
              </w:rPr>
            </w:pPr>
          </w:p>
        </w:tc>
        <w:tc>
          <w:tcPr>
            <w:tcW w:w="2694" w:type="dxa"/>
          </w:tcPr>
          <w:p w14:paraId="14176280" w14:textId="77777777" w:rsidR="000D732E" w:rsidRPr="00D410AE" w:rsidRDefault="000D732E" w:rsidP="00EB7D77">
            <w:pPr>
              <w:rPr>
                <w:rFonts w:cs="Arial"/>
              </w:rPr>
            </w:pPr>
          </w:p>
        </w:tc>
        <w:tc>
          <w:tcPr>
            <w:tcW w:w="3262" w:type="dxa"/>
          </w:tcPr>
          <w:p w14:paraId="602A723C" w14:textId="77777777" w:rsidR="000D732E" w:rsidRPr="00D410AE" w:rsidRDefault="000D732E" w:rsidP="00EB7D77">
            <w:pPr>
              <w:rPr>
                <w:rFonts w:cs="Arial"/>
              </w:rPr>
            </w:pPr>
          </w:p>
        </w:tc>
      </w:tr>
      <w:tr w:rsidR="000D732E" w:rsidRPr="007C20FA" w14:paraId="222A3D20" w14:textId="77777777" w:rsidTr="00656A21">
        <w:trPr>
          <w:trHeight w:val="20"/>
        </w:trPr>
        <w:tc>
          <w:tcPr>
            <w:tcW w:w="10211" w:type="dxa"/>
            <w:gridSpan w:val="4"/>
            <w:shd w:val="clear" w:color="auto" w:fill="F2F2F2" w:themeFill="background1" w:themeFillShade="F2"/>
          </w:tcPr>
          <w:p w14:paraId="167BB061"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421AFAEF" w14:textId="77777777" w:rsidTr="00656A21">
        <w:trPr>
          <w:trHeight w:val="20"/>
        </w:trPr>
        <w:tc>
          <w:tcPr>
            <w:tcW w:w="1561" w:type="dxa"/>
          </w:tcPr>
          <w:p w14:paraId="4977BDD4" w14:textId="77777777" w:rsidR="000D732E" w:rsidRPr="00D410AE" w:rsidRDefault="000D732E" w:rsidP="00EB7D77">
            <w:pPr>
              <w:rPr>
                <w:rFonts w:cs="Arial"/>
              </w:rPr>
            </w:pPr>
          </w:p>
        </w:tc>
        <w:tc>
          <w:tcPr>
            <w:tcW w:w="2694" w:type="dxa"/>
          </w:tcPr>
          <w:p w14:paraId="11BA599E" w14:textId="77777777" w:rsidR="000D732E" w:rsidRDefault="000D732E" w:rsidP="00EB7D77">
            <w:pPr>
              <w:rPr>
                <w:rFonts w:cs="Arial"/>
              </w:rPr>
            </w:pPr>
          </w:p>
        </w:tc>
        <w:tc>
          <w:tcPr>
            <w:tcW w:w="2694" w:type="dxa"/>
          </w:tcPr>
          <w:p w14:paraId="350CAF95" w14:textId="77777777" w:rsidR="000D732E" w:rsidRPr="00D410AE" w:rsidRDefault="000D732E" w:rsidP="00EB7D77">
            <w:pPr>
              <w:rPr>
                <w:rFonts w:cs="Arial"/>
              </w:rPr>
            </w:pPr>
          </w:p>
        </w:tc>
        <w:tc>
          <w:tcPr>
            <w:tcW w:w="3262" w:type="dxa"/>
          </w:tcPr>
          <w:p w14:paraId="42B8AEE9" w14:textId="77777777" w:rsidR="000D732E" w:rsidRPr="00D410AE" w:rsidRDefault="000D732E" w:rsidP="00EB7D77">
            <w:pPr>
              <w:rPr>
                <w:rFonts w:cs="Arial"/>
              </w:rPr>
            </w:pPr>
          </w:p>
        </w:tc>
      </w:tr>
      <w:tr w:rsidR="00656A21" w:rsidRPr="007C20FA" w14:paraId="4EF67B3D" w14:textId="77777777" w:rsidTr="00656A21">
        <w:trPr>
          <w:trHeight w:val="20"/>
        </w:trPr>
        <w:tc>
          <w:tcPr>
            <w:tcW w:w="1561" w:type="dxa"/>
          </w:tcPr>
          <w:p w14:paraId="201977F2" w14:textId="77777777" w:rsidR="00656A21" w:rsidRPr="00D410AE" w:rsidRDefault="00656A21" w:rsidP="00EB7D77">
            <w:pPr>
              <w:rPr>
                <w:rFonts w:cs="Arial"/>
              </w:rPr>
            </w:pPr>
          </w:p>
        </w:tc>
        <w:tc>
          <w:tcPr>
            <w:tcW w:w="2694" w:type="dxa"/>
          </w:tcPr>
          <w:p w14:paraId="0C1B3F95" w14:textId="77777777" w:rsidR="00656A21" w:rsidRDefault="00656A21" w:rsidP="00EB7D77">
            <w:pPr>
              <w:rPr>
                <w:rFonts w:cs="Arial"/>
              </w:rPr>
            </w:pPr>
          </w:p>
        </w:tc>
        <w:tc>
          <w:tcPr>
            <w:tcW w:w="2694" w:type="dxa"/>
          </w:tcPr>
          <w:p w14:paraId="0C62E13E" w14:textId="77777777" w:rsidR="00656A21" w:rsidRPr="00D410AE" w:rsidRDefault="00656A21" w:rsidP="00EB7D77">
            <w:pPr>
              <w:rPr>
                <w:rFonts w:cs="Arial"/>
              </w:rPr>
            </w:pPr>
          </w:p>
        </w:tc>
        <w:tc>
          <w:tcPr>
            <w:tcW w:w="3262" w:type="dxa"/>
          </w:tcPr>
          <w:p w14:paraId="4867BE25" w14:textId="77777777" w:rsidR="00656A21" w:rsidRPr="00D410AE" w:rsidRDefault="00656A21" w:rsidP="00EB7D77">
            <w:pPr>
              <w:rPr>
                <w:rFonts w:cs="Arial"/>
              </w:rPr>
            </w:pPr>
          </w:p>
        </w:tc>
      </w:tr>
    </w:tbl>
    <w:p w14:paraId="60E2BF48"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75D10B1D" w14:textId="77777777" w:rsidR="000D732E" w:rsidRPr="005067FC" w:rsidRDefault="000D732E" w:rsidP="00427220">
      <w:pPr>
        <w:rPr>
          <w:i/>
          <w:color w:val="A6A6A6" w:themeColor="background1" w:themeShade="A6"/>
        </w:rPr>
      </w:pPr>
    </w:p>
    <w:p w14:paraId="6FA44F31" w14:textId="77777777" w:rsidR="00427220" w:rsidRDefault="00427220" w:rsidP="00427220">
      <w:pPr>
        <w:pStyle w:val="Heading4"/>
      </w:pPr>
      <w:r>
        <w:t>Assumptions</w:t>
      </w:r>
    </w:p>
    <w:p w14:paraId="0D7F0E27" w14:textId="77777777" w:rsidR="00A92B2F" w:rsidRDefault="00A92B2F" w:rsidP="00A92B2F"/>
    <w:p w14:paraId="5E4EB1AD"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C032CF1" w14:textId="77777777" w:rsidR="00C0442C" w:rsidRDefault="00C0442C" w:rsidP="00A92B2F"/>
    <w:p w14:paraId="70DFCD06" w14:textId="77777777" w:rsidR="00F15706" w:rsidRDefault="00E60B64" w:rsidP="00783BCF">
      <w:pPr>
        <w:pStyle w:val="Heading3"/>
      </w:pPr>
      <w:r>
        <w:t>Function Scope</w:t>
      </w:r>
    </w:p>
    <w:p w14:paraId="54C95737" w14:textId="77777777" w:rsidR="00055646" w:rsidRPr="00A43B48" w:rsidRDefault="00055646" w:rsidP="00306D37">
      <w:pPr>
        <w:contextualSpacing/>
      </w:pPr>
    </w:p>
    <w:p w14:paraId="4B23B285" w14:textId="77777777" w:rsidR="00306D37" w:rsidRDefault="00306D37" w:rsidP="00306D37">
      <w:pPr>
        <w:contextualSpacing/>
      </w:pPr>
      <w:r>
        <w:t xml:space="preserve">The </w:t>
      </w:r>
      <w:r>
        <w:rPr>
          <w:noProof/>
        </w:rPr>
        <w:drawing>
          <wp:inline distT="0" distB="0" distL="0" distR="0" wp14:anchorId="4580AB80" wp14:editId="7440216B">
            <wp:extent cx="152400" cy="152400"/>
            <wp:effectExtent l="0" t="0" r="0" b="0"/>
            <wp:docPr id="175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Get user request</w:t>
      </w:r>
      <w:r w:rsidR="0004480F">
        <w:rPr>
          <w:b/>
        </w:rPr>
        <w:t>”</w:t>
      </w:r>
      <w:r>
        <w:t xml:space="preserve"> f</w:t>
      </w:r>
      <w:r w:rsidR="00294100">
        <w:t>unction is called by</w:t>
      </w:r>
      <w:r>
        <w:t xml:space="preserve"> the following </w:t>
      </w:r>
      <w:r w:rsidR="00294100">
        <w:t>functions</w:t>
      </w:r>
      <w:r>
        <w:t>:</w:t>
      </w:r>
    </w:p>
    <w:p w14:paraId="3384747B" w14:textId="77777777" w:rsidR="00306D37" w:rsidRPr="00953D23" w:rsidRDefault="00306D37" w:rsidP="0061324D">
      <w:pPr>
        <w:pStyle w:val="ListParagraph"/>
        <w:numPr>
          <w:ilvl w:val="0"/>
          <w:numId w:val="12"/>
        </w:numPr>
        <w:contextualSpacing/>
      </w:pPr>
      <w:r>
        <w:rPr>
          <w:noProof/>
        </w:rPr>
        <w:drawing>
          <wp:inline distT="0" distB="0" distL="0" distR="0" wp14:anchorId="5B4EF07E" wp14:editId="7E6CFDE4">
            <wp:extent cx="152400" cy="152400"/>
            <wp:effectExtent l="0" t="0" r="0" b="0"/>
            <wp:docPr id="175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5a10e3b722d9915708d6bb5bbb85c4a" w:history="1">
        <w:r w:rsidR="00B66881">
          <w:rPr>
            <w:rStyle w:val="Hyperlink"/>
          </w:rPr>
          <w:t>Be notified of intrusion1</w:t>
        </w:r>
      </w:hyperlink>
      <w:r w:rsidR="0004480F">
        <w:t>”</w:t>
      </w:r>
    </w:p>
    <w:p w14:paraId="7B755631" w14:textId="77777777" w:rsidR="00306D37" w:rsidRPr="00953D23" w:rsidRDefault="00306D37" w:rsidP="0061324D">
      <w:pPr>
        <w:pStyle w:val="ListParagraph"/>
        <w:numPr>
          <w:ilvl w:val="0"/>
          <w:numId w:val="12"/>
        </w:numPr>
        <w:contextualSpacing/>
      </w:pPr>
      <w:r>
        <w:rPr>
          <w:noProof/>
        </w:rPr>
        <w:drawing>
          <wp:inline distT="0" distB="0" distL="0" distR="0" wp14:anchorId="36551827" wp14:editId="798C619D">
            <wp:extent cx="152400" cy="152400"/>
            <wp:effectExtent l="0" t="0" r="0" b="0"/>
            <wp:docPr id="175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acd7cfe2dba1c8d9d733e9419b91e324" w:history="1">
        <w:r w:rsidR="00B66881">
          <w:rPr>
            <w:rStyle w:val="Hyperlink"/>
          </w:rPr>
          <w:t>Obtain vehicle camera video feed</w:t>
        </w:r>
      </w:hyperlink>
      <w:r w:rsidR="0004480F">
        <w:t>”</w:t>
      </w:r>
    </w:p>
    <w:p w14:paraId="5F7888E4" w14:textId="77777777" w:rsidR="00306D37" w:rsidRPr="00953D23" w:rsidRDefault="00306D37" w:rsidP="0061324D">
      <w:pPr>
        <w:pStyle w:val="ListParagraph"/>
        <w:numPr>
          <w:ilvl w:val="0"/>
          <w:numId w:val="12"/>
        </w:numPr>
        <w:contextualSpacing/>
      </w:pPr>
      <w:r>
        <w:rPr>
          <w:noProof/>
        </w:rPr>
        <w:drawing>
          <wp:inline distT="0" distB="0" distL="0" distR="0" wp14:anchorId="1989AEE3" wp14:editId="5206EED7">
            <wp:extent cx="152400" cy="152400"/>
            <wp:effectExtent l="0" t="0" r="0" b="0"/>
            <wp:docPr id="176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37b6f5e5bd53c5b12c9cfda2157a024" w:history="1">
        <w:r w:rsidR="00B66881">
          <w:rPr>
            <w:rStyle w:val="Hyperlink"/>
          </w:rPr>
          <w:t>Terminate camera video feed request</w:t>
        </w:r>
      </w:hyperlink>
      <w:r w:rsidR="0004480F">
        <w:t>”</w:t>
      </w:r>
    </w:p>
    <w:p w14:paraId="2E286CAB" w14:textId="77777777" w:rsidR="00393C96" w:rsidRPr="00393C96" w:rsidRDefault="00393C96" w:rsidP="00306D37">
      <w:pPr>
        <w:contextualSpacing/>
      </w:pPr>
    </w:p>
    <w:p w14:paraId="5FDDADCB" w14:textId="77777777" w:rsidR="001A755C" w:rsidRDefault="001A755C" w:rsidP="00306D37"/>
    <w:p w14:paraId="56611E22" w14:textId="77777777" w:rsidR="00294100" w:rsidRDefault="00294100" w:rsidP="00294100">
      <w:pPr>
        <w:jc w:val="center"/>
      </w:pPr>
      <w:r>
        <w:rPr>
          <w:noProof/>
        </w:rPr>
        <w:drawing>
          <wp:inline distT="0" distB="0" distL="0" distR="0" wp14:anchorId="6F0586AB" wp14:editId="420C42C9">
            <wp:extent cx="6466205" cy="4515305"/>
            <wp:effectExtent l="0" t="0" r="0" b="0"/>
            <wp:docPr id="1762" name="Picture 1161884485.jpg" descr="1161884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 name="1161884485.jpg"/>
                    <pic:cNvPicPr/>
                  </pic:nvPicPr>
                  <pic:blipFill>
                    <a:blip r:embed="rId30" cstate="print"/>
                    <a:stretch>
                      <a:fillRect/>
                    </a:stretch>
                  </pic:blipFill>
                  <pic:spPr>
                    <a:xfrm>
                      <a:off x="0" y="0"/>
                      <a:ext cx="6466205" cy="4515305"/>
                    </a:xfrm>
                    <a:prstGeom prst="rect">
                      <a:avLst/>
                    </a:prstGeom>
                  </pic:spPr>
                </pic:pic>
              </a:graphicData>
            </a:graphic>
          </wp:inline>
        </w:drawing>
      </w:r>
    </w:p>
    <w:p w14:paraId="66CDF2F0" w14:textId="77777777" w:rsidR="00306D37" w:rsidRPr="00294100" w:rsidRDefault="00306D37" w:rsidP="00294100">
      <w:pPr>
        <w:pStyle w:val="Caption"/>
      </w:pPr>
      <w:r w:rsidRPr="00294100">
        <w:lastRenderedPageBreak/>
        <w:t xml:space="preserve">Figure </w:t>
      </w:r>
      <w:fldSimple w:instr=" SEQ Figure \* ARABIC ">
        <w:r w:rsidR="00171070">
          <w:rPr>
            <w:noProof/>
          </w:rPr>
          <w:t>2</w:t>
        </w:r>
      </w:fldSimple>
      <w:r w:rsidRPr="00294100">
        <w:t xml:space="preserve">: Activity Diagram of </w:t>
      </w:r>
      <w:r>
        <w:rPr>
          <w:noProof/>
        </w:rPr>
        <w:drawing>
          <wp:inline distT="0" distB="0" distL="0" distR="0" wp14:anchorId="6B6AEBD0" wp14:editId="7FE57FBF">
            <wp:extent cx="152400" cy="152400"/>
            <wp:effectExtent l="0" t="0" r="0" b="0"/>
            <wp:docPr id="176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Be notified of intrusion1</w:t>
      </w:r>
      <w:r w:rsidR="0004480F">
        <w:t>”</w:t>
      </w:r>
      <w:r w:rsidRPr="00294100">
        <w:t xml:space="preserve"> calling </w:t>
      </w:r>
      <w:r>
        <w:rPr>
          <w:noProof/>
        </w:rPr>
        <w:drawing>
          <wp:inline distT="0" distB="0" distL="0" distR="0" wp14:anchorId="2262C5E3" wp14:editId="424E66E9">
            <wp:extent cx="152400" cy="152400"/>
            <wp:effectExtent l="0" t="0" r="0" b="0"/>
            <wp:docPr id="176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Get user request</w:t>
      </w:r>
      <w:r w:rsidR="0004480F">
        <w:t>”</w:t>
      </w:r>
    </w:p>
    <w:p w14:paraId="05EDD34F" w14:textId="77777777" w:rsidR="00306D37" w:rsidRDefault="00306D37" w:rsidP="00306D37">
      <w:pPr>
        <w:contextualSpacing/>
      </w:pPr>
    </w:p>
    <w:p w14:paraId="0FD02351" w14:textId="77777777" w:rsidR="001A755C" w:rsidRDefault="001A755C" w:rsidP="00306D37"/>
    <w:p w14:paraId="3EE794F2" w14:textId="77777777" w:rsidR="00294100" w:rsidRDefault="00294100" w:rsidP="00294100">
      <w:pPr>
        <w:jc w:val="center"/>
      </w:pPr>
      <w:r>
        <w:rPr>
          <w:noProof/>
        </w:rPr>
        <w:drawing>
          <wp:inline distT="0" distB="0" distL="0" distR="0" wp14:anchorId="54CEE37E" wp14:editId="1FFA335D">
            <wp:extent cx="6466205" cy="2450351"/>
            <wp:effectExtent l="0" t="0" r="0" b="0"/>
            <wp:docPr id="1768" name="Picture 935465947.jpg" descr="935465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 name="935465947.jpg"/>
                    <pic:cNvPicPr/>
                  </pic:nvPicPr>
                  <pic:blipFill>
                    <a:blip r:embed="rId31" cstate="print"/>
                    <a:stretch>
                      <a:fillRect/>
                    </a:stretch>
                  </pic:blipFill>
                  <pic:spPr>
                    <a:xfrm>
                      <a:off x="0" y="0"/>
                      <a:ext cx="6466205" cy="2450351"/>
                    </a:xfrm>
                    <a:prstGeom prst="rect">
                      <a:avLst/>
                    </a:prstGeom>
                  </pic:spPr>
                </pic:pic>
              </a:graphicData>
            </a:graphic>
          </wp:inline>
        </w:drawing>
      </w:r>
    </w:p>
    <w:p w14:paraId="5549DC6F"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C91416A" wp14:editId="4B87560D">
            <wp:extent cx="152400" cy="152400"/>
            <wp:effectExtent l="0" t="0" r="0" b="0"/>
            <wp:docPr id="177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Obtain vehicle camera video feed</w:t>
      </w:r>
      <w:r w:rsidR="0004480F">
        <w:t>”</w:t>
      </w:r>
      <w:r w:rsidRPr="00294100">
        <w:t xml:space="preserve"> calling </w:t>
      </w:r>
      <w:r>
        <w:rPr>
          <w:noProof/>
        </w:rPr>
        <w:drawing>
          <wp:inline distT="0" distB="0" distL="0" distR="0" wp14:anchorId="21FD02B2" wp14:editId="025D3591">
            <wp:extent cx="152400" cy="152400"/>
            <wp:effectExtent l="0" t="0" r="0" b="0"/>
            <wp:docPr id="177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Get user request</w:t>
      </w:r>
      <w:r w:rsidR="0004480F">
        <w:t>”</w:t>
      </w:r>
    </w:p>
    <w:p w14:paraId="0D9A63F8" w14:textId="77777777" w:rsidR="00306D37" w:rsidRDefault="00306D37" w:rsidP="00306D37">
      <w:pPr>
        <w:contextualSpacing/>
      </w:pPr>
    </w:p>
    <w:p w14:paraId="76F9EC2B" w14:textId="77777777" w:rsidR="001A755C" w:rsidRDefault="001A755C" w:rsidP="00306D37"/>
    <w:p w14:paraId="6CE62DF9" w14:textId="77777777" w:rsidR="00294100" w:rsidRDefault="00294100" w:rsidP="00294100">
      <w:pPr>
        <w:jc w:val="center"/>
      </w:pPr>
      <w:r>
        <w:rPr>
          <w:noProof/>
        </w:rPr>
        <w:drawing>
          <wp:inline distT="0" distB="0" distL="0" distR="0" wp14:anchorId="4CDCB96B" wp14:editId="4AC20B20">
            <wp:extent cx="6466205" cy="2610015"/>
            <wp:effectExtent l="0" t="0" r="0" b="0"/>
            <wp:docPr id="1774" name="Picture 1320664962.jpg" descr="1320664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 name="1320664962.jpg"/>
                    <pic:cNvPicPr/>
                  </pic:nvPicPr>
                  <pic:blipFill>
                    <a:blip r:embed="rId87" cstate="print"/>
                    <a:stretch>
                      <a:fillRect/>
                    </a:stretch>
                  </pic:blipFill>
                  <pic:spPr>
                    <a:xfrm>
                      <a:off x="0" y="0"/>
                      <a:ext cx="6466205" cy="2610015"/>
                    </a:xfrm>
                    <a:prstGeom prst="rect">
                      <a:avLst/>
                    </a:prstGeom>
                  </pic:spPr>
                </pic:pic>
              </a:graphicData>
            </a:graphic>
          </wp:inline>
        </w:drawing>
      </w:r>
    </w:p>
    <w:p w14:paraId="557E8924"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1319F86" wp14:editId="37C18370">
            <wp:extent cx="152400" cy="152400"/>
            <wp:effectExtent l="0" t="0" r="0" b="0"/>
            <wp:docPr id="177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Terminate camera video feed request</w:t>
      </w:r>
      <w:r w:rsidR="0004480F">
        <w:t>”</w:t>
      </w:r>
      <w:r w:rsidRPr="00294100">
        <w:t xml:space="preserve"> calling </w:t>
      </w:r>
      <w:r>
        <w:rPr>
          <w:noProof/>
        </w:rPr>
        <w:drawing>
          <wp:inline distT="0" distB="0" distL="0" distR="0" wp14:anchorId="15DC3C87" wp14:editId="3D0ABC8B">
            <wp:extent cx="152400" cy="152400"/>
            <wp:effectExtent l="0" t="0" r="0" b="0"/>
            <wp:docPr id="177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Get user request</w:t>
      </w:r>
      <w:r w:rsidR="0004480F">
        <w:t>”</w:t>
      </w:r>
    </w:p>
    <w:p w14:paraId="72600244" w14:textId="77777777" w:rsidR="00306D37" w:rsidRDefault="00306D37" w:rsidP="00306D37">
      <w:pPr>
        <w:contextualSpacing/>
      </w:pPr>
    </w:p>
    <w:p w14:paraId="6843E2E3" w14:textId="77777777" w:rsidR="00F15706" w:rsidRDefault="00E60B64" w:rsidP="00783BCF">
      <w:pPr>
        <w:pStyle w:val="Heading3"/>
      </w:pPr>
      <w:r>
        <w:t>Function Interfaces</w:t>
      </w:r>
    </w:p>
    <w:p w14:paraId="0F6405CB"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5F10699F" w14:textId="77777777" w:rsidTr="0082668D">
        <w:trPr>
          <w:trHeight w:val="260"/>
        </w:trPr>
        <w:tc>
          <w:tcPr>
            <w:tcW w:w="2547" w:type="dxa"/>
            <w:shd w:val="clear" w:color="auto" w:fill="D9D9D9" w:themeFill="background1" w:themeFillShade="D9"/>
            <w:noWrap/>
            <w:hideMark/>
          </w:tcPr>
          <w:p w14:paraId="0B3F02B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0B588C70"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26AFB23D" w14:textId="77777777" w:rsidTr="0082668D">
        <w:trPr>
          <w:trHeight w:val="410"/>
        </w:trPr>
        <w:tc>
          <w:tcPr>
            <w:tcW w:w="2547" w:type="dxa"/>
            <w:noWrap/>
          </w:tcPr>
          <w:p w14:paraId="13B0D6CD" w14:textId="77777777" w:rsidR="0082668D" w:rsidRDefault="0082668D" w:rsidP="00BC57B1">
            <w:pPr>
              <w:contextualSpacing/>
              <w:rPr>
                <w:rFonts w:cs="Arial"/>
              </w:rPr>
            </w:pPr>
            <w:r w:rsidRPr="00275823">
              <w:rPr>
                <w:rFonts w:cs="Arial"/>
              </w:rPr>
              <w:t>selected camera id</w:t>
            </w:r>
          </w:p>
          <w:p w14:paraId="022D2861" w14:textId="77777777" w:rsidR="0082668D" w:rsidRDefault="0082668D" w:rsidP="00BC57B1">
            <w:pPr>
              <w:contextualSpacing/>
              <w:rPr>
                <w:rFonts w:cs="Arial"/>
              </w:rPr>
            </w:pPr>
            <w:r>
              <w:rPr>
                <w:rFonts w:cs="Arial"/>
              </w:rPr>
              <w:t>Signal:</w:t>
            </w:r>
          </w:p>
          <w:p w14:paraId="1972C3AB"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FEFEE7F" wp14:editId="129D5B5A">
                  <wp:extent cx="152400" cy="152400"/>
                  <wp:effectExtent l="0" t="0" r="0" b="0"/>
                  <wp:docPr id="1780"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72ba0eccc01d16ed28c6a7a512858b8a" w:history="1">
              <w:r>
                <w:rPr>
                  <w:rStyle w:val="Hyperlink"/>
                  <w:rFonts w:cs="Arial"/>
                </w:rPr>
                <w:t>Request Selected Camera ID</w:t>
              </w:r>
            </w:hyperlink>
          </w:p>
        </w:tc>
        <w:tc>
          <w:tcPr>
            <w:tcW w:w="7654" w:type="dxa"/>
          </w:tcPr>
          <w:p w14:paraId="62C933F7" w14:textId="77777777" w:rsidR="0082668D" w:rsidRDefault="0082668D" w:rsidP="00BC57B1">
            <w:pPr>
              <w:rPr>
                <w:rFonts w:cs="Arial"/>
              </w:rPr>
            </w:pPr>
            <w:r>
              <w:rPr>
                <w:rFonts w:cs="Arial"/>
              </w:rPr>
              <w:t>Signal Description:</w:t>
            </w:r>
          </w:p>
          <w:p w14:paraId="5BDB6817" w14:textId="77777777" w:rsidR="0082668D" w:rsidRDefault="0082668D" w:rsidP="00BC57B1">
            <w:pPr>
              <w:rPr>
                <w:rFonts w:cs="Arial"/>
              </w:rPr>
            </w:pPr>
            <w:r w:rsidRPr="00275823">
              <w:rPr>
                <w:rFonts w:cs="Arial"/>
              </w:rPr>
              <w:t xml:space="preserve">Identification number/name of the camera requested by the user </w:t>
            </w:r>
          </w:p>
          <w:p w14:paraId="0B3520A3" w14:textId="77777777" w:rsidR="0082668D" w:rsidRDefault="0082668D" w:rsidP="00BC57B1">
            <w:pPr>
              <w:rPr>
                <w:rFonts w:cs="Arial"/>
              </w:rPr>
            </w:pPr>
          </w:p>
          <w:p w14:paraId="1031BE5F" w14:textId="77777777" w:rsidR="0082668D" w:rsidRPr="0046598F" w:rsidRDefault="0082668D" w:rsidP="00BC57B1">
            <w:pPr>
              <w:rPr>
                <w:rFonts w:cs="Arial"/>
                <w:color w:val="000000"/>
              </w:rPr>
            </w:pPr>
            <w:r>
              <w:rPr>
                <w:rFonts w:cs="Arial"/>
                <w:color w:val="000000"/>
              </w:rPr>
              <w:t>Received from:</w:t>
            </w:r>
          </w:p>
          <w:p w14:paraId="5F60FBFB" w14:textId="77777777" w:rsidR="0082668D" w:rsidRPr="00C8319B" w:rsidRDefault="0082668D" w:rsidP="00BC57B1">
            <w:pPr>
              <w:pStyle w:val="ListParagraph"/>
              <w:numPr>
                <w:ilvl w:val="0"/>
                <w:numId w:val="12"/>
              </w:numPr>
              <w:rPr>
                <w:rFonts w:cs="Arial"/>
              </w:rPr>
            </w:pPr>
            <w:r>
              <w:rPr>
                <w:noProof/>
              </w:rPr>
              <w:drawing>
                <wp:inline distT="0" distB="0" distL="0" distR="0" wp14:anchorId="39C63DAC" wp14:editId="0538CF3F">
                  <wp:extent cx="152400" cy="152400"/>
                  <wp:effectExtent l="0" t="0" r="0" b="0"/>
                  <wp:docPr id="178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52dae0c2a4ff57ef00ed7e9a625b1d0" w:history="1">
              <w:r>
                <w:rPr>
                  <w:rStyle w:val="Hyperlink"/>
                  <w:rFonts w:cs="Arial"/>
                </w:rPr>
                <w:t>Acknowledge and transfer selected camera view request command through soft button</w:t>
              </w:r>
            </w:hyperlink>
          </w:p>
        </w:tc>
      </w:tr>
    </w:tbl>
    <w:p w14:paraId="3D5590C6" w14:textId="77777777" w:rsidR="0082668D" w:rsidRDefault="0082668D" w:rsidP="00A7465B">
      <w:pPr>
        <w:contextualSpacing/>
        <w:rPr>
          <w:rFonts w:cs="Arial"/>
        </w:rPr>
      </w:pPr>
    </w:p>
    <w:p w14:paraId="169FC1C4"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2315AA50" w14:textId="77777777" w:rsidTr="00CD7DFE">
        <w:trPr>
          <w:trHeight w:val="260"/>
        </w:trPr>
        <w:tc>
          <w:tcPr>
            <w:tcW w:w="2689" w:type="dxa"/>
            <w:shd w:val="clear" w:color="auto" w:fill="D9D9D9" w:themeFill="background1" w:themeFillShade="D9"/>
            <w:noWrap/>
            <w:hideMark/>
          </w:tcPr>
          <w:p w14:paraId="09D93AC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DB064BD"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064B0D66" w14:textId="77777777" w:rsidTr="00CD7DFE">
        <w:trPr>
          <w:trHeight w:val="410"/>
        </w:trPr>
        <w:tc>
          <w:tcPr>
            <w:tcW w:w="2689" w:type="dxa"/>
            <w:noWrap/>
          </w:tcPr>
          <w:p w14:paraId="11337816" w14:textId="77777777" w:rsidR="00CD7DFE" w:rsidRDefault="00CD7DFE" w:rsidP="00BC57B1">
            <w:pPr>
              <w:contextualSpacing/>
              <w:rPr>
                <w:rFonts w:cs="Arial"/>
              </w:rPr>
            </w:pPr>
            <w:r>
              <w:rPr>
                <w:rFonts w:cs="Arial"/>
              </w:rPr>
              <w:t>request</w:t>
            </w:r>
          </w:p>
          <w:p w14:paraId="7E92A03B" w14:textId="77777777" w:rsidR="00CD7DFE" w:rsidRDefault="00CD7DFE" w:rsidP="00BC57B1">
            <w:pPr>
              <w:contextualSpacing/>
              <w:rPr>
                <w:rFonts w:cs="Arial"/>
              </w:rPr>
            </w:pPr>
            <w:r>
              <w:rPr>
                <w:rFonts w:cs="Arial"/>
              </w:rPr>
              <w:t>Signal:</w:t>
            </w:r>
          </w:p>
          <w:p w14:paraId="5A19F922" w14:textId="77777777" w:rsidR="00CD7DFE" w:rsidRDefault="00CD7DFE" w:rsidP="00BC57B1">
            <w:pPr>
              <w:contextualSpacing/>
              <w:rPr>
                <w:rFonts w:cs="Arial"/>
              </w:rPr>
            </w:pPr>
            <w:r>
              <w:rPr>
                <w:noProof/>
              </w:rPr>
              <w:drawing>
                <wp:inline distT="0" distB="0" distL="0" distR="0" wp14:anchorId="6F735C9B" wp14:editId="37B49368">
                  <wp:extent cx="152400" cy="152400"/>
                  <wp:effectExtent l="0" t="0" r="0" b="0"/>
                  <wp:docPr id="1784"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72ba0eccc01d16ed28c6a7a512858b8a" w:history="1">
              <w:r>
                <w:rPr>
                  <w:rStyle w:val="Hyperlink"/>
                  <w:rFonts w:cs="Arial"/>
                </w:rPr>
                <w:t>Request Selected Camera ID</w:t>
              </w:r>
            </w:hyperlink>
          </w:p>
        </w:tc>
        <w:tc>
          <w:tcPr>
            <w:tcW w:w="7512" w:type="dxa"/>
            <w:noWrap/>
          </w:tcPr>
          <w:p w14:paraId="31777760" w14:textId="77777777" w:rsidR="00CD7DFE" w:rsidRDefault="00CD7DFE" w:rsidP="00BC57B1">
            <w:pPr>
              <w:rPr>
                <w:rFonts w:cs="Arial"/>
              </w:rPr>
            </w:pPr>
            <w:r>
              <w:rPr>
                <w:rFonts w:cs="Arial"/>
              </w:rPr>
              <w:t>Signal Description:</w:t>
            </w:r>
          </w:p>
          <w:p w14:paraId="4F2B788A" w14:textId="77777777" w:rsidR="00CD7DFE" w:rsidRDefault="00CD7DFE" w:rsidP="00BC57B1">
            <w:pPr>
              <w:rPr>
                <w:rFonts w:cs="Arial"/>
              </w:rPr>
            </w:pPr>
            <w:r>
              <w:rPr>
                <w:rFonts w:cs="Arial"/>
              </w:rPr>
              <w:t xml:space="preserve">Identification number/name of the camera requested by the user </w:t>
            </w:r>
          </w:p>
          <w:p w14:paraId="51BC17BB" w14:textId="77777777" w:rsidR="00CD7DFE" w:rsidRDefault="00CD7DFE" w:rsidP="00BC57B1">
            <w:pPr>
              <w:rPr>
                <w:rFonts w:cs="Arial"/>
              </w:rPr>
            </w:pPr>
          </w:p>
          <w:p w14:paraId="37E7335B" w14:textId="77777777" w:rsidR="00CD7DFE" w:rsidRPr="00275823" w:rsidRDefault="00CD7DFE" w:rsidP="00BC57B1">
            <w:pPr>
              <w:rPr>
                <w:rFonts w:cs="Arial"/>
                <w:color w:val="000000"/>
              </w:rPr>
            </w:pPr>
            <w:r>
              <w:rPr>
                <w:rFonts w:cs="Arial"/>
                <w:color w:val="000000"/>
              </w:rPr>
              <w:t>Sent to:</w:t>
            </w:r>
          </w:p>
          <w:p w14:paraId="3BA9FC68"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2587C23E" wp14:editId="6433869C">
                  <wp:extent cx="152400" cy="152400"/>
                  <wp:effectExtent l="0" t="0" r="0" b="0"/>
                  <wp:docPr id="1786"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aff9924d778d6f93ff818f0cc71b436" w:history="1">
              <w:r>
                <w:rPr>
                  <w:rStyle w:val="Hyperlink"/>
                  <w:rFonts w:cs="Arial"/>
                  <w:color w:val="000000"/>
                </w:rPr>
                <w:t>Send selected camera request</w:t>
              </w:r>
            </w:hyperlink>
          </w:p>
          <w:p w14:paraId="0344ED2A"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27BFF075" wp14:editId="09786D8F">
                  <wp:extent cx="152400" cy="152400"/>
                  <wp:effectExtent l="0" t="0" r="0" b="0"/>
                  <wp:docPr id="178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80a5c457bdca4a305077463216c21f0" w:history="1">
              <w:r>
                <w:rPr>
                  <w:rStyle w:val="Hyperlink"/>
                  <w:rFonts w:cs="Arial"/>
                  <w:color w:val="000000"/>
                </w:rPr>
                <w:t>Send command to terminate selected camera video stream</w:t>
              </w:r>
            </w:hyperlink>
          </w:p>
        </w:tc>
      </w:tr>
    </w:tbl>
    <w:p w14:paraId="084DAAD2" w14:textId="77777777" w:rsidR="00CD7DFE" w:rsidRDefault="00CD7DFE" w:rsidP="00A72B37"/>
    <w:p w14:paraId="269EFD91" w14:textId="77777777" w:rsidR="00A72B37" w:rsidRDefault="00A72B37" w:rsidP="00A72B37">
      <w:pPr>
        <w:pStyle w:val="Heading4"/>
      </w:pPr>
      <w:r>
        <w:t>Logical</w:t>
      </w:r>
      <w:r w:rsidRPr="00F15706">
        <w:t xml:space="preserve"> Parameters</w:t>
      </w:r>
    </w:p>
    <w:p w14:paraId="3C72729B" w14:textId="77777777" w:rsidR="00A72B37" w:rsidRDefault="00A72B37" w:rsidP="00A72B37"/>
    <w:p w14:paraId="0DA36979"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07F7EA62" w14:textId="77777777" w:rsidTr="00EB7D77">
        <w:trPr>
          <w:trHeight w:val="211"/>
        </w:trPr>
        <w:tc>
          <w:tcPr>
            <w:tcW w:w="2689" w:type="dxa"/>
            <w:shd w:val="clear" w:color="auto" w:fill="D9D9D9" w:themeFill="background1" w:themeFillShade="D9"/>
            <w:noWrap/>
            <w:hideMark/>
          </w:tcPr>
          <w:p w14:paraId="5111ED2B"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7C47CE3"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76A80F53" w14:textId="77777777" w:rsidTr="00EB7D77">
        <w:trPr>
          <w:trHeight w:val="410"/>
        </w:trPr>
        <w:tc>
          <w:tcPr>
            <w:tcW w:w="2689" w:type="dxa"/>
            <w:noWrap/>
          </w:tcPr>
          <w:p w14:paraId="4CE763E1"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63EF8401"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3F030A05" w14:textId="77777777" w:rsidTr="00EB7D77">
        <w:trPr>
          <w:trHeight w:val="410"/>
        </w:trPr>
        <w:tc>
          <w:tcPr>
            <w:tcW w:w="2689" w:type="dxa"/>
            <w:noWrap/>
          </w:tcPr>
          <w:p w14:paraId="2860D1C0"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255B6A20" w14:textId="77777777" w:rsidR="009649F4" w:rsidRPr="003F473D" w:rsidRDefault="009649F4" w:rsidP="00EB7D77">
            <w:pPr>
              <w:rPr>
                <w:rFonts w:cs="Arial"/>
                <w:color w:val="000000"/>
                <w:sz w:val="18"/>
                <w:szCs w:val="18"/>
              </w:rPr>
            </w:pPr>
          </w:p>
        </w:tc>
      </w:tr>
    </w:tbl>
    <w:p w14:paraId="72A424B9" w14:textId="77777777" w:rsidR="009649F4" w:rsidRDefault="009649F4" w:rsidP="00A72B37"/>
    <w:p w14:paraId="1E21D547" w14:textId="77777777" w:rsidR="00822913" w:rsidRDefault="00822913" w:rsidP="00822913">
      <w:pPr>
        <w:pStyle w:val="Heading3"/>
      </w:pPr>
      <w:r>
        <w:t>Function Modeling</w:t>
      </w:r>
    </w:p>
    <w:p w14:paraId="12FFD93D" w14:textId="77777777" w:rsidR="00EF5443" w:rsidRPr="00C75AE5" w:rsidRDefault="00EF5443" w:rsidP="00EF5443"/>
    <w:p w14:paraId="7C3DC7D5" w14:textId="77777777" w:rsidR="002D15F6" w:rsidRDefault="002D15F6" w:rsidP="0061324D">
      <w:pPr>
        <w:pStyle w:val="Heading4"/>
        <w:numPr>
          <w:ilvl w:val="3"/>
          <w:numId w:val="4"/>
        </w:numPr>
      </w:pPr>
      <w:r>
        <w:t>Use Cases</w:t>
      </w:r>
    </w:p>
    <w:p w14:paraId="69282BF0" w14:textId="77777777" w:rsidR="002D15F6" w:rsidRDefault="002D15F6" w:rsidP="002D15F6"/>
    <w:p w14:paraId="452A963D"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DD28C43" w14:textId="77777777" w:rsidR="009649F4" w:rsidRDefault="009649F4" w:rsidP="009649F4">
      <w:pPr>
        <w:pStyle w:val="Heading4"/>
        <w:numPr>
          <w:ilvl w:val="3"/>
          <w:numId w:val="4"/>
        </w:numPr>
      </w:pPr>
      <w:r>
        <w:t>State Charts</w:t>
      </w:r>
    </w:p>
    <w:p w14:paraId="615BA19B" w14:textId="77777777" w:rsidR="00195B38" w:rsidRDefault="00195B38" w:rsidP="00A76553">
      <w:pPr>
        <w:contextualSpacing/>
        <w:rPr>
          <w:color w:val="A6A6A6" w:themeColor="background1" w:themeShade="A6"/>
        </w:rPr>
      </w:pPr>
    </w:p>
    <w:p w14:paraId="1353AB27"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0BD9A39B" w14:textId="77777777" w:rsidR="00A76553" w:rsidRPr="00FF5F72" w:rsidRDefault="00A76553" w:rsidP="00A76553">
      <w:pPr>
        <w:contextualSpacing/>
        <w:rPr>
          <w:color w:val="A6A6A6" w:themeColor="background1" w:themeShade="A6"/>
        </w:rPr>
      </w:pPr>
    </w:p>
    <w:p w14:paraId="376619C5" w14:textId="77777777" w:rsidR="00A76553" w:rsidRPr="00004083" w:rsidRDefault="00A76553" w:rsidP="00A76553">
      <w:pPr>
        <w:contextualSpacing/>
        <w:rPr>
          <w:rFonts w:cs="Arial"/>
        </w:rPr>
      </w:pPr>
    </w:p>
    <w:p w14:paraId="62F777B3" w14:textId="77777777" w:rsidR="009649F4" w:rsidRDefault="009649F4" w:rsidP="009649F4">
      <w:pPr>
        <w:pStyle w:val="Heading4"/>
        <w:numPr>
          <w:ilvl w:val="3"/>
          <w:numId w:val="4"/>
        </w:numPr>
      </w:pPr>
      <w:r>
        <w:t>Activity Diagrams</w:t>
      </w:r>
    </w:p>
    <w:p w14:paraId="4AB805C3" w14:textId="77777777" w:rsidR="009649F4" w:rsidRDefault="009649F4" w:rsidP="009649F4"/>
    <w:p w14:paraId="10C1EDB9"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7AC98A8D" w14:textId="77777777" w:rsidR="009649F4" w:rsidRPr="00FF5F72" w:rsidRDefault="009649F4" w:rsidP="009649F4">
      <w:pPr>
        <w:contextualSpacing/>
        <w:rPr>
          <w:color w:val="A6A6A6" w:themeColor="background1" w:themeShade="A6"/>
        </w:rPr>
      </w:pPr>
    </w:p>
    <w:p w14:paraId="20D533D8" w14:textId="77777777" w:rsidR="009649F4" w:rsidRDefault="009649F4" w:rsidP="009649F4">
      <w:pPr>
        <w:pStyle w:val="Heading4"/>
        <w:numPr>
          <w:ilvl w:val="3"/>
          <w:numId w:val="4"/>
        </w:numPr>
      </w:pPr>
      <w:r>
        <w:t>Sequence Diagrams</w:t>
      </w:r>
    </w:p>
    <w:p w14:paraId="2E32993F" w14:textId="77777777" w:rsidR="00987D84" w:rsidRPr="00EB7D77" w:rsidRDefault="00987D84" w:rsidP="00EB7D77">
      <w:pPr>
        <w:rPr>
          <w:rStyle w:val="SubtleEmphasis"/>
          <w:i w:val="0"/>
          <w:iCs w:val="0"/>
          <w:color w:val="auto"/>
          <w:highlight w:val="green"/>
        </w:rPr>
      </w:pPr>
    </w:p>
    <w:p w14:paraId="662DCD11"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0620F473" w14:textId="77777777" w:rsidR="00987D84" w:rsidRDefault="00987D84" w:rsidP="00987D84"/>
    <w:p w14:paraId="394E8923" w14:textId="77777777" w:rsidR="009649F4" w:rsidRDefault="009649F4" w:rsidP="009649F4"/>
    <w:p w14:paraId="14EFE7BF" w14:textId="77777777" w:rsidR="009649F4" w:rsidRDefault="009649F4" w:rsidP="009649F4">
      <w:pPr>
        <w:pStyle w:val="Heading4"/>
        <w:numPr>
          <w:ilvl w:val="3"/>
          <w:numId w:val="4"/>
        </w:numPr>
      </w:pPr>
      <w:r>
        <w:t>Decision Tables</w:t>
      </w:r>
    </w:p>
    <w:p w14:paraId="529A50AB" w14:textId="77777777" w:rsidR="009649F4" w:rsidRDefault="009649F4" w:rsidP="009649F4"/>
    <w:p w14:paraId="05159880" w14:textId="77777777" w:rsidR="00F15706" w:rsidRDefault="00DA0800" w:rsidP="00822913">
      <w:pPr>
        <w:pStyle w:val="Heading3"/>
      </w:pPr>
      <w:r>
        <w:lastRenderedPageBreak/>
        <w:t>Function Requirements</w:t>
      </w:r>
    </w:p>
    <w:p w14:paraId="28881AF4" w14:textId="77777777" w:rsidR="00F15706" w:rsidRDefault="00F15706" w:rsidP="00783BCF">
      <w:pPr>
        <w:pStyle w:val="Heading4"/>
      </w:pPr>
      <w:r>
        <w:t>Functional Requirements</w:t>
      </w:r>
    </w:p>
    <w:p w14:paraId="087EBBD1" w14:textId="77777777" w:rsidR="006E54B3" w:rsidRDefault="00F15706" w:rsidP="006E54B3">
      <w:pPr>
        <w:pStyle w:val="Heading5"/>
      </w:pPr>
      <w:r>
        <w:t>Normal Operation</w:t>
      </w:r>
    </w:p>
    <w:p w14:paraId="00F7E4BF" w14:textId="77777777" w:rsidR="005961D3" w:rsidRDefault="005961D3" w:rsidP="00BB6A63"/>
    <w:p w14:paraId="410F201F" w14:textId="77777777" w:rsidR="005961D3" w:rsidRDefault="005961D3" w:rsidP="005961D3">
      <w:pPr>
        <w:rPr>
          <w:color w:val="A6A6A6" w:themeColor="background1" w:themeShade="A6"/>
        </w:rPr>
      </w:pPr>
      <w:r>
        <w:rPr>
          <w:color w:val="A6A6A6" w:themeColor="background1" w:themeShade="A6"/>
        </w:rPr>
        <w:t>No Normal Operation Requirements specified.</w:t>
      </w:r>
    </w:p>
    <w:p w14:paraId="7C500998" w14:textId="77777777" w:rsidR="00F15706" w:rsidRDefault="00F15706" w:rsidP="00783BCF">
      <w:pPr>
        <w:pStyle w:val="Heading5"/>
      </w:pPr>
      <w:r>
        <w:t>Error Handling</w:t>
      </w:r>
    </w:p>
    <w:p w14:paraId="258D0AB3" w14:textId="77777777" w:rsidR="005961D3" w:rsidRDefault="005961D3" w:rsidP="00BB6A63"/>
    <w:p w14:paraId="2EE03FE2" w14:textId="77777777" w:rsidR="005961D3" w:rsidRDefault="005961D3" w:rsidP="005961D3">
      <w:pPr>
        <w:rPr>
          <w:color w:val="A6A6A6" w:themeColor="background1" w:themeShade="A6"/>
        </w:rPr>
      </w:pPr>
      <w:r>
        <w:rPr>
          <w:color w:val="A6A6A6" w:themeColor="background1" w:themeShade="A6"/>
        </w:rPr>
        <w:t>No Error Handling Requirements specified.</w:t>
      </w:r>
    </w:p>
    <w:p w14:paraId="6BFF862F" w14:textId="77777777" w:rsidR="00DD7D94" w:rsidRDefault="00DD7D94" w:rsidP="00DD7D94">
      <w:pPr>
        <w:pStyle w:val="Heading4"/>
      </w:pPr>
      <w:r>
        <w:t>Non-Functional Requirements</w:t>
      </w:r>
    </w:p>
    <w:p w14:paraId="44CBA50C" w14:textId="77777777" w:rsidR="005961D3" w:rsidRDefault="005961D3" w:rsidP="00BB6A63"/>
    <w:p w14:paraId="53878D75" w14:textId="77777777" w:rsidR="005961D3" w:rsidRDefault="005961D3" w:rsidP="005961D3">
      <w:pPr>
        <w:rPr>
          <w:color w:val="A6A6A6" w:themeColor="background1" w:themeShade="A6"/>
        </w:rPr>
      </w:pPr>
      <w:r>
        <w:rPr>
          <w:color w:val="A6A6A6" w:themeColor="background1" w:themeShade="A6"/>
        </w:rPr>
        <w:t>No Non-Functional Requirements specified.</w:t>
      </w:r>
    </w:p>
    <w:p w14:paraId="124AA204" w14:textId="77777777" w:rsidR="00DF462B" w:rsidRDefault="00427220" w:rsidP="00DF462B">
      <w:pPr>
        <w:pStyle w:val="Heading4"/>
      </w:pPr>
      <w:r>
        <w:t>Functional</w:t>
      </w:r>
      <w:r w:rsidR="00DF462B">
        <w:t xml:space="preserve"> Safety Requirements</w:t>
      </w:r>
    </w:p>
    <w:p w14:paraId="54362521" w14:textId="77777777" w:rsidR="00DF462B" w:rsidRDefault="00DF462B" w:rsidP="00DF462B">
      <w:pPr>
        <w:rPr>
          <w:highlight w:val="yellow"/>
        </w:rPr>
      </w:pPr>
    </w:p>
    <w:p w14:paraId="3C3B4D3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A0EE65D" w14:textId="77777777" w:rsidR="00DD7D94" w:rsidRDefault="00DD7D94" w:rsidP="00DD7D94">
      <w:pPr>
        <w:pStyle w:val="Heading4"/>
      </w:pPr>
      <w:r>
        <w:t>Other Requirements</w:t>
      </w:r>
    </w:p>
    <w:p w14:paraId="38A86962" w14:textId="77777777" w:rsidR="00DD7D94" w:rsidRDefault="00DD7D94" w:rsidP="00DD7D94">
      <w:pPr>
        <w:pStyle w:val="Heading5"/>
      </w:pPr>
      <w:r>
        <w:t>Design Requirements</w:t>
      </w:r>
    </w:p>
    <w:p w14:paraId="2FDFA826" w14:textId="77777777" w:rsidR="005961D3" w:rsidRDefault="005961D3" w:rsidP="00CA4A62"/>
    <w:p w14:paraId="32428196" w14:textId="77777777" w:rsidR="005961D3" w:rsidRDefault="005961D3" w:rsidP="005961D3">
      <w:pPr>
        <w:rPr>
          <w:color w:val="A6A6A6" w:themeColor="background1" w:themeShade="A6"/>
        </w:rPr>
      </w:pPr>
      <w:r>
        <w:rPr>
          <w:color w:val="A6A6A6" w:themeColor="background1" w:themeShade="A6"/>
        </w:rPr>
        <w:t>No Design Requirements specified.</w:t>
      </w:r>
    </w:p>
    <w:p w14:paraId="3C7231C8" w14:textId="77777777" w:rsidR="00CA4A62" w:rsidRDefault="00CA4A62" w:rsidP="00CA4A62">
      <w:pPr>
        <w:pStyle w:val="Heading4"/>
      </w:pPr>
      <w:r>
        <w:t>Uncategorized Requirements</w:t>
      </w:r>
    </w:p>
    <w:p w14:paraId="03EC9AC7" w14:textId="77777777" w:rsidR="005961D3" w:rsidRDefault="005961D3" w:rsidP="00CA4A62"/>
    <w:p w14:paraId="26FA84F5" w14:textId="77777777" w:rsidR="001F5E54" w:rsidRPr="0017445F" w:rsidRDefault="006E25A5" w:rsidP="001F5E54">
      <w:pPr>
        <w:pStyle w:val="RERequirement"/>
        <w:shd w:val="clear" w:color="auto" w:fill="F2F2F2" w:themeFill="background1" w:themeFillShade="F2"/>
      </w:pPr>
      <w:r>
        <w:t>R_Sent_App_30</w:t>
      </w:r>
      <w:r w:rsidR="00AE04B0">
        <w:t xml:space="preserve"> Stream - Terminate</w:t>
      </w:r>
    </w:p>
    <w:p w14:paraId="73CB7B79" w14:textId="77777777" w:rsidR="001F5E54" w:rsidRDefault="00AE04B0" w:rsidP="001F5E54">
      <w:pPr>
        <w:rPr>
          <w:rFonts w:cs="Arial"/>
        </w:rPr>
      </w:pPr>
      <w:r>
        <w:rPr>
          <w:rFonts w:cs="Arial"/>
        </w:rPr>
        <w:t>At anytime, the Ford Pass Application shall allow user to terminate video feed on the Ford Pass application.</w:t>
      </w:r>
    </w:p>
    <w:p w14:paraId="604CD44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AB74A5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799E3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R_Sent_App_30</w:t>
            </w:r>
          </w:p>
        </w:tc>
      </w:tr>
      <w:tr w:rsidR="001F5E54" w:rsidRPr="00FD127C" w14:paraId="685985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ABEBD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8235D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allows user to close the video stream</w:t>
            </w:r>
          </w:p>
        </w:tc>
      </w:tr>
      <w:tr w:rsidR="001F5E54" w:rsidRPr="00FD127C" w14:paraId="476347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5F8EA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F01BB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917B9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C03F7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4F6663" w14:textId="77777777" w:rsidR="00E77D14" w:rsidRDefault="00E77D14"/>
        </w:tc>
      </w:tr>
      <w:tr w:rsidR="001F5E54" w:rsidRPr="00FD127C" w14:paraId="67FDB2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3860C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E47FE3"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0B150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31DD25" w14:textId="77777777" w:rsidR="00E77D14" w:rsidRDefault="00E77D14"/>
        </w:tc>
      </w:tr>
      <w:tr w:rsidR="001F5E54" w:rsidRPr="00FD127C" w14:paraId="188281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A66B3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6CA3D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C0FAB23" wp14:editId="302553A7">
                  <wp:extent cx="152400" cy="152400"/>
                  <wp:effectExtent l="0" t="0" r="0" b="0"/>
                  <wp:docPr id="179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R_F_Sentinel_00023 Stream - Terminate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D5DD5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99774D" w14:textId="77777777" w:rsidR="00E77D14" w:rsidRDefault="00E77D14"/>
        </w:tc>
      </w:tr>
      <w:tr w:rsidR="001F5E54" w:rsidRPr="00FD127C" w14:paraId="3606A82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BDD52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A72464"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2BE76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58EA13"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18D9A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63CEF0" w14:textId="77777777" w:rsidR="00E77D14" w:rsidRDefault="00E77D14"/>
        </w:tc>
      </w:tr>
      <w:tr w:rsidR="001F5E54" w:rsidRPr="00FD127C" w14:paraId="58C31AF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6DA747" w14:textId="77777777" w:rsidR="001F5E54" w:rsidRPr="00FD127C" w:rsidRDefault="0052661D" w:rsidP="00A84EEF">
            <w:pPr>
              <w:rPr>
                <w:rFonts w:cs="Arial"/>
                <w:bCs/>
                <w:color w:val="808080" w:themeColor="background1" w:themeShade="80"/>
                <w:sz w:val="16"/>
                <w:szCs w:val="14"/>
              </w:rPr>
            </w:pPr>
            <w:hyperlink r:id="rId20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B710B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09A9C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FEDA615" w14:textId="77777777" w:rsidR="000D7866" w:rsidRPr="00E47D48" w:rsidRDefault="000D7866" w:rsidP="00E47D48">
      <w:pPr>
        <w:rPr>
          <w:color w:val="FF0000"/>
        </w:rPr>
      </w:pPr>
    </w:p>
    <w:p w14:paraId="6B094A3E" w14:textId="77777777" w:rsidR="009C1EEC" w:rsidRDefault="000D732E" w:rsidP="0061324D">
      <w:pPr>
        <w:pStyle w:val="Heading2"/>
        <w:numPr>
          <w:ilvl w:val="1"/>
          <w:numId w:val="4"/>
        </w:numPr>
      </w:pPr>
      <w:r>
        <w:t xml:space="preserve">Logical Function </w:t>
      </w:r>
      <w:r>
        <w:rPr>
          <w:noProof/>
        </w:rPr>
        <w:drawing>
          <wp:inline distT="0" distB="0" distL="0" distR="0" wp14:anchorId="230703EA" wp14:editId="5F2DDE1B">
            <wp:extent cx="152400" cy="152400"/>
            <wp:effectExtent l="0" t="0" r="0" b="0"/>
            <wp:docPr id="179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95" w:name="_27029603a1ab8d76011823c055b7a827"/>
      <w:r w:rsidR="008E73AE">
        <w:t>Get selected camera video stream terminated</w:t>
      </w:r>
      <w:bookmarkEnd w:id="195"/>
    </w:p>
    <w:p w14:paraId="5E722BD3" w14:textId="77777777" w:rsidR="0061785D" w:rsidRDefault="0061785D" w:rsidP="00783BCF">
      <w:pPr>
        <w:pStyle w:val="Heading3"/>
      </w:pPr>
      <w:r>
        <w:t xml:space="preserve">Function </w:t>
      </w:r>
      <w:r w:rsidR="00283752">
        <w:t>Overview</w:t>
      </w:r>
    </w:p>
    <w:p w14:paraId="5D082EDE" w14:textId="77777777" w:rsidR="00427220" w:rsidRDefault="000D732E" w:rsidP="00427220">
      <w:pPr>
        <w:pStyle w:val="Heading4"/>
      </w:pPr>
      <w:r>
        <w:t xml:space="preserve">Function </w:t>
      </w:r>
      <w:r w:rsidR="00283752">
        <w:t>Description</w:t>
      </w:r>
    </w:p>
    <w:p w14:paraId="1DFAE619" w14:textId="77777777" w:rsidR="00794B45" w:rsidRDefault="00794B45" w:rsidP="009C1EEC">
      <w:pPr>
        <w:contextualSpacing/>
      </w:pPr>
    </w:p>
    <w:p w14:paraId="3D5A12B1" w14:textId="77777777" w:rsidR="00AC0C92" w:rsidRDefault="00AC0C92" w:rsidP="009C1EEC">
      <w:pPr>
        <w:contextualSpacing/>
      </w:pPr>
      <w:r>
        <w:t>Function is allocated to:</w:t>
      </w:r>
    </w:p>
    <w:p w14:paraId="438BE053" w14:textId="77777777" w:rsidR="00AC0C92" w:rsidRDefault="00604AF5" w:rsidP="0061324D">
      <w:pPr>
        <w:pStyle w:val="ListParagraph"/>
        <w:numPr>
          <w:ilvl w:val="0"/>
          <w:numId w:val="13"/>
        </w:numPr>
        <w:contextualSpacing/>
      </w:pPr>
      <w:r>
        <w:rPr>
          <w:noProof/>
        </w:rPr>
        <w:drawing>
          <wp:inline distT="0" distB="0" distL="0" distR="0" wp14:anchorId="7DAE9130" wp14:editId="2D04E768">
            <wp:extent cx="152400" cy="152400"/>
            <wp:effectExtent l="0" t="0" r="0" b="0"/>
            <wp:docPr id="179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stopping of live video streaming on FordPass App</w:t>
      </w:r>
      <w:r>
        <w:t xml:space="preserve"> &lt;&lt;Logical&gt;&gt;</w:t>
      </w:r>
    </w:p>
    <w:p w14:paraId="6829A9B1" w14:textId="77777777" w:rsidR="00AC0C92" w:rsidRDefault="00604AF5" w:rsidP="0061324D">
      <w:pPr>
        <w:pStyle w:val="ListParagraph"/>
        <w:numPr>
          <w:ilvl w:val="0"/>
          <w:numId w:val="13"/>
        </w:numPr>
        <w:contextualSpacing/>
      </w:pPr>
      <w:r>
        <w:rPr>
          <w:noProof/>
        </w:rPr>
        <w:drawing>
          <wp:inline distT="0" distB="0" distL="0" distR="0" wp14:anchorId="302E5C1F" wp14:editId="7D90D4D8">
            <wp:extent cx="152400" cy="152400"/>
            <wp:effectExtent l="0" t="0" r="0" b="0"/>
            <wp:docPr id="1796"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HMI</w:t>
      </w:r>
      <w:r>
        <w:t xml:space="preserve"> &lt;&lt;Logical&gt;&gt;</w:t>
      </w:r>
    </w:p>
    <w:p w14:paraId="215FC777" w14:textId="77777777" w:rsidR="00AC0C92" w:rsidRDefault="00604AF5" w:rsidP="0061324D">
      <w:pPr>
        <w:pStyle w:val="ListParagraph"/>
        <w:numPr>
          <w:ilvl w:val="0"/>
          <w:numId w:val="13"/>
        </w:numPr>
        <w:contextualSpacing/>
      </w:pPr>
      <w:r>
        <w:rPr>
          <w:noProof/>
        </w:rPr>
        <w:drawing>
          <wp:inline distT="0" distB="0" distL="0" distR="0" wp14:anchorId="38425C87" wp14:editId="64E47CD5">
            <wp:extent cx="152400" cy="152400"/>
            <wp:effectExtent l="0" t="0" r="0" b="0"/>
            <wp:docPr id="179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7273E3BD" w14:textId="77777777" w:rsidR="00AC0C92" w:rsidRDefault="00604AF5" w:rsidP="0061324D">
      <w:pPr>
        <w:pStyle w:val="ListParagraph"/>
        <w:numPr>
          <w:ilvl w:val="0"/>
          <w:numId w:val="13"/>
        </w:numPr>
        <w:contextualSpacing/>
      </w:pPr>
      <w:r>
        <w:rPr>
          <w:noProof/>
        </w:rPr>
        <w:drawing>
          <wp:inline distT="0" distB="0" distL="0" distR="0" wp14:anchorId="2C95F6C2" wp14:editId="1028423A">
            <wp:extent cx="152400" cy="152400"/>
            <wp:effectExtent l="0" t="0" r="0" b="0"/>
            <wp:docPr id="180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Video Stream - Stop</w:t>
      </w:r>
      <w:r>
        <w:t xml:space="preserve"> &lt;&lt;Logical&gt;&gt;</w:t>
      </w:r>
    </w:p>
    <w:p w14:paraId="62F4BCC0" w14:textId="77777777" w:rsidR="00794B45" w:rsidRDefault="00794B45" w:rsidP="009C1EEC">
      <w:pPr>
        <w:contextualSpacing/>
      </w:pPr>
    </w:p>
    <w:p w14:paraId="61F9EB96" w14:textId="77777777" w:rsidR="009C1EEC" w:rsidRDefault="009C1EEC" w:rsidP="009C1EEC">
      <w:pPr>
        <w:contextualSpacing/>
      </w:pPr>
      <w:r w:rsidRPr="00A554C4">
        <w:t>Get camera id terminated</w:t>
      </w:r>
    </w:p>
    <w:p w14:paraId="4BCFD187" w14:textId="77777777" w:rsidR="00282E2C" w:rsidRDefault="000D732E" w:rsidP="00FD32A2">
      <w:pPr>
        <w:pStyle w:val="Heading4"/>
      </w:pPr>
      <w:r>
        <w:lastRenderedPageBreak/>
        <w:t xml:space="preserve">Function </w:t>
      </w:r>
      <w:r w:rsidR="00282E2C">
        <w:t>Variants</w:t>
      </w:r>
    </w:p>
    <w:p w14:paraId="7EA6016E" w14:textId="77777777" w:rsidR="00282E2C" w:rsidRDefault="00282E2C" w:rsidP="00282E2C"/>
    <w:p w14:paraId="4191CD8D"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7DA419CA" w14:textId="77777777" w:rsidTr="00EB7D77">
        <w:trPr>
          <w:trHeight w:val="314"/>
        </w:trPr>
        <w:tc>
          <w:tcPr>
            <w:tcW w:w="2523" w:type="dxa"/>
            <w:shd w:val="clear" w:color="auto" w:fill="D9D9D9" w:themeFill="background1" w:themeFillShade="D9"/>
          </w:tcPr>
          <w:p w14:paraId="118765FA"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125FF3CD"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0618B9FF"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74122E7A" w14:textId="77777777" w:rsidTr="00EB7D77">
        <w:trPr>
          <w:trHeight w:val="198"/>
        </w:trPr>
        <w:tc>
          <w:tcPr>
            <w:tcW w:w="2523" w:type="dxa"/>
          </w:tcPr>
          <w:p w14:paraId="1B7E5664"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58C5057B" w14:textId="77777777" w:rsidR="000D732E" w:rsidRPr="009E3B7C" w:rsidRDefault="000D732E" w:rsidP="00EB7D77">
            <w:pPr>
              <w:overflowPunct/>
              <w:autoSpaceDE/>
              <w:autoSpaceDN/>
              <w:adjustRightInd/>
              <w:textAlignment w:val="center"/>
              <w:rPr>
                <w:rFonts w:cs="Arial"/>
              </w:rPr>
            </w:pPr>
          </w:p>
        </w:tc>
        <w:tc>
          <w:tcPr>
            <w:tcW w:w="2551" w:type="dxa"/>
          </w:tcPr>
          <w:p w14:paraId="197020A5" w14:textId="77777777" w:rsidR="000D732E" w:rsidRDefault="000D732E" w:rsidP="00EB7D77">
            <w:pPr>
              <w:rPr>
                <w:rFonts w:cs="Arial"/>
                <w:lang w:val="en-GB"/>
              </w:rPr>
            </w:pPr>
            <w:r>
              <w:rPr>
                <w:rFonts w:cs="Arial"/>
                <w:lang w:val="en-GB"/>
              </w:rPr>
              <w:t xml:space="preserve">e.g. ExtLightTechnology = LED </w:t>
            </w:r>
          </w:p>
          <w:p w14:paraId="7DA10F10" w14:textId="77777777" w:rsidR="000D732E" w:rsidRDefault="000D732E" w:rsidP="00EB7D77">
            <w:pPr>
              <w:rPr>
                <w:rFonts w:cs="Arial"/>
                <w:lang w:val="en-GB"/>
              </w:rPr>
            </w:pPr>
            <w:r>
              <w:rPr>
                <w:rFonts w:cs="Arial"/>
                <w:lang w:val="en-GB"/>
              </w:rPr>
              <w:t>OR</w:t>
            </w:r>
          </w:p>
          <w:p w14:paraId="26CBD0B3" w14:textId="77777777" w:rsidR="000D732E" w:rsidRPr="005A344A" w:rsidRDefault="000D732E" w:rsidP="00EB7D77">
            <w:pPr>
              <w:rPr>
                <w:rFonts w:cs="Arial"/>
                <w:lang w:val="en-GB"/>
              </w:rPr>
            </w:pPr>
            <w:r>
              <w:rPr>
                <w:rFonts w:cs="Arial"/>
                <w:lang w:val="en-GB"/>
              </w:rPr>
              <w:t>ExtLightTechnology = Xenon</w:t>
            </w:r>
          </w:p>
        </w:tc>
      </w:tr>
    </w:tbl>
    <w:p w14:paraId="788DFB26" w14:textId="77777777" w:rsidR="000D732E" w:rsidRPr="005067FC" w:rsidRDefault="000D732E" w:rsidP="00282E2C">
      <w:pPr>
        <w:rPr>
          <w:i/>
          <w:color w:val="A6A6A6" w:themeColor="background1" w:themeShade="A6"/>
        </w:rPr>
      </w:pPr>
    </w:p>
    <w:p w14:paraId="79E8D251" w14:textId="77777777" w:rsidR="00427220" w:rsidRDefault="00427220" w:rsidP="00FD32A2">
      <w:pPr>
        <w:pStyle w:val="Heading4"/>
      </w:pPr>
      <w:r>
        <w:t>Input Requirements</w:t>
      </w:r>
      <w:r w:rsidR="000D732E">
        <w:t>/Documents</w:t>
      </w:r>
    </w:p>
    <w:p w14:paraId="73D974D2"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0F974F3" w14:textId="77777777" w:rsidTr="00656A21">
        <w:trPr>
          <w:trHeight w:val="20"/>
        </w:trPr>
        <w:tc>
          <w:tcPr>
            <w:tcW w:w="1561" w:type="dxa"/>
            <w:shd w:val="clear" w:color="auto" w:fill="D9D9D9" w:themeFill="background1" w:themeFillShade="D9"/>
          </w:tcPr>
          <w:p w14:paraId="78637ED1"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1C0512BC" w14:textId="77777777" w:rsidR="000D732E" w:rsidRDefault="000D732E" w:rsidP="00EB7D77">
            <w:pPr>
              <w:rPr>
                <w:rFonts w:ascii="Helvetica" w:hAnsi="Helvetica" w:cs="Helvetica"/>
                <w:sz w:val="16"/>
              </w:rPr>
            </w:pPr>
          </w:p>
          <w:p w14:paraId="09AC850D"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3A78F387"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4D235789"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5FE20646" w14:textId="77777777" w:rsidR="000D732E" w:rsidRDefault="000D732E" w:rsidP="00EB7D77">
            <w:pPr>
              <w:rPr>
                <w:rFonts w:ascii="Helvetica" w:hAnsi="Helvetica" w:cs="Helvetica"/>
                <w:b/>
              </w:rPr>
            </w:pPr>
            <w:r>
              <w:rPr>
                <w:rFonts w:ascii="Helvetica" w:hAnsi="Helvetica" w:cs="Helvetica"/>
                <w:b/>
              </w:rPr>
              <w:t>Derived Requirement</w:t>
            </w:r>
          </w:p>
          <w:p w14:paraId="7D178DA8" w14:textId="77777777" w:rsidR="000D732E" w:rsidRDefault="000D732E" w:rsidP="00EB7D77">
            <w:pPr>
              <w:rPr>
                <w:rFonts w:ascii="Helvetica" w:hAnsi="Helvetica" w:cs="Helvetica"/>
                <w:sz w:val="16"/>
              </w:rPr>
            </w:pPr>
          </w:p>
          <w:p w14:paraId="0BA26B42"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3D31EC4A" w14:textId="77777777" w:rsidTr="00656A21">
        <w:trPr>
          <w:trHeight w:val="20"/>
        </w:trPr>
        <w:tc>
          <w:tcPr>
            <w:tcW w:w="10211" w:type="dxa"/>
            <w:gridSpan w:val="4"/>
            <w:shd w:val="clear" w:color="auto" w:fill="F2F2F2" w:themeFill="background1" w:themeFillShade="F2"/>
          </w:tcPr>
          <w:p w14:paraId="2D089467"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401E8F9A" w14:textId="77777777" w:rsidTr="00656A21">
        <w:trPr>
          <w:trHeight w:val="20"/>
        </w:trPr>
        <w:tc>
          <w:tcPr>
            <w:tcW w:w="1561" w:type="dxa"/>
          </w:tcPr>
          <w:p w14:paraId="3F42A78D" w14:textId="77777777" w:rsidR="000D732E" w:rsidRPr="00D410AE" w:rsidRDefault="000D732E" w:rsidP="00EB7D77">
            <w:pPr>
              <w:rPr>
                <w:rFonts w:cs="Arial"/>
              </w:rPr>
            </w:pPr>
          </w:p>
        </w:tc>
        <w:tc>
          <w:tcPr>
            <w:tcW w:w="2694" w:type="dxa"/>
          </w:tcPr>
          <w:p w14:paraId="7B22AFCD" w14:textId="77777777" w:rsidR="000D732E" w:rsidRDefault="000D732E" w:rsidP="00EB7D77">
            <w:pPr>
              <w:rPr>
                <w:rFonts w:cs="Arial"/>
              </w:rPr>
            </w:pPr>
            <w:r>
              <w:rPr>
                <w:rFonts w:cs="Arial"/>
              </w:rPr>
              <w:t>&lt;Example:</w:t>
            </w:r>
          </w:p>
          <w:p w14:paraId="7CBF34AB" w14:textId="77777777" w:rsidR="000D732E" w:rsidRPr="00D410AE" w:rsidRDefault="000D732E" w:rsidP="00EB7D77">
            <w:pPr>
              <w:rPr>
                <w:rFonts w:cs="Arial"/>
              </w:rPr>
            </w:pPr>
            <w:r>
              <w:rPr>
                <w:rFonts w:cs="Arial"/>
              </w:rPr>
              <w:t>id + title of relevant Feature Docs&gt;</w:t>
            </w:r>
          </w:p>
        </w:tc>
        <w:tc>
          <w:tcPr>
            <w:tcW w:w="2694" w:type="dxa"/>
          </w:tcPr>
          <w:p w14:paraId="4E548539" w14:textId="77777777" w:rsidR="000D732E" w:rsidRPr="00D410AE" w:rsidRDefault="000D732E" w:rsidP="00EB7D77">
            <w:pPr>
              <w:rPr>
                <w:rFonts w:cs="Arial"/>
              </w:rPr>
            </w:pPr>
            <w:r>
              <w:rPr>
                <w:rFonts w:cs="Arial"/>
              </w:rPr>
              <w:t>&lt;Example: “Requirements of Feature …”&gt;</w:t>
            </w:r>
          </w:p>
        </w:tc>
        <w:tc>
          <w:tcPr>
            <w:tcW w:w="3262" w:type="dxa"/>
          </w:tcPr>
          <w:p w14:paraId="1B87B45A"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06"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50058072" w14:textId="77777777" w:rsidTr="00656A21">
        <w:trPr>
          <w:trHeight w:val="20"/>
        </w:trPr>
        <w:tc>
          <w:tcPr>
            <w:tcW w:w="1561" w:type="dxa"/>
          </w:tcPr>
          <w:p w14:paraId="6F77D58B" w14:textId="77777777" w:rsidR="000D732E" w:rsidRPr="00D410AE" w:rsidRDefault="000D732E" w:rsidP="00EB7D77">
            <w:pPr>
              <w:rPr>
                <w:rFonts w:cs="Arial"/>
              </w:rPr>
            </w:pPr>
          </w:p>
        </w:tc>
        <w:tc>
          <w:tcPr>
            <w:tcW w:w="2694" w:type="dxa"/>
          </w:tcPr>
          <w:p w14:paraId="63482417" w14:textId="77777777" w:rsidR="000D732E" w:rsidRDefault="000D732E" w:rsidP="00EB7D77">
            <w:pPr>
              <w:rPr>
                <w:rFonts w:cs="Arial"/>
              </w:rPr>
            </w:pPr>
          </w:p>
        </w:tc>
        <w:tc>
          <w:tcPr>
            <w:tcW w:w="2694" w:type="dxa"/>
          </w:tcPr>
          <w:p w14:paraId="619D6417" w14:textId="77777777" w:rsidR="000D732E" w:rsidRDefault="000D732E" w:rsidP="00EB7D77">
            <w:pPr>
              <w:rPr>
                <w:rFonts w:cs="Arial"/>
              </w:rPr>
            </w:pPr>
          </w:p>
        </w:tc>
        <w:tc>
          <w:tcPr>
            <w:tcW w:w="3262" w:type="dxa"/>
          </w:tcPr>
          <w:p w14:paraId="6E15A91C" w14:textId="77777777" w:rsidR="000D732E" w:rsidRDefault="000D732E" w:rsidP="00EB7D77">
            <w:pPr>
              <w:rPr>
                <w:rFonts w:cs="Arial"/>
              </w:rPr>
            </w:pPr>
          </w:p>
        </w:tc>
      </w:tr>
      <w:tr w:rsidR="000D732E" w:rsidRPr="007C20FA" w14:paraId="4B729494" w14:textId="77777777" w:rsidTr="00656A21">
        <w:trPr>
          <w:trHeight w:val="20"/>
        </w:trPr>
        <w:tc>
          <w:tcPr>
            <w:tcW w:w="10211" w:type="dxa"/>
            <w:gridSpan w:val="4"/>
            <w:shd w:val="clear" w:color="auto" w:fill="F2F2F2" w:themeFill="background1" w:themeFillShade="F2"/>
          </w:tcPr>
          <w:p w14:paraId="7E1D7731"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767445F6" w14:textId="77777777" w:rsidTr="00656A21">
        <w:trPr>
          <w:trHeight w:val="20"/>
        </w:trPr>
        <w:tc>
          <w:tcPr>
            <w:tcW w:w="1561" w:type="dxa"/>
          </w:tcPr>
          <w:p w14:paraId="05BABC53" w14:textId="77777777" w:rsidR="000D732E" w:rsidRPr="00D410AE" w:rsidRDefault="000D732E" w:rsidP="00EB7D77">
            <w:pPr>
              <w:rPr>
                <w:rFonts w:cs="Arial"/>
              </w:rPr>
            </w:pPr>
          </w:p>
        </w:tc>
        <w:tc>
          <w:tcPr>
            <w:tcW w:w="2694" w:type="dxa"/>
          </w:tcPr>
          <w:p w14:paraId="67D7655C" w14:textId="77777777" w:rsidR="000D732E" w:rsidRPr="00D410AE" w:rsidRDefault="000D732E" w:rsidP="00EB7D77">
            <w:pPr>
              <w:rPr>
                <w:rFonts w:cs="Arial"/>
              </w:rPr>
            </w:pPr>
            <w:r>
              <w:rPr>
                <w:rFonts w:cs="Arial"/>
              </w:rPr>
              <w:t>&lt;Example: some SDS (requirement)&gt;</w:t>
            </w:r>
          </w:p>
        </w:tc>
        <w:tc>
          <w:tcPr>
            <w:tcW w:w="2694" w:type="dxa"/>
          </w:tcPr>
          <w:p w14:paraId="4D5876E1" w14:textId="77777777" w:rsidR="000D732E" w:rsidRPr="00D410AE" w:rsidRDefault="000D732E" w:rsidP="00EB7D77">
            <w:pPr>
              <w:rPr>
                <w:rFonts w:cs="Arial"/>
              </w:rPr>
            </w:pPr>
          </w:p>
        </w:tc>
        <w:tc>
          <w:tcPr>
            <w:tcW w:w="3262" w:type="dxa"/>
          </w:tcPr>
          <w:p w14:paraId="55D56443" w14:textId="77777777" w:rsidR="000D732E" w:rsidRDefault="000D732E" w:rsidP="00EB7D77">
            <w:pPr>
              <w:rPr>
                <w:rFonts w:cs="Arial"/>
              </w:rPr>
            </w:pPr>
          </w:p>
        </w:tc>
      </w:tr>
      <w:tr w:rsidR="000D732E" w:rsidRPr="007C20FA" w14:paraId="4D9276C8" w14:textId="77777777" w:rsidTr="00656A21">
        <w:trPr>
          <w:trHeight w:val="20"/>
        </w:trPr>
        <w:tc>
          <w:tcPr>
            <w:tcW w:w="1561" w:type="dxa"/>
          </w:tcPr>
          <w:p w14:paraId="65ACF696" w14:textId="77777777" w:rsidR="000D732E" w:rsidRDefault="000D732E" w:rsidP="00EB7D77">
            <w:pPr>
              <w:rPr>
                <w:rFonts w:cs="Arial"/>
              </w:rPr>
            </w:pPr>
          </w:p>
        </w:tc>
        <w:tc>
          <w:tcPr>
            <w:tcW w:w="2694" w:type="dxa"/>
          </w:tcPr>
          <w:p w14:paraId="377CBB06" w14:textId="77777777" w:rsidR="000D732E" w:rsidRDefault="000D732E" w:rsidP="00EB7D77">
            <w:pPr>
              <w:rPr>
                <w:rFonts w:cs="Arial"/>
              </w:rPr>
            </w:pPr>
          </w:p>
        </w:tc>
        <w:tc>
          <w:tcPr>
            <w:tcW w:w="2694" w:type="dxa"/>
          </w:tcPr>
          <w:p w14:paraId="471FA98D" w14:textId="77777777" w:rsidR="000D732E" w:rsidRDefault="000D732E" w:rsidP="00EB7D77">
            <w:pPr>
              <w:rPr>
                <w:rFonts w:cs="Arial"/>
              </w:rPr>
            </w:pPr>
          </w:p>
        </w:tc>
        <w:tc>
          <w:tcPr>
            <w:tcW w:w="3262" w:type="dxa"/>
          </w:tcPr>
          <w:p w14:paraId="24B84DEE" w14:textId="77777777" w:rsidR="000D732E" w:rsidRDefault="000D732E" w:rsidP="00EB7D77">
            <w:pPr>
              <w:rPr>
                <w:rFonts w:cs="Arial"/>
              </w:rPr>
            </w:pPr>
          </w:p>
        </w:tc>
      </w:tr>
      <w:tr w:rsidR="000D732E" w:rsidRPr="007C20FA" w14:paraId="67DFCAD7" w14:textId="77777777" w:rsidTr="00656A21">
        <w:trPr>
          <w:trHeight w:val="20"/>
        </w:trPr>
        <w:tc>
          <w:tcPr>
            <w:tcW w:w="10211" w:type="dxa"/>
            <w:gridSpan w:val="4"/>
            <w:shd w:val="clear" w:color="auto" w:fill="F2F2F2" w:themeFill="background1" w:themeFillShade="F2"/>
          </w:tcPr>
          <w:p w14:paraId="06E3AFE6"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64CB7369" w14:textId="77777777" w:rsidTr="00656A21">
        <w:trPr>
          <w:trHeight w:val="20"/>
        </w:trPr>
        <w:tc>
          <w:tcPr>
            <w:tcW w:w="1561" w:type="dxa"/>
          </w:tcPr>
          <w:p w14:paraId="0F759477" w14:textId="77777777" w:rsidR="000D732E" w:rsidRPr="00D410AE" w:rsidRDefault="000D732E" w:rsidP="00EB7D77">
            <w:pPr>
              <w:rPr>
                <w:rFonts w:cs="Arial"/>
              </w:rPr>
            </w:pPr>
          </w:p>
        </w:tc>
        <w:tc>
          <w:tcPr>
            <w:tcW w:w="2694" w:type="dxa"/>
          </w:tcPr>
          <w:p w14:paraId="2CCD6476" w14:textId="77777777" w:rsidR="000D732E" w:rsidRPr="00D410AE" w:rsidRDefault="000D732E" w:rsidP="00EB7D77">
            <w:pPr>
              <w:rPr>
                <w:rFonts w:cs="Arial"/>
              </w:rPr>
            </w:pPr>
          </w:p>
        </w:tc>
        <w:tc>
          <w:tcPr>
            <w:tcW w:w="2694" w:type="dxa"/>
          </w:tcPr>
          <w:p w14:paraId="5E93C46E" w14:textId="77777777" w:rsidR="000D732E" w:rsidRPr="00D410AE" w:rsidRDefault="000D732E" w:rsidP="00EB7D77">
            <w:pPr>
              <w:rPr>
                <w:rFonts w:cs="Arial"/>
              </w:rPr>
            </w:pPr>
          </w:p>
        </w:tc>
        <w:tc>
          <w:tcPr>
            <w:tcW w:w="3262" w:type="dxa"/>
          </w:tcPr>
          <w:p w14:paraId="65E38753" w14:textId="77777777" w:rsidR="000D732E" w:rsidRPr="00D410AE" w:rsidRDefault="000D732E" w:rsidP="00EB7D77">
            <w:pPr>
              <w:rPr>
                <w:rFonts w:cs="Arial"/>
              </w:rPr>
            </w:pPr>
          </w:p>
        </w:tc>
      </w:tr>
      <w:tr w:rsidR="000D732E" w:rsidRPr="007C20FA" w14:paraId="5A67BDE9" w14:textId="77777777" w:rsidTr="00656A21">
        <w:trPr>
          <w:trHeight w:val="20"/>
        </w:trPr>
        <w:tc>
          <w:tcPr>
            <w:tcW w:w="10211" w:type="dxa"/>
            <w:gridSpan w:val="4"/>
            <w:shd w:val="clear" w:color="auto" w:fill="F2F2F2" w:themeFill="background1" w:themeFillShade="F2"/>
          </w:tcPr>
          <w:p w14:paraId="6C177170"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1C559E65" w14:textId="77777777" w:rsidTr="00656A21">
        <w:trPr>
          <w:trHeight w:val="20"/>
        </w:trPr>
        <w:tc>
          <w:tcPr>
            <w:tcW w:w="1561" w:type="dxa"/>
          </w:tcPr>
          <w:p w14:paraId="58ED86F5" w14:textId="77777777" w:rsidR="000D732E" w:rsidRPr="00D410AE" w:rsidRDefault="000D732E" w:rsidP="00EB7D77">
            <w:pPr>
              <w:rPr>
                <w:rFonts w:cs="Arial"/>
              </w:rPr>
            </w:pPr>
          </w:p>
        </w:tc>
        <w:tc>
          <w:tcPr>
            <w:tcW w:w="2694" w:type="dxa"/>
          </w:tcPr>
          <w:p w14:paraId="2B5F53C0" w14:textId="77777777" w:rsidR="000D732E" w:rsidRPr="00D410AE" w:rsidRDefault="000D732E" w:rsidP="00EB7D77">
            <w:pPr>
              <w:rPr>
                <w:rFonts w:cs="Arial"/>
              </w:rPr>
            </w:pPr>
          </w:p>
        </w:tc>
        <w:tc>
          <w:tcPr>
            <w:tcW w:w="2694" w:type="dxa"/>
          </w:tcPr>
          <w:p w14:paraId="031CB210" w14:textId="77777777" w:rsidR="000D732E" w:rsidRPr="00D410AE" w:rsidRDefault="000D732E" w:rsidP="00EB7D77">
            <w:pPr>
              <w:rPr>
                <w:rFonts w:cs="Arial"/>
              </w:rPr>
            </w:pPr>
          </w:p>
        </w:tc>
        <w:tc>
          <w:tcPr>
            <w:tcW w:w="3262" w:type="dxa"/>
          </w:tcPr>
          <w:p w14:paraId="7EE7C3F6" w14:textId="77777777" w:rsidR="000D732E" w:rsidRPr="00D410AE" w:rsidRDefault="000D732E" w:rsidP="00EB7D77">
            <w:pPr>
              <w:rPr>
                <w:rFonts w:cs="Arial"/>
              </w:rPr>
            </w:pPr>
          </w:p>
        </w:tc>
      </w:tr>
      <w:tr w:rsidR="000D732E" w:rsidRPr="007C20FA" w14:paraId="7065262A" w14:textId="77777777" w:rsidTr="00656A21">
        <w:trPr>
          <w:trHeight w:val="20"/>
        </w:trPr>
        <w:tc>
          <w:tcPr>
            <w:tcW w:w="10211" w:type="dxa"/>
            <w:gridSpan w:val="4"/>
            <w:shd w:val="clear" w:color="auto" w:fill="F2F2F2" w:themeFill="background1" w:themeFillShade="F2"/>
          </w:tcPr>
          <w:p w14:paraId="1BAA53FF"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0C0643A9" w14:textId="77777777" w:rsidTr="00656A21">
        <w:trPr>
          <w:trHeight w:val="20"/>
        </w:trPr>
        <w:tc>
          <w:tcPr>
            <w:tcW w:w="1561" w:type="dxa"/>
          </w:tcPr>
          <w:p w14:paraId="737612DD" w14:textId="77777777" w:rsidR="000D732E" w:rsidRPr="00D410AE" w:rsidRDefault="000D732E" w:rsidP="00EB7D77">
            <w:pPr>
              <w:rPr>
                <w:rFonts w:cs="Arial"/>
              </w:rPr>
            </w:pPr>
          </w:p>
        </w:tc>
        <w:tc>
          <w:tcPr>
            <w:tcW w:w="2694" w:type="dxa"/>
          </w:tcPr>
          <w:p w14:paraId="13BEA0FF" w14:textId="77777777" w:rsidR="000D732E" w:rsidRDefault="000D732E" w:rsidP="00EB7D77">
            <w:pPr>
              <w:rPr>
                <w:rFonts w:cs="Arial"/>
              </w:rPr>
            </w:pPr>
          </w:p>
        </w:tc>
        <w:tc>
          <w:tcPr>
            <w:tcW w:w="2694" w:type="dxa"/>
          </w:tcPr>
          <w:p w14:paraId="13332218" w14:textId="77777777" w:rsidR="000D732E" w:rsidRPr="00D410AE" w:rsidRDefault="000D732E" w:rsidP="00EB7D77">
            <w:pPr>
              <w:rPr>
                <w:rFonts w:cs="Arial"/>
              </w:rPr>
            </w:pPr>
          </w:p>
        </w:tc>
        <w:tc>
          <w:tcPr>
            <w:tcW w:w="3262" w:type="dxa"/>
          </w:tcPr>
          <w:p w14:paraId="2BAFA2D3" w14:textId="77777777" w:rsidR="000D732E" w:rsidRPr="00D410AE" w:rsidRDefault="000D732E" w:rsidP="00EB7D77">
            <w:pPr>
              <w:rPr>
                <w:rFonts w:cs="Arial"/>
              </w:rPr>
            </w:pPr>
          </w:p>
        </w:tc>
      </w:tr>
      <w:tr w:rsidR="00656A21" w:rsidRPr="007C20FA" w14:paraId="34571C2E" w14:textId="77777777" w:rsidTr="00656A21">
        <w:trPr>
          <w:trHeight w:val="20"/>
        </w:trPr>
        <w:tc>
          <w:tcPr>
            <w:tcW w:w="1561" w:type="dxa"/>
          </w:tcPr>
          <w:p w14:paraId="675E570D" w14:textId="77777777" w:rsidR="00656A21" w:rsidRPr="00D410AE" w:rsidRDefault="00656A21" w:rsidP="00EB7D77">
            <w:pPr>
              <w:rPr>
                <w:rFonts w:cs="Arial"/>
              </w:rPr>
            </w:pPr>
          </w:p>
        </w:tc>
        <w:tc>
          <w:tcPr>
            <w:tcW w:w="2694" w:type="dxa"/>
          </w:tcPr>
          <w:p w14:paraId="293E7174" w14:textId="77777777" w:rsidR="00656A21" w:rsidRDefault="00656A21" w:rsidP="00EB7D77">
            <w:pPr>
              <w:rPr>
                <w:rFonts w:cs="Arial"/>
              </w:rPr>
            </w:pPr>
          </w:p>
        </w:tc>
        <w:tc>
          <w:tcPr>
            <w:tcW w:w="2694" w:type="dxa"/>
          </w:tcPr>
          <w:p w14:paraId="5B933FE9" w14:textId="77777777" w:rsidR="00656A21" w:rsidRPr="00D410AE" w:rsidRDefault="00656A21" w:rsidP="00EB7D77">
            <w:pPr>
              <w:rPr>
                <w:rFonts w:cs="Arial"/>
              </w:rPr>
            </w:pPr>
          </w:p>
        </w:tc>
        <w:tc>
          <w:tcPr>
            <w:tcW w:w="3262" w:type="dxa"/>
          </w:tcPr>
          <w:p w14:paraId="3B07C681" w14:textId="77777777" w:rsidR="00656A21" w:rsidRPr="00D410AE" w:rsidRDefault="00656A21" w:rsidP="00EB7D77">
            <w:pPr>
              <w:rPr>
                <w:rFonts w:cs="Arial"/>
              </w:rPr>
            </w:pPr>
          </w:p>
        </w:tc>
      </w:tr>
    </w:tbl>
    <w:p w14:paraId="0CE0D7F9"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28CA14F8" w14:textId="77777777" w:rsidR="000D732E" w:rsidRPr="005067FC" w:rsidRDefault="000D732E" w:rsidP="00427220">
      <w:pPr>
        <w:rPr>
          <w:i/>
          <w:color w:val="A6A6A6" w:themeColor="background1" w:themeShade="A6"/>
        </w:rPr>
      </w:pPr>
    </w:p>
    <w:p w14:paraId="6B9339B2" w14:textId="77777777" w:rsidR="00427220" w:rsidRDefault="00427220" w:rsidP="00427220">
      <w:pPr>
        <w:pStyle w:val="Heading4"/>
      </w:pPr>
      <w:r>
        <w:t>Assumptions</w:t>
      </w:r>
    </w:p>
    <w:p w14:paraId="0A194612" w14:textId="77777777" w:rsidR="00A92B2F" w:rsidRDefault="00A92B2F" w:rsidP="00A92B2F"/>
    <w:p w14:paraId="06A1E34E"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B99D4BF" w14:textId="77777777" w:rsidR="00C0442C" w:rsidRDefault="00C0442C" w:rsidP="00A92B2F"/>
    <w:p w14:paraId="278359B6" w14:textId="77777777" w:rsidR="00F15706" w:rsidRDefault="00E60B64" w:rsidP="00783BCF">
      <w:pPr>
        <w:pStyle w:val="Heading3"/>
      </w:pPr>
      <w:r>
        <w:t>Function Scope</w:t>
      </w:r>
    </w:p>
    <w:p w14:paraId="7515690A" w14:textId="77777777" w:rsidR="00055646" w:rsidRPr="00A43B48" w:rsidRDefault="00055646" w:rsidP="00306D37">
      <w:pPr>
        <w:contextualSpacing/>
      </w:pPr>
    </w:p>
    <w:p w14:paraId="516BA13D" w14:textId="77777777" w:rsidR="00306D37" w:rsidRDefault="00306D37" w:rsidP="00306D37">
      <w:pPr>
        <w:contextualSpacing/>
      </w:pPr>
      <w:r>
        <w:t xml:space="preserve">The </w:t>
      </w:r>
      <w:r>
        <w:rPr>
          <w:noProof/>
        </w:rPr>
        <w:drawing>
          <wp:inline distT="0" distB="0" distL="0" distR="0" wp14:anchorId="73816510" wp14:editId="460F0748">
            <wp:extent cx="152400" cy="152400"/>
            <wp:effectExtent l="0" t="0" r="0" b="0"/>
            <wp:docPr id="180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Get selected camera video stream terminated</w:t>
      </w:r>
      <w:r w:rsidR="0004480F">
        <w:rPr>
          <w:b/>
        </w:rPr>
        <w:t>”</w:t>
      </w:r>
      <w:r>
        <w:t xml:space="preserve"> f</w:t>
      </w:r>
      <w:r w:rsidR="00294100">
        <w:t>unction is called by</w:t>
      </w:r>
      <w:r>
        <w:t xml:space="preserve"> the following </w:t>
      </w:r>
      <w:r w:rsidR="00294100">
        <w:t>functions</w:t>
      </w:r>
      <w:r>
        <w:t>:</w:t>
      </w:r>
    </w:p>
    <w:p w14:paraId="29157DB3" w14:textId="77777777" w:rsidR="00306D37" w:rsidRPr="00953D23" w:rsidRDefault="00306D37" w:rsidP="0061324D">
      <w:pPr>
        <w:pStyle w:val="ListParagraph"/>
        <w:numPr>
          <w:ilvl w:val="0"/>
          <w:numId w:val="12"/>
        </w:numPr>
        <w:contextualSpacing/>
      </w:pPr>
      <w:r>
        <w:rPr>
          <w:noProof/>
        </w:rPr>
        <w:drawing>
          <wp:inline distT="0" distB="0" distL="0" distR="0" wp14:anchorId="4997215C" wp14:editId="45E795D9">
            <wp:extent cx="152400" cy="152400"/>
            <wp:effectExtent l="0" t="0" r="0" b="0"/>
            <wp:docPr id="180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37b6f5e5bd53c5b12c9cfda2157a024" w:history="1">
        <w:r w:rsidR="00B66881">
          <w:rPr>
            <w:rStyle w:val="Hyperlink"/>
          </w:rPr>
          <w:t>Terminate camera video feed request</w:t>
        </w:r>
      </w:hyperlink>
      <w:r w:rsidR="0004480F">
        <w:t>”</w:t>
      </w:r>
    </w:p>
    <w:p w14:paraId="3883FC04" w14:textId="77777777" w:rsidR="00393C96" w:rsidRPr="00393C96" w:rsidRDefault="00393C96" w:rsidP="00306D37">
      <w:pPr>
        <w:contextualSpacing/>
      </w:pPr>
    </w:p>
    <w:p w14:paraId="3A6803F0" w14:textId="77777777" w:rsidR="001A755C" w:rsidRDefault="001A755C" w:rsidP="00306D37"/>
    <w:p w14:paraId="436BE9E6" w14:textId="77777777" w:rsidR="00294100" w:rsidRDefault="00294100" w:rsidP="00294100">
      <w:pPr>
        <w:jc w:val="center"/>
      </w:pPr>
      <w:r>
        <w:rPr>
          <w:noProof/>
        </w:rPr>
        <w:lastRenderedPageBreak/>
        <w:drawing>
          <wp:inline distT="0" distB="0" distL="0" distR="0" wp14:anchorId="606C6DFC" wp14:editId="3AC459AE">
            <wp:extent cx="6466205" cy="2610015"/>
            <wp:effectExtent l="0" t="0" r="0" b="0"/>
            <wp:docPr id="1806" name="Picture 1320664962.jpg" descr="1320664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 name="1320664962.jpg"/>
                    <pic:cNvPicPr/>
                  </pic:nvPicPr>
                  <pic:blipFill>
                    <a:blip r:embed="rId87" cstate="print"/>
                    <a:stretch>
                      <a:fillRect/>
                    </a:stretch>
                  </pic:blipFill>
                  <pic:spPr>
                    <a:xfrm>
                      <a:off x="0" y="0"/>
                      <a:ext cx="6466205" cy="2610015"/>
                    </a:xfrm>
                    <a:prstGeom prst="rect">
                      <a:avLst/>
                    </a:prstGeom>
                  </pic:spPr>
                </pic:pic>
              </a:graphicData>
            </a:graphic>
          </wp:inline>
        </w:drawing>
      </w:r>
    </w:p>
    <w:p w14:paraId="1DF902FC"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9B128BA" wp14:editId="3C742A1B">
            <wp:extent cx="152400" cy="152400"/>
            <wp:effectExtent l="0" t="0" r="0" b="0"/>
            <wp:docPr id="180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Terminate camera video feed request</w:t>
      </w:r>
      <w:r w:rsidR="0004480F">
        <w:t>”</w:t>
      </w:r>
      <w:r w:rsidRPr="00294100">
        <w:t xml:space="preserve"> calling </w:t>
      </w:r>
      <w:r>
        <w:rPr>
          <w:noProof/>
        </w:rPr>
        <w:drawing>
          <wp:inline distT="0" distB="0" distL="0" distR="0" wp14:anchorId="4F803309" wp14:editId="0432C953">
            <wp:extent cx="152400" cy="152400"/>
            <wp:effectExtent l="0" t="0" r="0" b="0"/>
            <wp:docPr id="181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Get selected camera video stream terminated</w:t>
      </w:r>
      <w:r w:rsidR="0004480F">
        <w:t>”</w:t>
      </w:r>
    </w:p>
    <w:p w14:paraId="74F43CA2" w14:textId="77777777" w:rsidR="00306D37" w:rsidRDefault="00306D37" w:rsidP="00306D37">
      <w:pPr>
        <w:contextualSpacing/>
      </w:pPr>
    </w:p>
    <w:p w14:paraId="58C710CE" w14:textId="77777777" w:rsidR="00F15706" w:rsidRDefault="00E60B64" w:rsidP="00783BCF">
      <w:pPr>
        <w:pStyle w:val="Heading3"/>
      </w:pPr>
      <w:r>
        <w:t>Function Interfaces</w:t>
      </w:r>
    </w:p>
    <w:p w14:paraId="67DC95B6"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28B89243" w14:textId="77777777" w:rsidTr="0082668D">
        <w:trPr>
          <w:trHeight w:val="260"/>
        </w:trPr>
        <w:tc>
          <w:tcPr>
            <w:tcW w:w="2547" w:type="dxa"/>
            <w:shd w:val="clear" w:color="auto" w:fill="D9D9D9" w:themeFill="background1" w:themeFillShade="D9"/>
            <w:noWrap/>
            <w:hideMark/>
          </w:tcPr>
          <w:p w14:paraId="1468500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00D28EA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1290563D" w14:textId="77777777" w:rsidTr="0082668D">
        <w:trPr>
          <w:trHeight w:val="410"/>
        </w:trPr>
        <w:tc>
          <w:tcPr>
            <w:tcW w:w="2547" w:type="dxa"/>
            <w:noWrap/>
          </w:tcPr>
          <w:p w14:paraId="4BCFE124" w14:textId="77777777" w:rsidR="0082668D" w:rsidRDefault="0082668D" w:rsidP="00BC57B1">
            <w:pPr>
              <w:contextualSpacing/>
              <w:rPr>
                <w:rFonts w:cs="Arial"/>
              </w:rPr>
            </w:pPr>
            <w:r w:rsidRPr="00275823">
              <w:rPr>
                <w:rFonts w:cs="Arial"/>
              </w:rPr>
              <w:t>Terminate Camera View</w:t>
            </w:r>
          </w:p>
          <w:p w14:paraId="00FD0E64" w14:textId="77777777" w:rsidR="0082668D" w:rsidRDefault="0082668D" w:rsidP="00BC57B1">
            <w:pPr>
              <w:contextualSpacing/>
              <w:rPr>
                <w:rFonts w:cs="Arial"/>
              </w:rPr>
            </w:pPr>
            <w:r>
              <w:rPr>
                <w:rFonts w:cs="Arial"/>
              </w:rPr>
              <w:t>Signal:</w:t>
            </w:r>
          </w:p>
          <w:p w14:paraId="071DC821"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B621B98" wp14:editId="6DC950A9">
                  <wp:extent cx="152400" cy="152400"/>
                  <wp:effectExtent l="0" t="0" r="0" b="0"/>
                  <wp:docPr id="1812"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cdbd2de1a6de18b6023d651ac1d453e6" w:history="1">
              <w:r>
                <w:rPr>
                  <w:rStyle w:val="Hyperlink"/>
                  <w:rFonts w:cs="Arial"/>
                </w:rPr>
                <w:t>Terminate Camera Video Stream</w:t>
              </w:r>
            </w:hyperlink>
          </w:p>
        </w:tc>
        <w:tc>
          <w:tcPr>
            <w:tcW w:w="7654" w:type="dxa"/>
          </w:tcPr>
          <w:p w14:paraId="1C935D81" w14:textId="77777777" w:rsidR="0082668D" w:rsidRDefault="0082668D" w:rsidP="00BC57B1">
            <w:pPr>
              <w:rPr>
                <w:rFonts w:cs="Arial"/>
              </w:rPr>
            </w:pPr>
            <w:r>
              <w:rPr>
                <w:rFonts w:cs="Arial"/>
              </w:rPr>
              <w:t>Signal Description:</w:t>
            </w:r>
          </w:p>
          <w:p w14:paraId="5C76CFBA" w14:textId="77777777" w:rsidR="0082668D" w:rsidRDefault="0082668D" w:rsidP="00BC57B1">
            <w:pPr>
              <w:rPr>
                <w:rFonts w:cs="Arial"/>
              </w:rPr>
            </w:pPr>
            <w:r w:rsidRPr="00275823">
              <w:rPr>
                <w:rFonts w:cs="Arial"/>
              </w:rPr>
              <w:t>Request to terminate the view of a camera</w:t>
            </w:r>
          </w:p>
          <w:p w14:paraId="550BFB0F" w14:textId="77777777" w:rsidR="0082668D" w:rsidRDefault="0082668D" w:rsidP="00BC57B1">
            <w:pPr>
              <w:rPr>
                <w:rFonts w:cs="Arial"/>
              </w:rPr>
            </w:pPr>
          </w:p>
          <w:p w14:paraId="47AB4092" w14:textId="77777777" w:rsidR="0082668D" w:rsidRPr="0046598F" w:rsidRDefault="0082668D" w:rsidP="00BC57B1">
            <w:pPr>
              <w:rPr>
                <w:rFonts w:cs="Arial"/>
                <w:color w:val="000000"/>
              </w:rPr>
            </w:pPr>
            <w:r>
              <w:rPr>
                <w:rFonts w:cs="Arial"/>
                <w:color w:val="000000"/>
              </w:rPr>
              <w:t>Received from:</w:t>
            </w:r>
          </w:p>
          <w:p w14:paraId="0FD8FDE1" w14:textId="77777777" w:rsidR="0082668D" w:rsidRPr="00C8319B" w:rsidRDefault="0082668D" w:rsidP="00BC57B1">
            <w:pPr>
              <w:pStyle w:val="ListParagraph"/>
              <w:numPr>
                <w:ilvl w:val="0"/>
                <w:numId w:val="12"/>
              </w:numPr>
              <w:rPr>
                <w:rFonts w:cs="Arial"/>
              </w:rPr>
            </w:pPr>
            <w:r>
              <w:rPr>
                <w:noProof/>
              </w:rPr>
              <w:drawing>
                <wp:inline distT="0" distB="0" distL="0" distR="0" wp14:anchorId="5F28574F" wp14:editId="29AA4B8A">
                  <wp:extent cx="152400" cy="152400"/>
                  <wp:effectExtent l="0" t="0" r="0" b="0"/>
                  <wp:docPr id="181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e6d56531f749871c0b1a307f54b9977" w:history="1">
              <w:r>
                <w:rPr>
                  <w:rStyle w:val="Hyperlink"/>
                  <w:rFonts w:cs="Arial"/>
                </w:rPr>
                <w:t>Forward selected camera video stream terminated</w:t>
              </w:r>
            </w:hyperlink>
          </w:p>
        </w:tc>
      </w:tr>
    </w:tbl>
    <w:p w14:paraId="46493029" w14:textId="77777777" w:rsidR="0082668D" w:rsidRDefault="0082668D" w:rsidP="00A7465B">
      <w:pPr>
        <w:contextualSpacing/>
        <w:rPr>
          <w:rFonts w:cs="Arial"/>
        </w:rPr>
      </w:pPr>
    </w:p>
    <w:p w14:paraId="00C9721C"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1FD69DC" w14:textId="77777777" w:rsidTr="00CD7DFE">
        <w:trPr>
          <w:trHeight w:val="260"/>
        </w:trPr>
        <w:tc>
          <w:tcPr>
            <w:tcW w:w="2689" w:type="dxa"/>
            <w:shd w:val="clear" w:color="auto" w:fill="D9D9D9" w:themeFill="background1" w:themeFillShade="D9"/>
            <w:noWrap/>
            <w:hideMark/>
          </w:tcPr>
          <w:p w14:paraId="4B2B4E2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761E790"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112622BD" w14:textId="77777777" w:rsidTr="00CD7DFE">
        <w:trPr>
          <w:trHeight w:val="410"/>
        </w:trPr>
        <w:tc>
          <w:tcPr>
            <w:tcW w:w="2689" w:type="dxa"/>
            <w:noWrap/>
          </w:tcPr>
          <w:p w14:paraId="51D30200" w14:textId="77777777" w:rsidR="00CD7DFE" w:rsidRDefault="00CD7DFE" w:rsidP="00BC57B1">
            <w:pPr>
              <w:contextualSpacing/>
              <w:rPr>
                <w:rFonts w:cs="Arial"/>
              </w:rPr>
            </w:pPr>
            <w:r>
              <w:rPr>
                <w:rFonts w:cs="Arial"/>
              </w:rPr>
              <w:t>Terminate Message</w:t>
            </w:r>
          </w:p>
          <w:p w14:paraId="2700951D" w14:textId="77777777" w:rsidR="00CD7DFE" w:rsidRDefault="00CD7DFE" w:rsidP="00BC57B1">
            <w:pPr>
              <w:contextualSpacing/>
              <w:rPr>
                <w:rFonts w:cs="Arial"/>
              </w:rPr>
            </w:pPr>
            <w:r>
              <w:rPr>
                <w:rFonts w:cs="Arial"/>
              </w:rPr>
              <w:t>Signal:</w:t>
            </w:r>
          </w:p>
          <w:p w14:paraId="5C654E94" w14:textId="77777777" w:rsidR="00CD7DFE" w:rsidRDefault="00CD7DFE" w:rsidP="00BC57B1">
            <w:pPr>
              <w:contextualSpacing/>
              <w:rPr>
                <w:rFonts w:cs="Arial"/>
              </w:rPr>
            </w:pPr>
            <w:r>
              <w:rPr>
                <w:noProof/>
              </w:rPr>
              <w:drawing>
                <wp:inline distT="0" distB="0" distL="0" distR="0" wp14:anchorId="0520BECF" wp14:editId="5444BE39">
                  <wp:extent cx="152400" cy="152400"/>
                  <wp:effectExtent l="0" t="0" r="0" b="0"/>
                  <wp:docPr id="1816"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52f884d555b8ad332e46a5df910603d6" w:history="1">
              <w:r>
                <w:rPr>
                  <w:rStyle w:val="Hyperlink"/>
                  <w:rFonts w:cs="Arial"/>
                </w:rPr>
                <w:t>Terminate Camera View Flag Message</w:t>
              </w:r>
            </w:hyperlink>
          </w:p>
        </w:tc>
        <w:tc>
          <w:tcPr>
            <w:tcW w:w="7512" w:type="dxa"/>
            <w:noWrap/>
          </w:tcPr>
          <w:p w14:paraId="358463D3" w14:textId="77777777" w:rsidR="00CD7DFE" w:rsidRDefault="00CD7DFE" w:rsidP="00BC57B1">
            <w:pPr>
              <w:rPr>
                <w:rFonts w:cs="Arial"/>
              </w:rPr>
            </w:pPr>
            <w:r>
              <w:rPr>
                <w:rFonts w:cs="Arial"/>
              </w:rPr>
              <w:t>Signal Description:</w:t>
            </w:r>
          </w:p>
          <w:p w14:paraId="32F66A3F" w14:textId="77777777" w:rsidR="00CD7DFE" w:rsidRDefault="00CD7DFE" w:rsidP="00BC57B1">
            <w:pPr>
              <w:rPr>
                <w:rFonts w:cs="Arial"/>
              </w:rPr>
            </w:pPr>
            <w:r>
              <w:rPr>
                <w:rFonts w:cs="Arial"/>
              </w:rPr>
              <w:t xml:space="preserve">Flag to indicate that the camera view has successfully been terminated. </w:t>
            </w:r>
          </w:p>
          <w:p w14:paraId="3256CF80" w14:textId="77777777" w:rsidR="00CD7DFE" w:rsidRDefault="00CD7DFE" w:rsidP="00BC57B1">
            <w:pPr>
              <w:rPr>
                <w:rFonts w:cs="Arial"/>
              </w:rPr>
            </w:pPr>
          </w:p>
          <w:p w14:paraId="47632875" w14:textId="77777777" w:rsidR="00CD7DFE" w:rsidRPr="00275823" w:rsidRDefault="00CD7DFE" w:rsidP="00BC57B1">
            <w:pPr>
              <w:rPr>
                <w:rFonts w:cs="Arial"/>
                <w:color w:val="000000"/>
              </w:rPr>
            </w:pPr>
            <w:r>
              <w:rPr>
                <w:rFonts w:cs="Arial"/>
                <w:color w:val="000000"/>
              </w:rPr>
              <w:t>Sent to:</w:t>
            </w:r>
          </w:p>
          <w:p w14:paraId="4213EADE"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C42854B" wp14:editId="4F00805C">
                  <wp:extent cx="152400" cy="152400"/>
                  <wp:effectExtent l="0" t="0" r="0" b="0"/>
                  <wp:docPr id="181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ba0e8cd8e9b8c499b4be7bf276b3b60" w:history="1">
              <w:r>
                <w:rPr>
                  <w:rStyle w:val="Hyperlink"/>
                  <w:rFonts w:cs="Arial"/>
                  <w:color w:val="000000"/>
                </w:rPr>
                <w:t>See selected camera video stream terminated</w:t>
              </w:r>
            </w:hyperlink>
          </w:p>
        </w:tc>
      </w:tr>
    </w:tbl>
    <w:p w14:paraId="7F0F6933" w14:textId="77777777" w:rsidR="00CD7DFE" w:rsidRDefault="00CD7DFE" w:rsidP="00A72B37"/>
    <w:p w14:paraId="0D43C0BE" w14:textId="77777777" w:rsidR="00A72B37" w:rsidRDefault="00A72B37" w:rsidP="00A72B37">
      <w:pPr>
        <w:pStyle w:val="Heading4"/>
      </w:pPr>
      <w:r>
        <w:t>Logical</w:t>
      </w:r>
      <w:r w:rsidRPr="00F15706">
        <w:t xml:space="preserve"> Parameters</w:t>
      </w:r>
    </w:p>
    <w:p w14:paraId="7B45EC32" w14:textId="77777777" w:rsidR="00A72B37" w:rsidRDefault="00A72B37" w:rsidP="00A72B37"/>
    <w:p w14:paraId="44833CB0"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789B59A6" w14:textId="77777777" w:rsidTr="00EB7D77">
        <w:trPr>
          <w:trHeight w:val="211"/>
        </w:trPr>
        <w:tc>
          <w:tcPr>
            <w:tcW w:w="2689" w:type="dxa"/>
            <w:shd w:val="clear" w:color="auto" w:fill="D9D9D9" w:themeFill="background1" w:themeFillShade="D9"/>
            <w:noWrap/>
            <w:hideMark/>
          </w:tcPr>
          <w:p w14:paraId="79BC15F5"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FA35908"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5D44640" w14:textId="77777777" w:rsidTr="00EB7D77">
        <w:trPr>
          <w:trHeight w:val="410"/>
        </w:trPr>
        <w:tc>
          <w:tcPr>
            <w:tcW w:w="2689" w:type="dxa"/>
            <w:noWrap/>
          </w:tcPr>
          <w:p w14:paraId="7ACB3C06"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61CAA2CC"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5272B228" w14:textId="77777777" w:rsidTr="00EB7D77">
        <w:trPr>
          <w:trHeight w:val="410"/>
        </w:trPr>
        <w:tc>
          <w:tcPr>
            <w:tcW w:w="2689" w:type="dxa"/>
            <w:noWrap/>
          </w:tcPr>
          <w:p w14:paraId="2B97CC6F"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798A873A" w14:textId="77777777" w:rsidR="009649F4" w:rsidRPr="003F473D" w:rsidRDefault="009649F4" w:rsidP="00EB7D77">
            <w:pPr>
              <w:rPr>
                <w:rFonts w:cs="Arial"/>
                <w:color w:val="000000"/>
                <w:sz w:val="18"/>
                <w:szCs w:val="18"/>
              </w:rPr>
            </w:pPr>
          </w:p>
        </w:tc>
      </w:tr>
    </w:tbl>
    <w:p w14:paraId="15298C90" w14:textId="77777777" w:rsidR="009649F4" w:rsidRDefault="009649F4" w:rsidP="00A72B37"/>
    <w:p w14:paraId="76023698" w14:textId="77777777" w:rsidR="00822913" w:rsidRDefault="00822913" w:rsidP="00822913">
      <w:pPr>
        <w:pStyle w:val="Heading3"/>
      </w:pPr>
      <w:r>
        <w:t>Function Modeling</w:t>
      </w:r>
    </w:p>
    <w:p w14:paraId="4DF54D98" w14:textId="77777777" w:rsidR="00EF5443" w:rsidRPr="00C75AE5" w:rsidRDefault="00EF5443" w:rsidP="00EF5443"/>
    <w:p w14:paraId="56AE9B1B" w14:textId="77777777" w:rsidR="002D15F6" w:rsidRDefault="002D15F6" w:rsidP="0061324D">
      <w:pPr>
        <w:pStyle w:val="Heading4"/>
        <w:numPr>
          <w:ilvl w:val="3"/>
          <w:numId w:val="4"/>
        </w:numPr>
      </w:pPr>
      <w:r>
        <w:lastRenderedPageBreak/>
        <w:t>Use Cases</w:t>
      </w:r>
    </w:p>
    <w:p w14:paraId="03814151" w14:textId="77777777" w:rsidR="002D15F6" w:rsidRDefault="002D15F6" w:rsidP="002D15F6"/>
    <w:p w14:paraId="10B36020"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C7B58BB" w14:textId="77777777" w:rsidR="009649F4" w:rsidRDefault="009649F4" w:rsidP="009649F4">
      <w:pPr>
        <w:pStyle w:val="Heading4"/>
        <w:numPr>
          <w:ilvl w:val="3"/>
          <w:numId w:val="4"/>
        </w:numPr>
      </w:pPr>
      <w:r>
        <w:t>State Charts</w:t>
      </w:r>
    </w:p>
    <w:p w14:paraId="3307E51C" w14:textId="77777777" w:rsidR="00195B38" w:rsidRDefault="00195B38" w:rsidP="00A76553">
      <w:pPr>
        <w:contextualSpacing/>
        <w:rPr>
          <w:color w:val="A6A6A6" w:themeColor="background1" w:themeShade="A6"/>
        </w:rPr>
      </w:pPr>
    </w:p>
    <w:p w14:paraId="50ED4195"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38F9C5E0" w14:textId="77777777" w:rsidR="00A76553" w:rsidRPr="00FF5F72" w:rsidRDefault="00A76553" w:rsidP="00A76553">
      <w:pPr>
        <w:contextualSpacing/>
        <w:rPr>
          <w:color w:val="A6A6A6" w:themeColor="background1" w:themeShade="A6"/>
        </w:rPr>
      </w:pPr>
    </w:p>
    <w:p w14:paraId="6128E68F" w14:textId="77777777" w:rsidR="00A76553" w:rsidRPr="00004083" w:rsidRDefault="00A76553" w:rsidP="00A76553">
      <w:pPr>
        <w:contextualSpacing/>
        <w:rPr>
          <w:rFonts w:cs="Arial"/>
        </w:rPr>
      </w:pPr>
    </w:p>
    <w:p w14:paraId="7921E106" w14:textId="77777777" w:rsidR="009649F4" w:rsidRDefault="009649F4" w:rsidP="009649F4">
      <w:pPr>
        <w:pStyle w:val="Heading4"/>
        <w:numPr>
          <w:ilvl w:val="3"/>
          <w:numId w:val="4"/>
        </w:numPr>
      </w:pPr>
      <w:r>
        <w:t>Activity Diagrams</w:t>
      </w:r>
    </w:p>
    <w:p w14:paraId="23C2A4A8" w14:textId="77777777" w:rsidR="009649F4" w:rsidRDefault="009649F4" w:rsidP="009649F4"/>
    <w:p w14:paraId="7D339612"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3F1136F6" w14:textId="77777777" w:rsidR="009649F4" w:rsidRPr="00FF5F72" w:rsidRDefault="009649F4" w:rsidP="009649F4">
      <w:pPr>
        <w:contextualSpacing/>
        <w:rPr>
          <w:color w:val="A6A6A6" w:themeColor="background1" w:themeShade="A6"/>
        </w:rPr>
      </w:pPr>
    </w:p>
    <w:p w14:paraId="1276501D" w14:textId="77777777" w:rsidR="009649F4" w:rsidRDefault="009649F4" w:rsidP="009649F4">
      <w:pPr>
        <w:pStyle w:val="Heading4"/>
        <w:numPr>
          <w:ilvl w:val="3"/>
          <w:numId w:val="4"/>
        </w:numPr>
      </w:pPr>
      <w:r>
        <w:t>Sequence Diagrams</w:t>
      </w:r>
    </w:p>
    <w:p w14:paraId="5FEC2CB8" w14:textId="77777777" w:rsidR="00987D84" w:rsidRPr="00EB7D77" w:rsidRDefault="00987D84" w:rsidP="00EB7D77">
      <w:pPr>
        <w:rPr>
          <w:rStyle w:val="SubtleEmphasis"/>
          <w:i w:val="0"/>
          <w:iCs w:val="0"/>
          <w:color w:val="auto"/>
          <w:highlight w:val="green"/>
        </w:rPr>
      </w:pPr>
    </w:p>
    <w:p w14:paraId="027C73ED"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7B77FFD8" w14:textId="77777777" w:rsidR="00987D84" w:rsidRDefault="00987D84" w:rsidP="00987D84"/>
    <w:p w14:paraId="459EFCE1" w14:textId="77777777" w:rsidR="009649F4" w:rsidRDefault="009649F4" w:rsidP="009649F4"/>
    <w:p w14:paraId="7F58146F" w14:textId="77777777" w:rsidR="009649F4" w:rsidRDefault="009649F4" w:rsidP="009649F4">
      <w:pPr>
        <w:pStyle w:val="Heading4"/>
        <w:numPr>
          <w:ilvl w:val="3"/>
          <w:numId w:val="4"/>
        </w:numPr>
      </w:pPr>
      <w:r>
        <w:t>Decision Tables</w:t>
      </w:r>
    </w:p>
    <w:p w14:paraId="7114D836" w14:textId="77777777" w:rsidR="009649F4" w:rsidRDefault="009649F4" w:rsidP="009649F4"/>
    <w:p w14:paraId="47B7936A" w14:textId="77777777" w:rsidR="00F15706" w:rsidRDefault="00DA0800" w:rsidP="00822913">
      <w:pPr>
        <w:pStyle w:val="Heading3"/>
      </w:pPr>
      <w:r>
        <w:t>Function Requirements</w:t>
      </w:r>
    </w:p>
    <w:p w14:paraId="689F36D3" w14:textId="77777777" w:rsidR="00F15706" w:rsidRDefault="00F15706" w:rsidP="00783BCF">
      <w:pPr>
        <w:pStyle w:val="Heading4"/>
      </w:pPr>
      <w:r>
        <w:t>Functional Requirements</w:t>
      </w:r>
    </w:p>
    <w:p w14:paraId="3F073D61" w14:textId="77777777" w:rsidR="006E54B3" w:rsidRDefault="00F15706" w:rsidP="006E54B3">
      <w:pPr>
        <w:pStyle w:val="Heading5"/>
      </w:pPr>
      <w:r>
        <w:t>Normal Operation</w:t>
      </w:r>
    </w:p>
    <w:p w14:paraId="13CA8E54" w14:textId="77777777" w:rsidR="005961D3" w:rsidRDefault="005961D3" w:rsidP="00BB6A63"/>
    <w:p w14:paraId="5CC2E90E" w14:textId="77777777" w:rsidR="005961D3" w:rsidRDefault="005961D3" w:rsidP="005961D3">
      <w:pPr>
        <w:rPr>
          <w:color w:val="A6A6A6" w:themeColor="background1" w:themeShade="A6"/>
        </w:rPr>
      </w:pPr>
      <w:r>
        <w:rPr>
          <w:color w:val="A6A6A6" w:themeColor="background1" w:themeShade="A6"/>
        </w:rPr>
        <w:t>No Normal Operation Requirements specified.</w:t>
      </w:r>
    </w:p>
    <w:p w14:paraId="3C73B54C" w14:textId="77777777" w:rsidR="00F15706" w:rsidRDefault="00F15706" w:rsidP="00783BCF">
      <w:pPr>
        <w:pStyle w:val="Heading5"/>
      </w:pPr>
      <w:r>
        <w:t>Error Handling</w:t>
      </w:r>
    </w:p>
    <w:p w14:paraId="3DFEFE13" w14:textId="77777777" w:rsidR="005961D3" w:rsidRDefault="005961D3" w:rsidP="00BB6A63"/>
    <w:p w14:paraId="7A65F418" w14:textId="77777777" w:rsidR="005961D3" w:rsidRDefault="005961D3" w:rsidP="005961D3">
      <w:pPr>
        <w:rPr>
          <w:color w:val="A6A6A6" w:themeColor="background1" w:themeShade="A6"/>
        </w:rPr>
      </w:pPr>
      <w:r>
        <w:rPr>
          <w:color w:val="A6A6A6" w:themeColor="background1" w:themeShade="A6"/>
        </w:rPr>
        <w:t>No Error Handling Requirements specified.</w:t>
      </w:r>
    </w:p>
    <w:p w14:paraId="34522AB7" w14:textId="77777777" w:rsidR="00DD7D94" w:rsidRDefault="00DD7D94" w:rsidP="00DD7D94">
      <w:pPr>
        <w:pStyle w:val="Heading4"/>
      </w:pPr>
      <w:r>
        <w:t>Non-Functional Requirements</w:t>
      </w:r>
    </w:p>
    <w:p w14:paraId="4F3D7AD5" w14:textId="77777777" w:rsidR="005961D3" w:rsidRDefault="005961D3" w:rsidP="00BB6A63"/>
    <w:p w14:paraId="049E1ABE" w14:textId="77777777" w:rsidR="005961D3" w:rsidRDefault="005961D3" w:rsidP="005961D3">
      <w:pPr>
        <w:rPr>
          <w:color w:val="A6A6A6" w:themeColor="background1" w:themeShade="A6"/>
        </w:rPr>
      </w:pPr>
      <w:r>
        <w:rPr>
          <w:color w:val="A6A6A6" w:themeColor="background1" w:themeShade="A6"/>
        </w:rPr>
        <w:t>No Non-Functional Requirements specified.</w:t>
      </w:r>
    </w:p>
    <w:p w14:paraId="4074AAF0" w14:textId="77777777" w:rsidR="00DF462B" w:rsidRDefault="00427220" w:rsidP="00DF462B">
      <w:pPr>
        <w:pStyle w:val="Heading4"/>
      </w:pPr>
      <w:r>
        <w:t>Functional</w:t>
      </w:r>
      <w:r w:rsidR="00DF462B">
        <w:t xml:space="preserve"> Safety Requirements</w:t>
      </w:r>
    </w:p>
    <w:p w14:paraId="56CE90B4" w14:textId="77777777" w:rsidR="00DF462B" w:rsidRDefault="00DF462B" w:rsidP="00DF462B">
      <w:pPr>
        <w:rPr>
          <w:highlight w:val="yellow"/>
        </w:rPr>
      </w:pPr>
    </w:p>
    <w:p w14:paraId="4D92293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B4455C2" w14:textId="77777777" w:rsidR="00DD7D94" w:rsidRDefault="00DD7D94" w:rsidP="00DD7D94">
      <w:pPr>
        <w:pStyle w:val="Heading4"/>
      </w:pPr>
      <w:r>
        <w:t>Other Requirements</w:t>
      </w:r>
    </w:p>
    <w:p w14:paraId="079ADC74" w14:textId="77777777" w:rsidR="00DD7D94" w:rsidRDefault="00DD7D94" w:rsidP="00DD7D94">
      <w:pPr>
        <w:pStyle w:val="Heading5"/>
      </w:pPr>
      <w:r>
        <w:t>Design Requirements</w:t>
      </w:r>
    </w:p>
    <w:p w14:paraId="5B08140C" w14:textId="77777777" w:rsidR="005961D3" w:rsidRDefault="005961D3" w:rsidP="00CA4A62"/>
    <w:p w14:paraId="5FF5FC41" w14:textId="77777777" w:rsidR="005961D3" w:rsidRDefault="005961D3" w:rsidP="005961D3">
      <w:pPr>
        <w:rPr>
          <w:color w:val="A6A6A6" w:themeColor="background1" w:themeShade="A6"/>
        </w:rPr>
      </w:pPr>
      <w:r>
        <w:rPr>
          <w:color w:val="A6A6A6" w:themeColor="background1" w:themeShade="A6"/>
        </w:rPr>
        <w:t>No Design Requirements specified.</w:t>
      </w:r>
    </w:p>
    <w:p w14:paraId="7ADB3907" w14:textId="77777777" w:rsidR="00CA4A62" w:rsidRDefault="00CA4A62" w:rsidP="00CA4A62">
      <w:pPr>
        <w:pStyle w:val="Heading4"/>
      </w:pPr>
      <w:r>
        <w:t>Uncategorized Requirements</w:t>
      </w:r>
    </w:p>
    <w:p w14:paraId="4727C591" w14:textId="77777777" w:rsidR="005961D3" w:rsidRDefault="005961D3" w:rsidP="00CA4A62"/>
    <w:p w14:paraId="5BD3279D" w14:textId="77777777" w:rsidR="001F5E54" w:rsidRPr="0017445F" w:rsidRDefault="006E25A5" w:rsidP="001F5E54">
      <w:pPr>
        <w:pStyle w:val="RERequirement"/>
        <w:shd w:val="clear" w:color="auto" w:fill="F2F2F2" w:themeFill="background1" w:themeFillShade="F2"/>
      </w:pPr>
      <w:r>
        <w:t>R_Sent_App_30</w:t>
      </w:r>
      <w:r w:rsidR="00AE04B0">
        <w:t xml:space="preserve"> Stream - Terminate</w:t>
      </w:r>
    </w:p>
    <w:p w14:paraId="4EA38701" w14:textId="77777777" w:rsidR="001F5E54" w:rsidRDefault="00AE04B0" w:rsidP="001F5E54">
      <w:pPr>
        <w:rPr>
          <w:rFonts w:cs="Arial"/>
        </w:rPr>
      </w:pPr>
      <w:r>
        <w:rPr>
          <w:rFonts w:cs="Arial"/>
        </w:rPr>
        <w:t>At anytime, the Ford Pass Application shall allow user to terminate video feed on the Ford Pass application.</w:t>
      </w:r>
    </w:p>
    <w:p w14:paraId="727F0A7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7E599C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C0DCD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R_Sent_App_30</w:t>
            </w:r>
          </w:p>
        </w:tc>
      </w:tr>
      <w:tr w:rsidR="001F5E54" w:rsidRPr="00FD127C" w14:paraId="268CE7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49F19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C5F67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allows user to close the video stream</w:t>
            </w:r>
          </w:p>
        </w:tc>
      </w:tr>
      <w:tr w:rsidR="001F5E54" w:rsidRPr="00FD127C" w14:paraId="5ED7B6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89DEC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34637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8BFCA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73B06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42A4FA" w14:textId="77777777" w:rsidR="00E77D14" w:rsidRDefault="00E77D14"/>
        </w:tc>
      </w:tr>
      <w:tr w:rsidR="001F5E54" w:rsidRPr="00FD127C" w14:paraId="5BC9CE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CBA61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AEE89E"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1EB45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F93743" w14:textId="77777777" w:rsidR="00E77D14" w:rsidRDefault="00E77D14"/>
        </w:tc>
      </w:tr>
      <w:tr w:rsidR="001F5E54" w:rsidRPr="00FD127C" w14:paraId="32EF81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F176F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6F050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1493BD6" wp14:editId="51896898">
                  <wp:extent cx="152400" cy="152400"/>
                  <wp:effectExtent l="0" t="0" r="0" b="0"/>
                  <wp:docPr id="182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R_F_Sentinel_00023 Stream - Terminate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20C91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CE5DC1" w14:textId="77777777" w:rsidR="00E77D14" w:rsidRDefault="00E77D14"/>
        </w:tc>
      </w:tr>
      <w:tr w:rsidR="001F5E54" w:rsidRPr="00FD127C" w14:paraId="0F6FE99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3B101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E5D292"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CC010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51640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76661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3821A8" w14:textId="77777777" w:rsidR="00E77D14" w:rsidRDefault="00E77D14"/>
        </w:tc>
      </w:tr>
      <w:tr w:rsidR="001F5E54" w:rsidRPr="00FD127C" w14:paraId="092EE63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606113" w14:textId="77777777" w:rsidR="001F5E54" w:rsidRPr="00FD127C" w:rsidRDefault="0052661D" w:rsidP="00A84EEF">
            <w:pPr>
              <w:rPr>
                <w:rFonts w:cs="Arial"/>
                <w:bCs/>
                <w:color w:val="808080" w:themeColor="background1" w:themeShade="80"/>
                <w:sz w:val="16"/>
                <w:szCs w:val="14"/>
              </w:rPr>
            </w:pPr>
            <w:hyperlink r:id="rId20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790A5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8E8FC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743924B" w14:textId="77777777" w:rsidR="000D7866" w:rsidRPr="00E47D48" w:rsidRDefault="000D7866" w:rsidP="00E47D48">
      <w:pPr>
        <w:rPr>
          <w:color w:val="FF0000"/>
        </w:rPr>
      </w:pPr>
    </w:p>
    <w:p w14:paraId="265022CF" w14:textId="77777777" w:rsidR="009C1EEC" w:rsidRDefault="000D732E" w:rsidP="0061324D">
      <w:pPr>
        <w:pStyle w:val="Heading2"/>
        <w:numPr>
          <w:ilvl w:val="1"/>
          <w:numId w:val="4"/>
        </w:numPr>
      </w:pPr>
      <w:r>
        <w:t xml:space="preserve">Logical Function </w:t>
      </w:r>
      <w:r>
        <w:rPr>
          <w:noProof/>
        </w:rPr>
        <w:drawing>
          <wp:inline distT="0" distB="0" distL="0" distR="0" wp14:anchorId="1F7E5F9E" wp14:editId="4E27066A">
            <wp:extent cx="152400" cy="152400"/>
            <wp:effectExtent l="0" t="0" r="0" b="0"/>
            <wp:docPr id="182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96" w:name="_d80a5c457bdca4a305077463216c21f0"/>
      <w:r w:rsidR="008E73AE">
        <w:t>Send command to terminate selected camera video stream</w:t>
      </w:r>
      <w:bookmarkEnd w:id="196"/>
    </w:p>
    <w:p w14:paraId="6B5437B0" w14:textId="77777777" w:rsidR="0061785D" w:rsidRDefault="0061785D" w:rsidP="00783BCF">
      <w:pPr>
        <w:pStyle w:val="Heading3"/>
      </w:pPr>
      <w:r>
        <w:t xml:space="preserve">Function </w:t>
      </w:r>
      <w:r w:rsidR="00283752">
        <w:t>Overview</w:t>
      </w:r>
    </w:p>
    <w:p w14:paraId="18E948A3" w14:textId="77777777" w:rsidR="00427220" w:rsidRDefault="000D732E" w:rsidP="00427220">
      <w:pPr>
        <w:pStyle w:val="Heading4"/>
      </w:pPr>
      <w:r>
        <w:t xml:space="preserve">Function </w:t>
      </w:r>
      <w:r w:rsidR="00283752">
        <w:t>Description</w:t>
      </w:r>
    </w:p>
    <w:p w14:paraId="489445B1" w14:textId="77777777" w:rsidR="00794B45" w:rsidRDefault="00794B45" w:rsidP="009C1EEC">
      <w:pPr>
        <w:contextualSpacing/>
      </w:pPr>
    </w:p>
    <w:p w14:paraId="7B428524" w14:textId="77777777" w:rsidR="00AC0C92" w:rsidRDefault="00AC0C92" w:rsidP="009C1EEC">
      <w:pPr>
        <w:contextualSpacing/>
      </w:pPr>
      <w:r>
        <w:t>Function is allocated to:</w:t>
      </w:r>
    </w:p>
    <w:p w14:paraId="41FAC138" w14:textId="77777777" w:rsidR="00AC0C92" w:rsidRDefault="00604AF5" w:rsidP="0061324D">
      <w:pPr>
        <w:pStyle w:val="ListParagraph"/>
        <w:numPr>
          <w:ilvl w:val="0"/>
          <w:numId w:val="13"/>
        </w:numPr>
        <w:contextualSpacing/>
      </w:pPr>
      <w:r>
        <w:rPr>
          <w:noProof/>
        </w:rPr>
        <w:drawing>
          <wp:inline distT="0" distB="0" distL="0" distR="0" wp14:anchorId="4A2DFE6D" wp14:editId="61868758">
            <wp:extent cx="152400" cy="152400"/>
            <wp:effectExtent l="0" t="0" r="0" b="0"/>
            <wp:docPr id="1824"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stopping of live video streaming on FordPass App</w:t>
      </w:r>
      <w:r>
        <w:t xml:space="preserve"> &lt;&lt;Logical&gt;&gt;</w:t>
      </w:r>
    </w:p>
    <w:p w14:paraId="4BD36705" w14:textId="77777777" w:rsidR="00AC0C92" w:rsidRDefault="00604AF5" w:rsidP="0061324D">
      <w:pPr>
        <w:pStyle w:val="ListParagraph"/>
        <w:numPr>
          <w:ilvl w:val="0"/>
          <w:numId w:val="13"/>
        </w:numPr>
        <w:contextualSpacing/>
      </w:pPr>
      <w:r>
        <w:rPr>
          <w:noProof/>
        </w:rPr>
        <w:drawing>
          <wp:inline distT="0" distB="0" distL="0" distR="0" wp14:anchorId="01031C74" wp14:editId="6F674DAD">
            <wp:extent cx="152400" cy="152400"/>
            <wp:effectExtent l="0" t="0" r="0" b="0"/>
            <wp:docPr id="1826"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HMI</w:t>
      </w:r>
      <w:r>
        <w:t xml:space="preserve"> &lt;&lt;Logical&gt;&gt;</w:t>
      </w:r>
    </w:p>
    <w:p w14:paraId="08241751" w14:textId="77777777" w:rsidR="00AC0C92" w:rsidRDefault="00604AF5" w:rsidP="0061324D">
      <w:pPr>
        <w:pStyle w:val="ListParagraph"/>
        <w:numPr>
          <w:ilvl w:val="0"/>
          <w:numId w:val="13"/>
        </w:numPr>
        <w:contextualSpacing/>
      </w:pPr>
      <w:r>
        <w:rPr>
          <w:noProof/>
        </w:rPr>
        <w:drawing>
          <wp:inline distT="0" distB="0" distL="0" distR="0" wp14:anchorId="691BE73F" wp14:editId="6E835BF0">
            <wp:extent cx="152400" cy="152400"/>
            <wp:effectExtent l="0" t="0" r="0" b="0"/>
            <wp:docPr id="182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6B9F3280" w14:textId="77777777" w:rsidR="00AC0C92" w:rsidRDefault="00604AF5" w:rsidP="0061324D">
      <w:pPr>
        <w:pStyle w:val="ListParagraph"/>
        <w:numPr>
          <w:ilvl w:val="0"/>
          <w:numId w:val="13"/>
        </w:numPr>
        <w:contextualSpacing/>
      </w:pPr>
      <w:r>
        <w:rPr>
          <w:noProof/>
        </w:rPr>
        <w:drawing>
          <wp:inline distT="0" distB="0" distL="0" distR="0" wp14:anchorId="406AF049" wp14:editId="61910226">
            <wp:extent cx="152400" cy="152400"/>
            <wp:effectExtent l="0" t="0" r="0" b="0"/>
            <wp:docPr id="183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Video Stream - Stop</w:t>
      </w:r>
      <w:r>
        <w:t xml:space="preserve"> &lt;&lt;Logical&gt;&gt;</w:t>
      </w:r>
    </w:p>
    <w:p w14:paraId="55613B8E" w14:textId="77777777" w:rsidR="00794B45" w:rsidRDefault="00794B45" w:rsidP="009C1EEC">
      <w:pPr>
        <w:contextualSpacing/>
      </w:pPr>
    </w:p>
    <w:p w14:paraId="0E369586" w14:textId="77777777" w:rsidR="009C1EEC" w:rsidRDefault="009C1EEC" w:rsidP="009C1EEC">
      <w:pPr>
        <w:contextualSpacing/>
      </w:pPr>
      <w:r w:rsidRPr="00A554C4">
        <w:t>Send camera id terminate</w:t>
      </w:r>
    </w:p>
    <w:p w14:paraId="5F12EE79" w14:textId="77777777" w:rsidR="00282E2C" w:rsidRDefault="000D732E" w:rsidP="00FD32A2">
      <w:pPr>
        <w:pStyle w:val="Heading4"/>
      </w:pPr>
      <w:r>
        <w:t xml:space="preserve">Function </w:t>
      </w:r>
      <w:r w:rsidR="00282E2C">
        <w:t>Variants</w:t>
      </w:r>
    </w:p>
    <w:p w14:paraId="74538C05" w14:textId="77777777" w:rsidR="00282E2C" w:rsidRDefault="00282E2C" w:rsidP="00282E2C"/>
    <w:p w14:paraId="442F8384"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76AB57DB" w14:textId="77777777" w:rsidTr="00EB7D77">
        <w:trPr>
          <w:trHeight w:val="314"/>
        </w:trPr>
        <w:tc>
          <w:tcPr>
            <w:tcW w:w="2523" w:type="dxa"/>
            <w:shd w:val="clear" w:color="auto" w:fill="D9D9D9" w:themeFill="background1" w:themeFillShade="D9"/>
          </w:tcPr>
          <w:p w14:paraId="6DD547C6"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2A2F7B8E"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7AA3BD8A"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5633EDC7" w14:textId="77777777" w:rsidTr="00EB7D77">
        <w:trPr>
          <w:trHeight w:val="198"/>
        </w:trPr>
        <w:tc>
          <w:tcPr>
            <w:tcW w:w="2523" w:type="dxa"/>
          </w:tcPr>
          <w:p w14:paraId="26566F29"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5CF34272" w14:textId="77777777" w:rsidR="000D732E" w:rsidRPr="009E3B7C" w:rsidRDefault="000D732E" w:rsidP="00EB7D77">
            <w:pPr>
              <w:overflowPunct/>
              <w:autoSpaceDE/>
              <w:autoSpaceDN/>
              <w:adjustRightInd/>
              <w:textAlignment w:val="center"/>
              <w:rPr>
                <w:rFonts w:cs="Arial"/>
              </w:rPr>
            </w:pPr>
          </w:p>
        </w:tc>
        <w:tc>
          <w:tcPr>
            <w:tcW w:w="2551" w:type="dxa"/>
          </w:tcPr>
          <w:p w14:paraId="7B490559" w14:textId="77777777" w:rsidR="000D732E" w:rsidRDefault="000D732E" w:rsidP="00EB7D77">
            <w:pPr>
              <w:rPr>
                <w:rFonts w:cs="Arial"/>
                <w:lang w:val="en-GB"/>
              </w:rPr>
            </w:pPr>
            <w:r>
              <w:rPr>
                <w:rFonts w:cs="Arial"/>
                <w:lang w:val="en-GB"/>
              </w:rPr>
              <w:t xml:space="preserve">e.g. ExtLightTechnology = LED </w:t>
            </w:r>
          </w:p>
          <w:p w14:paraId="3B5F23CA" w14:textId="77777777" w:rsidR="000D732E" w:rsidRDefault="000D732E" w:rsidP="00EB7D77">
            <w:pPr>
              <w:rPr>
                <w:rFonts w:cs="Arial"/>
                <w:lang w:val="en-GB"/>
              </w:rPr>
            </w:pPr>
            <w:r>
              <w:rPr>
                <w:rFonts w:cs="Arial"/>
                <w:lang w:val="en-GB"/>
              </w:rPr>
              <w:t>OR</w:t>
            </w:r>
          </w:p>
          <w:p w14:paraId="4BECCAFB" w14:textId="77777777" w:rsidR="000D732E" w:rsidRPr="005A344A" w:rsidRDefault="000D732E" w:rsidP="00EB7D77">
            <w:pPr>
              <w:rPr>
                <w:rFonts w:cs="Arial"/>
                <w:lang w:val="en-GB"/>
              </w:rPr>
            </w:pPr>
            <w:r>
              <w:rPr>
                <w:rFonts w:cs="Arial"/>
                <w:lang w:val="en-GB"/>
              </w:rPr>
              <w:t>ExtLightTechnology = Xenon</w:t>
            </w:r>
          </w:p>
        </w:tc>
      </w:tr>
    </w:tbl>
    <w:p w14:paraId="2135C908" w14:textId="77777777" w:rsidR="000D732E" w:rsidRPr="005067FC" w:rsidRDefault="000D732E" w:rsidP="00282E2C">
      <w:pPr>
        <w:rPr>
          <w:i/>
          <w:color w:val="A6A6A6" w:themeColor="background1" w:themeShade="A6"/>
        </w:rPr>
      </w:pPr>
    </w:p>
    <w:p w14:paraId="276DF44D" w14:textId="77777777" w:rsidR="00427220" w:rsidRDefault="00427220" w:rsidP="00FD32A2">
      <w:pPr>
        <w:pStyle w:val="Heading4"/>
      </w:pPr>
      <w:r>
        <w:t>Input Requirements</w:t>
      </w:r>
      <w:r w:rsidR="000D732E">
        <w:t>/Documents</w:t>
      </w:r>
    </w:p>
    <w:p w14:paraId="4041F0E2"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6ED61347" w14:textId="77777777" w:rsidTr="00656A21">
        <w:trPr>
          <w:trHeight w:val="20"/>
        </w:trPr>
        <w:tc>
          <w:tcPr>
            <w:tcW w:w="1561" w:type="dxa"/>
            <w:shd w:val="clear" w:color="auto" w:fill="D9D9D9" w:themeFill="background1" w:themeFillShade="D9"/>
          </w:tcPr>
          <w:p w14:paraId="3CC2EFCF"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1D76ACA5" w14:textId="77777777" w:rsidR="000D732E" w:rsidRDefault="000D732E" w:rsidP="00EB7D77">
            <w:pPr>
              <w:rPr>
                <w:rFonts w:ascii="Helvetica" w:hAnsi="Helvetica" w:cs="Helvetica"/>
                <w:sz w:val="16"/>
              </w:rPr>
            </w:pPr>
          </w:p>
          <w:p w14:paraId="6CCA049D"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1D1FF09A"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6D5DF745"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48E3FC2A" w14:textId="77777777" w:rsidR="000D732E" w:rsidRDefault="000D732E" w:rsidP="00EB7D77">
            <w:pPr>
              <w:rPr>
                <w:rFonts w:ascii="Helvetica" w:hAnsi="Helvetica" w:cs="Helvetica"/>
                <w:b/>
              </w:rPr>
            </w:pPr>
            <w:r>
              <w:rPr>
                <w:rFonts w:ascii="Helvetica" w:hAnsi="Helvetica" w:cs="Helvetica"/>
                <w:b/>
              </w:rPr>
              <w:t>Derived Requirement</w:t>
            </w:r>
          </w:p>
          <w:p w14:paraId="6D4DB8E3" w14:textId="77777777" w:rsidR="000D732E" w:rsidRDefault="000D732E" w:rsidP="00EB7D77">
            <w:pPr>
              <w:rPr>
                <w:rFonts w:ascii="Helvetica" w:hAnsi="Helvetica" w:cs="Helvetica"/>
                <w:sz w:val="16"/>
              </w:rPr>
            </w:pPr>
          </w:p>
          <w:p w14:paraId="59BAD04E"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3487456A" w14:textId="77777777" w:rsidTr="00656A21">
        <w:trPr>
          <w:trHeight w:val="20"/>
        </w:trPr>
        <w:tc>
          <w:tcPr>
            <w:tcW w:w="10211" w:type="dxa"/>
            <w:gridSpan w:val="4"/>
            <w:shd w:val="clear" w:color="auto" w:fill="F2F2F2" w:themeFill="background1" w:themeFillShade="F2"/>
          </w:tcPr>
          <w:p w14:paraId="25AE8DEB"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0A35FD82" w14:textId="77777777" w:rsidTr="00656A21">
        <w:trPr>
          <w:trHeight w:val="20"/>
        </w:trPr>
        <w:tc>
          <w:tcPr>
            <w:tcW w:w="1561" w:type="dxa"/>
          </w:tcPr>
          <w:p w14:paraId="447ED391" w14:textId="77777777" w:rsidR="000D732E" w:rsidRPr="00D410AE" w:rsidRDefault="000D732E" w:rsidP="00EB7D77">
            <w:pPr>
              <w:rPr>
                <w:rFonts w:cs="Arial"/>
              </w:rPr>
            </w:pPr>
          </w:p>
        </w:tc>
        <w:tc>
          <w:tcPr>
            <w:tcW w:w="2694" w:type="dxa"/>
          </w:tcPr>
          <w:p w14:paraId="50873645" w14:textId="77777777" w:rsidR="000D732E" w:rsidRDefault="000D732E" w:rsidP="00EB7D77">
            <w:pPr>
              <w:rPr>
                <w:rFonts w:cs="Arial"/>
              </w:rPr>
            </w:pPr>
            <w:r>
              <w:rPr>
                <w:rFonts w:cs="Arial"/>
              </w:rPr>
              <w:t>&lt;Example:</w:t>
            </w:r>
          </w:p>
          <w:p w14:paraId="6E39D1AD" w14:textId="77777777" w:rsidR="000D732E" w:rsidRPr="00D410AE" w:rsidRDefault="000D732E" w:rsidP="00EB7D77">
            <w:pPr>
              <w:rPr>
                <w:rFonts w:cs="Arial"/>
              </w:rPr>
            </w:pPr>
            <w:r>
              <w:rPr>
                <w:rFonts w:cs="Arial"/>
              </w:rPr>
              <w:t>id + title of relevant Feature Docs&gt;</w:t>
            </w:r>
          </w:p>
        </w:tc>
        <w:tc>
          <w:tcPr>
            <w:tcW w:w="2694" w:type="dxa"/>
          </w:tcPr>
          <w:p w14:paraId="3B2DC72B" w14:textId="77777777" w:rsidR="000D732E" w:rsidRPr="00D410AE" w:rsidRDefault="000D732E" w:rsidP="00EB7D77">
            <w:pPr>
              <w:rPr>
                <w:rFonts w:cs="Arial"/>
              </w:rPr>
            </w:pPr>
            <w:r>
              <w:rPr>
                <w:rFonts w:cs="Arial"/>
              </w:rPr>
              <w:t>&lt;Example: “Requirements of Feature …”&gt;</w:t>
            </w:r>
          </w:p>
        </w:tc>
        <w:tc>
          <w:tcPr>
            <w:tcW w:w="3262" w:type="dxa"/>
          </w:tcPr>
          <w:p w14:paraId="663E970F"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08"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0E239B02" w14:textId="77777777" w:rsidTr="00656A21">
        <w:trPr>
          <w:trHeight w:val="20"/>
        </w:trPr>
        <w:tc>
          <w:tcPr>
            <w:tcW w:w="1561" w:type="dxa"/>
          </w:tcPr>
          <w:p w14:paraId="544B1CA6" w14:textId="77777777" w:rsidR="000D732E" w:rsidRPr="00D410AE" w:rsidRDefault="000D732E" w:rsidP="00EB7D77">
            <w:pPr>
              <w:rPr>
                <w:rFonts w:cs="Arial"/>
              </w:rPr>
            </w:pPr>
          </w:p>
        </w:tc>
        <w:tc>
          <w:tcPr>
            <w:tcW w:w="2694" w:type="dxa"/>
          </w:tcPr>
          <w:p w14:paraId="6096DD86" w14:textId="77777777" w:rsidR="000D732E" w:rsidRDefault="000D732E" w:rsidP="00EB7D77">
            <w:pPr>
              <w:rPr>
                <w:rFonts w:cs="Arial"/>
              </w:rPr>
            </w:pPr>
          </w:p>
        </w:tc>
        <w:tc>
          <w:tcPr>
            <w:tcW w:w="2694" w:type="dxa"/>
          </w:tcPr>
          <w:p w14:paraId="16BD59FD" w14:textId="77777777" w:rsidR="000D732E" w:rsidRDefault="000D732E" w:rsidP="00EB7D77">
            <w:pPr>
              <w:rPr>
                <w:rFonts w:cs="Arial"/>
              </w:rPr>
            </w:pPr>
          </w:p>
        </w:tc>
        <w:tc>
          <w:tcPr>
            <w:tcW w:w="3262" w:type="dxa"/>
          </w:tcPr>
          <w:p w14:paraId="7931FF7F" w14:textId="77777777" w:rsidR="000D732E" w:rsidRDefault="000D732E" w:rsidP="00EB7D77">
            <w:pPr>
              <w:rPr>
                <w:rFonts w:cs="Arial"/>
              </w:rPr>
            </w:pPr>
          </w:p>
        </w:tc>
      </w:tr>
      <w:tr w:rsidR="000D732E" w:rsidRPr="007C20FA" w14:paraId="664B02E3" w14:textId="77777777" w:rsidTr="00656A21">
        <w:trPr>
          <w:trHeight w:val="20"/>
        </w:trPr>
        <w:tc>
          <w:tcPr>
            <w:tcW w:w="10211" w:type="dxa"/>
            <w:gridSpan w:val="4"/>
            <w:shd w:val="clear" w:color="auto" w:fill="F2F2F2" w:themeFill="background1" w:themeFillShade="F2"/>
          </w:tcPr>
          <w:p w14:paraId="06FE568D"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2EF89376" w14:textId="77777777" w:rsidTr="00656A21">
        <w:trPr>
          <w:trHeight w:val="20"/>
        </w:trPr>
        <w:tc>
          <w:tcPr>
            <w:tcW w:w="1561" w:type="dxa"/>
          </w:tcPr>
          <w:p w14:paraId="66BAA9FC" w14:textId="77777777" w:rsidR="000D732E" w:rsidRPr="00D410AE" w:rsidRDefault="000D732E" w:rsidP="00EB7D77">
            <w:pPr>
              <w:rPr>
                <w:rFonts w:cs="Arial"/>
              </w:rPr>
            </w:pPr>
          </w:p>
        </w:tc>
        <w:tc>
          <w:tcPr>
            <w:tcW w:w="2694" w:type="dxa"/>
          </w:tcPr>
          <w:p w14:paraId="22181B7D" w14:textId="77777777" w:rsidR="000D732E" w:rsidRPr="00D410AE" w:rsidRDefault="000D732E" w:rsidP="00EB7D77">
            <w:pPr>
              <w:rPr>
                <w:rFonts w:cs="Arial"/>
              </w:rPr>
            </w:pPr>
            <w:r>
              <w:rPr>
                <w:rFonts w:cs="Arial"/>
              </w:rPr>
              <w:t>&lt;Example: some SDS (requirement)&gt;</w:t>
            </w:r>
          </w:p>
        </w:tc>
        <w:tc>
          <w:tcPr>
            <w:tcW w:w="2694" w:type="dxa"/>
          </w:tcPr>
          <w:p w14:paraId="11E35651" w14:textId="77777777" w:rsidR="000D732E" w:rsidRPr="00D410AE" w:rsidRDefault="000D732E" w:rsidP="00EB7D77">
            <w:pPr>
              <w:rPr>
                <w:rFonts w:cs="Arial"/>
              </w:rPr>
            </w:pPr>
          </w:p>
        </w:tc>
        <w:tc>
          <w:tcPr>
            <w:tcW w:w="3262" w:type="dxa"/>
          </w:tcPr>
          <w:p w14:paraId="597314FA" w14:textId="77777777" w:rsidR="000D732E" w:rsidRDefault="000D732E" w:rsidP="00EB7D77">
            <w:pPr>
              <w:rPr>
                <w:rFonts w:cs="Arial"/>
              </w:rPr>
            </w:pPr>
          </w:p>
        </w:tc>
      </w:tr>
      <w:tr w:rsidR="000D732E" w:rsidRPr="007C20FA" w14:paraId="542382F5" w14:textId="77777777" w:rsidTr="00656A21">
        <w:trPr>
          <w:trHeight w:val="20"/>
        </w:trPr>
        <w:tc>
          <w:tcPr>
            <w:tcW w:w="1561" w:type="dxa"/>
          </w:tcPr>
          <w:p w14:paraId="113DEB24" w14:textId="77777777" w:rsidR="000D732E" w:rsidRDefault="000D732E" w:rsidP="00EB7D77">
            <w:pPr>
              <w:rPr>
                <w:rFonts w:cs="Arial"/>
              </w:rPr>
            </w:pPr>
          </w:p>
        </w:tc>
        <w:tc>
          <w:tcPr>
            <w:tcW w:w="2694" w:type="dxa"/>
          </w:tcPr>
          <w:p w14:paraId="0F726C51" w14:textId="77777777" w:rsidR="000D732E" w:rsidRDefault="000D732E" w:rsidP="00EB7D77">
            <w:pPr>
              <w:rPr>
                <w:rFonts w:cs="Arial"/>
              </w:rPr>
            </w:pPr>
          </w:p>
        </w:tc>
        <w:tc>
          <w:tcPr>
            <w:tcW w:w="2694" w:type="dxa"/>
          </w:tcPr>
          <w:p w14:paraId="33B227A8" w14:textId="77777777" w:rsidR="000D732E" w:rsidRDefault="000D732E" w:rsidP="00EB7D77">
            <w:pPr>
              <w:rPr>
                <w:rFonts w:cs="Arial"/>
              </w:rPr>
            </w:pPr>
          </w:p>
        </w:tc>
        <w:tc>
          <w:tcPr>
            <w:tcW w:w="3262" w:type="dxa"/>
          </w:tcPr>
          <w:p w14:paraId="54A835C4" w14:textId="77777777" w:rsidR="000D732E" w:rsidRDefault="000D732E" w:rsidP="00EB7D77">
            <w:pPr>
              <w:rPr>
                <w:rFonts w:cs="Arial"/>
              </w:rPr>
            </w:pPr>
          </w:p>
        </w:tc>
      </w:tr>
      <w:tr w:rsidR="000D732E" w:rsidRPr="007C20FA" w14:paraId="1EB9B780" w14:textId="77777777" w:rsidTr="00656A21">
        <w:trPr>
          <w:trHeight w:val="20"/>
        </w:trPr>
        <w:tc>
          <w:tcPr>
            <w:tcW w:w="10211" w:type="dxa"/>
            <w:gridSpan w:val="4"/>
            <w:shd w:val="clear" w:color="auto" w:fill="F2F2F2" w:themeFill="background1" w:themeFillShade="F2"/>
          </w:tcPr>
          <w:p w14:paraId="7163DA47"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604ED707" w14:textId="77777777" w:rsidTr="00656A21">
        <w:trPr>
          <w:trHeight w:val="20"/>
        </w:trPr>
        <w:tc>
          <w:tcPr>
            <w:tcW w:w="1561" w:type="dxa"/>
          </w:tcPr>
          <w:p w14:paraId="55C17DF1" w14:textId="77777777" w:rsidR="000D732E" w:rsidRPr="00D410AE" w:rsidRDefault="000D732E" w:rsidP="00EB7D77">
            <w:pPr>
              <w:rPr>
                <w:rFonts w:cs="Arial"/>
              </w:rPr>
            </w:pPr>
          </w:p>
        </w:tc>
        <w:tc>
          <w:tcPr>
            <w:tcW w:w="2694" w:type="dxa"/>
          </w:tcPr>
          <w:p w14:paraId="7B097B96" w14:textId="77777777" w:rsidR="000D732E" w:rsidRPr="00D410AE" w:rsidRDefault="000D732E" w:rsidP="00EB7D77">
            <w:pPr>
              <w:rPr>
                <w:rFonts w:cs="Arial"/>
              </w:rPr>
            </w:pPr>
          </w:p>
        </w:tc>
        <w:tc>
          <w:tcPr>
            <w:tcW w:w="2694" w:type="dxa"/>
          </w:tcPr>
          <w:p w14:paraId="35D71F0E" w14:textId="77777777" w:rsidR="000D732E" w:rsidRPr="00D410AE" w:rsidRDefault="000D732E" w:rsidP="00EB7D77">
            <w:pPr>
              <w:rPr>
                <w:rFonts w:cs="Arial"/>
              </w:rPr>
            </w:pPr>
          </w:p>
        </w:tc>
        <w:tc>
          <w:tcPr>
            <w:tcW w:w="3262" w:type="dxa"/>
          </w:tcPr>
          <w:p w14:paraId="18CF35C7" w14:textId="77777777" w:rsidR="000D732E" w:rsidRPr="00D410AE" w:rsidRDefault="000D732E" w:rsidP="00EB7D77">
            <w:pPr>
              <w:rPr>
                <w:rFonts w:cs="Arial"/>
              </w:rPr>
            </w:pPr>
          </w:p>
        </w:tc>
      </w:tr>
      <w:tr w:rsidR="000D732E" w:rsidRPr="007C20FA" w14:paraId="3C18D0D3" w14:textId="77777777" w:rsidTr="00656A21">
        <w:trPr>
          <w:trHeight w:val="20"/>
        </w:trPr>
        <w:tc>
          <w:tcPr>
            <w:tcW w:w="10211" w:type="dxa"/>
            <w:gridSpan w:val="4"/>
            <w:shd w:val="clear" w:color="auto" w:fill="F2F2F2" w:themeFill="background1" w:themeFillShade="F2"/>
          </w:tcPr>
          <w:p w14:paraId="4B9C092D"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1F86DAE2" w14:textId="77777777" w:rsidTr="00656A21">
        <w:trPr>
          <w:trHeight w:val="20"/>
        </w:trPr>
        <w:tc>
          <w:tcPr>
            <w:tcW w:w="1561" w:type="dxa"/>
          </w:tcPr>
          <w:p w14:paraId="1F100173" w14:textId="77777777" w:rsidR="000D732E" w:rsidRPr="00D410AE" w:rsidRDefault="000D732E" w:rsidP="00EB7D77">
            <w:pPr>
              <w:rPr>
                <w:rFonts w:cs="Arial"/>
              </w:rPr>
            </w:pPr>
          </w:p>
        </w:tc>
        <w:tc>
          <w:tcPr>
            <w:tcW w:w="2694" w:type="dxa"/>
          </w:tcPr>
          <w:p w14:paraId="4414679A" w14:textId="77777777" w:rsidR="000D732E" w:rsidRPr="00D410AE" w:rsidRDefault="000D732E" w:rsidP="00EB7D77">
            <w:pPr>
              <w:rPr>
                <w:rFonts w:cs="Arial"/>
              </w:rPr>
            </w:pPr>
          </w:p>
        </w:tc>
        <w:tc>
          <w:tcPr>
            <w:tcW w:w="2694" w:type="dxa"/>
          </w:tcPr>
          <w:p w14:paraId="5DD75C14" w14:textId="77777777" w:rsidR="000D732E" w:rsidRPr="00D410AE" w:rsidRDefault="000D732E" w:rsidP="00EB7D77">
            <w:pPr>
              <w:rPr>
                <w:rFonts w:cs="Arial"/>
              </w:rPr>
            </w:pPr>
          </w:p>
        </w:tc>
        <w:tc>
          <w:tcPr>
            <w:tcW w:w="3262" w:type="dxa"/>
          </w:tcPr>
          <w:p w14:paraId="29F46301" w14:textId="77777777" w:rsidR="000D732E" w:rsidRPr="00D410AE" w:rsidRDefault="000D732E" w:rsidP="00EB7D77">
            <w:pPr>
              <w:rPr>
                <w:rFonts w:cs="Arial"/>
              </w:rPr>
            </w:pPr>
          </w:p>
        </w:tc>
      </w:tr>
      <w:tr w:rsidR="000D732E" w:rsidRPr="007C20FA" w14:paraId="5B21AE08" w14:textId="77777777" w:rsidTr="00656A21">
        <w:trPr>
          <w:trHeight w:val="20"/>
        </w:trPr>
        <w:tc>
          <w:tcPr>
            <w:tcW w:w="10211" w:type="dxa"/>
            <w:gridSpan w:val="4"/>
            <w:shd w:val="clear" w:color="auto" w:fill="F2F2F2" w:themeFill="background1" w:themeFillShade="F2"/>
          </w:tcPr>
          <w:p w14:paraId="1387C873"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2F262BD1" w14:textId="77777777" w:rsidTr="00656A21">
        <w:trPr>
          <w:trHeight w:val="20"/>
        </w:trPr>
        <w:tc>
          <w:tcPr>
            <w:tcW w:w="1561" w:type="dxa"/>
          </w:tcPr>
          <w:p w14:paraId="361E42F9" w14:textId="77777777" w:rsidR="000D732E" w:rsidRPr="00D410AE" w:rsidRDefault="000D732E" w:rsidP="00EB7D77">
            <w:pPr>
              <w:rPr>
                <w:rFonts w:cs="Arial"/>
              </w:rPr>
            </w:pPr>
          </w:p>
        </w:tc>
        <w:tc>
          <w:tcPr>
            <w:tcW w:w="2694" w:type="dxa"/>
          </w:tcPr>
          <w:p w14:paraId="41FC0AAC" w14:textId="77777777" w:rsidR="000D732E" w:rsidRDefault="000D732E" w:rsidP="00EB7D77">
            <w:pPr>
              <w:rPr>
                <w:rFonts w:cs="Arial"/>
              </w:rPr>
            </w:pPr>
          </w:p>
        </w:tc>
        <w:tc>
          <w:tcPr>
            <w:tcW w:w="2694" w:type="dxa"/>
          </w:tcPr>
          <w:p w14:paraId="7D323582" w14:textId="77777777" w:rsidR="000D732E" w:rsidRPr="00D410AE" w:rsidRDefault="000D732E" w:rsidP="00EB7D77">
            <w:pPr>
              <w:rPr>
                <w:rFonts w:cs="Arial"/>
              </w:rPr>
            </w:pPr>
          </w:p>
        </w:tc>
        <w:tc>
          <w:tcPr>
            <w:tcW w:w="3262" w:type="dxa"/>
          </w:tcPr>
          <w:p w14:paraId="0A3BB1F1" w14:textId="77777777" w:rsidR="000D732E" w:rsidRPr="00D410AE" w:rsidRDefault="000D732E" w:rsidP="00EB7D77">
            <w:pPr>
              <w:rPr>
                <w:rFonts w:cs="Arial"/>
              </w:rPr>
            </w:pPr>
          </w:p>
        </w:tc>
      </w:tr>
      <w:tr w:rsidR="00656A21" w:rsidRPr="007C20FA" w14:paraId="3AF4FC59" w14:textId="77777777" w:rsidTr="00656A21">
        <w:trPr>
          <w:trHeight w:val="20"/>
        </w:trPr>
        <w:tc>
          <w:tcPr>
            <w:tcW w:w="1561" w:type="dxa"/>
          </w:tcPr>
          <w:p w14:paraId="666BAC6B" w14:textId="77777777" w:rsidR="00656A21" w:rsidRPr="00D410AE" w:rsidRDefault="00656A21" w:rsidP="00EB7D77">
            <w:pPr>
              <w:rPr>
                <w:rFonts w:cs="Arial"/>
              </w:rPr>
            </w:pPr>
          </w:p>
        </w:tc>
        <w:tc>
          <w:tcPr>
            <w:tcW w:w="2694" w:type="dxa"/>
          </w:tcPr>
          <w:p w14:paraId="4BC26740" w14:textId="77777777" w:rsidR="00656A21" w:rsidRDefault="00656A21" w:rsidP="00EB7D77">
            <w:pPr>
              <w:rPr>
                <w:rFonts w:cs="Arial"/>
              </w:rPr>
            </w:pPr>
          </w:p>
        </w:tc>
        <w:tc>
          <w:tcPr>
            <w:tcW w:w="2694" w:type="dxa"/>
          </w:tcPr>
          <w:p w14:paraId="7BFFEF0B" w14:textId="77777777" w:rsidR="00656A21" w:rsidRPr="00D410AE" w:rsidRDefault="00656A21" w:rsidP="00EB7D77">
            <w:pPr>
              <w:rPr>
                <w:rFonts w:cs="Arial"/>
              </w:rPr>
            </w:pPr>
          </w:p>
        </w:tc>
        <w:tc>
          <w:tcPr>
            <w:tcW w:w="3262" w:type="dxa"/>
          </w:tcPr>
          <w:p w14:paraId="24826F4F" w14:textId="77777777" w:rsidR="00656A21" w:rsidRPr="00D410AE" w:rsidRDefault="00656A21" w:rsidP="00EB7D77">
            <w:pPr>
              <w:rPr>
                <w:rFonts w:cs="Arial"/>
              </w:rPr>
            </w:pPr>
          </w:p>
        </w:tc>
      </w:tr>
    </w:tbl>
    <w:p w14:paraId="6381A338"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7F5F80B8" w14:textId="77777777" w:rsidR="000D732E" w:rsidRPr="005067FC" w:rsidRDefault="000D732E" w:rsidP="00427220">
      <w:pPr>
        <w:rPr>
          <w:i/>
          <w:color w:val="A6A6A6" w:themeColor="background1" w:themeShade="A6"/>
        </w:rPr>
      </w:pPr>
    </w:p>
    <w:p w14:paraId="0DDA09D5" w14:textId="77777777" w:rsidR="00427220" w:rsidRDefault="00427220" w:rsidP="00427220">
      <w:pPr>
        <w:pStyle w:val="Heading4"/>
      </w:pPr>
      <w:r>
        <w:t>Assumptions</w:t>
      </w:r>
    </w:p>
    <w:p w14:paraId="00B7F4F1" w14:textId="77777777" w:rsidR="00A92B2F" w:rsidRDefault="00A92B2F" w:rsidP="00A92B2F"/>
    <w:p w14:paraId="2C3C7CB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78A71E6" w14:textId="77777777" w:rsidR="00C0442C" w:rsidRDefault="00C0442C" w:rsidP="00A92B2F"/>
    <w:p w14:paraId="0540409D" w14:textId="77777777" w:rsidR="00F15706" w:rsidRDefault="00E60B64" w:rsidP="00783BCF">
      <w:pPr>
        <w:pStyle w:val="Heading3"/>
      </w:pPr>
      <w:r>
        <w:t>Function Scope</w:t>
      </w:r>
    </w:p>
    <w:p w14:paraId="0CFB7DC6" w14:textId="77777777" w:rsidR="00055646" w:rsidRPr="00A43B48" w:rsidRDefault="00055646" w:rsidP="00306D37">
      <w:pPr>
        <w:contextualSpacing/>
      </w:pPr>
    </w:p>
    <w:p w14:paraId="2714CFA3" w14:textId="77777777" w:rsidR="00306D37" w:rsidRDefault="00306D37" w:rsidP="00306D37">
      <w:pPr>
        <w:contextualSpacing/>
      </w:pPr>
      <w:r>
        <w:t xml:space="preserve">The </w:t>
      </w:r>
      <w:r>
        <w:rPr>
          <w:noProof/>
        </w:rPr>
        <w:drawing>
          <wp:inline distT="0" distB="0" distL="0" distR="0" wp14:anchorId="130C5FA6" wp14:editId="5CBE0FBC">
            <wp:extent cx="152400" cy="152400"/>
            <wp:effectExtent l="0" t="0" r="0" b="0"/>
            <wp:docPr id="1832"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Send command to terminate selected camera video stream</w:t>
      </w:r>
      <w:r w:rsidR="0004480F">
        <w:rPr>
          <w:b/>
        </w:rPr>
        <w:t>”</w:t>
      </w:r>
      <w:r>
        <w:t xml:space="preserve"> f</w:t>
      </w:r>
      <w:r w:rsidR="00294100">
        <w:t>unction is called by</w:t>
      </w:r>
      <w:r>
        <w:t xml:space="preserve"> the following </w:t>
      </w:r>
      <w:r w:rsidR="00294100">
        <w:t>functions</w:t>
      </w:r>
      <w:r>
        <w:t>:</w:t>
      </w:r>
    </w:p>
    <w:p w14:paraId="646E72F9" w14:textId="77777777" w:rsidR="00306D37" w:rsidRPr="00953D23" w:rsidRDefault="00306D37" w:rsidP="0061324D">
      <w:pPr>
        <w:pStyle w:val="ListParagraph"/>
        <w:numPr>
          <w:ilvl w:val="0"/>
          <w:numId w:val="12"/>
        </w:numPr>
        <w:contextualSpacing/>
      </w:pPr>
      <w:r>
        <w:rPr>
          <w:noProof/>
        </w:rPr>
        <w:drawing>
          <wp:inline distT="0" distB="0" distL="0" distR="0" wp14:anchorId="026E947D" wp14:editId="6743362E">
            <wp:extent cx="152400" cy="152400"/>
            <wp:effectExtent l="0" t="0" r="0" b="0"/>
            <wp:docPr id="183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37b6f5e5bd53c5b12c9cfda2157a024" w:history="1">
        <w:r w:rsidR="00B66881">
          <w:rPr>
            <w:rStyle w:val="Hyperlink"/>
          </w:rPr>
          <w:t>Terminate camera video feed request</w:t>
        </w:r>
      </w:hyperlink>
      <w:r w:rsidR="0004480F">
        <w:t>”</w:t>
      </w:r>
    </w:p>
    <w:p w14:paraId="7C3D98FA" w14:textId="77777777" w:rsidR="00393C96" w:rsidRPr="00393C96" w:rsidRDefault="00393C96" w:rsidP="00306D37">
      <w:pPr>
        <w:contextualSpacing/>
      </w:pPr>
    </w:p>
    <w:p w14:paraId="6222A129" w14:textId="77777777" w:rsidR="001A755C" w:rsidRDefault="001A755C" w:rsidP="00306D37"/>
    <w:p w14:paraId="658D82ED" w14:textId="77777777" w:rsidR="00294100" w:rsidRDefault="00294100" w:rsidP="00294100">
      <w:pPr>
        <w:jc w:val="center"/>
      </w:pPr>
      <w:r>
        <w:rPr>
          <w:noProof/>
        </w:rPr>
        <w:drawing>
          <wp:inline distT="0" distB="0" distL="0" distR="0" wp14:anchorId="18827A74" wp14:editId="60A0624B">
            <wp:extent cx="6466205" cy="2610015"/>
            <wp:effectExtent l="0" t="0" r="0" b="0"/>
            <wp:docPr id="1836" name="Picture 1320664962.jpg" descr="1320664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 name="1320664962.jpg"/>
                    <pic:cNvPicPr/>
                  </pic:nvPicPr>
                  <pic:blipFill>
                    <a:blip r:embed="rId87" cstate="print"/>
                    <a:stretch>
                      <a:fillRect/>
                    </a:stretch>
                  </pic:blipFill>
                  <pic:spPr>
                    <a:xfrm>
                      <a:off x="0" y="0"/>
                      <a:ext cx="6466205" cy="2610015"/>
                    </a:xfrm>
                    <a:prstGeom prst="rect">
                      <a:avLst/>
                    </a:prstGeom>
                  </pic:spPr>
                </pic:pic>
              </a:graphicData>
            </a:graphic>
          </wp:inline>
        </w:drawing>
      </w:r>
    </w:p>
    <w:p w14:paraId="00E4A08F"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3E7D342" wp14:editId="6FA02FB0">
            <wp:extent cx="152400" cy="152400"/>
            <wp:effectExtent l="0" t="0" r="0" b="0"/>
            <wp:docPr id="183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Terminate camera video feed request</w:t>
      </w:r>
      <w:r w:rsidR="0004480F">
        <w:t>”</w:t>
      </w:r>
      <w:r w:rsidRPr="00294100">
        <w:t xml:space="preserve"> calling </w:t>
      </w:r>
      <w:r>
        <w:rPr>
          <w:noProof/>
        </w:rPr>
        <w:drawing>
          <wp:inline distT="0" distB="0" distL="0" distR="0" wp14:anchorId="6F527349" wp14:editId="491DBD91">
            <wp:extent cx="152400" cy="152400"/>
            <wp:effectExtent l="0" t="0" r="0" b="0"/>
            <wp:docPr id="1840"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Send command to terminate selected camera video stream</w:t>
      </w:r>
      <w:r w:rsidR="0004480F">
        <w:t>”</w:t>
      </w:r>
    </w:p>
    <w:p w14:paraId="5DF034FC" w14:textId="77777777" w:rsidR="00306D37" w:rsidRDefault="00306D37" w:rsidP="00306D37">
      <w:pPr>
        <w:contextualSpacing/>
      </w:pPr>
    </w:p>
    <w:p w14:paraId="632D99BD" w14:textId="77777777" w:rsidR="00F15706" w:rsidRDefault="00E60B64" w:rsidP="00783BCF">
      <w:pPr>
        <w:pStyle w:val="Heading3"/>
      </w:pPr>
      <w:r>
        <w:t>Function Interfaces</w:t>
      </w:r>
    </w:p>
    <w:p w14:paraId="676FC611"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0371F77" w14:textId="77777777" w:rsidTr="0082668D">
        <w:trPr>
          <w:trHeight w:val="260"/>
        </w:trPr>
        <w:tc>
          <w:tcPr>
            <w:tcW w:w="2547" w:type="dxa"/>
            <w:shd w:val="clear" w:color="auto" w:fill="D9D9D9" w:themeFill="background1" w:themeFillShade="D9"/>
            <w:noWrap/>
            <w:hideMark/>
          </w:tcPr>
          <w:p w14:paraId="460E754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33B635B5"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7852BA2D" w14:textId="77777777" w:rsidTr="0082668D">
        <w:trPr>
          <w:trHeight w:val="410"/>
        </w:trPr>
        <w:tc>
          <w:tcPr>
            <w:tcW w:w="2547" w:type="dxa"/>
            <w:noWrap/>
          </w:tcPr>
          <w:p w14:paraId="0DBF19B6" w14:textId="77777777" w:rsidR="0082668D" w:rsidRDefault="0082668D" w:rsidP="00BC57B1">
            <w:pPr>
              <w:contextualSpacing/>
              <w:rPr>
                <w:rFonts w:cs="Arial"/>
              </w:rPr>
            </w:pPr>
            <w:r w:rsidRPr="00275823">
              <w:rPr>
                <w:rFonts w:cs="Arial"/>
              </w:rPr>
              <w:t>request</w:t>
            </w:r>
          </w:p>
          <w:p w14:paraId="774A09CB" w14:textId="77777777" w:rsidR="0082668D" w:rsidRDefault="0082668D" w:rsidP="00BC57B1">
            <w:pPr>
              <w:contextualSpacing/>
              <w:rPr>
                <w:rFonts w:cs="Arial"/>
              </w:rPr>
            </w:pPr>
            <w:r>
              <w:rPr>
                <w:rFonts w:cs="Arial"/>
              </w:rPr>
              <w:t>Signal:</w:t>
            </w:r>
          </w:p>
          <w:p w14:paraId="6E66B72A"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4FE3BDF" wp14:editId="784B8578">
                  <wp:extent cx="152400" cy="152400"/>
                  <wp:effectExtent l="0" t="0" r="0" b="0"/>
                  <wp:docPr id="1842"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cdbd2de1a6de18b6023d651ac1d453e6" w:history="1">
              <w:r>
                <w:rPr>
                  <w:rStyle w:val="Hyperlink"/>
                  <w:rFonts w:cs="Arial"/>
                </w:rPr>
                <w:t>Terminate Camera Video Stream</w:t>
              </w:r>
            </w:hyperlink>
          </w:p>
        </w:tc>
        <w:tc>
          <w:tcPr>
            <w:tcW w:w="7654" w:type="dxa"/>
          </w:tcPr>
          <w:p w14:paraId="758DC15D" w14:textId="77777777" w:rsidR="0082668D" w:rsidRDefault="0082668D" w:rsidP="00BC57B1">
            <w:pPr>
              <w:rPr>
                <w:rFonts w:cs="Arial"/>
              </w:rPr>
            </w:pPr>
            <w:r>
              <w:rPr>
                <w:rFonts w:cs="Arial"/>
              </w:rPr>
              <w:t>Signal Description:</w:t>
            </w:r>
          </w:p>
          <w:p w14:paraId="5A3FF768" w14:textId="77777777" w:rsidR="0082668D" w:rsidRDefault="0082668D" w:rsidP="00BC57B1">
            <w:pPr>
              <w:rPr>
                <w:rFonts w:cs="Arial"/>
              </w:rPr>
            </w:pPr>
            <w:r w:rsidRPr="00275823">
              <w:rPr>
                <w:rFonts w:cs="Arial"/>
              </w:rPr>
              <w:t>Request to terminate the view of a camera</w:t>
            </w:r>
          </w:p>
          <w:p w14:paraId="63033CE7" w14:textId="77777777" w:rsidR="0082668D" w:rsidRDefault="0082668D" w:rsidP="00BC57B1">
            <w:pPr>
              <w:rPr>
                <w:rFonts w:cs="Arial"/>
              </w:rPr>
            </w:pPr>
          </w:p>
          <w:p w14:paraId="0E4447E2" w14:textId="77777777" w:rsidR="0082668D" w:rsidRPr="0046598F" w:rsidRDefault="0082668D" w:rsidP="00BC57B1">
            <w:pPr>
              <w:rPr>
                <w:rFonts w:cs="Arial"/>
                <w:color w:val="000000"/>
              </w:rPr>
            </w:pPr>
            <w:r>
              <w:rPr>
                <w:rFonts w:cs="Arial"/>
                <w:color w:val="000000"/>
              </w:rPr>
              <w:t>Received from:</w:t>
            </w:r>
          </w:p>
          <w:p w14:paraId="6C865408" w14:textId="77777777" w:rsidR="0082668D" w:rsidRPr="00C8319B" w:rsidRDefault="0082668D" w:rsidP="00BC57B1">
            <w:pPr>
              <w:pStyle w:val="ListParagraph"/>
              <w:numPr>
                <w:ilvl w:val="0"/>
                <w:numId w:val="12"/>
              </w:numPr>
              <w:rPr>
                <w:rFonts w:cs="Arial"/>
              </w:rPr>
            </w:pPr>
            <w:r>
              <w:rPr>
                <w:noProof/>
              </w:rPr>
              <w:drawing>
                <wp:inline distT="0" distB="0" distL="0" distR="0" wp14:anchorId="044C33ED" wp14:editId="7A70AACA">
                  <wp:extent cx="152400" cy="152400"/>
                  <wp:effectExtent l="0" t="0" r="0" b="0"/>
                  <wp:docPr id="1844"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35e6c88fe3a2f23daa05694999957fe" w:history="1">
              <w:r>
                <w:rPr>
                  <w:rStyle w:val="Hyperlink"/>
                  <w:rFonts w:cs="Arial"/>
                </w:rPr>
                <w:t>Get user request</w:t>
              </w:r>
            </w:hyperlink>
          </w:p>
        </w:tc>
      </w:tr>
    </w:tbl>
    <w:p w14:paraId="18BD598B" w14:textId="77777777" w:rsidR="0082668D" w:rsidRDefault="0082668D" w:rsidP="00A7465B">
      <w:pPr>
        <w:contextualSpacing/>
        <w:rPr>
          <w:rFonts w:cs="Arial"/>
        </w:rPr>
      </w:pPr>
    </w:p>
    <w:p w14:paraId="3320F374"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2D1D114B" w14:textId="77777777" w:rsidTr="00CD7DFE">
        <w:trPr>
          <w:trHeight w:val="260"/>
        </w:trPr>
        <w:tc>
          <w:tcPr>
            <w:tcW w:w="2689" w:type="dxa"/>
            <w:shd w:val="clear" w:color="auto" w:fill="D9D9D9" w:themeFill="background1" w:themeFillShade="D9"/>
            <w:noWrap/>
            <w:hideMark/>
          </w:tcPr>
          <w:p w14:paraId="1228675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310F89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52063C8E" w14:textId="77777777" w:rsidTr="00CD7DFE">
        <w:trPr>
          <w:trHeight w:val="410"/>
        </w:trPr>
        <w:tc>
          <w:tcPr>
            <w:tcW w:w="2689" w:type="dxa"/>
            <w:noWrap/>
          </w:tcPr>
          <w:p w14:paraId="4F2D47AE" w14:textId="77777777" w:rsidR="00CD7DFE" w:rsidRDefault="00CD7DFE" w:rsidP="00BC57B1">
            <w:pPr>
              <w:contextualSpacing/>
              <w:rPr>
                <w:rFonts w:cs="Arial"/>
              </w:rPr>
            </w:pPr>
            <w:r>
              <w:rPr>
                <w:rFonts w:cs="Arial"/>
              </w:rPr>
              <w:t>camera id</w:t>
            </w:r>
          </w:p>
          <w:p w14:paraId="1723CB76" w14:textId="77777777" w:rsidR="00CD7DFE" w:rsidRDefault="00CD7DFE" w:rsidP="00BC57B1">
            <w:pPr>
              <w:contextualSpacing/>
              <w:rPr>
                <w:rFonts w:cs="Arial"/>
              </w:rPr>
            </w:pPr>
            <w:r>
              <w:rPr>
                <w:rFonts w:cs="Arial"/>
              </w:rPr>
              <w:t>Signal:</w:t>
            </w:r>
          </w:p>
          <w:p w14:paraId="53411AE6" w14:textId="77777777" w:rsidR="00CD7DFE" w:rsidRDefault="00CD7DFE" w:rsidP="00BC57B1">
            <w:pPr>
              <w:contextualSpacing/>
              <w:rPr>
                <w:rFonts w:cs="Arial"/>
              </w:rPr>
            </w:pPr>
            <w:r>
              <w:rPr>
                <w:noProof/>
              </w:rPr>
              <w:drawing>
                <wp:inline distT="0" distB="0" distL="0" distR="0" wp14:anchorId="4F550137" wp14:editId="0B1C824F">
                  <wp:extent cx="152400" cy="152400"/>
                  <wp:effectExtent l="0" t="0" r="0" b="0"/>
                  <wp:docPr id="1846"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cdbd2de1a6de18b6023d651ac1d453e6" w:history="1">
              <w:r>
                <w:rPr>
                  <w:rStyle w:val="Hyperlink"/>
                  <w:rFonts w:cs="Arial"/>
                </w:rPr>
                <w:t>Terminate Camera Video Stream</w:t>
              </w:r>
            </w:hyperlink>
          </w:p>
        </w:tc>
        <w:tc>
          <w:tcPr>
            <w:tcW w:w="7512" w:type="dxa"/>
            <w:noWrap/>
          </w:tcPr>
          <w:p w14:paraId="03B1C9C4" w14:textId="77777777" w:rsidR="00CD7DFE" w:rsidRDefault="00CD7DFE" w:rsidP="00BC57B1">
            <w:pPr>
              <w:rPr>
                <w:rFonts w:cs="Arial"/>
              </w:rPr>
            </w:pPr>
            <w:r>
              <w:rPr>
                <w:rFonts w:cs="Arial"/>
              </w:rPr>
              <w:t>Signal Description:</w:t>
            </w:r>
          </w:p>
          <w:p w14:paraId="5696205F" w14:textId="77777777" w:rsidR="00CD7DFE" w:rsidRDefault="00CD7DFE" w:rsidP="00BC57B1">
            <w:pPr>
              <w:rPr>
                <w:rFonts w:cs="Arial"/>
              </w:rPr>
            </w:pPr>
            <w:r>
              <w:rPr>
                <w:rFonts w:cs="Arial"/>
              </w:rPr>
              <w:t>Request to terminate the view of a camera</w:t>
            </w:r>
          </w:p>
          <w:p w14:paraId="5864B0E1" w14:textId="77777777" w:rsidR="00CD7DFE" w:rsidRDefault="00CD7DFE" w:rsidP="00BC57B1">
            <w:pPr>
              <w:rPr>
                <w:rFonts w:cs="Arial"/>
              </w:rPr>
            </w:pPr>
          </w:p>
          <w:p w14:paraId="29E295CF" w14:textId="77777777" w:rsidR="00CD7DFE" w:rsidRPr="00275823" w:rsidRDefault="00CD7DFE" w:rsidP="00BC57B1">
            <w:pPr>
              <w:rPr>
                <w:rFonts w:cs="Arial"/>
                <w:color w:val="000000"/>
              </w:rPr>
            </w:pPr>
            <w:r>
              <w:rPr>
                <w:rFonts w:cs="Arial"/>
                <w:color w:val="000000"/>
              </w:rPr>
              <w:t>Sent to:</w:t>
            </w:r>
          </w:p>
          <w:p w14:paraId="7499F984"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5FBFD6AE" wp14:editId="5D9BC413">
                  <wp:extent cx="152400" cy="152400"/>
                  <wp:effectExtent l="0" t="0" r="0" b="0"/>
                  <wp:docPr id="1848"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ec546f02505e3f82ff1420462291e42" w:history="1">
              <w:r>
                <w:rPr>
                  <w:rStyle w:val="Hyperlink"/>
                  <w:rFonts w:cs="Arial"/>
                  <w:color w:val="000000"/>
                </w:rPr>
                <w:t>Terminate selected camera video stream</w:t>
              </w:r>
            </w:hyperlink>
          </w:p>
        </w:tc>
      </w:tr>
    </w:tbl>
    <w:p w14:paraId="544DFA50" w14:textId="77777777" w:rsidR="00CD7DFE" w:rsidRDefault="00CD7DFE" w:rsidP="00A72B37"/>
    <w:p w14:paraId="4E88AA06" w14:textId="77777777" w:rsidR="00A72B37" w:rsidRDefault="00A72B37" w:rsidP="00A72B37">
      <w:pPr>
        <w:pStyle w:val="Heading4"/>
      </w:pPr>
      <w:r>
        <w:t>Logical</w:t>
      </w:r>
      <w:r w:rsidRPr="00F15706">
        <w:t xml:space="preserve"> Parameters</w:t>
      </w:r>
    </w:p>
    <w:p w14:paraId="6BEF95A6" w14:textId="77777777" w:rsidR="00A72B37" w:rsidRDefault="00A72B37" w:rsidP="00A72B37"/>
    <w:p w14:paraId="614CE99A"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1FE9E276" w14:textId="77777777" w:rsidTr="00EB7D77">
        <w:trPr>
          <w:trHeight w:val="211"/>
        </w:trPr>
        <w:tc>
          <w:tcPr>
            <w:tcW w:w="2689" w:type="dxa"/>
            <w:shd w:val="clear" w:color="auto" w:fill="D9D9D9" w:themeFill="background1" w:themeFillShade="D9"/>
            <w:noWrap/>
            <w:hideMark/>
          </w:tcPr>
          <w:p w14:paraId="5EAAB327"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55A7C2D2"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F405CAB" w14:textId="77777777" w:rsidTr="00EB7D77">
        <w:trPr>
          <w:trHeight w:val="410"/>
        </w:trPr>
        <w:tc>
          <w:tcPr>
            <w:tcW w:w="2689" w:type="dxa"/>
            <w:noWrap/>
          </w:tcPr>
          <w:p w14:paraId="6AA1791E"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4FB07333"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5ECF757F" w14:textId="77777777" w:rsidTr="00EB7D77">
        <w:trPr>
          <w:trHeight w:val="410"/>
        </w:trPr>
        <w:tc>
          <w:tcPr>
            <w:tcW w:w="2689" w:type="dxa"/>
            <w:noWrap/>
          </w:tcPr>
          <w:p w14:paraId="232FF09A"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12E0DAE" w14:textId="77777777" w:rsidR="009649F4" w:rsidRPr="003F473D" w:rsidRDefault="009649F4" w:rsidP="00EB7D77">
            <w:pPr>
              <w:rPr>
                <w:rFonts w:cs="Arial"/>
                <w:color w:val="000000"/>
                <w:sz w:val="18"/>
                <w:szCs w:val="18"/>
              </w:rPr>
            </w:pPr>
          </w:p>
        </w:tc>
      </w:tr>
    </w:tbl>
    <w:p w14:paraId="57DB6633" w14:textId="77777777" w:rsidR="009649F4" w:rsidRDefault="009649F4" w:rsidP="00A72B37"/>
    <w:p w14:paraId="16EC8866" w14:textId="77777777" w:rsidR="00822913" w:rsidRDefault="00822913" w:rsidP="00822913">
      <w:pPr>
        <w:pStyle w:val="Heading3"/>
      </w:pPr>
      <w:r>
        <w:t>Function Modeling</w:t>
      </w:r>
    </w:p>
    <w:p w14:paraId="0B396AAE" w14:textId="77777777" w:rsidR="00EF5443" w:rsidRPr="00C75AE5" w:rsidRDefault="00EF5443" w:rsidP="00EF5443"/>
    <w:p w14:paraId="34BE3C79" w14:textId="77777777" w:rsidR="002D15F6" w:rsidRDefault="002D15F6" w:rsidP="0061324D">
      <w:pPr>
        <w:pStyle w:val="Heading4"/>
        <w:numPr>
          <w:ilvl w:val="3"/>
          <w:numId w:val="4"/>
        </w:numPr>
      </w:pPr>
      <w:r>
        <w:t>Use Cases</w:t>
      </w:r>
    </w:p>
    <w:p w14:paraId="0122CEB2" w14:textId="77777777" w:rsidR="002D15F6" w:rsidRDefault="002D15F6" w:rsidP="002D15F6"/>
    <w:p w14:paraId="2F6022E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62715FE" w14:textId="77777777" w:rsidR="009649F4" w:rsidRDefault="009649F4" w:rsidP="009649F4">
      <w:pPr>
        <w:pStyle w:val="Heading4"/>
        <w:numPr>
          <w:ilvl w:val="3"/>
          <w:numId w:val="4"/>
        </w:numPr>
      </w:pPr>
      <w:r>
        <w:t>State Charts</w:t>
      </w:r>
    </w:p>
    <w:p w14:paraId="748360BD" w14:textId="77777777" w:rsidR="00195B38" w:rsidRDefault="00195B38" w:rsidP="00A76553">
      <w:pPr>
        <w:contextualSpacing/>
        <w:rPr>
          <w:color w:val="A6A6A6" w:themeColor="background1" w:themeShade="A6"/>
        </w:rPr>
      </w:pPr>
    </w:p>
    <w:p w14:paraId="6F232257"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31E94696" w14:textId="77777777" w:rsidR="00A76553" w:rsidRPr="00FF5F72" w:rsidRDefault="00A76553" w:rsidP="00A76553">
      <w:pPr>
        <w:contextualSpacing/>
        <w:rPr>
          <w:color w:val="A6A6A6" w:themeColor="background1" w:themeShade="A6"/>
        </w:rPr>
      </w:pPr>
    </w:p>
    <w:p w14:paraId="5D45C062" w14:textId="77777777" w:rsidR="00A76553" w:rsidRPr="00004083" w:rsidRDefault="00A76553" w:rsidP="00A76553">
      <w:pPr>
        <w:contextualSpacing/>
        <w:rPr>
          <w:rFonts w:cs="Arial"/>
        </w:rPr>
      </w:pPr>
    </w:p>
    <w:p w14:paraId="57F24BE9" w14:textId="77777777" w:rsidR="009649F4" w:rsidRDefault="009649F4" w:rsidP="009649F4">
      <w:pPr>
        <w:pStyle w:val="Heading4"/>
        <w:numPr>
          <w:ilvl w:val="3"/>
          <w:numId w:val="4"/>
        </w:numPr>
      </w:pPr>
      <w:r>
        <w:t>Activity Diagrams</w:t>
      </w:r>
    </w:p>
    <w:p w14:paraId="05572175" w14:textId="77777777" w:rsidR="009649F4" w:rsidRDefault="009649F4" w:rsidP="009649F4"/>
    <w:p w14:paraId="7AAB49FC"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18424980" w14:textId="77777777" w:rsidR="009649F4" w:rsidRPr="00FF5F72" w:rsidRDefault="009649F4" w:rsidP="009649F4">
      <w:pPr>
        <w:contextualSpacing/>
        <w:rPr>
          <w:color w:val="A6A6A6" w:themeColor="background1" w:themeShade="A6"/>
        </w:rPr>
      </w:pPr>
    </w:p>
    <w:p w14:paraId="420A7E34" w14:textId="77777777" w:rsidR="009649F4" w:rsidRDefault="009649F4" w:rsidP="009649F4">
      <w:pPr>
        <w:pStyle w:val="Heading4"/>
        <w:numPr>
          <w:ilvl w:val="3"/>
          <w:numId w:val="4"/>
        </w:numPr>
      </w:pPr>
      <w:r>
        <w:t>Sequence Diagrams</w:t>
      </w:r>
    </w:p>
    <w:p w14:paraId="27986E67" w14:textId="77777777" w:rsidR="00987D84" w:rsidRPr="00EB7D77" w:rsidRDefault="00987D84" w:rsidP="00EB7D77">
      <w:pPr>
        <w:rPr>
          <w:rStyle w:val="SubtleEmphasis"/>
          <w:i w:val="0"/>
          <w:iCs w:val="0"/>
          <w:color w:val="auto"/>
          <w:highlight w:val="green"/>
        </w:rPr>
      </w:pPr>
    </w:p>
    <w:p w14:paraId="1DD03345"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574BAD57" w14:textId="77777777" w:rsidR="00987D84" w:rsidRDefault="00987D84" w:rsidP="00987D84"/>
    <w:p w14:paraId="0D45C331" w14:textId="77777777" w:rsidR="009649F4" w:rsidRDefault="009649F4" w:rsidP="009649F4"/>
    <w:p w14:paraId="485DE772" w14:textId="77777777" w:rsidR="009649F4" w:rsidRDefault="009649F4" w:rsidP="009649F4">
      <w:pPr>
        <w:pStyle w:val="Heading4"/>
        <w:numPr>
          <w:ilvl w:val="3"/>
          <w:numId w:val="4"/>
        </w:numPr>
      </w:pPr>
      <w:r>
        <w:t>Decision Tables</w:t>
      </w:r>
    </w:p>
    <w:p w14:paraId="5584E68A" w14:textId="77777777" w:rsidR="009649F4" w:rsidRDefault="009649F4" w:rsidP="009649F4"/>
    <w:p w14:paraId="668D2C13" w14:textId="77777777" w:rsidR="00F15706" w:rsidRDefault="00DA0800" w:rsidP="00822913">
      <w:pPr>
        <w:pStyle w:val="Heading3"/>
      </w:pPr>
      <w:r>
        <w:lastRenderedPageBreak/>
        <w:t>Function Requirements</w:t>
      </w:r>
    </w:p>
    <w:p w14:paraId="50E0BCFA" w14:textId="77777777" w:rsidR="00F15706" w:rsidRDefault="00F15706" w:rsidP="00783BCF">
      <w:pPr>
        <w:pStyle w:val="Heading4"/>
      </w:pPr>
      <w:r>
        <w:t>Functional Requirements</w:t>
      </w:r>
    </w:p>
    <w:p w14:paraId="58BEA81F" w14:textId="77777777" w:rsidR="006E54B3" w:rsidRDefault="00F15706" w:rsidP="006E54B3">
      <w:pPr>
        <w:pStyle w:val="Heading5"/>
      </w:pPr>
      <w:r>
        <w:t>Normal Operation</w:t>
      </w:r>
    </w:p>
    <w:p w14:paraId="25449D48" w14:textId="77777777" w:rsidR="005961D3" w:rsidRDefault="005961D3" w:rsidP="00BB6A63"/>
    <w:p w14:paraId="54529BD6" w14:textId="77777777" w:rsidR="005961D3" w:rsidRDefault="005961D3" w:rsidP="005961D3">
      <w:pPr>
        <w:rPr>
          <w:color w:val="A6A6A6" w:themeColor="background1" w:themeShade="A6"/>
        </w:rPr>
      </w:pPr>
      <w:r>
        <w:rPr>
          <w:color w:val="A6A6A6" w:themeColor="background1" w:themeShade="A6"/>
        </w:rPr>
        <w:t>No Normal Operation Requirements specified.</w:t>
      </w:r>
    </w:p>
    <w:p w14:paraId="003141EE" w14:textId="77777777" w:rsidR="00F15706" w:rsidRDefault="00F15706" w:rsidP="00783BCF">
      <w:pPr>
        <w:pStyle w:val="Heading5"/>
      </w:pPr>
      <w:r>
        <w:t>Error Handling</w:t>
      </w:r>
    </w:p>
    <w:p w14:paraId="7CBAEB20" w14:textId="77777777" w:rsidR="005961D3" w:rsidRDefault="005961D3" w:rsidP="00BB6A63"/>
    <w:p w14:paraId="29DB1626" w14:textId="77777777" w:rsidR="005961D3" w:rsidRDefault="005961D3" w:rsidP="005961D3">
      <w:pPr>
        <w:rPr>
          <w:color w:val="A6A6A6" w:themeColor="background1" w:themeShade="A6"/>
        </w:rPr>
      </w:pPr>
      <w:r>
        <w:rPr>
          <w:color w:val="A6A6A6" w:themeColor="background1" w:themeShade="A6"/>
        </w:rPr>
        <w:t>No Error Handling Requirements specified.</w:t>
      </w:r>
    </w:p>
    <w:p w14:paraId="54ED8AD7" w14:textId="77777777" w:rsidR="00DD7D94" w:rsidRDefault="00DD7D94" w:rsidP="00DD7D94">
      <w:pPr>
        <w:pStyle w:val="Heading4"/>
      </w:pPr>
      <w:r>
        <w:t>Non-Functional Requirements</w:t>
      </w:r>
    </w:p>
    <w:p w14:paraId="37F44E8B" w14:textId="77777777" w:rsidR="005961D3" w:rsidRDefault="005961D3" w:rsidP="00BB6A63"/>
    <w:p w14:paraId="32760EAD" w14:textId="77777777" w:rsidR="005961D3" w:rsidRDefault="005961D3" w:rsidP="005961D3">
      <w:pPr>
        <w:rPr>
          <w:color w:val="A6A6A6" w:themeColor="background1" w:themeShade="A6"/>
        </w:rPr>
      </w:pPr>
      <w:r>
        <w:rPr>
          <w:color w:val="A6A6A6" w:themeColor="background1" w:themeShade="A6"/>
        </w:rPr>
        <w:t>No Non-Functional Requirements specified.</w:t>
      </w:r>
    </w:p>
    <w:p w14:paraId="761DD710" w14:textId="77777777" w:rsidR="00DF462B" w:rsidRDefault="00427220" w:rsidP="00DF462B">
      <w:pPr>
        <w:pStyle w:val="Heading4"/>
      </w:pPr>
      <w:r>
        <w:t>Functional</w:t>
      </w:r>
      <w:r w:rsidR="00DF462B">
        <w:t xml:space="preserve"> Safety Requirements</w:t>
      </w:r>
    </w:p>
    <w:p w14:paraId="71D0874E" w14:textId="77777777" w:rsidR="00DF462B" w:rsidRDefault="00DF462B" w:rsidP="00DF462B">
      <w:pPr>
        <w:rPr>
          <w:highlight w:val="yellow"/>
        </w:rPr>
      </w:pPr>
    </w:p>
    <w:p w14:paraId="67E3BD56"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6E36BC7" w14:textId="77777777" w:rsidR="00DD7D94" w:rsidRDefault="00DD7D94" w:rsidP="00DD7D94">
      <w:pPr>
        <w:pStyle w:val="Heading4"/>
      </w:pPr>
      <w:r>
        <w:t>Other Requirements</w:t>
      </w:r>
    </w:p>
    <w:p w14:paraId="7DAA7B78" w14:textId="77777777" w:rsidR="00DD7D94" w:rsidRDefault="00DD7D94" w:rsidP="00DD7D94">
      <w:pPr>
        <w:pStyle w:val="Heading5"/>
      </w:pPr>
      <w:r>
        <w:t>Design Requirements</w:t>
      </w:r>
    </w:p>
    <w:p w14:paraId="104FA40E" w14:textId="77777777" w:rsidR="005961D3" w:rsidRDefault="005961D3" w:rsidP="00CA4A62"/>
    <w:p w14:paraId="5A55717F" w14:textId="77777777" w:rsidR="005961D3" w:rsidRDefault="005961D3" w:rsidP="005961D3">
      <w:pPr>
        <w:rPr>
          <w:color w:val="A6A6A6" w:themeColor="background1" w:themeShade="A6"/>
        </w:rPr>
      </w:pPr>
      <w:r>
        <w:rPr>
          <w:color w:val="A6A6A6" w:themeColor="background1" w:themeShade="A6"/>
        </w:rPr>
        <w:t>No Design Requirements specified.</w:t>
      </w:r>
    </w:p>
    <w:p w14:paraId="1AEFE8C2" w14:textId="77777777" w:rsidR="00CA4A62" w:rsidRDefault="00CA4A62" w:rsidP="00CA4A62">
      <w:pPr>
        <w:pStyle w:val="Heading4"/>
      </w:pPr>
      <w:r>
        <w:t>Uncategorized Requirements</w:t>
      </w:r>
    </w:p>
    <w:p w14:paraId="00C1293B" w14:textId="77777777" w:rsidR="005961D3" w:rsidRDefault="005961D3" w:rsidP="00CA4A62"/>
    <w:p w14:paraId="0D576C3E" w14:textId="77777777" w:rsidR="001F5E54" w:rsidRPr="0017445F" w:rsidRDefault="006E25A5" w:rsidP="001F5E54">
      <w:pPr>
        <w:pStyle w:val="RERequirement"/>
        <w:shd w:val="clear" w:color="auto" w:fill="F2F2F2" w:themeFill="background1" w:themeFillShade="F2"/>
      </w:pPr>
      <w:r>
        <w:t>R_Sent_App_30</w:t>
      </w:r>
      <w:r w:rsidR="00AE04B0">
        <w:t xml:space="preserve"> Stream - Terminate</w:t>
      </w:r>
    </w:p>
    <w:p w14:paraId="6DE035A7" w14:textId="77777777" w:rsidR="001F5E54" w:rsidRDefault="00AE04B0" w:rsidP="001F5E54">
      <w:pPr>
        <w:rPr>
          <w:rFonts w:cs="Arial"/>
        </w:rPr>
      </w:pPr>
      <w:r>
        <w:rPr>
          <w:rFonts w:cs="Arial"/>
        </w:rPr>
        <w:t>At anytime, the Ford Pass Application shall allow user to terminate video feed on the Ford Pass application.</w:t>
      </w:r>
    </w:p>
    <w:p w14:paraId="4D7736A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6CE1FF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79556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R_Sent_App_30</w:t>
            </w:r>
          </w:p>
        </w:tc>
      </w:tr>
      <w:tr w:rsidR="001F5E54" w:rsidRPr="00FD127C" w14:paraId="1E5386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AE298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7B896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allows user to close the video stream</w:t>
            </w:r>
          </w:p>
        </w:tc>
      </w:tr>
      <w:tr w:rsidR="001F5E54" w:rsidRPr="00FD127C" w14:paraId="68FFB5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6ABB7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5782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09D73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E276D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F60EAA" w14:textId="77777777" w:rsidR="00E77D14" w:rsidRDefault="00E77D14"/>
        </w:tc>
      </w:tr>
      <w:tr w:rsidR="001F5E54" w:rsidRPr="00FD127C" w14:paraId="780E26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67330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1E6E8A"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835E6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CA6194" w14:textId="77777777" w:rsidR="00E77D14" w:rsidRDefault="00E77D14"/>
        </w:tc>
      </w:tr>
      <w:tr w:rsidR="001F5E54" w:rsidRPr="00FD127C" w14:paraId="48B83C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E733F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C1918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BBDF833" wp14:editId="01E79A91">
                  <wp:extent cx="152400" cy="152400"/>
                  <wp:effectExtent l="0" t="0" r="0" b="0"/>
                  <wp:docPr id="185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R_F_Sentinel_00023 Stream - Terminate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F8B91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E27BE7" w14:textId="77777777" w:rsidR="00E77D14" w:rsidRDefault="00E77D14"/>
        </w:tc>
      </w:tr>
      <w:tr w:rsidR="001F5E54" w:rsidRPr="00FD127C" w14:paraId="7384695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E9CD2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7081EC"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35276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349C9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690DD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451D5E" w14:textId="77777777" w:rsidR="00E77D14" w:rsidRDefault="00E77D14"/>
        </w:tc>
      </w:tr>
      <w:tr w:rsidR="001F5E54" w:rsidRPr="00FD127C" w14:paraId="173F760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C98E9D" w14:textId="77777777" w:rsidR="001F5E54" w:rsidRPr="00FD127C" w:rsidRDefault="0052661D" w:rsidP="00A84EEF">
            <w:pPr>
              <w:rPr>
                <w:rFonts w:cs="Arial"/>
                <w:bCs/>
                <w:color w:val="808080" w:themeColor="background1" w:themeShade="80"/>
                <w:sz w:val="16"/>
                <w:szCs w:val="14"/>
              </w:rPr>
            </w:pPr>
            <w:hyperlink r:id="rId20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70E17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85A60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89F740E" w14:textId="77777777" w:rsidR="000D7866" w:rsidRPr="00E47D48" w:rsidRDefault="000D7866" w:rsidP="00E47D48">
      <w:pPr>
        <w:rPr>
          <w:color w:val="FF0000"/>
        </w:rPr>
      </w:pPr>
    </w:p>
    <w:p w14:paraId="18343FEA" w14:textId="77777777" w:rsidR="009C1EEC" w:rsidRDefault="000D732E" w:rsidP="0061324D">
      <w:pPr>
        <w:pStyle w:val="Heading2"/>
        <w:numPr>
          <w:ilvl w:val="1"/>
          <w:numId w:val="4"/>
        </w:numPr>
      </w:pPr>
      <w:r>
        <w:t xml:space="preserve">Logical Function </w:t>
      </w:r>
      <w:r>
        <w:rPr>
          <w:noProof/>
        </w:rPr>
        <w:drawing>
          <wp:inline distT="0" distB="0" distL="0" distR="0" wp14:anchorId="2D215E94" wp14:editId="74362C8E">
            <wp:extent cx="152400" cy="152400"/>
            <wp:effectExtent l="0" t="0" r="0" b="0"/>
            <wp:docPr id="1852"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 name="-3780165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97" w:name="_fca15c8ea5d970bf64a98e327d1ec320"/>
      <w:r w:rsidR="008E73AE">
        <w:t>Terminate selected camera availability</w:t>
      </w:r>
      <w:bookmarkEnd w:id="197"/>
    </w:p>
    <w:p w14:paraId="2784AD2E" w14:textId="77777777" w:rsidR="0061785D" w:rsidRDefault="0061785D" w:rsidP="00783BCF">
      <w:pPr>
        <w:pStyle w:val="Heading3"/>
      </w:pPr>
      <w:r>
        <w:t xml:space="preserve">Function </w:t>
      </w:r>
      <w:r w:rsidR="00283752">
        <w:t>Overview</w:t>
      </w:r>
    </w:p>
    <w:p w14:paraId="27F487E4" w14:textId="77777777" w:rsidR="00427220" w:rsidRDefault="000D732E" w:rsidP="00427220">
      <w:pPr>
        <w:pStyle w:val="Heading4"/>
      </w:pPr>
      <w:r>
        <w:t xml:space="preserve">Function </w:t>
      </w:r>
      <w:r w:rsidR="00283752">
        <w:t>Description</w:t>
      </w:r>
    </w:p>
    <w:p w14:paraId="6B0E08EC" w14:textId="77777777" w:rsidR="00794B45" w:rsidRDefault="00794B45" w:rsidP="009C1EEC">
      <w:pPr>
        <w:contextualSpacing/>
      </w:pPr>
    </w:p>
    <w:p w14:paraId="1479306F" w14:textId="77777777" w:rsidR="00AC0C92" w:rsidRDefault="00AC0C92" w:rsidP="009C1EEC">
      <w:pPr>
        <w:contextualSpacing/>
      </w:pPr>
      <w:r>
        <w:t>Function is allocated to:</w:t>
      </w:r>
    </w:p>
    <w:p w14:paraId="0843DEFB" w14:textId="77777777" w:rsidR="00AC0C92" w:rsidRDefault="00604AF5" w:rsidP="0061324D">
      <w:pPr>
        <w:pStyle w:val="ListParagraph"/>
        <w:numPr>
          <w:ilvl w:val="0"/>
          <w:numId w:val="13"/>
        </w:numPr>
        <w:contextualSpacing/>
      </w:pPr>
      <w:r>
        <w:rPr>
          <w:noProof/>
        </w:rPr>
        <w:drawing>
          <wp:inline distT="0" distB="0" distL="0" distR="0" wp14:anchorId="5D583DCB" wp14:editId="1D47787A">
            <wp:extent cx="152400" cy="152400"/>
            <wp:effectExtent l="0" t="0" r="0" b="0"/>
            <wp:docPr id="1854"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360 surround front video/image provider</w:t>
      </w:r>
      <w:r>
        <w:t xml:space="preserve"> &lt;&lt;Logical&gt;&gt;</w:t>
      </w:r>
    </w:p>
    <w:p w14:paraId="2ECDEFB1" w14:textId="77777777" w:rsidR="00AC0C92" w:rsidRDefault="00604AF5" w:rsidP="0061324D">
      <w:pPr>
        <w:pStyle w:val="ListParagraph"/>
        <w:numPr>
          <w:ilvl w:val="0"/>
          <w:numId w:val="13"/>
        </w:numPr>
        <w:contextualSpacing/>
      </w:pPr>
      <w:r>
        <w:rPr>
          <w:noProof/>
        </w:rPr>
        <w:drawing>
          <wp:inline distT="0" distB="0" distL="0" distR="0" wp14:anchorId="59E5B117" wp14:editId="5BC7B837">
            <wp:extent cx="152400" cy="152400"/>
            <wp:effectExtent l="0" t="0" r="0" b="0"/>
            <wp:docPr id="185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360 surround left video/image provider</w:t>
      </w:r>
      <w:r>
        <w:t xml:space="preserve"> &lt;&lt;Logical&gt;&gt;</w:t>
      </w:r>
    </w:p>
    <w:p w14:paraId="2D712F18" w14:textId="77777777" w:rsidR="00AC0C92" w:rsidRDefault="00604AF5" w:rsidP="0061324D">
      <w:pPr>
        <w:pStyle w:val="ListParagraph"/>
        <w:numPr>
          <w:ilvl w:val="0"/>
          <w:numId w:val="13"/>
        </w:numPr>
        <w:contextualSpacing/>
      </w:pPr>
      <w:r>
        <w:rPr>
          <w:noProof/>
        </w:rPr>
        <w:drawing>
          <wp:inline distT="0" distB="0" distL="0" distR="0" wp14:anchorId="17F2EF4C" wp14:editId="5DD2FDDD">
            <wp:extent cx="152400" cy="152400"/>
            <wp:effectExtent l="0" t="0" r="0" b="0"/>
            <wp:docPr id="185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360 surround rear video/image provider</w:t>
      </w:r>
      <w:r>
        <w:t xml:space="preserve"> &lt;&lt;Logical&gt;&gt;</w:t>
      </w:r>
    </w:p>
    <w:p w14:paraId="6A2884BB" w14:textId="77777777" w:rsidR="00AC0C92" w:rsidRDefault="00604AF5" w:rsidP="0061324D">
      <w:pPr>
        <w:pStyle w:val="ListParagraph"/>
        <w:numPr>
          <w:ilvl w:val="0"/>
          <w:numId w:val="13"/>
        </w:numPr>
        <w:contextualSpacing/>
      </w:pPr>
      <w:r>
        <w:rPr>
          <w:noProof/>
        </w:rPr>
        <w:drawing>
          <wp:inline distT="0" distB="0" distL="0" distR="0" wp14:anchorId="0261FD87" wp14:editId="0447C949">
            <wp:extent cx="152400" cy="152400"/>
            <wp:effectExtent l="0" t="0" r="0" b="0"/>
            <wp:docPr id="186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360 surround right video/image provider</w:t>
      </w:r>
      <w:r>
        <w:t xml:space="preserve"> &lt;&lt;Logical&gt;&gt;</w:t>
      </w:r>
    </w:p>
    <w:p w14:paraId="2F78F20C" w14:textId="77777777" w:rsidR="00AC0C92" w:rsidRDefault="00604AF5" w:rsidP="0061324D">
      <w:pPr>
        <w:pStyle w:val="ListParagraph"/>
        <w:numPr>
          <w:ilvl w:val="0"/>
          <w:numId w:val="13"/>
        </w:numPr>
        <w:contextualSpacing/>
      </w:pPr>
      <w:r>
        <w:rPr>
          <w:noProof/>
        </w:rPr>
        <w:drawing>
          <wp:inline distT="0" distB="0" distL="0" distR="0" wp14:anchorId="5101B390" wp14:editId="49527511">
            <wp:extent cx="152400" cy="152400"/>
            <wp:effectExtent l="0" t="0" r="0" b="0"/>
            <wp:docPr id="1862"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stopping of live video streaming on FordPass App</w:t>
      </w:r>
      <w:r>
        <w:t xml:space="preserve"> &lt;&lt;Logical&gt;&gt;</w:t>
      </w:r>
    </w:p>
    <w:p w14:paraId="4DEA705A" w14:textId="77777777" w:rsidR="00AC0C92" w:rsidRDefault="00604AF5" w:rsidP="0061324D">
      <w:pPr>
        <w:pStyle w:val="ListParagraph"/>
        <w:numPr>
          <w:ilvl w:val="0"/>
          <w:numId w:val="13"/>
        </w:numPr>
        <w:contextualSpacing/>
      </w:pPr>
      <w:r>
        <w:rPr>
          <w:noProof/>
        </w:rPr>
        <w:drawing>
          <wp:inline distT="0" distB="0" distL="0" distR="0" wp14:anchorId="7B61EEF4" wp14:editId="7719086A">
            <wp:extent cx="152400" cy="152400"/>
            <wp:effectExtent l="0" t="0" r="0" b="0"/>
            <wp:docPr id="1864"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Bed presence detector provider</w:t>
      </w:r>
      <w:r>
        <w:t xml:space="preserve"> &lt;&lt;Logical&gt;&gt;</w:t>
      </w:r>
    </w:p>
    <w:p w14:paraId="35E51D2A" w14:textId="77777777" w:rsidR="00AC0C92" w:rsidRDefault="00604AF5" w:rsidP="0061324D">
      <w:pPr>
        <w:pStyle w:val="ListParagraph"/>
        <w:numPr>
          <w:ilvl w:val="0"/>
          <w:numId w:val="13"/>
        </w:numPr>
        <w:contextualSpacing/>
      </w:pPr>
      <w:r>
        <w:rPr>
          <w:noProof/>
        </w:rPr>
        <w:lastRenderedPageBreak/>
        <w:drawing>
          <wp:inline distT="0" distB="0" distL="0" distR="0" wp14:anchorId="1664BB6D" wp14:editId="3177143F">
            <wp:extent cx="152400" cy="152400"/>
            <wp:effectExtent l="0" t="0" r="0" b="0"/>
            <wp:docPr id="186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Interior Camera - 2nd Row/Bed / Cargo video/image provider</w:t>
      </w:r>
      <w:r>
        <w:t xml:space="preserve"> &lt;&lt;Logical&gt;&gt;</w:t>
      </w:r>
    </w:p>
    <w:p w14:paraId="319CA063" w14:textId="77777777" w:rsidR="00AC0C92" w:rsidRDefault="00604AF5" w:rsidP="0061324D">
      <w:pPr>
        <w:pStyle w:val="ListParagraph"/>
        <w:numPr>
          <w:ilvl w:val="0"/>
          <w:numId w:val="13"/>
        </w:numPr>
        <w:contextualSpacing/>
      </w:pPr>
      <w:r>
        <w:rPr>
          <w:noProof/>
        </w:rPr>
        <w:drawing>
          <wp:inline distT="0" distB="0" distL="0" distR="0" wp14:anchorId="405091F3" wp14:editId="6DFBE1AE">
            <wp:extent cx="152400" cy="152400"/>
            <wp:effectExtent l="0" t="0" r="0" b="0"/>
            <wp:docPr id="1868" name="Picture 1172681934.jpg" descr="1172681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 name="1172681934.jpg"/>
                    <pic:cNvPicPr/>
                  </pic:nvPicPr>
                  <pic:blipFill>
                    <a:blip r:embed="rId194" cstate="print"/>
                    <a:stretch>
                      <a:fillRect/>
                    </a:stretch>
                  </pic:blipFill>
                  <pic:spPr>
                    <a:xfrm>
                      <a:off x="0" y="0"/>
                      <a:ext cx="152400" cy="152400"/>
                    </a:xfrm>
                    <a:prstGeom prst="rect">
                      <a:avLst/>
                    </a:prstGeom>
                  </pic:spPr>
                </pic:pic>
              </a:graphicData>
            </a:graphic>
          </wp:inline>
        </w:drawing>
      </w:r>
      <w:r>
        <w:t xml:space="preserve">  </w:t>
      </w:r>
      <w:r w:rsidR="00AC0C92">
        <w:t>Intruder Detection</w:t>
      </w:r>
      <w:r>
        <w:t xml:space="preserve"> &lt;&lt;Logical&gt;&gt;</w:t>
      </w:r>
    </w:p>
    <w:p w14:paraId="60C1BE6B" w14:textId="77777777" w:rsidR="00AC0C92" w:rsidRDefault="00604AF5" w:rsidP="0061324D">
      <w:pPr>
        <w:pStyle w:val="ListParagraph"/>
        <w:numPr>
          <w:ilvl w:val="0"/>
          <w:numId w:val="13"/>
        </w:numPr>
        <w:contextualSpacing/>
      </w:pPr>
      <w:r>
        <w:rPr>
          <w:noProof/>
        </w:rPr>
        <w:drawing>
          <wp:inline distT="0" distB="0" distL="0" distR="0" wp14:anchorId="730DB835" wp14:editId="7060CDF3">
            <wp:extent cx="152400" cy="152400"/>
            <wp:effectExtent l="0" t="0" r="0" b="0"/>
            <wp:docPr id="1870" name="Picture -1511095271.jpg" descr="-151109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 name="-151109527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Video Stream - Stop</w:t>
      </w:r>
      <w:r>
        <w:t xml:space="preserve"> &lt;&lt;Logical&gt;&gt;</w:t>
      </w:r>
    </w:p>
    <w:p w14:paraId="03B30184" w14:textId="77777777" w:rsidR="00794B45" w:rsidRDefault="00794B45" w:rsidP="009C1EEC">
      <w:pPr>
        <w:contextualSpacing/>
      </w:pPr>
    </w:p>
    <w:p w14:paraId="054DD4FC" w14:textId="77777777" w:rsidR="009C1EEC" w:rsidRDefault="009C1EEC" w:rsidP="009C1EEC">
      <w:pPr>
        <w:contextualSpacing/>
      </w:pPr>
      <w:r w:rsidRPr="00A554C4">
        <w:t>Terminate camera id availability</w:t>
      </w:r>
    </w:p>
    <w:p w14:paraId="15F08B96" w14:textId="77777777" w:rsidR="00282E2C" w:rsidRDefault="000D732E" w:rsidP="00FD32A2">
      <w:pPr>
        <w:pStyle w:val="Heading4"/>
      </w:pPr>
      <w:r>
        <w:t xml:space="preserve">Function </w:t>
      </w:r>
      <w:r w:rsidR="00282E2C">
        <w:t>Variants</w:t>
      </w:r>
    </w:p>
    <w:p w14:paraId="4827AA45" w14:textId="77777777" w:rsidR="00282E2C" w:rsidRDefault="00282E2C" w:rsidP="00282E2C"/>
    <w:p w14:paraId="34BBFC6C"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274BCE0B" w14:textId="77777777" w:rsidTr="00EB7D77">
        <w:trPr>
          <w:trHeight w:val="314"/>
        </w:trPr>
        <w:tc>
          <w:tcPr>
            <w:tcW w:w="2523" w:type="dxa"/>
            <w:shd w:val="clear" w:color="auto" w:fill="D9D9D9" w:themeFill="background1" w:themeFillShade="D9"/>
          </w:tcPr>
          <w:p w14:paraId="2ACF8F88"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77C21524"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6BB203E1"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2D004ED6" w14:textId="77777777" w:rsidTr="00EB7D77">
        <w:trPr>
          <w:trHeight w:val="198"/>
        </w:trPr>
        <w:tc>
          <w:tcPr>
            <w:tcW w:w="2523" w:type="dxa"/>
          </w:tcPr>
          <w:p w14:paraId="222C46DA"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17A6DE48" w14:textId="77777777" w:rsidR="000D732E" w:rsidRPr="009E3B7C" w:rsidRDefault="000D732E" w:rsidP="00EB7D77">
            <w:pPr>
              <w:overflowPunct/>
              <w:autoSpaceDE/>
              <w:autoSpaceDN/>
              <w:adjustRightInd/>
              <w:textAlignment w:val="center"/>
              <w:rPr>
                <w:rFonts w:cs="Arial"/>
              </w:rPr>
            </w:pPr>
          </w:p>
        </w:tc>
        <w:tc>
          <w:tcPr>
            <w:tcW w:w="2551" w:type="dxa"/>
          </w:tcPr>
          <w:p w14:paraId="77AA35C3" w14:textId="77777777" w:rsidR="000D732E" w:rsidRDefault="000D732E" w:rsidP="00EB7D77">
            <w:pPr>
              <w:rPr>
                <w:rFonts w:cs="Arial"/>
                <w:lang w:val="en-GB"/>
              </w:rPr>
            </w:pPr>
            <w:r>
              <w:rPr>
                <w:rFonts w:cs="Arial"/>
                <w:lang w:val="en-GB"/>
              </w:rPr>
              <w:t xml:space="preserve">e.g. ExtLightTechnology = LED </w:t>
            </w:r>
          </w:p>
          <w:p w14:paraId="57DD703A" w14:textId="77777777" w:rsidR="000D732E" w:rsidRDefault="000D732E" w:rsidP="00EB7D77">
            <w:pPr>
              <w:rPr>
                <w:rFonts w:cs="Arial"/>
                <w:lang w:val="en-GB"/>
              </w:rPr>
            </w:pPr>
            <w:r>
              <w:rPr>
                <w:rFonts w:cs="Arial"/>
                <w:lang w:val="en-GB"/>
              </w:rPr>
              <w:t>OR</w:t>
            </w:r>
          </w:p>
          <w:p w14:paraId="65273A9C" w14:textId="77777777" w:rsidR="000D732E" w:rsidRPr="005A344A" w:rsidRDefault="000D732E" w:rsidP="00EB7D77">
            <w:pPr>
              <w:rPr>
                <w:rFonts w:cs="Arial"/>
                <w:lang w:val="en-GB"/>
              </w:rPr>
            </w:pPr>
            <w:r>
              <w:rPr>
                <w:rFonts w:cs="Arial"/>
                <w:lang w:val="en-GB"/>
              </w:rPr>
              <w:t>ExtLightTechnology = Xenon</w:t>
            </w:r>
          </w:p>
        </w:tc>
      </w:tr>
    </w:tbl>
    <w:p w14:paraId="7FDD2B40" w14:textId="77777777" w:rsidR="000D732E" w:rsidRPr="005067FC" w:rsidRDefault="000D732E" w:rsidP="00282E2C">
      <w:pPr>
        <w:rPr>
          <w:i/>
          <w:color w:val="A6A6A6" w:themeColor="background1" w:themeShade="A6"/>
        </w:rPr>
      </w:pPr>
    </w:p>
    <w:p w14:paraId="62D12957" w14:textId="77777777" w:rsidR="00427220" w:rsidRDefault="00427220" w:rsidP="00FD32A2">
      <w:pPr>
        <w:pStyle w:val="Heading4"/>
      </w:pPr>
      <w:r>
        <w:t>Input Requirements</w:t>
      </w:r>
      <w:r w:rsidR="000D732E">
        <w:t>/Documents</w:t>
      </w:r>
    </w:p>
    <w:p w14:paraId="0D2BC873"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6819BBF" w14:textId="77777777" w:rsidTr="00656A21">
        <w:trPr>
          <w:trHeight w:val="20"/>
        </w:trPr>
        <w:tc>
          <w:tcPr>
            <w:tcW w:w="1561" w:type="dxa"/>
            <w:shd w:val="clear" w:color="auto" w:fill="D9D9D9" w:themeFill="background1" w:themeFillShade="D9"/>
          </w:tcPr>
          <w:p w14:paraId="63B58F16"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73F1862" w14:textId="77777777" w:rsidR="000D732E" w:rsidRDefault="000D732E" w:rsidP="00EB7D77">
            <w:pPr>
              <w:rPr>
                <w:rFonts w:ascii="Helvetica" w:hAnsi="Helvetica" w:cs="Helvetica"/>
                <w:sz w:val="16"/>
              </w:rPr>
            </w:pPr>
          </w:p>
          <w:p w14:paraId="5A9735D3"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5F8D1C4"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65943E8B"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03303B88" w14:textId="77777777" w:rsidR="000D732E" w:rsidRDefault="000D732E" w:rsidP="00EB7D77">
            <w:pPr>
              <w:rPr>
                <w:rFonts w:ascii="Helvetica" w:hAnsi="Helvetica" w:cs="Helvetica"/>
                <w:b/>
              </w:rPr>
            </w:pPr>
            <w:r>
              <w:rPr>
                <w:rFonts w:ascii="Helvetica" w:hAnsi="Helvetica" w:cs="Helvetica"/>
                <w:b/>
              </w:rPr>
              <w:t>Derived Requirement</w:t>
            </w:r>
          </w:p>
          <w:p w14:paraId="6C688C7F" w14:textId="77777777" w:rsidR="000D732E" w:rsidRDefault="000D732E" w:rsidP="00EB7D77">
            <w:pPr>
              <w:rPr>
                <w:rFonts w:ascii="Helvetica" w:hAnsi="Helvetica" w:cs="Helvetica"/>
                <w:sz w:val="16"/>
              </w:rPr>
            </w:pPr>
          </w:p>
          <w:p w14:paraId="01E2D7E8"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04A9BB28" w14:textId="77777777" w:rsidTr="00656A21">
        <w:trPr>
          <w:trHeight w:val="20"/>
        </w:trPr>
        <w:tc>
          <w:tcPr>
            <w:tcW w:w="10211" w:type="dxa"/>
            <w:gridSpan w:val="4"/>
            <w:shd w:val="clear" w:color="auto" w:fill="F2F2F2" w:themeFill="background1" w:themeFillShade="F2"/>
          </w:tcPr>
          <w:p w14:paraId="6540DEA1"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09CF7F2" w14:textId="77777777" w:rsidTr="00656A21">
        <w:trPr>
          <w:trHeight w:val="20"/>
        </w:trPr>
        <w:tc>
          <w:tcPr>
            <w:tcW w:w="1561" w:type="dxa"/>
          </w:tcPr>
          <w:p w14:paraId="7E7D99E3" w14:textId="77777777" w:rsidR="000D732E" w:rsidRPr="00D410AE" w:rsidRDefault="000D732E" w:rsidP="00EB7D77">
            <w:pPr>
              <w:rPr>
                <w:rFonts w:cs="Arial"/>
              </w:rPr>
            </w:pPr>
          </w:p>
        </w:tc>
        <w:tc>
          <w:tcPr>
            <w:tcW w:w="2694" w:type="dxa"/>
          </w:tcPr>
          <w:p w14:paraId="338587AF" w14:textId="77777777" w:rsidR="000D732E" w:rsidRDefault="000D732E" w:rsidP="00EB7D77">
            <w:pPr>
              <w:rPr>
                <w:rFonts w:cs="Arial"/>
              </w:rPr>
            </w:pPr>
            <w:r>
              <w:rPr>
                <w:rFonts w:cs="Arial"/>
              </w:rPr>
              <w:t>&lt;Example:</w:t>
            </w:r>
          </w:p>
          <w:p w14:paraId="24B325E8" w14:textId="77777777" w:rsidR="000D732E" w:rsidRPr="00D410AE" w:rsidRDefault="000D732E" w:rsidP="00EB7D77">
            <w:pPr>
              <w:rPr>
                <w:rFonts w:cs="Arial"/>
              </w:rPr>
            </w:pPr>
            <w:r>
              <w:rPr>
                <w:rFonts w:cs="Arial"/>
              </w:rPr>
              <w:t>id + title of relevant Feature Docs&gt;</w:t>
            </w:r>
          </w:p>
        </w:tc>
        <w:tc>
          <w:tcPr>
            <w:tcW w:w="2694" w:type="dxa"/>
          </w:tcPr>
          <w:p w14:paraId="07C20D40" w14:textId="77777777" w:rsidR="000D732E" w:rsidRPr="00D410AE" w:rsidRDefault="000D732E" w:rsidP="00EB7D77">
            <w:pPr>
              <w:rPr>
                <w:rFonts w:cs="Arial"/>
              </w:rPr>
            </w:pPr>
            <w:r>
              <w:rPr>
                <w:rFonts w:cs="Arial"/>
              </w:rPr>
              <w:t>&lt;Example: “Requirements of Feature …”&gt;</w:t>
            </w:r>
          </w:p>
        </w:tc>
        <w:tc>
          <w:tcPr>
            <w:tcW w:w="3262" w:type="dxa"/>
          </w:tcPr>
          <w:p w14:paraId="3A830D2B"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10"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117E18E0" w14:textId="77777777" w:rsidTr="00656A21">
        <w:trPr>
          <w:trHeight w:val="20"/>
        </w:trPr>
        <w:tc>
          <w:tcPr>
            <w:tcW w:w="1561" w:type="dxa"/>
          </w:tcPr>
          <w:p w14:paraId="30E0EA23" w14:textId="77777777" w:rsidR="000D732E" w:rsidRPr="00D410AE" w:rsidRDefault="000D732E" w:rsidP="00EB7D77">
            <w:pPr>
              <w:rPr>
                <w:rFonts w:cs="Arial"/>
              </w:rPr>
            </w:pPr>
          </w:p>
        </w:tc>
        <w:tc>
          <w:tcPr>
            <w:tcW w:w="2694" w:type="dxa"/>
          </w:tcPr>
          <w:p w14:paraId="3F8317C8" w14:textId="77777777" w:rsidR="000D732E" w:rsidRDefault="000D732E" w:rsidP="00EB7D77">
            <w:pPr>
              <w:rPr>
                <w:rFonts w:cs="Arial"/>
              </w:rPr>
            </w:pPr>
          </w:p>
        </w:tc>
        <w:tc>
          <w:tcPr>
            <w:tcW w:w="2694" w:type="dxa"/>
          </w:tcPr>
          <w:p w14:paraId="2334300B" w14:textId="77777777" w:rsidR="000D732E" w:rsidRDefault="000D732E" w:rsidP="00EB7D77">
            <w:pPr>
              <w:rPr>
                <w:rFonts w:cs="Arial"/>
              </w:rPr>
            </w:pPr>
          </w:p>
        </w:tc>
        <w:tc>
          <w:tcPr>
            <w:tcW w:w="3262" w:type="dxa"/>
          </w:tcPr>
          <w:p w14:paraId="2423EE6A" w14:textId="77777777" w:rsidR="000D732E" w:rsidRDefault="000D732E" w:rsidP="00EB7D77">
            <w:pPr>
              <w:rPr>
                <w:rFonts w:cs="Arial"/>
              </w:rPr>
            </w:pPr>
          </w:p>
        </w:tc>
      </w:tr>
      <w:tr w:rsidR="000D732E" w:rsidRPr="007C20FA" w14:paraId="14F826EE" w14:textId="77777777" w:rsidTr="00656A21">
        <w:trPr>
          <w:trHeight w:val="20"/>
        </w:trPr>
        <w:tc>
          <w:tcPr>
            <w:tcW w:w="10211" w:type="dxa"/>
            <w:gridSpan w:val="4"/>
            <w:shd w:val="clear" w:color="auto" w:fill="F2F2F2" w:themeFill="background1" w:themeFillShade="F2"/>
          </w:tcPr>
          <w:p w14:paraId="2D8CFDFA"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77821BD9" w14:textId="77777777" w:rsidTr="00656A21">
        <w:trPr>
          <w:trHeight w:val="20"/>
        </w:trPr>
        <w:tc>
          <w:tcPr>
            <w:tcW w:w="1561" w:type="dxa"/>
          </w:tcPr>
          <w:p w14:paraId="0EFA3A67" w14:textId="77777777" w:rsidR="000D732E" w:rsidRPr="00D410AE" w:rsidRDefault="000D732E" w:rsidP="00EB7D77">
            <w:pPr>
              <w:rPr>
                <w:rFonts w:cs="Arial"/>
              </w:rPr>
            </w:pPr>
          </w:p>
        </w:tc>
        <w:tc>
          <w:tcPr>
            <w:tcW w:w="2694" w:type="dxa"/>
          </w:tcPr>
          <w:p w14:paraId="309F2EE7" w14:textId="77777777" w:rsidR="000D732E" w:rsidRPr="00D410AE" w:rsidRDefault="000D732E" w:rsidP="00EB7D77">
            <w:pPr>
              <w:rPr>
                <w:rFonts w:cs="Arial"/>
              </w:rPr>
            </w:pPr>
            <w:r>
              <w:rPr>
                <w:rFonts w:cs="Arial"/>
              </w:rPr>
              <w:t>&lt;Example: some SDS (requirement)&gt;</w:t>
            </w:r>
          </w:p>
        </w:tc>
        <w:tc>
          <w:tcPr>
            <w:tcW w:w="2694" w:type="dxa"/>
          </w:tcPr>
          <w:p w14:paraId="65D71135" w14:textId="77777777" w:rsidR="000D732E" w:rsidRPr="00D410AE" w:rsidRDefault="000D732E" w:rsidP="00EB7D77">
            <w:pPr>
              <w:rPr>
                <w:rFonts w:cs="Arial"/>
              </w:rPr>
            </w:pPr>
          </w:p>
        </w:tc>
        <w:tc>
          <w:tcPr>
            <w:tcW w:w="3262" w:type="dxa"/>
          </w:tcPr>
          <w:p w14:paraId="06BC0E6D" w14:textId="77777777" w:rsidR="000D732E" w:rsidRDefault="000D732E" w:rsidP="00EB7D77">
            <w:pPr>
              <w:rPr>
                <w:rFonts w:cs="Arial"/>
              </w:rPr>
            </w:pPr>
          </w:p>
        </w:tc>
      </w:tr>
      <w:tr w:rsidR="000D732E" w:rsidRPr="007C20FA" w14:paraId="5BADC0D2" w14:textId="77777777" w:rsidTr="00656A21">
        <w:trPr>
          <w:trHeight w:val="20"/>
        </w:trPr>
        <w:tc>
          <w:tcPr>
            <w:tcW w:w="1561" w:type="dxa"/>
          </w:tcPr>
          <w:p w14:paraId="55735322" w14:textId="77777777" w:rsidR="000D732E" w:rsidRDefault="000D732E" w:rsidP="00EB7D77">
            <w:pPr>
              <w:rPr>
                <w:rFonts w:cs="Arial"/>
              </w:rPr>
            </w:pPr>
          </w:p>
        </w:tc>
        <w:tc>
          <w:tcPr>
            <w:tcW w:w="2694" w:type="dxa"/>
          </w:tcPr>
          <w:p w14:paraId="44493091" w14:textId="77777777" w:rsidR="000D732E" w:rsidRDefault="000D732E" w:rsidP="00EB7D77">
            <w:pPr>
              <w:rPr>
                <w:rFonts w:cs="Arial"/>
              </w:rPr>
            </w:pPr>
          </w:p>
        </w:tc>
        <w:tc>
          <w:tcPr>
            <w:tcW w:w="2694" w:type="dxa"/>
          </w:tcPr>
          <w:p w14:paraId="46D9161F" w14:textId="77777777" w:rsidR="000D732E" w:rsidRDefault="000D732E" w:rsidP="00EB7D77">
            <w:pPr>
              <w:rPr>
                <w:rFonts w:cs="Arial"/>
              </w:rPr>
            </w:pPr>
          </w:p>
        </w:tc>
        <w:tc>
          <w:tcPr>
            <w:tcW w:w="3262" w:type="dxa"/>
          </w:tcPr>
          <w:p w14:paraId="11328F3D" w14:textId="77777777" w:rsidR="000D732E" w:rsidRDefault="000D732E" w:rsidP="00EB7D77">
            <w:pPr>
              <w:rPr>
                <w:rFonts w:cs="Arial"/>
              </w:rPr>
            </w:pPr>
          </w:p>
        </w:tc>
      </w:tr>
      <w:tr w:rsidR="000D732E" w:rsidRPr="007C20FA" w14:paraId="1077CE2E" w14:textId="77777777" w:rsidTr="00656A21">
        <w:trPr>
          <w:trHeight w:val="20"/>
        </w:trPr>
        <w:tc>
          <w:tcPr>
            <w:tcW w:w="10211" w:type="dxa"/>
            <w:gridSpan w:val="4"/>
            <w:shd w:val="clear" w:color="auto" w:fill="F2F2F2" w:themeFill="background1" w:themeFillShade="F2"/>
          </w:tcPr>
          <w:p w14:paraId="33CB11D4"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04377CCD" w14:textId="77777777" w:rsidTr="00656A21">
        <w:trPr>
          <w:trHeight w:val="20"/>
        </w:trPr>
        <w:tc>
          <w:tcPr>
            <w:tcW w:w="1561" w:type="dxa"/>
          </w:tcPr>
          <w:p w14:paraId="5F2D7E38" w14:textId="77777777" w:rsidR="000D732E" w:rsidRPr="00D410AE" w:rsidRDefault="000D732E" w:rsidP="00EB7D77">
            <w:pPr>
              <w:rPr>
                <w:rFonts w:cs="Arial"/>
              </w:rPr>
            </w:pPr>
          </w:p>
        </w:tc>
        <w:tc>
          <w:tcPr>
            <w:tcW w:w="2694" w:type="dxa"/>
          </w:tcPr>
          <w:p w14:paraId="6F501D6E" w14:textId="77777777" w:rsidR="000D732E" w:rsidRPr="00D410AE" w:rsidRDefault="000D732E" w:rsidP="00EB7D77">
            <w:pPr>
              <w:rPr>
                <w:rFonts w:cs="Arial"/>
              </w:rPr>
            </w:pPr>
          </w:p>
        </w:tc>
        <w:tc>
          <w:tcPr>
            <w:tcW w:w="2694" w:type="dxa"/>
          </w:tcPr>
          <w:p w14:paraId="6F860529" w14:textId="77777777" w:rsidR="000D732E" w:rsidRPr="00D410AE" w:rsidRDefault="000D732E" w:rsidP="00EB7D77">
            <w:pPr>
              <w:rPr>
                <w:rFonts w:cs="Arial"/>
              </w:rPr>
            </w:pPr>
          </w:p>
        </w:tc>
        <w:tc>
          <w:tcPr>
            <w:tcW w:w="3262" w:type="dxa"/>
          </w:tcPr>
          <w:p w14:paraId="0380EE02" w14:textId="77777777" w:rsidR="000D732E" w:rsidRPr="00D410AE" w:rsidRDefault="000D732E" w:rsidP="00EB7D77">
            <w:pPr>
              <w:rPr>
                <w:rFonts w:cs="Arial"/>
              </w:rPr>
            </w:pPr>
          </w:p>
        </w:tc>
      </w:tr>
      <w:tr w:rsidR="000D732E" w:rsidRPr="007C20FA" w14:paraId="34A52615" w14:textId="77777777" w:rsidTr="00656A21">
        <w:trPr>
          <w:trHeight w:val="20"/>
        </w:trPr>
        <w:tc>
          <w:tcPr>
            <w:tcW w:w="10211" w:type="dxa"/>
            <w:gridSpan w:val="4"/>
            <w:shd w:val="clear" w:color="auto" w:fill="F2F2F2" w:themeFill="background1" w:themeFillShade="F2"/>
          </w:tcPr>
          <w:p w14:paraId="5FBB6F2E"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0B5A5CFC" w14:textId="77777777" w:rsidTr="00656A21">
        <w:trPr>
          <w:trHeight w:val="20"/>
        </w:trPr>
        <w:tc>
          <w:tcPr>
            <w:tcW w:w="1561" w:type="dxa"/>
          </w:tcPr>
          <w:p w14:paraId="3EB2BC76" w14:textId="77777777" w:rsidR="000D732E" w:rsidRPr="00D410AE" w:rsidRDefault="000D732E" w:rsidP="00EB7D77">
            <w:pPr>
              <w:rPr>
                <w:rFonts w:cs="Arial"/>
              </w:rPr>
            </w:pPr>
          </w:p>
        </w:tc>
        <w:tc>
          <w:tcPr>
            <w:tcW w:w="2694" w:type="dxa"/>
          </w:tcPr>
          <w:p w14:paraId="69F4C39F" w14:textId="77777777" w:rsidR="000D732E" w:rsidRPr="00D410AE" w:rsidRDefault="000D732E" w:rsidP="00EB7D77">
            <w:pPr>
              <w:rPr>
                <w:rFonts w:cs="Arial"/>
              </w:rPr>
            </w:pPr>
          </w:p>
        </w:tc>
        <w:tc>
          <w:tcPr>
            <w:tcW w:w="2694" w:type="dxa"/>
          </w:tcPr>
          <w:p w14:paraId="6E0192E9" w14:textId="77777777" w:rsidR="000D732E" w:rsidRPr="00D410AE" w:rsidRDefault="000D732E" w:rsidP="00EB7D77">
            <w:pPr>
              <w:rPr>
                <w:rFonts w:cs="Arial"/>
              </w:rPr>
            </w:pPr>
          </w:p>
        </w:tc>
        <w:tc>
          <w:tcPr>
            <w:tcW w:w="3262" w:type="dxa"/>
          </w:tcPr>
          <w:p w14:paraId="4D6DE0EA" w14:textId="77777777" w:rsidR="000D732E" w:rsidRPr="00D410AE" w:rsidRDefault="000D732E" w:rsidP="00EB7D77">
            <w:pPr>
              <w:rPr>
                <w:rFonts w:cs="Arial"/>
              </w:rPr>
            </w:pPr>
          </w:p>
        </w:tc>
      </w:tr>
      <w:tr w:rsidR="000D732E" w:rsidRPr="007C20FA" w14:paraId="3C729FCB" w14:textId="77777777" w:rsidTr="00656A21">
        <w:trPr>
          <w:trHeight w:val="20"/>
        </w:trPr>
        <w:tc>
          <w:tcPr>
            <w:tcW w:w="10211" w:type="dxa"/>
            <w:gridSpan w:val="4"/>
            <w:shd w:val="clear" w:color="auto" w:fill="F2F2F2" w:themeFill="background1" w:themeFillShade="F2"/>
          </w:tcPr>
          <w:p w14:paraId="24ADD936"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47C2BF99" w14:textId="77777777" w:rsidTr="00656A21">
        <w:trPr>
          <w:trHeight w:val="20"/>
        </w:trPr>
        <w:tc>
          <w:tcPr>
            <w:tcW w:w="1561" w:type="dxa"/>
          </w:tcPr>
          <w:p w14:paraId="14690AE9" w14:textId="77777777" w:rsidR="000D732E" w:rsidRPr="00D410AE" w:rsidRDefault="000D732E" w:rsidP="00EB7D77">
            <w:pPr>
              <w:rPr>
                <w:rFonts w:cs="Arial"/>
              </w:rPr>
            </w:pPr>
          </w:p>
        </w:tc>
        <w:tc>
          <w:tcPr>
            <w:tcW w:w="2694" w:type="dxa"/>
          </w:tcPr>
          <w:p w14:paraId="1CD45028" w14:textId="77777777" w:rsidR="000D732E" w:rsidRDefault="000D732E" w:rsidP="00EB7D77">
            <w:pPr>
              <w:rPr>
                <w:rFonts w:cs="Arial"/>
              </w:rPr>
            </w:pPr>
          </w:p>
        </w:tc>
        <w:tc>
          <w:tcPr>
            <w:tcW w:w="2694" w:type="dxa"/>
          </w:tcPr>
          <w:p w14:paraId="1813DB43" w14:textId="77777777" w:rsidR="000D732E" w:rsidRPr="00D410AE" w:rsidRDefault="000D732E" w:rsidP="00EB7D77">
            <w:pPr>
              <w:rPr>
                <w:rFonts w:cs="Arial"/>
              </w:rPr>
            </w:pPr>
          </w:p>
        </w:tc>
        <w:tc>
          <w:tcPr>
            <w:tcW w:w="3262" w:type="dxa"/>
          </w:tcPr>
          <w:p w14:paraId="4CCF4CD1" w14:textId="77777777" w:rsidR="000D732E" w:rsidRPr="00D410AE" w:rsidRDefault="000D732E" w:rsidP="00EB7D77">
            <w:pPr>
              <w:rPr>
                <w:rFonts w:cs="Arial"/>
              </w:rPr>
            </w:pPr>
          </w:p>
        </w:tc>
      </w:tr>
      <w:tr w:rsidR="00656A21" w:rsidRPr="007C20FA" w14:paraId="0F1058A9" w14:textId="77777777" w:rsidTr="00656A21">
        <w:trPr>
          <w:trHeight w:val="20"/>
        </w:trPr>
        <w:tc>
          <w:tcPr>
            <w:tcW w:w="1561" w:type="dxa"/>
          </w:tcPr>
          <w:p w14:paraId="153D29F9" w14:textId="77777777" w:rsidR="00656A21" w:rsidRPr="00D410AE" w:rsidRDefault="00656A21" w:rsidP="00EB7D77">
            <w:pPr>
              <w:rPr>
                <w:rFonts w:cs="Arial"/>
              </w:rPr>
            </w:pPr>
          </w:p>
        </w:tc>
        <w:tc>
          <w:tcPr>
            <w:tcW w:w="2694" w:type="dxa"/>
          </w:tcPr>
          <w:p w14:paraId="668003AE" w14:textId="77777777" w:rsidR="00656A21" w:rsidRDefault="00656A21" w:rsidP="00EB7D77">
            <w:pPr>
              <w:rPr>
                <w:rFonts w:cs="Arial"/>
              </w:rPr>
            </w:pPr>
          </w:p>
        </w:tc>
        <w:tc>
          <w:tcPr>
            <w:tcW w:w="2694" w:type="dxa"/>
          </w:tcPr>
          <w:p w14:paraId="581A1C53" w14:textId="77777777" w:rsidR="00656A21" w:rsidRPr="00D410AE" w:rsidRDefault="00656A21" w:rsidP="00EB7D77">
            <w:pPr>
              <w:rPr>
                <w:rFonts w:cs="Arial"/>
              </w:rPr>
            </w:pPr>
          </w:p>
        </w:tc>
        <w:tc>
          <w:tcPr>
            <w:tcW w:w="3262" w:type="dxa"/>
          </w:tcPr>
          <w:p w14:paraId="7CBD8E7D" w14:textId="77777777" w:rsidR="00656A21" w:rsidRPr="00D410AE" w:rsidRDefault="00656A21" w:rsidP="00EB7D77">
            <w:pPr>
              <w:rPr>
                <w:rFonts w:cs="Arial"/>
              </w:rPr>
            </w:pPr>
          </w:p>
        </w:tc>
      </w:tr>
    </w:tbl>
    <w:p w14:paraId="0125F9A1"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28E64BBD" w14:textId="77777777" w:rsidR="000D732E" w:rsidRPr="005067FC" w:rsidRDefault="000D732E" w:rsidP="00427220">
      <w:pPr>
        <w:rPr>
          <w:i/>
          <w:color w:val="A6A6A6" w:themeColor="background1" w:themeShade="A6"/>
        </w:rPr>
      </w:pPr>
    </w:p>
    <w:p w14:paraId="25F4589F" w14:textId="77777777" w:rsidR="00427220" w:rsidRDefault="00427220" w:rsidP="00427220">
      <w:pPr>
        <w:pStyle w:val="Heading4"/>
      </w:pPr>
      <w:r>
        <w:t>Assumptions</w:t>
      </w:r>
    </w:p>
    <w:p w14:paraId="29F88B44" w14:textId="77777777" w:rsidR="00A92B2F" w:rsidRDefault="00A92B2F" w:rsidP="00A92B2F"/>
    <w:p w14:paraId="3F037413"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288E039" w14:textId="77777777" w:rsidR="00C0442C" w:rsidRDefault="00C0442C" w:rsidP="00A92B2F"/>
    <w:p w14:paraId="580EA84C" w14:textId="77777777" w:rsidR="00F15706" w:rsidRDefault="00E60B64" w:rsidP="00783BCF">
      <w:pPr>
        <w:pStyle w:val="Heading3"/>
      </w:pPr>
      <w:r>
        <w:t>Function Scope</w:t>
      </w:r>
    </w:p>
    <w:p w14:paraId="455B514A" w14:textId="77777777" w:rsidR="00055646" w:rsidRPr="00A43B48" w:rsidRDefault="00055646" w:rsidP="00306D37">
      <w:pPr>
        <w:contextualSpacing/>
      </w:pPr>
    </w:p>
    <w:p w14:paraId="5B4A6104" w14:textId="77777777" w:rsidR="00306D37" w:rsidRDefault="00306D37" w:rsidP="00306D37">
      <w:pPr>
        <w:contextualSpacing/>
      </w:pPr>
      <w:r>
        <w:lastRenderedPageBreak/>
        <w:t xml:space="preserve">The </w:t>
      </w:r>
      <w:r>
        <w:rPr>
          <w:noProof/>
        </w:rPr>
        <w:drawing>
          <wp:inline distT="0" distB="0" distL="0" distR="0" wp14:anchorId="4CC9D77E" wp14:editId="765CCC1F">
            <wp:extent cx="152400" cy="152400"/>
            <wp:effectExtent l="0" t="0" r="0" b="0"/>
            <wp:docPr id="1872"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Terminate selected camera availability</w:t>
      </w:r>
      <w:r w:rsidR="0004480F">
        <w:rPr>
          <w:b/>
        </w:rPr>
        <w:t>”</w:t>
      </w:r>
      <w:r>
        <w:t xml:space="preserve"> f</w:t>
      </w:r>
      <w:r w:rsidR="00294100">
        <w:t>unction is called by</w:t>
      </w:r>
      <w:r>
        <w:t xml:space="preserve"> the following </w:t>
      </w:r>
      <w:r w:rsidR="00294100">
        <w:t>functions</w:t>
      </w:r>
      <w:r>
        <w:t>:</w:t>
      </w:r>
    </w:p>
    <w:p w14:paraId="4F78CE30" w14:textId="77777777" w:rsidR="00306D37" w:rsidRPr="00953D23" w:rsidRDefault="00306D37" w:rsidP="0061324D">
      <w:pPr>
        <w:pStyle w:val="ListParagraph"/>
        <w:numPr>
          <w:ilvl w:val="0"/>
          <w:numId w:val="12"/>
        </w:numPr>
        <w:contextualSpacing/>
      </w:pPr>
      <w:r>
        <w:rPr>
          <w:noProof/>
        </w:rPr>
        <w:drawing>
          <wp:inline distT="0" distB="0" distL="0" distR="0" wp14:anchorId="610FA8D0" wp14:editId="30CC0E9A">
            <wp:extent cx="152400" cy="152400"/>
            <wp:effectExtent l="0" t="0" r="0" b="0"/>
            <wp:docPr id="187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37b6f5e5bd53c5b12c9cfda2157a024" w:history="1">
        <w:r w:rsidR="00B66881">
          <w:rPr>
            <w:rStyle w:val="Hyperlink"/>
          </w:rPr>
          <w:t>Terminate camera video feed request</w:t>
        </w:r>
      </w:hyperlink>
      <w:r w:rsidR="0004480F">
        <w:t>”</w:t>
      </w:r>
    </w:p>
    <w:p w14:paraId="688AEB51" w14:textId="77777777" w:rsidR="00393C96" w:rsidRPr="00393C96" w:rsidRDefault="00393C96" w:rsidP="00306D37">
      <w:pPr>
        <w:contextualSpacing/>
      </w:pPr>
    </w:p>
    <w:p w14:paraId="34726123" w14:textId="77777777" w:rsidR="001A755C" w:rsidRDefault="001A755C" w:rsidP="00306D37"/>
    <w:p w14:paraId="230545F9" w14:textId="77777777" w:rsidR="00294100" w:rsidRDefault="00294100" w:rsidP="00294100">
      <w:pPr>
        <w:jc w:val="center"/>
      </w:pPr>
      <w:r>
        <w:rPr>
          <w:noProof/>
        </w:rPr>
        <w:drawing>
          <wp:inline distT="0" distB="0" distL="0" distR="0" wp14:anchorId="1F58F806" wp14:editId="332FBBFF">
            <wp:extent cx="6466205" cy="2610015"/>
            <wp:effectExtent l="0" t="0" r="0" b="0"/>
            <wp:docPr id="1876" name="Picture 1320664962.jpg" descr="1320664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 name="1320664962.jpg"/>
                    <pic:cNvPicPr/>
                  </pic:nvPicPr>
                  <pic:blipFill>
                    <a:blip r:embed="rId87" cstate="print"/>
                    <a:stretch>
                      <a:fillRect/>
                    </a:stretch>
                  </pic:blipFill>
                  <pic:spPr>
                    <a:xfrm>
                      <a:off x="0" y="0"/>
                      <a:ext cx="6466205" cy="2610015"/>
                    </a:xfrm>
                    <a:prstGeom prst="rect">
                      <a:avLst/>
                    </a:prstGeom>
                  </pic:spPr>
                </pic:pic>
              </a:graphicData>
            </a:graphic>
          </wp:inline>
        </w:drawing>
      </w:r>
    </w:p>
    <w:p w14:paraId="1C5A1529"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94BF9DB" wp14:editId="02BD26B2">
            <wp:extent cx="152400" cy="152400"/>
            <wp:effectExtent l="0" t="0" r="0" b="0"/>
            <wp:docPr id="187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Terminate camera video feed request</w:t>
      </w:r>
      <w:r w:rsidR="0004480F">
        <w:t>”</w:t>
      </w:r>
      <w:r w:rsidRPr="00294100">
        <w:t xml:space="preserve"> calling </w:t>
      </w:r>
      <w:r>
        <w:rPr>
          <w:noProof/>
        </w:rPr>
        <w:drawing>
          <wp:inline distT="0" distB="0" distL="0" distR="0" wp14:anchorId="2D822FDD" wp14:editId="767309C6">
            <wp:extent cx="152400" cy="152400"/>
            <wp:effectExtent l="0" t="0" r="0" b="0"/>
            <wp:docPr id="1880"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Terminate selected camera availability</w:t>
      </w:r>
      <w:r w:rsidR="0004480F">
        <w:t>”</w:t>
      </w:r>
    </w:p>
    <w:p w14:paraId="46EA861C" w14:textId="77777777" w:rsidR="00306D37" w:rsidRDefault="00306D37" w:rsidP="00306D37">
      <w:pPr>
        <w:contextualSpacing/>
      </w:pPr>
    </w:p>
    <w:p w14:paraId="2E27AD33" w14:textId="77777777" w:rsidR="00F15706" w:rsidRDefault="00E60B64" w:rsidP="00783BCF">
      <w:pPr>
        <w:pStyle w:val="Heading3"/>
      </w:pPr>
      <w:r>
        <w:t>Function Interfaces</w:t>
      </w:r>
    </w:p>
    <w:p w14:paraId="432C4CE0"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70A840C" w14:textId="77777777" w:rsidTr="0082668D">
        <w:trPr>
          <w:trHeight w:val="260"/>
        </w:trPr>
        <w:tc>
          <w:tcPr>
            <w:tcW w:w="2547" w:type="dxa"/>
            <w:shd w:val="clear" w:color="auto" w:fill="D9D9D9" w:themeFill="background1" w:themeFillShade="D9"/>
            <w:noWrap/>
            <w:hideMark/>
          </w:tcPr>
          <w:p w14:paraId="158E14E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06C5A2FD"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17B8645D" w14:textId="77777777" w:rsidTr="0082668D">
        <w:trPr>
          <w:trHeight w:val="410"/>
        </w:trPr>
        <w:tc>
          <w:tcPr>
            <w:tcW w:w="2547" w:type="dxa"/>
            <w:noWrap/>
          </w:tcPr>
          <w:p w14:paraId="1978ACC9" w14:textId="77777777" w:rsidR="0082668D" w:rsidRDefault="0082668D" w:rsidP="00BC57B1">
            <w:pPr>
              <w:contextualSpacing/>
              <w:rPr>
                <w:rFonts w:cs="Arial"/>
              </w:rPr>
            </w:pPr>
            <w:r w:rsidRPr="00275823">
              <w:rPr>
                <w:rFonts w:cs="Arial"/>
              </w:rPr>
              <w:t>camera id</w:t>
            </w:r>
          </w:p>
          <w:p w14:paraId="45894820" w14:textId="77777777" w:rsidR="0082668D" w:rsidRDefault="0082668D" w:rsidP="00BC57B1">
            <w:pPr>
              <w:contextualSpacing/>
              <w:rPr>
                <w:rFonts w:cs="Arial"/>
              </w:rPr>
            </w:pPr>
            <w:r>
              <w:rPr>
                <w:rFonts w:cs="Arial"/>
              </w:rPr>
              <w:t>Signal:</w:t>
            </w:r>
          </w:p>
          <w:p w14:paraId="3EA0DACD"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364AF5A1" wp14:editId="74BDEF56">
                  <wp:extent cx="152400" cy="152400"/>
                  <wp:effectExtent l="0" t="0" r="0" b="0"/>
                  <wp:docPr id="1882"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cdbd2de1a6de18b6023d651ac1d453e6" w:history="1">
              <w:r>
                <w:rPr>
                  <w:rStyle w:val="Hyperlink"/>
                  <w:rFonts w:cs="Arial"/>
                </w:rPr>
                <w:t>Terminate Camera Video Stream</w:t>
              </w:r>
            </w:hyperlink>
          </w:p>
        </w:tc>
        <w:tc>
          <w:tcPr>
            <w:tcW w:w="7654" w:type="dxa"/>
          </w:tcPr>
          <w:p w14:paraId="3BF6C8E2" w14:textId="77777777" w:rsidR="0082668D" w:rsidRDefault="0082668D" w:rsidP="00BC57B1">
            <w:pPr>
              <w:rPr>
                <w:rFonts w:cs="Arial"/>
              </w:rPr>
            </w:pPr>
            <w:r>
              <w:rPr>
                <w:rFonts w:cs="Arial"/>
              </w:rPr>
              <w:t>Signal Description:</w:t>
            </w:r>
          </w:p>
          <w:p w14:paraId="05855AD9" w14:textId="77777777" w:rsidR="0082668D" w:rsidRDefault="0082668D" w:rsidP="00BC57B1">
            <w:pPr>
              <w:rPr>
                <w:rFonts w:cs="Arial"/>
              </w:rPr>
            </w:pPr>
            <w:r w:rsidRPr="00275823">
              <w:rPr>
                <w:rFonts w:cs="Arial"/>
              </w:rPr>
              <w:t>Request to terminate the view of a camera</w:t>
            </w:r>
          </w:p>
          <w:p w14:paraId="67FAFB04" w14:textId="77777777" w:rsidR="0082668D" w:rsidRDefault="0082668D" w:rsidP="00BC57B1">
            <w:pPr>
              <w:rPr>
                <w:rFonts w:cs="Arial"/>
              </w:rPr>
            </w:pPr>
          </w:p>
          <w:p w14:paraId="227CAD89" w14:textId="77777777" w:rsidR="0082668D" w:rsidRPr="0046598F" w:rsidRDefault="0082668D" w:rsidP="00BC57B1">
            <w:pPr>
              <w:rPr>
                <w:rFonts w:cs="Arial"/>
                <w:color w:val="000000"/>
              </w:rPr>
            </w:pPr>
            <w:r>
              <w:rPr>
                <w:rFonts w:cs="Arial"/>
                <w:color w:val="000000"/>
              </w:rPr>
              <w:t>Received from:</w:t>
            </w:r>
          </w:p>
          <w:p w14:paraId="241A1585" w14:textId="77777777" w:rsidR="0082668D" w:rsidRPr="00C8319B" w:rsidRDefault="0082668D" w:rsidP="00BC57B1">
            <w:pPr>
              <w:pStyle w:val="ListParagraph"/>
              <w:numPr>
                <w:ilvl w:val="0"/>
                <w:numId w:val="12"/>
              </w:numPr>
              <w:rPr>
                <w:rFonts w:cs="Arial"/>
              </w:rPr>
            </w:pPr>
            <w:r>
              <w:rPr>
                <w:noProof/>
              </w:rPr>
              <w:drawing>
                <wp:inline distT="0" distB="0" distL="0" distR="0" wp14:anchorId="3593ABE1" wp14:editId="7D35B778">
                  <wp:extent cx="152400" cy="152400"/>
                  <wp:effectExtent l="0" t="0" r="0" b="0"/>
                  <wp:docPr id="1884"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ec546f02505e3f82ff1420462291e42" w:history="1">
              <w:r>
                <w:rPr>
                  <w:rStyle w:val="Hyperlink"/>
                  <w:rFonts w:cs="Arial"/>
                </w:rPr>
                <w:t>Terminate selected camera video stream</w:t>
              </w:r>
            </w:hyperlink>
          </w:p>
        </w:tc>
      </w:tr>
    </w:tbl>
    <w:p w14:paraId="17EEFD7C" w14:textId="77777777" w:rsidR="0082668D" w:rsidRDefault="0082668D" w:rsidP="00A7465B">
      <w:pPr>
        <w:contextualSpacing/>
        <w:rPr>
          <w:rFonts w:cs="Arial"/>
        </w:rPr>
      </w:pPr>
    </w:p>
    <w:p w14:paraId="467F2C47"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47EDF506" w14:textId="77777777" w:rsidTr="00CD7DFE">
        <w:trPr>
          <w:trHeight w:val="260"/>
        </w:trPr>
        <w:tc>
          <w:tcPr>
            <w:tcW w:w="2689" w:type="dxa"/>
            <w:shd w:val="clear" w:color="auto" w:fill="D9D9D9" w:themeFill="background1" w:themeFillShade="D9"/>
            <w:noWrap/>
            <w:hideMark/>
          </w:tcPr>
          <w:p w14:paraId="17D27C6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0FB68B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55F44825" w14:textId="77777777" w:rsidTr="00CD7DFE">
        <w:trPr>
          <w:trHeight w:val="410"/>
        </w:trPr>
        <w:tc>
          <w:tcPr>
            <w:tcW w:w="2689" w:type="dxa"/>
            <w:noWrap/>
          </w:tcPr>
          <w:p w14:paraId="0EDDC345" w14:textId="77777777" w:rsidR="00CD7DFE" w:rsidRDefault="00CD7DFE" w:rsidP="00BC57B1">
            <w:pPr>
              <w:contextualSpacing/>
              <w:rPr>
                <w:rFonts w:cs="Arial"/>
              </w:rPr>
            </w:pPr>
            <w:r>
              <w:rPr>
                <w:rFonts w:cs="Arial"/>
              </w:rPr>
              <w:t>terminate flag</w:t>
            </w:r>
          </w:p>
          <w:p w14:paraId="6C98F612" w14:textId="77777777" w:rsidR="00CD7DFE" w:rsidRDefault="00CD7DFE" w:rsidP="00BC57B1">
            <w:pPr>
              <w:contextualSpacing/>
              <w:rPr>
                <w:rFonts w:cs="Arial"/>
              </w:rPr>
            </w:pPr>
            <w:r>
              <w:rPr>
                <w:rFonts w:cs="Arial"/>
              </w:rPr>
              <w:t>Signal:</w:t>
            </w:r>
          </w:p>
          <w:p w14:paraId="4324FFBC" w14:textId="77777777" w:rsidR="00CD7DFE" w:rsidRDefault="00CD7DFE" w:rsidP="00BC57B1">
            <w:pPr>
              <w:contextualSpacing/>
              <w:rPr>
                <w:rFonts w:cs="Arial"/>
              </w:rPr>
            </w:pPr>
            <w:r>
              <w:rPr>
                <w:noProof/>
              </w:rPr>
              <w:drawing>
                <wp:inline distT="0" distB="0" distL="0" distR="0" wp14:anchorId="10CC638B" wp14:editId="0C13832C">
                  <wp:extent cx="152400" cy="152400"/>
                  <wp:effectExtent l="0" t="0" r="0" b="0"/>
                  <wp:docPr id="1886"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cdbd2de1a6de18b6023d651ac1d453e6" w:history="1">
              <w:r>
                <w:rPr>
                  <w:rStyle w:val="Hyperlink"/>
                  <w:rFonts w:cs="Arial"/>
                </w:rPr>
                <w:t>Terminate Camera Video Stream</w:t>
              </w:r>
            </w:hyperlink>
          </w:p>
        </w:tc>
        <w:tc>
          <w:tcPr>
            <w:tcW w:w="7512" w:type="dxa"/>
            <w:noWrap/>
          </w:tcPr>
          <w:p w14:paraId="7D73980C" w14:textId="77777777" w:rsidR="00CD7DFE" w:rsidRDefault="00CD7DFE" w:rsidP="00BC57B1">
            <w:pPr>
              <w:rPr>
                <w:rFonts w:cs="Arial"/>
              </w:rPr>
            </w:pPr>
            <w:r>
              <w:rPr>
                <w:rFonts w:cs="Arial"/>
              </w:rPr>
              <w:t>Signal Description:</w:t>
            </w:r>
          </w:p>
          <w:p w14:paraId="569D12DF" w14:textId="77777777" w:rsidR="00CD7DFE" w:rsidRDefault="00CD7DFE" w:rsidP="00BC57B1">
            <w:pPr>
              <w:rPr>
                <w:rFonts w:cs="Arial"/>
              </w:rPr>
            </w:pPr>
            <w:r>
              <w:rPr>
                <w:rFonts w:cs="Arial"/>
              </w:rPr>
              <w:t>Request to terminate the view of a camera</w:t>
            </w:r>
          </w:p>
          <w:p w14:paraId="62E9E16E" w14:textId="77777777" w:rsidR="00CD7DFE" w:rsidRDefault="00CD7DFE" w:rsidP="00BC57B1">
            <w:pPr>
              <w:rPr>
                <w:rFonts w:cs="Arial"/>
              </w:rPr>
            </w:pPr>
          </w:p>
          <w:p w14:paraId="417A32CB" w14:textId="77777777" w:rsidR="00CD7DFE" w:rsidRPr="00275823" w:rsidRDefault="00CD7DFE" w:rsidP="00BC57B1">
            <w:pPr>
              <w:rPr>
                <w:rFonts w:cs="Arial"/>
                <w:color w:val="000000"/>
              </w:rPr>
            </w:pPr>
            <w:r>
              <w:rPr>
                <w:rFonts w:cs="Arial"/>
                <w:color w:val="000000"/>
              </w:rPr>
              <w:t>Sent to:</w:t>
            </w:r>
          </w:p>
          <w:p w14:paraId="07FB7CED"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39BE0E3" wp14:editId="6E0F3D41">
                  <wp:extent cx="152400" cy="152400"/>
                  <wp:effectExtent l="0" t="0" r="0" b="0"/>
                  <wp:docPr id="188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e6d56531f749871c0b1a307f54b9977" w:history="1">
              <w:r>
                <w:rPr>
                  <w:rStyle w:val="Hyperlink"/>
                  <w:rFonts w:cs="Arial"/>
                  <w:color w:val="000000"/>
                </w:rPr>
                <w:t>Forward selected camera video stream terminated</w:t>
              </w:r>
            </w:hyperlink>
          </w:p>
        </w:tc>
      </w:tr>
    </w:tbl>
    <w:p w14:paraId="17808830" w14:textId="77777777" w:rsidR="00CD7DFE" w:rsidRDefault="00CD7DFE" w:rsidP="00A72B37"/>
    <w:p w14:paraId="38F55D9F" w14:textId="77777777" w:rsidR="00A72B37" w:rsidRDefault="00A72B37" w:rsidP="00A72B37">
      <w:pPr>
        <w:pStyle w:val="Heading4"/>
      </w:pPr>
      <w:r>
        <w:t>Logical</w:t>
      </w:r>
      <w:r w:rsidRPr="00F15706">
        <w:t xml:space="preserve"> Parameters</w:t>
      </w:r>
    </w:p>
    <w:p w14:paraId="381581D7" w14:textId="77777777" w:rsidR="00A72B37" w:rsidRDefault="00A72B37" w:rsidP="00A72B37"/>
    <w:p w14:paraId="2C22F038"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7F1049C5" w14:textId="77777777" w:rsidTr="00EB7D77">
        <w:trPr>
          <w:trHeight w:val="211"/>
        </w:trPr>
        <w:tc>
          <w:tcPr>
            <w:tcW w:w="2689" w:type="dxa"/>
            <w:shd w:val="clear" w:color="auto" w:fill="D9D9D9" w:themeFill="background1" w:themeFillShade="D9"/>
            <w:noWrap/>
            <w:hideMark/>
          </w:tcPr>
          <w:p w14:paraId="53666963"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1AE5DB07"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057BC082" w14:textId="77777777" w:rsidTr="00EB7D77">
        <w:trPr>
          <w:trHeight w:val="410"/>
        </w:trPr>
        <w:tc>
          <w:tcPr>
            <w:tcW w:w="2689" w:type="dxa"/>
            <w:noWrap/>
          </w:tcPr>
          <w:p w14:paraId="2EEB0D8B"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0A735475"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368B44EC" w14:textId="77777777" w:rsidTr="00EB7D77">
        <w:trPr>
          <w:trHeight w:val="410"/>
        </w:trPr>
        <w:tc>
          <w:tcPr>
            <w:tcW w:w="2689" w:type="dxa"/>
            <w:noWrap/>
          </w:tcPr>
          <w:p w14:paraId="7794F0F2"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27EC7D2F" w14:textId="77777777" w:rsidR="009649F4" w:rsidRPr="003F473D" w:rsidRDefault="009649F4" w:rsidP="00EB7D77">
            <w:pPr>
              <w:rPr>
                <w:rFonts w:cs="Arial"/>
                <w:color w:val="000000"/>
                <w:sz w:val="18"/>
                <w:szCs w:val="18"/>
              </w:rPr>
            </w:pPr>
          </w:p>
        </w:tc>
      </w:tr>
    </w:tbl>
    <w:p w14:paraId="17DFEB34" w14:textId="77777777" w:rsidR="009649F4" w:rsidRDefault="009649F4" w:rsidP="00A72B37"/>
    <w:p w14:paraId="044ED8BA" w14:textId="77777777" w:rsidR="00822913" w:rsidRDefault="00822913" w:rsidP="00822913">
      <w:pPr>
        <w:pStyle w:val="Heading3"/>
      </w:pPr>
      <w:r>
        <w:t>Function Modeling</w:t>
      </w:r>
    </w:p>
    <w:p w14:paraId="5FDCF8D6" w14:textId="77777777" w:rsidR="00EF5443" w:rsidRPr="00C75AE5" w:rsidRDefault="00EF5443" w:rsidP="00EF5443"/>
    <w:p w14:paraId="3B431C75" w14:textId="77777777" w:rsidR="002D15F6" w:rsidRDefault="002D15F6" w:rsidP="0061324D">
      <w:pPr>
        <w:pStyle w:val="Heading4"/>
        <w:numPr>
          <w:ilvl w:val="3"/>
          <w:numId w:val="4"/>
        </w:numPr>
      </w:pPr>
      <w:r>
        <w:t>Use Cases</w:t>
      </w:r>
    </w:p>
    <w:p w14:paraId="18A791DE" w14:textId="77777777" w:rsidR="002D15F6" w:rsidRDefault="002D15F6" w:rsidP="002D15F6"/>
    <w:p w14:paraId="6F93B18F"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00FB8D5" w14:textId="77777777" w:rsidR="009649F4" w:rsidRDefault="009649F4" w:rsidP="009649F4">
      <w:pPr>
        <w:pStyle w:val="Heading4"/>
        <w:numPr>
          <w:ilvl w:val="3"/>
          <w:numId w:val="4"/>
        </w:numPr>
      </w:pPr>
      <w:r>
        <w:t>State Charts</w:t>
      </w:r>
    </w:p>
    <w:p w14:paraId="46327CD9" w14:textId="77777777" w:rsidR="00195B38" w:rsidRDefault="00195B38" w:rsidP="00A76553">
      <w:pPr>
        <w:contextualSpacing/>
        <w:rPr>
          <w:color w:val="A6A6A6" w:themeColor="background1" w:themeShade="A6"/>
        </w:rPr>
      </w:pPr>
    </w:p>
    <w:p w14:paraId="19EC76E3"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1F99A514" w14:textId="77777777" w:rsidR="00A76553" w:rsidRPr="00FF5F72" w:rsidRDefault="00A76553" w:rsidP="00A76553">
      <w:pPr>
        <w:contextualSpacing/>
        <w:rPr>
          <w:color w:val="A6A6A6" w:themeColor="background1" w:themeShade="A6"/>
        </w:rPr>
      </w:pPr>
    </w:p>
    <w:p w14:paraId="645EB619" w14:textId="77777777" w:rsidR="00A76553" w:rsidRPr="00004083" w:rsidRDefault="00A76553" w:rsidP="00A76553">
      <w:pPr>
        <w:contextualSpacing/>
        <w:rPr>
          <w:rFonts w:cs="Arial"/>
        </w:rPr>
      </w:pPr>
    </w:p>
    <w:p w14:paraId="207CC203" w14:textId="77777777" w:rsidR="009649F4" w:rsidRDefault="009649F4" w:rsidP="009649F4">
      <w:pPr>
        <w:pStyle w:val="Heading4"/>
        <w:numPr>
          <w:ilvl w:val="3"/>
          <w:numId w:val="4"/>
        </w:numPr>
      </w:pPr>
      <w:r>
        <w:t>Activity Diagrams</w:t>
      </w:r>
    </w:p>
    <w:p w14:paraId="6D2BBA43" w14:textId="77777777" w:rsidR="009649F4" w:rsidRDefault="009649F4" w:rsidP="009649F4"/>
    <w:p w14:paraId="41959FFD"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24278C4C" w14:textId="77777777" w:rsidR="009649F4" w:rsidRPr="00FF5F72" w:rsidRDefault="009649F4" w:rsidP="009649F4">
      <w:pPr>
        <w:contextualSpacing/>
        <w:rPr>
          <w:color w:val="A6A6A6" w:themeColor="background1" w:themeShade="A6"/>
        </w:rPr>
      </w:pPr>
    </w:p>
    <w:p w14:paraId="1C3DFBDB" w14:textId="77777777" w:rsidR="009649F4" w:rsidRDefault="009649F4" w:rsidP="009649F4">
      <w:pPr>
        <w:pStyle w:val="Heading4"/>
        <w:numPr>
          <w:ilvl w:val="3"/>
          <w:numId w:val="4"/>
        </w:numPr>
      </w:pPr>
      <w:r>
        <w:t>Sequence Diagrams</w:t>
      </w:r>
    </w:p>
    <w:p w14:paraId="10F3B589" w14:textId="77777777" w:rsidR="00987D84" w:rsidRPr="00EB7D77" w:rsidRDefault="00987D84" w:rsidP="00EB7D77">
      <w:pPr>
        <w:rPr>
          <w:rStyle w:val="SubtleEmphasis"/>
          <w:i w:val="0"/>
          <w:iCs w:val="0"/>
          <w:color w:val="auto"/>
          <w:highlight w:val="green"/>
        </w:rPr>
      </w:pPr>
    </w:p>
    <w:p w14:paraId="70880C5A"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2E4ED2C1" w14:textId="77777777" w:rsidR="00987D84" w:rsidRDefault="00987D84" w:rsidP="00987D84"/>
    <w:p w14:paraId="20F80BE9" w14:textId="77777777" w:rsidR="009649F4" w:rsidRDefault="009649F4" w:rsidP="009649F4"/>
    <w:p w14:paraId="66ED9C4B" w14:textId="77777777" w:rsidR="009649F4" w:rsidRDefault="009649F4" w:rsidP="009649F4">
      <w:pPr>
        <w:pStyle w:val="Heading4"/>
        <w:numPr>
          <w:ilvl w:val="3"/>
          <w:numId w:val="4"/>
        </w:numPr>
      </w:pPr>
      <w:r>
        <w:t>Decision Tables</w:t>
      </w:r>
    </w:p>
    <w:p w14:paraId="4491E15B" w14:textId="77777777" w:rsidR="009649F4" w:rsidRDefault="009649F4" w:rsidP="009649F4"/>
    <w:p w14:paraId="2B7F406B" w14:textId="77777777" w:rsidR="00F15706" w:rsidRDefault="00DA0800" w:rsidP="00822913">
      <w:pPr>
        <w:pStyle w:val="Heading3"/>
      </w:pPr>
      <w:r>
        <w:t>Function Requirements</w:t>
      </w:r>
    </w:p>
    <w:p w14:paraId="4BD712FA" w14:textId="77777777" w:rsidR="00F15706" w:rsidRDefault="00F15706" w:rsidP="00783BCF">
      <w:pPr>
        <w:pStyle w:val="Heading4"/>
      </w:pPr>
      <w:r>
        <w:t>Functional Requirements</w:t>
      </w:r>
    </w:p>
    <w:p w14:paraId="14FFCCF3" w14:textId="77777777" w:rsidR="006E54B3" w:rsidRDefault="00F15706" w:rsidP="006E54B3">
      <w:pPr>
        <w:pStyle w:val="Heading5"/>
      </w:pPr>
      <w:r>
        <w:t>Normal Operation</w:t>
      </w:r>
    </w:p>
    <w:p w14:paraId="34664EBC" w14:textId="77777777" w:rsidR="005961D3" w:rsidRDefault="005961D3" w:rsidP="00BB6A63"/>
    <w:p w14:paraId="53E74E93" w14:textId="77777777" w:rsidR="005961D3" w:rsidRDefault="005961D3" w:rsidP="005961D3">
      <w:pPr>
        <w:rPr>
          <w:color w:val="A6A6A6" w:themeColor="background1" w:themeShade="A6"/>
        </w:rPr>
      </w:pPr>
      <w:r>
        <w:rPr>
          <w:color w:val="A6A6A6" w:themeColor="background1" w:themeShade="A6"/>
        </w:rPr>
        <w:t>No Normal Operation Requirements specified.</w:t>
      </w:r>
    </w:p>
    <w:p w14:paraId="6BBE33CB" w14:textId="77777777" w:rsidR="00F15706" w:rsidRDefault="00F15706" w:rsidP="00783BCF">
      <w:pPr>
        <w:pStyle w:val="Heading5"/>
      </w:pPr>
      <w:r>
        <w:t>Error Handling</w:t>
      </w:r>
    </w:p>
    <w:p w14:paraId="7AD5DD24" w14:textId="77777777" w:rsidR="005961D3" w:rsidRDefault="005961D3" w:rsidP="00BB6A63"/>
    <w:p w14:paraId="7991AB94" w14:textId="77777777" w:rsidR="005961D3" w:rsidRDefault="005961D3" w:rsidP="005961D3">
      <w:pPr>
        <w:rPr>
          <w:color w:val="A6A6A6" w:themeColor="background1" w:themeShade="A6"/>
        </w:rPr>
      </w:pPr>
      <w:r>
        <w:rPr>
          <w:color w:val="A6A6A6" w:themeColor="background1" w:themeShade="A6"/>
        </w:rPr>
        <w:t>No Error Handling Requirements specified.</w:t>
      </w:r>
    </w:p>
    <w:p w14:paraId="6470568F" w14:textId="77777777" w:rsidR="00DD7D94" w:rsidRDefault="00DD7D94" w:rsidP="00DD7D94">
      <w:pPr>
        <w:pStyle w:val="Heading4"/>
      </w:pPr>
      <w:r>
        <w:t>Non-Functional Requirements</w:t>
      </w:r>
    </w:p>
    <w:p w14:paraId="44B58749" w14:textId="77777777" w:rsidR="005961D3" w:rsidRDefault="005961D3" w:rsidP="00BB6A63"/>
    <w:p w14:paraId="0313E579" w14:textId="77777777" w:rsidR="005961D3" w:rsidRDefault="005961D3" w:rsidP="005961D3">
      <w:pPr>
        <w:rPr>
          <w:color w:val="A6A6A6" w:themeColor="background1" w:themeShade="A6"/>
        </w:rPr>
      </w:pPr>
      <w:r>
        <w:rPr>
          <w:color w:val="A6A6A6" w:themeColor="background1" w:themeShade="A6"/>
        </w:rPr>
        <w:t>No Non-Functional Requirements specified.</w:t>
      </w:r>
    </w:p>
    <w:p w14:paraId="2D57004A" w14:textId="77777777" w:rsidR="00DF462B" w:rsidRDefault="00427220" w:rsidP="00DF462B">
      <w:pPr>
        <w:pStyle w:val="Heading4"/>
      </w:pPr>
      <w:r>
        <w:t>Functional</w:t>
      </w:r>
      <w:r w:rsidR="00DF462B">
        <w:t xml:space="preserve"> Safety Requirements</w:t>
      </w:r>
    </w:p>
    <w:p w14:paraId="7DB2EC9A" w14:textId="77777777" w:rsidR="00DF462B" w:rsidRDefault="00DF462B" w:rsidP="00DF462B">
      <w:pPr>
        <w:rPr>
          <w:highlight w:val="yellow"/>
        </w:rPr>
      </w:pPr>
    </w:p>
    <w:p w14:paraId="542BB8F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C64DB97" w14:textId="77777777" w:rsidR="00DD7D94" w:rsidRDefault="00DD7D94" w:rsidP="00DD7D94">
      <w:pPr>
        <w:pStyle w:val="Heading4"/>
      </w:pPr>
      <w:r>
        <w:t>Other Requirements</w:t>
      </w:r>
    </w:p>
    <w:p w14:paraId="3448F83D" w14:textId="77777777" w:rsidR="00DD7D94" w:rsidRDefault="00DD7D94" w:rsidP="00DD7D94">
      <w:pPr>
        <w:pStyle w:val="Heading5"/>
      </w:pPr>
      <w:r>
        <w:t>Design Requirements</w:t>
      </w:r>
    </w:p>
    <w:p w14:paraId="6E680177" w14:textId="77777777" w:rsidR="005961D3" w:rsidRDefault="005961D3" w:rsidP="00CA4A62"/>
    <w:p w14:paraId="270D331C" w14:textId="77777777" w:rsidR="005961D3" w:rsidRDefault="005961D3" w:rsidP="005961D3">
      <w:pPr>
        <w:rPr>
          <w:color w:val="A6A6A6" w:themeColor="background1" w:themeShade="A6"/>
        </w:rPr>
      </w:pPr>
      <w:r>
        <w:rPr>
          <w:color w:val="A6A6A6" w:themeColor="background1" w:themeShade="A6"/>
        </w:rPr>
        <w:t>No Design Requirements specified.</w:t>
      </w:r>
    </w:p>
    <w:p w14:paraId="406E7CD5" w14:textId="77777777" w:rsidR="00CA4A62" w:rsidRDefault="00CA4A62" w:rsidP="00CA4A62">
      <w:pPr>
        <w:pStyle w:val="Heading4"/>
      </w:pPr>
      <w:r>
        <w:lastRenderedPageBreak/>
        <w:t>Uncategorized Requirements</w:t>
      </w:r>
    </w:p>
    <w:p w14:paraId="69B7D20A" w14:textId="77777777" w:rsidR="005961D3" w:rsidRDefault="005961D3" w:rsidP="00CA4A62"/>
    <w:p w14:paraId="4C01C198" w14:textId="77777777" w:rsidR="001F5E54" w:rsidRPr="0017445F" w:rsidRDefault="006E25A5" w:rsidP="001F5E54">
      <w:pPr>
        <w:pStyle w:val="RERequirement"/>
        <w:shd w:val="clear" w:color="auto" w:fill="F2F2F2" w:themeFill="background1" w:themeFillShade="F2"/>
      </w:pPr>
      <w:r>
        <w:t>R_Sent_App_30</w:t>
      </w:r>
      <w:r w:rsidR="00AE04B0">
        <w:t xml:space="preserve"> Stream - Terminate</w:t>
      </w:r>
    </w:p>
    <w:p w14:paraId="7A6CB6A3" w14:textId="77777777" w:rsidR="001F5E54" w:rsidRDefault="00AE04B0" w:rsidP="001F5E54">
      <w:pPr>
        <w:rPr>
          <w:rFonts w:cs="Arial"/>
        </w:rPr>
      </w:pPr>
      <w:r>
        <w:rPr>
          <w:rFonts w:cs="Arial"/>
        </w:rPr>
        <w:t>At anytime, the Ford Pass Application shall allow user to terminate video feed on the Ford Pass application.</w:t>
      </w:r>
    </w:p>
    <w:p w14:paraId="37A783E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2A585B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7CE68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R_Sent_App_30</w:t>
            </w:r>
          </w:p>
        </w:tc>
      </w:tr>
      <w:tr w:rsidR="001F5E54" w:rsidRPr="00FD127C" w14:paraId="1A434F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06A24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8D5D5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allows user to close the video stream</w:t>
            </w:r>
          </w:p>
        </w:tc>
      </w:tr>
      <w:tr w:rsidR="001F5E54" w:rsidRPr="00FD127C" w14:paraId="0004A3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58C92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29D60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460DD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0EF62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071296" w14:textId="77777777" w:rsidR="00E77D14" w:rsidRDefault="00E77D14"/>
        </w:tc>
      </w:tr>
      <w:tr w:rsidR="001F5E54" w:rsidRPr="00FD127C" w14:paraId="0A6337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2FD53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12CD3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584A1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203A23" w14:textId="77777777" w:rsidR="00E77D14" w:rsidRDefault="00E77D14"/>
        </w:tc>
      </w:tr>
      <w:tr w:rsidR="001F5E54" w:rsidRPr="00FD127C" w14:paraId="6DA396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52C50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5CF18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9ADC9D1" wp14:editId="7B2443A5">
                  <wp:extent cx="152400" cy="152400"/>
                  <wp:effectExtent l="0" t="0" r="0" b="0"/>
                  <wp:docPr id="1890" name="Picture 257461780.jpg" descr="25746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 name="25746178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R_F_Sentinel_00023 Stream - Terminate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ABE33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39E218" w14:textId="77777777" w:rsidR="00E77D14" w:rsidRDefault="00E77D14"/>
        </w:tc>
      </w:tr>
      <w:tr w:rsidR="001F5E54" w:rsidRPr="00FD127C" w14:paraId="45D731E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CF8A8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0315DF"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6ACCE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4378EE"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83397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3FC0E0" w14:textId="77777777" w:rsidR="00E77D14" w:rsidRDefault="00E77D14"/>
        </w:tc>
      </w:tr>
      <w:tr w:rsidR="001F5E54" w:rsidRPr="00FD127C" w14:paraId="2FB2572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A18324" w14:textId="77777777" w:rsidR="001F5E54" w:rsidRPr="00FD127C" w:rsidRDefault="0052661D" w:rsidP="00A84EEF">
            <w:pPr>
              <w:rPr>
                <w:rFonts w:cs="Arial"/>
                <w:bCs/>
                <w:color w:val="808080" w:themeColor="background1" w:themeShade="80"/>
                <w:sz w:val="16"/>
                <w:szCs w:val="14"/>
              </w:rPr>
            </w:pPr>
            <w:hyperlink r:id="rId21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30E65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00EDD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7C77160" w14:textId="77777777" w:rsidR="000D7866" w:rsidRPr="00E47D48" w:rsidRDefault="000D7866" w:rsidP="00E47D48">
      <w:pPr>
        <w:rPr>
          <w:color w:val="FF0000"/>
        </w:rPr>
      </w:pPr>
    </w:p>
    <w:p w14:paraId="69555EC4" w14:textId="77777777" w:rsidR="009C1EEC" w:rsidRDefault="000D732E" w:rsidP="0061324D">
      <w:pPr>
        <w:pStyle w:val="Heading2"/>
        <w:numPr>
          <w:ilvl w:val="1"/>
          <w:numId w:val="4"/>
        </w:numPr>
      </w:pPr>
      <w:r>
        <w:t xml:space="preserve">Logical Function </w:t>
      </w:r>
      <w:r>
        <w:rPr>
          <w:noProof/>
        </w:rPr>
        <w:drawing>
          <wp:inline distT="0" distB="0" distL="0" distR="0" wp14:anchorId="39440049" wp14:editId="00CBC75E">
            <wp:extent cx="152400" cy="152400"/>
            <wp:effectExtent l="0" t="0" r="0" b="0"/>
            <wp:docPr id="1892"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 name="-3780165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98" w:name="_52e794c5ce79e9dc0d153fe2721686c9"/>
      <w:r w:rsidR="008E73AE">
        <w:t>Process Intruder Signals</w:t>
      </w:r>
      <w:bookmarkEnd w:id="198"/>
    </w:p>
    <w:p w14:paraId="0B217ED1" w14:textId="77777777" w:rsidR="0061785D" w:rsidRDefault="0061785D" w:rsidP="00783BCF">
      <w:pPr>
        <w:pStyle w:val="Heading3"/>
      </w:pPr>
      <w:r>
        <w:t xml:space="preserve">Function </w:t>
      </w:r>
      <w:r w:rsidR="00283752">
        <w:t>Overview</w:t>
      </w:r>
    </w:p>
    <w:p w14:paraId="1F0AC3D6" w14:textId="77777777" w:rsidR="00427220" w:rsidRDefault="000D732E" w:rsidP="00427220">
      <w:pPr>
        <w:pStyle w:val="Heading4"/>
      </w:pPr>
      <w:r>
        <w:t xml:space="preserve">Function </w:t>
      </w:r>
      <w:r w:rsidR="00283752">
        <w:t>Description</w:t>
      </w:r>
    </w:p>
    <w:p w14:paraId="7B07AD26" w14:textId="77777777" w:rsidR="00794B45" w:rsidRDefault="00794B45" w:rsidP="009C1EEC">
      <w:pPr>
        <w:contextualSpacing/>
      </w:pPr>
    </w:p>
    <w:p w14:paraId="708A84C9" w14:textId="77777777" w:rsidR="00AC0C92" w:rsidRDefault="00AC0C92" w:rsidP="009C1EEC">
      <w:pPr>
        <w:contextualSpacing/>
      </w:pPr>
      <w:r>
        <w:t>Function is allocated to:</w:t>
      </w:r>
    </w:p>
    <w:p w14:paraId="0D150823" w14:textId="77777777" w:rsidR="00AC0C92" w:rsidRDefault="00604AF5" w:rsidP="0061324D">
      <w:pPr>
        <w:pStyle w:val="ListParagraph"/>
        <w:numPr>
          <w:ilvl w:val="0"/>
          <w:numId w:val="13"/>
        </w:numPr>
        <w:contextualSpacing/>
      </w:pPr>
      <w:r>
        <w:rPr>
          <w:noProof/>
        </w:rPr>
        <w:drawing>
          <wp:inline distT="0" distB="0" distL="0" distR="0" wp14:anchorId="24AC0245" wp14:editId="75DFCF7B">
            <wp:extent cx="152400" cy="152400"/>
            <wp:effectExtent l="0" t="0" r="0" b="0"/>
            <wp:docPr id="1894"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360 surround front video/image provider</w:t>
      </w:r>
      <w:r>
        <w:t xml:space="preserve"> &lt;&lt;Logical&gt;&gt;</w:t>
      </w:r>
    </w:p>
    <w:p w14:paraId="7AE5D697" w14:textId="77777777" w:rsidR="00AC0C92" w:rsidRDefault="00604AF5" w:rsidP="0061324D">
      <w:pPr>
        <w:pStyle w:val="ListParagraph"/>
        <w:numPr>
          <w:ilvl w:val="0"/>
          <w:numId w:val="13"/>
        </w:numPr>
        <w:contextualSpacing/>
      </w:pPr>
      <w:r>
        <w:rPr>
          <w:noProof/>
        </w:rPr>
        <w:drawing>
          <wp:inline distT="0" distB="0" distL="0" distR="0" wp14:anchorId="262792CA" wp14:editId="57371D3B">
            <wp:extent cx="152400" cy="152400"/>
            <wp:effectExtent l="0" t="0" r="0" b="0"/>
            <wp:docPr id="189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360 surround left video/image provider</w:t>
      </w:r>
      <w:r>
        <w:t xml:space="preserve"> &lt;&lt;Logical&gt;&gt;</w:t>
      </w:r>
    </w:p>
    <w:p w14:paraId="5E6661AE" w14:textId="77777777" w:rsidR="00AC0C92" w:rsidRDefault="00604AF5" w:rsidP="0061324D">
      <w:pPr>
        <w:pStyle w:val="ListParagraph"/>
        <w:numPr>
          <w:ilvl w:val="0"/>
          <w:numId w:val="13"/>
        </w:numPr>
        <w:contextualSpacing/>
      </w:pPr>
      <w:r>
        <w:rPr>
          <w:noProof/>
        </w:rPr>
        <w:drawing>
          <wp:inline distT="0" distB="0" distL="0" distR="0" wp14:anchorId="78695611" wp14:editId="7C17D11E">
            <wp:extent cx="152400" cy="152400"/>
            <wp:effectExtent l="0" t="0" r="0" b="0"/>
            <wp:docPr id="1898"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360 surround rear video/image provider</w:t>
      </w:r>
      <w:r>
        <w:t xml:space="preserve"> &lt;&lt;Logical&gt;&gt;</w:t>
      </w:r>
    </w:p>
    <w:p w14:paraId="18BE2FBF" w14:textId="77777777" w:rsidR="00AC0C92" w:rsidRDefault="00604AF5" w:rsidP="0061324D">
      <w:pPr>
        <w:pStyle w:val="ListParagraph"/>
        <w:numPr>
          <w:ilvl w:val="0"/>
          <w:numId w:val="13"/>
        </w:numPr>
        <w:contextualSpacing/>
      </w:pPr>
      <w:r>
        <w:rPr>
          <w:noProof/>
        </w:rPr>
        <w:drawing>
          <wp:inline distT="0" distB="0" distL="0" distR="0" wp14:anchorId="38BE7159" wp14:editId="7D0F2A23">
            <wp:extent cx="152400" cy="152400"/>
            <wp:effectExtent l="0" t="0" r="0" b="0"/>
            <wp:docPr id="190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360 surround right video/image provider</w:t>
      </w:r>
      <w:r>
        <w:t xml:space="preserve"> &lt;&lt;Logical&gt;&gt;</w:t>
      </w:r>
    </w:p>
    <w:p w14:paraId="533A7C91" w14:textId="77777777" w:rsidR="00AC0C92" w:rsidRDefault="00604AF5" w:rsidP="0061324D">
      <w:pPr>
        <w:pStyle w:val="ListParagraph"/>
        <w:numPr>
          <w:ilvl w:val="0"/>
          <w:numId w:val="13"/>
        </w:numPr>
        <w:contextualSpacing/>
      </w:pPr>
      <w:r>
        <w:rPr>
          <w:noProof/>
        </w:rPr>
        <w:drawing>
          <wp:inline distT="0" distB="0" distL="0" distR="0" wp14:anchorId="49D07381" wp14:editId="5CEC0031">
            <wp:extent cx="152400" cy="152400"/>
            <wp:effectExtent l="0" t="0" r="0" b="0"/>
            <wp:docPr id="1902"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Ajar status provider</w:t>
      </w:r>
      <w:r>
        <w:t xml:space="preserve"> &lt;&lt;Logical&gt;&gt;</w:t>
      </w:r>
    </w:p>
    <w:p w14:paraId="05C999C6" w14:textId="77777777" w:rsidR="00AC0C92" w:rsidRDefault="00604AF5" w:rsidP="0061324D">
      <w:pPr>
        <w:pStyle w:val="ListParagraph"/>
        <w:numPr>
          <w:ilvl w:val="0"/>
          <w:numId w:val="13"/>
        </w:numPr>
        <w:contextualSpacing/>
      </w:pPr>
      <w:r>
        <w:rPr>
          <w:noProof/>
        </w:rPr>
        <w:drawing>
          <wp:inline distT="0" distB="0" distL="0" distR="0" wp14:anchorId="64D039F4" wp14:editId="234C43E6">
            <wp:extent cx="152400" cy="152400"/>
            <wp:effectExtent l="0" t="0" r="0" b="0"/>
            <wp:docPr id="1904"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Antenna</w:t>
      </w:r>
      <w:r>
        <w:t xml:space="preserve"> &lt;&lt;Logical&gt;&gt;</w:t>
      </w:r>
    </w:p>
    <w:p w14:paraId="221D0544" w14:textId="77777777" w:rsidR="00AC0C92" w:rsidRDefault="00604AF5" w:rsidP="0061324D">
      <w:pPr>
        <w:pStyle w:val="ListParagraph"/>
        <w:numPr>
          <w:ilvl w:val="0"/>
          <w:numId w:val="13"/>
        </w:numPr>
        <w:contextualSpacing/>
      </w:pPr>
      <w:r>
        <w:rPr>
          <w:noProof/>
        </w:rPr>
        <w:drawing>
          <wp:inline distT="0" distB="0" distL="0" distR="0" wp14:anchorId="3FD58481" wp14:editId="7D491A4F">
            <wp:extent cx="152400" cy="152400"/>
            <wp:effectExtent l="0" t="0" r="0" b="0"/>
            <wp:docPr id="190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Bed presence detector provider</w:t>
      </w:r>
      <w:r>
        <w:t xml:space="preserve"> &lt;&lt;Logical&gt;&gt;</w:t>
      </w:r>
    </w:p>
    <w:p w14:paraId="4E5FCE5B" w14:textId="77777777" w:rsidR="00AC0C92" w:rsidRDefault="00604AF5" w:rsidP="0061324D">
      <w:pPr>
        <w:pStyle w:val="ListParagraph"/>
        <w:numPr>
          <w:ilvl w:val="0"/>
          <w:numId w:val="13"/>
        </w:numPr>
        <w:contextualSpacing/>
      </w:pPr>
      <w:r>
        <w:rPr>
          <w:noProof/>
        </w:rPr>
        <w:drawing>
          <wp:inline distT="0" distB="0" distL="0" distR="0" wp14:anchorId="7883338B" wp14:editId="5C5D5C99">
            <wp:extent cx="152400" cy="152400"/>
            <wp:effectExtent l="0" t="0" r="0" b="0"/>
            <wp:docPr id="1908"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Create Intruder Warning signal</w:t>
      </w:r>
      <w:r>
        <w:t xml:space="preserve"> &lt;&lt;Logical&gt;&gt;</w:t>
      </w:r>
    </w:p>
    <w:p w14:paraId="4C7C4BEE" w14:textId="77777777" w:rsidR="00AC0C92" w:rsidRDefault="00604AF5" w:rsidP="0061324D">
      <w:pPr>
        <w:pStyle w:val="ListParagraph"/>
        <w:numPr>
          <w:ilvl w:val="0"/>
          <w:numId w:val="13"/>
        </w:numPr>
        <w:contextualSpacing/>
      </w:pPr>
      <w:r>
        <w:rPr>
          <w:noProof/>
        </w:rPr>
        <w:drawing>
          <wp:inline distT="0" distB="0" distL="0" distR="0" wp14:anchorId="04B6323A" wp14:editId="5CB189F9">
            <wp:extent cx="152400" cy="152400"/>
            <wp:effectExtent l="0" t="0" r="0" b="0"/>
            <wp:docPr id="191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Electrical energy source</w:t>
      </w:r>
      <w:r>
        <w:t xml:space="preserve"> &lt;&lt;Logical&gt;&gt;</w:t>
      </w:r>
    </w:p>
    <w:p w14:paraId="5779BF41" w14:textId="77777777" w:rsidR="00AC0C92" w:rsidRDefault="00604AF5" w:rsidP="0061324D">
      <w:pPr>
        <w:pStyle w:val="ListParagraph"/>
        <w:numPr>
          <w:ilvl w:val="0"/>
          <w:numId w:val="13"/>
        </w:numPr>
        <w:contextualSpacing/>
      </w:pPr>
      <w:r>
        <w:rPr>
          <w:noProof/>
        </w:rPr>
        <w:drawing>
          <wp:inline distT="0" distB="0" distL="0" distR="0" wp14:anchorId="22070A6C" wp14:editId="03279978">
            <wp:extent cx="152400" cy="152400"/>
            <wp:effectExtent l="0" t="0" r="0" b="0"/>
            <wp:docPr id="1912"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Environment</w:t>
      </w:r>
      <w:r>
        <w:t xml:space="preserve"> &lt;&lt;Logical&gt;&gt;</w:t>
      </w:r>
    </w:p>
    <w:p w14:paraId="74AAF9A0" w14:textId="77777777" w:rsidR="00AC0C92" w:rsidRDefault="00604AF5" w:rsidP="0061324D">
      <w:pPr>
        <w:pStyle w:val="ListParagraph"/>
        <w:numPr>
          <w:ilvl w:val="0"/>
          <w:numId w:val="13"/>
        </w:numPr>
        <w:contextualSpacing/>
      </w:pPr>
      <w:r>
        <w:rPr>
          <w:noProof/>
        </w:rPr>
        <w:drawing>
          <wp:inline distT="0" distB="0" distL="0" distR="0" wp14:anchorId="213747F8" wp14:editId="60D0B17D">
            <wp:extent cx="152400" cy="152400"/>
            <wp:effectExtent l="0" t="0" r="0" b="0"/>
            <wp:docPr id="1914"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Inclination and acceleration sensing provider</w:t>
      </w:r>
      <w:r>
        <w:t xml:space="preserve"> &lt;&lt;Logical&gt;&gt;</w:t>
      </w:r>
    </w:p>
    <w:p w14:paraId="5E37673C" w14:textId="77777777" w:rsidR="00AC0C92" w:rsidRDefault="00604AF5" w:rsidP="0061324D">
      <w:pPr>
        <w:pStyle w:val="ListParagraph"/>
        <w:numPr>
          <w:ilvl w:val="0"/>
          <w:numId w:val="13"/>
        </w:numPr>
        <w:contextualSpacing/>
      </w:pPr>
      <w:r>
        <w:rPr>
          <w:noProof/>
        </w:rPr>
        <w:drawing>
          <wp:inline distT="0" distB="0" distL="0" distR="0" wp14:anchorId="4135E253" wp14:editId="4B3862CB">
            <wp:extent cx="152400" cy="152400"/>
            <wp:effectExtent l="0" t="0" r="0" b="0"/>
            <wp:docPr id="1916"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Interior Camera - 2nd Row/Bed / Cargo video/image provider</w:t>
      </w:r>
      <w:r>
        <w:t xml:space="preserve"> &lt;&lt;Logical&gt;&gt;</w:t>
      </w:r>
    </w:p>
    <w:p w14:paraId="0E80493C" w14:textId="77777777" w:rsidR="00AC0C92" w:rsidRDefault="00604AF5" w:rsidP="0061324D">
      <w:pPr>
        <w:pStyle w:val="ListParagraph"/>
        <w:numPr>
          <w:ilvl w:val="0"/>
          <w:numId w:val="13"/>
        </w:numPr>
        <w:contextualSpacing/>
      </w:pPr>
      <w:r>
        <w:rPr>
          <w:noProof/>
        </w:rPr>
        <w:drawing>
          <wp:inline distT="0" distB="0" distL="0" distR="0" wp14:anchorId="4D32DB04" wp14:editId="3308F70E">
            <wp:extent cx="152400" cy="152400"/>
            <wp:effectExtent l="0" t="0" r="0" b="0"/>
            <wp:docPr id="1918"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Intrusion and inclination sensing provider</w:t>
      </w:r>
      <w:r>
        <w:t xml:space="preserve"> &lt;&lt;Logical&gt;&gt;</w:t>
      </w:r>
    </w:p>
    <w:p w14:paraId="6A862D81" w14:textId="77777777" w:rsidR="00AC0C92" w:rsidRDefault="00604AF5" w:rsidP="0061324D">
      <w:pPr>
        <w:pStyle w:val="ListParagraph"/>
        <w:numPr>
          <w:ilvl w:val="0"/>
          <w:numId w:val="13"/>
        </w:numPr>
        <w:contextualSpacing/>
      </w:pPr>
      <w:r>
        <w:rPr>
          <w:noProof/>
        </w:rPr>
        <w:drawing>
          <wp:inline distT="0" distB="0" distL="0" distR="0" wp14:anchorId="79FA9C50" wp14:editId="1E4BAD2A">
            <wp:extent cx="152400" cy="152400"/>
            <wp:effectExtent l="0" t="0" r="0" b="0"/>
            <wp:docPr id="1920"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 xml:space="preserve">Provide Perimeter/CSM Alarm </w:t>
      </w:r>
      <w:r>
        <w:t xml:space="preserve"> &lt;&lt;Logical&gt;&gt;</w:t>
      </w:r>
    </w:p>
    <w:p w14:paraId="388C9C3C" w14:textId="77777777" w:rsidR="00AC0C92" w:rsidRDefault="00604AF5" w:rsidP="0061324D">
      <w:pPr>
        <w:pStyle w:val="ListParagraph"/>
        <w:numPr>
          <w:ilvl w:val="0"/>
          <w:numId w:val="13"/>
        </w:numPr>
        <w:contextualSpacing/>
      </w:pPr>
      <w:r>
        <w:rPr>
          <w:noProof/>
        </w:rPr>
        <w:drawing>
          <wp:inline distT="0" distB="0" distL="0" distR="0" wp14:anchorId="583EE0B9" wp14:editId="7F400972">
            <wp:extent cx="152400" cy="152400"/>
            <wp:effectExtent l="0" t="0" r="0" b="0"/>
            <wp:docPr id="1922" name="Picture 852948613.jpg" descr="852948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 name="852948613.jpg"/>
                    <pic:cNvPicPr/>
                  </pic:nvPicPr>
                  <pic:blipFill>
                    <a:blip r:embed="rId40" cstate="print"/>
                    <a:stretch>
                      <a:fillRect/>
                    </a:stretch>
                  </pic:blipFill>
                  <pic:spPr>
                    <a:xfrm>
                      <a:off x="0" y="0"/>
                      <a:ext cx="152400" cy="152400"/>
                    </a:xfrm>
                    <a:prstGeom prst="rect">
                      <a:avLst/>
                    </a:prstGeom>
                  </pic:spPr>
                </pic:pic>
              </a:graphicData>
            </a:graphic>
          </wp:inline>
        </w:drawing>
      </w:r>
      <w:r>
        <w:t xml:space="preserve">  </w:t>
      </w:r>
      <w:r w:rsidR="00AC0C92">
        <w:t>Sentinel</w:t>
      </w:r>
      <w:r>
        <w:t xml:space="preserve"> &lt;&lt;Feature&gt;&gt;</w:t>
      </w:r>
    </w:p>
    <w:p w14:paraId="055272A2" w14:textId="77777777" w:rsidR="00AC0C92" w:rsidRDefault="00604AF5" w:rsidP="0061324D">
      <w:pPr>
        <w:pStyle w:val="ListParagraph"/>
        <w:numPr>
          <w:ilvl w:val="0"/>
          <w:numId w:val="13"/>
        </w:numPr>
        <w:contextualSpacing/>
      </w:pPr>
      <w:r>
        <w:rPr>
          <w:noProof/>
        </w:rPr>
        <w:drawing>
          <wp:inline distT="0" distB="0" distL="0" distR="0" wp14:anchorId="56B75E5D" wp14:editId="53ABEAAE">
            <wp:extent cx="152400" cy="152400"/>
            <wp:effectExtent l="0" t="0" r="0" b="0"/>
            <wp:docPr id="1924"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Ultrasonic sensing provider</w:t>
      </w:r>
      <w:r>
        <w:t xml:space="preserve"> &lt;&lt;Logical&gt;&gt;</w:t>
      </w:r>
    </w:p>
    <w:p w14:paraId="4704533E" w14:textId="77777777" w:rsidR="00AC0C92" w:rsidRDefault="00604AF5" w:rsidP="0061324D">
      <w:pPr>
        <w:pStyle w:val="ListParagraph"/>
        <w:numPr>
          <w:ilvl w:val="0"/>
          <w:numId w:val="13"/>
        </w:numPr>
        <w:contextualSpacing/>
      </w:pPr>
      <w:r>
        <w:rPr>
          <w:noProof/>
        </w:rPr>
        <w:drawing>
          <wp:inline distT="0" distB="0" distL="0" distR="0" wp14:anchorId="0556E756" wp14:editId="71F584B6">
            <wp:extent cx="152400" cy="152400"/>
            <wp:effectExtent l="0" t="0" r="0" b="0"/>
            <wp:docPr id="1926"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Vehicle</w:t>
      </w:r>
      <w:r>
        <w:t xml:space="preserve"> &lt;&lt;Logical&gt;&gt;</w:t>
      </w:r>
    </w:p>
    <w:p w14:paraId="0BFA59AD" w14:textId="77777777" w:rsidR="00AC0C92" w:rsidRDefault="00604AF5" w:rsidP="0061324D">
      <w:pPr>
        <w:pStyle w:val="ListParagraph"/>
        <w:numPr>
          <w:ilvl w:val="0"/>
          <w:numId w:val="13"/>
        </w:numPr>
        <w:contextualSpacing/>
      </w:pPr>
      <w:r>
        <w:rPr>
          <w:noProof/>
        </w:rPr>
        <w:drawing>
          <wp:inline distT="0" distB="0" distL="0" distR="0" wp14:anchorId="72F13C57" wp14:editId="2BA4CA1F">
            <wp:extent cx="152400" cy="152400"/>
            <wp:effectExtent l="0" t="0" r="0" b="0"/>
            <wp:docPr id="1928"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Vehicle Acceleration Detector</w:t>
      </w:r>
      <w:r>
        <w:t xml:space="preserve"> &lt;&lt;Logical&gt;&gt;</w:t>
      </w:r>
    </w:p>
    <w:p w14:paraId="1E4F07C2" w14:textId="77777777" w:rsidR="00AC0C92" w:rsidRDefault="00604AF5" w:rsidP="0061324D">
      <w:pPr>
        <w:pStyle w:val="ListParagraph"/>
        <w:numPr>
          <w:ilvl w:val="0"/>
          <w:numId w:val="13"/>
        </w:numPr>
        <w:contextualSpacing/>
      </w:pPr>
      <w:r>
        <w:rPr>
          <w:noProof/>
        </w:rPr>
        <w:drawing>
          <wp:inline distT="0" distB="0" distL="0" distR="0" wp14:anchorId="6BEACC1E" wp14:editId="29A59855">
            <wp:extent cx="152400" cy="152400"/>
            <wp:effectExtent l="0" t="0" r="0" b="0"/>
            <wp:docPr id="1930" name="Picture -854749736.jpg" descr="-85474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 name="-85474973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Vehicle accesories monitor and controller</w:t>
      </w:r>
      <w:r>
        <w:t xml:space="preserve"> &lt;&lt;Logical&gt;&gt;</w:t>
      </w:r>
    </w:p>
    <w:p w14:paraId="58E96302" w14:textId="77777777" w:rsidR="00AC0C92" w:rsidRDefault="00604AF5" w:rsidP="0061324D">
      <w:pPr>
        <w:pStyle w:val="ListParagraph"/>
        <w:numPr>
          <w:ilvl w:val="0"/>
          <w:numId w:val="13"/>
        </w:numPr>
        <w:contextualSpacing/>
      </w:pPr>
      <w:r>
        <w:rPr>
          <w:noProof/>
        </w:rPr>
        <w:drawing>
          <wp:inline distT="0" distB="0" distL="0" distR="0" wp14:anchorId="50D1AB0D" wp14:editId="169BF814">
            <wp:extent cx="152400" cy="152400"/>
            <wp:effectExtent l="0" t="0" r="0" b="0"/>
            <wp:docPr id="1932"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Vehicle tracking control</w:t>
      </w:r>
      <w:r>
        <w:t xml:space="preserve"> &lt;&lt;Logical&gt;&gt;</w:t>
      </w:r>
    </w:p>
    <w:p w14:paraId="0C883326" w14:textId="77777777" w:rsidR="00794B45" w:rsidRDefault="00794B45" w:rsidP="009C1EEC">
      <w:pPr>
        <w:contextualSpacing/>
      </w:pPr>
    </w:p>
    <w:p w14:paraId="601EF01A" w14:textId="77777777" w:rsidR="009C1EEC" w:rsidRDefault="009C1EEC" w:rsidP="009C1EEC">
      <w:pPr>
        <w:contextualSpacing/>
      </w:pPr>
      <w:r w:rsidRPr="00A554C4">
        <w:t>Process signals( out alarm trigger, alarm trigger )</w:t>
      </w:r>
    </w:p>
    <w:p w14:paraId="1DEDF13C" w14:textId="77777777" w:rsidR="00282E2C" w:rsidRDefault="000D732E" w:rsidP="00FD32A2">
      <w:pPr>
        <w:pStyle w:val="Heading4"/>
      </w:pPr>
      <w:r>
        <w:t xml:space="preserve">Function </w:t>
      </w:r>
      <w:r w:rsidR="00282E2C">
        <w:t>Variants</w:t>
      </w:r>
    </w:p>
    <w:p w14:paraId="4C4C51D4" w14:textId="77777777" w:rsidR="00282E2C" w:rsidRDefault="00282E2C" w:rsidP="00282E2C"/>
    <w:p w14:paraId="26EC1359"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7833A63" w14:textId="77777777" w:rsidTr="00EB7D77">
        <w:trPr>
          <w:trHeight w:val="314"/>
        </w:trPr>
        <w:tc>
          <w:tcPr>
            <w:tcW w:w="2523" w:type="dxa"/>
            <w:shd w:val="clear" w:color="auto" w:fill="D9D9D9" w:themeFill="background1" w:themeFillShade="D9"/>
          </w:tcPr>
          <w:p w14:paraId="49AF154C"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CD0E7E3"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555CE327"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9CBCD46" w14:textId="77777777" w:rsidTr="00EB7D77">
        <w:trPr>
          <w:trHeight w:val="198"/>
        </w:trPr>
        <w:tc>
          <w:tcPr>
            <w:tcW w:w="2523" w:type="dxa"/>
          </w:tcPr>
          <w:p w14:paraId="3063E565"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03643015" w14:textId="77777777" w:rsidR="000D732E" w:rsidRPr="009E3B7C" w:rsidRDefault="000D732E" w:rsidP="00EB7D77">
            <w:pPr>
              <w:overflowPunct/>
              <w:autoSpaceDE/>
              <w:autoSpaceDN/>
              <w:adjustRightInd/>
              <w:textAlignment w:val="center"/>
              <w:rPr>
                <w:rFonts w:cs="Arial"/>
              </w:rPr>
            </w:pPr>
          </w:p>
        </w:tc>
        <w:tc>
          <w:tcPr>
            <w:tcW w:w="2551" w:type="dxa"/>
          </w:tcPr>
          <w:p w14:paraId="359547AF" w14:textId="77777777" w:rsidR="000D732E" w:rsidRDefault="000D732E" w:rsidP="00EB7D77">
            <w:pPr>
              <w:rPr>
                <w:rFonts w:cs="Arial"/>
                <w:lang w:val="en-GB"/>
              </w:rPr>
            </w:pPr>
            <w:r>
              <w:rPr>
                <w:rFonts w:cs="Arial"/>
                <w:lang w:val="en-GB"/>
              </w:rPr>
              <w:t xml:space="preserve">e.g. ExtLightTechnology = LED </w:t>
            </w:r>
          </w:p>
          <w:p w14:paraId="3AEBC4F0" w14:textId="77777777" w:rsidR="000D732E" w:rsidRDefault="000D732E" w:rsidP="00EB7D77">
            <w:pPr>
              <w:rPr>
                <w:rFonts w:cs="Arial"/>
                <w:lang w:val="en-GB"/>
              </w:rPr>
            </w:pPr>
            <w:r>
              <w:rPr>
                <w:rFonts w:cs="Arial"/>
                <w:lang w:val="en-GB"/>
              </w:rPr>
              <w:lastRenderedPageBreak/>
              <w:t>OR</w:t>
            </w:r>
          </w:p>
          <w:p w14:paraId="01EF0628" w14:textId="77777777" w:rsidR="000D732E" w:rsidRPr="005A344A" w:rsidRDefault="000D732E" w:rsidP="00EB7D77">
            <w:pPr>
              <w:rPr>
                <w:rFonts w:cs="Arial"/>
                <w:lang w:val="en-GB"/>
              </w:rPr>
            </w:pPr>
            <w:r>
              <w:rPr>
                <w:rFonts w:cs="Arial"/>
                <w:lang w:val="en-GB"/>
              </w:rPr>
              <w:t>ExtLightTechnology = Xenon</w:t>
            </w:r>
          </w:p>
        </w:tc>
      </w:tr>
    </w:tbl>
    <w:p w14:paraId="2A8EDEBC" w14:textId="77777777" w:rsidR="000D732E" w:rsidRPr="005067FC" w:rsidRDefault="000D732E" w:rsidP="00282E2C">
      <w:pPr>
        <w:rPr>
          <w:i/>
          <w:color w:val="A6A6A6" w:themeColor="background1" w:themeShade="A6"/>
        </w:rPr>
      </w:pPr>
    </w:p>
    <w:p w14:paraId="460396C8" w14:textId="77777777" w:rsidR="00427220" w:rsidRDefault="00427220" w:rsidP="00FD32A2">
      <w:pPr>
        <w:pStyle w:val="Heading4"/>
      </w:pPr>
      <w:r>
        <w:t>Input Requirements</w:t>
      </w:r>
      <w:r w:rsidR="000D732E">
        <w:t>/Documents</w:t>
      </w:r>
    </w:p>
    <w:p w14:paraId="12BC513F"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36F48D41" w14:textId="77777777" w:rsidTr="00656A21">
        <w:trPr>
          <w:trHeight w:val="20"/>
        </w:trPr>
        <w:tc>
          <w:tcPr>
            <w:tcW w:w="1561" w:type="dxa"/>
            <w:shd w:val="clear" w:color="auto" w:fill="D9D9D9" w:themeFill="background1" w:themeFillShade="D9"/>
          </w:tcPr>
          <w:p w14:paraId="5D85A884"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6B9EA67E" w14:textId="77777777" w:rsidR="000D732E" w:rsidRDefault="000D732E" w:rsidP="00EB7D77">
            <w:pPr>
              <w:rPr>
                <w:rFonts w:ascii="Helvetica" w:hAnsi="Helvetica" w:cs="Helvetica"/>
                <w:sz w:val="16"/>
              </w:rPr>
            </w:pPr>
          </w:p>
          <w:p w14:paraId="4066281C"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2A1D8939"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4A261B62"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2F569FA" w14:textId="77777777" w:rsidR="000D732E" w:rsidRDefault="000D732E" w:rsidP="00EB7D77">
            <w:pPr>
              <w:rPr>
                <w:rFonts w:ascii="Helvetica" w:hAnsi="Helvetica" w:cs="Helvetica"/>
                <w:b/>
              </w:rPr>
            </w:pPr>
            <w:r>
              <w:rPr>
                <w:rFonts w:ascii="Helvetica" w:hAnsi="Helvetica" w:cs="Helvetica"/>
                <w:b/>
              </w:rPr>
              <w:t>Derived Requirement</w:t>
            </w:r>
          </w:p>
          <w:p w14:paraId="0BEF5A77" w14:textId="77777777" w:rsidR="000D732E" w:rsidRDefault="000D732E" w:rsidP="00EB7D77">
            <w:pPr>
              <w:rPr>
                <w:rFonts w:ascii="Helvetica" w:hAnsi="Helvetica" w:cs="Helvetica"/>
                <w:sz w:val="16"/>
              </w:rPr>
            </w:pPr>
          </w:p>
          <w:p w14:paraId="786E3502"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32BEB978" w14:textId="77777777" w:rsidTr="00656A21">
        <w:trPr>
          <w:trHeight w:val="20"/>
        </w:trPr>
        <w:tc>
          <w:tcPr>
            <w:tcW w:w="10211" w:type="dxa"/>
            <w:gridSpan w:val="4"/>
            <w:shd w:val="clear" w:color="auto" w:fill="F2F2F2" w:themeFill="background1" w:themeFillShade="F2"/>
          </w:tcPr>
          <w:p w14:paraId="5EDBD672"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3A321CC5" w14:textId="77777777" w:rsidTr="00656A21">
        <w:trPr>
          <w:trHeight w:val="20"/>
        </w:trPr>
        <w:tc>
          <w:tcPr>
            <w:tcW w:w="1561" w:type="dxa"/>
          </w:tcPr>
          <w:p w14:paraId="59DDF334" w14:textId="77777777" w:rsidR="000D732E" w:rsidRPr="00D410AE" w:rsidRDefault="000D732E" w:rsidP="00EB7D77">
            <w:pPr>
              <w:rPr>
                <w:rFonts w:cs="Arial"/>
              </w:rPr>
            </w:pPr>
          </w:p>
        </w:tc>
        <w:tc>
          <w:tcPr>
            <w:tcW w:w="2694" w:type="dxa"/>
          </w:tcPr>
          <w:p w14:paraId="32C7FE17" w14:textId="77777777" w:rsidR="000D732E" w:rsidRDefault="000D732E" w:rsidP="00EB7D77">
            <w:pPr>
              <w:rPr>
                <w:rFonts w:cs="Arial"/>
              </w:rPr>
            </w:pPr>
            <w:r>
              <w:rPr>
                <w:rFonts w:cs="Arial"/>
              </w:rPr>
              <w:t>&lt;Example:</w:t>
            </w:r>
          </w:p>
          <w:p w14:paraId="3D6B76EC" w14:textId="77777777" w:rsidR="000D732E" w:rsidRPr="00D410AE" w:rsidRDefault="000D732E" w:rsidP="00EB7D77">
            <w:pPr>
              <w:rPr>
                <w:rFonts w:cs="Arial"/>
              </w:rPr>
            </w:pPr>
            <w:r>
              <w:rPr>
                <w:rFonts w:cs="Arial"/>
              </w:rPr>
              <w:t>id + title of relevant Feature Docs&gt;</w:t>
            </w:r>
          </w:p>
        </w:tc>
        <w:tc>
          <w:tcPr>
            <w:tcW w:w="2694" w:type="dxa"/>
          </w:tcPr>
          <w:p w14:paraId="5EBE08E9" w14:textId="77777777" w:rsidR="000D732E" w:rsidRPr="00D410AE" w:rsidRDefault="000D732E" w:rsidP="00EB7D77">
            <w:pPr>
              <w:rPr>
                <w:rFonts w:cs="Arial"/>
              </w:rPr>
            </w:pPr>
            <w:r>
              <w:rPr>
                <w:rFonts w:cs="Arial"/>
              </w:rPr>
              <w:t>&lt;Example: “Requirements of Feature …”&gt;</w:t>
            </w:r>
          </w:p>
        </w:tc>
        <w:tc>
          <w:tcPr>
            <w:tcW w:w="3262" w:type="dxa"/>
          </w:tcPr>
          <w:p w14:paraId="3B68AFEE"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12"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0F572777" w14:textId="77777777" w:rsidTr="00656A21">
        <w:trPr>
          <w:trHeight w:val="20"/>
        </w:trPr>
        <w:tc>
          <w:tcPr>
            <w:tcW w:w="1561" w:type="dxa"/>
          </w:tcPr>
          <w:p w14:paraId="2F868D34" w14:textId="77777777" w:rsidR="000D732E" w:rsidRPr="00D410AE" w:rsidRDefault="000D732E" w:rsidP="00EB7D77">
            <w:pPr>
              <w:rPr>
                <w:rFonts w:cs="Arial"/>
              </w:rPr>
            </w:pPr>
          </w:p>
        </w:tc>
        <w:tc>
          <w:tcPr>
            <w:tcW w:w="2694" w:type="dxa"/>
          </w:tcPr>
          <w:p w14:paraId="57E3E359" w14:textId="77777777" w:rsidR="000D732E" w:rsidRDefault="000D732E" w:rsidP="00EB7D77">
            <w:pPr>
              <w:rPr>
                <w:rFonts w:cs="Arial"/>
              </w:rPr>
            </w:pPr>
          </w:p>
        </w:tc>
        <w:tc>
          <w:tcPr>
            <w:tcW w:w="2694" w:type="dxa"/>
          </w:tcPr>
          <w:p w14:paraId="5C95B6E8" w14:textId="77777777" w:rsidR="000D732E" w:rsidRDefault="000D732E" w:rsidP="00EB7D77">
            <w:pPr>
              <w:rPr>
                <w:rFonts w:cs="Arial"/>
              </w:rPr>
            </w:pPr>
          </w:p>
        </w:tc>
        <w:tc>
          <w:tcPr>
            <w:tcW w:w="3262" w:type="dxa"/>
          </w:tcPr>
          <w:p w14:paraId="7696B97F" w14:textId="77777777" w:rsidR="000D732E" w:rsidRDefault="000D732E" w:rsidP="00EB7D77">
            <w:pPr>
              <w:rPr>
                <w:rFonts w:cs="Arial"/>
              </w:rPr>
            </w:pPr>
          </w:p>
        </w:tc>
      </w:tr>
      <w:tr w:rsidR="000D732E" w:rsidRPr="007C20FA" w14:paraId="783808FA" w14:textId="77777777" w:rsidTr="00656A21">
        <w:trPr>
          <w:trHeight w:val="20"/>
        </w:trPr>
        <w:tc>
          <w:tcPr>
            <w:tcW w:w="10211" w:type="dxa"/>
            <w:gridSpan w:val="4"/>
            <w:shd w:val="clear" w:color="auto" w:fill="F2F2F2" w:themeFill="background1" w:themeFillShade="F2"/>
          </w:tcPr>
          <w:p w14:paraId="1D91AA1E"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0305E15C" w14:textId="77777777" w:rsidTr="00656A21">
        <w:trPr>
          <w:trHeight w:val="20"/>
        </w:trPr>
        <w:tc>
          <w:tcPr>
            <w:tcW w:w="1561" w:type="dxa"/>
          </w:tcPr>
          <w:p w14:paraId="18BD54FC" w14:textId="77777777" w:rsidR="000D732E" w:rsidRPr="00D410AE" w:rsidRDefault="000D732E" w:rsidP="00EB7D77">
            <w:pPr>
              <w:rPr>
                <w:rFonts w:cs="Arial"/>
              </w:rPr>
            </w:pPr>
          </w:p>
        </w:tc>
        <w:tc>
          <w:tcPr>
            <w:tcW w:w="2694" w:type="dxa"/>
          </w:tcPr>
          <w:p w14:paraId="32720C42" w14:textId="77777777" w:rsidR="000D732E" w:rsidRPr="00D410AE" w:rsidRDefault="000D732E" w:rsidP="00EB7D77">
            <w:pPr>
              <w:rPr>
                <w:rFonts w:cs="Arial"/>
              </w:rPr>
            </w:pPr>
            <w:r>
              <w:rPr>
                <w:rFonts w:cs="Arial"/>
              </w:rPr>
              <w:t>&lt;Example: some SDS (requirement)&gt;</w:t>
            </w:r>
          </w:p>
        </w:tc>
        <w:tc>
          <w:tcPr>
            <w:tcW w:w="2694" w:type="dxa"/>
          </w:tcPr>
          <w:p w14:paraId="5C4D091B" w14:textId="77777777" w:rsidR="000D732E" w:rsidRPr="00D410AE" w:rsidRDefault="000D732E" w:rsidP="00EB7D77">
            <w:pPr>
              <w:rPr>
                <w:rFonts w:cs="Arial"/>
              </w:rPr>
            </w:pPr>
          </w:p>
        </w:tc>
        <w:tc>
          <w:tcPr>
            <w:tcW w:w="3262" w:type="dxa"/>
          </w:tcPr>
          <w:p w14:paraId="12633571" w14:textId="77777777" w:rsidR="000D732E" w:rsidRDefault="000D732E" w:rsidP="00EB7D77">
            <w:pPr>
              <w:rPr>
                <w:rFonts w:cs="Arial"/>
              </w:rPr>
            </w:pPr>
          </w:p>
        </w:tc>
      </w:tr>
      <w:tr w:rsidR="000D732E" w:rsidRPr="007C20FA" w14:paraId="7489E4F2" w14:textId="77777777" w:rsidTr="00656A21">
        <w:trPr>
          <w:trHeight w:val="20"/>
        </w:trPr>
        <w:tc>
          <w:tcPr>
            <w:tcW w:w="1561" w:type="dxa"/>
          </w:tcPr>
          <w:p w14:paraId="13A32778" w14:textId="77777777" w:rsidR="000D732E" w:rsidRDefault="000D732E" w:rsidP="00EB7D77">
            <w:pPr>
              <w:rPr>
                <w:rFonts w:cs="Arial"/>
              </w:rPr>
            </w:pPr>
          </w:p>
        </w:tc>
        <w:tc>
          <w:tcPr>
            <w:tcW w:w="2694" w:type="dxa"/>
          </w:tcPr>
          <w:p w14:paraId="752DDE0A" w14:textId="77777777" w:rsidR="000D732E" w:rsidRDefault="000D732E" w:rsidP="00EB7D77">
            <w:pPr>
              <w:rPr>
                <w:rFonts w:cs="Arial"/>
              </w:rPr>
            </w:pPr>
          </w:p>
        </w:tc>
        <w:tc>
          <w:tcPr>
            <w:tcW w:w="2694" w:type="dxa"/>
          </w:tcPr>
          <w:p w14:paraId="7BAC265B" w14:textId="77777777" w:rsidR="000D732E" w:rsidRDefault="000D732E" w:rsidP="00EB7D77">
            <w:pPr>
              <w:rPr>
                <w:rFonts w:cs="Arial"/>
              </w:rPr>
            </w:pPr>
          </w:p>
        </w:tc>
        <w:tc>
          <w:tcPr>
            <w:tcW w:w="3262" w:type="dxa"/>
          </w:tcPr>
          <w:p w14:paraId="164873A9" w14:textId="77777777" w:rsidR="000D732E" w:rsidRDefault="000D732E" w:rsidP="00EB7D77">
            <w:pPr>
              <w:rPr>
                <w:rFonts w:cs="Arial"/>
              </w:rPr>
            </w:pPr>
          </w:p>
        </w:tc>
      </w:tr>
      <w:tr w:rsidR="000D732E" w:rsidRPr="007C20FA" w14:paraId="341D3A70" w14:textId="77777777" w:rsidTr="00656A21">
        <w:trPr>
          <w:trHeight w:val="20"/>
        </w:trPr>
        <w:tc>
          <w:tcPr>
            <w:tcW w:w="10211" w:type="dxa"/>
            <w:gridSpan w:val="4"/>
            <w:shd w:val="clear" w:color="auto" w:fill="F2F2F2" w:themeFill="background1" w:themeFillShade="F2"/>
          </w:tcPr>
          <w:p w14:paraId="69210DD9"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75EE73D3" w14:textId="77777777" w:rsidTr="00656A21">
        <w:trPr>
          <w:trHeight w:val="20"/>
        </w:trPr>
        <w:tc>
          <w:tcPr>
            <w:tcW w:w="1561" w:type="dxa"/>
          </w:tcPr>
          <w:p w14:paraId="6057B726" w14:textId="77777777" w:rsidR="000D732E" w:rsidRPr="00D410AE" w:rsidRDefault="000D732E" w:rsidP="00EB7D77">
            <w:pPr>
              <w:rPr>
                <w:rFonts w:cs="Arial"/>
              </w:rPr>
            </w:pPr>
          </w:p>
        </w:tc>
        <w:tc>
          <w:tcPr>
            <w:tcW w:w="2694" w:type="dxa"/>
          </w:tcPr>
          <w:p w14:paraId="201A0C31" w14:textId="77777777" w:rsidR="000D732E" w:rsidRPr="00D410AE" w:rsidRDefault="000D732E" w:rsidP="00EB7D77">
            <w:pPr>
              <w:rPr>
                <w:rFonts w:cs="Arial"/>
              </w:rPr>
            </w:pPr>
          </w:p>
        </w:tc>
        <w:tc>
          <w:tcPr>
            <w:tcW w:w="2694" w:type="dxa"/>
          </w:tcPr>
          <w:p w14:paraId="2252700C" w14:textId="77777777" w:rsidR="000D732E" w:rsidRPr="00D410AE" w:rsidRDefault="000D732E" w:rsidP="00EB7D77">
            <w:pPr>
              <w:rPr>
                <w:rFonts w:cs="Arial"/>
              </w:rPr>
            </w:pPr>
          </w:p>
        </w:tc>
        <w:tc>
          <w:tcPr>
            <w:tcW w:w="3262" w:type="dxa"/>
          </w:tcPr>
          <w:p w14:paraId="4FA13155" w14:textId="77777777" w:rsidR="000D732E" w:rsidRPr="00D410AE" w:rsidRDefault="000D732E" w:rsidP="00EB7D77">
            <w:pPr>
              <w:rPr>
                <w:rFonts w:cs="Arial"/>
              </w:rPr>
            </w:pPr>
          </w:p>
        </w:tc>
      </w:tr>
      <w:tr w:rsidR="000D732E" w:rsidRPr="007C20FA" w14:paraId="090A9EEA" w14:textId="77777777" w:rsidTr="00656A21">
        <w:trPr>
          <w:trHeight w:val="20"/>
        </w:trPr>
        <w:tc>
          <w:tcPr>
            <w:tcW w:w="10211" w:type="dxa"/>
            <w:gridSpan w:val="4"/>
            <w:shd w:val="clear" w:color="auto" w:fill="F2F2F2" w:themeFill="background1" w:themeFillShade="F2"/>
          </w:tcPr>
          <w:p w14:paraId="57DE5FB6"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2C1B0AEA" w14:textId="77777777" w:rsidTr="00656A21">
        <w:trPr>
          <w:trHeight w:val="20"/>
        </w:trPr>
        <w:tc>
          <w:tcPr>
            <w:tcW w:w="1561" w:type="dxa"/>
          </w:tcPr>
          <w:p w14:paraId="777F29A8" w14:textId="77777777" w:rsidR="000D732E" w:rsidRPr="00D410AE" w:rsidRDefault="000D732E" w:rsidP="00EB7D77">
            <w:pPr>
              <w:rPr>
                <w:rFonts w:cs="Arial"/>
              </w:rPr>
            </w:pPr>
          </w:p>
        </w:tc>
        <w:tc>
          <w:tcPr>
            <w:tcW w:w="2694" w:type="dxa"/>
          </w:tcPr>
          <w:p w14:paraId="646E0A24" w14:textId="77777777" w:rsidR="000D732E" w:rsidRPr="00D410AE" w:rsidRDefault="000D732E" w:rsidP="00EB7D77">
            <w:pPr>
              <w:rPr>
                <w:rFonts w:cs="Arial"/>
              </w:rPr>
            </w:pPr>
          </w:p>
        </w:tc>
        <w:tc>
          <w:tcPr>
            <w:tcW w:w="2694" w:type="dxa"/>
          </w:tcPr>
          <w:p w14:paraId="6C87E782" w14:textId="77777777" w:rsidR="000D732E" w:rsidRPr="00D410AE" w:rsidRDefault="000D732E" w:rsidP="00EB7D77">
            <w:pPr>
              <w:rPr>
                <w:rFonts w:cs="Arial"/>
              </w:rPr>
            </w:pPr>
          </w:p>
        </w:tc>
        <w:tc>
          <w:tcPr>
            <w:tcW w:w="3262" w:type="dxa"/>
          </w:tcPr>
          <w:p w14:paraId="34C95DAA" w14:textId="77777777" w:rsidR="000D732E" w:rsidRPr="00D410AE" w:rsidRDefault="000D732E" w:rsidP="00EB7D77">
            <w:pPr>
              <w:rPr>
                <w:rFonts w:cs="Arial"/>
              </w:rPr>
            </w:pPr>
          </w:p>
        </w:tc>
      </w:tr>
      <w:tr w:rsidR="000D732E" w:rsidRPr="007C20FA" w14:paraId="257857CF" w14:textId="77777777" w:rsidTr="00656A21">
        <w:trPr>
          <w:trHeight w:val="20"/>
        </w:trPr>
        <w:tc>
          <w:tcPr>
            <w:tcW w:w="10211" w:type="dxa"/>
            <w:gridSpan w:val="4"/>
            <w:shd w:val="clear" w:color="auto" w:fill="F2F2F2" w:themeFill="background1" w:themeFillShade="F2"/>
          </w:tcPr>
          <w:p w14:paraId="247E89C7"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7109531A" w14:textId="77777777" w:rsidTr="00656A21">
        <w:trPr>
          <w:trHeight w:val="20"/>
        </w:trPr>
        <w:tc>
          <w:tcPr>
            <w:tcW w:w="1561" w:type="dxa"/>
          </w:tcPr>
          <w:p w14:paraId="14CD62BD" w14:textId="77777777" w:rsidR="000D732E" w:rsidRPr="00D410AE" w:rsidRDefault="000D732E" w:rsidP="00EB7D77">
            <w:pPr>
              <w:rPr>
                <w:rFonts w:cs="Arial"/>
              </w:rPr>
            </w:pPr>
          </w:p>
        </w:tc>
        <w:tc>
          <w:tcPr>
            <w:tcW w:w="2694" w:type="dxa"/>
          </w:tcPr>
          <w:p w14:paraId="2651AB87" w14:textId="77777777" w:rsidR="000D732E" w:rsidRDefault="000D732E" w:rsidP="00EB7D77">
            <w:pPr>
              <w:rPr>
                <w:rFonts w:cs="Arial"/>
              </w:rPr>
            </w:pPr>
          </w:p>
        </w:tc>
        <w:tc>
          <w:tcPr>
            <w:tcW w:w="2694" w:type="dxa"/>
          </w:tcPr>
          <w:p w14:paraId="262E1CBB" w14:textId="77777777" w:rsidR="000D732E" w:rsidRPr="00D410AE" w:rsidRDefault="000D732E" w:rsidP="00EB7D77">
            <w:pPr>
              <w:rPr>
                <w:rFonts w:cs="Arial"/>
              </w:rPr>
            </w:pPr>
          </w:p>
        </w:tc>
        <w:tc>
          <w:tcPr>
            <w:tcW w:w="3262" w:type="dxa"/>
          </w:tcPr>
          <w:p w14:paraId="5210FEBC" w14:textId="77777777" w:rsidR="000D732E" w:rsidRPr="00D410AE" w:rsidRDefault="000D732E" w:rsidP="00EB7D77">
            <w:pPr>
              <w:rPr>
                <w:rFonts w:cs="Arial"/>
              </w:rPr>
            </w:pPr>
          </w:p>
        </w:tc>
      </w:tr>
      <w:tr w:rsidR="00656A21" w:rsidRPr="007C20FA" w14:paraId="4A1DD18C" w14:textId="77777777" w:rsidTr="00656A21">
        <w:trPr>
          <w:trHeight w:val="20"/>
        </w:trPr>
        <w:tc>
          <w:tcPr>
            <w:tcW w:w="1561" w:type="dxa"/>
          </w:tcPr>
          <w:p w14:paraId="0DC6005D" w14:textId="77777777" w:rsidR="00656A21" w:rsidRPr="00D410AE" w:rsidRDefault="00656A21" w:rsidP="00EB7D77">
            <w:pPr>
              <w:rPr>
                <w:rFonts w:cs="Arial"/>
              </w:rPr>
            </w:pPr>
          </w:p>
        </w:tc>
        <w:tc>
          <w:tcPr>
            <w:tcW w:w="2694" w:type="dxa"/>
          </w:tcPr>
          <w:p w14:paraId="0008A344" w14:textId="77777777" w:rsidR="00656A21" w:rsidRDefault="00656A21" w:rsidP="00EB7D77">
            <w:pPr>
              <w:rPr>
                <w:rFonts w:cs="Arial"/>
              </w:rPr>
            </w:pPr>
          </w:p>
        </w:tc>
        <w:tc>
          <w:tcPr>
            <w:tcW w:w="2694" w:type="dxa"/>
          </w:tcPr>
          <w:p w14:paraId="666C1302" w14:textId="77777777" w:rsidR="00656A21" w:rsidRPr="00D410AE" w:rsidRDefault="00656A21" w:rsidP="00EB7D77">
            <w:pPr>
              <w:rPr>
                <w:rFonts w:cs="Arial"/>
              </w:rPr>
            </w:pPr>
          </w:p>
        </w:tc>
        <w:tc>
          <w:tcPr>
            <w:tcW w:w="3262" w:type="dxa"/>
          </w:tcPr>
          <w:p w14:paraId="5B22337B" w14:textId="77777777" w:rsidR="00656A21" w:rsidRPr="00D410AE" w:rsidRDefault="00656A21" w:rsidP="00EB7D77">
            <w:pPr>
              <w:rPr>
                <w:rFonts w:cs="Arial"/>
              </w:rPr>
            </w:pPr>
          </w:p>
        </w:tc>
      </w:tr>
    </w:tbl>
    <w:p w14:paraId="74FCB5DB"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1DD99623" w14:textId="77777777" w:rsidR="000D732E" w:rsidRPr="005067FC" w:rsidRDefault="000D732E" w:rsidP="00427220">
      <w:pPr>
        <w:rPr>
          <w:i/>
          <w:color w:val="A6A6A6" w:themeColor="background1" w:themeShade="A6"/>
        </w:rPr>
      </w:pPr>
    </w:p>
    <w:p w14:paraId="3F616EB1" w14:textId="77777777" w:rsidR="00427220" w:rsidRDefault="00427220" w:rsidP="00427220">
      <w:pPr>
        <w:pStyle w:val="Heading4"/>
      </w:pPr>
      <w:r>
        <w:t>Assumptions</w:t>
      </w:r>
    </w:p>
    <w:p w14:paraId="17E05C10" w14:textId="77777777" w:rsidR="00A92B2F" w:rsidRDefault="00A92B2F" w:rsidP="00A92B2F"/>
    <w:p w14:paraId="15388A89"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5277081" w14:textId="77777777" w:rsidR="00C0442C" w:rsidRDefault="00C0442C" w:rsidP="00A92B2F"/>
    <w:p w14:paraId="4513CA52" w14:textId="77777777" w:rsidR="00F15706" w:rsidRDefault="00E60B64" w:rsidP="00783BCF">
      <w:pPr>
        <w:pStyle w:val="Heading3"/>
      </w:pPr>
      <w:r>
        <w:t>Function Scope</w:t>
      </w:r>
    </w:p>
    <w:p w14:paraId="2345943E" w14:textId="77777777" w:rsidR="00055646" w:rsidRPr="00A43B48" w:rsidRDefault="00055646" w:rsidP="00306D37">
      <w:pPr>
        <w:contextualSpacing/>
      </w:pPr>
    </w:p>
    <w:p w14:paraId="3F54C9F1" w14:textId="77777777" w:rsidR="00306D37" w:rsidRDefault="00306D37" w:rsidP="00306D37">
      <w:pPr>
        <w:contextualSpacing/>
      </w:pPr>
      <w:r>
        <w:t xml:space="preserve">The </w:t>
      </w:r>
      <w:r>
        <w:rPr>
          <w:noProof/>
        </w:rPr>
        <w:drawing>
          <wp:inline distT="0" distB="0" distL="0" distR="0" wp14:anchorId="7888CF62" wp14:editId="3388E4AE">
            <wp:extent cx="152400" cy="152400"/>
            <wp:effectExtent l="0" t="0" r="0" b="0"/>
            <wp:docPr id="1934"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Process Intruder Signals</w:t>
      </w:r>
      <w:r w:rsidR="0004480F">
        <w:rPr>
          <w:b/>
        </w:rPr>
        <w:t>”</w:t>
      </w:r>
      <w:r>
        <w:t xml:space="preserve"> f</w:t>
      </w:r>
      <w:r w:rsidR="00294100">
        <w:t>unction is called by</w:t>
      </w:r>
      <w:r>
        <w:t xml:space="preserve"> the following </w:t>
      </w:r>
      <w:r w:rsidR="00294100">
        <w:t>functions</w:t>
      </w:r>
      <w:r>
        <w:t>:</w:t>
      </w:r>
    </w:p>
    <w:p w14:paraId="32D3FDF7" w14:textId="77777777" w:rsidR="00306D37" w:rsidRPr="00953D23" w:rsidRDefault="00306D37" w:rsidP="0061324D">
      <w:pPr>
        <w:pStyle w:val="ListParagraph"/>
        <w:numPr>
          <w:ilvl w:val="0"/>
          <w:numId w:val="12"/>
        </w:numPr>
        <w:contextualSpacing/>
      </w:pPr>
      <w:r>
        <w:rPr>
          <w:noProof/>
        </w:rPr>
        <w:drawing>
          <wp:inline distT="0" distB="0" distL="0" distR="0" wp14:anchorId="25B9A747" wp14:editId="5E530DE2">
            <wp:extent cx="152400" cy="152400"/>
            <wp:effectExtent l="0" t="0" r="0" b="0"/>
            <wp:docPr id="193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5a10e3b722d9915708d6bb5bbb85c4a" w:history="1">
        <w:r w:rsidR="00B66881">
          <w:rPr>
            <w:rStyle w:val="Hyperlink"/>
          </w:rPr>
          <w:t>Be notified of intrusion1</w:t>
        </w:r>
      </w:hyperlink>
      <w:r w:rsidR="0004480F">
        <w:t>”</w:t>
      </w:r>
    </w:p>
    <w:p w14:paraId="09C2B74A" w14:textId="77777777" w:rsidR="00393C96" w:rsidRPr="00393C96" w:rsidRDefault="00393C96" w:rsidP="00306D37">
      <w:pPr>
        <w:contextualSpacing/>
      </w:pPr>
    </w:p>
    <w:p w14:paraId="0DFE3B19" w14:textId="77777777" w:rsidR="001A755C" w:rsidRDefault="001A755C" w:rsidP="00306D37"/>
    <w:p w14:paraId="6D2DDDCF" w14:textId="77777777" w:rsidR="00294100" w:rsidRDefault="00294100" w:rsidP="00294100">
      <w:pPr>
        <w:jc w:val="center"/>
      </w:pPr>
      <w:r>
        <w:rPr>
          <w:noProof/>
        </w:rPr>
        <w:lastRenderedPageBreak/>
        <w:drawing>
          <wp:inline distT="0" distB="0" distL="0" distR="0" wp14:anchorId="33486EB2" wp14:editId="7CCB6319">
            <wp:extent cx="6466205" cy="4515305"/>
            <wp:effectExtent l="0" t="0" r="0" b="0"/>
            <wp:docPr id="1938" name="Picture 1161884485.jpg" descr="1161884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 name="1161884485.jpg"/>
                    <pic:cNvPicPr/>
                  </pic:nvPicPr>
                  <pic:blipFill>
                    <a:blip r:embed="rId30" cstate="print"/>
                    <a:stretch>
                      <a:fillRect/>
                    </a:stretch>
                  </pic:blipFill>
                  <pic:spPr>
                    <a:xfrm>
                      <a:off x="0" y="0"/>
                      <a:ext cx="6466205" cy="4515305"/>
                    </a:xfrm>
                    <a:prstGeom prst="rect">
                      <a:avLst/>
                    </a:prstGeom>
                  </pic:spPr>
                </pic:pic>
              </a:graphicData>
            </a:graphic>
          </wp:inline>
        </w:drawing>
      </w:r>
    </w:p>
    <w:p w14:paraId="13A34317"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1A5BE61" wp14:editId="6E85524C">
            <wp:extent cx="152400" cy="152400"/>
            <wp:effectExtent l="0" t="0" r="0" b="0"/>
            <wp:docPr id="194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Be notified of intrusion1</w:t>
      </w:r>
      <w:r w:rsidR="0004480F">
        <w:t>”</w:t>
      </w:r>
      <w:r w:rsidRPr="00294100">
        <w:t xml:space="preserve"> calling </w:t>
      </w:r>
      <w:r>
        <w:rPr>
          <w:noProof/>
        </w:rPr>
        <w:drawing>
          <wp:inline distT="0" distB="0" distL="0" distR="0" wp14:anchorId="0BB31D42" wp14:editId="717612F6">
            <wp:extent cx="152400" cy="152400"/>
            <wp:effectExtent l="0" t="0" r="0" b="0"/>
            <wp:docPr id="1942"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Process Intruder Signals</w:t>
      </w:r>
      <w:r w:rsidR="0004480F">
        <w:t>”</w:t>
      </w:r>
    </w:p>
    <w:p w14:paraId="79518A9D" w14:textId="77777777" w:rsidR="00306D37" w:rsidRDefault="00306D37" w:rsidP="00306D37">
      <w:pPr>
        <w:contextualSpacing/>
      </w:pPr>
    </w:p>
    <w:p w14:paraId="483FB141" w14:textId="77777777" w:rsidR="00F15706" w:rsidRDefault="00E60B64" w:rsidP="00783BCF">
      <w:pPr>
        <w:pStyle w:val="Heading3"/>
      </w:pPr>
      <w:r>
        <w:t>Function Interfaces</w:t>
      </w:r>
    </w:p>
    <w:p w14:paraId="4E7FED25"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0357A964" w14:textId="77777777" w:rsidTr="0082668D">
        <w:trPr>
          <w:trHeight w:val="260"/>
        </w:trPr>
        <w:tc>
          <w:tcPr>
            <w:tcW w:w="2547" w:type="dxa"/>
            <w:shd w:val="clear" w:color="auto" w:fill="D9D9D9" w:themeFill="background1" w:themeFillShade="D9"/>
            <w:noWrap/>
            <w:hideMark/>
          </w:tcPr>
          <w:p w14:paraId="1CB978D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25C8B4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4C62BF54" w14:textId="77777777" w:rsidTr="0082668D">
        <w:trPr>
          <w:trHeight w:val="410"/>
        </w:trPr>
        <w:tc>
          <w:tcPr>
            <w:tcW w:w="2547" w:type="dxa"/>
            <w:noWrap/>
          </w:tcPr>
          <w:p w14:paraId="550A1434" w14:textId="77777777" w:rsidR="0082668D" w:rsidRDefault="0082668D" w:rsidP="00BC57B1">
            <w:pPr>
              <w:contextualSpacing/>
              <w:rPr>
                <w:rFonts w:cs="Arial"/>
              </w:rPr>
            </w:pPr>
            <w:r w:rsidRPr="00275823">
              <w:rPr>
                <w:rFonts w:cs="Arial"/>
              </w:rPr>
              <w:t>Radar Data</w:t>
            </w:r>
          </w:p>
          <w:p w14:paraId="7EB5F58A" w14:textId="77777777" w:rsidR="0082668D" w:rsidRDefault="0082668D" w:rsidP="00BC57B1">
            <w:pPr>
              <w:contextualSpacing/>
              <w:rPr>
                <w:rFonts w:cs="Arial"/>
              </w:rPr>
            </w:pPr>
            <w:r>
              <w:rPr>
                <w:rFonts w:cs="Arial"/>
              </w:rPr>
              <w:t>Signal:</w:t>
            </w:r>
          </w:p>
          <w:p w14:paraId="2599A97E"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9C26B17" wp14:editId="129337C9">
                  <wp:extent cx="152400" cy="152400"/>
                  <wp:effectExtent l="0" t="0" r="0" b="0"/>
                  <wp:docPr id="1944"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0b690673083556862ce5512a6faaf9d" w:history="1">
              <w:r>
                <w:rPr>
                  <w:rStyle w:val="Hyperlink"/>
                  <w:rFonts w:cs="Arial"/>
                </w:rPr>
                <w:t>Raw Radar and Audio Data</w:t>
              </w:r>
            </w:hyperlink>
          </w:p>
        </w:tc>
        <w:tc>
          <w:tcPr>
            <w:tcW w:w="7654" w:type="dxa"/>
          </w:tcPr>
          <w:p w14:paraId="13081214" w14:textId="77777777" w:rsidR="0082668D" w:rsidRDefault="0082668D" w:rsidP="00BC57B1">
            <w:pPr>
              <w:rPr>
                <w:rFonts w:cs="Arial"/>
              </w:rPr>
            </w:pPr>
            <w:r>
              <w:rPr>
                <w:rFonts w:cs="Arial"/>
              </w:rPr>
              <w:t>Signal Description:</w:t>
            </w:r>
          </w:p>
          <w:p w14:paraId="37AA51CC" w14:textId="77777777" w:rsidR="0082668D" w:rsidRDefault="0082668D" w:rsidP="00BC57B1">
            <w:pPr>
              <w:rPr>
                <w:rFonts w:cs="Arial"/>
              </w:rPr>
            </w:pPr>
            <w:r w:rsidRPr="00275823">
              <w:rPr>
                <w:rFonts w:cs="Arial"/>
              </w:rPr>
              <w:t xml:space="preserve">Data collected and processed from the radar detector.  Used to detect intruder activity in cargo bed of vehicle. </w:t>
            </w:r>
          </w:p>
          <w:p w14:paraId="1C10D25B" w14:textId="77777777" w:rsidR="0082668D" w:rsidRDefault="0082668D" w:rsidP="00BC57B1">
            <w:pPr>
              <w:rPr>
                <w:rFonts w:cs="Arial"/>
              </w:rPr>
            </w:pPr>
          </w:p>
        </w:tc>
      </w:tr>
      <w:tr w:rsidR="0082668D" w:rsidRPr="003F473D" w14:paraId="39C06D4A" w14:textId="77777777" w:rsidTr="0082668D">
        <w:trPr>
          <w:trHeight w:val="410"/>
        </w:trPr>
        <w:tc>
          <w:tcPr>
            <w:tcW w:w="2547" w:type="dxa"/>
            <w:noWrap/>
          </w:tcPr>
          <w:p w14:paraId="0352E44B" w14:textId="77777777" w:rsidR="0082668D" w:rsidRDefault="0082668D" w:rsidP="00BC57B1">
            <w:pPr>
              <w:contextualSpacing/>
              <w:rPr>
                <w:rFonts w:cs="Arial"/>
              </w:rPr>
            </w:pPr>
            <w:r w:rsidRPr="00275823">
              <w:rPr>
                <w:rFonts w:cs="Arial"/>
              </w:rPr>
              <w:t>Accelerometer Data</w:t>
            </w:r>
          </w:p>
          <w:p w14:paraId="1E0CBE81" w14:textId="77777777" w:rsidR="0082668D" w:rsidRDefault="0082668D" w:rsidP="00BC57B1">
            <w:pPr>
              <w:contextualSpacing/>
              <w:rPr>
                <w:rFonts w:cs="Arial"/>
              </w:rPr>
            </w:pPr>
            <w:r>
              <w:rPr>
                <w:rFonts w:cs="Arial"/>
              </w:rPr>
              <w:t>Signal:</w:t>
            </w:r>
          </w:p>
          <w:p w14:paraId="69F5299D"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34CFD91C" wp14:editId="24C8DEC4">
                  <wp:extent cx="152400" cy="152400"/>
                  <wp:effectExtent l="0" t="0" r="0" b="0"/>
                  <wp:docPr id="1946"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59390faa50c53b6db35f161a4a3e76d" w:history="1">
              <w:r>
                <w:rPr>
                  <w:rStyle w:val="Hyperlink"/>
                  <w:rFonts w:cs="Arial"/>
                </w:rPr>
                <w:t>Accelerometer Data</w:t>
              </w:r>
            </w:hyperlink>
          </w:p>
        </w:tc>
        <w:tc>
          <w:tcPr>
            <w:tcW w:w="7654" w:type="dxa"/>
          </w:tcPr>
          <w:p w14:paraId="7D4A5934" w14:textId="77777777" w:rsidR="0082668D" w:rsidRDefault="0082668D" w:rsidP="00BC57B1">
            <w:pPr>
              <w:rPr>
                <w:rFonts w:cs="Arial"/>
              </w:rPr>
            </w:pPr>
            <w:r>
              <w:rPr>
                <w:rFonts w:cs="Arial"/>
              </w:rPr>
              <w:t>Signal Description:</w:t>
            </w:r>
          </w:p>
          <w:p w14:paraId="284D12AF" w14:textId="77777777" w:rsidR="0082668D" w:rsidRDefault="0082668D" w:rsidP="00BC57B1">
            <w:pPr>
              <w:rPr>
                <w:rFonts w:cs="Arial"/>
              </w:rPr>
            </w:pPr>
            <w:r w:rsidRPr="00275823">
              <w:rPr>
                <w:rFonts w:cs="Arial"/>
              </w:rPr>
              <w:t>Vehicle acceleration data, used to detect impact from an accident or intruder activity</w:t>
            </w:r>
          </w:p>
          <w:p w14:paraId="2FD2818B" w14:textId="77777777" w:rsidR="0082668D" w:rsidRDefault="0082668D" w:rsidP="00BC57B1">
            <w:pPr>
              <w:rPr>
                <w:rFonts w:cs="Arial"/>
              </w:rPr>
            </w:pPr>
          </w:p>
        </w:tc>
      </w:tr>
      <w:tr w:rsidR="0082668D" w:rsidRPr="003F473D" w14:paraId="5F2D5E4C" w14:textId="77777777" w:rsidTr="0082668D">
        <w:trPr>
          <w:trHeight w:val="410"/>
        </w:trPr>
        <w:tc>
          <w:tcPr>
            <w:tcW w:w="2547" w:type="dxa"/>
            <w:noWrap/>
          </w:tcPr>
          <w:p w14:paraId="262D87C7" w14:textId="77777777" w:rsidR="0082668D" w:rsidRDefault="0082668D" w:rsidP="00BC57B1">
            <w:pPr>
              <w:contextualSpacing/>
              <w:rPr>
                <w:rFonts w:cs="Arial"/>
              </w:rPr>
            </w:pPr>
            <w:r w:rsidRPr="00275823">
              <w:rPr>
                <w:rFonts w:cs="Arial"/>
              </w:rPr>
              <w:t>cabin audio</w:t>
            </w:r>
          </w:p>
          <w:p w14:paraId="3BBE933E" w14:textId="77777777" w:rsidR="0082668D" w:rsidRDefault="0082668D" w:rsidP="00BC57B1">
            <w:pPr>
              <w:contextualSpacing/>
              <w:rPr>
                <w:rFonts w:cs="Arial"/>
              </w:rPr>
            </w:pPr>
            <w:r>
              <w:rPr>
                <w:rFonts w:cs="Arial"/>
              </w:rPr>
              <w:t>Signal:</w:t>
            </w:r>
          </w:p>
          <w:p w14:paraId="192382F9"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916C5A4" wp14:editId="09A90683">
                  <wp:extent cx="152400" cy="152400"/>
                  <wp:effectExtent l="0" t="0" r="0" b="0"/>
                  <wp:docPr id="1948"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ecfba7ef53e7b3163145f5d71044bcd" w:history="1">
              <w:r>
                <w:rPr>
                  <w:rStyle w:val="Hyperlink"/>
                  <w:rFonts w:cs="Arial"/>
                </w:rPr>
                <w:t>Audio Input from Cabin</w:t>
              </w:r>
            </w:hyperlink>
          </w:p>
        </w:tc>
        <w:tc>
          <w:tcPr>
            <w:tcW w:w="7654" w:type="dxa"/>
          </w:tcPr>
          <w:p w14:paraId="02644EF2" w14:textId="77777777" w:rsidR="0082668D" w:rsidRDefault="0082668D" w:rsidP="00BC57B1">
            <w:pPr>
              <w:rPr>
                <w:rFonts w:cs="Arial"/>
              </w:rPr>
            </w:pPr>
            <w:r>
              <w:rPr>
                <w:rFonts w:cs="Arial"/>
              </w:rPr>
              <w:t>Signal Description:</w:t>
            </w:r>
          </w:p>
          <w:p w14:paraId="5D354E23" w14:textId="77777777" w:rsidR="0082668D" w:rsidRDefault="0082668D" w:rsidP="00BC57B1">
            <w:pPr>
              <w:rPr>
                <w:rFonts w:cs="Arial"/>
              </w:rPr>
            </w:pPr>
            <w:r w:rsidRPr="00275823">
              <w:rPr>
                <w:rFonts w:cs="Arial"/>
              </w:rPr>
              <w:t>Audio/speech input from interior of vehicle cabin, e.g. noise from an intruder</w:t>
            </w:r>
          </w:p>
          <w:p w14:paraId="610385B5" w14:textId="77777777" w:rsidR="0082668D" w:rsidRDefault="0082668D" w:rsidP="00BC57B1">
            <w:pPr>
              <w:rPr>
                <w:rFonts w:cs="Arial"/>
              </w:rPr>
            </w:pPr>
          </w:p>
        </w:tc>
      </w:tr>
      <w:tr w:rsidR="0082668D" w:rsidRPr="003F473D" w14:paraId="63C6DAA6" w14:textId="77777777" w:rsidTr="0082668D">
        <w:trPr>
          <w:trHeight w:val="410"/>
        </w:trPr>
        <w:tc>
          <w:tcPr>
            <w:tcW w:w="2547" w:type="dxa"/>
            <w:noWrap/>
          </w:tcPr>
          <w:p w14:paraId="6A8778E0" w14:textId="77777777" w:rsidR="0082668D" w:rsidRDefault="0082668D" w:rsidP="00BC57B1">
            <w:pPr>
              <w:contextualSpacing/>
              <w:rPr>
                <w:rFonts w:cs="Arial"/>
              </w:rPr>
            </w:pPr>
            <w:r w:rsidRPr="00275823">
              <w:rPr>
                <w:rFonts w:cs="Arial"/>
              </w:rPr>
              <w:t>alarm trigger</w:t>
            </w:r>
          </w:p>
          <w:p w14:paraId="6A351F76" w14:textId="77777777" w:rsidR="0082668D" w:rsidRDefault="0082668D" w:rsidP="00BC57B1">
            <w:pPr>
              <w:contextualSpacing/>
              <w:rPr>
                <w:rFonts w:cs="Arial"/>
              </w:rPr>
            </w:pPr>
            <w:r>
              <w:rPr>
                <w:rFonts w:cs="Arial"/>
              </w:rPr>
              <w:t>Signal:</w:t>
            </w:r>
          </w:p>
          <w:p w14:paraId="1304D5E6"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346B9294" wp14:editId="1DE2FA14">
                  <wp:extent cx="152400" cy="152400"/>
                  <wp:effectExtent l="0" t="0" r="0" b="0"/>
                  <wp:docPr id="1950"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5eb4c15acac8e8f3183a33f6821a2a7" w:history="1">
              <w:r>
                <w:rPr>
                  <w:rStyle w:val="Hyperlink"/>
                  <w:rFonts w:cs="Arial"/>
                </w:rPr>
                <w:t>Raw Bed Audio Detector Data</w:t>
              </w:r>
            </w:hyperlink>
          </w:p>
        </w:tc>
        <w:tc>
          <w:tcPr>
            <w:tcW w:w="7654" w:type="dxa"/>
          </w:tcPr>
          <w:p w14:paraId="3B8E9ED7" w14:textId="77777777" w:rsidR="0082668D" w:rsidRDefault="0082668D" w:rsidP="00BC57B1">
            <w:pPr>
              <w:rPr>
                <w:rFonts w:cs="Arial"/>
              </w:rPr>
            </w:pPr>
            <w:r>
              <w:rPr>
                <w:rFonts w:cs="Arial"/>
              </w:rPr>
              <w:t>Signal Description:</w:t>
            </w:r>
          </w:p>
          <w:p w14:paraId="6970601D" w14:textId="77777777" w:rsidR="0082668D" w:rsidRDefault="0082668D" w:rsidP="00BC57B1">
            <w:pPr>
              <w:rPr>
                <w:rFonts w:cs="Arial"/>
              </w:rPr>
            </w:pPr>
            <w:r w:rsidRPr="00275823">
              <w:rPr>
                <w:rFonts w:cs="Arial"/>
              </w:rPr>
              <w:t>Data from the intruder detectors before processing by the Sentinel feature</w:t>
            </w:r>
          </w:p>
          <w:p w14:paraId="172439B7" w14:textId="77777777" w:rsidR="0082668D" w:rsidRDefault="0082668D" w:rsidP="00BC57B1">
            <w:pPr>
              <w:rPr>
                <w:rFonts w:cs="Arial"/>
              </w:rPr>
            </w:pPr>
          </w:p>
        </w:tc>
      </w:tr>
      <w:tr w:rsidR="0082668D" w:rsidRPr="003F473D" w14:paraId="052D7C71" w14:textId="77777777" w:rsidTr="0082668D">
        <w:trPr>
          <w:trHeight w:val="410"/>
        </w:trPr>
        <w:tc>
          <w:tcPr>
            <w:tcW w:w="2547" w:type="dxa"/>
            <w:noWrap/>
          </w:tcPr>
          <w:p w14:paraId="5EBF02D8" w14:textId="77777777" w:rsidR="0082668D" w:rsidRDefault="0082668D" w:rsidP="00BC57B1">
            <w:pPr>
              <w:contextualSpacing/>
              <w:rPr>
                <w:rFonts w:cs="Arial"/>
              </w:rPr>
            </w:pPr>
            <w:r w:rsidRPr="00275823">
              <w:rPr>
                <w:rFonts w:cs="Arial"/>
              </w:rPr>
              <w:t>Door Ajar</w:t>
            </w:r>
          </w:p>
          <w:p w14:paraId="60DD11ED" w14:textId="77777777" w:rsidR="0082668D" w:rsidRDefault="0082668D" w:rsidP="00BC57B1">
            <w:pPr>
              <w:contextualSpacing/>
              <w:rPr>
                <w:rFonts w:cs="Arial"/>
              </w:rPr>
            </w:pPr>
            <w:r>
              <w:rPr>
                <w:rFonts w:cs="Arial"/>
              </w:rPr>
              <w:t>Signal:</w:t>
            </w:r>
          </w:p>
          <w:p w14:paraId="1C059BCC"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7A0A197" wp14:editId="5863ECE7">
                  <wp:extent cx="152400" cy="152400"/>
                  <wp:effectExtent l="0" t="0" r="0" b="0"/>
                  <wp:docPr id="1952"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8f319cd5985ae3627fab8c141a26178" w:history="1">
              <w:r>
                <w:rPr>
                  <w:rStyle w:val="Hyperlink"/>
                  <w:rFonts w:cs="Arial"/>
                </w:rPr>
                <w:t>Door Ajar</w:t>
              </w:r>
            </w:hyperlink>
          </w:p>
        </w:tc>
        <w:tc>
          <w:tcPr>
            <w:tcW w:w="7654" w:type="dxa"/>
          </w:tcPr>
          <w:p w14:paraId="1E36ADC3" w14:textId="77777777" w:rsidR="0082668D" w:rsidRDefault="0082668D" w:rsidP="00BC57B1">
            <w:pPr>
              <w:rPr>
                <w:rFonts w:cs="Arial"/>
              </w:rPr>
            </w:pPr>
            <w:r>
              <w:rPr>
                <w:rFonts w:cs="Arial"/>
              </w:rPr>
              <w:t>Signal Description:</w:t>
            </w:r>
          </w:p>
          <w:p w14:paraId="32B4E4B6" w14:textId="77777777" w:rsidR="0082668D" w:rsidRDefault="0082668D" w:rsidP="00BC57B1">
            <w:pPr>
              <w:rPr>
                <w:rFonts w:cs="Arial"/>
              </w:rPr>
            </w:pPr>
            <w:r w:rsidRPr="00275823">
              <w:rPr>
                <w:rFonts w:cs="Arial"/>
              </w:rPr>
              <w:t>Signal to denote a door is ajar on the vehicle</w:t>
            </w:r>
          </w:p>
          <w:p w14:paraId="60B6EFE9" w14:textId="77777777" w:rsidR="0082668D" w:rsidRDefault="0082668D" w:rsidP="00BC57B1">
            <w:pPr>
              <w:rPr>
                <w:rFonts w:cs="Arial"/>
              </w:rPr>
            </w:pPr>
          </w:p>
          <w:p w14:paraId="651E96A8" w14:textId="77777777" w:rsidR="0082668D" w:rsidRPr="0046598F" w:rsidRDefault="0082668D" w:rsidP="00BC57B1">
            <w:pPr>
              <w:rPr>
                <w:rFonts w:cs="Arial"/>
                <w:color w:val="000000"/>
              </w:rPr>
            </w:pPr>
            <w:r>
              <w:rPr>
                <w:rFonts w:cs="Arial"/>
                <w:color w:val="000000"/>
              </w:rPr>
              <w:t>Received from:</w:t>
            </w:r>
          </w:p>
          <w:p w14:paraId="6186A324" w14:textId="77777777" w:rsidR="0082668D" w:rsidRPr="00C8319B" w:rsidRDefault="0082668D" w:rsidP="00BC57B1">
            <w:pPr>
              <w:pStyle w:val="ListParagraph"/>
              <w:numPr>
                <w:ilvl w:val="0"/>
                <w:numId w:val="12"/>
              </w:numPr>
              <w:rPr>
                <w:rFonts w:cs="Arial"/>
              </w:rPr>
            </w:pPr>
            <w:r>
              <w:rPr>
                <w:noProof/>
              </w:rPr>
              <w:lastRenderedPageBreak/>
              <w:drawing>
                <wp:inline distT="0" distB="0" distL="0" distR="0" wp14:anchorId="0C844BF6" wp14:editId="4A62E160">
                  <wp:extent cx="152400" cy="152400"/>
                  <wp:effectExtent l="0" t="0" r="0" b="0"/>
                  <wp:docPr id="1954"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e55ed7198656d8f812b6f7720e1100f" w:history="1">
              <w:r>
                <w:rPr>
                  <w:rStyle w:val="Hyperlink"/>
                  <w:rFonts w:cs="Arial"/>
                </w:rPr>
                <w:t>Provide Door Ajar Data</w:t>
              </w:r>
            </w:hyperlink>
          </w:p>
        </w:tc>
      </w:tr>
    </w:tbl>
    <w:p w14:paraId="3D0B9ECB" w14:textId="77777777" w:rsidR="0082668D" w:rsidRDefault="0082668D" w:rsidP="00A7465B">
      <w:pPr>
        <w:contextualSpacing/>
        <w:rPr>
          <w:rFonts w:cs="Arial"/>
        </w:rPr>
      </w:pPr>
    </w:p>
    <w:p w14:paraId="01D79DE1"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685876C" w14:textId="77777777" w:rsidTr="00CD7DFE">
        <w:trPr>
          <w:trHeight w:val="260"/>
        </w:trPr>
        <w:tc>
          <w:tcPr>
            <w:tcW w:w="2689" w:type="dxa"/>
            <w:shd w:val="clear" w:color="auto" w:fill="D9D9D9" w:themeFill="background1" w:themeFillShade="D9"/>
            <w:noWrap/>
            <w:hideMark/>
          </w:tcPr>
          <w:p w14:paraId="47D062D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06C51A9"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282535B9" w14:textId="77777777" w:rsidTr="00CD7DFE">
        <w:trPr>
          <w:trHeight w:val="410"/>
        </w:trPr>
        <w:tc>
          <w:tcPr>
            <w:tcW w:w="2689" w:type="dxa"/>
            <w:noWrap/>
          </w:tcPr>
          <w:p w14:paraId="7BA941ED" w14:textId="77777777" w:rsidR="00CD7DFE" w:rsidRDefault="00CD7DFE" w:rsidP="00BC57B1">
            <w:pPr>
              <w:contextualSpacing/>
              <w:rPr>
                <w:rFonts w:cs="Arial"/>
              </w:rPr>
            </w:pPr>
            <w:r>
              <w:rPr>
                <w:rFonts w:cs="Arial"/>
              </w:rPr>
              <w:t>alarm trigger</w:t>
            </w:r>
          </w:p>
          <w:p w14:paraId="27531F81" w14:textId="77777777" w:rsidR="00CD7DFE" w:rsidRDefault="00CD7DFE" w:rsidP="00BC57B1">
            <w:pPr>
              <w:contextualSpacing/>
              <w:rPr>
                <w:rFonts w:cs="Arial"/>
              </w:rPr>
            </w:pPr>
            <w:r>
              <w:rPr>
                <w:rFonts w:cs="Arial"/>
              </w:rPr>
              <w:t>Type:</w:t>
            </w:r>
          </w:p>
          <w:p w14:paraId="3AEC5BD3" w14:textId="77777777" w:rsidR="00CD7DFE" w:rsidRDefault="00CD7DFE" w:rsidP="00BC57B1">
            <w:pPr>
              <w:contextualSpacing/>
              <w:rPr>
                <w:rFonts w:cs="Arial"/>
              </w:rPr>
            </w:pPr>
            <w:r>
              <w:rPr>
                <w:noProof/>
              </w:rPr>
              <w:drawing>
                <wp:inline distT="0" distB="0" distL="0" distR="0" wp14:anchorId="4E6D04E1" wp14:editId="4760FFE2">
                  <wp:extent cx="152400" cy="152400"/>
                  <wp:effectExtent l="0" t="0" r="0" b="0"/>
                  <wp:docPr id="1956" name="Picture -1898410002.jpg" descr="-18984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 name="-1898410002.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3c6c3f7f022092005619096ef0c96114" w:history="1">
              <w:r>
                <w:rPr>
                  <w:rStyle w:val="Hyperlink"/>
                  <w:rFonts w:cs="Arial"/>
                </w:rPr>
                <w:t>Video and Threat Alert Data</w:t>
              </w:r>
            </w:hyperlink>
          </w:p>
        </w:tc>
        <w:tc>
          <w:tcPr>
            <w:tcW w:w="7512" w:type="dxa"/>
            <w:noWrap/>
          </w:tcPr>
          <w:p w14:paraId="188B7DD4" w14:textId="77777777" w:rsidR="00CD7DFE" w:rsidRDefault="00CD7DFE" w:rsidP="00BC57B1">
            <w:pPr>
              <w:rPr>
                <w:rFonts w:cs="Arial"/>
              </w:rPr>
            </w:pPr>
            <w:r>
              <w:rPr>
                <w:rFonts w:cs="Arial"/>
              </w:rPr>
              <w:t>Signal Description:</w:t>
            </w:r>
          </w:p>
          <w:p w14:paraId="3A66EF21" w14:textId="77777777" w:rsidR="00CD7DFE" w:rsidRDefault="00CD7DFE" w:rsidP="00BC57B1">
            <w:pPr>
              <w:rPr>
                <w:rFonts w:cs="Arial"/>
              </w:rPr>
            </w:pPr>
            <w:r>
              <w:rPr>
                <w:rFonts w:cs="Arial"/>
              </w:rPr>
              <w:t>Video data collecetd from cameras along with threat data collected from other sensors such as door open, intruder event detected via ultrasonics, inclination sensor, accelerometer,  etc.</w:t>
            </w:r>
          </w:p>
          <w:p w14:paraId="19F098E9" w14:textId="77777777" w:rsidR="00CD7DFE" w:rsidRDefault="00CD7DFE" w:rsidP="00BC57B1">
            <w:pPr>
              <w:rPr>
                <w:rFonts w:cs="Arial"/>
              </w:rPr>
            </w:pPr>
          </w:p>
          <w:p w14:paraId="3E26E6E8" w14:textId="77777777" w:rsidR="00CD7DFE" w:rsidRPr="00275823" w:rsidRDefault="00CD7DFE" w:rsidP="00BC57B1">
            <w:pPr>
              <w:rPr>
                <w:rFonts w:cs="Arial"/>
                <w:color w:val="000000"/>
              </w:rPr>
            </w:pPr>
            <w:r>
              <w:rPr>
                <w:rFonts w:cs="Arial"/>
                <w:color w:val="000000"/>
              </w:rPr>
              <w:t>Sent to:</w:t>
            </w:r>
          </w:p>
          <w:p w14:paraId="757517F6"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F455A43" wp14:editId="52A4C263">
                  <wp:extent cx="152400" cy="152400"/>
                  <wp:effectExtent l="0" t="0" r="0" b="0"/>
                  <wp:docPr id="1958" name="Picture 1194900639.jpg" descr="1194900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 name="119490063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a0581e58387f7d84cf830f611348d8f" w:history="1">
              <w:r>
                <w:rPr>
                  <w:rStyle w:val="Hyperlink"/>
                  <w:rFonts w:cs="Arial"/>
                  <w:color w:val="000000"/>
                </w:rPr>
                <w:t>Send notifications, send video screen capture and records video</w:t>
              </w:r>
            </w:hyperlink>
          </w:p>
        </w:tc>
      </w:tr>
    </w:tbl>
    <w:p w14:paraId="368ACFB3" w14:textId="77777777" w:rsidR="00CD7DFE" w:rsidRDefault="00CD7DFE" w:rsidP="00A72B37"/>
    <w:p w14:paraId="064EE989" w14:textId="77777777" w:rsidR="00A72B37" w:rsidRDefault="00A72B37" w:rsidP="00A72B37">
      <w:pPr>
        <w:pStyle w:val="Heading4"/>
      </w:pPr>
      <w:r>
        <w:t>Logical</w:t>
      </w:r>
      <w:r w:rsidRPr="00F15706">
        <w:t xml:space="preserve"> Parameters</w:t>
      </w:r>
    </w:p>
    <w:p w14:paraId="1C61E8A4" w14:textId="77777777" w:rsidR="00A72B37" w:rsidRDefault="00A72B37" w:rsidP="00A72B37"/>
    <w:p w14:paraId="73269412"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2336D455" w14:textId="77777777" w:rsidTr="00EB7D77">
        <w:trPr>
          <w:trHeight w:val="211"/>
        </w:trPr>
        <w:tc>
          <w:tcPr>
            <w:tcW w:w="2689" w:type="dxa"/>
            <w:shd w:val="clear" w:color="auto" w:fill="D9D9D9" w:themeFill="background1" w:themeFillShade="D9"/>
            <w:noWrap/>
            <w:hideMark/>
          </w:tcPr>
          <w:p w14:paraId="2A0B7518"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1497EB9E"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76278254" w14:textId="77777777" w:rsidTr="00EB7D77">
        <w:trPr>
          <w:trHeight w:val="410"/>
        </w:trPr>
        <w:tc>
          <w:tcPr>
            <w:tcW w:w="2689" w:type="dxa"/>
            <w:noWrap/>
          </w:tcPr>
          <w:p w14:paraId="097C82BF"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08B07FE7"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0892AF4B" w14:textId="77777777" w:rsidTr="00EB7D77">
        <w:trPr>
          <w:trHeight w:val="410"/>
        </w:trPr>
        <w:tc>
          <w:tcPr>
            <w:tcW w:w="2689" w:type="dxa"/>
            <w:noWrap/>
          </w:tcPr>
          <w:p w14:paraId="64BFC04F"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2B4170D7" w14:textId="77777777" w:rsidR="009649F4" w:rsidRPr="003F473D" w:rsidRDefault="009649F4" w:rsidP="00EB7D77">
            <w:pPr>
              <w:rPr>
                <w:rFonts w:cs="Arial"/>
                <w:color w:val="000000"/>
                <w:sz w:val="18"/>
                <w:szCs w:val="18"/>
              </w:rPr>
            </w:pPr>
          </w:p>
        </w:tc>
      </w:tr>
    </w:tbl>
    <w:p w14:paraId="7E5B72C9" w14:textId="77777777" w:rsidR="009649F4" w:rsidRDefault="009649F4" w:rsidP="00A72B37"/>
    <w:p w14:paraId="154F7F1C" w14:textId="77777777" w:rsidR="00822913" w:rsidRDefault="00822913" w:rsidP="00822913">
      <w:pPr>
        <w:pStyle w:val="Heading3"/>
      </w:pPr>
      <w:r>
        <w:t>Function Modeling</w:t>
      </w:r>
    </w:p>
    <w:p w14:paraId="25CC12D7" w14:textId="77777777" w:rsidR="00EF5443" w:rsidRPr="00C75AE5" w:rsidRDefault="00EF5443" w:rsidP="00EF5443"/>
    <w:p w14:paraId="20FB8864" w14:textId="77777777" w:rsidR="002D15F6" w:rsidRDefault="002D15F6" w:rsidP="0061324D">
      <w:pPr>
        <w:pStyle w:val="Heading4"/>
        <w:numPr>
          <w:ilvl w:val="3"/>
          <w:numId w:val="4"/>
        </w:numPr>
      </w:pPr>
      <w:r>
        <w:t>Use Cases</w:t>
      </w:r>
    </w:p>
    <w:p w14:paraId="6CAC2656" w14:textId="77777777" w:rsidR="002D15F6" w:rsidRDefault="002D15F6" w:rsidP="002D15F6"/>
    <w:p w14:paraId="2347B26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0949268" w14:textId="77777777" w:rsidR="009649F4" w:rsidRDefault="009649F4" w:rsidP="009649F4">
      <w:pPr>
        <w:pStyle w:val="Heading4"/>
        <w:numPr>
          <w:ilvl w:val="3"/>
          <w:numId w:val="4"/>
        </w:numPr>
      </w:pPr>
      <w:r>
        <w:t>State Charts</w:t>
      </w:r>
    </w:p>
    <w:p w14:paraId="2EC169F6" w14:textId="77777777" w:rsidR="00195B38" w:rsidRDefault="00195B38" w:rsidP="00A76553">
      <w:pPr>
        <w:contextualSpacing/>
        <w:rPr>
          <w:color w:val="A6A6A6" w:themeColor="background1" w:themeShade="A6"/>
        </w:rPr>
      </w:pPr>
    </w:p>
    <w:p w14:paraId="4D0AD576"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33ABFA91" w14:textId="77777777" w:rsidR="00A76553" w:rsidRPr="00FF5F72" w:rsidRDefault="00A76553" w:rsidP="00A76553">
      <w:pPr>
        <w:contextualSpacing/>
        <w:rPr>
          <w:color w:val="A6A6A6" w:themeColor="background1" w:themeShade="A6"/>
        </w:rPr>
      </w:pPr>
    </w:p>
    <w:p w14:paraId="67B85953" w14:textId="77777777" w:rsidR="00A76553" w:rsidRPr="00004083" w:rsidRDefault="00A76553" w:rsidP="00A76553">
      <w:pPr>
        <w:contextualSpacing/>
        <w:rPr>
          <w:rFonts w:cs="Arial"/>
        </w:rPr>
      </w:pPr>
    </w:p>
    <w:p w14:paraId="2647BE63" w14:textId="77777777" w:rsidR="009649F4" w:rsidRDefault="009649F4" w:rsidP="009649F4">
      <w:pPr>
        <w:pStyle w:val="Heading4"/>
        <w:numPr>
          <w:ilvl w:val="3"/>
          <w:numId w:val="4"/>
        </w:numPr>
      </w:pPr>
      <w:r>
        <w:t>Activity Diagrams</w:t>
      </w:r>
    </w:p>
    <w:p w14:paraId="295FB1C2" w14:textId="77777777" w:rsidR="009649F4" w:rsidRDefault="009649F4" w:rsidP="009649F4"/>
    <w:p w14:paraId="7A11F46E" w14:textId="77777777" w:rsidR="009649F4" w:rsidRDefault="009649F4" w:rsidP="009649F4">
      <w:pPr>
        <w:contextualSpacing/>
        <w:jc w:val="center"/>
      </w:pPr>
      <w:r>
        <w:rPr>
          <w:noProof/>
        </w:rPr>
        <w:lastRenderedPageBreak/>
        <w:drawing>
          <wp:inline distT="0" distB="0" distL="0" distR="0" wp14:anchorId="15C22829" wp14:editId="548B585A">
            <wp:extent cx="6466204" cy="2929930"/>
            <wp:effectExtent l="0" t="0" r="0" b="0"/>
            <wp:docPr id="1960" name="Picture 1684139178.jpg" descr="1684139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 name="1684139178.jpg"/>
                    <pic:cNvPicPr/>
                  </pic:nvPicPr>
                  <pic:blipFill>
                    <a:blip r:embed="rId213" cstate="print"/>
                    <a:stretch>
                      <a:fillRect/>
                    </a:stretch>
                  </pic:blipFill>
                  <pic:spPr>
                    <a:xfrm>
                      <a:off x="0" y="0"/>
                      <a:ext cx="6466204" cy="2929930"/>
                    </a:xfrm>
                    <a:prstGeom prst="rect">
                      <a:avLst/>
                    </a:prstGeom>
                  </pic:spPr>
                </pic:pic>
              </a:graphicData>
            </a:graphic>
          </wp:inline>
        </w:drawing>
      </w:r>
    </w:p>
    <w:p w14:paraId="1DDB214A" w14:textId="7301F3C5" w:rsidR="009649F4" w:rsidRPr="00294100" w:rsidRDefault="009649F4" w:rsidP="009649F4">
      <w:pPr>
        <w:pStyle w:val="Caption"/>
      </w:pPr>
      <w:bookmarkStart w:id="199" w:name="_Toc515373318"/>
      <w:bookmarkStart w:id="200" w:name="_Toc6466566"/>
      <w:r w:rsidRPr="00BD03E8">
        <w:t xml:space="preserve">Figure </w:t>
      </w:r>
      <w:r w:rsidR="008E660E">
        <w:fldChar w:fldCharType="begin"/>
      </w:r>
      <w:r w:rsidR="008E660E">
        <w:rPr>
          <w:noProof/>
        </w:rPr>
        <w:instrText xml:space="preserve"> SEQ Figure \* ARABIC </w:instrText>
      </w:r>
      <w:r w:rsidR="008E660E">
        <w:fldChar w:fldCharType="separate"/>
      </w:r>
      <w:r w:rsidR="008E660E">
        <w:rPr>
          <w:noProof/>
        </w:rPr>
        <w:t>5</w:t>
      </w:r>
      <w:r w:rsidR="008E660E">
        <w:fldChar w:fldCharType="end"/>
      </w:r>
      <w:r w:rsidRPr="00BD03E8">
        <w:t>:</w:t>
      </w:r>
      <w:bookmarkEnd w:id="199"/>
      <w:r>
        <w:t xml:space="preserve"> </w:t>
      </w:r>
      <w:r w:rsidRPr="00294100">
        <w:t>Process Intruder Signals</w:t>
      </w:r>
      <w:bookmarkEnd w:id="200"/>
    </w:p>
    <w:p w14:paraId="7A98DB23" w14:textId="77777777" w:rsidR="009649F4" w:rsidRPr="000A30CD" w:rsidRDefault="009649F4" w:rsidP="009649F4"/>
    <w:p w14:paraId="551BC3F3" w14:textId="77777777" w:rsidR="009649F4" w:rsidRPr="00834E12" w:rsidRDefault="009649F4" w:rsidP="009649F4"/>
    <w:p w14:paraId="5733387E" w14:textId="77777777" w:rsidR="009649F4" w:rsidRDefault="009649F4" w:rsidP="009649F4">
      <w:pPr>
        <w:pStyle w:val="Heading4"/>
        <w:numPr>
          <w:ilvl w:val="3"/>
          <w:numId w:val="4"/>
        </w:numPr>
      </w:pPr>
      <w:r>
        <w:t>Sequence Diagrams</w:t>
      </w:r>
    </w:p>
    <w:p w14:paraId="630B0B85" w14:textId="77777777" w:rsidR="00987D84" w:rsidRPr="00EB7D77" w:rsidRDefault="00987D84" w:rsidP="00EB7D77">
      <w:pPr>
        <w:rPr>
          <w:rStyle w:val="SubtleEmphasis"/>
          <w:i w:val="0"/>
          <w:iCs w:val="0"/>
          <w:color w:val="auto"/>
          <w:highlight w:val="green"/>
        </w:rPr>
      </w:pPr>
    </w:p>
    <w:p w14:paraId="39C5CDAD"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74702FF3" w14:textId="77777777" w:rsidR="00987D84" w:rsidRDefault="00987D84" w:rsidP="00987D84"/>
    <w:p w14:paraId="0EEC6FC5" w14:textId="77777777" w:rsidR="009649F4" w:rsidRDefault="009649F4" w:rsidP="009649F4"/>
    <w:p w14:paraId="1F88A106" w14:textId="77777777" w:rsidR="009649F4" w:rsidRDefault="009649F4" w:rsidP="009649F4">
      <w:pPr>
        <w:pStyle w:val="Heading4"/>
        <w:numPr>
          <w:ilvl w:val="3"/>
          <w:numId w:val="4"/>
        </w:numPr>
      </w:pPr>
      <w:r>
        <w:t>Decision Tables</w:t>
      </w:r>
    </w:p>
    <w:p w14:paraId="57962F75" w14:textId="77777777" w:rsidR="009649F4" w:rsidRDefault="009649F4" w:rsidP="009649F4"/>
    <w:p w14:paraId="37A771E6" w14:textId="77777777" w:rsidR="00F15706" w:rsidRDefault="00DA0800" w:rsidP="00822913">
      <w:pPr>
        <w:pStyle w:val="Heading3"/>
      </w:pPr>
      <w:r>
        <w:t>Function Requirements</w:t>
      </w:r>
    </w:p>
    <w:p w14:paraId="2DC94897" w14:textId="77777777" w:rsidR="00F15706" w:rsidRDefault="00F15706" w:rsidP="00783BCF">
      <w:pPr>
        <w:pStyle w:val="Heading4"/>
      </w:pPr>
      <w:r>
        <w:t>Functional Requirements</w:t>
      </w:r>
    </w:p>
    <w:p w14:paraId="1DF2A000" w14:textId="77777777" w:rsidR="006E54B3" w:rsidRDefault="00F15706" w:rsidP="006E54B3">
      <w:pPr>
        <w:pStyle w:val="Heading5"/>
      </w:pPr>
      <w:r>
        <w:t>Normal Operation</w:t>
      </w:r>
    </w:p>
    <w:p w14:paraId="7FF0DCFD" w14:textId="77777777" w:rsidR="005961D3" w:rsidRDefault="005961D3" w:rsidP="00BB6A63"/>
    <w:p w14:paraId="565AD091" w14:textId="77777777" w:rsidR="005961D3" w:rsidRDefault="005961D3" w:rsidP="005961D3">
      <w:pPr>
        <w:rPr>
          <w:color w:val="A6A6A6" w:themeColor="background1" w:themeShade="A6"/>
        </w:rPr>
      </w:pPr>
      <w:r>
        <w:rPr>
          <w:color w:val="A6A6A6" w:themeColor="background1" w:themeShade="A6"/>
        </w:rPr>
        <w:t>No Normal Operation Requirements specified.</w:t>
      </w:r>
    </w:p>
    <w:p w14:paraId="750031D9" w14:textId="77777777" w:rsidR="00F15706" w:rsidRDefault="00F15706" w:rsidP="00783BCF">
      <w:pPr>
        <w:pStyle w:val="Heading5"/>
      </w:pPr>
      <w:r>
        <w:t>Error Handling</w:t>
      </w:r>
    </w:p>
    <w:p w14:paraId="2385569B" w14:textId="77777777" w:rsidR="005961D3" w:rsidRDefault="005961D3" w:rsidP="00BB6A63"/>
    <w:p w14:paraId="4D584D0D" w14:textId="77777777" w:rsidR="005961D3" w:rsidRDefault="005961D3" w:rsidP="005961D3">
      <w:pPr>
        <w:rPr>
          <w:color w:val="A6A6A6" w:themeColor="background1" w:themeShade="A6"/>
        </w:rPr>
      </w:pPr>
      <w:r>
        <w:rPr>
          <w:color w:val="A6A6A6" w:themeColor="background1" w:themeShade="A6"/>
        </w:rPr>
        <w:t>No Error Handling Requirements specified.</w:t>
      </w:r>
    </w:p>
    <w:p w14:paraId="4F90D645" w14:textId="77777777" w:rsidR="00DD7D94" w:rsidRDefault="00DD7D94" w:rsidP="00DD7D94">
      <w:pPr>
        <w:pStyle w:val="Heading4"/>
      </w:pPr>
      <w:r>
        <w:t>Non-Functional Requirements</w:t>
      </w:r>
    </w:p>
    <w:p w14:paraId="0278FA26" w14:textId="77777777" w:rsidR="005961D3" w:rsidRDefault="005961D3" w:rsidP="00BB6A63"/>
    <w:p w14:paraId="7621388D" w14:textId="77777777" w:rsidR="005961D3" w:rsidRDefault="005961D3" w:rsidP="005961D3">
      <w:pPr>
        <w:rPr>
          <w:color w:val="A6A6A6" w:themeColor="background1" w:themeShade="A6"/>
        </w:rPr>
      </w:pPr>
      <w:r>
        <w:rPr>
          <w:color w:val="A6A6A6" w:themeColor="background1" w:themeShade="A6"/>
        </w:rPr>
        <w:t>No Non-Functional Requirements specified.</w:t>
      </w:r>
    </w:p>
    <w:p w14:paraId="738374A1" w14:textId="77777777" w:rsidR="00DF462B" w:rsidRDefault="00427220" w:rsidP="00DF462B">
      <w:pPr>
        <w:pStyle w:val="Heading4"/>
      </w:pPr>
      <w:r>
        <w:t>Functional</w:t>
      </w:r>
      <w:r w:rsidR="00DF462B">
        <w:t xml:space="preserve"> Safety Requirements</w:t>
      </w:r>
    </w:p>
    <w:p w14:paraId="151E3B8D" w14:textId="77777777" w:rsidR="00DF462B" w:rsidRDefault="00DF462B" w:rsidP="00DF462B">
      <w:pPr>
        <w:rPr>
          <w:highlight w:val="yellow"/>
        </w:rPr>
      </w:pPr>
    </w:p>
    <w:p w14:paraId="43DF5BD3"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AD2920E" w14:textId="77777777" w:rsidR="00DD7D94" w:rsidRDefault="00DD7D94" w:rsidP="00DD7D94">
      <w:pPr>
        <w:pStyle w:val="Heading4"/>
      </w:pPr>
      <w:r>
        <w:lastRenderedPageBreak/>
        <w:t>Other Requirements</w:t>
      </w:r>
    </w:p>
    <w:p w14:paraId="2B3A0C36" w14:textId="77777777" w:rsidR="00DD7D94" w:rsidRDefault="00DD7D94" w:rsidP="00DD7D94">
      <w:pPr>
        <w:pStyle w:val="Heading5"/>
      </w:pPr>
      <w:r>
        <w:t>Design Requirements</w:t>
      </w:r>
    </w:p>
    <w:p w14:paraId="6CF34776" w14:textId="77777777" w:rsidR="005961D3" w:rsidRDefault="005961D3" w:rsidP="00CA4A62"/>
    <w:p w14:paraId="4C095D85" w14:textId="77777777" w:rsidR="005961D3" w:rsidRDefault="005961D3" w:rsidP="005961D3">
      <w:pPr>
        <w:rPr>
          <w:color w:val="A6A6A6" w:themeColor="background1" w:themeShade="A6"/>
        </w:rPr>
      </w:pPr>
      <w:r>
        <w:rPr>
          <w:color w:val="A6A6A6" w:themeColor="background1" w:themeShade="A6"/>
        </w:rPr>
        <w:t>No Design Requirements specified.</w:t>
      </w:r>
    </w:p>
    <w:p w14:paraId="1E55A7A3" w14:textId="77777777" w:rsidR="00CA4A62" w:rsidRDefault="00CA4A62" w:rsidP="00CA4A62">
      <w:pPr>
        <w:pStyle w:val="Heading4"/>
      </w:pPr>
      <w:r>
        <w:t>Uncategorized Requirements</w:t>
      </w:r>
    </w:p>
    <w:p w14:paraId="570CD667" w14:textId="77777777" w:rsidR="005961D3" w:rsidRDefault="005961D3" w:rsidP="00CA4A62"/>
    <w:p w14:paraId="228A247B" w14:textId="77777777" w:rsidR="001F5E54" w:rsidRPr="0017445F" w:rsidRDefault="006E25A5" w:rsidP="001F5E54">
      <w:pPr>
        <w:pStyle w:val="RERequirement"/>
        <w:shd w:val="clear" w:color="auto" w:fill="F2F2F2" w:themeFill="background1" w:themeFillShade="F2"/>
      </w:pPr>
      <w:r>
        <w:t>R_Sent_Core_17</w:t>
      </w:r>
      <w:r w:rsidR="00AE04B0">
        <w:t xml:space="preserve"> Allow Remote Start</w:t>
      </w:r>
    </w:p>
    <w:p w14:paraId="28A64E37" w14:textId="77777777" w:rsidR="001F5E54" w:rsidRDefault="00AE04B0" w:rsidP="001F5E54">
      <w:pPr>
        <w:rPr>
          <w:rFonts w:cs="Arial"/>
        </w:rPr>
      </w:pPr>
      <w:r>
        <w:rPr>
          <w:rFonts w:cs="Arial"/>
        </w:rPr>
        <w:t>When Sentinel is active and the user requests a remote start via the FordPass App Sentinel shall remain active</w:t>
      </w:r>
    </w:p>
    <w:p w14:paraId="0F134B0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E37E37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331EF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R_Sent_Core_17</w:t>
            </w:r>
          </w:p>
        </w:tc>
      </w:tr>
      <w:tr w:rsidR="001F5E54" w:rsidRPr="00FD127C" w14:paraId="42A7FDB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1F12B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1CF9C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Users may need to keep Sentinel armed whilst using the remote start functiionality</w:t>
            </w:r>
          </w:p>
        </w:tc>
      </w:tr>
      <w:tr w:rsidR="001F5E54" w:rsidRPr="00FD127C" w14:paraId="09F3C6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BD6A4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A368A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65CAB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07C7C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88060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Sentinel shall be able to continue operation after a remote powertrain start request from the user via FordPass App</w:t>
            </w:r>
          </w:p>
        </w:tc>
      </w:tr>
      <w:tr w:rsidR="001F5E54" w:rsidRPr="00FD127C" w14:paraId="20B129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2400D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3FF79E"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0B29E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52B9DD" w14:textId="77777777" w:rsidR="00E77D14" w:rsidRDefault="00E77D14"/>
        </w:tc>
      </w:tr>
      <w:tr w:rsidR="001F5E54" w:rsidRPr="00FD127C" w14:paraId="1DE6E7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8A5CE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1A829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0C95C07" wp14:editId="47DC182A">
                  <wp:extent cx="152400" cy="152400"/>
                  <wp:effectExtent l="0" t="0" r="0" b="0"/>
                  <wp:docPr id="1962"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R_F_Sentinel_00015 Allow Remote Start with Sentinel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1022E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171E00" w14:textId="77777777" w:rsidR="00E77D14" w:rsidRDefault="00E77D14"/>
        </w:tc>
      </w:tr>
      <w:tr w:rsidR="001F5E54" w:rsidRPr="00FD127C" w14:paraId="2C46FAC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48289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492DD2"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6FC7C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4EF15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8D28E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667298" w14:textId="77777777" w:rsidR="00E77D14" w:rsidRDefault="00E77D14"/>
        </w:tc>
      </w:tr>
      <w:tr w:rsidR="001F5E54" w:rsidRPr="00FD127C" w14:paraId="0ED0CFE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104C2F" w14:textId="77777777" w:rsidR="001F5E54" w:rsidRPr="00FD127C" w:rsidRDefault="0052661D" w:rsidP="00A84EEF">
            <w:pPr>
              <w:rPr>
                <w:rFonts w:cs="Arial"/>
                <w:bCs/>
                <w:color w:val="808080" w:themeColor="background1" w:themeShade="80"/>
                <w:sz w:val="16"/>
                <w:szCs w:val="14"/>
              </w:rPr>
            </w:pPr>
            <w:hyperlink r:id="rId21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478C6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E12EE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BC37F31" w14:textId="77777777" w:rsidR="001F5E54" w:rsidRPr="0017445F" w:rsidRDefault="006E25A5" w:rsidP="001F5E54">
      <w:pPr>
        <w:pStyle w:val="RERequirement"/>
        <w:shd w:val="clear" w:color="auto" w:fill="F2F2F2" w:themeFill="background1" w:themeFillShade="F2"/>
      </w:pPr>
      <w:r>
        <w:t>R_Sent_Det_1</w:t>
      </w:r>
      <w:r w:rsidR="00AE04B0">
        <w:t xml:space="preserve"> Intrusion Detection - Inclination Change</w:t>
      </w:r>
    </w:p>
    <w:p w14:paraId="15F36B32" w14:textId="77777777" w:rsidR="001F5E54" w:rsidRDefault="00AE04B0" w:rsidP="001F5E54">
      <w:pPr>
        <w:rPr>
          <w:rFonts w:cs="Arial"/>
        </w:rPr>
      </w:pPr>
      <w:r>
        <w:rPr>
          <w:rFonts w:cs="Arial"/>
        </w:rPr>
        <w:t>If an inclination vehicle event occurs and sentinel feature is armed, the inclination detector shall detect intrusion.</w:t>
      </w:r>
    </w:p>
    <w:p w14:paraId="3664225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1F44FD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8596B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R_Sent_Det_1</w:t>
            </w:r>
          </w:p>
        </w:tc>
      </w:tr>
      <w:tr w:rsidR="001F5E54" w:rsidRPr="00FD127C" w14:paraId="65F57A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A79EA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7E6BA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Sentinel feature receives information from the CSM including the cause of the trigger.</w:t>
            </w:r>
          </w:p>
        </w:tc>
      </w:tr>
      <w:tr w:rsidR="001F5E54" w:rsidRPr="00FD127C" w14:paraId="2BAB73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730CB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BB90B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7CB387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88550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32B76C" w14:textId="77777777" w:rsidR="00E77D14" w:rsidRDefault="00E77D14"/>
        </w:tc>
      </w:tr>
      <w:tr w:rsidR="001F5E54" w:rsidRPr="00FD127C" w14:paraId="77D366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7417D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C3C94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0CB24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1F5A2E" w14:textId="77777777" w:rsidR="00E77D14" w:rsidRDefault="00E77D14"/>
        </w:tc>
      </w:tr>
      <w:tr w:rsidR="001F5E54" w:rsidRPr="00FD127C" w14:paraId="5878A2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04F4B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2DEFA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197CFC2" wp14:editId="180A3C3E">
                  <wp:extent cx="152400" cy="152400"/>
                  <wp:effectExtent l="0" t="0" r="0" b="0"/>
                  <wp:docPr id="1964"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R_F_Sentinel_00009 Intrusion Detection - Inclination/Acceleration Sensor CSM Based (accelerometer)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505A5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A7D3E5" w14:textId="77777777" w:rsidR="00E77D14" w:rsidRDefault="00E77D14"/>
        </w:tc>
      </w:tr>
      <w:tr w:rsidR="001F5E54" w:rsidRPr="00FD127C" w14:paraId="4BD79EE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FFE09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571E7A"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38F53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239F4A"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A293B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0A291A" w14:textId="77777777" w:rsidR="00E77D14" w:rsidRDefault="00E77D14"/>
        </w:tc>
      </w:tr>
      <w:tr w:rsidR="001F5E54" w:rsidRPr="00FD127C" w14:paraId="76DE3AB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F75F81" w14:textId="77777777" w:rsidR="001F5E54" w:rsidRPr="00FD127C" w:rsidRDefault="0052661D" w:rsidP="00A84EEF">
            <w:pPr>
              <w:rPr>
                <w:rFonts w:cs="Arial"/>
                <w:bCs/>
                <w:color w:val="808080" w:themeColor="background1" w:themeShade="80"/>
                <w:sz w:val="16"/>
                <w:szCs w:val="14"/>
              </w:rPr>
            </w:pPr>
            <w:hyperlink r:id="rId21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17A71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70EA6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67FD753" w14:textId="77777777" w:rsidR="001F5E54" w:rsidRPr="0017445F" w:rsidRDefault="006E25A5" w:rsidP="001F5E54">
      <w:pPr>
        <w:pStyle w:val="RERequirement"/>
        <w:shd w:val="clear" w:color="auto" w:fill="F2F2F2" w:themeFill="background1" w:themeFillShade="F2"/>
      </w:pPr>
      <w:r>
        <w:t>R_Sent_Det_2</w:t>
      </w:r>
      <w:r w:rsidR="00AE04B0">
        <w:t xml:space="preserve"> Intrusion Detection - Perimeter Alarm</w:t>
      </w:r>
    </w:p>
    <w:p w14:paraId="31745868" w14:textId="77777777" w:rsidR="001F5E54" w:rsidRDefault="00AE04B0" w:rsidP="001F5E54">
      <w:pPr>
        <w:rPr>
          <w:rFonts w:cs="Arial"/>
        </w:rPr>
      </w:pPr>
      <w:r>
        <w:rPr>
          <w:rFonts w:cs="Arial"/>
        </w:rPr>
        <w:t>If perimeter is breached, the perimeter alarm system shall detect intrusion.</w:t>
      </w:r>
    </w:p>
    <w:p w14:paraId="57704BA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79F027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13E0A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R_Sent_Det_2</w:t>
            </w:r>
          </w:p>
        </w:tc>
      </w:tr>
      <w:tr w:rsidR="001F5E54" w:rsidRPr="00FD127C" w14:paraId="2C972B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2F9E1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013D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Sentinel feature receives information from the Door Ajar Modules including the cause of the trigger.</w:t>
            </w:r>
          </w:p>
        </w:tc>
      </w:tr>
      <w:tr w:rsidR="001F5E54" w:rsidRPr="00FD127C" w14:paraId="0B1644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5D5D2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CBCA2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0BA9EE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B67F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B108C2" w14:textId="77777777" w:rsidR="00E77D14" w:rsidRDefault="00E77D14"/>
        </w:tc>
      </w:tr>
      <w:tr w:rsidR="001F5E54" w:rsidRPr="00FD127C" w14:paraId="7664E2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424B2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492E6B"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869B4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FF0B63" w14:textId="77777777" w:rsidR="00E77D14" w:rsidRDefault="00E77D14"/>
        </w:tc>
      </w:tr>
      <w:tr w:rsidR="001F5E54" w:rsidRPr="00FD127C" w14:paraId="021CFD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410E2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C7AFC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BB5C62D" wp14:editId="67809A44">
                  <wp:extent cx="152400" cy="152400"/>
                  <wp:effectExtent l="0" t="0" r="0" b="0"/>
                  <wp:docPr id="1966"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R_F_Sentinel_00006 Intrusion Detection - Perimeter Alarm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AF2A1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EE115E" w14:textId="77777777" w:rsidR="00E77D14" w:rsidRDefault="00E77D14"/>
        </w:tc>
      </w:tr>
      <w:tr w:rsidR="001F5E54" w:rsidRPr="00FD127C" w14:paraId="5A03004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2DFE4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8137C4"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45390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AAF301"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393F4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3CB545" w14:textId="77777777" w:rsidR="00E77D14" w:rsidRDefault="00E77D14"/>
        </w:tc>
      </w:tr>
      <w:tr w:rsidR="001F5E54" w:rsidRPr="00FD127C" w14:paraId="35B1ABF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2F0A1F" w14:textId="77777777" w:rsidR="001F5E54" w:rsidRPr="00FD127C" w:rsidRDefault="0052661D" w:rsidP="00A84EEF">
            <w:pPr>
              <w:rPr>
                <w:rFonts w:cs="Arial"/>
                <w:bCs/>
                <w:color w:val="808080" w:themeColor="background1" w:themeShade="80"/>
                <w:sz w:val="16"/>
                <w:szCs w:val="14"/>
              </w:rPr>
            </w:pPr>
            <w:hyperlink r:id="rId21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A42F0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AD5C1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C1E76D2" w14:textId="77777777" w:rsidR="001F5E54" w:rsidRPr="0017445F" w:rsidRDefault="006E25A5" w:rsidP="001F5E54">
      <w:pPr>
        <w:pStyle w:val="RERequirement"/>
        <w:shd w:val="clear" w:color="auto" w:fill="F2F2F2" w:themeFill="background1" w:themeFillShade="F2"/>
      </w:pPr>
      <w:r>
        <w:t>R_Sent_Det_3</w:t>
      </w:r>
      <w:r w:rsidR="00AE04B0">
        <w:t xml:space="preserve"> Intrusion Detection - Radar (Bed Area)</w:t>
      </w:r>
    </w:p>
    <w:p w14:paraId="37C1458F" w14:textId="77777777" w:rsidR="001F5E54" w:rsidRDefault="00AE04B0" w:rsidP="001F5E54">
      <w:pPr>
        <w:rPr>
          <w:rFonts w:cs="Arial"/>
        </w:rPr>
      </w:pPr>
      <w:r>
        <w:rPr>
          <w:rFonts w:cs="Arial"/>
        </w:rPr>
        <w:t>If an object is detected in truck bed area, the bed intruder detection system shall detect intrusion.</w:t>
      </w:r>
    </w:p>
    <w:p w14:paraId="0C964EC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F47F82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57E06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R_Sent_Det_3</w:t>
            </w:r>
          </w:p>
        </w:tc>
      </w:tr>
      <w:tr w:rsidR="001F5E54" w:rsidRPr="00FD127C" w14:paraId="19CBE4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06CC7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DE360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Sentinel feature receives information from the Radar including the cause of the trigger.</w:t>
            </w:r>
          </w:p>
        </w:tc>
      </w:tr>
      <w:tr w:rsidR="001F5E54" w:rsidRPr="00FD127C" w14:paraId="161BA5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0D4F3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A4F36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F405C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B7067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810F9A" w14:textId="77777777" w:rsidR="00E77D14" w:rsidRDefault="00E77D14"/>
        </w:tc>
      </w:tr>
      <w:tr w:rsidR="001F5E54" w:rsidRPr="00FD127C" w14:paraId="7BE8B6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1B98B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BE4A7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3BBAF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800911" w14:textId="77777777" w:rsidR="00E77D14" w:rsidRDefault="00E77D14"/>
        </w:tc>
      </w:tr>
      <w:tr w:rsidR="001F5E54" w:rsidRPr="00FD127C" w14:paraId="0B480A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B3161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62E42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BAB0E73" wp14:editId="7C563341">
                  <wp:extent cx="152400" cy="152400"/>
                  <wp:effectExtent l="0" t="0" r="0" b="0"/>
                  <wp:docPr id="1968"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R_F_Sentinel_00007 Intrusion Detection - Radar (Bed Area)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D721F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3F590D" w14:textId="77777777" w:rsidR="00E77D14" w:rsidRDefault="00E77D14"/>
        </w:tc>
      </w:tr>
      <w:tr w:rsidR="001F5E54" w:rsidRPr="00FD127C" w14:paraId="474AA4F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C42AF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B066B9"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6194C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94B03D"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3A053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E75F96" w14:textId="77777777" w:rsidR="00E77D14" w:rsidRDefault="00E77D14"/>
        </w:tc>
      </w:tr>
      <w:tr w:rsidR="001F5E54" w:rsidRPr="00FD127C" w14:paraId="00113F6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A80076" w14:textId="77777777" w:rsidR="001F5E54" w:rsidRPr="00FD127C" w:rsidRDefault="0052661D" w:rsidP="00A84EEF">
            <w:pPr>
              <w:rPr>
                <w:rFonts w:cs="Arial"/>
                <w:bCs/>
                <w:color w:val="808080" w:themeColor="background1" w:themeShade="80"/>
                <w:sz w:val="16"/>
                <w:szCs w:val="14"/>
              </w:rPr>
            </w:pPr>
            <w:hyperlink r:id="rId21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26748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521C3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0BA0898" w14:textId="77777777" w:rsidR="001F5E54" w:rsidRPr="0017445F" w:rsidRDefault="006E25A5" w:rsidP="001F5E54">
      <w:pPr>
        <w:pStyle w:val="RERequirement"/>
        <w:shd w:val="clear" w:color="auto" w:fill="F2F2F2" w:themeFill="background1" w:themeFillShade="F2"/>
      </w:pPr>
      <w:r>
        <w:lastRenderedPageBreak/>
        <w:t>R_Sent_Det_4</w:t>
      </w:r>
      <w:r w:rsidR="00AE04B0">
        <w:t xml:space="preserve"> Intrusion Detection - Vibration Sensor (accelerometer)</w:t>
      </w:r>
    </w:p>
    <w:p w14:paraId="6BE88634" w14:textId="77777777" w:rsidR="001F5E54" w:rsidRDefault="00AE04B0" w:rsidP="001F5E54">
      <w:pPr>
        <w:rPr>
          <w:rFonts w:cs="Arial"/>
        </w:rPr>
      </w:pPr>
      <w:r>
        <w:rPr>
          <w:rFonts w:cs="Arial"/>
        </w:rPr>
        <w:t>If a vehicle collision is detected, by the collision detector, it shall notify user of intrusion.</w:t>
      </w:r>
    </w:p>
    <w:p w14:paraId="527163B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CB5B0D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0AB45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R_Sent_Det_4</w:t>
            </w:r>
          </w:p>
        </w:tc>
      </w:tr>
      <w:tr w:rsidR="001F5E54" w:rsidRPr="00FD127C" w14:paraId="30EB7E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4F1C2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F6CB8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detect intrusion if vehicle inclination is changed</w:t>
            </w:r>
          </w:p>
        </w:tc>
      </w:tr>
      <w:tr w:rsidR="001F5E54" w:rsidRPr="00FD127C" w14:paraId="40D9BB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5230F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2C8AE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37CB8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029E8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89E0AB" w14:textId="77777777" w:rsidR="00E77D14" w:rsidRDefault="00E77D14"/>
        </w:tc>
      </w:tr>
      <w:tr w:rsidR="001F5E54" w:rsidRPr="00FD127C" w14:paraId="70414F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BABDF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16FE01"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1B529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3B553A" w14:textId="77777777" w:rsidR="00E77D14" w:rsidRDefault="00E77D14"/>
        </w:tc>
      </w:tr>
      <w:tr w:rsidR="001F5E54" w:rsidRPr="00FD127C" w14:paraId="3B3DC0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99EC1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025B1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1F950E2" wp14:editId="24A0A2C7">
                  <wp:extent cx="152400" cy="152400"/>
                  <wp:effectExtent l="0" t="0" r="0" b="0"/>
                  <wp:docPr id="1970"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R_F_Sentinel_00009 Intrusion Detection - Inclination/Acceleration Sensor CSM Based (accelerometer)</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6E229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3166B4" w14:textId="77777777" w:rsidR="00E77D14" w:rsidRDefault="00E77D14"/>
        </w:tc>
      </w:tr>
      <w:tr w:rsidR="001F5E54" w:rsidRPr="00FD127C" w14:paraId="1103F92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02BF2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6B896A"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83905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44EB2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FD8AE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C5F2E4" w14:textId="77777777" w:rsidR="00E77D14" w:rsidRDefault="00E77D14"/>
        </w:tc>
      </w:tr>
      <w:tr w:rsidR="001F5E54" w:rsidRPr="00FD127C" w14:paraId="6C66BCF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7A55B0" w14:textId="77777777" w:rsidR="001F5E54" w:rsidRPr="00FD127C" w:rsidRDefault="0052661D" w:rsidP="00A84EEF">
            <w:pPr>
              <w:rPr>
                <w:rFonts w:cs="Arial"/>
                <w:bCs/>
                <w:color w:val="808080" w:themeColor="background1" w:themeShade="80"/>
                <w:sz w:val="16"/>
                <w:szCs w:val="14"/>
              </w:rPr>
            </w:pPr>
            <w:hyperlink r:id="rId21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3618D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63595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C6C1437" w14:textId="77777777" w:rsidR="001F5E54" w:rsidRPr="0017445F" w:rsidRDefault="006E25A5" w:rsidP="001F5E54">
      <w:pPr>
        <w:pStyle w:val="RERequirement"/>
        <w:shd w:val="clear" w:color="auto" w:fill="F2F2F2" w:themeFill="background1" w:themeFillShade="F2"/>
      </w:pPr>
      <w:r>
        <w:t>R_Sent_Det_5</w:t>
      </w:r>
      <w:r w:rsidR="00AE04B0">
        <w:t xml:space="preserve"> Intrusion Detection Confirmed - Object in Bed Area</w:t>
      </w:r>
    </w:p>
    <w:p w14:paraId="19505CB9" w14:textId="77777777" w:rsidR="001F5E54" w:rsidRDefault="00AE04B0" w:rsidP="001F5E54">
      <w:pPr>
        <w:rPr>
          <w:rFonts w:cs="Arial"/>
        </w:rPr>
      </w:pPr>
      <w:r>
        <w:rPr>
          <w:rFonts w:cs="Arial"/>
        </w:rPr>
        <w:t>If motion is detected in cargo area, the bed motion detection system shall detect intrusion.</w:t>
      </w:r>
    </w:p>
    <w:p w14:paraId="3B01D76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A24D92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B1A57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R_Sent_Det_5</w:t>
            </w:r>
          </w:p>
        </w:tc>
      </w:tr>
      <w:tr w:rsidR="001F5E54" w:rsidRPr="00FD127C" w14:paraId="4059A1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AADB9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B6514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detect/confirm real threat and reduce false alert</w:t>
            </w:r>
          </w:p>
        </w:tc>
      </w:tr>
      <w:tr w:rsidR="001F5E54" w:rsidRPr="00FD127C" w14:paraId="3F246C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99B5B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CF15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7E2C7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5DA44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74A4CA" w14:textId="77777777" w:rsidR="00E77D14" w:rsidRDefault="00E77D14"/>
        </w:tc>
      </w:tr>
      <w:tr w:rsidR="001F5E54" w:rsidRPr="00FD127C" w14:paraId="1A881D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10403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7BDBE3"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AF7AF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0C438C" w14:textId="77777777" w:rsidR="00E77D14" w:rsidRDefault="00E77D14"/>
        </w:tc>
      </w:tr>
      <w:tr w:rsidR="001F5E54" w:rsidRPr="00FD127C" w14:paraId="4AD5BA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D0BCE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EC5AB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1917A5E" wp14:editId="05104C55">
                  <wp:extent cx="152400" cy="152400"/>
                  <wp:effectExtent l="0" t="0" r="0" b="0"/>
                  <wp:docPr id="1972"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R_F_Sentinel_00008 Intrusion Detection Confirmed - Object in Bed Area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61D6B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76B3A0" w14:textId="77777777" w:rsidR="00E77D14" w:rsidRDefault="00E77D14"/>
        </w:tc>
      </w:tr>
      <w:tr w:rsidR="001F5E54" w:rsidRPr="00FD127C" w14:paraId="78D1882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69FF0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68F6D2"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D1C33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3BB2D5"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486DA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A32BBB" w14:textId="77777777" w:rsidR="00E77D14" w:rsidRDefault="00E77D14"/>
        </w:tc>
      </w:tr>
      <w:tr w:rsidR="001F5E54" w:rsidRPr="00FD127C" w14:paraId="03EE0B5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609370" w14:textId="77777777" w:rsidR="001F5E54" w:rsidRPr="00FD127C" w:rsidRDefault="0052661D" w:rsidP="00A84EEF">
            <w:pPr>
              <w:rPr>
                <w:rFonts w:cs="Arial"/>
                <w:bCs/>
                <w:color w:val="808080" w:themeColor="background1" w:themeShade="80"/>
                <w:sz w:val="16"/>
                <w:szCs w:val="14"/>
              </w:rPr>
            </w:pPr>
            <w:hyperlink r:id="rId21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04F8B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C76EA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E36B5D1" w14:textId="77777777" w:rsidR="001F5E54" w:rsidRPr="0017445F" w:rsidRDefault="006E25A5" w:rsidP="001F5E54">
      <w:pPr>
        <w:pStyle w:val="RERequirement"/>
        <w:shd w:val="clear" w:color="auto" w:fill="F2F2F2" w:themeFill="background1" w:themeFillShade="F2"/>
      </w:pPr>
      <w:r>
        <w:t>R_Sent_Det_6</w:t>
      </w:r>
      <w:r w:rsidR="00AE04B0">
        <w:t xml:space="preserve"> Intrusion Detection - Collision Detected (accelerometer)</w:t>
      </w:r>
    </w:p>
    <w:p w14:paraId="73E9F441" w14:textId="77777777" w:rsidR="001F5E54" w:rsidRDefault="00AE04B0" w:rsidP="001F5E54">
      <w:pPr>
        <w:rPr>
          <w:rFonts w:cs="Arial"/>
        </w:rPr>
      </w:pPr>
      <w:r>
        <w:rPr>
          <w:rFonts w:cs="Arial"/>
        </w:rPr>
        <w:t>If a vehicle collision is detected (eg via an accelerometer), sentinel feature shall notify user of intrusion.</w:t>
      </w:r>
    </w:p>
    <w:p w14:paraId="714C5FF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A190F8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0983F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R_Sent_Det_6</w:t>
            </w:r>
          </w:p>
        </w:tc>
      </w:tr>
      <w:tr w:rsidR="001F5E54" w:rsidRPr="00FD127C" w14:paraId="648D358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754B4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D5438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This requirement exists to detect if the vehicle has experienced any collision</w:t>
            </w:r>
          </w:p>
        </w:tc>
      </w:tr>
      <w:tr w:rsidR="001F5E54" w:rsidRPr="00FD127C" w14:paraId="2FA8F8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4AD2C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84331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04BB10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58362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231A76" w14:textId="77777777" w:rsidR="00E77D14" w:rsidRDefault="00E77D14"/>
        </w:tc>
      </w:tr>
      <w:tr w:rsidR="001F5E54" w:rsidRPr="00FD127C" w14:paraId="61DE20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868B6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EC6B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39005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CFD2FE" w14:textId="77777777" w:rsidR="00E77D14" w:rsidRDefault="00E77D14"/>
        </w:tc>
      </w:tr>
      <w:tr w:rsidR="001F5E54" w:rsidRPr="00FD127C" w14:paraId="67318C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96AFD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E45513"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A0737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79C96E" w14:textId="77777777" w:rsidR="00E77D14" w:rsidRDefault="00E77D14"/>
        </w:tc>
      </w:tr>
      <w:tr w:rsidR="001F5E54" w:rsidRPr="00FD127C" w14:paraId="079386C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DB871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D98684"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0A732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F0B373"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212E8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02AC29" w14:textId="77777777" w:rsidR="00E77D14" w:rsidRDefault="00E77D14"/>
        </w:tc>
      </w:tr>
      <w:tr w:rsidR="001F5E54" w:rsidRPr="00FD127C" w14:paraId="26C4989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A71B26" w14:textId="77777777" w:rsidR="001F5E54" w:rsidRPr="00FD127C" w:rsidRDefault="0052661D" w:rsidP="00A84EEF">
            <w:pPr>
              <w:rPr>
                <w:rFonts w:cs="Arial"/>
                <w:bCs/>
                <w:color w:val="808080" w:themeColor="background1" w:themeShade="80"/>
                <w:sz w:val="16"/>
                <w:szCs w:val="14"/>
              </w:rPr>
            </w:pPr>
            <w:hyperlink r:id="rId22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C94EE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E3F1E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F1EB8FD" w14:textId="77777777" w:rsidR="000D7866" w:rsidRPr="00E47D48" w:rsidRDefault="000D7866" w:rsidP="00E47D48">
      <w:pPr>
        <w:rPr>
          <w:color w:val="FF0000"/>
        </w:rPr>
      </w:pPr>
    </w:p>
    <w:p w14:paraId="38AB9D79" w14:textId="77777777" w:rsidR="009C1EEC" w:rsidRDefault="000D732E" w:rsidP="0061324D">
      <w:pPr>
        <w:pStyle w:val="Heading2"/>
        <w:numPr>
          <w:ilvl w:val="1"/>
          <w:numId w:val="4"/>
        </w:numPr>
      </w:pPr>
      <w:r>
        <w:t xml:space="preserve">Logical Function </w:t>
      </w:r>
      <w:r>
        <w:rPr>
          <w:noProof/>
        </w:rPr>
        <w:drawing>
          <wp:inline distT="0" distB="0" distL="0" distR="0" wp14:anchorId="5D4D06BC" wp14:editId="6F083A6D">
            <wp:extent cx="152400" cy="152400"/>
            <wp:effectExtent l="0" t="0" r="0" b="0"/>
            <wp:docPr id="1974"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 name="-3780165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01" w:name="_6cca3f53571b150f40a85456c9fc6b75"/>
      <w:r w:rsidR="008E73AE">
        <w:t>DAT_Warn When Recording</w:t>
      </w:r>
      <w:bookmarkEnd w:id="201"/>
    </w:p>
    <w:p w14:paraId="2AC50373" w14:textId="77777777" w:rsidR="0061785D" w:rsidRDefault="0061785D" w:rsidP="00783BCF">
      <w:pPr>
        <w:pStyle w:val="Heading3"/>
      </w:pPr>
      <w:r>
        <w:t xml:space="preserve">Function </w:t>
      </w:r>
      <w:r w:rsidR="00283752">
        <w:t>Overview</w:t>
      </w:r>
    </w:p>
    <w:p w14:paraId="63221A1B" w14:textId="77777777" w:rsidR="00427220" w:rsidRDefault="000D732E" w:rsidP="00427220">
      <w:pPr>
        <w:pStyle w:val="Heading4"/>
      </w:pPr>
      <w:r>
        <w:t xml:space="preserve">Function </w:t>
      </w:r>
      <w:r w:rsidR="00283752">
        <w:t>Description</w:t>
      </w:r>
    </w:p>
    <w:p w14:paraId="2E507B04" w14:textId="77777777" w:rsidR="00794B45" w:rsidRDefault="00794B45" w:rsidP="009C1EEC">
      <w:pPr>
        <w:contextualSpacing/>
      </w:pPr>
    </w:p>
    <w:p w14:paraId="608C0FEF" w14:textId="77777777" w:rsidR="00AC0C92" w:rsidRDefault="00AC0C92" w:rsidP="009C1EEC">
      <w:pPr>
        <w:contextualSpacing/>
      </w:pPr>
      <w:r>
        <w:t>Function is allocated to:</w:t>
      </w:r>
    </w:p>
    <w:p w14:paraId="784C289A" w14:textId="77777777" w:rsidR="00AC0C92" w:rsidRDefault="00604AF5" w:rsidP="0061324D">
      <w:pPr>
        <w:pStyle w:val="ListParagraph"/>
        <w:numPr>
          <w:ilvl w:val="0"/>
          <w:numId w:val="13"/>
        </w:numPr>
        <w:contextualSpacing/>
      </w:pPr>
      <w:r>
        <w:rPr>
          <w:noProof/>
        </w:rPr>
        <w:drawing>
          <wp:inline distT="0" distB="0" distL="0" distR="0" wp14:anchorId="29B66986" wp14:editId="55FB1252">
            <wp:extent cx="152400" cy="152400"/>
            <wp:effectExtent l="0" t="0" r="0" b="0"/>
            <wp:docPr id="1976" name="Picture 575057408.jpg" descr="575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 name="575057408.jpg"/>
                    <pic:cNvPicPr/>
                  </pic:nvPicPr>
                  <pic:blipFill>
                    <a:blip r:embed="rId109" cstate="print"/>
                    <a:stretch>
                      <a:fillRect/>
                    </a:stretch>
                  </pic:blipFill>
                  <pic:spPr>
                    <a:xfrm>
                      <a:off x="0" y="0"/>
                      <a:ext cx="152400" cy="152400"/>
                    </a:xfrm>
                    <a:prstGeom prst="rect">
                      <a:avLst/>
                    </a:prstGeom>
                  </pic:spPr>
                </pic:pic>
              </a:graphicData>
            </a:graphic>
          </wp:inline>
        </w:drawing>
      </w:r>
      <w:r>
        <w:t xml:space="preserve">  </w:t>
      </w:r>
      <w:r w:rsidR="00AC0C92">
        <w:t>HMI</w:t>
      </w:r>
      <w:r>
        <w:t xml:space="preserve"> &lt;&lt;Logical&gt;&gt;</w:t>
      </w:r>
    </w:p>
    <w:p w14:paraId="1CBE818D" w14:textId="77777777" w:rsidR="00AC0C92" w:rsidRDefault="00604AF5" w:rsidP="0061324D">
      <w:pPr>
        <w:pStyle w:val="ListParagraph"/>
        <w:numPr>
          <w:ilvl w:val="0"/>
          <w:numId w:val="13"/>
        </w:numPr>
        <w:contextualSpacing/>
      </w:pPr>
      <w:r>
        <w:rPr>
          <w:noProof/>
        </w:rPr>
        <w:drawing>
          <wp:inline distT="0" distB="0" distL="0" distR="0" wp14:anchorId="1BFAA90F" wp14:editId="7A34730C">
            <wp:extent cx="152400" cy="152400"/>
            <wp:effectExtent l="0" t="0" r="0" b="0"/>
            <wp:docPr id="1978"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Interior Camera - 2nd Row/Bed / Cargo video/image provider</w:t>
      </w:r>
      <w:r>
        <w:t xml:space="preserve"> &lt;&lt;Logical&gt;&gt;</w:t>
      </w:r>
    </w:p>
    <w:p w14:paraId="537CBD63" w14:textId="77777777" w:rsidR="00AC0C92" w:rsidRDefault="00604AF5" w:rsidP="0061324D">
      <w:pPr>
        <w:pStyle w:val="ListParagraph"/>
        <w:numPr>
          <w:ilvl w:val="0"/>
          <w:numId w:val="13"/>
        </w:numPr>
        <w:contextualSpacing/>
      </w:pPr>
      <w:r>
        <w:rPr>
          <w:noProof/>
        </w:rPr>
        <w:drawing>
          <wp:inline distT="0" distB="0" distL="0" distR="0" wp14:anchorId="492E81F4" wp14:editId="183C4B61">
            <wp:extent cx="152400" cy="152400"/>
            <wp:effectExtent l="0" t="0" r="0" b="0"/>
            <wp:docPr id="1980"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Provide IR Lighting and Indicate Recording: Cabin</w:t>
      </w:r>
      <w:r>
        <w:t xml:space="preserve"> &lt;&lt;Logical&gt;&gt;</w:t>
      </w:r>
    </w:p>
    <w:p w14:paraId="737A5D86" w14:textId="77777777" w:rsidR="00AC0C92" w:rsidRDefault="00604AF5" w:rsidP="0061324D">
      <w:pPr>
        <w:pStyle w:val="ListParagraph"/>
        <w:numPr>
          <w:ilvl w:val="0"/>
          <w:numId w:val="13"/>
        </w:numPr>
        <w:contextualSpacing/>
      </w:pPr>
      <w:r>
        <w:rPr>
          <w:noProof/>
        </w:rPr>
        <w:drawing>
          <wp:inline distT="0" distB="0" distL="0" distR="0" wp14:anchorId="5C2484A1" wp14:editId="0000FDC4">
            <wp:extent cx="152400" cy="152400"/>
            <wp:effectExtent l="0" t="0" r="0" b="0"/>
            <wp:docPr id="1982"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Provide IR Lighting and Indicate Recording: Cargo</w:t>
      </w:r>
      <w:r>
        <w:t xml:space="preserve"> &lt;&lt;Logical&gt;&gt;</w:t>
      </w:r>
    </w:p>
    <w:p w14:paraId="3862C05C" w14:textId="77777777" w:rsidR="00794B45" w:rsidRDefault="00794B45" w:rsidP="009C1EEC">
      <w:pPr>
        <w:contextualSpacing/>
      </w:pPr>
    </w:p>
    <w:p w14:paraId="3F7A6BCE" w14:textId="77777777" w:rsidR="009C1EEC" w:rsidRDefault="009C1EEC" w:rsidP="009C1EEC">
      <w:pPr>
        <w:contextualSpacing/>
      </w:pPr>
      <w:r w:rsidRPr="00A554C4">
        <w:t>Users/People, must be warned when live recording is taking place (market dependant)</w:t>
      </w:r>
    </w:p>
    <w:p w14:paraId="56868444" w14:textId="77777777" w:rsidR="00282E2C" w:rsidRDefault="000D732E" w:rsidP="00FD32A2">
      <w:pPr>
        <w:pStyle w:val="Heading4"/>
      </w:pPr>
      <w:r>
        <w:t xml:space="preserve">Function </w:t>
      </w:r>
      <w:r w:rsidR="00282E2C">
        <w:t>Variants</w:t>
      </w:r>
    </w:p>
    <w:p w14:paraId="018D1B05" w14:textId="77777777" w:rsidR="00282E2C" w:rsidRDefault="00282E2C" w:rsidP="00282E2C"/>
    <w:p w14:paraId="1D523B07"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3C50EE4A" w14:textId="77777777" w:rsidTr="00EB7D77">
        <w:trPr>
          <w:trHeight w:val="314"/>
        </w:trPr>
        <w:tc>
          <w:tcPr>
            <w:tcW w:w="2523" w:type="dxa"/>
            <w:shd w:val="clear" w:color="auto" w:fill="D9D9D9" w:themeFill="background1" w:themeFillShade="D9"/>
          </w:tcPr>
          <w:p w14:paraId="76AF3576" w14:textId="77777777" w:rsidR="000D732E" w:rsidRPr="009E3B7C" w:rsidRDefault="000D732E" w:rsidP="00EB7D77">
            <w:pPr>
              <w:pStyle w:val="Caption"/>
              <w:rPr>
                <w:rFonts w:cs="Arial"/>
                <w:lang w:val="en-GB"/>
              </w:rPr>
            </w:pPr>
            <w:r w:rsidRPr="009E3B7C">
              <w:rPr>
                <w:rFonts w:cs="Arial"/>
                <w:lang w:val="en-GB"/>
              </w:rPr>
              <w:lastRenderedPageBreak/>
              <w:t>Variant Name</w:t>
            </w:r>
          </w:p>
        </w:tc>
        <w:tc>
          <w:tcPr>
            <w:tcW w:w="5132" w:type="dxa"/>
            <w:shd w:val="clear" w:color="auto" w:fill="D9D9D9" w:themeFill="background1" w:themeFillShade="D9"/>
          </w:tcPr>
          <w:p w14:paraId="3AA2E4DE"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632F796"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189C936F" w14:textId="77777777" w:rsidTr="00EB7D77">
        <w:trPr>
          <w:trHeight w:val="198"/>
        </w:trPr>
        <w:tc>
          <w:tcPr>
            <w:tcW w:w="2523" w:type="dxa"/>
          </w:tcPr>
          <w:p w14:paraId="07D25A96"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2BE9EDD5" w14:textId="77777777" w:rsidR="000D732E" w:rsidRPr="009E3B7C" w:rsidRDefault="000D732E" w:rsidP="00EB7D77">
            <w:pPr>
              <w:overflowPunct/>
              <w:autoSpaceDE/>
              <w:autoSpaceDN/>
              <w:adjustRightInd/>
              <w:textAlignment w:val="center"/>
              <w:rPr>
                <w:rFonts w:cs="Arial"/>
              </w:rPr>
            </w:pPr>
          </w:p>
        </w:tc>
        <w:tc>
          <w:tcPr>
            <w:tcW w:w="2551" w:type="dxa"/>
          </w:tcPr>
          <w:p w14:paraId="4855C6D7" w14:textId="77777777" w:rsidR="000D732E" w:rsidRDefault="000D732E" w:rsidP="00EB7D77">
            <w:pPr>
              <w:rPr>
                <w:rFonts w:cs="Arial"/>
                <w:lang w:val="en-GB"/>
              </w:rPr>
            </w:pPr>
            <w:r>
              <w:rPr>
                <w:rFonts w:cs="Arial"/>
                <w:lang w:val="en-GB"/>
              </w:rPr>
              <w:t xml:space="preserve">e.g. ExtLightTechnology = LED </w:t>
            </w:r>
          </w:p>
          <w:p w14:paraId="1DBA045E" w14:textId="77777777" w:rsidR="000D732E" w:rsidRDefault="000D732E" w:rsidP="00EB7D77">
            <w:pPr>
              <w:rPr>
                <w:rFonts w:cs="Arial"/>
                <w:lang w:val="en-GB"/>
              </w:rPr>
            </w:pPr>
            <w:r>
              <w:rPr>
                <w:rFonts w:cs="Arial"/>
                <w:lang w:val="en-GB"/>
              </w:rPr>
              <w:t>OR</w:t>
            </w:r>
          </w:p>
          <w:p w14:paraId="044650F6" w14:textId="77777777" w:rsidR="000D732E" w:rsidRPr="005A344A" w:rsidRDefault="000D732E" w:rsidP="00EB7D77">
            <w:pPr>
              <w:rPr>
                <w:rFonts w:cs="Arial"/>
                <w:lang w:val="en-GB"/>
              </w:rPr>
            </w:pPr>
            <w:r>
              <w:rPr>
                <w:rFonts w:cs="Arial"/>
                <w:lang w:val="en-GB"/>
              </w:rPr>
              <w:t>ExtLightTechnology = Xenon</w:t>
            </w:r>
          </w:p>
        </w:tc>
      </w:tr>
    </w:tbl>
    <w:p w14:paraId="49D0C74A" w14:textId="77777777" w:rsidR="000D732E" w:rsidRPr="005067FC" w:rsidRDefault="000D732E" w:rsidP="00282E2C">
      <w:pPr>
        <w:rPr>
          <w:i/>
          <w:color w:val="A6A6A6" w:themeColor="background1" w:themeShade="A6"/>
        </w:rPr>
      </w:pPr>
    </w:p>
    <w:p w14:paraId="697A4409" w14:textId="77777777" w:rsidR="00427220" w:rsidRDefault="00427220" w:rsidP="00FD32A2">
      <w:pPr>
        <w:pStyle w:val="Heading4"/>
      </w:pPr>
      <w:r>
        <w:t>Input Requirements</w:t>
      </w:r>
      <w:r w:rsidR="000D732E">
        <w:t>/Documents</w:t>
      </w:r>
    </w:p>
    <w:p w14:paraId="12910B87"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6132D3C4" w14:textId="77777777" w:rsidTr="00656A21">
        <w:trPr>
          <w:trHeight w:val="20"/>
        </w:trPr>
        <w:tc>
          <w:tcPr>
            <w:tcW w:w="1561" w:type="dxa"/>
            <w:shd w:val="clear" w:color="auto" w:fill="D9D9D9" w:themeFill="background1" w:themeFillShade="D9"/>
          </w:tcPr>
          <w:p w14:paraId="6173EFFD"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37CAB4B9" w14:textId="77777777" w:rsidR="000D732E" w:rsidRDefault="000D732E" w:rsidP="00EB7D77">
            <w:pPr>
              <w:rPr>
                <w:rFonts w:ascii="Helvetica" w:hAnsi="Helvetica" w:cs="Helvetica"/>
                <w:sz w:val="16"/>
              </w:rPr>
            </w:pPr>
          </w:p>
          <w:p w14:paraId="7683E1B0"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3C761DE4"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1A657E89"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42B404EB" w14:textId="77777777" w:rsidR="000D732E" w:rsidRDefault="000D732E" w:rsidP="00EB7D77">
            <w:pPr>
              <w:rPr>
                <w:rFonts w:ascii="Helvetica" w:hAnsi="Helvetica" w:cs="Helvetica"/>
                <w:b/>
              </w:rPr>
            </w:pPr>
            <w:r>
              <w:rPr>
                <w:rFonts w:ascii="Helvetica" w:hAnsi="Helvetica" w:cs="Helvetica"/>
                <w:b/>
              </w:rPr>
              <w:t>Derived Requirement</w:t>
            </w:r>
          </w:p>
          <w:p w14:paraId="0F2D793A" w14:textId="77777777" w:rsidR="000D732E" w:rsidRDefault="000D732E" w:rsidP="00EB7D77">
            <w:pPr>
              <w:rPr>
                <w:rFonts w:ascii="Helvetica" w:hAnsi="Helvetica" w:cs="Helvetica"/>
                <w:sz w:val="16"/>
              </w:rPr>
            </w:pPr>
          </w:p>
          <w:p w14:paraId="5E904EFB"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02502EC0" w14:textId="77777777" w:rsidTr="00656A21">
        <w:trPr>
          <w:trHeight w:val="20"/>
        </w:trPr>
        <w:tc>
          <w:tcPr>
            <w:tcW w:w="10211" w:type="dxa"/>
            <w:gridSpan w:val="4"/>
            <w:shd w:val="clear" w:color="auto" w:fill="F2F2F2" w:themeFill="background1" w:themeFillShade="F2"/>
          </w:tcPr>
          <w:p w14:paraId="75F2E536"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3AA40029" w14:textId="77777777" w:rsidTr="00656A21">
        <w:trPr>
          <w:trHeight w:val="20"/>
        </w:trPr>
        <w:tc>
          <w:tcPr>
            <w:tcW w:w="1561" w:type="dxa"/>
          </w:tcPr>
          <w:p w14:paraId="591E1F0A" w14:textId="77777777" w:rsidR="000D732E" w:rsidRPr="00D410AE" w:rsidRDefault="000D732E" w:rsidP="00EB7D77">
            <w:pPr>
              <w:rPr>
                <w:rFonts w:cs="Arial"/>
              </w:rPr>
            </w:pPr>
          </w:p>
        </w:tc>
        <w:tc>
          <w:tcPr>
            <w:tcW w:w="2694" w:type="dxa"/>
          </w:tcPr>
          <w:p w14:paraId="7399B1AD" w14:textId="77777777" w:rsidR="000D732E" w:rsidRDefault="000D732E" w:rsidP="00EB7D77">
            <w:pPr>
              <w:rPr>
                <w:rFonts w:cs="Arial"/>
              </w:rPr>
            </w:pPr>
            <w:r>
              <w:rPr>
                <w:rFonts w:cs="Arial"/>
              </w:rPr>
              <w:t>&lt;Example:</w:t>
            </w:r>
          </w:p>
          <w:p w14:paraId="6A423208" w14:textId="77777777" w:rsidR="000D732E" w:rsidRPr="00D410AE" w:rsidRDefault="000D732E" w:rsidP="00EB7D77">
            <w:pPr>
              <w:rPr>
                <w:rFonts w:cs="Arial"/>
              </w:rPr>
            </w:pPr>
            <w:r>
              <w:rPr>
                <w:rFonts w:cs="Arial"/>
              </w:rPr>
              <w:t>id + title of relevant Feature Docs&gt;</w:t>
            </w:r>
          </w:p>
        </w:tc>
        <w:tc>
          <w:tcPr>
            <w:tcW w:w="2694" w:type="dxa"/>
          </w:tcPr>
          <w:p w14:paraId="0886443C" w14:textId="77777777" w:rsidR="000D732E" w:rsidRPr="00D410AE" w:rsidRDefault="000D732E" w:rsidP="00EB7D77">
            <w:pPr>
              <w:rPr>
                <w:rFonts w:cs="Arial"/>
              </w:rPr>
            </w:pPr>
            <w:r>
              <w:rPr>
                <w:rFonts w:cs="Arial"/>
              </w:rPr>
              <w:t>&lt;Example: “Requirements of Feature …”&gt;</w:t>
            </w:r>
          </w:p>
        </w:tc>
        <w:tc>
          <w:tcPr>
            <w:tcW w:w="3262" w:type="dxa"/>
          </w:tcPr>
          <w:p w14:paraId="21F477C8"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21"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355D324F" w14:textId="77777777" w:rsidTr="00656A21">
        <w:trPr>
          <w:trHeight w:val="20"/>
        </w:trPr>
        <w:tc>
          <w:tcPr>
            <w:tcW w:w="1561" w:type="dxa"/>
          </w:tcPr>
          <w:p w14:paraId="40A6E9D4" w14:textId="77777777" w:rsidR="000D732E" w:rsidRPr="00D410AE" w:rsidRDefault="000D732E" w:rsidP="00EB7D77">
            <w:pPr>
              <w:rPr>
                <w:rFonts w:cs="Arial"/>
              </w:rPr>
            </w:pPr>
          </w:p>
        </w:tc>
        <w:tc>
          <w:tcPr>
            <w:tcW w:w="2694" w:type="dxa"/>
          </w:tcPr>
          <w:p w14:paraId="5E65480D" w14:textId="77777777" w:rsidR="000D732E" w:rsidRDefault="000D732E" w:rsidP="00EB7D77">
            <w:pPr>
              <w:rPr>
                <w:rFonts w:cs="Arial"/>
              </w:rPr>
            </w:pPr>
          </w:p>
        </w:tc>
        <w:tc>
          <w:tcPr>
            <w:tcW w:w="2694" w:type="dxa"/>
          </w:tcPr>
          <w:p w14:paraId="6E89F2FC" w14:textId="77777777" w:rsidR="000D732E" w:rsidRDefault="000D732E" w:rsidP="00EB7D77">
            <w:pPr>
              <w:rPr>
                <w:rFonts w:cs="Arial"/>
              </w:rPr>
            </w:pPr>
          </w:p>
        </w:tc>
        <w:tc>
          <w:tcPr>
            <w:tcW w:w="3262" w:type="dxa"/>
          </w:tcPr>
          <w:p w14:paraId="3D3BACB3" w14:textId="77777777" w:rsidR="000D732E" w:rsidRDefault="000D732E" w:rsidP="00EB7D77">
            <w:pPr>
              <w:rPr>
                <w:rFonts w:cs="Arial"/>
              </w:rPr>
            </w:pPr>
          </w:p>
        </w:tc>
      </w:tr>
      <w:tr w:rsidR="000D732E" w:rsidRPr="007C20FA" w14:paraId="1D6FA768" w14:textId="77777777" w:rsidTr="00656A21">
        <w:trPr>
          <w:trHeight w:val="20"/>
        </w:trPr>
        <w:tc>
          <w:tcPr>
            <w:tcW w:w="10211" w:type="dxa"/>
            <w:gridSpan w:val="4"/>
            <w:shd w:val="clear" w:color="auto" w:fill="F2F2F2" w:themeFill="background1" w:themeFillShade="F2"/>
          </w:tcPr>
          <w:p w14:paraId="535FCE06"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8E82600" w14:textId="77777777" w:rsidTr="00656A21">
        <w:trPr>
          <w:trHeight w:val="20"/>
        </w:trPr>
        <w:tc>
          <w:tcPr>
            <w:tcW w:w="1561" w:type="dxa"/>
          </w:tcPr>
          <w:p w14:paraId="5F75F17C" w14:textId="77777777" w:rsidR="000D732E" w:rsidRPr="00D410AE" w:rsidRDefault="000D732E" w:rsidP="00EB7D77">
            <w:pPr>
              <w:rPr>
                <w:rFonts w:cs="Arial"/>
              </w:rPr>
            </w:pPr>
          </w:p>
        </w:tc>
        <w:tc>
          <w:tcPr>
            <w:tcW w:w="2694" w:type="dxa"/>
          </w:tcPr>
          <w:p w14:paraId="4ABDFE6F" w14:textId="77777777" w:rsidR="000D732E" w:rsidRPr="00D410AE" w:rsidRDefault="000D732E" w:rsidP="00EB7D77">
            <w:pPr>
              <w:rPr>
                <w:rFonts w:cs="Arial"/>
              </w:rPr>
            </w:pPr>
            <w:r>
              <w:rPr>
                <w:rFonts w:cs="Arial"/>
              </w:rPr>
              <w:t>&lt;Example: some SDS (requirement)&gt;</w:t>
            </w:r>
          </w:p>
        </w:tc>
        <w:tc>
          <w:tcPr>
            <w:tcW w:w="2694" w:type="dxa"/>
          </w:tcPr>
          <w:p w14:paraId="75D6C0BD" w14:textId="77777777" w:rsidR="000D732E" w:rsidRPr="00D410AE" w:rsidRDefault="000D732E" w:rsidP="00EB7D77">
            <w:pPr>
              <w:rPr>
                <w:rFonts w:cs="Arial"/>
              </w:rPr>
            </w:pPr>
          </w:p>
        </w:tc>
        <w:tc>
          <w:tcPr>
            <w:tcW w:w="3262" w:type="dxa"/>
          </w:tcPr>
          <w:p w14:paraId="4AACF963" w14:textId="77777777" w:rsidR="000D732E" w:rsidRDefault="000D732E" w:rsidP="00EB7D77">
            <w:pPr>
              <w:rPr>
                <w:rFonts w:cs="Arial"/>
              </w:rPr>
            </w:pPr>
          </w:p>
        </w:tc>
      </w:tr>
      <w:tr w:rsidR="000D732E" w:rsidRPr="007C20FA" w14:paraId="4FB57E4B" w14:textId="77777777" w:rsidTr="00656A21">
        <w:trPr>
          <w:trHeight w:val="20"/>
        </w:trPr>
        <w:tc>
          <w:tcPr>
            <w:tcW w:w="1561" w:type="dxa"/>
          </w:tcPr>
          <w:p w14:paraId="2D06C271" w14:textId="77777777" w:rsidR="000D732E" w:rsidRDefault="000D732E" w:rsidP="00EB7D77">
            <w:pPr>
              <w:rPr>
                <w:rFonts w:cs="Arial"/>
              </w:rPr>
            </w:pPr>
          </w:p>
        </w:tc>
        <w:tc>
          <w:tcPr>
            <w:tcW w:w="2694" w:type="dxa"/>
          </w:tcPr>
          <w:p w14:paraId="775E26DD" w14:textId="77777777" w:rsidR="000D732E" w:rsidRDefault="000D732E" w:rsidP="00EB7D77">
            <w:pPr>
              <w:rPr>
                <w:rFonts w:cs="Arial"/>
              </w:rPr>
            </w:pPr>
          </w:p>
        </w:tc>
        <w:tc>
          <w:tcPr>
            <w:tcW w:w="2694" w:type="dxa"/>
          </w:tcPr>
          <w:p w14:paraId="7205E6DD" w14:textId="77777777" w:rsidR="000D732E" w:rsidRDefault="000D732E" w:rsidP="00EB7D77">
            <w:pPr>
              <w:rPr>
                <w:rFonts w:cs="Arial"/>
              </w:rPr>
            </w:pPr>
          </w:p>
        </w:tc>
        <w:tc>
          <w:tcPr>
            <w:tcW w:w="3262" w:type="dxa"/>
          </w:tcPr>
          <w:p w14:paraId="6776B2C8" w14:textId="77777777" w:rsidR="000D732E" w:rsidRDefault="000D732E" w:rsidP="00EB7D77">
            <w:pPr>
              <w:rPr>
                <w:rFonts w:cs="Arial"/>
              </w:rPr>
            </w:pPr>
          </w:p>
        </w:tc>
      </w:tr>
      <w:tr w:rsidR="000D732E" w:rsidRPr="007C20FA" w14:paraId="1C97FCF8" w14:textId="77777777" w:rsidTr="00656A21">
        <w:trPr>
          <w:trHeight w:val="20"/>
        </w:trPr>
        <w:tc>
          <w:tcPr>
            <w:tcW w:w="10211" w:type="dxa"/>
            <w:gridSpan w:val="4"/>
            <w:shd w:val="clear" w:color="auto" w:fill="F2F2F2" w:themeFill="background1" w:themeFillShade="F2"/>
          </w:tcPr>
          <w:p w14:paraId="00BAE2B5"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3F78E21A" w14:textId="77777777" w:rsidTr="00656A21">
        <w:trPr>
          <w:trHeight w:val="20"/>
        </w:trPr>
        <w:tc>
          <w:tcPr>
            <w:tcW w:w="1561" w:type="dxa"/>
          </w:tcPr>
          <w:p w14:paraId="0DD066F4" w14:textId="77777777" w:rsidR="000D732E" w:rsidRPr="00D410AE" w:rsidRDefault="000D732E" w:rsidP="00EB7D77">
            <w:pPr>
              <w:rPr>
                <w:rFonts w:cs="Arial"/>
              </w:rPr>
            </w:pPr>
          </w:p>
        </w:tc>
        <w:tc>
          <w:tcPr>
            <w:tcW w:w="2694" w:type="dxa"/>
          </w:tcPr>
          <w:p w14:paraId="0F0A47BE" w14:textId="77777777" w:rsidR="000D732E" w:rsidRPr="00D410AE" w:rsidRDefault="000D732E" w:rsidP="00EB7D77">
            <w:pPr>
              <w:rPr>
                <w:rFonts w:cs="Arial"/>
              </w:rPr>
            </w:pPr>
          </w:p>
        </w:tc>
        <w:tc>
          <w:tcPr>
            <w:tcW w:w="2694" w:type="dxa"/>
          </w:tcPr>
          <w:p w14:paraId="186EFC7C" w14:textId="77777777" w:rsidR="000D732E" w:rsidRPr="00D410AE" w:rsidRDefault="000D732E" w:rsidP="00EB7D77">
            <w:pPr>
              <w:rPr>
                <w:rFonts w:cs="Arial"/>
              </w:rPr>
            </w:pPr>
          </w:p>
        </w:tc>
        <w:tc>
          <w:tcPr>
            <w:tcW w:w="3262" w:type="dxa"/>
          </w:tcPr>
          <w:p w14:paraId="74D8E292" w14:textId="77777777" w:rsidR="000D732E" w:rsidRPr="00D410AE" w:rsidRDefault="000D732E" w:rsidP="00EB7D77">
            <w:pPr>
              <w:rPr>
                <w:rFonts w:cs="Arial"/>
              </w:rPr>
            </w:pPr>
          </w:p>
        </w:tc>
      </w:tr>
      <w:tr w:rsidR="000D732E" w:rsidRPr="007C20FA" w14:paraId="214A402C" w14:textId="77777777" w:rsidTr="00656A21">
        <w:trPr>
          <w:trHeight w:val="20"/>
        </w:trPr>
        <w:tc>
          <w:tcPr>
            <w:tcW w:w="10211" w:type="dxa"/>
            <w:gridSpan w:val="4"/>
            <w:shd w:val="clear" w:color="auto" w:fill="F2F2F2" w:themeFill="background1" w:themeFillShade="F2"/>
          </w:tcPr>
          <w:p w14:paraId="1B86E6A0"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0FE42BDF" w14:textId="77777777" w:rsidTr="00656A21">
        <w:trPr>
          <w:trHeight w:val="20"/>
        </w:trPr>
        <w:tc>
          <w:tcPr>
            <w:tcW w:w="1561" w:type="dxa"/>
          </w:tcPr>
          <w:p w14:paraId="388CACBB" w14:textId="77777777" w:rsidR="000D732E" w:rsidRPr="00D410AE" w:rsidRDefault="000D732E" w:rsidP="00EB7D77">
            <w:pPr>
              <w:rPr>
                <w:rFonts w:cs="Arial"/>
              </w:rPr>
            </w:pPr>
          </w:p>
        </w:tc>
        <w:tc>
          <w:tcPr>
            <w:tcW w:w="2694" w:type="dxa"/>
          </w:tcPr>
          <w:p w14:paraId="07CB461F" w14:textId="77777777" w:rsidR="000D732E" w:rsidRPr="00D410AE" w:rsidRDefault="000D732E" w:rsidP="00EB7D77">
            <w:pPr>
              <w:rPr>
                <w:rFonts w:cs="Arial"/>
              </w:rPr>
            </w:pPr>
          </w:p>
        </w:tc>
        <w:tc>
          <w:tcPr>
            <w:tcW w:w="2694" w:type="dxa"/>
          </w:tcPr>
          <w:p w14:paraId="1C4DD1FB" w14:textId="77777777" w:rsidR="000D732E" w:rsidRPr="00D410AE" w:rsidRDefault="000D732E" w:rsidP="00EB7D77">
            <w:pPr>
              <w:rPr>
                <w:rFonts w:cs="Arial"/>
              </w:rPr>
            </w:pPr>
          </w:p>
        </w:tc>
        <w:tc>
          <w:tcPr>
            <w:tcW w:w="3262" w:type="dxa"/>
          </w:tcPr>
          <w:p w14:paraId="707D3EEE" w14:textId="77777777" w:rsidR="000D732E" w:rsidRPr="00D410AE" w:rsidRDefault="000D732E" w:rsidP="00EB7D77">
            <w:pPr>
              <w:rPr>
                <w:rFonts w:cs="Arial"/>
              </w:rPr>
            </w:pPr>
          </w:p>
        </w:tc>
      </w:tr>
      <w:tr w:rsidR="000D732E" w:rsidRPr="007C20FA" w14:paraId="572AAB38" w14:textId="77777777" w:rsidTr="00656A21">
        <w:trPr>
          <w:trHeight w:val="20"/>
        </w:trPr>
        <w:tc>
          <w:tcPr>
            <w:tcW w:w="10211" w:type="dxa"/>
            <w:gridSpan w:val="4"/>
            <w:shd w:val="clear" w:color="auto" w:fill="F2F2F2" w:themeFill="background1" w:themeFillShade="F2"/>
          </w:tcPr>
          <w:p w14:paraId="3F73C3C8"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58D6266D" w14:textId="77777777" w:rsidTr="00656A21">
        <w:trPr>
          <w:trHeight w:val="20"/>
        </w:trPr>
        <w:tc>
          <w:tcPr>
            <w:tcW w:w="1561" w:type="dxa"/>
          </w:tcPr>
          <w:p w14:paraId="1AF75BD6" w14:textId="77777777" w:rsidR="000D732E" w:rsidRPr="00D410AE" w:rsidRDefault="000D732E" w:rsidP="00EB7D77">
            <w:pPr>
              <w:rPr>
                <w:rFonts w:cs="Arial"/>
              </w:rPr>
            </w:pPr>
          </w:p>
        </w:tc>
        <w:tc>
          <w:tcPr>
            <w:tcW w:w="2694" w:type="dxa"/>
          </w:tcPr>
          <w:p w14:paraId="1E8AE814" w14:textId="77777777" w:rsidR="000D732E" w:rsidRDefault="000D732E" w:rsidP="00EB7D77">
            <w:pPr>
              <w:rPr>
                <w:rFonts w:cs="Arial"/>
              </w:rPr>
            </w:pPr>
          </w:p>
        </w:tc>
        <w:tc>
          <w:tcPr>
            <w:tcW w:w="2694" w:type="dxa"/>
          </w:tcPr>
          <w:p w14:paraId="51F5F7BE" w14:textId="77777777" w:rsidR="000D732E" w:rsidRPr="00D410AE" w:rsidRDefault="000D732E" w:rsidP="00EB7D77">
            <w:pPr>
              <w:rPr>
                <w:rFonts w:cs="Arial"/>
              </w:rPr>
            </w:pPr>
          </w:p>
        </w:tc>
        <w:tc>
          <w:tcPr>
            <w:tcW w:w="3262" w:type="dxa"/>
          </w:tcPr>
          <w:p w14:paraId="642E21DE" w14:textId="77777777" w:rsidR="000D732E" w:rsidRPr="00D410AE" w:rsidRDefault="000D732E" w:rsidP="00EB7D77">
            <w:pPr>
              <w:rPr>
                <w:rFonts w:cs="Arial"/>
              </w:rPr>
            </w:pPr>
          </w:p>
        </w:tc>
      </w:tr>
      <w:tr w:rsidR="00656A21" w:rsidRPr="007C20FA" w14:paraId="0E111BD0" w14:textId="77777777" w:rsidTr="00656A21">
        <w:trPr>
          <w:trHeight w:val="20"/>
        </w:trPr>
        <w:tc>
          <w:tcPr>
            <w:tcW w:w="1561" w:type="dxa"/>
          </w:tcPr>
          <w:p w14:paraId="2A8D0934" w14:textId="77777777" w:rsidR="00656A21" w:rsidRPr="00D410AE" w:rsidRDefault="00656A21" w:rsidP="00EB7D77">
            <w:pPr>
              <w:rPr>
                <w:rFonts w:cs="Arial"/>
              </w:rPr>
            </w:pPr>
          </w:p>
        </w:tc>
        <w:tc>
          <w:tcPr>
            <w:tcW w:w="2694" w:type="dxa"/>
          </w:tcPr>
          <w:p w14:paraId="7FA6CF0D" w14:textId="77777777" w:rsidR="00656A21" w:rsidRDefault="00656A21" w:rsidP="00EB7D77">
            <w:pPr>
              <w:rPr>
                <w:rFonts w:cs="Arial"/>
              </w:rPr>
            </w:pPr>
          </w:p>
        </w:tc>
        <w:tc>
          <w:tcPr>
            <w:tcW w:w="2694" w:type="dxa"/>
          </w:tcPr>
          <w:p w14:paraId="3D622AA5" w14:textId="77777777" w:rsidR="00656A21" w:rsidRPr="00D410AE" w:rsidRDefault="00656A21" w:rsidP="00EB7D77">
            <w:pPr>
              <w:rPr>
                <w:rFonts w:cs="Arial"/>
              </w:rPr>
            </w:pPr>
          </w:p>
        </w:tc>
        <w:tc>
          <w:tcPr>
            <w:tcW w:w="3262" w:type="dxa"/>
          </w:tcPr>
          <w:p w14:paraId="7A0ADEC5" w14:textId="77777777" w:rsidR="00656A21" w:rsidRPr="00D410AE" w:rsidRDefault="00656A21" w:rsidP="00EB7D77">
            <w:pPr>
              <w:rPr>
                <w:rFonts w:cs="Arial"/>
              </w:rPr>
            </w:pPr>
          </w:p>
        </w:tc>
      </w:tr>
    </w:tbl>
    <w:p w14:paraId="4164B1EF"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4F0B0094" w14:textId="77777777" w:rsidR="000D732E" w:rsidRPr="005067FC" w:rsidRDefault="000D732E" w:rsidP="00427220">
      <w:pPr>
        <w:rPr>
          <w:i/>
          <w:color w:val="A6A6A6" w:themeColor="background1" w:themeShade="A6"/>
        </w:rPr>
      </w:pPr>
    </w:p>
    <w:p w14:paraId="74221709" w14:textId="77777777" w:rsidR="00427220" w:rsidRDefault="00427220" w:rsidP="00427220">
      <w:pPr>
        <w:pStyle w:val="Heading4"/>
      </w:pPr>
      <w:r>
        <w:t>Assumptions</w:t>
      </w:r>
    </w:p>
    <w:p w14:paraId="5ADABC57" w14:textId="77777777" w:rsidR="00A92B2F" w:rsidRDefault="00A92B2F" w:rsidP="00A92B2F"/>
    <w:p w14:paraId="14782A0D"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0F20365" w14:textId="77777777" w:rsidR="00C0442C" w:rsidRDefault="00C0442C" w:rsidP="00A92B2F"/>
    <w:p w14:paraId="3F792F41" w14:textId="77777777" w:rsidR="00F15706" w:rsidRDefault="00E60B64" w:rsidP="00783BCF">
      <w:pPr>
        <w:pStyle w:val="Heading3"/>
      </w:pPr>
      <w:r>
        <w:t>Function Scope</w:t>
      </w:r>
    </w:p>
    <w:p w14:paraId="2716AA3B" w14:textId="77777777" w:rsidR="00055646" w:rsidRPr="00A43B48" w:rsidRDefault="00055646" w:rsidP="00306D37">
      <w:pPr>
        <w:contextualSpacing/>
      </w:pPr>
    </w:p>
    <w:p w14:paraId="2B8D5634" w14:textId="77777777" w:rsidR="00306D37" w:rsidRDefault="00306D37" w:rsidP="00306D37">
      <w:pPr>
        <w:contextualSpacing/>
      </w:pPr>
      <w:r>
        <w:t xml:space="preserve">The </w:t>
      </w:r>
      <w:r>
        <w:rPr>
          <w:noProof/>
        </w:rPr>
        <w:drawing>
          <wp:inline distT="0" distB="0" distL="0" distR="0" wp14:anchorId="4114038C" wp14:editId="37D8E64E">
            <wp:extent cx="152400" cy="152400"/>
            <wp:effectExtent l="0" t="0" r="0" b="0"/>
            <wp:docPr id="1984"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DAT_Warn When Recording</w:t>
      </w:r>
      <w:r w:rsidR="0004480F">
        <w:rPr>
          <w:b/>
        </w:rPr>
        <w:t>”</w:t>
      </w:r>
      <w:r>
        <w:t xml:space="preserve"> f</w:t>
      </w:r>
      <w:r w:rsidR="00294100">
        <w:t>unction is called by</w:t>
      </w:r>
      <w:r>
        <w:t xml:space="preserve"> the following </w:t>
      </w:r>
      <w:r w:rsidR="00294100">
        <w:t>functions</w:t>
      </w:r>
      <w:r>
        <w:t>:</w:t>
      </w:r>
    </w:p>
    <w:p w14:paraId="6830C847" w14:textId="77777777" w:rsidR="00306D37" w:rsidRPr="00953D23" w:rsidRDefault="00306D37" w:rsidP="0061324D">
      <w:pPr>
        <w:pStyle w:val="ListParagraph"/>
        <w:numPr>
          <w:ilvl w:val="0"/>
          <w:numId w:val="12"/>
        </w:numPr>
        <w:contextualSpacing/>
      </w:pPr>
      <w:r>
        <w:rPr>
          <w:noProof/>
        </w:rPr>
        <w:drawing>
          <wp:inline distT="0" distB="0" distL="0" distR="0" wp14:anchorId="17081AE0" wp14:editId="2CFBC35E">
            <wp:extent cx="152400" cy="152400"/>
            <wp:effectExtent l="0" t="0" r="0" b="0"/>
            <wp:docPr id="198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5a10e3b722d9915708d6bb5bbb85c4a" w:history="1">
        <w:r w:rsidR="00B66881">
          <w:rPr>
            <w:rStyle w:val="Hyperlink"/>
          </w:rPr>
          <w:t>Be notified of intrusion1</w:t>
        </w:r>
      </w:hyperlink>
      <w:r w:rsidR="0004480F">
        <w:t>”</w:t>
      </w:r>
    </w:p>
    <w:p w14:paraId="32803F42" w14:textId="77777777" w:rsidR="00393C96" w:rsidRPr="00393C96" w:rsidRDefault="00393C96" w:rsidP="00306D37">
      <w:pPr>
        <w:contextualSpacing/>
      </w:pPr>
    </w:p>
    <w:p w14:paraId="7D079D4A" w14:textId="77777777" w:rsidR="001A755C" w:rsidRDefault="001A755C" w:rsidP="00306D37"/>
    <w:p w14:paraId="282A29AD" w14:textId="77777777" w:rsidR="00294100" w:rsidRDefault="00294100" w:rsidP="00294100">
      <w:pPr>
        <w:jc w:val="center"/>
      </w:pPr>
      <w:r>
        <w:rPr>
          <w:noProof/>
        </w:rPr>
        <w:lastRenderedPageBreak/>
        <w:drawing>
          <wp:inline distT="0" distB="0" distL="0" distR="0" wp14:anchorId="5182A545" wp14:editId="1C0B23C8">
            <wp:extent cx="6466205" cy="4515305"/>
            <wp:effectExtent l="0" t="0" r="0" b="0"/>
            <wp:docPr id="1988" name="Picture 1161884485.jpg" descr="1161884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 name="1161884485.jpg"/>
                    <pic:cNvPicPr/>
                  </pic:nvPicPr>
                  <pic:blipFill>
                    <a:blip r:embed="rId30" cstate="print"/>
                    <a:stretch>
                      <a:fillRect/>
                    </a:stretch>
                  </pic:blipFill>
                  <pic:spPr>
                    <a:xfrm>
                      <a:off x="0" y="0"/>
                      <a:ext cx="6466205" cy="4515305"/>
                    </a:xfrm>
                    <a:prstGeom prst="rect">
                      <a:avLst/>
                    </a:prstGeom>
                  </pic:spPr>
                </pic:pic>
              </a:graphicData>
            </a:graphic>
          </wp:inline>
        </w:drawing>
      </w:r>
    </w:p>
    <w:p w14:paraId="748DAD2F"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2686FB8" wp14:editId="2B92CB4C">
            <wp:extent cx="152400" cy="152400"/>
            <wp:effectExtent l="0" t="0" r="0" b="0"/>
            <wp:docPr id="199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Be notified of intrusion1</w:t>
      </w:r>
      <w:r w:rsidR="0004480F">
        <w:t>”</w:t>
      </w:r>
      <w:r w:rsidRPr="00294100">
        <w:t xml:space="preserve"> calling </w:t>
      </w:r>
      <w:r>
        <w:rPr>
          <w:noProof/>
        </w:rPr>
        <w:drawing>
          <wp:inline distT="0" distB="0" distL="0" distR="0" wp14:anchorId="398DFA5A" wp14:editId="16CA1D13">
            <wp:extent cx="152400" cy="152400"/>
            <wp:effectExtent l="0" t="0" r="0" b="0"/>
            <wp:docPr id="1992"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DAT_Warn When Recording</w:t>
      </w:r>
      <w:r w:rsidR="0004480F">
        <w:t>”</w:t>
      </w:r>
    </w:p>
    <w:p w14:paraId="7A39CE05" w14:textId="77777777" w:rsidR="00306D37" w:rsidRDefault="00306D37" w:rsidP="00306D37">
      <w:pPr>
        <w:contextualSpacing/>
      </w:pPr>
    </w:p>
    <w:p w14:paraId="16A19007" w14:textId="77777777" w:rsidR="00F15706" w:rsidRDefault="00E60B64" w:rsidP="00783BCF">
      <w:pPr>
        <w:pStyle w:val="Heading3"/>
      </w:pPr>
      <w:r>
        <w:t>Function Interfaces</w:t>
      </w:r>
    </w:p>
    <w:p w14:paraId="4F1F19E9"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9C4CE8A" w14:textId="77777777" w:rsidTr="0082668D">
        <w:trPr>
          <w:trHeight w:val="260"/>
        </w:trPr>
        <w:tc>
          <w:tcPr>
            <w:tcW w:w="2547" w:type="dxa"/>
            <w:shd w:val="clear" w:color="auto" w:fill="D9D9D9" w:themeFill="background1" w:themeFillShade="D9"/>
            <w:noWrap/>
            <w:hideMark/>
          </w:tcPr>
          <w:p w14:paraId="7731D06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D156B5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172DAC0D" w14:textId="77777777" w:rsidTr="0082668D">
        <w:trPr>
          <w:trHeight w:val="410"/>
        </w:trPr>
        <w:tc>
          <w:tcPr>
            <w:tcW w:w="2547" w:type="dxa"/>
            <w:noWrap/>
          </w:tcPr>
          <w:p w14:paraId="1E34525C" w14:textId="77777777" w:rsidR="0082668D" w:rsidRDefault="0082668D" w:rsidP="00BC57B1">
            <w:pPr>
              <w:contextualSpacing/>
              <w:rPr>
                <w:rFonts w:cs="Arial"/>
              </w:rPr>
            </w:pPr>
            <w:r w:rsidRPr="00275823">
              <w:rPr>
                <w:rFonts w:cs="Arial"/>
              </w:rPr>
              <w:t>camera id available</w:t>
            </w:r>
          </w:p>
          <w:p w14:paraId="58485F2C" w14:textId="77777777" w:rsidR="0082668D" w:rsidRDefault="0082668D" w:rsidP="00BC57B1">
            <w:pPr>
              <w:contextualSpacing/>
              <w:rPr>
                <w:rFonts w:cs="Arial"/>
              </w:rPr>
            </w:pPr>
            <w:r>
              <w:rPr>
                <w:rFonts w:cs="Arial"/>
              </w:rPr>
              <w:t>Signal:</w:t>
            </w:r>
          </w:p>
          <w:p w14:paraId="6B780D53"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62CA153A" wp14:editId="7D9D3C2A">
                  <wp:extent cx="152400" cy="152400"/>
                  <wp:effectExtent l="0" t="0" r="0" b="0"/>
                  <wp:docPr id="1994"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 name="-1779016631.jpg"/>
                          <pic:cNvPicPr/>
                        </pic:nvPicPr>
                        <pic:blipFill>
                          <a:blip r:embed="rId32"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9370496dc5a71ab0adf9bc4de204ec17" w:history="1">
              <w:r>
                <w:rPr>
                  <w:rStyle w:val="Hyperlink"/>
                  <w:rFonts w:cs="Arial"/>
                </w:rPr>
                <w:t>Selected Camera ID Available</w:t>
              </w:r>
            </w:hyperlink>
          </w:p>
        </w:tc>
        <w:tc>
          <w:tcPr>
            <w:tcW w:w="7654" w:type="dxa"/>
          </w:tcPr>
          <w:p w14:paraId="77A40A08" w14:textId="77777777" w:rsidR="0082668D" w:rsidRDefault="0082668D" w:rsidP="00BC57B1">
            <w:pPr>
              <w:rPr>
                <w:rFonts w:cs="Arial"/>
              </w:rPr>
            </w:pPr>
            <w:r>
              <w:rPr>
                <w:rFonts w:cs="Arial"/>
              </w:rPr>
              <w:t>Signal Description:</w:t>
            </w:r>
          </w:p>
          <w:p w14:paraId="6B21CFDC" w14:textId="77777777" w:rsidR="0082668D" w:rsidRDefault="0082668D" w:rsidP="00BC57B1">
            <w:pPr>
              <w:rPr>
                <w:rFonts w:cs="Arial"/>
              </w:rPr>
            </w:pPr>
            <w:r w:rsidRPr="00275823">
              <w:rPr>
                <w:rFonts w:cs="Arial"/>
              </w:rPr>
              <w:t>Signal to denote that the camera requested by the user is available</w:t>
            </w:r>
          </w:p>
          <w:p w14:paraId="0B302DFA" w14:textId="77777777" w:rsidR="0082668D" w:rsidRDefault="0082668D" w:rsidP="00BC57B1">
            <w:pPr>
              <w:rPr>
                <w:rFonts w:cs="Arial"/>
              </w:rPr>
            </w:pPr>
          </w:p>
          <w:p w14:paraId="52607775" w14:textId="77777777" w:rsidR="0082668D" w:rsidRPr="0046598F" w:rsidRDefault="0082668D" w:rsidP="00BC57B1">
            <w:pPr>
              <w:rPr>
                <w:rFonts w:cs="Arial"/>
                <w:color w:val="000000"/>
              </w:rPr>
            </w:pPr>
            <w:r>
              <w:rPr>
                <w:rFonts w:cs="Arial"/>
                <w:color w:val="000000"/>
              </w:rPr>
              <w:t>Received from:</w:t>
            </w:r>
          </w:p>
          <w:p w14:paraId="59D3A0B7" w14:textId="77777777" w:rsidR="0082668D" w:rsidRPr="00C8319B" w:rsidRDefault="0082668D" w:rsidP="00BC57B1">
            <w:pPr>
              <w:pStyle w:val="ListParagraph"/>
              <w:numPr>
                <w:ilvl w:val="0"/>
                <w:numId w:val="12"/>
              </w:numPr>
              <w:rPr>
                <w:rFonts w:cs="Arial"/>
              </w:rPr>
            </w:pPr>
            <w:r>
              <w:rPr>
                <w:noProof/>
              </w:rPr>
              <w:drawing>
                <wp:inline distT="0" distB="0" distL="0" distR="0" wp14:anchorId="141A1F41" wp14:editId="492DCE2A">
                  <wp:extent cx="152400" cy="152400"/>
                  <wp:effectExtent l="0" t="0" r="0" b="0"/>
                  <wp:docPr id="1996"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91761c0bfd7a931f677215649ba9470" w:history="1">
              <w:r>
                <w:rPr>
                  <w:rStyle w:val="Hyperlink"/>
                  <w:rFonts w:cs="Arial"/>
                </w:rPr>
                <w:t>Request selected camera view</w:t>
              </w:r>
            </w:hyperlink>
          </w:p>
          <w:p w14:paraId="26C964D3" w14:textId="77777777" w:rsidR="0082668D" w:rsidRPr="00C8319B" w:rsidRDefault="0082668D" w:rsidP="00BC57B1">
            <w:pPr>
              <w:pStyle w:val="ListParagraph"/>
              <w:numPr>
                <w:ilvl w:val="0"/>
                <w:numId w:val="12"/>
              </w:numPr>
              <w:rPr>
                <w:rFonts w:cs="Arial"/>
              </w:rPr>
            </w:pPr>
            <w:r>
              <w:rPr>
                <w:noProof/>
              </w:rPr>
              <w:drawing>
                <wp:inline distT="0" distB="0" distL="0" distR="0" wp14:anchorId="7D4AFB05" wp14:editId="408CDFE2">
                  <wp:extent cx="152400" cy="152400"/>
                  <wp:effectExtent l="0" t="0" r="0" b="0"/>
                  <wp:docPr id="1998"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48a3e07af157dbd22c22752a113d414" w:history="1">
              <w:r>
                <w:rPr>
                  <w:rStyle w:val="Hyperlink"/>
                  <w:rFonts w:cs="Arial"/>
                </w:rPr>
                <w:t>Request default selected camera view</w:t>
              </w:r>
            </w:hyperlink>
          </w:p>
        </w:tc>
      </w:tr>
    </w:tbl>
    <w:p w14:paraId="4E2E2771" w14:textId="77777777" w:rsidR="0082668D" w:rsidRDefault="0082668D" w:rsidP="00A7465B">
      <w:pPr>
        <w:contextualSpacing/>
        <w:rPr>
          <w:rFonts w:cs="Arial"/>
        </w:rPr>
      </w:pPr>
    </w:p>
    <w:p w14:paraId="5BAC0725"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B9BA350" w14:textId="77777777" w:rsidTr="00CD7DFE">
        <w:trPr>
          <w:trHeight w:val="260"/>
        </w:trPr>
        <w:tc>
          <w:tcPr>
            <w:tcW w:w="2689" w:type="dxa"/>
            <w:shd w:val="clear" w:color="auto" w:fill="D9D9D9" w:themeFill="background1" w:themeFillShade="D9"/>
            <w:noWrap/>
            <w:hideMark/>
          </w:tcPr>
          <w:p w14:paraId="719B024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2B2ACCA"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6B4F94C5" w14:textId="77777777" w:rsidTr="00CD7DFE">
        <w:trPr>
          <w:trHeight w:val="410"/>
        </w:trPr>
        <w:tc>
          <w:tcPr>
            <w:tcW w:w="2689" w:type="dxa"/>
            <w:noWrap/>
          </w:tcPr>
          <w:p w14:paraId="1CD51D6A" w14:textId="77777777" w:rsidR="00CD7DFE" w:rsidRDefault="00CD7DFE" w:rsidP="00BC57B1">
            <w:pPr>
              <w:contextualSpacing/>
              <w:rPr>
                <w:rFonts w:cs="Arial"/>
              </w:rPr>
            </w:pPr>
            <w:r>
              <w:rPr>
                <w:rFonts w:cs="Arial"/>
              </w:rPr>
              <w:t>recording warning</w:t>
            </w:r>
          </w:p>
          <w:p w14:paraId="36D62DF8" w14:textId="77777777" w:rsidR="00CD7DFE" w:rsidRDefault="00CD7DFE" w:rsidP="00BC57B1">
            <w:pPr>
              <w:contextualSpacing/>
              <w:rPr>
                <w:rFonts w:cs="Arial"/>
              </w:rPr>
            </w:pPr>
            <w:r>
              <w:rPr>
                <w:rFonts w:cs="Arial"/>
              </w:rPr>
              <w:t>Signal:</w:t>
            </w:r>
          </w:p>
          <w:p w14:paraId="51AE615A" w14:textId="77777777" w:rsidR="00CD7DFE" w:rsidRDefault="00CD7DFE" w:rsidP="00BC57B1">
            <w:pPr>
              <w:contextualSpacing/>
              <w:rPr>
                <w:rFonts w:cs="Arial"/>
              </w:rPr>
            </w:pPr>
            <w:r>
              <w:rPr>
                <w:noProof/>
              </w:rPr>
              <w:drawing>
                <wp:inline distT="0" distB="0" distL="0" distR="0" wp14:anchorId="7775BEAF" wp14:editId="7B213AC1">
                  <wp:extent cx="152400" cy="152400"/>
                  <wp:effectExtent l="0" t="0" r="0" b="0"/>
                  <wp:docPr id="2000"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897ab45f829582760891821bf4157b0e" w:history="1">
              <w:r>
                <w:rPr>
                  <w:rStyle w:val="Hyperlink"/>
                  <w:rFonts w:cs="Arial"/>
                </w:rPr>
                <w:t>Recording Warning</w:t>
              </w:r>
            </w:hyperlink>
          </w:p>
        </w:tc>
        <w:tc>
          <w:tcPr>
            <w:tcW w:w="7512" w:type="dxa"/>
            <w:noWrap/>
          </w:tcPr>
          <w:p w14:paraId="29D9A6DE" w14:textId="77777777" w:rsidR="00CD7DFE" w:rsidRDefault="00CD7DFE" w:rsidP="00BC57B1">
            <w:pPr>
              <w:rPr>
                <w:rFonts w:cs="Arial"/>
              </w:rPr>
            </w:pPr>
            <w:r>
              <w:rPr>
                <w:rFonts w:cs="Arial"/>
              </w:rPr>
              <w:t>Signal Description:</w:t>
            </w:r>
          </w:p>
          <w:p w14:paraId="1DE35F14" w14:textId="77777777" w:rsidR="00CD7DFE" w:rsidRDefault="00CD7DFE" w:rsidP="00BC57B1">
            <w:pPr>
              <w:rPr>
                <w:rFonts w:cs="Arial"/>
              </w:rPr>
            </w:pPr>
            <w:r>
              <w:rPr>
                <w:rFonts w:cs="Arial"/>
              </w:rPr>
              <w:t>Occupants of the vehicle must be warned that video/audio recording is taking place (market dependent)</w:t>
            </w:r>
          </w:p>
          <w:p w14:paraId="36C3403B" w14:textId="77777777" w:rsidR="00CD7DFE" w:rsidRDefault="00CD7DFE" w:rsidP="00BC57B1">
            <w:pPr>
              <w:rPr>
                <w:rFonts w:cs="Arial"/>
              </w:rPr>
            </w:pPr>
          </w:p>
          <w:p w14:paraId="7B83F996" w14:textId="77777777" w:rsidR="00CD7DFE" w:rsidRPr="00275823" w:rsidRDefault="00CD7DFE" w:rsidP="00BC57B1">
            <w:pPr>
              <w:rPr>
                <w:rFonts w:cs="Arial"/>
                <w:color w:val="000000"/>
              </w:rPr>
            </w:pPr>
            <w:r>
              <w:rPr>
                <w:rFonts w:cs="Arial"/>
                <w:color w:val="000000"/>
              </w:rPr>
              <w:t>Sent to:</w:t>
            </w:r>
          </w:p>
          <w:p w14:paraId="110AEDC0" w14:textId="77777777" w:rsidR="00CD7DFE" w:rsidRPr="0046598F" w:rsidRDefault="00CD7DFE" w:rsidP="00BC57B1">
            <w:pPr>
              <w:pStyle w:val="ListParagraph"/>
              <w:numPr>
                <w:ilvl w:val="0"/>
                <w:numId w:val="12"/>
              </w:numPr>
              <w:rPr>
                <w:rFonts w:cs="Arial"/>
                <w:color w:val="000000"/>
              </w:rPr>
            </w:pPr>
            <w:r w:rsidRPr="0046598F">
              <w:rPr>
                <w:rFonts w:cs="Arial"/>
                <w:color w:val="000000"/>
              </w:rPr>
              <w:t xml:space="preserve">  </w:t>
            </w:r>
            <w:hyperlink w:anchor="_d41d8cd98f00b204e9800998ecf8427e" w:history="1">
              <w:r>
                <w:rPr>
                  <w:rStyle w:val="Hyperlink"/>
                  <w:rFonts w:cs="Arial"/>
                  <w:color w:val="000000"/>
                </w:rPr>
                <w:t xml:space="preserve"> </w:t>
              </w:r>
            </w:hyperlink>
          </w:p>
        </w:tc>
      </w:tr>
    </w:tbl>
    <w:p w14:paraId="670B4858" w14:textId="77777777" w:rsidR="00CD7DFE" w:rsidRDefault="00CD7DFE" w:rsidP="00A72B37"/>
    <w:p w14:paraId="36E33EB2" w14:textId="77777777" w:rsidR="00A72B37" w:rsidRDefault="00A72B37" w:rsidP="00A72B37">
      <w:pPr>
        <w:pStyle w:val="Heading4"/>
      </w:pPr>
      <w:r>
        <w:lastRenderedPageBreak/>
        <w:t>Logical</w:t>
      </w:r>
      <w:r w:rsidRPr="00F15706">
        <w:t xml:space="preserve"> Parameters</w:t>
      </w:r>
    </w:p>
    <w:p w14:paraId="46E90DA0" w14:textId="77777777" w:rsidR="00A72B37" w:rsidRDefault="00A72B37" w:rsidP="00A72B37"/>
    <w:p w14:paraId="75BCA098"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14AC098D" w14:textId="77777777" w:rsidTr="00EB7D77">
        <w:trPr>
          <w:trHeight w:val="211"/>
        </w:trPr>
        <w:tc>
          <w:tcPr>
            <w:tcW w:w="2689" w:type="dxa"/>
            <w:shd w:val="clear" w:color="auto" w:fill="D9D9D9" w:themeFill="background1" w:themeFillShade="D9"/>
            <w:noWrap/>
            <w:hideMark/>
          </w:tcPr>
          <w:p w14:paraId="6069CF84"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564AF529"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55524D5" w14:textId="77777777" w:rsidTr="00EB7D77">
        <w:trPr>
          <w:trHeight w:val="410"/>
        </w:trPr>
        <w:tc>
          <w:tcPr>
            <w:tcW w:w="2689" w:type="dxa"/>
            <w:noWrap/>
          </w:tcPr>
          <w:p w14:paraId="26F73007"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73FA5328"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06F87FBC" w14:textId="77777777" w:rsidTr="00EB7D77">
        <w:trPr>
          <w:trHeight w:val="410"/>
        </w:trPr>
        <w:tc>
          <w:tcPr>
            <w:tcW w:w="2689" w:type="dxa"/>
            <w:noWrap/>
          </w:tcPr>
          <w:p w14:paraId="0E72F099"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6A84E2AA" w14:textId="77777777" w:rsidR="009649F4" w:rsidRPr="003F473D" w:rsidRDefault="009649F4" w:rsidP="00EB7D77">
            <w:pPr>
              <w:rPr>
                <w:rFonts w:cs="Arial"/>
                <w:color w:val="000000"/>
                <w:sz w:val="18"/>
                <w:szCs w:val="18"/>
              </w:rPr>
            </w:pPr>
          </w:p>
        </w:tc>
      </w:tr>
    </w:tbl>
    <w:p w14:paraId="0648F8F6" w14:textId="77777777" w:rsidR="009649F4" w:rsidRDefault="009649F4" w:rsidP="00A72B37"/>
    <w:p w14:paraId="3883A88B" w14:textId="77777777" w:rsidR="00822913" w:rsidRDefault="00822913" w:rsidP="00822913">
      <w:pPr>
        <w:pStyle w:val="Heading3"/>
      </w:pPr>
      <w:r>
        <w:t>Function Modeling</w:t>
      </w:r>
    </w:p>
    <w:p w14:paraId="2DE5B8A9" w14:textId="77777777" w:rsidR="00EF5443" w:rsidRPr="00C75AE5" w:rsidRDefault="00EF5443" w:rsidP="00EF5443"/>
    <w:p w14:paraId="60E9EEE7" w14:textId="77777777" w:rsidR="002D15F6" w:rsidRDefault="002D15F6" w:rsidP="0061324D">
      <w:pPr>
        <w:pStyle w:val="Heading4"/>
        <w:numPr>
          <w:ilvl w:val="3"/>
          <w:numId w:val="4"/>
        </w:numPr>
      </w:pPr>
      <w:r>
        <w:t>Use Cases</w:t>
      </w:r>
    </w:p>
    <w:p w14:paraId="097F0703" w14:textId="77777777" w:rsidR="002D15F6" w:rsidRDefault="002D15F6" w:rsidP="002D15F6"/>
    <w:p w14:paraId="693CB190"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874D959" w14:textId="77777777" w:rsidR="009649F4" w:rsidRDefault="009649F4" w:rsidP="009649F4">
      <w:pPr>
        <w:pStyle w:val="Heading4"/>
        <w:numPr>
          <w:ilvl w:val="3"/>
          <w:numId w:val="4"/>
        </w:numPr>
      </w:pPr>
      <w:r>
        <w:t>State Charts</w:t>
      </w:r>
    </w:p>
    <w:p w14:paraId="15C304B9" w14:textId="77777777" w:rsidR="00195B38" w:rsidRDefault="00195B38" w:rsidP="00A76553">
      <w:pPr>
        <w:contextualSpacing/>
        <w:rPr>
          <w:color w:val="A6A6A6" w:themeColor="background1" w:themeShade="A6"/>
        </w:rPr>
      </w:pPr>
    </w:p>
    <w:p w14:paraId="7598FB6E"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08F29D15" w14:textId="77777777" w:rsidR="00A76553" w:rsidRPr="00FF5F72" w:rsidRDefault="00A76553" w:rsidP="00A76553">
      <w:pPr>
        <w:contextualSpacing/>
        <w:rPr>
          <w:color w:val="A6A6A6" w:themeColor="background1" w:themeShade="A6"/>
        </w:rPr>
      </w:pPr>
    </w:p>
    <w:p w14:paraId="5E80D451" w14:textId="77777777" w:rsidR="00A76553" w:rsidRPr="00004083" w:rsidRDefault="00A76553" w:rsidP="00A76553">
      <w:pPr>
        <w:contextualSpacing/>
        <w:rPr>
          <w:rFonts w:cs="Arial"/>
        </w:rPr>
      </w:pPr>
    </w:p>
    <w:p w14:paraId="0F5E0F48" w14:textId="77777777" w:rsidR="009649F4" w:rsidRDefault="009649F4" w:rsidP="009649F4">
      <w:pPr>
        <w:pStyle w:val="Heading4"/>
        <w:numPr>
          <w:ilvl w:val="3"/>
          <w:numId w:val="4"/>
        </w:numPr>
      </w:pPr>
      <w:r>
        <w:t>Activity Diagrams</w:t>
      </w:r>
    </w:p>
    <w:p w14:paraId="267CE731" w14:textId="77777777" w:rsidR="009649F4" w:rsidRDefault="009649F4" w:rsidP="009649F4"/>
    <w:p w14:paraId="20BE18D2"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37CAF7D9" w14:textId="77777777" w:rsidR="009649F4" w:rsidRPr="00FF5F72" w:rsidRDefault="009649F4" w:rsidP="009649F4">
      <w:pPr>
        <w:contextualSpacing/>
        <w:rPr>
          <w:color w:val="A6A6A6" w:themeColor="background1" w:themeShade="A6"/>
        </w:rPr>
      </w:pPr>
    </w:p>
    <w:p w14:paraId="00930538" w14:textId="77777777" w:rsidR="009649F4" w:rsidRDefault="009649F4" w:rsidP="009649F4">
      <w:pPr>
        <w:pStyle w:val="Heading4"/>
        <w:numPr>
          <w:ilvl w:val="3"/>
          <w:numId w:val="4"/>
        </w:numPr>
      </w:pPr>
      <w:r>
        <w:t>Sequence Diagrams</w:t>
      </w:r>
    </w:p>
    <w:p w14:paraId="233BF077" w14:textId="77777777" w:rsidR="00987D84" w:rsidRPr="00EB7D77" w:rsidRDefault="00987D84" w:rsidP="00EB7D77">
      <w:pPr>
        <w:rPr>
          <w:rStyle w:val="SubtleEmphasis"/>
          <w:i w:val="0"/>
          <w:iCs w:val="0"/>
          <w:color w:val="auto"/>
          <w:highlight w:val="green"/>
        </w:rPr>
      </w:pPr>
    </w:p>
    <w:p w14:paraId="4D84C4C5"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797DA01A" w14:textId="77777777" w:rsidR="00987D84" w:rsidRDefault="00987D84" w:rsidP="00987D84"/>
    <w:p w14:paraId="63740891" w14:textId="77777777" w:rsidR="009649F4" w:rsidRDefault="009649F4" w:rsidP="009649F4"/>
    <w:p w14:paraId="75799E14" w14:textId="77777777" w:rsidR="009649F4" w:rsidRDefault="009649F4" w:rsidP="009649F4">
      <w:pPr>
        <w:pStyle w:val="Heading4"/>
        <w:numPr>
          <w:ilvl w:val="3"/>
          <w:numId w:val="4"/>
        </w:numPr>
      </w:pPr>
      <w:r>
        <w:t>Decision Tables</w:t>
      </w:r>
    </w:p>
    <w:p w14:paraId="55B26BB0" w14:textId="77777777" w:rsidR="009649F4" w:rsidRDefault="009649F4" w:rsidP="009649F4"/>
    <w:p w14:paraId="38DA13AF" w14:textId="77777777" w:rsidR="00F15706" w:rsidRDefault="00DA0800" w:rsidP="00822913">
      <w:pPr>
        <w:pStyle w:val="Heading3"/>
      </w:pPr>
      <w:r>
        <w:t>Function Requirements</w:t>
      </w:r>
    </w:p>
    <w:p w14:paraId="2131E4C3" w14:textId="77777777" w:rsidR="00F15706" w:rsidRDefault="00F15706" w:rsidP="00783BCF">
      <w:pPr>
        <w:pStyle w:val="Heading4"/>
      </w:pPr>
      <w:r>
        <w:t>Functional Requirements</w:t>
      </w:r>
    </w:p>
    <w:p w14:paraId="1221CB8F" w14:textId="77777777" w:rsidR="006E54B3" w:rsidRDefault="00F15706" w:rsidP="006E54B3">
      <w:pPr>
        <w:pStyle w:val="Heading5"/>
      </w:pPr>
      <w:r>
        <w:t>Normal Operation</w:t>
      </w:r>
    </w:p>
    <w:p w14:paraId="358AE1B3" w14:textId="77777777" w:rsidR="005961D3" w:rsidRDefault="005961D3" w:rsidP="00BB6A63"/>
    <w:p w14:paraId="2C016513" w14:textId="77777777" w:rsidR="005961D3" w:rsidRDefault="005961D3" w:rsidP="005961D3">
      <w:pPr>
        <w:rPr>
          <w:color w:val="A6A6A6" w:themeColor="background1" w:themeShade="A6"/>
        </w:rPr>
      </w:pPr>
      <w:r>
        <w:rPr>
          <w:color w:val="A6A6A6" w:themeColor="background1" w:themeShade="A6"/>
        </w:rPr>
        <w:t>No Normal Operation Requirements specified.</w:t>
      </w:r>
    </w:p>
    <w:p w14:paraId="4C8F4399" w14:textId="77777777" w:rsidR="00F15706" w:rsidRDefault="00F15706" w:rsidP="00783BCF">
      <w:pPr>
        <w:pStyle w:val="Heading5"/>
      </w:pPr>
      <w:r>
        <w:t>Error Handling</w:t>
      </w:r>
    </w:p>
    <w:p w14:paraId="2F21192D" w14:textId="77777777" w:rsidR="005961D3" w:rsidRDefault="005961D3" w:rsidP="00BB6A63"/>
    <w:p w14:paraId="23CFAFF6" w14:textId="77777777" w:rsidR="005961D3" w:rsidRDefault="005961D3" w:rsidP="005961D3">
      <w:pPr>
        <w:rPr>
          <w:color w:val="A6A6A6" w:themeColor="background1" w:themeShade="A6"/>
        </w:rPr>
      </w:pPr>
      <w:r>
        <w:rPr>
          <w:color w:val="A6A6A6" w:themeColor="background1" w:themeShade="A6"/>
        </w:rPr>
        <w:t>No Error Handling Requirements specified.</w:t>
      </w:r>
    </w:p>
    <w:p w14:paraId="719E3752" w14:textId="77777777" w:rsidR="00DD7D94" w:rsidRDefault="00DD7D94" w:rsidP="00DD7D94">
      <w:pPr>
        <w:pStyle w:val="Heading4"/>
      </w:pPr>
      <w:r>
        <w:t>Non-Functional Requirements</w:t>
      </w:r>
    </w:p>
    <w:p w14:paraId="5DBD4584" w14:textId="77777777" w:rsidR="005961D3" w:rsidRDefault="005961D3" w:rsidP="00BB6A63"/>
    <w:p w14:paraId="4120B531" w14:textId="77777777" w:rsidR="005961D3" w:rsidRDefault="005961D3" w:rsidP="005961D3">
      <w:pPr>
        <w:rPr>
          <w:color w:val="A6A6A6" w:themeColor="background1" w:themeShade="A6"/>
        </w:rPr>
      </w:pPr>
      <w:r>
        <w:rPr>
          <w:color w:val="A6A6A6" w:themeColor="background1" w:themeShade="A6"/>
        </w:rPr>
        <w:t>No Non-Functional Requirements specified.</w:t>
      </w:r>
    </w:p>
    <w:p w14:paraId="1ED3E348" w14:textId="77777777" w:rsidR="00DF462B" w:rsidRDefault="00427220" w:rsidP="00DF462B">
      <w:pPr>
        <w:pStyle w:val="Heading4"/>
      </w:pPr>
      <w:r>
        <w:lastRenderedPageBreak/>
        <w:t>Functional</w:t>
      </w:r>
      <w:r w:rsidR="00DF462B">
        <w:t xml:space="preserve"> Safety Requirements</w:t>
      </w:r>
    </w:p>
    <w:p w14:paraId="41C309C3" w14:textId="77777777" w:rsidR="00DF462B" w:rsidRDefault="00DF462B" w:rsidP="00DF462B">
      <w:pPr>
        <w:rPr>
          <w:highlight w:val="yellow"/>
        </w:rPr>
      </w:pPr>
    </w:p>
    <w:p w14:paraId="725A580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EF0DF3D" w14:textId="77777777" w:rsidR="00DD7D94" w:rsidRDefault="00DD7D94" w:rsidP="00DD7D94">
      <w:pPr>
        <w:pStyle w:val="Heading4"/>
      </w:pPr>
      <w:r>
        <w:t>Other Requirements</w:t>
      </w:r>
    </w:p>
    <w:p w14:paraId="49B0EC05" w14:textId="77777777" w:rsidR="00DD7D94" w:rsidRDefault="00DD7D94" w:rsidP="00DD7D94">
      <w:pPr>
        <w:pStyle w:val="Heading5"/>
      </w:pPr>
      <w:r>
        <w:t>Design Requirements</w:t>
      </w:r>
    </w:p>
    <w:p w14:paraId="235B52E3" w14:textId="77777777" w:rsidR="005961D3" w:rsidRDefault="005961D3" w:rsidP="00CA4A62"/>
    <w:p w14:paraId="0187847E" w14:textId="77777777" w:rsidR="005961D3" w:rsidRDefault="005961D3" w:rsidP="005961D3">
      <w:pPr>
        <w:rPr>
          <w:color w:val="A6A6A6" w:themeColor="background1" w:themeShade="A6"/>
        </w:rPr>
      </w:pPr>
      <w:r>
        <w:rPr>
          <w:color w:val="A6A6A6" w:themeColor="background1" w:themeShade="A6"/>
        </w:rPr>
        <w:t>No Design Requirements specified.</w:t>
      </w:r>
    </w:p>
    <w:p w14:paraId="46F287D3" w14:textId="77777777" w:rsidR="00CA4A62" w:rsidRDefault="00CA4A62" w:rsidP="00CA4A62">
      <w:pPr>
        <w:pStyle w:val="Heading4"/>
      </w:pPr>
      <w:r>
        <w:t>Uncategorized Requirements</w:t>
      </w:r>
    </w:p>
    <w:p w14:paraId="61519061" w14:textId="77777777" w:rsidR="005961D3" w:rsidRDefault="005961D3" w:rsidP="00CA4A62"/>
    <w:p w14:paraId="111CBFAB" w14:textId="77777777" w:rsidR="001F5E54" w:rsidRPr="0017445F" w:rsidRDefault="006E25A5" w:rsidP="001F5E54">
      <w:pPr>
        <w:pStyle w:val="RERequirement"/>
        <w:shd w:val="clear" w:color="auto" w:fill="F2F2F2" w:themeFill="background1" w:themeFillShade="F2"/>
      </w:pPr>
      <w:bookmarkStart w:id="202" w:name="_78c0df4b790ac083c7c36453db0d748d"/>
      <w:r>
        <w:t>R_Sent_Camera_4</w:t>
      </w:r>
      <w:bookmarkEnd w:id="202"/>
      <w:r w:rsidR="00AE04B0">
        <w:t xml:space="preserve"> Video/Audio Recording Warning</w:t>
      </w:r>
    </w:p>
    <w:p w14:paraId="16F1C237" w14:textId="77777777" w:rsidR="001F5E54" w:rsidRDefault="00AE04B0" w:rsidP="001F5E54">
      <w:pPr>
        <w:rPr>
          <w:rFonts w:cs="Arial"/>
        </w:rPr>
      </w:pPr>
      <w:r>
        <w:rPr>
          <w:rFonts w:cs="Arial"/>
        </w:rPr>
        <w:t>The recording of video and audio may require an indicator to warn those near-by. This requirement is market dependent.</w:t>
      </w:r>
    </w:p>
    <w:p w14:paraId="53B4693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ADCE40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34FD0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R_Sent_Camera_4</w:t>
            </w:r>
          </w:p>
        </w:tc>
      </w:tr>
      <w:tr w:rsidR="001F5E54" w:rsidRPr="00FD127C" w14:paraId="1CD785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2456C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22DF2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Potenially required for legal reasons in some regions and to inform user or others that recording is in progress</w:t>
            </w:r>
          </w:p>
        </w:tc>
      </w:tr>
      <w:tr w:rsidR="001F5E54" w:rsidRPr="00FD127C" w14:paraId="78F723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1B120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8FD55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933B2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094E8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16FEA4" w14:textId="77777777" w:rsidR="00E77D14" w:rsidRDefault="00E77D14"/>
        </w:tc>
      </w:tr>
      <w:tr w:rsidR="001F5E54" w:rsidRPr="00FD127C" w14:paraId="0C2028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5D02B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3DB1DE"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DD82D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F243CE" w14:textId="77777777" w:rsidR="00E77D14" w:rsidRDefault="00E77D14"/>
        </w:tc>
      </w:tr>
      <w:tr w:rsidR="001F5E54" w:rsidRPr="00FD127C" w14:paraId="0236C0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C9265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D0E5D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4D7EFA1" wp14:editId="2B10D486">
                  <wp:extent cx="152400" cy="152400"/>
                  <wp:effectExtent l="0" t="0" r="0" b="0"/>
                  <wp:docPr id="2002"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R_F_Sentinel_00081 Recording Indicator for Video/Audio</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0D79B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022AF5" w14:textId="77777777" w:rsidR="00E77D14" w:rsidRDefault="00E77D14"/>
        </w:tc>
      </w:tr>
      <w:tr w:rsidR="001F5E54" w:rsidRPr="00FD127C" w14:paraId="7EF3974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8619B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94A325"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43BF5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102F5E"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F5FCF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F77FEE" w14:textId="77777777" w:rsidR="00E77D14" w:rsidRDefault="00E77D14"/>
        </w:tc>
      </w:tr>
      <w:tr w:rsidR="001F5E54" w:rsidRPr="00FD127C" w14:paraId="6E066EB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FEF952" w14:textId="77777777" w:rsidR="001F5E54" w:rsidRPr="00FD127C" w:rsidRDefault="0052661D" w:rsidP="00A84EEF">
            <w:pPr>
              <w:rPr>
                <w:rFonts w:cs="Arial"/>
                <w:bCs/>
                <w:color w:val="808080" w:themeColor="background1" w:themeShade="80"/>
                <w:sz w:val="16"/>
                <w:szCs w:val="14"/>
              </w:rPr>
            </w:pPr>
            <w:hyperlink r:id="rId22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AFB51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C3790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7D30BCD" w14:textId="77777777" w:rsidR="000D7866" w:rsidRPr="00E47D48" w:rsidRDefault="000D7866" w:rsidP="00E47D48">
      <w:pPr>
        <w:rPr>
          <w:color w:val="FF0000"/>
        </w:rPr>
      </w:pPr>
    </w:p>
    <w:p w14:paraId="4678615C" w14:textId="77777777" w:rsidR="009C1EEC" w:rsidRDefault="000D732E" w:rsidP="0061324D">
      <w:pPr>
        <w:pStyle w:val="Heading2"/>
        <w:numPr>
          <w:ilvl w:val="1"/>
          <w:numId w:val="4"/>
        </w:numPr>
      </w:pPr>
      <w:r>
        <w:t xml:space="preserve">Logical Function </w:t>
      </w:r>
      <w:r>
        <w:rPr>
          <w:noProof/>
        </w:rPr>
        <w:drawing>
          <wp:inline distT="0" distB="0" distL="0" distR="0" wp14:anchorId="3FB5D4C6" wp14:editId="3DB07D55">
            <wp:extent cx="152400" cy="152400"/>
            <wp:effectExtent l="0" t="0" r="0" b="0"/>
            <wp:docPr id="2004"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 name="-3780165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03" w:name="_be55ed7198656d8f812b6f7720e1100f"/>
      <w:r w:rsidR="008E73AE">
        <w:t>Provide Door Ajar Data</w:t>
      </w:r>
      <w:bookmarkEnd w:id="203"/>
    </w:p>
    <w:p w14:paraId="133BCE82" w14:textId="77777777" w:rsidR="0061785D" w:rsidRDefault="0061785D" w:rsidP="00783BCF">
      <w:pPr>
        <w:pStyle w:val="Heading3"/>
      </w:pPr>
      <w:r>
        <w:t xml:space="preserve">Function </w:t>
      </w:r>
      <w:r w:rsidR="00283752">
        <w:t>Overview</w:t>
      </w:r>
    </w:p>
    <w:p w14:paraId="786DFAA9" w14:textId="77777777" w:rsidR="00427220" w:rsidRDefault="000D732E" w:rsidP="00427220">
      <w:pPr>
        <w:pStyle w:val="Heading4"/>
      </w:pPr>
      <w:r>
        <w:t xml:space="preserve">Function </w:t>
      </w:r>
      <w:r w:rsidR="00283752">
        <w:t>Description</w:t>
      </w:r>
    </w:p>
    <w:p w14:paraId="2E361065" w14:textId="77777777" w:rsidR="00794B45" w:rsidRDefault="00794B45" w:rsidP="009C1EEC">
      <w:pPr>
        <w:contextualSpacing/>
      </w:pPr>
    </w:p>
    <w:p w14:paraId="6B1FB4DA" w14:textId="77777777" w:rsidR="00AC0C92" w:rsidRDefault="00AC0C92" w:rsidP="009C1EEC">
      <w:pPr>
        <w:contextualSpacing/>
      </w:pPr>
      <w:r>
        <w:t>Function is allocated to:</w:t>
      </w:r>
    </w:p>
    <w:p w14:paraId="3A69F7F2" w14:textId="77777777" w:rsidR="00AC0C92" w:rsidRDefault="00604AF5" w:rsidP="0061324D">
      <w:pPr>
        <w:pStyle w:val="ListParagraph"/>
        <w:numPr>
          <w:ilvl w:val="0"/>
          <w:numId w:val="13"/>
        </w:numPr>
        <w:contextualSpacing/>
      </w:pPr>
      <w:r>
        <w:rPr>
          <w:noProof/>
        </w:rPr>
        <w:drawing>
          <wp:inline distT="0" distB="0" distL="0" distR="0" wp14:anchorId="36C4F1B5" wp14:editId="3C797FB3">
            <wp:extent cx="152400" cy="152400"/>
            <wp:effectExtent l="0" t="0" r="0" b="0"/>
            <wp:docPr id="2006"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Ajar status provider</w:t>
      </w:r>
      <w:r>
        <w:t xml:space="preserve"> &lt;&lt;Logical&gt;&gt;</w:t>
      </w:r>
    </w:p>
    <w:p w14:paraId="0E59D65C" w14:textId="77777777" w:rsidR="00AC0C92" w:rsidRDefault="00604AF5" w:rsidP="0061324D">
      <w:pPr>
        <w:pStyle w:val="ListParagraph"/>
        <w:numPr>
          <w:ilvl w:val="0"/>
          <w:numId w:val="13"/>
        </w:numPr>
        <w:contextualSpacing/>
      </w:pPr>
      <w:r>
        <w:rPr>
          <w:noProof/>
        </w:rPr>
        <w:drawing>
          <wp:inline distT="0" distB="0" distL="0" distR="0" wp14:anchorId="1C24D2CB" wp14:editId="4BB76447">
            <wp:extent cx="152400" cy="152400"/>
            <wp:effectExtent l="0" t="0" r="0" b="0"/>
            <wp:docPr id="2008"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Assess Connectivity Quality</w:t>
      </w:r>
      <w:r>
        <w:t xml:space="preserve"> &lt;&lt;Logical&gt;&gt;</w:t>
      </w:r>
    </w:p>
    <w:p w14:paraId="278139ED" w14:textId="77777777" w:rsidR="00AC0C92" w:rsidRDefault="00604AF5" w:rsidP="0061324D">
      <w:pPr>
        <w:pStyle w:val="ListParagraph"/>
        <w:numPr>
          <w:ilvl w:val="0"/>
          <w:numId w:val="13"/>
        </w:numPr>
        <w:contextualSpacing/>
      </w:pPr>
      <w:r>
        <w:rPr>
          <w:noProof/>
        </w:rPr>
        <w:drawing>
          <wp:inline distT="0" distB="0" distL="0" distR="0" wp14:anchorId="558EC9EA" wp14:editId="61E4F2D8">
            <wp:extent cx="152400" cy="152400"/>
            <wp:effectExtent l="0" t="0" r="0" b="0"/>
            <wp:docPr id="2010"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Create and Send door ajar signal</w:t>
      </w:r>
      <w:r>
        <w:t xml:space="preserve"> &lt;&lt;Logical&gt;&gt;</w:t>
      </w:r>
    </w:p>
    <w:p w14:paraId="2397FCE9" w14:textId="77777777" w:rsidR="00AC0C92" w:rsidRDefault="00604AF5" w:rsidP="0061324D">
      <w:pPr>
        <w:pStyle w:val="ListParagraph"/>
        <w:numPr>
          <w:ilvl w:val="0"/>
          <w:numId w:val="13"/>
        </w:numPr>
        <w:contextualSpacing/>
      </w:pPr>
      <w:r>
        <w:rPr>
          <w:noProof/>
        </w:rPr>
        <w:drawing>
          <wp:inline distT="0" distB="0" distL="0" distR="0" wp14:anchorId="27452455" wp14:editId="228F9EE2">
            <wp:extent cx="152400" cy="152400"/>
            <wp:effectExtent l="0" t="0" r="0" b="0"/>
            <wp:docPr id="2012" name="Picture 1604884129.jpg" descr="1604884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 name="1604884129.jpg"/>
                    <pic:cNvPicPr/>
                  </pic:nvPicPr>
                  <pic:blipFill>
                    <a:blip r:embed="rId194" cstate="print"/>
                    <a:stretch>
                      <a:fillRect/>
                    </a:stretch>
                  </pic:blipFill>
                  <pic:spPr>
                    <a:xfrm>
                      <a:off x="0" y="0"/>
                      <a:ext cx="152400" cy="152400"/>
                    </a:xfrm>
                    <a:prstGeom prst="rect">
                      <a:avLst/>
                    </a:prstGeom>
                  </pic:spPr>
                </pic:pic>
              </a:graphicData>
            </a:graphic>
          </wp:inline>
        </w:drawing>
      </w:r>
      <w:r>
        <w:t xml:space="preserve">  </w:t>
      </w:r>
      <w:r w:rsidR="00AC0C92">
        <w:t>Intruder Detection</w:t>
      </w:r>
      <w:r>
        <w:t xml:space="preserve"> &lt;&lt;Logical&gt;&gt;</w:t>
      </w:r>
    </w:p>
    <w:p w14:paraId="18CE38E2" w14:textId="77777777" w:rsidR="00794B45" w:rsidRDefault="00794B45" w:rsidP="009C1EEC">
      <w:pPr>
        <w:contextualSpacing/>
      </w:pPr>
    </w:p>
    <w:p w14:paraId="3A68FF75" w14:textId="77777777" w:rsidR="009C1EEC" w:rsidRDefault="009C1EEC" w:rsidP="009C1EEC">
      <w:pPr>
        <w:contextualSpacing/>
      </w:pPr>
      <w:r w:rsidRPr="00A554C4">
        <w:t>Provide information on doors being ajar or closed</w:t>
      </w:r>
    </w:p>
    <w:p w14:paraId="691CFEAC" w14:textId="77777777" w:rsidR="00282E2C" w:rsidRDefault="000D732E" w:rsidP="00FD32A2">
      <w:pPr>
        <w:pStyle w:val="Heading4"/>
      </w:pPr>
      <w:r>
        <w:t xml:space="preserve">Function </w:t>
      </w:r>
      <w:r w:rsidR="00282E2C">
        <w:t>Variants</w:t>
      </w:r>
    </w:p>
    <w:p w14:paraId="1862FE27" w14:textId="77777777" w:rsidR="00282E2C" w:rsidRDefault="00282E2C" w:rsidP="00282E2C"/>
    <w:p w14:paraId="28BCE6B3"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2086FFD6" w14:textId="77777777" w:rsidTr="00EB7D77">
        <w:trPr>
          <w:trHeight w:val="314"/>
        </w:trPr>
        <w:tc>
          <w:tcPr>
            <w:tcW w:w="2523" w:type="dxa"/>
            <w:shd w:val="clear" w:color="auto" w:fill="D9D9D9" w:themeFill="background1" w:themeFillShade="D9"/>
          </w:tcPr>
          <w:p w14:paraId="71EB3445"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674133B3"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B6944F3"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5788F315" w14:textId="77777777" w:rsidTr="00EB7D77">
        <w:trPr>
          <w:trHeight w:val="198"/>
        </w:trPr>
        <w:tc>
          <w:tcPr>
            <w:tcW w:w="2523" w:type="dxa"/>
          </w:tcPr>
          <w:p w14:paraId="76117B3F"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17B21D2B" w14:textId="77777777" w:rsidR="000D732E" w:rsidRPr="009E3B7C" w:rsidRDefault="000D732E" w:rsidP="00EB7D77">
            <w:pPr>
              <w:overflowPunct/>
              <w:autoSpaceDE/>
              <w:autoSpaceDN/>
              <w:adjustRightInd/>
              <w:textAlignment w:val="center"/>
              <w:rPr>
                <w:rFonts w:cs="Arial"/>
              </w:rPr>
            </w:pPr>
          </w:p>
        </w:tc>
        <w:tc>
          <w:tcPr>
            <w:tcW w:w="2551" w:type="dxa"/>
          </w:tcPr>
          <w:p w14:paraId="2715C913" w14:textId="77777777" w:rsidR="000D732E" w:rsidRDefault="000D732E" w:rsidP="00EB7D77">
            <w:pPr>
              <w:rPr>
                <w:rFonts w:cs="Arial"/>
                <w:lang w:val="en-GB"/>
              </w:rPr>
            </w:pPr>
            <w:r>
              <w:rPr>
                <w:rFonts w:cs="Arial"/>
                <w:lang w:val="en-GB"/>
              </w:rPr>
              <w:t xml:space="preserve">e.g. ExtLightTechnology = LED </w:t>
            </w:r>
          </w:p>
          <w:p w14:paraId="09CF9833" w14:textId="77777777" w:rsidR="000D732E" w:rsidRDefault="000D732E" w:rsidP="00EB7D77">
            <w:pPr>
              <w:rPr>
                <w:rFonts w:cs="Arial"/>
                <w:lang w:val="en-GB"/>
              </w:rPr>
            </w:pPr>
            <w:r>
              <w:rPr>
                <w:rFonts w:cs="Arial"/>
                <w:lang w:val="en-GB"/>
              </w:rPr>
              <w:t>OR</w:t>
            </w:r>
          </w:p>
          <w:p w14:paraId="7C0E9C23" w14:textId="77777777" w:rsidR="000D732E" w:rsidRPr="005A344A" w:rsidRDefault="000D732E" w:rsidP="00EB7D77">
            <w:pPr>
              <w:rPr>
                <w:rFonts w:cs="Arial"/>
                <w:lang w:val="en-GB"/>
              </w:rPr>
            </w:pPr>
            <w:r>
              <w:rPr>
                <w:rFonts w:cs="Arial"/>
                <w:lang w:val="en-GB"/>
              </w:rPr>
              <w:t>ExtLightTechnology = Xenon</w:t>
            </w:r>
          </w:p>
        </w:tc>
      </w:tr>
    </w:tbl>
    <w:p w14:paraId="3BE25CF2" w14:textId="77777777" w:rsidR="000D732E" w:rsidRPr="005067FC" w:rsidRDefault="000D732E" w:rsidP="00282E2C">
      <w:pPr>
        <w:rPr>
          <w:i/>
          <w:color w:val="A6A6A6" w:themeColor="background1" w:themeShade="A6"/>
        </w:rPr>
      </w:pPr>
    </w:p>
    <w:p w14:paraId="76149477" w14:textId="77777777" w:rsidR="00427220" w:rsidRDefault="00427220" w:rsidP="00FD32A2">
      <w:pPr>
        <w:pStyle w:val="Heading4"/>
      </w:pPr>
      <w:r>
        <w:lastRenderedPageBreak/>
        <w:t>Input Requirements</w:t>
      </w:r>
      <w:r w:rsidR="000D732E">
        <w:t>/Documents</w:t>
      </w:r>
    </w:p>
    <w:p w14:paraId="0E90904B"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09759BAD" w14:textId="77777777" w:rsidTr="00656A21">
        <w:trPr>
          <w:trHeight w:val="20"/>
        </w:trPr>
        <w:tc>
          <w:tcPr>
            <w:tcW w:w="1561" w:type="dxa"/>
            <w:shd w:val="clear" w:color="auto" w:fill="D9D9D9" w:themeFill="background1" w:themeFillShade="D9"/>
          </w:tcPr>
          <w:p w14:paraId="5AFC58D9"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1DE9613D" w14:textId="77777777" w:rsidR="000D732E" w:rsidRDefault="000D732E" w:rsidP="00EB7D77">
            <w:pPr>
              <w:rPr>
                <w:rFonts w:ascii="Helvetica" w:hAnsi="Helvetica" w:cs="Helvetica"/>
                <w:sz w:val="16"/>
              </w:rPr>
            </w:pPr>
          </w:p>
          <w:p w14:paraId="1D4423EC"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A22E881"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083E798E"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5FC9E425" w14:textId="77777777" w:rsidR="000D732E" w:rsidRDefault="000D732E" w:rsidP="00EB7D77">
            <w:pPr>
              <w:rPr>
                <w:rFonts w:ascii="Helvetica" w:hAnsi="Helvetica" w:cs="Helvetica"/>
                <w:b/>
              </w:rPr>
            </w:pPr>
            <w:r>
              <w:rPr>
                <w:rFonts w:ascii="Helvetica" w:hAnsi="Helvetica" w:cs="Helvetica"/>
                <w:b/>
              </w:rPr>
              <w:t>Derived Requirement</w:t>
            </w:r>
          </w:p>
          <w:p w14:paraId="5F425C0C" w14:textId="77777777" w:rsidR="000D732E" w:rsidRDefault="000D732E" w:rsidP="00EB7D77">
            <w:pPr>
              <w:rPr>
                <w:rFonts w:ascii="Helvetica" w:hAnsi="Helvetica" w:cs="Helvetica"/>
                <w:sz w:val="16"/>
              </w:rPr>
            </w:pPr>
          </w:p>
          <w:p w14:paraId="0FD214D3"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1AF765B2" w14:textId="77777777" w:rsidTr="00656A21">
        <w:trPr>
          <w:trHeight w:val="20"/>
        </w:trPr>
        <w:tc>
          <w:tcPr>
            <w:tcW w:w="10211" w:type="dxa"/>
            <w:gridSpan w:val="4"/>
            <w:shd w:val="clear" w:color="auto" w:fill="F2F2F2" w:themeFill="background1" w:themeFillShade="F2"/>
          </w:tcPr>
          <w:p w14:paraId="7FE1F816"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09AA2105" w14:textId="77777777" w:rsidTr="00656A21">
        <w:trPr>
          <w:trHeight w:val="20"/>
        </w:trPr>
        <w:tc>
          <w:tcPr>
            <w:tcW w:w="1561" w:type="dxa"/>
          </w:tcPr>
          <w:p w14:paraId="20052154" w14:textId="77777777" w:rsidR="000D732E" w:rsidRPr="00D410AE" w:rsidRDefault="000D732E" w:rsidP="00EB7D77">
            <w:pPr>
              <w:rPr>
                <w:rFonts w:cs="Arial"/>
              </w:rPr>
            </w:pPr>
          </w:p>
        </w:tc>
        <w:tc>
          <w:tcPr>
            <w:tcW w:w="2694" w:type="dxa"/>
          </w:tcPr>
          <w:p w14:paraId="7FDC47D0" w14:textId="77777777" w:rsidR="000D732E" w:rsidRDefault="000D732E" w:rsidP="00EB7D77">
            <w:pPr>
              <w:rPr>
                <w:rFonts w:cs="Arial"/>
              </w:rPr>
            </w:pPr>
            <w:r>
              <w:rPr>
                <w:rFonts w:cs="Arial"/>
              </w:rPr>
              <w:t>&lt;Example:</w:t>
            </w:r>
          </w:p>
          <w:p w14:paraId="40BBEE86" w14:textId="77777777" w:rsidR="000D732E" w:rsidRPr="00D410AE" w:rsidRDefault="000D732E" w:rsidP="00EB7D77">
            <w:pPr>
              <w:rPr>
                <w:rFonts w:cs="Arial"/>
              </w:rPr>
            </w:pPr>
            <w:r>
              <w:rPr>
                <w:rFonts w:cs="Arial"/>
              </w:rPr>
              <w:t>id + title of relevant Feature Docs&gt;</w:t>
            </w:r>
          </w:p>
        </w:tc>
        <w:tc>
          <w:tcPr>
            <w:tcW w:w="2694" w:type="dxa"/>
          </w:tcPr>
          <w:p w14:paraId="04BA5D2E" w14:textId="77777777" w:rsidR="000D732E" w:rsidRPr="00D410AE" w:rsidRDefault="000D732E" w:rsidP="00EB7D77">
            <w:pPr>
              <w:rPr>
                <w:rFonts w:cs="Arial"/>
              </w:rPr>
            </w:pPr>
            <w:r>
              <w:rPr>
                <w:rFonts w:cs="Arial"/>
              </w:rPr>
              <w:t>&lt;Example: “Requirements of Feature …”&gt;</w:t>
            </w:r>
          </w:p>
        </w:tc>
        <w:tc>
          <w:tcPr>
            <w:tcW w:w="3262" w:type="dxa"/>
          </w:tcPr>
          <w:p w14:paraId="7C9560A9"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23"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1C601C39" w14:textId="77777777" w:rsidTr="00656A21">
        <w:trPr>
          <w:trHeight w:val="20"/>
        </w:trPr>
        <w:tc>
          <w:tcPr>
            <w:tcW w:w="1561" w:type="dxa"/>
          </w:tcPr>
          <w:p w14:paraId="5EC16666" w14:textId="77777777" w:rsidR="000D732E" w:rsidRPr="00D410AE" w:rsidRDefault="000D732E" w:rsidP="00EB7D77">
            <w:pPr>
              <w:rPr>
                <w:rFonts w:cs="Arial"/>
              </w:rPr>
            </w:pPr>
          </w:p>
        </w:tc>
        <w:tc>
          <w:tcPr>
            <w:tcW w:w="2694" w:type="dxa"/>
          </w:tcPr>
          <w:p w14:paraId="3C824FFD" w14:textId="77777777" w:rsidR="000D732E" w:rsidRDefault="000D732E" w:rsidP="00EB7D77">
            <w:pPr>
              <w:rPr>
                <w:rFonts w:cs="Arial"/>
              </w:rPr>
            </w:pPr>
          </w:p>
        </w:tc>
        <w:tc>
          <w:tcPr>
            <w:tcW w:w="2694" w:type="dxa"/>
          </w:tcPr>
          <w:p w14:paraId="6E437D31" w14:textId="77777777" w:rsidR="000D732E" w:rsidRDefault="000D732E" w:rsidP="00EB7D77">
            <w:pPr>
              <w:rPr>
                <w:rFonts w:cs="Arial"/>
              </w:rPr>
            </w:pPr>
          </w:p>
        </w:tc>
        <w:tc>
          <w:tcPr>
            <w:tcW w:w="3262" w:type="dxa"/>
          </w:tcPr>
          <w:p w14:paraId="2E26AA4D" w14:textId="77777777" w:rsidR="000D732E" w:rsidRDefault="000D732E" w:rsidP="00EB7D77">
            <w:pPr>
              <w:rPr>
                <w:rFonts w:cs="Arial"/>
              </w:rPr>
            </w:pPr>
          </w:p>
        </w:tc>
      </w:tr>
      <w:tr w:rsidR="000D732E" w:rsidRPr="007C20FA" w14:paraId="3C37DB2F" w14:textId="77777777" w:rsidTr="00656A21">
        <w:trPr>
          <w:trHeight w:val="20"/>
        </w:trPr>
        <w:tc>
          <w:tcPr>
            <w:tcW w:w="10211" w:type="dxa"/>
            <w:gridSpan w:val="4"/>
            <w:shd w:val="clear" w:color="auto" w:fill="F2F2F2" w:themeFill="background1" w:themeFillShade="F2"/>
          </w:tcPr>
          <w:p w14:paraId="2E277ECA"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09A80151" w14:textId="77777777" w:rsidTr="00656A21">
        <w:trPr>
          <w:trHeight w:val="20"/>
        </w:trPr>
        <w:tc>
          <w:tcPr>
            <w:tcW w:w="1561" w:type="dxa"/>
          </w:tcPr>
          <w:p w14:paraId="45E05EB5" w14:textId="77777777" w:rsidR="000D732E" w:rsidRPr="00D410AE" w:rsidRDefault="000D732E" w:rsidP="00EB7D77">
            <w:pPr>
              <w:rPr>
                <w:rFonts w:cs="Arial"/>
              </w:rPr>
            </w:pPr>
          </w:p>
        </w:tc>
        <w:tc>
          <w:tcPr>
            <w:tcW w:w="2694" w:type="dxa"/>
          </w:tcPr>
          <w:p w14:paraId="4B9E2E47" w14:textId="77777777" w:rsidR="000D732E" w:rsidRPr="00D410AE" w:rsidRDefault="000D732E" w:rsidP="00EB7D77">
            <w:pPr>
              <w:rPr>
                <w:rFonts w:cs="Arial"/>
              </w:rPr>
            </w:pPr>
            <w:r>
              <w:rPr>
                <w:rFonts w:cs="Arial"/>
              </w:rPr>
              <w:t>&lt;Example: some SDS (requirement)&gt;</w:t>
            </w:r>
          </w:p>
        </w:tc>
        <w:tc>
          <w:tcPr>
            <w:tcW w:w="2694" w:type="dxa"/>
          </w:tcPr>
          <w:p w14:paraId="0E62428C" w14:textId="77777777" w:rsidR="000D732E" w:rsidRPr="00D410AE" w:rsidRDefault="000D732E" w:rsidP="00EB7D77">
            <w:pPr>
              <w:rPr>
                <w:rFonts w:cs="Arial"/>
              </w:rPr>
            </w:pPr>
          </w:p>
        </w:tc>
        <w:tc>
          <w:tcPr>
            <w:tcW w:w="3262" w:type="dxa"/>
          </w:tcPr>
          <w:p w14:paraId="6A9FA5C9" w14:textId="77777777" w:rsidR="000D732E" w:rsidRDefault="000D732E" w:rsidP="00EB7D77">
            <w:pPr>
              <w:rPr>
                <w:rFonts w:cs="Arial"/>
              </w:rPr>
            </w:pPr>
          </w:p>
        </w:tc>
      </w:tr>
      <w:tr w:rsidR="000D732E" w:rsidRPr="007C20FA" w14:paraId="721FB343" w14:textId="77777777" w:rsidTr="00656A21">
        <w:trPr>
          <w:trHeight w:val="20"/>
        </w:trPr>
        <w:tc>
          <w:tcPr>
            <w:tcW w:w="1561" w:type="dxa"/>
          </w:tcPr>
          <w:p w14:paraId="0D47261E" w14:textId="77777777" w:rsidR="000D732E" w:rsidRDefault="000D732E" w:rsidP="00EB7D77">
            <w:pPr>
              <w:rPr>
                <w:rFonts w:cs="Arial"/>
              </w:rPr>
            </w:pPr>
          </w:p>
        </w:tc>
        <w:tc>
          <w:tcPr>
            <w:tcW w:w="2694" w:type="dxa"/>
          </w:tcPr>
          <w:p w14:paraId="7D8E0E62" w14:textId="77777777" w:rsidR="000D732E" w:rsidRDefault="000D732E" w:rsidP="00EB7D77">
            <w:pPr>
              <w:rPr>
                <w:rFonts w:cs="Arial"/>
              </w:rPr>
            </w:pPr>
          </w:p>
        </w:tc>
        <w:tc>
          <w:tcPr>
            <w:tcW w:w="2694" w:type="dxa"/>
          </w:tcPr>
          <w:p w14:paraId="4DCABC5D" w14:textId="77777777" w:rsidR="000D732E" w:rsidRDefault="000D732E" w:rsidP="00EB7D77">
            <w:pPr>
              <w:rPr>
                <w:rFonts w:cs="Arial"/>
              </w:rPr>
            </w:pPr>
          </w:p>
        </w:tc>
        <w:tc>
          <w:tcPr>
            <w:tcW w:w="3262" w:type="dxa"/>
          </w:tcPr>
          <w:p w14:paraId="75A911E0" w14:textId="77777777" w:rsidR="000D732E" w:rsidRDefault="000D732E" w:rsidP="00EB7D77">
            <w:pPr>
              <w:rPr>
                <w:rFonts w:cs="Arial"/>
              </w:rPr>
            </w:pPr>
          </w:p>
        </w:tc>
      </w:tr>
      <w:tr w:rsidR="000D732E" w:rsidRPr="007C20FA" w14:paraId="6957FDA9" w14:textId="77777777" w:rsidTr="00656A21">
        <w:trPr>
          <w:trHeight w:val="20"/>
        </w:trPr>
        <w:tc>
          <w:tcPr>
            <w:tcW w:w="10211" w:type="dxa"/>
            <w:gridSpan w:val="4"/>
            <w:shd w:val="clear" w:color="auto" w:fill="F2F2F2" w:themeFill="background1" w:themeFillShade="F2"/>
          </w:tcPr>
          <w:p w14:paraId="452CF8F7"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70C828F4" w14:textId="77777777" w:rsidTr="00656A21">
        <w:trPr>
          <w:trHeight w:val="20"/>
        </w:trPr>
        <w:tc>
          <w:tcPr>
            <w:tcW w:w="1561" w:type="dxa"/>
          </w:tcPr>
          <w:p w14:paraId="6FAB25BE" w14:textId="77777777" w:rsidR="000D732E" w:rsidRPr="00D410AE" w:rsidRDefault="000D732E" w:rsidP="00EB7D77">
            <w:pPr>
              <w:rPr>
                <w:rFonts w:cs="Arial"/>
              </w:rPr>
            </w:pPr>
          </w:p>
        </w:tc>
        <w:tc>
          <w:tcPr>
            <w:tcW w:w="2694" w:type="dxa"/>
          </w:tcPr>
          <w:p w14:paraId="13D3D2B4" w14:textId="77777777" w:rsidR="000D732E" w:rsidRPr="00D410AE" w:rsidRDefault="000D732E" w:rsidP="00EB7D77">
            <w:pPr>
              <w:rPr>
                <w:rFonts w:cs="Arial"/>
              </w:rPr>
            </w:pPr>
          </w:p>
        </w:tc>
        <w:tc>
          <w:tcPr>
            <w:tcW w:w="2694" w:type="dxa"/>
          </w:tcPr>
          <w:p w14:paraId="4046ED6D" w14:textId="77777777" w:rsidR="000D732E" w:rsidRPr="00D410AE" w:rsidRDefault="000D732E" w:rsidP="00EB7D77">
            <w:pPr>
              <w:rPr>
                <w:rFonts w:cs="Arial"/>
              </w:rPr>
            </w:pPr>
          </w:p>
        </w:tc>
        <w:tc>
          <w:tcPr>
            <w:tcW w:w="3262" w:type="dxa"/>
          </w:tcPr>
          <w:p w14:paraId="7C0F449D" w14:textId="77777777" w:rsidR="000D732E" w:rsidRPr="00D410AE" w:rsidRDefault="000D732E" w:rsidP="00EB7D77">
            <w:pPr>
              <w:rPr>
                <w:rFonts w:cs="Arial"/>
              </w:rPr>
            </w:pPr>
          </w:p>
        </w:tc>
      </w:tr>
      <w:tr w:rsidR="000D732E" w:rsidRPr="007C20FA" w14:paraId="7F300B63" w14:textId="77777777" w:rsidTr="00656A21">
        <w:trPr>
          <w:trHeight w:val="20"/>
        </w:trPr>
        <w:tc>
          <w:tcPr>
            <w:tcW w:w="10211" w:type="dxa"/>
            <w:gridSpan w:val="4"/>
            <w:shd w:val="clear" w:color="auto" w:fill="F2F2F2" w:themeFill="background1" w:themeFillShade="F2"/>
          </w:tcPr>
          <w:p w14:paraId="49D80476"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758E1887" w14:textId="77777777" w:rsidTr="00656A21">
        <w:trPr>
          <w:trHeight w:val="20"/>
        </w:trPr>
        <w:tc>
          <w:tcPr>
            <w:tcW w:w="1561" w:type="dxa"/>
          </w:tcPr>
          <w:p w14:paraId="7131E413" w14:textId="77777777" w:rsidR="000D732E" w:rsidRPr="00D410AE" w:rsidRDefault="000D732E" w:rsidP="00EB7D77">
            <w:pPr>
              <w:rPr>
                <w:rFonts w:cs="Arial"/>
              </w:rPr>
            </w:pPr>
          </w:p>
        </w:tc>
        <w:tc>
          <w:tcPr>
            <w:tcW w:w="2694" w:type="dxa"/>
          </w:tcPr>
          <w:p w14:paraId="2207AAB6" w14:textId="77777777" w:rsidR="000D732E" w:rsidRPr="00D410AE" w:rsidRDefault="000D732E" w:rsidP="00EB7D77">
            <w:pPr>
              <w:rPr>
                <w:rFonts w:cs="Arial"/>
              </w:rPr>
            </w:pPr>
          </w:p>
        </w:tc>
        <w:tc>
          <w:tcPr>
            <w:tcW w:w="2694" w:type="dxa"/>
          </w:tcPr>
          <w:p w14:paraId="1B2CBAB2" w14:textId="77777777" w:rsidR="000D732E" w:rsidRPr="00D410AE" w:rsidRDefault="000D732E" w:rsidP="00EB7D77">
            <w:pPr>
              <w:rPr>
                <w:rFonts w:cs="Arial"/>
              </w:rPr>
            </w:pPr>
          </w:p>
        </w:tc>
        <w:tc>
          <w:tcPr>
            <w:tcW w:w="3262" w:type="dxa"/>
          </w:tcPr>
          <w:p w14:paraId="1E030972" w14:textId="77777777" w:rsidR="000D732E" w:rsidRPr="00D410AE" w:rsidRDefault="000D732E" w:rsidP="00EB7D77">
            <w:pPr>
              <w:rPr>
                <w:rFonts w:cs="Arial"/>
              </w:rPr>
            </w:pPr>
          </w:p>
        </w:tc>
      </w:tr>
      <w:tr w:rsidR="000D732E" w:rsidRPr="007C20FA" w14:paraId="7EC9855C" w14:textId="77777777" w:rsidTr="00656A21">
        <w:trPr>
          <w:trHeight w:val="20"/>
        </w:trPr>
        <w:tc>
          <w:tcPr>
            <w:tcW w:w="10211" w:type="dxa"/>
            <w:gridSpan w:val="4"/>
            <w:shd w:val="clear" w:color="auto" w:fill="F2F2F2" w:themeFill="background1" w:themeFillShade="F2"/>
          </w:tcPr>
          <w:p w14:paraId="674FE322"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7430F856" w14:textId="77777777" w:rsidTr="00656A21">
        <w:trPr>
          <w:trHeight w:val="20"/>
        </w:trPr>
        <w:tc>
          <w:tcPr>
            <w:tcW w:w="1561" w:type="dxa"/>
          </w:tcPr>
          <w:p w14:paraId="140E1DD9" w14:textId="77777777" w:rsidR="000D732E" w:rsidRPr="00D410AE" w:rsidRDefault="000D732E" w:rsidP="00EB7D77">
            <w:pPr>
              <w:rPr>
                <w:rFonts w:cs="Arial"/>
              </w:rPr>
            </w:pPr>
          </w:p>
        </w:tc>
        <w:tc>
          <w:tcPr>
            <w:tcW w:w="2694" w:type="dxa"/>
          </w:tcPr>
          <w:p w14:paraId="7C9BD862" w14:textId="77777777" w:rsidR="000D732E" w:rsidRDefault="000D732E" w:rsidP="00EB7D77">
            <w:pPr>
              <w:rPr>
                <w:rFonts w:cs="Arial"/>
              </w:rPr>
            </w:pPr>
          </w:p>
        </w:tc>
        <w:tc>
          <w:tcPr>
            <w:tcW w:w="2694" w:type="dxa"/>
          </w:tcPr>
          <w:p w14:paraId="01C91D8B" w14:textId="77777777" w:rsidR="000D732E" w:rsidRPr="00D410AE" w:rsidRDefault="000D732E" w:rsidP="00EB7D77">
            <w:pPr>
              <w:rPr>
                <w:rFonts w:cs="Arial"/>
              </w:rPr>
            </w:pPr>
          </w:p>
        </w:tc>
        <w:tc>
          <w:tcPr>
            <w:tcW w:w="3262" w:type="dxa"/>
          </w:tcPr>
          <w:p w14:paraId="1B7F0D61" w14:textId="77777777" w:rsidR="000D732E" w:rsidRPr="00D410AE" w:rsidRDefault="000D732E" w:rsidP="00EB7D77">
            <w:pPr>
              <w:rPr>
                <w:rFonts w:cs="Arial"/>
              </w:rPr>
            </w:pPr>
          </w:p>
        </w:tc>
      </w:tr>
      <w:tr w:rsidR="00656A21" w:rsidRPr="007C20FA" w14:paraId="35613F6E" w14:textId="77777777" w:rsidTr="00656A21">
        <w:trPr>
          <w:trHeight w:val="20"/>
        </w:trPr>
        <w:tc>
          <w:tcPr>
            <w:tcW w:w="1561" w:type="dxa"/>
          </w:tcPr>
          <w:p w14:paraId="15B3F1A2" w14:textId="77777777" w:rsidR="00656A21" w:rsidRPr="00D410AE" w:rsidRDefault="00656A21" w:rsidP="00EB7D77">
            <w:pPr>
              <w:rPr>
                <w:rFonts w:cs="Arial"/>
              </w:rPr>
            </w:pPr>
          </w:p>
        </w:tc>
        <w:tc>
          <w:tcPr>
            <w:tcW w:w="2694" w:type="dxa"/>
          </w:tcPr>
          <w:p w14:paraId="33498707" w14:textId="77777777" w:rsidR="00656A21" w:rsidRDefault="00656A21" w:rsidP="00EB7D77">
            <w:pPr>
              <w:rPr>
                <w:rFonts w:cs="Arial"/>
              </w:rPr>
            </w:pPr>
          </w:p>
        </w:tc>
        <w:tc>
          <w:tcPr>
            <w:tcW w:w="2694" w:type="dxa"/>
          </w:tcPr>
          <w:p w14:paraId="26CDF3B5" w14:textId="77777777" w:rsidR="00656A21" w:rsidRPr="00D410AE" w:rsidRDefault="00656A21" w:rsidP="00EB7D77">
            <w:pPr>
              <w:rPr>
                <w:rFonts w:cs="Arial"/>
              </w:rPr>
            </w:pPr>
          </w:p>
        </w:tc>
        <w:tc>
          <w:tcPr>
            <w:tcW w:w="3262" w:type="dxa"/>
          </w:tcPr>
          <w:p w14:paraId="460B2A44" w14:textId="77777777" w:rsidR="00656A21" w:rsidRPr="00D410AE" w:rsidRDefault="00656A21" w:rsidP="00EB7D77">
            <w:pPr>
              <w:rPr>
                <w:rFonts w:cs="Arial"/>
              </w:rPr>
            </w:pPr>
          </w:p>
        </w:tc>
      </w:tr>
    </w:tbl>
    <w:p w14:paraId="6ECB38CC"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054EE226" w14:textId="77777777" w:rsidR="000D732E" w:rsidRPr="005067FC" w:rsidRDefault="000D732E" w:rsidP="00427220">
      <w:pPr>
        <w:rPr>
          <w:i/>
          <w:color w:val="A6A6A6" w:themeColor="background1" w:themeShade="A6"/>
        </w:rPr>
      </w:pPr>
    </w:p>
    <w:p w14:paraId="3E467EFB" w14:textId="77777777" w:rsidR="00427220" w:rsidRDefault="00427220" w:rsidP="00427220">
      <w:pPr>
        <w:pStyle w:val="Heading4"/>
      </w:pPr>
      <w:r>
        <w:t>Assumptions</w:t>
      </w:r>
    </w:p>
    <w:p w14:paraId="31823F59" w14:textId="77777777" w:rsidR="00A92B2F" w:rsidRDefault="00A92B2F" w:rsidP="00A92B2F"/>
    <w:p w14:paraId="6CC4FCD7"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C24B732" w14:textId="77777777" w:rsidR="00C0442C" w:rsidRDefault="00C0442C" w:rsidP="00A92B2F"/>
    <w:p w14:paraId="0794D302" w14:textId="77777777" w:rsidR="00F15706" w:rsidRDefault="00E60B64" w:rsidP="00783BCF">
      <w:pPr>
        <w:pStyle w:val="Heading3"/>
      </w:pPr>
      <w:r>
        <w:t>Function Scope</w:t>
      </w:r>
    </w:p>
    <w:p w14:paraId="736F9F08" w14:textId="77777777" w:rsidR="00055646" w:rsidRPr="00A43B48" w:rsidRDefault="00055646" w:rsidP="00306D37">
      <w:pPr>
        <w:contextualSpacing/>
      </w:pPr>
    </w:p>
    <w:p w14:paraId="1C34F5A9" w14:textId="77777777" w:rsidR="00306D37" w:rsidRDefault="00306D37" w:rsidP="00306D37">
      <w:pPr>
        <w:contextualSpacing/>
      </w:pPr>
      <w:r>
        <w:t xml:space="preserve">The </w:t>
      </w:r>
      <w:r>
        <w:rPr>
          <w:noProof/>
        </w:rPr>
        <w:drawing>
          <wp:inline distT="0" distB="0" distL="0" distR="0" wp14:anchorId="7ACEFAF2" wp14:editId="717E149D">
            <wp:extent cx="152400" cy="152400"/>
            <wp:effectExtent l="0" t="0" r="0" b="0"/>
            <wp:docPr id="2014"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Door Ajar Data</w:t>
      </w:r>
      <w:r w:rsidR="0004480F">
        <w:rPr>
          <w:b/>
        </w:rPr>
        <w:t>”</w:t>
      </w:r>
      <w:r>
        <w:t xml:space="preserve"> f</w:t>
      </w:r>
      <w:r w:rsidR="00294100">
        <w:t>unction is called by</w:t>
      </w:r>
      <w:r>
        <w:t xml:space="preserve"> the following </w:t>
      </w:r>
      <w:r w:rsidR="00294100">
        <w:t>functions</w:t>
      </w:r>
      <w:r>
        <w:t>:</w:t>
      </w:r>
    </w:p>
    <w:p w14:paraId="36C122B2" w14:textId="77777777" w:rsidR="00306D37" w:rsidRPr="00953D23" w:rsidRDefault="00306D37" w:rsidP="0061324D">
      <w:pPr>
        <w:pStyle w:val="ListParagraph"/>
        <w:numPr>
          <w:ilvl w:val="0"/>
          <w:numId w:val="12"/>
        </w:numPr>
        <w:contextualSpacing/>
      </w:pPr>
      <w:r>
        <w:rPr>
          <w:noProof/>
        </w:rPr>
        <w:drawing>
          <wp:inline distT="0" distB="0" distL="0" distR="0" wp14:anchorId="0CE9D13C" wp14:editId="010CAA91">
            <wp:extent cx="152400" cy="152400"/>
            <wp:effectExtent l="0" t="0" r="0" b="0"/>
            <wp:docPr id="201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5a10e3b722d9915708d6bb5bbb85c4a" w:history="1">
        <w:r w:rsidR="00B66881">
          <w:rPr>
            <w:rStyle w:val="Hyperlink"/>
          </w:rPr>
          <w:t>Be notified of intrusion1</w:t>
        </w:r>
      </w:hyperlink>
      <w:r w:rsidR="0004480F">
        <w:t>”</w:t>
      </w:r>
    </w:p>
    <w:p w14:paraId="2A5CD963" w14:textId="77777777" w:rsidR="00393C96" w:rsidRPr="00393C96" w:rsidRDefault="00393C96" w:rsidP="00306D37">
      <w:pPr>
        <w:contextualSpacing/>
      </w:pPr>
    </w:p>
    <w:p w14:paraId="470C72D2" w14:textId="77777777" w:rsidR="001A755C" w:rsidRDefault="001A755C" w:rsidP="00306D37"/>
    <w:p w14:paraId="439DC38C" w14:textId="77777777" w:rsidR="00294100" w:rsidRDefault="00294100" w:rsidP="00294100">
      <w:pPr>
        <w:jc w:val="center"/>
      </w:pPr>
      <w:r>
        <w:rPr>
          <w:noProof/>
        </w:rPr>
        <w:lastRenderedPageBreak/>
        <w:drawing>
          <wp:inline distT="0" distB="0" distL="0" distR="0" wp14:anchorId="5DF81FE4" wp14:editId="12EC55E8">
            <wp:extent cx="6466205" cy="4515305"/>
            <wp:effectExtent l="0" t="0" r="0" b="0"/>
            <wp:docPr id="2018" name="Picture 1161884485.jpg" descr="1161884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 name="1161884485.jpg"/>
                    <pic:cNvPicPr/>
                  </pic:nvPicPr>
                  <pic:blipFill>
                    <a:blip r:embed="rId30" cstate="print"/>
                    <a:stretch>
                      <a:fillRect/>
                    </a:stretch>
                  </pic:blipFill>
                  <pic:spPr>
                    <a:xfrm>
                      <a:off x="0" y="0"/>
                      <a:ext cx="6466205" cy="4515305"/>
                    </a:xfrm>
                    <a:prstGeom prst="rect">
                      <a:avLst/>
                    </a:prstGeom>
                  </pic:spPr>
                </pic:pic>
              </a:graphicData>
            </a:graphic>
          </wp:inline>
        </w:drawing>
      </w:r>
    </w:p>
    <w:p w14:paraId="1663A2DC"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FA86FB0" wp14:editId="4BD17493">
            <wp:extent cx="152400" cy="152400"/>
            <wp:effectExtent l="0" t="0" r="0" b="0"/>
            <wp:docPr id="202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Be notified of intrusion1</w:t>
      </w:r>
      <w:r w:rsidR="0004480F">
        <w:t>”</w:t>
      </w:r>
      <w:r w:rsidRPr="00294100">
        <w:t xml:space="preserve"> calling </w:t>
      </w:r>
      <w:r>
        <w:rPr>
          <w:noProof/>
        </w:rPr>
        <w:drawing>
          <wp:inline distT="0" distB="0" distL="0" distR="0" wp14:anchorId="3D7209BD" wp14:editId="5AEC656F">
            <wp:extent cx="152400" cy="152400"/>
            <wp:effectExtent l="0" t="0" r="0" b="0"/>
            <wp:docPr id="2022"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Door Ajar Data</w:t>
      </w:r>
      <w:r w:rsidR="0004480F">
        <w:t>”</w:t>
      </w:r>
    </w:p>
    <w:p w14:paraId="076B92F7" w14:textId="77777777" w:rsidR="00306D37" w:rsidRDefault="00306D37" w:rsidP="00306D37">
      <w:pPr>
        <w:contextualSpacing/>
      </w:pPr>
    </w:p>
    <w:p w14:paraId="44F1B452" w14:textId="77777777" w:rsidR="00F15706" w:rsidRDefault="00E60B64" w:rsidP="00783BCF">
      <w:pPr>
        <w:pStyle w:val="Heading3"/>
      </w:pPr>
      <w:r>
        <w:t>Function Interfaces</w:t>
      </w:r>
    </w:p>
    <w:p w14:paraId="079F762C" w14:textId="77777777" w:rsidR="00A72B37" w:rsidRDefault="00A72B37" w:rsidP="00A72B37">
      <w:pPr>
        <w:pStyle w:val="Heading4"/>
      </w:pPr>
      <w:r w:rsidRPr="00F15706">
        <w:t>Logical Inputs</w:t>
      </w:r>
    </w:p>
    <w:p w14:paraId="0B853B4C" w14:textId="77777777" w:rsidR="00FF5F72" w:rsidRDefault="00FF5F72" w:rsidP="00A7465B">
      <w:pPr>
        <w:contextualSpacing/>
      </w:pPr>
    </w:p>
    <w:p w14:paraId="114086C3" w14:textId="77777777" w:rsidR="00A7465B" w:rsidRDefault="00A7465B" w:rsidP="00A7465B">
      <w:pPr>
        <w:contextualSpacing/>
        <w:rPr>
          <w:color w:val="A6A6A6" w:themeColor="background1" w:themeShade="A6"/>
        </w:rPr>
      </w:pPr>
      <w:r w:rsidRPr="00FF5F72">
        <w:rPr>
          <w:color w:val="A6A6A6" w:themeColor="background1" w:themeShade="A6"/>
        </w:rPr>
        <w:t>No Logical Inputs specified.</w:t>
      </w:r>
    </w:p>
    <w:p w14:paraId="737EAA7F" w14:textId="77777777" w:rsidR="0036202F" w:rsidRDefault="0036202F" w:rsidP="00A7465B">
      <w:pPr>
        <w:contextualSpacing/>
      </w:pPr>
    </w:p>
    <w:p w14:paraId="5D5FCB29"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9A96D4F" w14:textId="77777777" w:rsidTr="00CD7DFE">
        <w:trPr>
          <w:trHeight w:val="260"/>
        </w:trPr>
        <w:tc>
          <w:tcPr>
            <w:tcW w:w="2689" w:type="dxa"/>
            <w:shd w:val="clear" w:color="auto" w:fill="D9D9D9" w:themeFill="background1" w:themeFillShade="D9"/>
            <w:noWrap/>
            <w:hideMark/>
          </w:tcPr>
          <w:p w14:paraId="3F01DC0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561F2B9"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764FF8A9" w14:textId="77777777" w:rsidTr="00CD7DFE">
        <w:trPr>
          <w:trHeight w:val="410"/>
        </w:trPr>
        <w:tc>
          <w:tcPr>
            <w:tcW w:w="2689" w:type="dxa"/>
            <w:noWrap/>
          </w:tcPr>
          <w:p w14:paraId="53D36230" w14:textId="77777777" w:rsidR="00CD7DFE" w:rsidRDefault="00CD7DFE" w:rsidP="00BC57B1">
            <w:pPr>
              <w:contextualSpacing/>
              <w:rPr>
                <w:rFonts w:cs="Arial"/>
              </w:rPr>
            </w:pPr>
            <w:r>
              <w:rPr>
                <w:rFonts w:cs="Arial"/>
              </w:rPr>
              <w:t>Door Ajar</w:t>
            </w:r>
          </w:p>
          <w:p w14:paraId="6F6ABA41" w14:textId="77777777" w:rsidR="00CD7DFE" w:rsidRDefault="00CD7DFE" w:rsidP="00BC57B1">
            <w:pPr>
              <w:contextualSpacing/>
              <w:rPr>
                <w:rFonts w:cs="Arial"/>
              </w:rPr>
            </w:pPr>
            <w:r>
              <w:rPr>
                <w:rFonts w:cs="Arial"/>
              </w:rPr>
              <w:t>Signal:</w:t>
            </w:r>
          </w:p>
          <w:p w14:paraId="6C784240" w14:textId="77777777" w:rsidR="00CD7DFE" w:rsidRDefault="00CD7DFE" w:rsidP="00BC57B1">
            <w:pPr>
              <w:contextualSpacing/>
              <w:rPr>
                <w:rFonts w:cs="Arial"/>
              </w:rPr>
            </w:pPr>
            <w:r>
              <w:rPr>
                <w:noProof/>
              </w:rPr>
              <w:drawing>
                <wp:inline distT="0" distB="0" distL="0" distR="0" wp14:anchorId="39FC41FE" wp14:editId="1D7C91FB">
                  <wp:extent cx="152400" cy="152400"/>
                  <wp:effectExtent l="0" t="0" r="0" b="0"/>
                  <wp:docPr id="2024"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b8f319cd5985ae3627fab8c141a26178" w:history="1">
              <w:r>
                <w:rPr>
                  <w:rStyle w:val="Hyperlink"/>
                  <w:rFonts w:cs="Arial"/>
                </w:rPr>
                <w:t>Door Ajar</w:t>
              </w:r>
            </w:hyperlink>
          </w:p>
        </w:tc>
        <w:tc>
          <w:tcPr>
            <w:tcW w:w="7512" w:type="dxa"/>
            <w:noWrap/>
          </w:tcPr>
          <w:p w14:paraId="5C928E27" w14:textId="77777777" w:rsidR="00CD7DFE" w:rsidRDefault="00CD7DFE" w:rsidP="00BC57B1">
            <w:pPr>
              <w:rPr>
                <w:rFonts w:cs="Arial"/>
              </w:rPr>
            </w:pPr>
            <w:r>
              <w:rPr>
                <w:rFonts w:cs="Arial"/>
              </w:rPr>
              <w:t>Signal Description:</w:t>
            </w:r>
          </w:p>
          <w:p w14:paraId="7D646693" w14:textId="77777777" w:rsidR="00CD7DFE" w:rsidRDefault="00CD7DFE" w:rsidP="00BC57B1">
            <w:pPr>
              <w:rPr>
                <w:rFonts w:cs="Arial"/>
              </w:rPr>
            </w:pPr>
            <w:r>
              <w:rPr>
                <w:rFonts w:cs="Arial"/>
              </w:rPr>
              <w:t>Signal to denote a door is ajar on the vehicle</w:t>
            </w:r>
          </w:p>
          <w:p w14:paraId="0FC011A3" w14:textId="77777777" w:rsidR="00CD7DFE" w:rsidRDefault="00CD7DFE" w:rsidP="00BC57B1">
            <w:pPr>
              <w:rPr>
                <w:rFonts w:cs="Arial"/>
              </w:rPr>
            </w:pPr>
          </w:p>
          <w:p w14:paraId="567153FC" w14:textId="77777777" w:rsidR="00CD7DFE" w:rsidRPr="00275823" w:rsidRDefault="00CD7DFE" w:rsidP="00BC57B1">
            <w:pPr>
              <w:rPr>
                <w:rFonts w:cs="Arial"/>
                <w:color w:val="000000"/>
              </w:rPr>
            </w:pPr>
            <w:r>
              <w:rPr>
                <w:rFonts w:cs="Arial"/>
                <w:color w:val="000000"/>
              </w:rPr>
              <w:t>Sent to:</w:t>
            </w:r>
          </w:p>
          <w:p w14:paraId="54AFC61C"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EF90274" wp14:editId="41E005CA">
                  <wp:extent cx="152400" cy="152400"/>
                  <wp:effectExtent l="0" t="0" r="0" b="0"/>
                  <wp:docPr id="2026"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2e794c5ce79e9dc0d153fe2721686c9" w:history="1">
              <w:r>
                <w:rPr>
                  <w:rStyle w:val="Hyperlink"/>
                  <w:rFonts w:cs="Arial"/>
                  <w:color w:val="000000"/>
                </w:rPr>
                <w:t>Process Intruder Signals</w:t>
              </w:r>
            </w:hyperlink>
          </w:p>
        </w:tc>
      </w:tr>
    </w:tbl>
    <w:p w14:paraId="75035916" w14:textId="77777777" w:rsidR="00CD7DFE" w:rsidRDefault="00CD7DFE" w:rsidP="00A72B37"/>
    <w:p w14:paraId="1C7D9E33" w14:textId="77777777" w:rsidR="00A72B37" w:rsidRDefault="00A72B37" w:rsidP="00A72B37">
      <w:pPr>
        <w:pStyle w:val="Heading4"/>
      </w:pPr>
      <w:r>
        <w:t>Logical</w:t>
      </w:r>
      <w:r w:rsidRPr="00F15706">
        <w:t xml:space="preserve"> Parameters</w:t>
      </w:r>
    </w:p>
    <w:p w14:paraId="1A2AD216" w14:textId="77777777" w:rsidR="00A72B37" w:rsidRDefault="00A72B37" w:rsidP="00A72B37"/>
    <w:p w14:paraId="77CA5B5F"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78B02B46" w14:textId="77777777" w:rsidTr="00EB7D77">
        <w:trPr>
          <w:trHeight w:val="211"/>
        </w:trPr>
        <w:tc>
          <w:tcPr>
            <w:tcW w:w="2689" w:type="dxa"/>
            <w:shd w:val="clear" w:color="auto" w:fill="D9D9D9" w:themeFill="background1" w:themeFillShade="D9"/>
            <w:noWrap/>
            <w:hideMark/>
          </w:tcPr>
          <w:p w14:paraId="2920535C"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582AB009"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74A0D11E" w14:textId="77777777" w:rsidTr="00EB7D77">
        <w:trPr>
          <w:trHeight w:val="410"/>
        </w:trPr>
        <w:tc>
          <w:tcPr>
            <w:tcW w:w="2689" w:type="dxa"/>
            <w:noWrap/>
          </w:tcPr>
          <w:p w14:paraId="19790CC0"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xml:space="preserve">” name </w:t>
            </w:r>
            <w:r>
              <w:lastRenderedPageBreak/>
              <w:t>bookmark in the Data Dictionary&gt;</w:t>
            </w:r>
          </w:p>
        </w:tc>
        <w:tc>
          <w:tcPr>
            <w:tcW w:w="7512" w:type="dxa"/>
            <w:noWrap/>
          </w:tcPr>
          <w:p w14:paraId="53EAE004" w14:textId="77777777" w:rsidR="009649F4" w:rsidRPr="003F473D" w:rsidRDefault="009649F4" w:rsidP="00EB7D77">
            <w:pPr>
              <w:rPr>
                <w:rFonts w:cs="Arial"/>
                <w:color w:val="000000"/>
                <w:sz w:val="18"/>
                <w:szCs w:val="18"/>
              </w:rPr>
            </w:pPr>
            <w:r>
              <w:lastRenderedPageBreak/>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0D92BE0F" w14:textId="77777777" w:rsidTr="00EB7D77">
        <w:trPr>
          <w:trHeight w:val="410"/>
        </w:trPr>
        <w:tc>
          <w:tcPr>
            <w:tcW w:w="2689" w:type="dxa"/>
            <w:noWrap/>
          </w:tcPr>
          <w:p w14:paraId="588359AB"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4213D302" w14:textId="77777777" w:rsidR="009649F4" w:rsidRPr="003F473D" w:rsidRDefault="009649F4" w:rsidP="00EB7D77">
            <w:pPr>
              <w:rPr>
                <w:rFonts w:cs="Arial"/>
                <w:color w:val="000000"/>
                <w:sz w:val="18"/>
                <w:szCs w:val="18"/>
              </w:rPr>
            </w:pPr>
          </w:p>
        </w:tc>
      </w:tr>
    </w:tbl>
    <w:p w14:paraId="5192001E" w14:textId="77777777" w:rsidR="009649F4" w:rsidRDefault="009649F4" w:rsidP="00A72B37"/>
    <w:p w14:paraId="691B615A" w14:textId="77777777" w:rsidR="00822913" w:rsidRDefault="00822913" w:rsidP="00822913">
      <w:pPr>
        <w:pStyle w:val="Heading3"/>
      </w:pPr>
      <w:r>
        <w:t>Function Modeling</w:t>
      </w:r>
    </w:p>
    <w:p w14:paraId="5A72AD75" w14:textId="77777777" w:rsidR="00EF5443" w:rsidRPr="00C75AE5" w:rsidRDefault="00EF5443" w:rsidP="00EF5443"/>
    <w:p w14:paraId="7C7553B1" w14:textId="77777777" w:rsidR="002D15F6" w:rsidRDefault="002D15F6" w:rsidP="0061324D">
      <w:pPr>
        <w:pStyle w:val="Heading4"/>
        <w:numPr>
          <w:ilvl w:val="3"/>
          <w:numId w:val="4"/>
        </w:numPr>
      </w:pPr>
      <w:r>
        <w:t>Use Cases</w:t>
      </w:r>
    </w:p>
    <w:p w14:paraId="3C18A69C" w14:textId="77777777" w:rsidR="002D15F6" w:rsidRDefault="002D15F6" w:rsidP="002D15F6"/>
    <w:p w14:paraId="18BC8B83"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440D617" w14:textId="77777777" w:rsidR="009649F4" w:rsidRDefault="009649F4" w:rsidP="009649F4">
      <w:pPr>
        <w:pStyle w:val="Heading4"/>
        <w:numPr>
          <w:ilvl w:val="3"/>
          <w:numId w:val="4"/>
        </w:numPr>
      </w:pPr>
      <w:r>
        <w:t>State Charts</w:t>
      </w:r>
    </w:p>
    <w:p w14:paraId="1661FE5C" w14:textId="77777777" w:rsidR="00195B38" w:rsidRDefault="00195B38" w:rsidP="00A76553">
      <w:pPr>
        <w:contextualSpacing/>
        <w:rPr>
          <w:color w:val="A6A6A6" w:themeColor="background1" w:themeShade="A6"/>
        </w:rPr>
      </w:pPr>
    </w:p>
    <w:p w14:paraId="4867C645"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502E1D68" w14:textId="77777777" w:rsidR="00A76553" w:rsidRPr="00FF5F72" w:rsidRDefault="00A76553" w:rsidP="00A76553">
      <w:pPr>
        <w:contextualSpacing/>
        <w:rPr>
          <w:color w:val="A6A6A6" w:themeColor="background1" w:themeShade="A6"/>
        </w:rPr>
      </w:pPr>
    </w:p>
    <w:p w14:paraId="142AFE8B" w14:textId="77777777" w:rsidR="00A76553" w:rsidRPr="00004083" w:rsidRDefault="00A76553" w:rsidP="00A76553">
      <w:pPr>
        <w:contextualSpacing/>
        <w:rPr>
          <w:rFonts w:cs="Arial"/>
        </w:rPr>
      </w:pPr>
    </w:p>
    <w:p w14:paraId="5073D337" w14:textId="77777777" w:rsidR="009649F4" w:rsidRDefault="009649F4" w:rsidP="009649F4">
      <w:pPr>
        <w:pStyle w:val="Heading4"/>
        <w:numPr>
          <w:ilvl w:val="3"/>
          <w:numId w:val="4"/>
        </w:numPr>
      </w:pPr>
      <w:r>
        <w:t>Activity Diagrams</w:t>
      </w:r>
    </w:p>
    <w:p w14:paraId="067AD214" w14:textId="77777777" w:rsidR="009649F4" w:rsidRDefault="009649F4" w:rsidP="009649F4"/>
    <w:p w14:paraId="30DA0EBA"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3873B7A8" w14:textId="77777777" w:rsidR="009649F4" w:rsidRPr="00FF5F72" w:rsidRDefault="009649F4" w:rsidP="009649F4">
      <w:pPr>
        <w:contextualSpacing/>
        <w:rPr>
          <w:color w:val="A6A6A6" w:themeColor="background1" w:themeShade="A6"/>
        </w:rPr>
      </w:pPr>
    </w:p>
    <w:p w14:paraId="4A5989D0" w14:textId="77777777" w:rsidR="009649F4" w:rsidRDefault="009649F4" w:rsidP="009649F4">
      <w:pPr>
        <w:pStyle w:val="Heading4"/>
        <w:numPr>
          <w:ilvl w:val="3"/>
          <w:numId w:val="4"/>
        </w:numPr>
      </w:pPr>
      <w:r>
        <w:t>Sequence Diagrams</w:t>
      </w:r>
    </w:p>
    <w:p w14:paraId="6808CBF9" w14:textId="77777777" w:rsidR="00987D84" w:rsidRPr="00EB7D77" w:rsidRDefault="00987D84" w:rsidP="00EB7D77">
      <w:pPr>
        <w:rPr>
          <w:rStyle w:val="SubtleEmphasis"/>
          <w:i w:val="0"/>
          <w:iCs w:val="0"/>
          <w:color w:val="auto"/>
          <w:highlight w:val="green"/>
        </w:rPr>
      </w:pPr>
    </w:p>
    <w:p w14:paraId="34860060"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13C93274" w14:textId="77777777" w:rsidR="00987D84" w:rsidRDefault="00987D84" w:rsidP="00987D84"/>
    <w:p w14:paraId="28A13BDF" w14:textId="77777777" w:rsidR="009649F4" w:rsidRDefault="009649F4" w:rsidP="009649F4"/>
    <w:p w14:paraId="4C82A889" w14:textId="77777777" w:rsidR="009649F4" w:rsidRDefault="009649F4" w:rsidP="009649F4">
      <w:pPr>
        <w:pStyle w:val="Heading4"/>
        <w:numPr>
          <w:ilvl w:val="3"/>
          <w:numId w:val="4"/>
        </w:numPr>
      </w:pPr>
      <w:r>
        <w:t>Decision Tables</w:t>
      </w:r>
    </w:p>
    <w:p w14:paraId="4B887765" w14:textId="77777777" w:rsidR="009649F4" w:rsidRDefault="009649F4" w:rsidP="009649F4"/>
    <w:p w14:paraId="4D593F8C" w14:textId="77777777" w:rsidR="00F15706" w:rsidRDefault="00DA0800" w:rsidP="00822913">
      <w:pPr>
        <w:pStyle w:val="Heading3"/>
      </w:pPr>
      <w:r>
        <w:t>Function Requirements</w:t>
      </w:r>
    </w:p>
    <w:p w14:paraId="73E7C03D" w14:textId="77777777" w:rsidR="00F15706" w:rsidRDefault="00F15706" w:rsidP="00783BCF">
      <w:pPr>
        <w:pStyle w:val="Heading4"/>
      </w:pPr>
      <w:r>
        <w:t>Functional Requirements</w:t>
      </w:r>
    </w:p>
    <w:p w14:paraId="1CC6D0F5" w14:textId="77777777" w:rsidR="006E54B3" w:rsidRDefault="00F15706" w:rsidP="006E54B3">
      <w:pPr>
        <w:pStyle w:val="Heading5"/>
      </w:pPr>
      <w:r>
        <w:t>Normal Operation</w:t>
      </w:r>
    </w:p>
    <w:p w14:paraId="124B16F5" w14:textId="77777777" w:rsidR="005961D3" w:rsidRDefault="005961D3" w:rsidP="00BB6A63"/>
    <w:p w14:paraId="65BC6136" w14:textId="77777777" w:rsidR="005961D3" w:rsidRDefault="005961D3" w:rsidP="005961D3">
      <w:pPr>
        <w:rPr>
          <w:color w:val="A6A6A6" w:themeColor="background1" w:themeShade="A6"/>
        </w:rPr>
      </w:pPr>
      <w:r>
        <w:rPr>
          <w:color w:val="A6A6A6" w:themeColor="background1" w:themeShade="A6"/>
        </w:rPr>
        <w:t>No Normal Operation Requirements specified.</w:t>
      </w:r>
    </w:p>
    <w:p w14:paraId="06EA34E7" w14:textId="77777777" w:rsidR="00F15706" w:rsidRDefault="00F15706" w:rsidP="00783BCF">
      <w:pPr>
        <w:pStyle w:val="Heading5"/>
      </w:pPr>
      <w:r>
        <w:t>Error Handling</w:t>
      </w:r>
    </w:p>
    <w:p w14:paraId="61FC450D" w14:textId="77777777" w:rsidR="005961D3" w:rsidRDefault="005961D3" w:rsidP="00BB6A63"/>
    <w:p w14:paraId="25F1FA56" w14:textId="77777777" w:rsidR="005961D3" w:rsidRDefault="005961D3" w:rsidP="005961D3">
      <w:pPr>
        <w:rPr>
          <w:color w:val="A6A6A6" w:themeColor="background1" w:themeShade="A6"/>
        </w:rPr>
      </w:pPr>
      <w:r>
        <w:rPr>
          <w:color w:val="A6A6A6" w:themeColor="background1" w:themeShade="A6"/>
        </w:rPr>
        <w:t>No Error Handling Requirements specified.</w:t>
      </w:r>
    </w:p>
    <w:p w14:paraId="4F1D7D53" w14:textId="77777777" w:rsidR="00DD7D94" w:rsidRDefault="00DD7D94" w:rsidP="00DD7D94">
      <w:pPr>
        <w:pStyle w:val="Heading4"/>
      </w:pPr>
      <w:r>
        <w:t>Non-Functional Requirements</w:t>
      </w:r>
    </w:p>
    <w:p w14:paraId="395DA8F4" w14:textId="77777777" w:rsidR="005961D3" w:rsidRDefault="005961D3" w:rsidP="00BB6A63"/>
    <w:p w14:paraId="59275D46" w14:textId="77777777" w:rsidR="005961D3" w:rsidRDefault="005961D3" w:rsidP="005961D3">
      <w:pPr>
        <w:rPr>
          <w:color w:val="A6A6A6" w:themeColor="background1" w:themeShade="A6"/>
        </w:rPr>
      </w:pPr>
      <w:r>
        <w:rPr>
          <w:color w:val="A6A6A6" w:themeColor="background1" w:themeShade="A6"/>
        </w:rPr>
        <w:t>No Non-Functional Requirements specified.</w:t>
      </w:r>
    </w:p>
    <w:p w14:paraId="56322EF4" w14:textId="77777777" w:rsidR="00DF462B" w:rsidRDefault="00427220" w:rsidP="00DF462B">
      <w:pPr>
        <w:pStyle w:val="Heading4"/>
      </w:pPr>
      <w:r>
        <w:t>Functional</w:t>
      </w:r>
      <w:r w:rsidR="00DF462B">
        <w:t xml:space="preserve"> Safety Requirements</w:t>
      </w:r>
    </w:p>
    <w:p w14:paraId="5E402F64" w14:textId="77777777" w:rsidR="00DF462B" w:rsidRDefault="00DF462B" w:rsidP="00DF462B">
      <w:pPr>
        <w:rPr>
          <w:highlight w:val="yellow"/>
        </w:rPr>
      </w:pPr>
    </w:p>
    <w:p w14:paraId="5F66E69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9AA2CB2" w14:textId="77777777" w:rsidR="00DD7D94" w:rsidRDefault="00DD7D94" w:rsidP="00DD7D94">
      <w:pPr>
        <w:pStyle w:val="Heading4"/>
      </w:pPr>
      <w:r>
        <w:lastRenderedPageBreak/>
        <w:t>Other Requirements</w:t>
      </w:r>
    </w:p>
    <w:p w14:paraId="60814E5A" w14:textId="77777777" w:rsidR="00DD7D94" w:rsidRDefault="00DD7D94" w:rsidP="00DD7D94">
      <w:pPr>
        <w:pStyle w:val="Heading5"/>
      </w:pPr>
      <w:r>
        <w:t>Design Requirements</w:t>
      </w:r>
    </w:p>
    <w:p w14:paraId="5BA7BA8B" w14:textId="77777777" w:rsidR="005961D3" w:rsidRDefault="005961D3" w:rsidP="00CA4A62"/>
    <w:p w14:paraId="4CAC5D42" w14:textId="77777777" w:rsidR="005961D3" w:rsidRDefault="005961D3" w:rsidP="005961D3">
      <w:pPr>
        <w:rPr>
          <w:color w:val="A6A6A6" w:themeColor="background1" w:themeShade="A6"/>
        </w:rPr>
      </w:pPr>
      <w:r>
        <w:rPr>
          <w:color w:val="A6A6A6" w:themeColor="background1" w:themeShade="A6"/>
        </w:rPr>
        <w:t>No Design Requirements specified.</w:t>
      </w:r>
    </w:p>
    <w:p w14:paraId="0B8282FF" w14:textId="77777777" w:rsidR="00CA4A62" w:rsidRDefault="00CA4A62" w:rsidP="00CA4A62">
      <w:pPr>
        <w:pStyle w:val="Heading4"/>
      </w:pPr>
      <w:r>
        <w:t>Uncategorized Requirements</w:t>
      </w:r>
    </w:p>
    <w:p w14:paraId="28E83832" w14:textId="77777777" w:rsidR="005961D3" w:rsidRDefault="005961D3" w:rsidP="00CA4A62"/>
    <w:p w14:paraId="6FC09B8C" w14:textId="77777777" w:rsidR="001F5E54" w:rsidRPr="0017445F" w:rsidRDefault="006E25A5" w:rsidP="001F5E54">
      <w:pPr>
        <w:pStyle w:val="RERequirement"/>
        <w:shd w:val="clear" w:color="auto" w:fill="F2F2F2" w:themeFill="background1" w:themeFillShade="F2"/>
      </w:pPr>
      <w:bookmarkStart w:id="204" w:name="_39ee3f704047cd45e4ed5f5de702a565"/>
      <w:r>
        <w:t>R_Sent_SYNC_11</w:t>
      </w:r>
      <w:bookmarkEnd w:id="204"/>
      <w:r w:rsidR="00AE04B0">
        <w:t xml:space="preserve"> Supply Door Ajar Data</w:t>
      </w:r>
    </w:p>
    <w:p w14:paraId="4B1C2B57" w14:textId="77777777" w:rsidR="001F5E54" w:rsidRDefault="00AE04B0" w:rsidP="001F5E54">
      <w:pPr>
        <w:rPr>
          <w:rFonts w:cs="Arial"/>
        </w:rPr>
      </w:pPr>
      <w:r>
        <w:rPr>
          <w:rFonts w:cs="Arial"/>
        </w:rPr>
        <w:t>When the feature is armed, the door system shall provide the door ajar status to the vehicle body controller</w:t>
      </w:r>
    </w:p>
    <w:p w14:paraId="12B78E9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8D524A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E5CC2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R_Sent_SYNC_11</w:t>
            </w:r>
          </w:p>
        </w:tc>
      </w:tr>
      <w:tr w:rsidR="001F5E54" w:rsidRPr="00FD127C" w14:paraId="613DC7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EC98A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A9F58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door ajar is a trigger signal fro the perimeter alarm</w:t>
            </w:r>
          </w:p>
        </w:tc>
      </w:tr>
      <w:tr w:rsidR="001F5E54" w:rsidRPr="00FD127C" w14:paraId="1BEF69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16FE6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2A7C4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C4863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AA1B6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EB3475" w14:textId="77777777" w:rsidR="00E77D14" w:rsidRDefault="00E77D14"/>
        </w:tc>
      </w:tr>
      <w:tr w:rsidR="001F5E54" w:rsidRPr="00FD127C" w14:paraId="144FBB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0F3E0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CC75DB"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D2133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38422F" w14:textId="77777777" w:rsidR="00E77D14" w:rsidRDefault="00E77D14"/>
        </w:tc>
      </w:tr>
      <w:tr w:rsidR="001F5E54" w:rsidRPr="00FD127C" w14:paraId="544E55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E0857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6CEBF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A4AF491" wp14:editId="389544E1">
                  <wp:extent cx="152400" cy="152400"/>
                  <wp:effectExtent l="0" t="0" r="0" b="0"/>
                  <wp:docPr id="2028"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R_F_Sentinel_00006 Intrusion Detection - Perimeter Alarm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A626D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2E0A4E" w14:textId="77777777" w:rsidR="00E77D14" w:rsidRDefault="00E77D14"/>
        </w:tc>
      </w:tr>
      <w:tr w:rsidR="001F5E54" w:rsidRPr="00FD127C" w14:paraId="54583A9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37248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8032BE"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27809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7DB57E"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A86DE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8DFE0F" w14:textId="77777777" w:rsidR="00E77D14" w:rsidRDefault="00E77D14"/>
        </w:tc>
      </w:tr>
      <w:tr w:rsidR="001F5E54" w:rsidRPr="00FD127C" w14:paraId="5934A54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CBEAEC" w14:textId="77777777" w:rsidR="001F5E54" w:rsidRPr="00FD127C" w:rsidRDefault="0052661D" w:rsidP="00A84EEF">
            <w:pPr>
              <w:rPr>
                <w:rFonts w:cs="Arial"/>
                <w:bCs/>
                <w:color w:val="808080" w:themeColor="background1" w:themeShade="80"/>
                <w:sz w:val="16"/>
                <w:szCs w:val="14"/>
              </w:rPr>
            </w:pPr>
            <w:hyperlink r:id="rId22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00518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4564B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3B6745B" w14:textId="77777777" w:rsidR="000D7866" w:rsidRPr="00E47D48" w:rsidRDefault="000D7866" w:rsidP="00E47D48">
      <w:pPr>
        <w:rPr>
          <w:color w:val="FF0000"/>
        </w:rPr>
      </w:pPr>
    </w:p>
    <w:p w14:paraId="199AAACA" w14:textId="77777777" w:rsidR="009C1EEC" w:rsidRDefault="000D732E" w:rsidP="0061324D">
      <w:pPr>
        <w:pStyle w:val="Heading2"/>
        <w:numPr>
          <w:ilvl w:val="1"/>
          <w:numId w:val="4"/>
        </w:numPr>
      </w:pPr>
      <w:r>
        <w:t xml:space="preserve">Logical Function </w:t>
      </w:r>
      <w:r>
        <w:rPr>
          <w:noProof/>
        </w:rPr>
        <w:drawing>
          <wp:inline distT="0" distB="0" distL="0" distR="0" wp14:anchorId="51803C49" wp14:editId="3F95A079">
            <wp:extent cx="152400" cy="152400"/>
            <wp:effectExtent l="0" t="0" r="0" b="0"/>
            <wp:docPr id="2030"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 name="-3780165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05" w:name="_32860b0473e0b12044df32d8a18e194d"/>
      <w:r w:rsidR="008E73AE">
        <w:t>Check Subscription/Enable</w:t>
      </w:r>
      <w:bookmarkEnd w:id="205"/>
    </w:p>
    <w:p w14:paraId="5D96D827" w14:textId="77777777" w:rsidR="0061785D" w:rsidRDefault="0061785D" w:rsidP="00783BCF">
      <w:pPr>
        <w:pStyle w:val="Heading3"/>
      </w:pPr>
      <w:r>
        <w:t xml:space="preserve">Function </w:t>
      </w:r>
      <w:r w:rsidR="00283752">
        <w:t>Overview</w:t>
      </w:r>
    </w:p>
    <w:p w14:paraId="7EEF4906" w14:textId="77777777" w:rsidR="00427220" w:rsidRDefault="000D732E" w:rsidP="00427220">
      <w:pPr>
        <w:pStyle w:val="Heading4"/>
      </w:pPr>
      <w:r>
        <w:t xml:space="preserve">Function </w:t>
      </w:r>
      <w:r w:rsidR="00283752">
        <w:t>Description</w:t>
      </w:r>
    </w:p>
    <w:p w14:paraId="3CD16ADC" w14:textId="77777777" w:rsidR="00794B45" w:rsidRDefault="00794B45" w:rsidP="009C1EEC">
      <w:pPr>
        <w:contextualSpacing/>
      </w:pPr>
    </w:p>
    <w:p w14:paraId="48FD412E" w14:textId="77777777" w:rsidR="00AC0C92" w:rsidRDefault="00AC0C92" w:rsidP="009C1EEC">
      <w:pPr>
        <w:contextualSpacing/>
      </w:pPr>
      <w:r>
        <w:t>Function is allocated to:</w:t>
      </w:r>
    </w:p>
    <w:p w14:paraId="36BA5196" w14:textId="77777777" w:rsidR="00AC0C92" w:rsidRDefault="00604AF5" w:rsidP="0061324D">
      <w:pPr>
        <w:pStyle w:val="ListParagraph"/>
        <w:numPr>
          <w:ilvl w:val="0"/>
          <w:numId w:val="13"/>
        </w:numPr>
        <w:contextualSpacing/>
      </w:pPr>
      <w:r>
        <w:rPr>
          <w:noProof/>
        </w:rPr>
        <w:drawing>
          <wp:inline distT="0" distB="0" distL="0" distR="0" wp14:anchorId="6A3A27A2" wp14:editId="540F5E59">
            <wp:extent cx="152400" cy="152400"/>
            <wp:effectExtent l="0" t="0" r="0" b="0"/>
            <wp:docPr id="2032"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Cloud access and service provider</w:t>
      </w:r>
      <w:r>
        <w:t xml:space="preserve"> &lt;&lt;Logical&gt;&gt;</w:t>
      </w:r>
    </w:p>
    <w:p w14:paraId="24D8B319" w14:textId="77777777" w:rsidR="00AC0C92" w:rsidRDefault="00604AF5" w:rsidP="0061324D">
      <w:pPr>
        <w:pStyle w:val="ListParagraph"/>
        <w:numPr>
          <w:ilvl w:val="0"/>
          <w:numId w:val="13"/>
        </w:numPr>
        <w:contextualSpacing/>
      </w:pPr>
      <w:r>
        <w:rPr>
          <w:noProof/>
        </w:rPr>
        <w:drawing>
          <wp:inline distT="0" distB="0" distL="0" distR="0" wp14:anchorId="6CA356C5" wp14:editId="5144A69F">
            <wp:extent cx="152400" cy="152400"/>
            <wp:effectExtent l="0" t="0" r="0" b="0"/>
            <wp:docPr id="2034"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Manage Subscription</w:t>
      </w:r>
      <w:r>
        <w:t xml:space="preserve"> &lt;&lt;Logical&gt;&gt;</w:t>
      </w:r>
    </w:p>
    <w:p w14:paraId="285B8420" w14:textId="77777777" w:rsidR="00AC0C92" w:rsidRDefault="00604AF5" w:rsidP="0061324D">
      <w:pPr>
        <w:pStyle w:val="ListParagraph"/>
        <w:numPr>
          <w:ilvl w:val="0"/>
          <w:numId w:val="13"/>
        </w:numPr>
        <w:contextualSpacing/>
      </w:pPr>
      <w:r>
        <w:rPr>
          <w:noProof/>
        </w:rPr>
        <w:drawing>
          <wp:inline distT="0" distB="0" distL="0" distR="0" wp14:anchorId="51B900B2" wp14:editId="415C8BD3">
            <wp:extent cx="152400" cy="152400"/>
            <wp:effectExtent l="0" t="0" r="0" b="0"/>
            <wp:docPr id="2036"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Manage Subscription</w:t>
      </w:r>
      <w:r>
        <w:t xml:space="preserve"> &lt;&lt;Logical&gt;&gt;</w:t>
      </w:r>
    </w:p>
    <w:p w14:paraId="59E88263" w14:textId="77777777" w:rsidR="00AC0C92" w:rsidRDefault="00604AF5" w:rsidP="0061324D">
      <w:pPr>
        <w:pStyle w:val="ListParagraph"/>
        <w:numPr>
          <w:ilvl w:val="0"/>
          <w:numId w:val="13"/>
        </w:numPr>
        <w:contextualSpacing/>
      </w:pPr>
      <w:r>
        <w:rPr>
          <w:noProof/>
        </w:rPr>
        <w:drawing>
          <wp:inline distT="0" distB="0" distL="0" distR="0" wp14:anchorId="166CEB5B" wp14:editId="6B8DC365">
            <wp:extent cx="152400" cy="152400"/>
            <wp:effectExtent l="0" t="0" r="0" b="0"/>
            <wp:docPr id="2038"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Manage Subscription data</w:t>
      </w:r>
      <w:r>
        <w:t xml:space="preserve"> &lt;&lt;Logical&gt;&gt;</w:t>
      </w:r>
    </w:p>
    <w:p w14:paraId="47DEE3BC" w14:textId="77777777" w:rsidR="00AC0C92" w:rsidRDefault="00604AF5" w:rsidP="0061324D">
      <w:pPr>
        <w:pStyle w:val="ListParagraph"/>
        <w:numPr>
          <w:ilvl w:val="0"/>
          <w:numId w:val="13"/>
        </w:numPr>
        <w:contextualSpacing/>
      </w:pPr>
      <w:r>
        <w:rPr>
          <w:noProof/>
        </w:rPr>
        <w:drawing>
          <wp:inline distT="0" distB="0" distL="0" distR="0" wp14:anchorId="388DE284" wp14:editId="3637C04A">
            <wp:extent cx="152400" cy="152400"/>
            <wp:effectExtent l="0" t="0" r="0" b="0"/>
            <wp:docPr id="2040"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4CD37FFC" w14:textId="77777777" w:rsidR="00794B45" w:rsidRDefault="00794B45" w:rsidP="009C1EEC">
      <w:pPr>
        <w:contextualSpacing/>
      </w:pPr>
    </w:p>
    <w:p w14:paraId="68E1B478" w14:textId="77777777" w:rsidR="009C1EEC" w:rsidRDefault="009C1EEC" w:rsidP="009C1EEC">
      <w:pPr>
        <w:contextualSpacing/>
      </w:pPr>
      <w:r w:rsidRPr="00A554C4">
        <w:t>A verified subscription must be in place before the feature can be used (at least fully)</w:t>
      </w:r>
    </w:p>
    <w:p w14:paraId="35D55C33" w14:textId="77777777" w:rsidR="00282E2C" w:rsidRDefault="000D732E" w:rsidP="00FD32A2">
      <w:pPr>
        <w:pStyle w:val="Heading4"/>
      </w:pPr>
      <w:r>
        <w:t xml:space="preserve">Function </w:t>
      </w:r>
      <w:r w:rsidR="00282E2C">
        <w:t>Variants</w:t>
      </w:r>
    </w:p>
    <w:p w14:paraId="553EECFD" w14:textId="77777777" w:rsidR="00282E2C" w:rsidRDefault="00282E2C" w:rsidP="00282E2C"/>
    <w:p w14:paraId="6A16854B"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0C99FBA1" w14:textId="77777777" w:rsidTr="00EB7D77">
        <w:trPr>
          <w:trHeight w:val="314"/>
        </w:trPr>
        <w:tc>
          <w:tcPr>
            <w:tcW w:w="2523" w:type="dxa"/>
            <w:shd w:val="clear" w:color="auto" w:fill="D9D9D9" w:themeFill="background1" w:themeFillShade="D9"/>
          </w:tcPr>
          <w:p w14:paraId="7D0470D9"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2E6A3689"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BBAE96E"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750857F6" w14:textId="77777777" w:rsidTr="00EB7D77">
        <w:trPr>
          <w:trHeight w:val="198"/>
        </w:trPr>
        <w:tc>
          <w:tcPr>
            <w:tcW w:w="2523" w:type="dxa"/>
          </w:tcPr>
          <w:p w14:paraId="0A56FABA"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45DD5DA1" w14:textId="77777777" w:rsidR="000D732E" w:rsidRPr="009E3B7C" w:rsidRDefault="000D732E" w:rsidP="00EB7D77">
            <w:pPr>
              <w:overflowPunct/>
              <w:autoSpaceDE/>
              <w:autoSpaceDN/>
              <w:adjustRightInd/>
              <w:textAlignment w:val="center"/>
              <w:rPr>
                <w:rFonts w:cs="Arial"/>
              </w:rPr>
            </w:pPr>
          </w:p>
        </w:tc>
        <w:tc>
          <w:tcPr>
            <w:tcW w:w="2551" w:type="dxa"/>
          </w:tcPr>
          <w:p w14:paraId="585DBBD5" w14:textId="77777777" w:rsidR="000D732E" w:rsidRDefault="000D732E" w:rsidP="00EB7D77">
            <w:pPr>
              <w:rPr>
                <w:rFonts w:cs="Arial"/>
                <w:lang w:val="en-GB"/>
              </w:rPr>
            </w:pPr>
            <w:r>
              <w:rPr>
                <w:rFonts w:cs="Arial"/>
                <w:lang w:val="en-GB"/>
              </w:rPr>
              <w:t xml:space="preserve">e.g. ExtLightTechnology = LED </w:t>
            </w:r>
          </w:p>
          <w:p w14:paraId="1EFBCC1F" w14:textId="77777777" w:rsidR="000D732E" w:rsidRDefault="000D732E" w:rsidP="00EB7D77">
            <w:pPr>
              <w:rPr>
                <w:rFonts w:cs="Arial"/>
                <w:lang w:val="en-GB"/>
              </w:rPr>
            </w:pPr>
            <w:r>
              <w:rPr>
                <w:rFonts w:cs="Arial"/>
                <w:lang w:val="en-GB"/>
              </w:rPr>
              <w:t>OR</w:t>
            </w:r>
          </w:p>
          <w:p w14:paraId="3CD290C3" w14:textId="77777777" w:rsidR="000D732E" w:rsidRPr="005A344A" w:rsidRDefault="000D732E" w:rsidP="00EB7D77">
            <w:pPr>
              <w:rPr>
                <w:rFonts w:cs="Arial"/>
                <w:lang w:val="en-GB"/>
              </w:rPr>
            </w:pPr>
            <w:r>
              <w:rPr>
                <w:rFonts w:cs="Arial"/>
                <w:lang w:val="en-GB"/>
              </w:rPr>
              <w:t>ExtLightTechnology = Xenon</w:t>
            </w:r>
          </w:p>
        </w:tc>
      </w:tr>
    </w:tbl>
    <w:p w14:paraId="5C237160" w14:textId="77777777" w:rsidR="000D732E" w:rsidRPr="005067FC" w:rsidRDefault="000D732E" w:rsidP="00282E2C">
      <w:pPr>
        <w:rPr>
          <w:i/>
          <w:color w:val="A6A6A6" w:themeColor="background1" w:themeShade="A6"/>
        </w:rPr>
      </w:pPr>
    </w:p>
    <w:p w14:paraId="56C15733" w14:textId="77777777" w:rsidR="00427220" w:rsidRDefault="00427220" w:rsidP="00FD32A2">
      <w:pPr>
        <w:pStyle w:val="Heading4"/>
      </w:pPr>
      <w:r>
        <w:t>Input Requirements</w:t>
      </w:r>
      <w:r w:rsidR="000D732E">
        <w:t>/Documents</w:t>
      </w:r>
    </w:p>
    <w:p w14:paraId="523B2BDF"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10A5D127" w14:textId="77777777" w:rsidTr="00656A21">
        <w:trPr>
          <w:trHeight w:val="20"/>
        </w:trPr>
        <w:tc>
          <w:tcPr>
            <w:tcW w:w="1561" w:type="dxa"/>
            <w:shd w:val="clear" w:color="auto" w:fill="D9D9D9" w:themeFill="background1" w:themeFillShade="D9"/>
          </w:tcPr>
          <w:p w14:paraId="430EFCE0"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310808AC" w14:textId="77777777" w:rsidR="000D732E" w:rsidRDefault="000D732E" w:rsidP="00EB7D77">
            <w:pPr>
              <w:rPr>
                <w:rFonts w:ascii="Helvetica" w:hAnsi="Helvetica" w:cs="Helvetica"/>
                <w:sz w:val="16"/>
              </w:rPr>
            </w:pPr>
          </w:p>
          <w:p w14:paraId="1C418C86" w14:textId="77777777" w:rsidR="000D732E" w:rsidRPr="00B574CB" w:rsidRDefault="000D732E" w:rsidP="00EB7D77">
            <w:pPr>
              <w:rPr>
                <w:rFonts w:ascii="Helvetica" w:hAnsi="Helvetica" w:cs="Helvetica"/>
              </w:rPr>
            </w:pPr>
            <w:r w:rsidRPr="00B574CB">
              <w:rPr>
                <w:rFonts w:ascii="Helvetica" w:hAnsi="Helvetica" w:cs="Helvetica"/>
                <w:sz w:val="16"/>
              </w:rPr>
              <w:lastRenderedPageBreak/>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19B8A296" w14:textId="77777777" w:rsidR="000D732E" w:rsidRPr="007C20FA" w:rsidRDefault="000D732E" w:rsidP="00EB7D77">
            <w:pPr>
              <w:rPr>
                <w:rFonts w:ascii="Helvetica" w:hAnsi="Helvetica" w:cs="Helvetica"/>
                <w:b/>
              </w:rPr>
            </w:pPr>
            <w:r>
              <w:rPr>
                <w:rFonts w:ascii="Helvetica" w:hAnsi="Helvetica" w:cs="Helvetica"/>
                <w:b/>
              </w:rPr>
              <w:lastRenderedPageBreak/>
              <w:t>Section/Requirement</w:t>
            </w:r>
          </w:p>
        </w:tc>
        <w:tc>
          <w:tcPr>
            <w:tcW w:w="2694" w:type="dxa"/>
            <w:shd w:val="clear" w:color="auto" w:fill="D9D9D9" w:themeFill="background1" w:themeFillShade="D9"/>
          </w:tcPr>
          <w:p w14:paraId="5B4206EB"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0F104894" w14:textId="77777777" w:rsidR="000D732E" w:rsidRDefault="000D732E" w:rsidP="00EB7D77">
            <w:pPr>
              <w:rPr>
                <w:rFonts w:ascii="Helvetica" w:hAnsi="Helvetica" w:cs="Helvetica"/>
                <w:b/>
              </w:rPr>
            </w:pPr>
            <w:r>
              <w:rPr>
                <w:rFonts w:ascii="Helvetica" w:hAnsi="Helvetica" w:cs="Helvetica"/>
                <w:b/>
              </w:rPr>
              <w:t>Derived Requirement</w:t>
            </w:r>
          </w:p>
          <w:p w14:paraId="7EBD1C1F" w14:textId="77777777" w:rsidR="000D732E" w:rsidRDefault="000D732E" w:rsidP="00EB7D77">
            <w:pPr>
              <w:rPr>
                <w:rFonts w:ascii="Helvetica" w:hAnsi="Helvetica" w:cs="Helvetica"/>
                <w:sz w:val="16"/>
              </w:rPr>
            </w:pPr>
          </w:p>
          <w:p w14:paraId="37ECC09B"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2101A116" w14:textId="77777777" w:rsidTr="00656A21">
        <w:trPr>
          <w:trHeight w:val="20"/>
        </w:trPr>
        <w:tc>
          <w:tcPr>
            <w:tcW w:w="10211" w:type="dxa"/>
            <w:gridSpan w:val="4"/>
            <w:shd w:val="clear" w:color="auto" w:fill="F2F2F2" w:themeFill="background1" w:themeFillShade="F2"/>
          </w:tcPr>
          <w:p w14:paraId="44558CA6"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E075868" w14:textId="77777777" w:rsidTr="00656A21">
        <w:trPr>
          <w:trHeight w:val="20"/>
        </w:trPr>
        <w:tc>
          <w:tcPr>
            <w:tcW w:w="1561" w:type="dxa"/>
          </w:tcPr>
          <w:p w14:paraId="568D883B" w14:textId="77777777" w:rsidR="000D732E" w:rsidRPr="00D410AE" w:rsidRDefault="000D732E" w:rsidP="00EB7D77">
            <w:pPr>
              <w:rPr>
                <w:rFonts w:cs="Arial"/>
              </w:rPr>
            </w:pPr>
          </w:p>
        </w:tc>
        <w:tc>
          <w:tcPr>
            <w:tcW w:w="2694" w:type="dxa"/>
          </w:tcPr>
          <w:p w14:paraId="0EB024F7" w14:textId="77777777" w:rsidR="000D732E" w:rsidRDefault="000D732E" w:rsidP="00EB7D77">
            <w:pPr>
              <w:rPr>
                <w:rFonts w:cs="Arial"/>
              </w:rPr>
            </w:pPr>
            <w:r>
              <w:rPr>
                <w:rFonts w:cs="Arial"/>
              </w:rPr>
              <w:t>&lt;Example:</w:t>
            </w:r>
          </w:p>
          <w:p w14:paraId="1686CFEE" w14:textId="77777777" w:rsidR="000D732E" w:rsidRPr="00D410AE" w:rsidRDefault="000D732E" w:rsidP="00EB7D77">
            <w:pPr>
              <w:rPr>
                <w:rFonts w:cs="Arial"/>
              </w:rPr>
            </w:pPr>
            <w:r>
              <w:rPr>
                <w:rFonts w:cs="Arial"/>
              </w:rPr>
              <w:t>id + title of relevant Feature Docs&gt;</w:t>
            </w:r>
          </w:p>
        </w:tc>
        <w:tc>
          <w:tcPr>
            <w:tcW w:w="2694" w:type="dxa"/>
          </w:tcPr>
          <w:p w14:paraId="4CE399C7" w14:textId="77777777" w:rsidR="000D732E" w:rsidRPr="00D410AE" w:rsidRDefault="000D732E" w:rsidP="00EB7D77">
            <w:pPr>
              <w:rPr>
                <w:rFonts w:cs="Arial"/>
              </w:rPr>
            </w:pPr>
            <w:r>
              <w:rPr>
                <w:rFonts w:cs="Arial"/>
              </w:rPr>
              <w:t>&lt;Example: “Requirements of Feature …”&gt;</w:t>
            </w:r>
          </w:p>
        </w:tc>
        <w:tc>
          <w:tcPr>
            <w:tcW w:w="3262" w:type="dxa"/>
          </w:tcPr>
          <w:p w14:paraId="528F4999"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25"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638ED618" w14:textId="77777777" w:rsidTr="00656A21">
        <w:trPr>
          <w:trHeight w:val="20"/>
        </w:trPr>
        <w:tc>
          <w:tcPr>
            <w:tcW w:w="1561" w:type="dxa"/>
          </w:tcPr>
          <w:p w14:paraId="5AD78836" w14:textId="77777777" w:rsidR="000D732E" w:rsidRPr="00D410AE" w:rsidRDefault="000D732E" w:rsidP="00EB7D77">
            <w:pPr>
              <w:rPr>
                <w:rFonts w:cs="Arial"/>
              </w:rPr>
            </w:pPr>
          </w:p>
        </w:tc>
        <w:tc>
          <w:tcPr>
            <w:tcW w:w="2694" w:type="dxa"/>
          </w:tcPr>
          <w:p w14:paraId="1991782E" w14:textId="77777777" w:rsidR="000D732E" w:rsidRDefault="000D732E" w:rsidP="00EB7D77">
            <w:pPr>
              <w:rPr>
                <w:rFonts w:cs="Arial"/>
              </w:rPr>
            </w:pPr>
          </w:p>
        </w:tc>
        <w:tc>
          <w:tcPr>
            <w:tcW w:w="2694" w:type="dxa"/>
          </w:tcPr>
          <w:p w14:paraId="7CBC3A26" w14:textId="77777777" w:rsidR="000D732E" w:rsidRDefault="000D732E" w:rsidP="00EB7D77">
            <w:pPr>
              <w:rPr>
                <w:rFonts w:cs="Arial"/>
              </w:rPr>
            </w:pPr>
          </w:p>
        </w:tc>
        <w:tc>
          <w:tcPr>
            <w:tcW w:w="3262" w:type="dxa"/>
          </w:tcPr>
          <w:p w14:paraId="5C0FC1E8" w14:textId="77777777" w:rsidR="000D732E" w:rsidRDefault="000D732E" w:rsidP="00EB7D77">
            <w:pPr>
              <w:rPr>
                <w:rFonts w:cs="Arial"/>
              </w:rPr>
            </w:pPr>
          </w:p>
        </w:tc>
      </w:tr>
      <w:tr w:rsidR="000D732E" w:rsidRPr="007C20FA" w14:paraId="2B3143DB" w14:textId="77777777" w:rsidTr="00656A21">
        <w:trPr>
          <w:trHeight w:val="20"/>
        </w:trPr>
        <w:tc>
          <w:tcPr>
            <w:tcW w:w="10211" w:type="dxa"/>
            <w:gridSpan w:val="4"/>
            <w:shd w:val="clear" w:color="auto" w:fill="F2F2F2" w:themeFill="background1" w:themeFillShade="F2"/>
          </w:tcPr>
          <w:p w14:paraId="79B83760"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2B9032A4" w14:textId="77777777" w:rsidTr="00656A21">
        <w:trPr>
          <w:trHeight w:val="20"/>
        </w:trPr>
        <w:tc>
          <w:tcPr>
            <w:tcW w:w="1561" w:type="dxa"/>
          </w:tcPr>
          <w:p w14:paraId="1C04E447" w14:textId="77777777" w:rsidR="000D732E" w:rsidRPr="00D410AE" w:rsidRDefault="000D732E" w:rsidP="00EB7D77">
            <w:pPr>
              <w:rPr>
                <w:rFonts w:cs="Arial"/>
              </w:rPr>
            </w:pPr>
          </w:p>
        </w:tc>
        <w:tc>
          <w:tcPr>
            <w:tcW w:w="2694" w:type="dxa"/>
          </w:tcPr>
          <w:p w14:paraId="02B648B8" w14:textId="77777777" w:rsidR="000D732E" w:rsidRPr="00D410AE" w:rsidRDefault="000D732E" w:rsidP="00EB7D77">
            <w:pPr>
              <w:rPr>
                <w:rFonts w:cs="Arial"/>
              </w:rPr>
            </w:pPr>
            <w:r>
              <w:rPr>
                <w:rFonts w:cs="Arial"/>
              </w:rPr>
              <w:t>&lt;Example: some SDS (requirement)&gt;</w:t>
            </w:r>
          </w:p>
        </w:tc>
        <w:tc>
          <w:tcPr>
            <w:tcW w:w="2694" w:type="dxa"/>
          </w:tcPr>
          <w:p w14:paraId="261074EA" w14:textId="77777777" w:rsidR="000D732E" w:rsidRPr="00D410AE" w:rsidRDefault="000D732E" w:rsidP="00EB7D77">
            <w:pPr>
              <w:rPr>
                <w:rFonts w:cs="Arial"/>
              </w:rPr>
            </w:pPr>
          </w:p>
        </w:tc>
        <w:tc>
          <w:tcPr>
            <w:tcW w:w="3262" w:type="dxa"/>
          </w:tcPr>
          <w:p w14:paraId="60620615" w14:textId="77777777" w:rsidR="000D732E" w:rsidRDefault="000D732E" w:rsidP="00EB7D77">
            <w:pPr>
              <w:rPr>
                <w:rFonts w:cs="Arial"/>
              </w:rPr>
            </w:pPr>
          </w:p>
        </w:tc>
      </w:tr>
      <w:tr w:rsidR="000D732E" w:rsidRPr="007C20FA" w14:paraId="765D1583" w14:textId="77777777" w:rsidTr="00656A21">
        <w:trPr>
          <w:trHeight w:val="20"/>
        </w:trPr>
        <w:tc>
          <w:tcPr>
            <w:tcW w:w="1561" w:type="dxa"/>
          </w:tcPr>
          <w:p w14:paraId="55F37D57" w14:textId="77777777" w:rsidR="000D732E" w:rsidRDefault="000D732E" w:rsidP="00EB7D77">
            <w:pPr>
              <w:rPr>
                <w:rFonts w:cs="Arial"/>
              </w:rPr>
            </w:pPr>
          </w:p>
        </w:tc>
        <w:tc>
          <w:tcPr>
            <w:tcW w:w="2694" w:type="dxa"/>
          </w:tcPr>
          <w:p w14:paraId="791C628C" w14:textId="77777777" w:rsidR="000D732E" w:rsidRDefault="000D732E" w:rsidP="00EB7D77">
            <w:pPr>
              <w:rPr>
                <w:rFonts w:cs="Arial"/>
              </w:rPr>
            </w:pPr>
          </w:p>
        </w:tc>
        <w:tc>
          <w:tcPr>
            <w:tcW w:w="2694" w:type="dxa"/>
          </w:tcPr>
          <w:p w14:paraId="50FD7CEF" w14:textId="77777777" w:rsidR="000D732E" w:rsidRDefault="000D732E" w:rsidP="00EB7D77">
            <w:pPr>
              <w:rPr>
                <w:rFonts w:cs="Arial"/>
              </w:rPr>
            </w:pPr>
          </w:p>
        </w:tc>
        <w:tc>
          <w:tcPr>
            <w:tcW w:w="3262" w:type="dxa"/>
          </w:tcPr>
          <w:p w14:paraId="27AEC234" w14:textId="77777777" w:rsidR="000D732E" w:rsidRDefault="000D732E" w:rsidP="00EB7D77">
            <w:pPr>
              <w:rPr>
                <w:rFonts w:cs="Arial"/>
              </w:rPr>
            </w:pPr>
          </w:p>
        </w:tc>
      </w:tr>
      <w:tr w:rsidR="000D732E" w:rsidRPr="007C20FA" w14:paraId="1D51DC39" w14:textId="77777777" w:rsidTr="00656A21">
        <w:trPr>
          <w:trHeight w:val="20"/>
        </w:trPr>
        <w:tc>
          <w:tcPr>
            <w:tcW w:w="10211" w:type="dxa"/>
            <w:gridSpan w:val="4"/>
            <w:shd w:val="clear" w:color="auto" w:fill="F2F2F2" w:themeFill="background1" w:themeFillShade="F2"/>
          </w:tcPr>
          <w:p w14:paraId="6C0F2D83"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5B0E6C7A" w14:textId="77777777" w:rsidTr="00656A21">
        <w:trPr>
          <w:trHeight w:val="20"/>
        </w:trPr>
        <w:tc>
          <w:tcPr>
            <w:tcW w:w="1561" w:type="dxa"/>
          </w:tcPr>
          <w:p w14:paraId="687A4441" w14:textId="77777777" w:rsidR="000D732E" w:rsidRPr="00D410AE" w:rsidRDefault="000D732E" w:rsidP="00EB7D77">
            <w:pPr>
              <w:rPr>
                <w:rFonts w:cs="Arial"/>
              </w:rPr>
            </w:pPr>
          </w:p>
        </w:tc>
        <w:tc>
          <w:tcPr>
            <w:tcW w:w="2694" w:type="dxa"/>
          </w:tcPr>
          <w:p w14:paraId="359971BE" w14:textId="77777777" w:rsidR="000D732E" w:rsidRPr="00D410AE" w:rsidRDefault="000D732E" w:rsidP="00EB7D77">
            <w:pPr>
              <w:rPr>
                <w:rFonts w:cs="Arial"/>
              </w:rPr>
            </w:pPr>
          </w:p>
        </w:tc>
        <w:tc>
          <w:tcPr>
            <w:tcW w:w="2694" w:type="dxa"/>
          </w:tcPr>
          <w:p w14:paraId="5AAD50BA" w14:textId="77777777" w:rsidR="000D732E" w:rsidRPr="00D410AE" w:rsidRDefault="000D732E" w:rsidP="00EB7D77">
            <w:pPr>
              <w:rPr>
                <w:rFonts w:cs="Arial"/>
              </w:rPr>
            </w:pPr>
          </w:p>
        </w:tc>
        <w:tc>
          <w:tcPr>
            <w:tcW w:w="3262" w:type="dxa"/>
          </w:tcPr>
          <w:p w14:paraId="45FECD15" w14:textId="77777777" w:rsidR="000D732E" w:rsidRPr="00D410AE" w:rsidRDefault="000D732E" w:rsidP="00EB7D77">
            <w:pPr>
              <w:rPr>
                <w:rFonts w:cs="Arial"/>
              </w:rPr>
            </w:pPr>
          </w:p>
        </w:tc>
      </w:tr>
      <w:tr w:rsidR="000D732E" w:rsidRPr="007C20FA" w14:paraId="50A78C96" w14:textId="77777777" w:rsidTr="00656A21">
        <w:trPr>
          <w:trHeight w:val="20"/>
        </w:trPr>
        <w:tc>
          <w:tcPr>
            <w:tcW w:w="10211" w:type="dxa"/>
            <w:gridSpan w:val="4"/>
            <w:shd w:val="clear" w:color="auto" w:fill="F2F2F2" w:themeFill="background1" w:themeFillShade="F2"/>
          </w:tcPr>
          <w:p w14:paraId="536479F5"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5381038D" w14:textId="77777777" w:rsidTr="00656A21">
        <w:trPr>
          <w:trHeight w:val="20"/>
        </w:trPr>
        <w:tc>
          <w:tcPr>
            <w:tcW w:w="1561" w:type="dxa"/>
          </w:tcPr>
          <w:p w14:paraId="46C93580" w14:textId="77777777" w:rsidR="000D732E" w:rsidRPr="00D410AE" w:rsidRDefault="000D732E" w:rsidP="00EB7D77">
            <w:pPr>
              <w:rPr>
                <w:rFonts w:cs="Arial"/>
              </w:rPr>
            </w:pPr>
          </w:p>
        </w:tc>
        <w:tc>
          <w:tcPr>
            <w:tcW w:w="2694" w:type="dxa"/>
          </w:tcPr>
          <w:p w14:paraId="301655A1" w14:textId="77777777" w:rsidR="000D732E" w:rsidRPr="00D410AE" w:rsidRDefault="000D732E" w:rsidP="00EB7D77">
            <w:pPr>
              <w:rPr>
                <w:rFonts w:cs="Arial"/>
              </w:rPr>
            </w:pPr>
          </w:p>
        </w:tc>
        <w:tc>
          <w:tcPr>
            <w:tcW w:w="2694" w:type="dxa"/>
          </w:tcPr>
          <w:p w14:paraId="63DFCB11" w14:textId="77777777" w:rsidR="000D732E" w:rsidRPr="00D410AE" w:rsidRDefault="000D732E" w:rsidP="00EB7D77">
            <w:pPr>
              <w:rPr>
                <w:rFonts w:cs="Arial"/>
              </w:rPr>
            </w:pPr>
          </w:p>
        </w:tc>
        <w:tc>
          <w:tcPr>
            <w:tcW w:w="3262" w:type="dxa"/>
          </w:tcPr>
          <w:p w14:paraId="1B7E3341" w14:textId="77777777" w:rsidR="000D732E" w:rsidRPr="00D410AE" w:rsidRDefault="000D732E" w:rsidP="00EB7D77">
            <w:pPr>
              <w:rPr>
                <w:rFonts w:cs="Arial"/>
              </w:rPr>
            </w:pPr>
          </w:p>
        </w:tc>
      </w:tr>
      <w:tr w:rsidR="000D732E" w:rsidRPr="007C20FA" w14:paraId="117E9B35" w14:textId="77777777" w:rsidTr="00656A21">
        <w:trPr>
          <w:trHeight w:val="20"/>
        </w:trPr>
        <w:tc>
          <w:tcPr>
            <w:tcW w:w="10211" w:type="dxa"/>
            <w:gridSpan w:val="4"/>
            <w:shd w:val="clear" w:color="auto" w:fill="F2F2F2" w:themeFill="background1" w:themeFillShade="F2"/>
          </w:tcPr>
          <w:p w14:paraId="1772283E"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16F1F988" w14:textId="77777777" w:rsidTr="00656A21">
        <w:trPr>
          <w:trHeight w:val="20"/>
        </w:trPr>
        <w:tc>
          <w:tcPr>
            <w:tcW w:w="1561" w:type="dxa"/>
          </w:tcPr>
          <w:p w14:paraId="4114FB13" w14:textId="77777777" w:rsidR="000D732E" w:rsidRPr="00D410AE" w:rsidRDefault="000D732E" w:rsidP="00EB7D77">
            <w:pPr>
              <w:rPr>
                <w:rFonts w:cs="Arial"/>
              </w:rPr>
            </w:pPr>
          </w:p>
        </w:tc>
        <w:tc>
          <w:tcPr>
            <w:tcW w:w="2694" w:type="dxa"/>
          </w:tcPr>
          <w:p w14:paraId="5CF0D1EE" w14:textId="77777777" w:rsidR="000D732E" w:rsidRDefault="000D732E" w:rsidP="00EB7D77">
            <w:pPr>
              <w:rPr>
                <w:rFonts w:cs="Arial"/>
              </w:rPr>
            </w:pPr>
          </w:p>
        </w:tc>
        <w:tc>
          <w:tcPr>
            <w:tcW w:w="2694" w:type="dxa"/>
          </w:tcPr>
          <w:p w14:paraId="1DB282FC" w14:textId="77777777" w:rsidR="000D732E" w:rsidRPr="00D410AE" w:rsidRDefault="000D732E" w:rsidP="00EB7D77">
            <w:pPr>
              <w:rPr>
                <w:rFonts w:cs="Arial"/>
              </w:rPr>
            </w:pPr>
          </w:p>
        </w:tc>
        <w:tc>
          <w:tcPr>
            <w:tcW w:w="3262" w:type="dxa"/>
          </w:tcPr>
          <w:p w14:paraId="6457CA1F" w14:textId="77777777" w:rsidR="000D732E" w:rsidRPr="00D410AE" w:rsidRDefault="000D732E" w:rsidP="00EB7D77">
            <w:pPr>
              <w:rPr>
                <w:rFonts w:cs="Arial"/>
              </w:rPr>
            </w:pPr>
          </w:p>
        </w:tc>
      </w:tr>
      <w:tr w:rsidR="00656A21" w:rsidRPr="007C20FA" w14:paraId="087DA594" w14:textId="77777777" w:rsidTr="00656A21">
        <w:trPr>
          <w:trHeight w:val="20"/>
        </w:trPr>
        <w:tc>
          <w:tcPr>
            <w:tcW w:w="1561" w:type="dxa"/>
          </w:tcPr>
          <w:p w14:paraId="5BFE89F5" w14:textId="77777777" w:rsidR="00656A21" w:rsidRPr="00D410AE" w:rsidRDefault="00656A21" w:rsidP="00EB7D77">
            <w:pPr>
              <w:rPr>
                <w:rFonts w:cs="Arial"/>
              </w:rPr>
            </w:pPr>
          </w:p>
        </w:tc>
        <w:tc>
          <w:tcPr>
            <w:tcW w:w="2694" w:type="dxa"/>
          </w:tcPr>
          <w:p w14:paraId="4EFF54A5" w14:textId="77777777" w:rsidR="00656A21" w:rsidRDefault="00656A21" w:rsidP="00EB7D77">
            <w:pPr>
              <w:rPr>
                <w:rFonts w:cs="Arial"/>
              </w:rPr>
            </w:pPr>
          </w:p>
        </w:tc>
        <w:tc>
          <w:tcPr>
            <w:tcW w:w="2694" w:type="dxa"/>
          </w:tcPr>
          <w:p w14:paraId="345F1336" w14:textId="77777777" w:rsidR="00656A21" w:rsidRPr="00D410AE" w:rsidRDefault="00656A21" w:rsidP="00EB7D77">
            <w:pPr>
              <w:rPr>
                <w:rFonts w:cs="Arial"/>
              </w:rPr>
            </w:pPr>
          </w:p>
        </w:tc>
        <w:tc>
          <w:tcPr>
            <w:tcW w:w="3262" w:type="dxa"/>
          </w:tcPr>
          <w:p w14:paraId="3E70CD38" w14:textId="77777777" w:rsidR="00656A21" w:rsidRPr="00D410AE" w:rsidRDefault="00656A21" w:rsidP="00EB7D77">
            <w:pPr>
              <w:rPr>
                <w:rFonts w:cs="Arial"/>
              </w:rPr>
            </w:pPr>
          </w:p>
        </w:tc>
      </w:tr>
    </w:tbl>
    <w:p w14:paraId="5745D623"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2D34DF79" w14:textId="77777777" w:rsidR="000D732E" w:rsidRPr="005067FC" w:rsidRDefault="000D732E" w:rsidP="00427220">
      <w:pPr>
        <w:rPr>
          <w:i/>
          <w:color w:val="A6A6A6" w:themeColor="background1" w:themeShade="A6"/>
        </w:rPr>
      </w:pPr>
    </w:p>
    <w:p w14:paraId="606DE7DE" w14:textId="77777777" w:rsidR="00427220" w:rsidRDefault="00427220" w:rsidP="00427220">
      <w:pPr>
        <w:pStyle w:val="Heading4"/>
      </w:pPr>
      <w:r>
        <w:t>Assumptions</w:t>
      </w:r>
    </w:p>
    <w:p w14:paraId="7365115A" w14:textId="77777777" w:rsidR="00A92B2F" w:rsidRDefault="00A92B2F" w:rsidP="00A92B2F"/>
    <w:p w14:paraId="0757A482"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84EB79D" w14:textId="77777777" w:rsidR="00C0442C" w:rsidRDefault="00C0442C" w:rsidP="00A92B2F"/>
    <w:p w14:paraId="0EE6D835" w14:textId="77777777" w:rsidR="00F15706" w:rsidRDefault="00E60B64" w:rsidP="00783BCF">
      <w:pPr>
        <w:pStyle w:val="Heading3"/>
      </w:pPr>
      <w:r>
        <w:t>Function Scope</w:t>
      </w:r>
    </w:p>
    <w:p w14:paraId="49011862" w14:textId="77777777" w:rsidR="00055646" w:rsidRPr="00A43B48" w:rsidRDefault="00055646" w:rsidP="00306D37">
      <w:pPr>
        <w:contextualSpacing/>
      </w:pPr>
    </w:p>
    <w:p w14:paraId="4A114B1B" w14:textId="77777777" w:rsidR="00306D37" w:rsidRDefault="00306D37" w:rsidP="00306D37">
      <w:pPr>
        <w:contextualSpacing/>
      </w:pPr>
      <w:r>
        <w:t xml:space="preserve">The </w:t>
      </w:r>
      <w:r>
        <w:rPr>
          <w:noProof/>
        </w:rPr>
        <w:drawing>
          <wp:inline distT="0" distB="0" distL="0" distR="0" wp14:anchorId="13D8A4A9" wp14:editId="7931AFB2">
            <wp:extent cx="152400" cy="152400"/>
            <wp:effectExtent l="0" t="0" r="0" b="0"/>
            <wp:docPr id="2042"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Check Subscription/Enable</w:t>
      </w:r>
      <w:r w:rsidR="0004480F">
        <w:rPr>
          <w:b/>
        </w:rPr>
        <w:t>”</w:t>
      </w:r>
      <w:r>
        <w:t xml:space="preserve"> f</w:t>
      </w:r>
      <w:r w:rsidR="00294100">
        <w:t>unction is called by</w:t>
      </w:r>
      <w:r>
        <w:t xml:space="preserve"> the following </w:t>
      </w:r>
      <w:r w:rsidR="00294100">
        <w:t>functions</w:t>
      </w:r>
      <w:r>
        <w:t>:</w:t>
      </w:r>
    </w:p>
    <w:p w14:paraId="147B2D0B" w14:textId="77777777" w:rsidR="00306D37" w:rsidRPr="00953D23" w:rsidRDefault="00306D37" w:rsidP="0061324D">
      <w:pPr>
        <w:pStyle w:val="ListParagraph"/>
        <w:numPr>
          <w:ilvl w:val="0"/>
          <w:numId w:val="12"/>
        </w:numPr>
        <w:contextualSpacing/>
      </w:pPr>
      <w:r>
        <w:rPr>
          <w:noProof/>
        </w:rPr>
        <w:drawing>
          <wp:inline distT="0" distB="0" distL="0" distR="0" wp14:anchorId="022E4ABC" wp14:editId="44F5C691">
            <wp:extent cx="152400" cy="152400"/>
            <wp:effectExtent l="0" t="0" r="0" b="0"/>
            <wp:docPr id="204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3a5bacda64b6001917b35d85aa50a7a" w:history="1">
        <w:r w:rsidR="00B66881">
          <w:rPr>
            <w:rStyle w:val="Hyperlink"/>
          </w:rPr>
          <w:t>Perform utility operations</w:t>
        </w:r>
      </w:hyperlink>
      <w:r w:rsidR="0004480F">
        <w:t>”</w:t>
      </w:r>
    </w:p>
    <w:p w14:paraId="547BB77E" w14:textId="77777777" w:rsidR="00393C96" w:rsidRPr="00393C96" w:rsidRDefault="00393C96" w:rsidP="00306D37">
      <w:pPr>
        <w:contextualSpacing/>
      </w:pPr>
    </w:p>
    <w:p w14:paraId="293B34F7" w14:textId="77777777" w:rsidR="001A755C" w:rsidRDefault="001A755C" w:rsidP="00306D37"/>
    <w:p w14:paraId="5F6BB98D" w14:textId="77777777" w:rsidR="00294100" w:rsidRDefault="00294100" w:rsidP="00294100">
      <w:pPr>
        <w:jc w:val="center"/>
      </w:pPr>
      <w:r>
        <w:rPr>
          <w:noProof/>
        </w:rPr>
        <w:lastRenderedPageBreak/>
        <w:drawing>
          <wp:inline distT="0" distB="0" distL="0" distR="0" wp14:anchorId="23CF9254" wp14:editId="6D2D6F56">
            <wp:extent cx="6466205" cy="4148811"/>
            <wp:effectExtent l="0" t="0" r="0" b="0"/>
            <wp:docPr id="2046" name="Picture -1337250228.jpg" descr="-13372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 name="-1337250228.jpg"/>
                    <pic:cNvPicPr/>
                  </pic:nvPicPr>
                  <pic:blipFill>
                    <a:blip r:embed="rId105" cstate="print"/>
                    <a:stretch>
                      <a:fillRect/>
                    </a:stretch>
                  </pic:blipFill>
                  <pic:spPr>
                    <a:xfrm>
                      <a:off x="0" y="0"/>
                      <a:ext cx="6466205" cy="4148811"/>
                    </a:xfrm>
                    <a:prstGeom prst="rect">
                      <a:avLst/>
                    </a:prstGeom>
                  </pic:spPr>
                </pic:pic>
              </a:graphicData>
            </a:graphic>
          </wp:inline>
        </w:drawing>
      </w:r>
    </w:p>
    <w:p w14:paraId="42BA3D8D"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31539BF" wp14:editId="6054FF78">
            <wp:extent cx="152400" cy="152400"/>
            <wp:effectExtent l="0" t="0" r="0" b="0"/>
            <wp:docPr id="204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Perform utility operations</w:t>
      </w:r>
      <w:r w:rsidR="0004480F">
        <w:t>”</w:t>
      </w:r>
      <w:r w:rsidRPr="00294100">
        <w:t xml:space="preserve"> calling </w:t>
      </w:r>
      <w:r>
        <w:rPr>
          <w:noProof/>
        </w:rPr>
        <w:drawing>
          <wp:inline distT="0" distB="0" distL="0" distR="0" wp14:anchorId="37D98972" wp14:editId="2F7AA5A5">
            <wp:extent cx="152400" cy="152400"/>
            <wp:effectExtent l="0" t="0" r="0" b="0"/>
            <wp:docPr id="2050"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Check Subscription/Enable</w:t>
      </w:r>
      <w:r w:rsidR="0004480F">
        <w:t>”</w:t>
      </w:r>
    </w:p>
    <w:p w14:paraId="7DD81034" w14:textId="77777777" w:rsidR="00306D37" w:rsidRDefault="00306D37" w:rsidP="00306D37">
      <w:pPr>
        <w:contextualSpacing/>
      </w:pPr>
    </w:p>
    <w:p w14:paraId="64F28DC1" w14:textId="77777777" w:rsidR="00F15706" w:rsidRDefault="00E60B64" w:rsidP="00783BCF">
      <w:pPr>
        <w:pStyle w:val="Heading3"/>
      </w:pPr>
      <w:r>
        <w:t>Function Interfaces</w:t>
      </w:r>
    </w:p>
    <w:p w14:paraId="4835107C" w14:textId="77777777" w:rsidR="00A72B37" w:rsidRDefault="00A72B37" w:rsidP="00A72B37">
      <w:pPr>
        <w:pStyle w:val="Heading4"/>
      </w:pPr>
      <w:r w:rsidRPr="00F15706">
        <w:t>Logical Inputs</w:t>
      </w:r>
    </w:p>
    <w:p w14:paraId="36C64A0D" w14:textId="77777777" w:rsidR="00FF5F72" w:rsidRDefault="00FF5F72" w:rsidP="00A7465B">
      <w:pPr>
        <w:contextualSpacing/>
      </w:pPr>
    </w:p>
    <w:p w14:paraId="7013A8DD" w14:textId="77777777" w:rsidR="00A7465B" w:rsidRDefault="00A7465B" w:rsidP="00A7465B">
      <w:pPr>
        <w:contextualSpacing/>
        <w:rPr>
          <w:color w:val="A6A6A6" w:themeColor="background1" w:themeShade="A6"/>
        </w:rPr>
      </w:pPr>
      <w:r w:rsidRPr="00FF5F72">
        <w:rPr>
          <w:color w:val="A6A6A6" w:themeColor="background1" w:themeShade="A6"/>
        </w:rPr>
        <w:t>No Logical Inputs specified.</w:t>
      </w:r>
    </w:p>
    <w:p w14:paraId="3D4225D0" w14:textId="77777777" w:rsidR="0036202F" w:rsidRDefault="0036202F" w:rsidP="00A7465B">
      <w:pPr>
        <w:contextualSpacing/>
      </w:pPr>
    </w:p>
    <w:p w14:paraId="2DB17C66" w14:textId="77777777" w:rsidR="00A72B37" w:rsidRDefault="00A72B37" w:rsidP="00A72B37">
      <w:pPr>
        <w:pStyle w:val="Heading4"/>
      </w:pPr>
      <w:r>
        <w:t>Logical Outputs</w:t>
      </w:r>
    </w:p>
    <w:p w14:paraId="0CFE14BF" w14:textId="77777777" w:rsidR="00FF5F72" w:rsidRDefault="00FF5F72" w:rsidP="00A7465B">
      <w:pPr>
        <w:contextualSpacing/>
      </w:pPr>
    </w:p>
    <w:p w14:paraId="0A6EA600"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51E313D5" w14:textId="77777777" w:rsidR="0036202F" w:rsidRPr="00FF5F72" w:rsidRDefault="0036202F" w:rsidP="00A7465B">
      <w:pPr>
        <w:contextualSpacing/>
        <w:rPr>
          <w:color w:val="A6A6A6" w:themeColor="background1" w:themeShade="A6"/>
        </w:rPr>
      </w:pPr>
    </w:p>
    <w:p w14:paraId="0F7CB750" w14:textId="77777777" w:rsidR="00A72B37" w:rsidRDefault="00A72B37" w:rsidP="00A72B37">
      <w:pPr>
        <w:pStyle w:val="Heading4"/>
      </w:pPr>
      <w:r>
        <w:t>Logical</w:t>
      </w:r>
      <w:r w:rsidRPr="00F15706">
        <w:t xml:space="preserve"> Parameters</w:t>
      </w:r>
    </w:p>
    <w:p w14:paraId="3E911EE0" w14:textId="77777777" w:rsidR="00A72B37" w:rsidRDefault="00A72B37" w:rsidP="00A72B37"/>
    <w:p w14:paraId="605A54A9"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36F3300" w14:textId="77777777" w:rsidTr="00EB7D77">
        <w:trPr>
          <w:trHeight w:val="211"/>
        </w:trPr>
        <w:tc>
          <w:tcPr>
            <w:tcW w:w="2689" w:type="dxa"/>
            <w:shd w:val="clear" w:color="auto" w:fill="D9D9D9" w:themeFill="background1" w:themeFillShade="D9"/>
            <w:noWrap/>
            <w:hideMark/>
          </w:tcPr>
          <w:p w14:paraId="046EB6B5"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2663F308"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19EF2DB9" w14:textId="77777777" w:rsidTr="00EB7D77">
        <w:trPr>
          <w:trHeight w:val="410"/>
        </w:trPr>
        <w:tc>
          <w:tcPr>
            <w:tcW w:w="2689" w:type="dxa"/>
            <w:noWrap/>
          </w:tcPr>
          <w:p w14:paraId="3C047093"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115F8E9F"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718C6266" w14:textId="77777777" w:rsidTr="00EB7D77">
        <w:trPr>
          <w:trHeight w:val="410"/>
        </w:trPr>
        <w:tc>
          <w:tcPr>
            <w:tcW w:w="2689" w:type="dxa"/>
            <w:noWrap/>
          </w:tcPr>
          <w:p w14:paraId="07B9E262"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12E8AB8" w14:textId="77777777" w:rsidR="009649F4" w:rsidRPr="003F473D" w:rsidRDefault="009649F4" w:rsidP="00EB7D77">
            <w:pPr>
              <w:rPr>
                <w:rFonts w:cs="Arial"/>
                <w:color w:val="000000"/>
                <w:sz w:val="18"/>
                <w:szCs w:val="18"/>
              </w:rPr>
            </w:pPr>
          </w:p>
        </w:tc>
      </w:tr>
    </w:tbl>
    <w:p w14:paraId="31A7CDAE" w14:textId="77777777" w:rsidR="009649F4" w:rsidRDefault="009649F4" w:rsidP="00A72B37"/>
    <w:p w14:paraId="0D8A5D83" w14:textId="77777777" w:rsidR="00822913" w:rsidRDefault="00822913" w:rsidP="00822913">
      <w:pPr>
        <w:pStyle w:val="Heading3"/>
      </w:pPr>
      <w:r>
        <w:lastRenderedPageBreak/>
        <w:t>Function Modeling</w:t>
      </w:r>
    </w:p>
    <w:p w14:paraId="10322124" w14:textId="77777777" w:rsidR="00EF5443" w:rsidRPr="00C75AE5" w:rsidRDefault="00EF5443" w:rsidP="00EF5443"/>
    <w:p w14:paraId="6E2E1E8B" w14:textId="77777777" w:rsidR="002D15F6" w:rsidRDefault="002D15F6" w:rsidP="0061324D">
      <w:pPr>
        <w:pStyle w:val="Heading4"/>
        <w:numPr>
          <w:ilvl w:val="3"/>
          <w:numId w:val="4"/>
        </w:numPr>
      </w:pPr>
      <w:r>
        <w:t>Use Cases</w:t>
      </w:r>
    </w:p>
    <w:p w14:paraId="7A56AABC" w14:textId="77777777" w:rsidR="002D15F6" w:rsidRDefault="002D15F6" w:rsidP="002D15F6"/>
    <w:p w14:paraId="69E0F265"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5BFEF85" w14:textId="77777777" w:rsidR="009649F4" w:rsidRDefault="009649F4" w:rsidP="009649F4">
      <w:pPr>
        <w:pStyle w:val="Heading4"/>
        <w:numPr>
          <w:ilvl w:val="3"/>
          <w:numId w:val="4"/>
        </w:numPr>
      </w:pPr>
      <w:r>
        <w:t>State Charts</w:t>
      </w:r>
    </w:p>
    <w:p w14:paraId="5F54B18F" w14:textId="77777777" w:rsidR="00195B38" w:rsidRDefault="00195B38" w:rsidP="00A76553">
      <w:pPr>
        <w:contextualSpacing/>
        <w:rPr>
          <w:color w:val="A6A6A6" w:themeColor="background1" w:themeShade="A6"/>
        </w:rPr>
      </w:pPr>
    </w:p>
    <w:p w14:paraId="4F2C98AF"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7CEA5454" w14:textId="77777777" w:rsidR="00A76553" w:rsidRPr="00FF5F72" w:rsidRDefault="00A76553" w:rsidP="00A76553">
      <w:pPr>
        <w:contextualSpacing/>
        <w:rPr>
          <w:color w:val="A6A6A6" w:themeColor="background1" w:themeShade="A6"/>
        </w:rPr>
      </w:pPr>
    </w:p>
    <w:p w14:paraId="44B203CA" w14:textId="77777777" w:rsidR="00A76553" w:rsidRPr="00004083" w:rsidRDefault="00A76553" w:rsidP="00A76553">
      <w:pPr>
        <w:contextualSpacing/>
        <w:rPr>
          <w:rFonts w:cs="Arial"/>
        </w:rPr>
      </w:pPr>
    </w:p>
    <w:p w14:paraId="7C483E29" w14:textId="77777777" w:rsidR="009649F4" w:rsidRDefault="009649F4" w:rsidP="009649F4">
      <w:pPr>
        <w:pStyle w:val="Heading4"/>
        <w:numPr>
          <w:ilvl w:val="3"/>
          <w:numId w:val="4"/>
        </w:numPr>
      </w:pPr>
      <w:r>
        <w:t>Activity Diagrams</w:t>
      </w:r>
    </w:p>
    <w:p w14:paraId="7A85ACAB" w14:textId="77777777" w:rsidR="009649F4" w:rsidRDefault="009649F4" w:rsidP="009649F4"/>
    <w:p w14:paraId="753E0D09"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68870848" w14:textId="77777777" w:rsidR="009649F4" w:rsidRPr="00FF5F72" w:rsidRDefault="009649F4" w:rsidP="009649F4">
      <w:pPr>
        <w:contextualSpacing/>
        <w:rPr>
          <w:color w:val="A6A6A6" w:themeColor="background1" w:themeShade="A6"/>
        </w:rPr>
      </w:pPr>
    </w:p>
    <w:p w14:paraId="1F558F4B" w14:textId="77777777" w:rsidR="009649F4" w:rsidRDefault="009649F4" w:rsidP="009649F4">
      <w:pPr>
        <w:pStyle w:val="Heading4"/>
        <w:numPr>
          <w:ilvl w:val="3"/>
          <w:numId w:val="4"/>
        </w:numPr>
      </w:pPr>
      <w:r>
        <w:t>Sequence Diagrams</w:t>
      </w:r>
    </w:p>
    <w:p w14:paraId="3067019F" w14:textId="77777777" w:rsidR="00987D84" w:rsidRPr="00EB7D77" w:rsidRDefault="00987D84" w:rsidP="00EB7D77">
      <w:pPr>
        <w:rPr>
          <w:rStyle w:val="SubtleEmphasis"/>
          <w:i w:val="0"/>
          <w:iCs w:val="0"/>
          <w:color w:val="auto"/>
          <w:highlight w:val="green"/>
        </w:rPr>
      </w:pPr>
    </w:p>
    <w:p w14:paraId="7AB5EE46"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3082F881" w14:textId="77777777" w:rsidR="00987D84" w:rsidRDefault="00987D84" w:rsidP="00987D84"/>
    <w:p w14:paraId="2B84371E" w14:textId="77777777" w:rsidR="009649F4" w:rsidRDefault="009649F4" w:rsidP="009649F4"/>
    <w:p w14:paraId="0A4353F7" w14:textId="77777777" w:rsidR="009649F4" w:rsidRDefault="009649F4" w:rsidP="009649F4">
      <w:pPr>
        <w:pStyle w:val="Heading4"/>
        <w:numPr>
          <w:ilvl w:val="3"/>
          <w:numId w:val="4"/>
        </w:numPr>
      </w:pPr>
      <w:r>
        <w:t>Decision Tables</w:t>
      </w:r>
    </w:p>
    <w:p w14:paraId="53F8EAF1" w14:textId="77777777" w:rsidR="009649F4" w:rsidRDefault="009649F4" w:rsidP="009649F4"/>
    <w:p w14:paraId="0F5A12F2" w14:textId="77777777" w:rsidR="00F15706" w:rsidRDefault="00DA0800" w:rsidP="00822913">
      <w:pPr>
        <w:pStyle w:val="Heading3"/>
      </w:pPr>
      <w:r>
        <w:t>Function Requirements</w:t>
      </w:r>
    </w:p>
    <w:p w14:paraId="0D9576E7" w14:textId="77777777" w:rsidR="00F15706" w:rsidRDefault="00F15706" w:rsidP="00783BCF">
      <w:pPr>
        <w:pStyle w:val="Heading4"/>
      </w:pPr>
      <w:r>
        <w:t>Functional Requirements</w:t>
      </w:r>
    </w:p>
    <w:p w14:paraId="39FF3D1B" w14:textId="77777777" w:rsidR="006E54B3" w:rsidRDefault="00F15706" w:rsidP="006E54B3">
      <w:pPr>
        <w:pStyle w:val="Heading5"/>
      </w:pPr>
      <w:r>
        <w:t>Normal Operation</w:t>
      </w:r>
    </w:p>
    <w:p w14:paraId="0FD80FB3" w14:textId="77777777" w:rsidR="005961D3" w:rsidRDefault="005961D3" w:rsidP="00BB6A63"/>
    <w:p w14:paraId="6EDF062A" w14:textId="77777777" w:rsidR="005961D3" w:rsidRDefault="005961D3" w:rsidP="005961D3">
      <w:pPr>
        <w:rPr>
          <w:color w:val="A6A6A6" w:themeColor="background1" w:themeShade="A6"/>
        </w:rPr>
      </w:pPr>
      <w:r>
        <w:rPr>
          <w:color w:val="A6A6A6" w:themeColor="background1" w:themeShade="A6"/>
        </w:rPr>
        <w:t>No Normal Operation Requirements specified.</w:t>
      </w:r>
    </w:p>
    <w:p w14:paraId="7CFC65AD" w14:textId="77777777" w:rsidR="00F15706" w:rsidRDefault="00F15706" w:rsidP="00783BCF">
      <w:pPr>
        <w:pStyle w:val="Heading5"/>
      </w:pPr>
      <w:r>
        <w:t>Error Handling</w:t>
      </w:r>
    </w:p>
    <w:p w14:paraId="79D597C1" w14:textId="77777777" w:rsidR="005961D3" w:rsidRDefault="005961D3" w:rsidP="00BB6A63"/>
    <w:p w14:paraId="122BB556" w14:textId="77777777" w:rsidR="005961D3" w:rsidRDefault="005961D3" w:rsidP="005961D3">
      <w:pPr>
        <w:rPr>
          <w:color w:val="A6A6A6" w:themeColor="background1" w:themeShade="A6"/>
        </w:rPr>
      </w:pPr>
      <w:r>
        <w:rPr>
          <w:color w:val="A6A6A6" w:themeColor="background1" w:themeShade="A6"/>
        </w:rPr>
        <w:t>No Error Handling Requirements specified.</w:t>
      </w:r>
    </w:p>
    <w:p w14:paraId="31D85F36" w14:textId="77777777" w:rsidR="00DD7D94" w:rsidRDefault="00DD7D94" w:rsidP="00DD7D94">
      <w:pPr>
        <w:pStyle w:val="Heading4"/>
      </w:pPr>
      <w:r>
        <w:t>Non-Functional Requirements</w:t>
      </w:r>
    </w:p>
    <w:p w14:paraId="54C97295" w14:textId="77777777" w:rsidR="005961D3" w:rsidRDefault="005961D3" w:rsidP="00BB6A63"/>
    <w:p w14:paraId="4F3DA169" w14:textId="77777777" w:rsidR="005961D3" w:rsidRDefault="005961D3" w:rsidP="005961D3">
      <w:pPr>
        <w:rPr>
          <w:color w:val="A6A6A6" w:themeColor="background1" w:themeShade="A6"/>
        </w:rPr>
      </w:pPr>
      <w:r>
        <w:rPr>
          <w:color w:val="A6A6A6" w:themeColor="background1" w:themeShade="A6"/>
        </w:rPr>
        <w:t>No Non-Functional Requirements specified.</w:t>
      </w:r>
    </w:p>
    <w:p w14:paraId="0A660679" w14:textId="77777777" w:rsidR="00DF462B" w:rsidRDefault="00427220" w:rsidP="00DF462B">
      <w:pPr>
        <w:pStyle w:val="Heading4"/>
      </w:pPr>
      <w:r>
        <w:t>Functional</w:t>
      </w:r>
      <w:r w:rsidR="00DF462B">
        <w:t xml:space="preserve"> Safety Requirements</w:t>
      </w:r>
    </w:p>
    <w:p w14:paraId="071314D2" w14:textId="77777777" w:rsidR="00DF462B" w:rsidRDefault="00DF462B" w:rsidP="00DF462B">
      <w:pPr>
        <w:rPr>
          <w:highlight w:val="yellow"/>
        </w:rPr>
      </w:pPr>
    </w:p>
    <w:p w14:paraId="02126CFF"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7EC28AA" w14:textId="77777777" w:rsidR="00DD7D94" w:rsidRDefault="00DD7D94" w:rsidP="00DD7D94">
      <w:pPr>
        <w:pStyle w:val="Heading4"/>
      </w:pPr>
      <w:r>
        <w:t>Other Requirements</w:t>
      </w:r>
    </w:p>
    <w:p w14:paraId="59E0B3D0" w14:textId="77777777" w:rsidR="00DD7D94" w:rsidRDefault="00DD7D94" w:rsidP="00DD7D94">
      <w:pPr>
        <w:pStyle w:val="Heading5"/>
      </w:pPr>
      <w:r>
        <w:t>Design Requirements</w:t>
      </w:r>
    </w:p>
    <w:p w14:paraId="1C5F09EE" w14:textId="77777777" w:rsidR="005961D3" w:rsidRDefault="005961D3" w:rsidP="00CA4A62"/>
    <w:p w14:paraId="050CC15D" w14:textId="77777777" w:rsidR="005961D3" w:rsidRDefault="005961D3" w:rsidP="005961D3">
      <w:pPr>
        <w:rPr>
          <w:color w:val="A6A6A6" w:themeColor="background1" w:themeShade="A6"/>
        </w:rPr>
      </w:pPr>
      <w:r>
        <w:rPr>
          <w:color w:val="A6A6A6" w:themeColor="background1" w:themeShade="A6"/>
        </w:rPr>
        <w:t>No Design Requirements specified.</w:t>
      </w:r>
    </w:p>
    <w:p w14:paraId="5562AE5A" w14:textId="77777777" w:rsidR="00CA4A62" w:rsidRDefault="00CA4A62" w:rsidP="00CA4A62">
      <w:pPr>
        <w:pStyle w:val="Heading4"/>
      </w:pPr>
      <w:r>
        <w:lastRenderedPageBreak/>
        <w:t>Uncategorized Requirements</w:t>
      </w:r>
    </w:p>
    <w:p w14:paraId="45C79AEC" w14:textId="77777777" w:rsidR="005961D3" w:rsidRDefault="005961D3" w:rsidP="00CA4A62"/>
    <w:p w14:paraId="158F1C9D" w14:textId="77777777" w:rsidR="001F5E54" w:rsidRPr="0017445F" w:rsidRDefault="006E25A5" w:rsidP="001F5E54">
      <w:pPr>
        <w:pStyle w:val="RERequirement"/>
        <w:shd w:val="clear" w:color="auto" w:fill="F2F2F2" w:themeFill="background1" w:themeFillShade="F2"/>
      </w:pPr>
      <w:r>
        <w:t>R_Sent_App_35</w:t>
      </w:r>
      <w:r w:rsidR="00AE04B0">
        <w:t xml:space="preserve"> Subscription and Enable</w:t>
      </w:r>
    </w:p>
    <w:p w14:paraId="2E497473" w14:textId="77777777" w:rsidR="001F5E54" w:rsidRDefault="00AE04B0" w:rsidP="001F5E54">
      <w:pPr>
        <w:rPr>
          <w:rFonts w:cs="Arial"/>
        </w:rPr>
      </w:pPr>
      <w:r>
        <w:rPr>
          <w:rFonts w:cs="Arial"/>
        </w:rPr>
        <w:t>A verified subscription plan will need to be in place before the feature shall operate (fully).  This is s FordPass App related requirement.</w:t>
      </w:r>
    </w:p>
    <w:p w14:paraId="5305293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1DD9E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0AB06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R_Sent_App_35</w:t>
            </w:r>
          </w:p>
        </w:tc>
      </w:tr>
      <w:tr w:rsidR="001F5E54" w:rsidRPr="00FD127C" w14:paraId="676B17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3C2F4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EEACE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Enable subscription so that the feature can be used</w:t>
            </w:r>
          </w:p>
        </w:tc>
      </w:tr>
      <w:tr w:rsidR="001F5E54" w:rsidRPr="00FD127C" w14:paraId="5F66BB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7BA6D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BCBB3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139B0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235AB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5BC24B" w14:textId="77777777" w:rsidR="00E77D14" w:rsidRDefault="00E77D14"/>
        </w:tc>
      </w:tr>
      <w:tr w:rsidR="001F5E54" w:rsidRPr="00FD127C" w14:paraId="649BFF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3CEB1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13BB4D"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05730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1ACFA1" w14:textId="77777777" w:rsidR="00E77D14" w:rsidRDefault="00E77D14"/>
        </w:tc>
      </w:tr>
      <w:tr w:rsidR="001F5E54" w:rsidRPr="00FD127C" w14:paraId="20429D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910D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285B2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F316C82" wp14:editId="761C683A">
                  <wp:extent cx="152400" cy="152400"/>
                  <wp:effectExtent l="0" t="0" r="0" b="0"/>
                  <wp:docPr id="2052"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R_F_Sentinel_00086 Subscription Management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3EC15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8BE0F9" w14:textId="77777777" w:rsidR="00E77D14" w:rsidRDefault="00E77D14"/>
        </w:tc>
      </w:tr>
      <w:tr w:rsidR="001F5E54" w:rsidRPr="00FD127C" w14:paraId="1EB0390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9D564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04B8AA"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2D32C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251D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0A728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D7B10D" w14:textId="77777777" w:rsidR="00E77D14" w:rsidRDefault="00E77D14"/>
        </w:tc>
      </w:tr>
      <w:tr w:rsidR="001F5E54" w:rsidRPr="00FD127C" w14:paraId="56C7A27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88DBAB" w14:textId="77777777" w:rsidR="001F5E54" w:rsidRPr="00FD127C" w:rsidRDefault="0052661D" w:rsidP="00A84EEF">
            <w:pPr>
              <w:rPr>
                <w:rFonts w:cs="Arial"/>
                <w:bCs/>
                <w:color w:val="808080" w:themeColor="background1" w:themeShade="80"/>
                <w:sz w:val="16"/>
                <w:szCs w:val="14"/>
              </w:rPr>
            </w:pPr>
            <w:hyperlink r:id="rId22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60215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EACD0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3B16A74" w14:textId="77777777" w:rsidR="000D7866" w:rsidRPr="00E47D48" w:rsidRDefault="000D7866" w:rsidP="00E47D48">
      <w:pPr>
        <w:rPr>
          <w:color w:val="FF0000"/>
        </w:rPr>
      </w:pPr>
    </w:p>
    <w:p w14:paraId="084DC434" w14:textId="77777777" w:rsidR="009C1EEC" w:rsidRDefault="000D732E" w:rsidP="0061324D">
      <w:pPr>
        <w:pStyle w:val="Heading2"/>
        <w:numPr>
          <w:ilvl w:val="1"/>
          <w:numId w:val="4"/>
        </w:numPr>
      </w:pPr>
      <w:r>
        <w:t xml:space="preserve">Logical Function </w:t>
      </w:r>
      <w:r>
        <w:rPr>
          <w:noProof/>
        </w:rPr>
        <w:drawing>
          <wp:inline distT="0" distB="0" distL="0" distR="0" wp14:anchorId="3AD77155" wp14:editId="762391E2">
            <wp:extent cx="152400" cy="152400"/>
            <wp:effectExtent l="0" t="0" r="0" b="0"/>
            <wp:docPr id="2054"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3780165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06" w:name="_bc072516efb83acd85c0eff8655a7f0a"/>
      <w:r w:rsidR="008E73AE">
        <w:t>Provide Additioinal Lighting (Infra Red)</w:t>
      </w:r>
      <w:bookmarkEnd w:id="206"/>
    </w:p>
    <w:p w14:paraId="2A6CAD1F" w14:textId="77777777" w:rsidR="0061785D" w:rsidRDefault="0061785D" w:rsidP="00783BCF">
      <w:pPr>
        <w:pStyle w:val="Heading3"/>
      </w:pPr>
      <w:r>
        <w:t xml:space="preserve">Function </w:t>
      </w:r>
      <w:r w:rsidR="00283752">
        <w:t>Overview</w:t>
      </w:r>
    </w:p>
    <w:p w14:paraId="263A5AE0" w14:textId="77777777" w:rsidR="00427220" w:rsidRDefault="000D732E" w:rsidP="00427220">
      <w:pPr>
        <w:pStyle w:val="Heading4"/>
      </w:pPr>
      <w:r>
        <w:t xml:space="preserve">Function </w:t>
      </w:r>
      <w:r w:rsidR="00283752">
        <w:t>Description</w:t>
      </w:r>
    </w:p>
    <w:p w14:paraId="27BD0A55" w14:textId="77777777" w:rsidR="00794B45" w:rsidRDefault="00794B45" w:rsidP="009C1EEC">
      <w:pPr>
        <w:contextualSpacing/>
      </w:pPr>
    </w:p>
    <w:p w14:paraId="1A42393F" w14:textId="77777777" w:rsidR="00AC0C92" w:rsidRDefault="00AC0C92" w:rsidP="009C1EEC">
      <w:pPr>
        <w:contextualSpacing/>
      </w:pPr>
      <w:r>
        <w:t>Function is allocated to:</w:t>
      </w:r>
    </w:p>
    <w:p w14:paraId="799ADB9B" w14:textId="77777777" w:rsidR="00AC0C92" w:rsidRDefault="00604AF5" w:rsidP="0061324D">
      <w:pPr>
        <w:pStyle w:val="ListParagraph"/>
        <w:numPr>
          <w:ilvl w:val="0"/>
          <w:numId w:val="13"/>
        </w:numPr>
        <w:contextualSpacing/>
      </w:pPr>
      <w:r>
        <w:rPr>
          <w:noProof/>
        </w:rPr>
        <w:drawing>
          <wp:inline distT="0" distB="0" distL="0" distR="0" wp14:anchorId="4DA07A4B" wp14:editId="20807E5E">
            <wp:extent cx="152400" cy="152400"/>
            <wp:effectExtent l="0" t="0" r="0" b="0"/>
            <wp:docPr id="2056"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Additional Lighting - Front</w:t>
      </w:r>
      <w:r>
        <w:t xml:space="preserve"> &lt;&lt;Logical&gt;&gt;</w:t>
      </w:r>
    </w:p>
    <w:p w14:paraId="44E7D294" w14:textId="77777777" w:rsidR="00AC0C92" w:rsidRDefault="00604AF5" w:rsidP="0061324D">
      <w:pPr>
        <w:pStyle w:val="ListParagraph"/>
        <w:numPr>
          <w:ilvl w:val="0"/>
          <w:numId w:val="13"/>
        </w:numPr>
        <w:contextualSpacing/>
      </w:pPr>
      <w:r>
        <w:rPr>
          <w:noProof/>
        </w:rPr>
        <w:drawing>
          <wp:inline distT="0" distB="0" distL="0" distR="0" wp14:anchorId="7C7C9DEF" wp14:editId="53C3C618">
            <wp:extent cx="152400" cy="152400"/>
            <wp:effectExtent l="0" t="0" r="0" b="0"/>
            <wp:docPr id="2058"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Additional Lighting - Rear</w:t>
      </w:r>
      <w:r>
        <w:t xml:space="preserve"> &lt;&lt;Logical&gt;&gt;</w:t>
      </w:r>
    </w:p>
    <w:p w14:paraId="0C86489E" w14:textId="77777777" w:rsidR="00AC0C92" w:rsidRDefault="00604AF5" w:rsidP="0061324D">
      <w:pPr>
        <w:pStyle w:val="ListParagraph"/>
        <w:numPr>
          <w:ilvl w:val="0"/>
          <w:numId w:val="13"/>
        </w:numPr>
        <w:contextualSpacing/>
      </w:pPr>
      <w:r>
        <w:rPr>
          <w:noProof/>
        </w:rPr>
        <w:drawing>
          <wp:inline distT="0" distB="0" distL="0" distR="0" wp14:anchorId="189372B1" wp14:editId="6BA3C052">
            <wp:extent cx="152400" cy="152400"/>
            <wp:effectExtent l="0" t="0" r="0" b="0"/>
            <wp:docPr id="2060" name="Picture 1604884129.jpg" descr="1604884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1604884129.jpg"/>
                    <pic:cNvPicPr/>
                  </pic:nvPicPr>
                  <pic:blipFill>
                    <a:blip r:embed="rId194" cstate="print"/>
                    <a:stretch>
                      <a:fillRect/>
                    </a:stretch>
                  </pic:blipFill>
                  <pic:spPr>
                    <a:xfrm>
                      <a:off x="0" y="0"/>
                      <a:ext cx="152400" cy="152400"/>
                    </a:xfrm>
                    <a:prstGeom prst="rect">
                      <a:avLst/>
                    </a:prstGeom>
                  </pic:spPr>
                </pic:pic>
              </a:graphicData>
            </a:graphic>
          </wp:inline>
        </w:drawing>
      </w:r>
      <w:r>
        <w:t xml:space="preserve">  </w:t>
      </w:r>
      <w:r w:rsidR="00AC0C92">
        <w:t>Intruder Detection</w:t>
      </w:r>
      <w:r>
        <w:t xml:space="preserve"> &lt;&lt;Logical&gt;&gt;</w:t>
      </w:r>
    </w:p>
    <w:p w14:paraId="169C8881" w14:textId="77777777" w:rsidR="00AC0C92" w:rsidRDefault="00604AF5" w:rsidP="0061324D">
      <w:pPr>
        <w:pStyle w:val="ListParagraph"/>
        <w:numPr>
          <w:ilvl w:val="0"/>
          <w:numId w:val="13"/>
        </w:numPr>
        <w:contextualSpacing/>
      </w:pPr>
      <w:r>
        <w:rPr>
          <w:noProof/>
        </w:rPr>
        <w:drawing>
          <wp:inline distT="0" distB="0" distL="0" distR="0" wp14:anchorId="041609B2" wp14:editId="5C7EA789">
            <wp:extent cx="152400" cy="152400"/>
            <wp:effectExtent l="0" t="0" r="0" b="0"/>
            <wp:docPr id="2062"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Provide IR Lighting and Indicate Recording: Cabin</w:t>
      </w:r>
      <w:r>
        <w:t xml:space="preserve"> &lt;&lt;Logical&gt;&gt;</w:t>
      </w:r>
    </w:p>
    <w:p w14:paraId="0E2D6BB2" w14:textId="77777777" w:rsidR="00AC0C92" w:rsidRDefault="00604AF5" w:rsidP="0061324D">
      <w:pPr>
        <w:pStyle w:val="ListParagraph"/>
        <w:numPr>
          <w:ilvl w:val="0"/>
          <w:numId w:val="13"/>
        </w:numPr>
        <w:contextualSpacing/>
      </w:pPr>
      <w:r>
        <w:rPr>
          <w:noProof/>
        </w:rPr>
        <w:drawing>
          <wp:inline distT="0" distB="0" distL="0" distR="0" wp14:anchorId="01EE239E" wp14:editId="27D906A4">
            <wp:extent cx="152400" cy="152400"/>
            <wp:effectExtent l="0" t="0" r="0" b="0"/>
            <wp:docPr id="2064"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Provide IR Lighting and Indicate Recording: Cargo</w:t>
      </w:r>
      <w:r>
        <w:t xml:space="preserve"> &lt;&lt;Logical&gt;&gt;</w:t>
      </w:r>
    </w:p>
    <w:p w14:paraId="7F89534B" w14:textId="77777777" w:rsidR="00AC0C92" w:rsidRDefault="00604AF5" w:rsidP="0061324D">
      <w:pPr>
        <w:pStyle w:val="ListParagraph"/>
        <w:numPr>
          <w:ilvl w:val="0"/>
          <w:numId w:val="13"/>
        </w:numPr>
        <w:contextualSpacing/>
      </w:pPr>
      <w:r>
        <w:rPr>
          <w:noProof/>
        </w:rPr>
        <w:drawing>
          <wp:inline distT="0" distB="0" distL="0" distR="0" wp14:anchorId="4BE09BCB" wp14:editId="02C59FE7">
            <wp:extent cx="152400" cy="152400"/>
            <wp:effectExtent l="0" t="0" r="0" b="0"/>
            <wp:docPr id="2066"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Request IR Lighting</w:t>
      </w:r>
      <w:r>
        <w:t xml:space="preserve"> &lt;&lt;Logical&gt;&gt;</w:t>
      </w:r>
    </w:p>
    <w:p w14:paraId="524D56F6" w14:textId="77777777" w:rsidR="00AC0C92" w:rsidRDefault="00604AF5" w:rsidP="0061324D">
      <w:pPr>
        <w:pStyle w:val="ListParagraph"/>
        <w:numPr>
          <w:ilvl w:val="0"/>
          <w:numId w:val="13"/>
        </w:numPr>
        <w:contextualSpacing/>
      </w:pPr>
      <w:r>
        <w:rPr>
          <w:noProof/>
        </w:rPr>
        <w:drawing>
          <wp:inline distT="0" distB="0" distL="0" distR="0" wp14:anchorId="72941CA2" wp14:editId="371B6A24">
            <wp:extent cx="152400" cy="152400"/>
            <wp:effectExtent l="0" t="0" r="0" b="0"/>
            <wp:docPr id="2068"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Switch on IR Lights for Interior Cameras: Cabin</w:t>
      </w:r>
      <w:r>
        <w:t xml:space="preserve"> &lt;&lt;Logical&gt;&gt;</w:t>
      </w:r>
    </w:p>
    <w:p w14:paraId="7C0DF8CD" w14:textId="77777777" w:rsidR="00AC0C92" w:rsidRDefault="00604AF5" w:rsidP="0061324D">
      <w:pPr>
        <w:pStyle w:val="ListParagraph"/>
        <w:numPr>
          <w:ilvl w:val="0"/>
          <w:numId w:val="13"/>
        </w:numPr>
        <w:contextualSpacing/>
      </w:pPr>
      <w:r>
        <w:rPr>
          <w:noProof/>
        </w:rPr>
        <w:drawing>
          <wp:inline distT="0" distB="0" distL="0" distR="0" wp14:anchorId="31C3B83A" wp14:editId="3C7F580C">
            <wp:extent cx="152400" cy="152400"/>
            <wp:effectExtent l="0" t="0" r="0" b="0"/>
            <wp:docPr id="2070"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Switch on IR Lights for Interior Cameras: Cargo</w:t>
      </w:r>
      <w:r>
        <w:t xml:space="preserve"> &lt;&lt;Logical&gt;&gt;</w:t>
      </w:r>
    </w:p>
    <w:p w14:paraId="3F0EBDB8" w14:textId="77777777" w:rsidR="00794B45" w:rsidRDefault="00794B45" w:rsidP="009C1EEC">
      <w:pPr>
        <w:contextualSpacing/>
      </w:pPr>
    </w:p>
    <w:p w14:paraId="33910F64" w14:textId="77777777" w:rsidR="009C1EEC" w:rsidRDefault="009C1EEC" w:rsidP="009C1EEC">
      <w:pPr>
        <w:contextualSpacing/>
      </w:pPr>
      <w:r w:rsidRPr="00A554C4">
        <w:t>For low ambient light conditions, additional lighting will be required for the interior cameras</w:t>
      </w:r>
    </w:p>
    <w:p w14:paraId="5F08371C" w14:textId="77777777" w:rsidR="00282E2C" w:rsidRDefault="000D732E" w:rsidP="00FD32A2">
      <w:pPr>
        <w:pStyle w:val="Heading4"/>
      </w:pPr>
      <w:r>
        <w:t xml:space="preserve">Function </w:t>
      </w:r>
      <w:r w:rsidR="00282E2C">
        <w:t>Variants</w:t>
      </w:r>
    </w:p>
    <w:p w14:paraId="59370776" w14:textId="77777777" w:rsidR="00282E2C" w:rsidRDefault="00282E2C" w:rsidP="00282E2C"/>
    <w:p w14:paraId="2F260EFD"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17E33839" w14:textId="77777777" w:rsidTr="00EB7D77">
        <w:trPr>
          <w:trHeight w:val="314"/>
        </w:trPr>
        <w:tc>
          <w:tcPr>
            <w:tcW w:w="2523" w:type="dxa"/>
            <w:shd w:val="clear" w:color="auto" w:fill="D9D9D9" w:themeFill="background1" w:themeFillShade="D9"/>
          </w:tcPr>
          <w:p w14:paraId="6219C092"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10FD97E1"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6BB8495C"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073C4446" w14:textId="77777777" w:rsidTr="00EB7D77">
        <w:trPr>
          <w:trHeight w:val="198"/>
        </w:trPr>
        <w:tc>
          <w:tcPr>
            <w:tcW w:w="2523" w:type="dxa"/>
          </w:tcPr>
          <w:p w14:paraId="02F0A878"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657BBB30" w14:textId="77777777" w:rsidR="000D732E" w:rsidRPr="009E3B7C" w:rsidRDefault="000D732E" w:rsidP="00EB7D77">
            <w:pPr>
              <w:overflowPunct/>
              <w:autoSpaceDE/>
              <w:autoSpaceDN/>
              <w:adjustRightInd/>
              <w:textAlignment w:val="center"/>
              <w:rPr>
                <w:rFonts w:cs="Arial"/>
              </w:rPr>
            </w:pPr>
          </w:p>
        </w:tc>
        <w:tc>
          <w:tcPr>
            <w:tcW w:w="2551" w:type="dxa"/>
          </w:tcPr>
          <w:p w14:paraId="56C91819" w14:textId="77777777" w:rsidR="000D732E" w:rsidRDefault="000D732E" w:rsidP="00EB7D77">
            <w:pPr>
              <w:rPr>
                <w:rFonts w:cs="Arial"/>
                <w:lang w:val="en-GB"/>
              </w:rPr>
            </w:pPr>
            <w:r>
              <w:rPr>
                <w:rFonts w:cs="Arial"/>
                <w:lang w:val="en-GB"/>
              </w:rPr>
              <w:t xml:space="preserve">e.g. ExtLightTechnology = LED </w:t>
            </w:r>
          </w:p>
          <w:p w14:paraId="7BAE6AFE" w14:textId="77777777" w:rsidR="000D732E" w:rsidRDefault="000D732E" w:rsidP="00EB7D77">
            <w:pPr>
              <w:rPr>
                <w:rFonts w:cs="Arial"/>
                <w:lang w:val="en-GB"/>
              </w:rPr>
            </w:pPr>
            <w:r>
              <w:rPr>
                <w:rFonts w:cs="Arial"/>
                <w:lang w:val="en-GB"/>
              </w:rPr>
              <w:t>OR</w:t>
            </w:r>
          </w:p>
          <w:p w14:paraId="6D4B9266" w14:textId="77777777" w:rsidR="000D732E" w:rsidRPr="005A344A" w:rsidRDefault="000D732E" w:rsidP="00EB7D77">
            <w:pPr>
              <w:rPr>
                <w:rFonts w:cs="Arial"/>
                <w:lang w:val="en-GB"/>
              </w:rPr>
            </w:pPr>
            <w:r>
              <w:rPr>
                <w:rFonts w:cs="Arial"/>
                <w:lang w:val="en-GB"/>
              </w:rPr>
              <w:t>ExtLightTechnology = Xenon</w:t>
            </w:r>
          </w:p>
        </w:tc>
      </w:tr>
    </w:tbl>
    <w:p w14:paraId="2E13F697" w14:textId="77777777" w:rsidR="000D732E" w:rsidRPr="005067FC" w:rsidRDefault="000D732E" w:rsidP="00282E2C">
      <w:pPr>
        <w:rPr>
          <w:i/>
          <w:color w:val="A6A6A6" w:themeColor="background1" w:themeShade="A6"/>
        </w:rPr>
      </w:pPr>
    </w:p>
    <w:p w14:paraId="4EE7CB6E" w14:textId="77777777" w:rsidR="00427220" w:rsidRDefault="00427220" w:rsidP="00FD32A2">
      <w:pPr>
        <w:pStyle w:val="Heading4"/>
      </w:pPr>
      <w:r>
        <w:t>Input Requirements</w:t>
      </w:r>
      <w:r w:rsidR="000D732E">
        <w:t>/Documents</w:t>
      </w:r>
    </w:p>
    <w:p w14:paraId="2D742D3A"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199B97C3" w14:textId="77777777" w:rsidTr="00656A21">
        <w:trPr>
          <w:trHeight w:val="20"/>
        </w:trPr>
        <w:tc>
          <w:tcPr>
            <w:tcW w:w="1561" w:type="dxa"/>
            <w:shd w:val="clear" w:color="auto" w:fill="D9D9D9" w:themeFill="background1" w:themeFillShade="D9"/>
          </w:tcPr>
          <w:p w14:paraId="5CF7E3FC"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CF21330" w14:textId="77777777" w:rsidR="000D732E" w:rsidRDefault="000D732E" w:rsidP="00EB7D77">
            <w:pPr>
              <w:rPr>
                <w:rFonts w:ascii="Helvetica" w:hAnsi="Helvetica" w:cs="Helvetica"/>
                <w:sz w:val="16"/>
              </w:rPr>
            </w:pPr>
          </w:p>
          <w:p w14:paraId="5DD6EDB4"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196A075B"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13A8F64B"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53FD529E" w14:textId="77777777" w:rsidR="000D732E" w:rsidRDefault="000D732E" w:rsidP="00EB7D77">
            <w:pPr>
              <w:rPr>
                <w:rFonts w:ascii="Helvetica" w:hAnsi="Helvetica" w:cs="Helvetica"/>
                <w:b/>
              </w:rPr>
            </w:pPr>
            <w:r>
              <w:rPr>
                <w:rFonts w:ascii="Helvetica" w:hAnsi="Helvetica" w:cs="Helvetica"/>
                <w:b/>
              </w:rPr>
              <w:t>Derived Requirement</w:t>
            </w:r>
          </w:p>
          <w:p w14:paraId="38575A28" w14:textId="77777777" w:rsidR="000D732E" w:rsidRDefault="000D732E" w:rsidP="00EB7D77">
            <w:pPr>
              <w:rPr>
                <w:rFonts w:ascii="Helvetica" w:hAnsi="Helvetica" w:cs="Helvetica"/>
                <w:sz w:val="16"/>
              </w:rPr>
            </w:pPr>
          </w:p>
          <w:p w14:paraId="0A2A7372"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54314968" w14:textId="77777777" w:rsidTr="00656A21">
        <w:trPr>
          <w:trHeight w:val="20"/>
        </w:trPr>
        <w:tc>
          <w:tcPr>
            <w:tcW w:w="10211" w:type="dxa"/>
            <w:gridSpan w:val="4"/>
            <w:shd w:val="clear" w:color="auto" w:fill="F2F2F2" w:themeFill="background1" w:themeFillShade="F2"/>
          </w:tcPr>
          <w:p w14:paraId="0119C1ED"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1F38977B" w14:textId="77777777" w:rsidTr="00656A21">
        <w:trPr>
          <w:trHeight w:val="20"/>
        </w:trPr>
        <w:tc>
          <w:tcPr>
            <w:tcW w:w="1561" w:type="dxa"/>
          </w:tcPr>
          <w:p w14:paraId="01DA1059" w14:textId="77777777" w:rsidR="000D732E" w:rsidRPr="00D410AE" w:rsidRDefault="000D732E" w:rsidP="00EB7D77">
            <w:pPr>
              <w:rPr>
                <w:rFonts w:cs="Arial"/>
              </w:rPr>
            </w:pPr>
          </w:p>
        </w:tc>
        <w:tc>
          <w:tcPr>
            <w:tcW w:w="2694" w:type="dxa"/>
          </w:tcPr>
          <w:p w14:paraId="25B1E50D" w14:textId="77777777" w:rsidR="000D732E" w:rsidRDefault="000D732E" w:rsidP="00EB7D77">
            <w:pPr>
              <w:rPr>
                <w:rFonts w:cs="Arial"/>
              </w:rPr>
            </w:pPr>
            <w:r>
              <w:rPr>
                <w:rFonts w:cs="Arial"/>
              </w:rPr>
              <w:t>&lt;Example:</w:t>
            </w:r>
          </w:p>
          <w:p w14:paraId="34ACD87A" w14:textId="77777777" w:rsidR="000D732E" w:rsidRPr="00D410AE" w:rsidRDefault="000D732E" w:rsidP="00EB7D77">
            <w:pPr>
              <w:rPr>
                <w:rFonts w:cs="Arial"/>
              </w:rPr>
            </w:pPr>
            <w:r>
              <w:rPr>
                <w:rFonts w:cs="Arial"/>
              </w:rPr>
              <w:t>id + title of relevant Feature Docs&gt;</w:t>
            </w:r>
          </w:p>
        </w:tc>
        <w:tc>
          <w:tcPr>
            <w:tcW w:w="2694" w:type="dxa"/>
          </w:tcPr>
          <w:p w14:paraId="65F98600" w14:textId="77777777" w:rsidR="000D732E" w:rsidRPr="00D410AE" w:rsidRDefault="000D732E" w:rsidP="00EB7D77">
            <w:pPr>
              <w:rPr>
                <w:rFonts w:cs="Arial"/>
              </w:rPr>
            </w:pPr>
            <w:r>
              <w:rPr>
                <w:rFonts w:cs="Arial"/>
              </w:rPr>
              <w:t>&lt;Example: “Requirements of Feature …”&gt;</w:t>
            </w:r>
          </w:p>
        </w:tc>
        <w:tc>
          <w:tcPr>
            <w:tcW w:w="3262" w:type="dxa"/>
          </w:tcPr>
          <w:p w14:paraId="3096AB5B"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27"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0403C575" w14:textId="77777777" w:rsidTr="00656A21">
        <w:trPr>
          <w:trHeight w:val="20"/>
        </w:trPr>
        <w:tc>
          <w:tcPr>
            <w:tcW w:w="1561" w:type="dxa"/>
          </w:tcPr>
          <w:p w14:paraId="5917FFDB" w14:textId="77777777" w:rsidR="000D732E" w:rsidRPr="00D410AE" w:rsidRDefault="000D732E" w:rsidP="00EB7D77">
            <w:pPr>
              <w:rPr>
                <w:rFonts w:cs="Arial"/>
              </w:rPr>
            </w:pPr>
          </w:p>
        </w:tc>
        <w:tc>
          <w:tcPr>
            <w:tcW w:w="2694" w:type="dxa"/>
          </w:tcPr>
          <w:p w14:paraId="08BF5AEA" w14:textId="77777777" w:rsidR="000D732E" w:rsidRDefault="000D732E" w:rsidP="00EB7D77">
            <w:pPr>
              <w:rPr>
                <w:rFonts w:cs="Arial"/>
              </w:rPr>
            </w:pPr>
          </w:p>
        </w:tc>
        <w:tc>
          <w:tcPr>
            <w:tcW w:w="2694" w:type="dxa"/>
          </w:tcPr>
          <w:p w14:paraId="300F7B21" w14:textId="77777777" w:rsidR="000D732E" w:rsidRDefault="000D732E" w:rsidP="00EB7D77">
            <w:pPr>
              <w:rPr>
                <w:rFonts w:cs="Arial"/>
              </w:rPr>
            </w:pPr>
          </w:p>
        </w:tc>
        <w:tc>
          <w:tcPr>
            <w:tcW w:w="3262" w:type="dxa"/>
          </w:tcPr>
          <w:p w14:paraId="5CF37CB3" w14:textId="77777777" w:rsidR="000D732E" w:rsidRDefault="000D732E" w:rsidP="00EB7D77">
            <w:pPr>
              <w:rPr>
                <w:rFonts w:cs="Arial"/>
              </w:rPr>
            </w:pPr>
          </w:p>
        </w:tc>
      </w:tr>
      <w:tr w:rsidR="000D732E" w:rsidRPr="007C20FA" w14:paraId="5E1416CF" w14:textId="77777777" w:rsidTr="00656A21">
        <w:trPr>
          <w:trHeight w:val="20"/>
        </w:trPr>
        <w:tc>
          <w:tcPr>
            <w:tcW w:w="10211" w:type="dxa"/>
            <w:gridSpan w:val="4"/>
            <w:shd w:val="clear" w:color="auto" w:fill="F2F2F2" w:themeFill="background1" w:themeFillShade="F2"/>
          </w:tcPr>
          <w:p w14:paraId="1FBAD899"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139454B3" w14:textId="77777777" w:rsidTr="00656A21">
        <w:trPr>
          <w:trHeight w:val="20"/>
        </w:trPr>
        <w:tc>
          <w:tcPr>
            <w:tcW w:w="1561" w:type="dxa"/>
          </w:tcPr>
          <w:p w14:paraId="43BBEA00" w14:textId="77777777" w:rsidR="000D732E" w:rsidRPr="00D410AE" w:rsidRDefault="000D732E" w:rsidP="00EB7D77">
            <w:pPr>
              <w:rPr>
                <w:rFonts w:cs="Arial"/>
              </w:rPr>
            </w:pPr>
          </w:p>
        </w:tc>
        <w:tc>
          <w:tcPr>
            <w:tcW w:w="2694" w:type="dxa"/>
          </w:tcPr>
          <w:p w14:paraId="1B0CE3EF" w14:textId="77777777" w:rsidR="000D732E" w:rsidRPr="00D410AE" w:rsidRDefault="000D732E" w:rsidP="00EB7D77">
            <w:pPr>
              <w:rPr>
                <w:rFonts w:cs="Arial"/>
              </w:rPr>
            </w:pPr>
            <w:r>
              <w:rPr>
                <w:rFonts w:cs="Arial"/>
              </w:rPr>
              <w:t>&lt;Example: some SDS (requirement)&gt;</w:t>
            </w:r>
          </w:p>
        </w:tc>
        <w:tc>
          <w:tcPr>
            <w:tcW w:w="2694" w:type="dxa"/>
          </w:tcPr>
          <w:p w14:paraId="58910ACF" w14:textId="77777777" w:rsidR="000D732E" w:rsidRPr="00D410AE" w:rsidRDefault="000D732E" w:rsidP="00EB7D77">
            <w:pPr>
              <w:rPr>
                <w:rFonts w:cs="Arial"/>
              </w:rPr>
            </w:pPr>
          </w:p>
        </w:tc>
        <w:tc>
          <w:tcPr>
            <w:tcW w:w="3262" w:type="dxa"/>
          </w:tcPr>
          <w:p w14:paraId="4F588FE0" w14:textId="77777777" w:rsidR="000D732E" w:rsidRDefault="000D732E" w:rsidP="00EB7D77">
            <w:pPr>
              <w:rPr>
                <w:rFonts w:cs="Arial"/>
              </w:rPr>
            </w:pPr>
          </w:p>
        </w:tc>
      </w:tr>
      <w:tr w:rsidR="000D732E" w:rsidRPr="007C20FA" w14:paraId="088E60CF" w14:textId="77777777" w:rsidTr="00656A21">
        <w:trPr>
          <w:trHeight w:val="20"/>
        </w:trPr>
        <w:tc>
          <w:tcPr>
            <w:tcW w:w="1561" w:type="dxa"/>
          </w:tcPr>
          <w:p w14:paraId="3C822614" w14:textId="77777777" w:rsidR="000D732E" w:rsidRDefault="000D732E" w:rsidP="00EB7D77">
            <w:pPr>
              <w:rPr>
                <w:rFonts w:cs="Arial"/>
              </w:rPr>
            </w:pPr>
          </w:p>
        </w:tc>
        <w:tc>
          <w:tcPr>
            <w:tcW w:w="2694" w:type="dxa"/>
          </w:tcPr>
          <w:p w14:paraId="67FB98F1" w14:textId="77777777" w:rsidR="000D732E" w:rsidRDefault="000D732E" w:rsidP="00EB7D77">
            <w:pPr>
              <w:rPr>
                <w:rFonts w:cs="Arial"/>
              </w:rPr>
            </w:pPr>
          </w:p>
        </w:tc>
        <w:tc>
          <w:tcPr>
            <w:tcW w:w="2694" w:type="dxa"/>
          </w:tcPr>
          <w:p w14:paraId="3A2740EC" w14:textId="77777777" w:rsidR="000D732E" w:rsidRDefault="000D732E" w:rsidP="00EB7D77">
            <w:pPr>
              <w:rPr>
                <w:rFonts w:cs="Arial"/>
              </w:rPr>
            </w:pPr>
          </w:p>
        </w:tc>
        <w:tc>
          <w:tcPr>
            <w:tcW w:w="3262" w:type="dxa"/>
          </w:tcPr>
          <w:p w14:paraId="0EF282BE" w14:textId="77777777" w:rsidR="000D732E" w:rsidRDefault="000D732E" w:rsidP="00EB7D77">
            <w:pPr>
              <w:rPr>
                <w:rFonts w:cs="Arial"/>
              </w:rPr>
            </w:pPr>
          </w:p>
        </w:tc>
      </w:tr>
      <w:tr w:rsidR="000D732E" w:rsidRPr="007C20FA" w14:paraId="6BE817AE" w14:textId="77777777" w:rsidTr="00656A21">
        <w:trPr>
          <w:trHeight w:val="20"/>
        </w:trPr>
        <w:tc>
          <w:tcPr>
            <w:tcW w:w="10211" w:type="dxa"/>
            <w:gridSpan w:val="4"/>
            <w:shd w:val="clear" w:color="auto" w:fill="F2F2F2" w:themeFill="background1" w:themeFillShade="F2"/>
          </w:tcPr>
          <w:p w14:paraId="59249800"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7698CD67" w14:textId="77777777" w:rsidTr="00656A21">
        <w:trPr>
          <w:trHeight w:val="20"/>
        </w:trPr>
        <w:tc>
          <w:tcPr>
            <w:tcW w:w="1561" w:type="dxa"/>
          </w:tcPr>
          <w:p w14:paraId="41E16CB1" w14:textId="77777777" w:rsidR="000D732E" w:rsidRPr="00D410AE" w:rsidRDefault="000D732E" w:rsidP="00EB7D77">
            <w:pPr>
              <w:rPr>
                <w:rFonts w:cs="Arial"/>
              </w:rPr>
            </w:pPr>
          </w:p>
        </w:tc>
        <w:tc>
          <w:tcPr>
            <w:tcW w:w="2694" w:type="dxa"/>
          </w:tcPr>
          <w:p w14:paraId="00138D29" w14:textId="77777777" w:rsidR="000D732E" w:rsidRPr="00D410AE" w:rsidRDefault="000D732E" w:rsidP="00EB7D77">
            <w:pPr>
              <w:rPr>
                <w:rFonts w:cs="Arial"/>
              </w:rPr>
            </w:pPr>
          </w:p>
        </w:tc>
        <w:tc>
          <w:tcPr>
            <w:tcW w:w="2694" w:type="dxa"/>
          </w:tcPr>
          <w:p w14:paraId="091AFC9E" w14:textId="77777777" w:rsidR="000D732E" w:rsidRPr="00D410AE" w:rsidRDefault="000D732E" w:rsidP="00EB7D77">
            <w:pPr>
              <w:rPr>
                <w:rFonts w:cs="Arial"/>
              </w:rPr>
            </w:pPr>
          </w:p>
        </w:tc>
        <w:tc>
          <w:tcPr>
            <w:tcW w:w="3262" w:type="dxa"/>
          </w:tcPr>
          <w:p w14:paraId="6B59FF02" w14:textId="77777777" w:rsidR="000D732E" w:rsidRPr="00D410AE" w:rsidRDefault="000D732E" w:rsidP="00EB7D77">
            <w:pPr>
              <w:rPr>
                <w:rFonts w:cs="Arial"/>
              </w:rPr>
            </w:pPr>
          </w:p>
        </w:tc>
      </w:tr>
      <w:tr w:rsidR="000D732E" w:rsidRPr="007C20FA" w14:paraId="0C64B799" w14:textId="77777777" w:rsidTr="00656A21">
        <w:trPr>
          <w:trHeight w:val="20"/>
        </w:trPr>
        <w:tc>
          <w:tcPr>
            <w:tcW w:w="10211" w:type="dxa"/>
            <w:gridSpan w:val="4"/>
            <w:shd w:val="clear" w:color="auto" w:fill="F2F2F2" w:themeFill="background1" w:themeFillShade="F2"/>
          </w:tcPr>
          <w:p w14:paraId="5F0CE2C6"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47C5A6A2" w14:textId="77777777" w:rsidTr="00656A21">
        <w:trPr>
          <w:trHeight w:val="20"/>
        </w:trPr>
        <w:tc>
          <w:tcPr>
            <w:tcW w:w="1561" w:type="dxa"/>
          </w:tcPr>
          <w:p w14:paraId="0EE4311E" w14:textId="77777777" w:rsidR="000D732E" w:rsidRPr="00D410AE" w:rsidRDefault="000D732E" w:rsidP="00EB7D77">
            <w:pPr>
              <w:rPr>
                <w:rFonts w:cs="Arial"/>
              </w:rPr>
            </w:pPr>
          </w:p>
        </w:tc>
        <w:tc>
          <w:tcPr>
            <w:tcW w:w="2694" w:type="dxa"/>
          </w:tcPr>
          <w:p w14:paraId="633CF8C7" w14:textId="77777777" w:rsidR="000D732E" w:rsidRPr="00D410AE" w:rsidRDefault="000D732E" w:rsidP="00EB7D77">
            <w:pPr>
              <w:rPr>
                <w:rFonts w:cs="Arial"/>
              </w:rPr>
            </w:pPr>
          </w:p>
        </w:tc>
        <w:tc>
          <w:tcPr>
            <w:tcW w:w="2694" w:type="dxa"/>
          </w:tcPr>
          <w:p w14:paraId="3520E2EE" w14:textId="77777777" w:rsidR="000D732E" w:rsidRPr="00D410AE" w:rsidRDefault="000D732E" w:rsidP="00EB7D77">
            <w:pPr>
              <w:rPr>
                <w:rFonts w:cs="Arial"/>
              </w:rPr>
            </w:pPr>
          </w:p>
        </w:tc>
        <w:tc>
          <w:tcPr>
            <w:tcW w:w="3262" w:type="dxa"/>
          </w:tcPr>
          <w:p w14:paraId="49AE88DF" w14:textId="77777777" w:rsidR="000D732E" w:rsidRPr="00D410AE" w:rsidRDefault="000D732E" w:rsidP="00EB7D77">
            <w:pPr>
              <w:rPr>
                <w:rFonts w:cs="Arial"/>
              </w:rPr>
            </w:pPr>
          </w:p>
        </w:tc>
      </w:tr>
      <w:tr w:rsidR="000D732E" w:rsidRPr="007C20FA" w14:paraId="1877E11E" w14:textId="77777777" w:rsidTr="00656A21">
        <w:trPr>
          <w:trHeight w:val="20"/>
        </w:trPr>
        <w:tc>
          <w:tcPr>
            <w:tcW w:w="10211" w:type="dxa"/>
            <w:gridSpan w:val="4"/>
            <w:shd w:val="clear" w:color="auto" w:fill="F2F2F2" w:themeFill="background1" w:themeFillShade="F2"/>
          </w:tcPr>
          <w:p w14:paraId="0496639B"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3E6990AC" w14:textId="77777777" w:rsidTr="00656A21">
        <w:trPr>
          <w:trHeight w:val="20"/>
        </w:trPr>
        <w:tc>
          <w:tcPr>
            <w:tcW w:w="1561" w:type="dxa"/>
          </w:tcPr>
          <w:p w14:paraId="4A03EB07" w14:textId="77777777" w:rsidR="000D732E" w:rsidRPr="00D410AE" w:rsidRDefault="000D732E" w:rsidP="00EB7D77">
            <w:pPr>
              <w:rPr>
                <w:rFonts w:cs="Arial"/>
              </w:rPr>
            </w:pPr>
          </w:p>
        </w:tc>
        <w:tc>
          <w:tcPr>
            <w:tcW w:w="2694" w:type="dxa"/>
          </w:tcPr>
          <w:p w14:paraId="135C4F0D" w14:textId="77777777" w:rsidR="000D732E" w:rsidRDefault="000D732E" w:rsidP="00EB7D77">
            <w:pPr>
              <w:rPr>
                <w:rFonts w:cs="Arial"/>
              </w:rPr>
            </w:pPr>
          </w:p>
        </w:tc>
        <w:tc>
          <w:tcPr>
            <w:tcW w:w="2694" w:type="dxa"/>
          </w:tcPr>
          <w:p w14:paraId="57516197" w14:textId="77777777" w:rsidR="000D732E" w:rsidRPr="00D410AE" w:rsidRDefault="000D732E" w:rsidP="00EB7D77">
            <w:pPr>
              <w:rPr>
                <w:rFonts w:cs="Arial"/>
              </w:rPr>
            </w:pPr>
          </w:p>
        </w:tc>
        <w:tc>
          <w:tcPr>
            <w:tcW w:w="3262" w:type="dxa"/>
          </w:tcPr>
          <w:p w14:paraId="6819BCB6" w14:textId="77777777" w:rsidR="000D732E" w:rsidRPr="00D410AE" w:rsidRDefault="000D732E" w:rsidP="00EB7D77">
            <w:pPr>
              <w:rPr>
                <w:rFonts w:cs="Arial"/>
              </w:rPr>
            </w:pPr>
          </w:p>
        </w:tc>
      </w:tr>
      <w:tr w:rsidR="00656A21" w:rsidRPr="007C20FA" w14:paraId="27C54CDF" w14:textId="77777777" w:rsidTr="00656A21">
        <w:trPr>
          <w:trHeight w:val="20"/>
        </w:trPr>
        <w:tc>
          <w:tcPr>
            <w:tcW w:w="1561" w:type="dxa"/>
          </w:tcPr>
          <w:p w14:paraId="72DFE84E" w14:textId="77777777" w:rsidR="00656A21" w:rsidRPr="00D410AE" w:rsidRDefault="00656A21" w:rsidP="00EB7D77">
            <w:pPr>
              <w:rPr>
                <w:rFonts w:cs="Arial"/>
              </w:rPr>
            </w:pPr>
          </w:p>
        </w:tc>
        <w:tc>
          <w:tcPr>
            <w:tcW w:w="2694" w:type="dxa"/>
          </w:tcPr>
          <w:p w14:paraId="12DFDFAA" w14:textId="77777777" w:rsidR="00656A21" w:rsidRDefault="00656A21" w:rsidP="00EB7D77">
            <w:pPr>
              <w:rPr>
                <w:rFonts w:cs="Arial"/>
              </w:rPr>
            </w:pPr>
          </w:p>
        </w:tc>
        <w:tc>
          <w:tcPr>
            <w:tcW w:w="2694" w:type="dxa"/>
          </w:tcPr>
          <w:p w14:paraId="319442D1" w14:textId="77777777" w:rsidR="00656A21" w:rsidRPr="00D410AE" w:rsidRDefault="00656A21" w:rsidP="00EB7D77">
            <w:pPr>
              <w:rPr>
                <w:rFonts w:cs="Arial"/>
              </w:rPr>
            </w:pPr>
          </w:p>
        </w:tc>
        <w:tc>
          <w:tcPr>
            <w:tcW w:w="3262" w:type="dxa"/>
          </w:tcPr>
          <w:p w14:paraId="1FD41F66" w14:textId="77777777" w:rsidR="00656A21" w:rsidRPr="00D410AE" w:rsidRDefault="00656A21" w:rsidP="00EB7D77">
            <w:pPr>
              <w:rPr>
                <w:rFonts w:cs="Arial"/>
              </w:rPr>
            </w:pPr>
          </w:p>
        </w:tc>
      </w:tr>
    </w:tbl>
    <w:p w14:paraId="5722BF0F"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6B087731" w14:textId="77777777" w:rsidR="000D732E" w:rsidRPr="005067FC" w:rsidRDefault="000D732E" w:rsidP="00427220">
      <w:pPr>
        <w:rPr>
          <w:i/>
          <w:color w:val="A6A6A6" w:themeColor="background1" w:themeShade="A6"/>
        </w:rPr>
      </w:pPr>
    </w:p>
    <w:p w14:paraId="3ED17D59" w14:textId="77777777" w:rsidR="00427220" w:rsidRDefault="00427220" w:rsidP="00427220">
      <w:pPr>
        <w:pStyle w:val="Heading4"/>
      </w:pPr>
      <w:r>
        <w:t>Assumptions</w:t>
      </w:r>
    </w:p>
    <w:p w14:paraId="05C2A490" w14:textId="77777777" w:rsidR="00A92B2F" w:rsidRDefault="00A92B2F" w:rsidP="00A92B2F"/>
    <w:p w14:paraId="172FEB00"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4572BCE" w14:textId="77777777" w:rsidR="00C0442C" w:rsidRDefault="00C0442C" w:rsidP="00A92B2F"/>
    <w:p w14:paraId="3F383848" w14:textId="77777777" w:rsidR="00F15706" w:rsidRDefault="00E60B64" w:rsidP="00783BCF">
      <w:pPr>
        <w:pStyle w:val="Heading3"/>
      </w:pPr>
      <w:r>
        <w:t>Function Scope</w:t>
      </w:r>
    </w:p>
    <w:p w14:paraId="6AD3EFB4" w14:textId="77777777" w:rsidR="00055646" w:rsidRPr="00A43B48" w:rsidRDefault="00055646" w:rsidP="00306D37">
      <w:pPr>
        <w:contextualSpacing/>
      </w:pPr>
    </w:p>
    <w:p w14:paraId="5F9FCC84" w14:textId="77777777" w:rsidR="00306D37" w:rsidRDefault="00306D37" w:rsidP="00306D37">
      <w:pPr>
        <w:contextualSpacing/>
      </w:pPr>
      <w:r>
        <w:t xml:space="preserve">The </w:t>
      </w:r>
      <w:r>
        <w:rPr>
          <w:noProof/>
        </w:rPr>
        <w:drawing>
          <wp:inline distT="0" distB="0" distL="0" distR="0" wp14:anchorId="7C618911" wp14:editId="44D440AB">
            <wp:extent cx="152400" cy="152400"/>
            <wp:effectExtent l="0" t="0" r="0" b="0"/>
            <wp:docPr id="2072"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Additioinal Lighting (Infra Red)</w:t>
      </w:r>
      <w:r w:rsidR="0004480F">
        <w:rPr>
          <w:b/>
        </w:rPr>
        <w:t>”</w:t>
      </w:r>
      <w:r>
        <w:t xml:space="preserve"> f</w:t>
      </w:r>
      <w:r w:rsidR="00294100">
        <w:t>unction is called by</w:t>
      </w:r>
      <w:r>
        <w:t xml:space="preserve"> the following </w:t>
      </w:r>
      <w:r w:rsidR="00294100">
        <w:t>functions</w:t>
      </w:r>
      <w:r>
        <w:t>:</w:t>
      </w:r>
    </w:p>
    <w:p w14:paraId="1075D52C" w14:textId="77777777" w:rsidR="00306D37" w:rsidRPr="00953D23" w:rsidRDefault="00306D37" w:rsidP="0061324D">
      <w:pPr>
        <w:pStyle w:val="ListParagraph"/>
        <w:numPr>
          <w:ilvl w:val="0"/>
          <w:numId w:val="12"/>
        </w:numPr>
        <w:contextualSpacing/>
      </w:pPr>
      <w:r>
        <w:rPr>
          <w:noProof/>
        </w:rPr>
        <w:drawing>
          <wp:inline distT="0" distB="0" distL="0" distR="0" wp14:anchorId="1DC1C4C1" wp14:editId="2DA5D16B">
            <wp:extent cx="152400" cy="152400"/>
            <wp:effectExtent l="0" t="0" r="0" b="0"/>
            <wp:docPr id="207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5a10e3b722d9915708d6bb5bbb85c4a" w:history="1">
        <w:r w:rsidR="00B66881">
          <w:rPr>
            <w:rStyle w:val="Hyperlink"/>
          </w:rPr>
          <w:t>Be notified of intrusion1</w:t>
        </w:r>
      </w:hyperlink>
      <w:r w:rsidR="0004480F">
        <w:t>”</w:t>
      </w:r>
    </w:p>
    <w:p w14:paraId="137FBE12" w14:textId="77777777" w:rsidR="00393C96" w:rsidRPr="00393C96" w:rsidRDefault="00393C96" w:rsidP="00306D37">
      <w:pPr>
        <w:contextualSpacing/>
      </w:pPr>
    </w:p>
    <w:p w14:paraId="26AB7E26" w14:textId="77777777" w:rsidR="001A755C" w:rsidRDefault="001A755C" w:rsidP="00306D37"/>
    <w:p w14:paraId="1C1347D5" w14:textId="77777777" w:rsidR="00294100" w:rsidRDefault="00294100" w:rsidP="00294100">
      <w:pPr>
        <w:jc w:val="center"/>
      </w:pPr>
      <w:r>
        <w:rPr>
          <w:noProof/>
        </w:rPr>
        <w:lastRenderedPageBreak/>
        <w:drawing>
          <wp:inline distT="0" distB="0" distL="0" distR="0" wp14:anchorId="4D5FBD47" wp14:editId="6CED2A9A">
            <wp:extent cx="6466205" cy="4515305"/>
            <wp:effectExtent l="0" t="0" r="0" b="0"/>
            <wp:docPr id="2076" name="Picture 1161884485.jpg" descr="1161884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 name="1161884485.jpg"/>
                    <pic:cNvPicPr/>
                  </pic:nvPicPr>
                  <pic:blipFill>
                    <a:blip r:embed="rId30" cstate="print"/>
                    <a:stretch>
                      <a:fillRect/>
                    </a:stretch>
                  </pic:blipFill>
                  <pic:spPr>
                    <a:xfrm>
                      <a:off x="0" y="0"/>
                      <a:ext cx="6466205" cy="4515305"/>
                    </a:xfrm>
                    <a:prstGeom prst="rect">
                      <a:avLst/>
                    </a:prstGeom>
                  </pic:spPr>
                </pic:pic>
              </a:graphicData>
            </a:graphic>
          </wp:inline>
        </w:drawing>
      </w:r>
    </w:p>
    <w:p w14:paraId="2AB7698E"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1883FAB" wp14:editId="42FF6859">
            <wp:extent cx="152400" cy="152400"/>
            <wp:effectExtent l="0" t="0" r="0" b="0"/>
            <wp:docPr id="207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Be notified of intrusion1</w:t>
      </w:r>
      <w:r w:rsidR="0004480F">
        <w:t>”</w:t>
      </w:r>
      <w:r w:rsidRPr="00294100">
        <w:t xml:space="preserve"> calling </w:t>
      </w:r>
      <w:r>
        <w:rPr>
          <w:noProof/>
        </w:rPr>
        <w:drawing>
          <wp:inline distT="0" distB="0" distL="0" distR="0" wp14:anchorId="5B530761" wp14:editId="1B4F0768">
            <wp:extent cx="152400" cy="152400"/>
            <wp:effectExtent l="0" t="0" r="0" b="0"/>
            <wp:docPr id="2080"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Additioinal Lighting (Infra Red)</w:t>
      </w:r>
      <w:r w:rsidR="0004480F">
        <w:t>”</w:t>
      </w:r>
    </w:p>
    <w:p w14:paraId="595948BF" w14:textId="77777777" w:rsidR="00306D37" w:rsidRDefault="00306D37" w:rsidP="00306D37">
      <w:pPr>
        <w:contextualSpacing/>
      </w:pPr>
    </w:p>
    <w:p w14:paraId="5148B142" w14:textId="77777777" w:rsidR="00F15706" w:rsidRDefault="00E60B64" w:rsidP="00783BCF">
      <w:pPr>
        <w:pStyle w:val="Heading3"/>
      </w:pPr>
      <w:r>
        <w:t>Function Interfaces</w:t>
      </w:r>
    </w:p>
    <w:p w14:paraId="6CC52410" w14:textId="77777777" w:rsidR="00A72B37" w:rsidRDefault="00A72B37" w:rsidP="00A72B37">
      <w:pPr>
        <w:pStyle w:val="Heading4"/>
      </w:pPr>
      <w:r w:rsidRPr="00F15706">
        <w:t>Logical Inputs</w:t>
      </w:r>
    </w:p>
    <w:p w14:paraId="62057A03" w14:textId="77777777" w:rsidR="00FF5F72" w:rsidRDefault="00FF5F72" w:rsidP="00A7465B">
      <w:pPr>
        <w:contextualSpacing/>
      </w:pPr>
    </w:p>
    <w:p w14:paraId="0726BD34" w14:textId="77777777" w:rsidR="00A7465B" w:rsidRDefault="00A7465B" w:rsidP="00A7465B">
      <w:pPr>
        <w:contextualSpacing/>
        <w:rPr>
          <w:color w:val="A6A6A6" w:themeColor="background1" w:themeShade="A6"/>
        </w:rPr>
      </w:pPr>
      <w:r w:rsidRPr="00FF5F72">
        <w:rPr>
          <w:color w:val="A6A6A6" w:themeColor="background1" w:themeShade="A6"/>
        </w:rPr>
        <w:t>No Logical Inputs specified.</w:t>
      </w:r>
    </w:p>
    <w:p w14:paraId="74352DE2" w14:textId="77777777" w:rsidR="0036202F" w:rsidRDefault="0036202F" w:rsidP="00A7465B">
      <w:pPr>
        <w:contextualSpacing/>
      </w:pPr>
    </w:p>
    <w:p w14:paraId="372E2792" w14:textId="77777777" w:rsidR="00A72B37" w:rsidRDefault="00A72B37" w:rsidP="00A72B37">
      <w:pPr>
        <w:pStyle w:val="Heading4"/>
      </w:pPr>
      <w:r>
        <w:t>Logical Outputs</w:t>
      </w:r>
    </w:p>
    <w:p w14:paraId="00B0D83F" w14:textId="77777777" w:rsidR="00FF5F72" w:rsidRDefault="00FF5F72" w:rsidP="00A7465B">
      <w:pPr>
        <w:contextualSpacing/>
      </w:pPr>
    </w:p>
    <w:p w14:paraId="1B6491F3"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7C3FDF6E" w14:textId="77777777" w:rsidR="0036202F" w:rsidRPr="00FF5F72" w:rsidRDefault="0036202F" w:rsidP="00A7465B">
      <w:pPr>
        <w:contextualSpacing/>
        <w:rPr>
          <w:color w:val="A6A6A6" w:themeColor="background1" w:themeShade="A6"/>
        </w:rPr>
      </w:pPr>
    </w:p>
    <w:p w14:paraId="396B8798" w14:textId="77777777" w:rsidR="00A72B37" w:rsidRDefault="00A72B37" w:rsidP="00A72B37">
      <w:pPr>
        <w:pStyle w:val="Heading4"/>
      </w:pPr>
      <w:r>
        <w:t>Logical</w:t>
      </w:r>
      <w:r w:rsidRPr="00F15706">
        <w:t xml:space="preserve"> Parameters</w:t>
      </w:r>
    </w:p>
    <w:p w14:paraId="6D3DA16A" w14:textId="77777777" w:rsidR="00A72B37" w:rsidRDefault="00A72B37" w:rsidP="00A72B37"/>
    <w:p w14:paraId="70665F7C"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413396A" w14:textId="77777777" w:rsidTr="00EB7D77">
        <w:trPr>
          <w:trHeight w:val="211"/>
        </w:trPr>
        <w:tc>
          <w:tcPr>
            <w:tcW w:w="2689" w:type="dxa"/>
            <w:shd w:val="clear" w:color="auto" w:fill="D9D9D9" w:themeFill="background1" w:themeFillShade="D9"/>
            <w:noWrap/>
            <w:hideMark/>
          </w:tcPr>
          <w:p w14:paraId="2269FB2E"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56D5D32D"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2A86D7ED" w14:textId="77777777" w:rsidTr="00EB7D77">
        <w:trPr>
          <w:trHeight w:val="410"/>
        </w:trPr>
        <w:tc>
          <w:tcPr>
            <w:tcW w:w="2689" w:type="dxa"/>
            <w:noWrap/>
          </w:tcPr>
          <w:p w14:paraId="508E9011"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0839BFFC"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23BD680B" w14:textId="77777777" w:rsidTr="00EB7D77">
        <w:trPr>
          <w:trHeight w:val="410"/>
        </w:trPr>
        <w:tc>
          <w:tcPr>
            <w:tcW w:w="2689" w:type="dxa"/>
            <w:noWrap/>
          </w:tcPr>
          <w:p w14:paraId="12166D7A"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17294A6" w14:textId="77777777" w:rsidR="009649F4" w:rsidRPr="003F473D" w:rsidRDefault="009649F4" w:rsidP="00EB7D77">
            <w:pPr>
              <w:rPr>
                <w:rFonts w:cs="Arial"/>
                <w:color w:val="000000"/>
                <w:sz w:val="18"/>
                <w:szCs w:val="18"/>
              </w:rPr>
            </w:pPr>
          </w:p>
        </w:tc>
      </w:tr>
    </w:tbl>
    <w:p w14:paraId="344D2944" w14:textId="77777777" w:rsidR="009649F4" w:rsidRDefault="009649F4" w:rsidP="00A72B37"/>
    <w:p w14:paraId="0F34EEAF" w14:textId="77777777" w:rsidR="00822913" w:rsidRDefault="00822913" w:rsidP="00822913">
      <w:pPr>
        <w:pStyle w:val="Heading3"/>
      </w:pPr>
      <w:r>
        <w:t>Function Modeling</w:t>
      </w:r>
    </w:p>
    <w:p w14:paraId="7CB56AA7" w14:textId="77777777" w:rsidR="00EF5443" w:rsidRPr="00C75AE5" w:rsidRDefault="00EF5443" w:rsidP="00EF5443"/>
    <w:p w14:paraId="56C97E44" w14:textId="77777777" w:rsidR="002D15F6" w:rsidRDefault="002D15F6" w:rsidP="0061324D">
      <w:pPr>
        <w:pStyle w:val="Heading4"/>
        <w:numPr>
          <w:ilvl w:val="3"/>
          <w:numId w:val="4"/>
        </w:numPr>
      </w:pPr>
      <w:r>
        <w:t>Use Cases</w:t>
      </w:r>
    </w:p>
    <w:p w14:paraId="0AFDE706" w14:textId="77777777" w:rsidR="002D15F6" w:rsidRDefault="002D15F6" w:rsidP="002D15F6"/>
    <w:p w14:paraId="49948F5F"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34D0035" w14:textId="77777777" w:rsidR="009649F4" w:rsidRDefault="009649F4" w:rsidP="009649F4">
      <w:pPr>
        <w:pStyle w:val="Heading4"/>
        <w:numPr>
          <w:ilvl w:val="3"/>
          <w:numId w:val="4"/>
        </w:numPr>
      </w:pPr>
      <w:r>
        <w:t>State Charts</w:t>
      </w:r>
    </w:p>
    <w:p w14:paraId="1C0DE326" w14:textId="77777777" w:rsidR="00195B38" w:rsidRDefault="00195B38" w:rsidP="00A76553">
      <w:pPr>
        <w:contextualSpacing/>
        <w:rPr>
          <w:color w:val="A6A6A6" w:themeColor="background1" w:themeShade="A6"/>
        </w:rPr>
      </w:pPr>
    </w:p>
    <w:p w14:paraId="5BCFDFE0"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50CC819F" w14:textId="77777777" w:rsidR="00A76553" w:rsidRPr="00FF5F72" w:rsidRDefault="00A76553" w:rsidP="00A76553">
      <w:pPr>
        <w:contextualSpacing/>
        <w:rPr>
          <w:color w:val="A6A6A6" w:themeColor="background1" w:themeShade="A6"/>
        </w:rPr>
      </w:pPr>
    </w:p>
    <w:p w14:paraId="50958428" w14:textId="77777777" w:rsidR="00A76553" w:rsidRPr="00004083" w:rsidRDefault="00A76553" w:rsidP="00A76553">
      <w:pPr>
        <w:contextualSpacing/>
        <w:rPr>
          <w:rFonts w:cs="Arial"/>
        </w:rPr>
      </w:pPr>
    </w:p>
    <w:p w14:paraId="12FBD2BE" w14:textId="77777777" w:rsidR="009649F4" w:rsidRDefault="009649F4" w:rsidP="009649F4">
      <w:pPr>
        <w:pStyle w:val="Heading4"/>
        <w:numPr>
          <w:ilvl w:val="3"/>
          <w:numId w:val="4"/>
        </w:numPr>
      </w:pPr>
      <w:r>
        <w:t>Activity Diagrams</w:t>
      </w:r>
    </w:p>
    <w:p w14:paraId="61D07F30" w14:textId="77777777" w:rsidR="009649F4" w:rsidRDefault="009649F4" w:rsidP="009649F4"/>
    <w:p w14:paraId="16AC4F2C"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6B6612B0" w14:textId="77777777" w:rsidR="009649F4" w:rsidRPr="00FF5F72" w:rsidRDefault="009649F4" w:rsidP="009649F4">
      <w:pPr>
        <w:contextualSpacing/>
        <w:rPr>
          <w:color w:val="A6A6A6" w:themeColor="background1" w:themeShade="A6"/>
        </w:rPr>
      </w:pPr>
    </w:p>
    <w:p w14:paraId="45E7E39F" w14:textId="77777777" w:rsidR="009649F4" w:rsidRDefault="009649F4" w:rsidP="009649F4">
      <w:pPr>
        <w:pStyle w:val="Heading4"/>
        <w:numPr>
          <w:ilvl w:val="3"/>
          <w:numId w:val="4"/>
        </w:numPr>
      </w:pPr>
      <w:r>
        <w:t>Sequence Diagrams</w:t>
      </w:r>
    </w:p>
    <w:p w14:paraId="6C142400" w14:textId="77777777" w:rsidR="00987D84" w:rsidRPr="00EB7D77" w:rsidRDefault="00987D84" w:rsidP="00EB7D77">
      <w:pPr>
        <w:rPr>
          <w:rStyle w:val="SubtleEmphasis"/>
          <w:i w:val="0"/>
          <w:iCs w:val="0"/>
          <w:color w:val="auto"/>
          <w:highlight w:val="green"/>
        </w:rPr>
      </w:pPr>
    </w:p>
    <w:p w14:paraId="5BB5FAA7"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6F5DACCF" w14:textId="77777777" w:rsidR="00987D84" w:rsidRDefault="00987D84" w:rsidP="00987D84"/>
    <w:p w14:paraId="77BB80B9" w14:textId="77777777" w:rsidR="009649F4" w:rsidRDefault="009649F4" w:rsidP="009649F4"/>
    <w:p w14:paraId="6F463F67" w14:textId="77777777" w:rsidR="009649F4" w:rsidRDefault="009649F4" w:rsidP="009649F4">
      <w:pPr>
        <w:pStyle w:val="Heading4"/>
        <w:numPr>
          <w:ilvl w:val="3"/>
          <w:numId w:val="4"/>
        </w:numPr>
      </w:pPr>
      <w:r>
        <w:t>Decision Tables</w:t>
      </w:r>
    </w:p>
    <w:p w14:paraId="74FB388B" w14:textId="77777777" w:rsidR="009649F4" w:rsidRDefault="009649F4" w:rsidP="009649F4"/>
    <w:p w14:paraId="64B51C83" w14:textId="77777777" w:rsidR="00F15706" w:rsidRDefault="00DA0800" w:rsidP="00822913">
      <w:pPr>
        <w:pStyle w:val="Heading3"/>
      </w:pPr>
      <w:r>
        <w:t>Function Requirements</w:t>
      </w:r>
    </w:p>
    <w:p w14:paraId="1313BCB6" w14:textId="77777777" w:rsidR="00F15706" w:rsidRDefault="00F15706" w:rsidP="00783BCF">
      <w:pPr>
        <w:pStyle w:val="Heading4"/>
      </w:pPr>
      <w:r>
        <w:t>Functional Requirements</w:t>
      </w:r>
    </w:p>
    <w:p w14:paraId="773B53E7" w14:textId="77777777" w:rsidR="006E54B3" w:rsidRDefault="00F15706" w:rsidP="006E54B3">
      <w:pPr>
        <w:pStyle w:val="Heading5"/>
      </w:pPr>
      <w:r>
        <w:t>Normal Operation</w:t>
      </w:r>
    </w:p>
    <w:p w14:paraId="3A0EB131" w14:textId="77777777" w:rsidR="005961D3" w:rsidRDefault="005961D3" w:rsidP="00BB6A63"/>
    <w:p w14:paraId="60B06A68" w14:textId="77777777" w:rsidR="005961D3" w:rsidRDefault="005961D3" w:rsidP="005961D3">
      <w:pPr>
        <w:rPr>
          <w:color w:val="A6A6A6" w:themeColor="background1" w:themeShade="A6"/>
        </w:rPr>
      </w:pPr>
      <w:r>
        <w:rPr>
          <w:color w:val="A6A6A6" w:themeColor="background1" w:themeShade="A6"/>
        </w:rPr>
        <w:t>No Normal Operation Requirements specified.</w:t>
      </w:r>
    </w:p>
    <w:p w14:paraId="6AEF0E2A" w14:textId="77777777" w:rsidR="00F15706" w:rsidRDefault="00F15706" w:rsidP="00783BCF">
      <w:pPr>
        <w:pStyle w:val="Heading5"/>
      </w:pPr>
      <w:r>
        <w:t>Error Handling</w:t>
      </w:r>
    </w:p>
    <w:p w14:paraId="6FFF6128" w14:textId="77777777" w:rsidR="005961D3" w:rsidRDefault="005961D3" w:rsidP="00BB6A63"/>
    <w:p w14:paraId="333F3E22" w14:textId="77777777" w:rsidR="005961D3" w:rsidRDefault="005961D3" w:rsidP="005961D3">
      <w:pPr>
        <w:rPr>
          <w:color w:val="A6A6A6" w:themeColor="background1" w:themeShade="A6"/>
        </w:rPr>
      </w:pPr>
      <w:r>
        <w:rPr>
          <w:color w:val="A6A6A6" w:themeColor="background1" w:themeShade="A6"/>
        </w:rPr>
        <w:t>No Error Handling Requirements specified.</w:t>
      </w:r>
    </w:p>
    <w:p w14:paraId="1C3F68E8" w14:textId="77777777" w:rsidR="00DD7D94" w:rsidRDefault="00DD7D94" w:rsidP="00DD7D94">
      <w:pPr>
        <w:pStyle w:val="Heading4"/>
      </w:pPr>
      <w:r>
        <w:t>Non-Functional Requirements</w:t>
      </w:r>
    </w:p>
    <w:p w14:paraId="47A85BDB" w14:textId="77777777" w:rsidR="005961D3" w:rsidRDefault="005961D3" w:rsidP="00BB6A63"/>
    <w:p w14:paraId="20D8B6A7" w14:textId="77777777" w:rsidR="005961D3" w:rsidRDefault="005961D3" w:rsidP="005961D3">
      <w:pPr>
        <w:rPr>
          <w:color w:val="A6A6A6" w:themeColor="background1" w:themeShade="A6"/>
        </w:rPr>
      </w:pPr>
      <w:r>
        <w:rPr>
          <w:color w:val="A6A6A6" w:themeColor="background1" w:themeShade="A6"/>
        </w:rPr>
        <w:t>No Non-Functional Requirements specified.</w:t>
      </w:r>
    </w:p>
    <w:p w14:paraId="34E3F332" w14:textId="77777777" w:rsidR="00DF462B" w:rsidRDefault="00427220" w:rsidP="00DF462B">
      <w:pPr>
        <w:pStyle w:val="Heading4"/>
      </w:pPr>
      <w:r>
        <w:t>Functional</w:t>
      </w:r>
      <w:r w:rsidR="00DF462B">
        <w:t xml:space="preserve"> Safety Requirements</w:t>
      </w:r>
    </w:p>
    <w:p w14:paraId="27F5866E" w14:textId="77777777" w:rsidR="00DF462B" w:rsidRDefault="00DF462B" w:rsidP="00DF462B">
      <w:pPr>
        <w:rPr>
          <w:highlight w:val="yellow"/>
        </w:rPr>
      </w:pPr>
    </w:p>
    <w:p w14:paraId="1132E57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8997585" w14:textId="77777777" w:rsidR="00DD7D94" w:rsidRDefault="00DD7D94" w:rsidP="00DD7D94">
      <w:pPr>
        <w:pStyle w:val="Heading4"/>
      </w:pPr>
      <w:r>
        <w:t>Other Requirements</w:t>
      </w:r>
    </w:p>
    <w:p w14:paraId="623E5C1C" w14:textId="77777777" w:rsidR="00DD7D94" w:rsidRDefault="00DD7D94" w:rsidP="00DD7D94">
      <w:pPr>
        <w:pStyle w:val="Heading5"/>
      </w:pPr>
      <w:r>
        <w:t>Design Requirements</w:t>
      </w:r>
    </w:p>
    <w:p w14:paraId="0D60947D" w14:textId="77777777" w:rsidR="005961D3" w:rsidRDefault="005961D3" w:rsidP="00CA4A62"/>
    <w:p w14:paraId="4D2D2B9E" w14:textId="77777777" w:rsidR="005961D3" w:rsidRDefault="005961D3" w:rsidP="005961D3">
      <w:pPr>
        <w:rPr>
          <w:color w:val="A6A6A6" w:themeColor="background1" w:themeShade="A6"/>
        </w:rPr>
      </w:pPr>
      <w:r>
        <w:rPr>
          <w:color w:val="A6A6A6" w:themeColor="background1" w:themeShade="A6"/>
        </w:rPr>
        <w:t>No Design Requirements specified.</w:t>
      </w:r>
    </w:p>
    <w:p w14:paraId="58EF2CAE" w14:textId="77777777" w:rsidR="00CA4A62" w:rsidRDefault="00CA4A62" w:rsidP="00CA4A62">
      <w:pPr>
        <w:pStyle w:val="Heading4"/>
      </w:pPr>
      <w:r>
        <w:lastRenderedPageBreak/>
        <w:t>Uncategorized Requirements</w:t>
      </w:r>
    </w:p>
    <w:p w14:paraId="6A91F8B5" w14:textId="77777777" w:rsidR="005961D3" w:rsidRDefault="005961D3" w:rsidP="00CA4A62"/>
    <w:p w14:paraId="7CFF2E5D" w14:textId="77777777" w:rsidR="001F5E54" w:rsidRPr="0017445F" w:rsidRDefault="006E25A5" w:rsidP="001F5E54">
      <w:pPr>
        <w:pStyle w:val="RERequirement"/>
        <w:shd w:val="clear" w:color="auto" w:fill="F2F2F2" w:themeFill="background1" w:themeFillShade="F2"/>
      </w:pPr>
      <w:r>
        <w:t>R_Sent_Camera_3</w:t>
      </w:r>
      <w:r w:rsidR="00AE04B0">
        <w:t xml:space="preserve"> Low Light Capability</w:t>
      </w:r>
    </w:p>
    <w:p w14:paraId="64A2943A" w14:textId="77777777" w:rsidR="001F5E54" w:rsidRDefault="00AE04B0" w:rsidP="001F5E54">
      <w:pPr>
        <w:rPr>
          <w:rFonts w:cs="Arial"/>
        </w:rPr>
      </w:pPr>
      <w:r>
        <w:rPr>
          <w:rFonts w:cs="Arial"/>
        </w:rPr>
        <w:t xml:space="preserve">When the video internal (in cabin) camera(s) are streaming, then IR (Infra-red) lights shall illuminate the viewing area. </w:t>
      </w:r>
    </w:p>
    <w:p w14:paraId="4C1D6B6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975B54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AD612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R_Sent_Camera_3</w:t>
            </w:r>
          </w:p>
        </w:tc>
      </w:tr>
      <w:tr w:rsidR="001F5E54" w:rsidRPr="00FD127C" w14:paraId="1D9A6F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B7DB3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612A2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the internal (in cabin) camera(s) are streaming, the IR (Infra-red) lights shall be always illuminated.</w:t>
            </w:r>
          </w:p>
        </w:tc>
      </w:tr>
      <w:tr w:rsidR="001F5E54" w:rsidRPr="00FD127C" w14:paraId="56F418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A747B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763C4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6489AA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4EB91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1FF1BE" w14:textId="77777777" w:rsidR="00E77D14" w:rsidRDefault="00E77D14"/>
        </w:tc>
      </w:tr>
      <w:tr w:rsidR="001F5E54" w:rsidRPr="00FD127C" w14:paraId="243B17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650EC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F4DA6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6BBA1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D01825" w14:textId="77777777" w:rsidR="00E77D14" w:rsidRDefault="00E77D14"/>
        </w:tc>
      </w:tr>
      <w:tr w:rsidR="001F5E54" w:rsidRPr="00FD127C" w14:paraId="6C2A62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130E0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0D542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1DBDB3A" wp14:editId="2A760D9F">
                  <wp:extent cx="152400" cy="152400"/>
                  <wp:effectExtent l="0" t="0" r="0" b="0"/>
                  <wp:docPr id="2082"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R_F_Sentinel_00026 Low Light Capability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62CF9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C37348" w14:textId="77777777" w:rsidR="00E77D14" w:rsidRDefault="00E77D14"/>
        </w:tc>
      </w:tr>
      <w:tr w:rsidR="001F5E54" w:rsidRPr="00FD127C" w14:paraId="3B3A707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0A195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79D6EB"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36F2C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0D7F03"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CE561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C91BC1" w14:textId="77777777" w:rsidR="00E77D14" w:rsidRDefault="00E77D14"/>
        </w:tc>
      </w:tr>
      <w:tr w:rsidR="001F5E54" w:rsidRPr="00FD127C" w14:paraId="699C613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F9454B" w14:textId="77777777" w:rsidR="001F5E54" w:rsidRPr="00FD127C" w:rsidRDefault="0052661D" w:rsidP="00A84EEF">
            <w:pPr>
              <w:rPr>
                <w:rFonts w:cs="Arial"/>
                <w:bCs/>
                <w:color w:val="808080" w:themeColor="background1" w:themeShade="80"/>
                <w:sz w:val="16"/>
                <w:szCs w:val="14"/>
              </w:rPr>
            </w:pPr>
            <w:hyperlink r:id="rId22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E433B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A0319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F49C376" w14:textId="77777777" w:rsidR="000D7866" w:rsidRPr="00E47D48" w:rsidRDefault="000D7866" w:rsidP="00E47D48">
      <w:pPr>
        <w:rPr>
          <w:color w:val="FF0000"/>
        </w:rPr>
      </w:pPr>
    </w:p>
    <w:p w14:paraId="3BDC48DB" w14:textId="77777777" w:rsidR="009C1EEC" w:rsidRDefault="000D732E" w:rsidP="0061324D">
      <w:pPr>
        <w:pStyle w:val="Heading2"/>
        <w:numPr>
          <w:ilvl w:val="1"/>
          <w:numId w:val="4"/>
        </w:numPr>
      </w:pPr>
      <w:r>
        <w:t xml:space="preserve">Logical Function </w:t>
      </w:r>
      <w:r>
        <w:rPr>
          <w:noProof/>
        </w:rPr>
        <w:drawing>
          <wp:inline distT="0" distB="0" distL="0" distR="0" wp14:anchorId="0DF56687" wp14:editId="1A6B13C0">
            <wp:extent cx="152400" cy="152400"/>
            <wp:effectExtent l="0" t="0" r="0" b="0"/>
            <wp:docPr id="2084"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 name="-3780165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07" w:name="_8e7438d2b3fb7e86c00557b4fcc08972"/>
      <w:r w:rsidR="008E73AE">
        <w:t>Supply Power to Radar with IGN=OFF</w:t>
      </w:r>
      <w:bookmarkEnd w:id="207"/>
    </w:p>
    <w:p w14:paraId="0CE3BBE0" w14:textId="77777777" w:rsidR="0061785D" w:rsidRDefault="0061785D" w:rsidP="00783BCF">
      <w:pPr>
        <w:pStyle w:val="Heading3"/>
      </w:pPr>
      <w:r>
        <w:t xml:space="preserve">Function </w:t>
      </w:r>
      <w:r w:rsidR="00283752">
        <w:t>Overview</w:t>
      </w:r>
    </w:p>
    <w:p w14:paraId="17AB2A56" w14:textId="77777777" w:rsidR="00427220" w:rsidRDefault="000D732E" w:rsidP="00427220">
      <w:pPr>
        <w:pStyle w:val="Heading4"/>
      </w:pPr>
      <w:r>
        <w:t xml:space="preserve">Function </w:t>
      </w:r>
      <w:r w:rsidR="00283752">
        <w:t>Description</w:t>
      </w:r>
    </w:p>
    <w:p w14:paraId="1C83F44B" w14:textId="77777777" w:rsidR="00794B45" w:rsidRDefault="00794B45" w:rsidP="009C1EEC">
      <w:pPr>
        <w:contextualSpacing/>
      </w:pPr>
    </w:p>
    <w:p w14:paraId="0D3FACED" w14:textId="77777777" w:rsidR="00AC0C92" w:rsidRDefault="00AC0C92" w:rsidP="009C1EEC">
      <w:pPr>
        <w:contextualSpacing/>
      </w:pPr>
      <w:r>
        <w:t>Function is allocated to:</w:t>
      </w:r>
    </w:p>
    <w:p w14:paraId="5ED9C51B" w14:textId="77777777" w:rsidR="00AC0C92" w:rsidRDefault="00604AF5" w:rsidP="0061324D">
      <w:pPr>
        <w:pStyle w:val="ListParagraph"/>
        <w:numPr>
          <w:ilvl w:val="0"/>
          <w:numId w:val="13"/>
        </w:numPr>
        <w:contextualSpacing/>
      </w:pPr>
      <w:r>
        <w:rPr>
          <w:noProof/>
        </w:rPr>
        <w:drawing>
          <wp:inline distT="0" distB="0" distL="0" distR="0" wp14:anchorId="18E163E6" wp14:editId="19C23C68">
            <wp:extent cx="152400" cy="152400"/>
            <wp:effectExtent l="0" t="0" r="0" b="0"/>
            <wp:docPr id="2086"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Additiional Power Source</w:t>
      </w:r>
      <w:r>
        <w:t xml:space="preserve"> &lt;&lt;Logical&gt;&gt;</w:t>
      </w:r>
    </w:p>
    <w:p w14:paraId="636B81CF" w14:textId="77777777" w:rsidR="00AC0C92" w:rsidRDefault="00604AF5" w:rsidP="0061324D">
      <w:pPr>
        <w:pStyle w:val="ListParagraph"/>
        <w:numPr>
          <w:ilvl w:val="0"/>
          <w:numId w:val="13"/>
        </w:numPr>
        <w:contextualSpacing/>
      </w:pPr>
      <w:r>
        <w:rPr>
          <w:noProof/>
        </w:rPr>
        <w:drawing>
          <wp:inline distT="0" distB="0" distL="0" distR="0" wp14:anchorId="4B94310E" wp14:editId="0F2AC6AC">
            <wp:extent cx="152400" cy="152400"/>
            <wp:effectExtent l="0" t="0" r="0" b="0"/>
            <wp:docPr id="2088" name="Picture 794102184.jpg" descr="794102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 name="794102184.jpg"/>
                    <pic:cNvPicPr/>
                  </pic:nvPicPr>
                  <pic:blipFill>
                    <a:blip r:embed="rId140" cstate="print"/>
                    <a:stretch>
                      <a:fillRect/>
                    </a:stretch>
                  </pic:blipFill>
                  <pic:spPr>
                    <a:xfrm>
                      <a:off x="0" y="0"/>
                      <a:ext cx="152400" cy="152400"/>
                    </a:xfrm>
                    <a:prstGeom prst="rect">
                      <a:avLst/>
                    </a:prstGeom>
                  </pic:spPr>
                </pic:pic>
              </a:graphicData>
            </a:graphic>
          </wp:inline>
        </w:drawing>
      </w:r>
      <w:r>
        <w:t xml:space="preserve">  </w:t>
      </w:r>
      <w:r w:rsidR="00AC0C92">
        <w:t>Radar Battery</w:t>
      </w:r>
      <w:r>
        <w:t xml:space="preserve"> &lt;&lt;Physical&gt;&gt;</w:t>
      </w:r>
    </w:p>
    <w:p w14:paraId="2E5FDCB5" w14:textId="77777777" w:rsidR="00AC0C92" w:rsidRDefault="00604AF5" w:rsidP="0061324D">
      <w:pPr>
        <w:pStyle w:val="ListParagraph"/>
        <w:numPr>
          <w:ilvl w:val="0"/>
          <w:numId w:val="13"/>
        </w:numPr>
        <w:contextualSpacing/>
      </w:pPr>
      <w:r>
        <w:rPr>
          <w:noProof/>
        </w:rPr>
        <w:drawing>
          <wp:inline distT="0" distB="0" distL="0" distR="0" wp14:anchorId="77146D21" wp14:editId="65AB711D">
            <wp:extent cx="152400" cy="152400"/>
            <wp:effectExtent l="0" t="0" r="0" b="0"/>
            <wp:docPr id="2090"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Supply power to radar unit from Dedicated Battery</w:t>
      </w:r>
      <w:r>
        <w:t xml:space="preserve"> &lt;&lt;Physical&gt;&gt;</w:t>
      </w:r>
    </w:p>
    <w:p w14:paraId="2EA2E4EC" w14:textId="77777777" w:rsidR="00AC0C92" w:rsidRDefault="00604AF5" w:rsidP="0061324D">
      <w:pPr>
        <w:pStyle w:val="ListParagraph"/>
        <w:numPr>
          <w:ilvl w:val="0"/>
          <w:numId w:val="13"/>
        </w:numPr>
        <w:contextualSpacing/>
      </w:pPr>
      <w:r>
        <w:rPr>
          <w:noProof/>
        </w:rPr>
        <w:drawing>
          <wp:inline distT="0" distB="0" distL="0" distR="0" wp14:anchorId="7D1F558D" wp14:editId="3621F144">
            <wp:extent cx="152400" cy="152400"/>
            <wp:effectExtent l="0" t="0" r="0" b="0"/>
            <wp:docPr id="2092"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Supply Power with IGN OFF</w:t>
      </w:r>
      <w:r>
        <w:t xml:space="preserve"> &lt;&lt;Physical&gt;&gt;</w:t>
      </w:r>
    </w:p>
    <w:p w14:paraId="3A34EB0E" w14:textId="77777777" w:rsidR="00794B45" w:rsidRDefault="00794B45" w:rsidP="009C1EEC">
      <w:pPr>
        <w:contextualSpacing/>
      </w:pPr>
    </w:p>
    <w:p w14:paraId="1B2A5034" w14:textId="77777777" w:rsidR="009C1EEC" w:rsidRDefault="009C1EEC" w:rsidP="009C1EEC">
      <w:pPr>
        <w:contextualSpacing/>
      </w:pPr>
      <w:r w:rsidRPr="00A554C4">
        <w:t>An additional battery will be required to power the radar system when in IGN=OFF.</w:t>
      </w:r>
    </w:p>
    <w:p w14:paraId="4153A5BF" w14:textId="77777777" w:rsidR="00282E2C" w:rsidRDefault="000D732E" w:rsidP="00FD32A2">
      <w:pPr>
        <w:pStyle w:val="Heading4"/>
      </w:pPr>
      <w:r>
        <w:t xml:space="preserve">Function </w:t>
      </w:r>
      <w:r w:rsidR="00282E2C">
        <w:t>Variants</w:t>
      </w:r>
    </w:p>
    <w:p w14:paraId="410A5579" w14:textId="77777777" w:rsidR="00282E2C" w:rsidRDefault="00282E2C" w:rsidP="00282E2C"/>
    <w:p w14:paraId="447DC891"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50C87FC4" w14:textId="77777777" w:rsidTr="00EB7D77">
        <w:trPr>
          <w:trHeight w:val="314"/>
        </w:trPr>
        <w:tc>
          <w:tcPr>
            <w:tcW w:w="2523" w:type="dxa"/>
            <w:shd w:val="clear" w:color="auto" w:fill="D9D9D9" w:themeFill="background1" w:themeFillShade="D9"/>
          </w:tcPr>
          <w:p w14:paraId="288432B3"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7299D690"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2C954D7"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77FA1F28" w14:textId="77777777" w:rsidTr="00EB7D77">
        <w:trPr>
          <w:trHeight w:val="198"/>
        </w:trPr>
        <w:tc>
          <w:tcPr>
            <w:tcW w:w="2523" w:type="dxa"/>
          </w:tcPr>
          <w:p w14:paraId="36DA5CDE"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7229823E" w14:textId="77777777" w:rsidR="000D732E" w:rsidRPr="009E3B7C" w:rsidRDefault="000D732E" w:rsidP="00EB7D77">
            <w:pPr>
              <w:overflowPunct/>
              <w:autoSpaceDE/>
              <w:autoSpaceDN/>
              <w:adjustRightInd/>
              <w:textAlignment w:val="center"/>
              <w:rPr>
                <w:rFonts w:cs="Arial"/>
              </w:rPr>
            </w:pPr>
          </w:p>
        </w:tc>
        <w:tc>
          <w:tcPr>
            <w:tcW w:w="2551" w:type="dxa"/>
          </w:tcPr>
          <w:p w14:paraId="3D767D4F" w14:textId="77777777" w:rsidR="000D732E" w:rsidRDefault="000D732E" w:rsidP="00EB7D77">
            <w:pPr>
              <w:rPr>
                <w:rFonts w:cs="Arial"/>
                <w:lang w:val="en-GB"/>
              </w:rPr>
            </w:pPr>
            <w:r>
              <w:rPr>
                <w:rFonts w:cs="Arial"/>
                <w:lang w:val="en-GB"/>
              </w:rPr>
              <w:t xml:space="preserve">e.g. ExtLightTechnology = LED </w:t>
            </w:r>
          </w:p>
          <w:p w14:paraId="05B2120D" w14:textId="77777777" w:rsidR="000D732E" w:rsidRDefault="000D732E" w:rsidP="00EB7D77">
            <w:pPr>
              <w:rPr>
                <w:rFonts w:cs="Arial"/>
                <w:lang w:val="en-GB"/>
              </w:rPr>
            </w:pPr>
            <w:r>
              <w:rPr>
                <w:rFonts w:cs="Arial"/>
                <w:lang w:val="en-GB"/>
              </w:rPr>
              <w:t>OR</w:t>
            </w:r>
          </w:p>
          <w:p w14:paraId="1B6B21BD" w14:textId="77777777" w:rsidR="000D732E" w:rsidRPr="005A344A" w:rsidRDefault="000D732E" w:rsidP="00EB7D77">
            <w:pPr>
              <w:rPr>
                <w:rFonts w:cs="Arial"/>
                <w:lang w:val="en-GB"/>
              </w:rPr>
            </w:pPr>
            <w:r>
              <w:rPr>
                <w:rFonts w:cs="Arial"/>
                <w:lang w:val="en-GB"/>
              </w:rPr>
              <w:t>ExtLightTechnology = Xenon</w:t>
            </w:r>
          </w:p>
        </w:tc>
      </w:tr>
    </w:tbl>
    <w:p w14:paraId="518A3705" w14:textId="77777777" w:rsidR="000D732E" w:rsidRPr="005067FC" w:rsidRDefault="000D732E" w:rsidP="00282E2C">
      <w:pPr>
        <w:rPr>
          <w:i/>
          <w:color w:val="A6A6A6" w:themeColor="background1" w:themeShade="A6"/>
        </w:rPr>
      </w:pPr>
    </w:p>
    <w:p w14:paraId="3E6D8D76" w14:textId="77777777" w:rsidR="00427220" w:rsidRDefault="00427220" w:rsidP="00FD32A2">
      <w:pPr>
        <w:pStyle w:val="Heading4"/>
      </w:pPr>
      <w:r>
        <w:t>Input Requirements</w:t>
      </w:r>
      <w:r w:rsidR="000D732E">
        <w:t>/Documents</w:t>
      </w:r>
    </w:p>
    <w:p w14:paraId="0BD8CF1F"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242F5B28" w14:textId="77777777" w:rsidTr="00656A21">
        <w:trPr>
          <w:trHeight w:val="20"/>
        </w:trPr>
        <w:tc>
          <w:tcPr>
            <w:tcW w:w="1561" w:type="dxa"/>
            <w:shd w:val="clear" w:color="auto" w:fill="D9D9D9" w:themeFill="background1" w:themeFillShade="D9"/>
          </w:tcPr>
          <w:p w14:paraId="178E9747"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544E4F6A" w14:textId="77777777" w:rsidR="000D732E" w:rsidRDefault="000D732E" w:rsidP="00EB7D77">
            <w:pPr>
              <w:rPr>
                <w:rFonts w:ascii="Helvetica" w:hAnsi="Helvetica" w:cs="Helvetica"/>
                <w:sz w:val="16"/>
              </w:rPr>
            </w:pPr>
          </w:p>
          <w:p w14:paraId="5B49806E"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2DD0DD85"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40CEFDD3"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5FEC5E91" w14:textId="77777777" w:rsidR="000D732E" w:rsidRDefault="000D732E" w:rsidP="00EB7D77">
            <w:pPr>
              <w:rPr>
                <w:rFonts w:ascii="Helvetica" w:hAnsi="Helvetica" w:cs="Helvetica"/>
                <w:b/>
              </w:rPr>
            </w:pPr>
            <w:r>
              <w:rPr>
                <w:rFonts w:ascii="Helvetica" w:hAnsi="Helvetica" w:cs="Helvetica"/>
                <w:b/>
              </w:rPr>
              <w:t>Derived Requirement</w:t>
            </w:r>
          </w:p>
          <w:p w14:paraId="09F4D57E" w14:textId="77777777" w:rsidR="000D732E" w:rsidRDefault="000D732E" w:rsidP="00EB7D77">
            <w:pPr>
              <w:rPr>
                <w:rFonts w:ascii="Helvetica" w:hAnsi="Helvetica" w:cs="Helvetica"/>
                <w:sz w:val="16"/>
              </w:rPr>
            </w:pPr>
          </w:p>
          <w:p w14:paraId="10AEFD12"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7CDA8D4C" w14:textId="77777777" w:rsidTr="00656A21">
        <w:trPr>
          <w:trHeight w:val="20"/>
        </w:trPr>
        <w:tc>
          <w:tcPr>
            <w:tcW w:w="10211" w:type="dxa"/>
            <w:gridSpan w:val="4"/>
            <w:shd w:val="clear" w:color="auto" w:fill="F2F2F2" w:themeFill="background1" w:themeFillShade="F2"/>
          </w:tcPr>
          <w:p w14:paraId="47C8C92D"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06E5EFEE" w14:textId="77777777" w:rsidTr="00656A21">
        <w:trPr>
          <w:trHeight w:val="20"/>
        </w:trPr>
        <w:tc>
          <w:tcPr>
            <w:tcW w:w="1561" w:type="dxa"/>
          </w:tcPr>
          <w:p w14:paraId="676BA786" w14:textId="77777777" w:rsidR="000D732E" w:rsidRPr="00D410AE" w:rsidRDefault="000D732E" w:rsidP="00EB7D77">
            <w:pPr>
              <w:rPr>
                <w:rFonts w:cs="Arial"/>
              </w:rPr>
            </w:pPr>
          </w:p>
        </w:tc>
        <w:tc>
          <w:tcPr>
            <w:tcW w:w="2694" w:type="dxa"/>
          </w:tcPr>
          <w:p w14:paraId="2806B6E4" w14:textId="77777777" w:rsidR="000D732E" w:rsidRDefault="000D732E" w:rsidP="00EB7D77">
            <w:pPr>
              <w:rPr>
                <w:rFonts w:cs="Arial"/>
              </w:rPr>
            </w:pPr>
            <w:r>
              <w:rPr>
                <w:rFonts w:cs="Arial"/>
              </w:rPr>
              <w:t>&lt;Example:</w:t>
            </w:r>
          </w:p>
          <w:p w14:paraId="24A3224B" w14:textId="77777777" w:rsidR="000D732E" w:rsidRPr="00D410AE" w:rsidRDefault="000D732E" w:rsidP="00EB7D77">
            <w:pPr>
              <w:rPr>
                <w:rFonts w:cs="Arial"/>
              </w:rPr>
            </w:pPr>
            <w:r>
              <w:rPr>
                <w:rFonts w:cs="Arial"/>
              </w:rPr>
              <w:t>id + title of relevant Feature Docs&gt;</w:t>
            </w:r>
          </w:p>
        </w:tc>
        <w:tc>
          <w:tcPr>
            <w:tcW w:w="2694" w:type="dxa"/>
          </w:tcPr>
          <w:p w14:paraId="21676C71" w14:textId="77777777" w:rsidR="000D732E" w:rsidRPr="00D410AE" w:rsidRDefault="000D732E" w:rsidP="00EB7D77">
            <w:pPr>
              <w:rPr>
                <w:rFonts w:cs="Arial"/>
              </w:rPr>
            </w:pPr>
            <w:r>
              <w:rPr>
                <w:rFonts w:cs="Arial"/>
              </w:rPr>
              <w:t>&lt;Example: “Requirements of Feature …”&gt;</w:t>
            </w:r>
          </w:p>
        </w:tc>
        <w:tc>
          <w:tcPr>
            <w:tcW w:w="3262" w:type="dxa"/>
          </w:tcPr>
          <w:p w14:paraId="17B7F2AF"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29"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 xml:space="preserve">the input requirement (or to a </w:t>
            </w:r>
            <w:r>
              <w:rPr>
                <w:rFonts w:cs="Arial"/>
              </w:rPr>
              <w:lastRenderedPageBreak/>
              <w:t>requirement inside the input document) given in this table row&gt;</w:t>
            </w:r>
          </w:p>
        </w:tc>
      </w:tr>
      <w:tr w:rsidR="000D732E" w:rsidRPr="007C20FA" w14:paraId="66865CFA" w14:textId="77777777" w:rsidTr="00656A21">
        <w:trPr>
          <w:trHeight w:val="20"/>
        </w:trPr>
        <w:tc>
          <w:tcPr>
            <w:tcW w:w="1561" w:type="dxa"/>
          </w:tcPr>
          <w:p w14:paraId="3E323475" w14:textId="77777777" w:rsidR="000D732E" w:rsidRPr="00D410AE" w:rsidRDefault="000D732E" w:rsidP="00EB7D77">
            <w:pPr>
              <w:rPr>
                <w:rFonts w:cs="Arial"/>
              </w:rPr>
            </w:pPr>
          </w:p>
        </w:tc>
        <w:tc>
          <w:tcPr>
            <w:tcW w:w="2694" w:type="dxa"/>
          </w:tcPr>
          <w:p w14:paraId="271352C8" w14:textId="77777777" w:rsidR="000D732E" w:rsidRDefault="000D732E" w:rsidP="00EB7D77">
            <w:pPr>
              <w:rPr>
                <w:rFonts w:cs="Arial"/>
              </w:rPr>
            </w:pPr>
          </w:p>
        </w:tc>
        <w:tc>
          <w:tcPr>
            <w:tcW w:w="2694" w:type="dxa"/>
          </w:tcPr>
          <w:p w14:paraId="2B5B9A2D" w14:textId="77777777" w:rsidR="000D732E" w:rsidRDefault="000D732E" w:rsidP="00EB7D77">
            <w:pPr>
              <w:rPr>
                <w:rFonts w:cs="Arial"/>
              </w:rPr>
            </w:pPr>
          </w:p>
        </w:tc>
        <w:tc>
          <w:tcPr>
            <w:tcW w:w="3262" w:type="dxa"/>
          </w:tcPr>
          <w:p w14:paraId="743669D1" w14:textId="77777777" w:rsidR="000D732E" w:rsidRDefault="000D732E" w:rsidP="00EB7D77">
            <w:pPr>
              <w:rPr>
                <w:rFonts w:cs="Arial"/>
              </w:rPr>
            </w:pPr>
          </w:p>
        </w:tc>
      </w:tr>
      <w:tr w:rsidR="000D732E" w:rsidRPr="007C20FA" w14:paraId="4C01D6AF" w14:textId="77777777" w:rsidTr="00656A21">
        <w:trPr>
          <w:trHeight w:val="20"/>
        </w:trPr>
        <w:tc>
          <w:tcPr>
            <w:tcW w:w="10211" w:type="dxa"/>
            <w:gridSpan w:val="4"/>
            <w:shd w:val="clear" w:color="auto" w:fill="F2F2F2" w:themeFill="background1" w:themeFillShade="F2"/>
          </w:tcPr>
          <w:p w14:paraId="4BA9CBF2"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3D08C421" w14:textId="77777777" w:rsidTr="00656A21">
        <w:trPr>
          <w:trHeight w:val="20"/>
        </w:trPr>
        <w:tc>
          <w:tcPr>
            <w:tcW w:w="1561" w:type="dxa"/>
          </w:tcPr>
          <w:p w14:paraId="7D95D442" w14:textId="77777777" w:rsidR="000D732E" w:rsidRPr="00D410AE" w:rsidRDefault="000D732E" w:rsidP="00EB7D77">
            <w:pPr>
              <w:rPr>
                <w:rFonts w:cs="Arial"/>
              </w:rPr>
            </w:pPr>
          </w:p>
        </w:tc>
        <w:tc>
          <w:tcPr>
            <w:tcW w:w="2694" w:type="dxa"/>
          </w:tcPr>
          <w:p w14:paraId="77FCDC43" w14:textId="77777777" w:rsidR="000D732E" w:rsidRPr="00D410AE" w:rsidRDefault="000D732E" w:rsidP="00EB7D77">
            <w:pPr>
              <w:rPr>
                <w:rFonts w:cs="Arial"/>
              </w:rPr>
            </w:pPr>
            <w:r>
              <w:rPr>
                <w:rFonts w:cs="Arial"/>
              </w:rPr>
              <w:t>&lt;Example: some SDS (requirement)&gt;</w:t>
            </w:r>
          </w:p>
        </w:tc>
        <w:tc>
          <w:tcPr>
            <w:tcW w:w="2694" w:type="dxa"/>
          </w:tcPr>
          <w:p w14:paraId="3A9AF2F2" w14:textId="77777777" w:rsidR="000D732E" w:rsidRPr="00D410AE" w:rsidRDefault="000D732E" w:rsidP="00EB7D77">
            <w:pPr>
              <w:rPr>
                <w:rFonts w:cs="Arial"/>
              </w:rPr>
            </w:pPr>
          </w:p>
        </w:tc>
        <w:tc>
          <w:tcPr>
            <w:tcW w:w="3262" w:type="dxa"/>
          </w:tcPr>
          <w:p w14:paraId="65670A73" w14:textId="77777777" w:rsidR="000D732E" w:rsidRDefault="000D732E" w:rsidP="00EB7D77">
            <w:pPr>
              <w:rPr>
                <w:rFonts w:cs="Arial"/>
              </w:rPr>
            </w:pPr>
          </w:p>
        </w:tc>
      </w:tr>
      <w:tr w:rsidR="000D732E" w:rsidRPr="007C20FA" w14:paraId="6B5F9FA7" w14:textId="77777777" w:rsidTr="00656A21">
        <w:trPr>
          <w:trHeight w:val="20"/>
        </w:trPr>
        <w:tc>
          <w:tcPr>
            <w:tcW w:w="1561" w:type="dxa"/>
          </w:tcPr>
          <w:p w14:paraId="1459047A" w14:textId="77777777" w:rsidR="000D732E" w:rsidRDefault="000D732E" w:rsidP="00EB7D77">
            <w:pPr>
              <w:rPr>
                <w:rFonts w:cs="Arial"/>
              </w:rPr>
            </w:pPr>
          </w:p>
        </w:tc>
        <w:tc>
          <w:tcPr>
            <w:tcW w:w="2694" w:type="dxa"/>
          </w:tcPr>
          <w:p w14:paraId="360D71AC" w14:textId="77777777" w:rsidR="000D732E" w:rsidRDefault="000D732E" w:rsidP="00EB7D77">
            <w:pPr>
              <w:rPr>
                <w:rFonts w:cs="Arial"/>
              </w:rPr>
            </w:pPr>
          </w:p>
        </w:tc>
        <w:tc>
          <w:tcPr>
            <w:tcW w:w="2694" w:type="dxa"/>
          </w:tcPr>
          <w:p w14:paraId="3CCE938C" w14:textId="77777777" w:rsidR="000D732E" w:rsidRDefault="000D732E" w:rsidP="00EB7D77">
            <w:pPr>
              <w:rPr>
                <w:rFonts w:cs="Arial"/>
              </w:rPr>
            </w:pPr>
          </w:p>
        </w:tc>
        <w:tc>
          <w:tcPr>
            <w:tcW w:w="3262" w:type="dxa"/>
          </w:tcPr>
          <w:p w14:paraId="5BFF4750" w14:textId="77777777" w:rsidR="000D732E" w:rsidRDefault="000D732E" w:rsidP="00EB7D77">
            <w:pPr>
              <w:rPr>
                <w:rFonts w:cs="Arial"/>
              </w:rPr>
            </w:pPr>
          </w:p>
        </w:tc>
      </w:tr>
      <w:tr w:rsidR="000D732E" w:rsidRPr="007C20FA" w14:paraId="208ACD87" w14:textId="77777777" w:rsidTr="00656A21">
        <w:trPr>
          <w:trHeight w:val="20"/>
        </w:trPr>
        <w:tc>
          <w:tcPr>
            <w:tcW w:w="10211" w:type="dxa"/>
            <w:gridSpan w:val="4"/>
            <w:shd w:val="clear" w:color="auto" w:fill="F2F2F2" w:themeFill="background1" w:themeFillShade="F2"/>
          </w:tcPr>
          <w:p w14:paraId="4E7CB078"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52687AA9" w14:textId="77777777" w:rsidTr="00656A21">
        <w:trPr>
          <w:trHeight w:val="20"/>
        </w:trPr>
        <w:tc>
          <w:tcPr>
            <w:tcW w:w="1561" w:type="dxa"/>
          </w:tcPr>
          <w:p w14:paraId="07FB7708" w14:textId="77777777" w:rsidR="000D732E" w:rsidRPr="00D410AE" w:rsidRDefault="000D732E" w:rsidP="00EB7D77">
            <w:pPr>
              <w:rPr>
                <w:rFonts w:cs="Arial"/>
              </w:rPr>
            </w:pPr>
          </w:p>
        </w:tc>
        <w:tc>
          <w:tcPr>
            <w:tcW w:w="2694" w:type="dxa"/>
          </w:tcPr>
          <w:p w14:paraId="55123038" w14:textId="77777777" w:rsidR="000D732E" w:rsidRPr="00D410AE" w:rsidRDefault="000D732E" w:rsidP="00EB7D77">
            <w:pPr>
              <w:rPr>
                <w:rFonts w:cs="Arial"/>
              </w:rPr>
            </w:pPr>
          </w:p>
        </w:tc>
        <w:tc>
          <w:tcPr>
            <w:tcW w:w="2694" w:type="dxa"/>
          </w:tcPr>
          <w:p w14:paraId="35D0A4AB" w14:textId="77777777" w:rsidR="000D732E" w:rsidRPr="00D410AE" w:rsidRDefault="000D732E" w:rsidP="00EB7D77">
            <w:pPr>
              <w:rPr>
                <w:rFonts w:cs="Arial"/>
              </w:rPr>
            </w:pPr>
          </w:p>
        </w:tc>
        <w:tc>
          <w:tcPr>
            <w:tcW w:w="3262" w:type="dxa"/>
          </w:tcPr>
          <w:p w14:paraId="204A032C" w14:textId="77777777" w:rsidR="000D732E" w:rsidRPr="00D410AE" w:rsidRDefault="000D732E" w:rsidP="00EB7D77">
            <w:pPr>
              <w:rPr>
                <w:rFonts w:cs="Arial"/>
              </w:rPr>
            </w:pPr>
          </w:p>
        </w:tc>
      </w:tr>
      <w:tr w:rsidR="000D732E" w:rsidRPr="007C20FA" w14:paraId="015C9436" w14:textId="77777777" w:rsidTr="00656A21">
        <w:trPr>
          <w:trHeight w:val="20"/>
        </w:trPr>
        <w:tc>
          <w:tcPr>
            <w:tcW w:w="10211" w:type="dxa"/>
            <w:gridSpan w:val="4"/>
            <w:shd w:val="clear" w:color="auto" w:fill="F2F2F2" w:themeFill="background1" w:themeFillShade="F2"/>
          </w:tcPr>
          <w:p w14:paraId="0D3690C5"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10BF2286" w14:textId="77777777" w:rsidTr="00656A21">
        <w:trPr>
          <w:trHeight w:val="20"/>
        </w:trPr>
        <w:tc>
          <w:tcPr>
            <w:tcW w:w="1561" w:type="dxa"/>
          </w:tcPr>
          <w:p w14:paraId="57AE8966" w14:textId="77777777" w:rsidR="000D732E" w:rsidRPr="00D410AE" w:rsidRDefault="000D732E" w:rsidP="00EB7D77">
            <w:pPr>
              <w:rPr>
                <w:rFonts w:cs="Arial"/>
              </w:rPr>
            </w:pPr>
          </w:p>
        </w:tc>
        <w:tc>
          <w:tcPr>
            <w:tcW w:w="2694" w:type="dxa"/>
          </w:tcPr>
          <w:p w14:paraId="5DD9E738" w14:textId="77777777" w:rsidR="000D732E" w:rsidRPr="00D410AE" w:rsidRDefault="000D732E" w:rsidP="00EB7D77">
            <w:pPr>
              <w:rPr>
                <w:rFonts w:cs="Arial"/>
              </w:rPr>
            </w:pPr>
          </w:p>
        </w:tc>
        <w:tc>
          <w:tcPr>
            <w:tcW w:w="2694" w:type="dxa"/>
          </w:tcPr>
          <w:p w14:paraId="0B883A7F" w14:textId="77777777" w:rsidR="000D732E" w:rsidRPr="00D410AE" w:rsidRDefault="000D732E" w:rsidP="00EB7D77">
            <w:pPr>
              <w:rPr>
                <w:rFonts w:cs="Arial"/>
              </w:rPr>
            </w:pPr>
          </w:p>
        </w:tc>
        <w:tc>
          <w:tcPr>
            <w:tcW w:w="3262" w:type="dxa"/>
          </w:tcPr>
          <w:p w14:paraId="0438C3E0" w14:textId="77777777" w:rsidR="000D732E" w:rsidRPr="00D410AE" w:rsidRDefault="000D732E" w:rsidP="00EB7D77">
            <w:pPr>
              <w:rPr>
                <w:rFonts w:cs="Arial"/>
              </w:rPr>
            </w:pPr>
          </w:p>
        </w:tc>
      </w:tr>
      <w:tr w:rsidR="000D732E" w:rsidRPr="007C20FA" w14:paraId="73922D4E" w14:textId="77777777" w:rsidTr="00656A21">
        <w:trPr>
          <w:trHeight w:val="20"/>
        </w:trPr>
        <w:tc>
          <w:tcPr>
            <w:tcW w:w="10211" w:type="dxa"/>
            <w:gridSpan w:val="4"/>
            <w:shd w:val="clear" w:color="auto" w:fill="F2F2F2" w:themeFill="background1" w:themeFillShade="F2"/>
          </w:tcPr>
          <w:p w14:paraId="0F9C205C"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25F52AA6" w14:textId="77777777" w:rsidTr="00656A21">
        <w:trPr>
          <w:trHeight w:val="20"/>
        </w:trPr>
        <w:tc>
          <w:tcPr>
            <w:tcW w:w="1561" w:type="dxa"/>
          </w:tcPr>
          <w:p w14:paraId="49E0F8E7" w14:textId="77777777" w:rsidR="000D732E" w:rsidRPr="00D410AE" w:rsidRDefault="000D732E" w:rsidP="00EB7D77">
            <w:pPr>
              <w:rPr>
                <w:rFonts w:cs="Arial"/>
              </w:rPr>
            </w:pPr>
          </w:p>
        </w:tc>
        <w:tc>
          <w:tcPr>
            <w:tcW w:w="2694" w:type="dxa"/>
          </w:tcPr>
          <w:p w14:paraId="56B9A197" w14:textId="77777777" w:rsidR="000D732E" w:rsidRDefault="000D732E" w:rsidP="00EB7D77">
            <w:pPr>
              <w:rPr>
                <w:rFonts w:cs="Arial"/>
              </w:rPr>
            </w:pPr>
          </w:p>
        </w:tc>
        <w:tc>
          <w:tcPr>
            <w:tcW w:w="2694" w:type="dxa"/>
          </w:tcPr>
          <w:p w14:paraId="2A78F85F" w14:textId="77777777" w:rsidR="000D732E" w:rsidRPr="00D410AE" w:rsidRDefault="000D732E" w:rsidP="00EB7D77">
            <w:pPr>
              <w:rPr>
                <w:rFonts w:cs="Arial"/>
              </w:rPr>
            </w:pPr>
          </w:p>
        </w:tc>
        <w:tc>
          <w:tcPr>
            <w:tcW w:w="3262" w:type="dxa"/>
          </w:tcPr>
          <w:p w14:paraId="7DDD182B" w14:textId="77777777" w:rsidR="000D732E" w:rsidRPr="00D410AE" w:rsidRDefault="000D732E" w:rsidP="00EB7D77">
            <w:pPr>
              <w:rPr>
                <w:rFonts w:cs="Arial"/>
              </w:rPr>
            </w:pPr>
          </w:p>
        </w:tc>
      </w:tr>
      <w:tr w:rsidR="00656A21" w:rsidRPr="007C20FA" w14:paraId="361B300E" w14:textId="77777777" w:rsidTr="00656A21">
        <w:trPr>
          <w:trHeight w:val="20"/>
        </w:trPr>
        <w:tc>
          <w:tcPr>
            <w:tcW w:w="1561" w:type="dxa"/>
          </w:tcPr>
          <w:p w14:paraId="4971F40D" w14:textId="77777777" w:rsidR="00656A21" w:rsidRPr="00D410AE" w:rsidRDefault="00656A21" w:rsidP="00EB7D77">
            <w:pPr>
              <w:rPr>
                <w:rFonts w:cs="Arial"/>
              </w:rPr>
            </w:pPr>
          </w:p>
        </w:tc>
        <w:tc>
          <w:tcPr>
            <w:tcW w:w="2694" w:type="dxa"/>
          </w:tcPr>
          <w:p w14:paraId="33AC7715" w14:textId="77777777" w:rsidR="00656A21" w:rsidRDefault="00656A21" w:rsidP="00EB7D77">
            <w:pPr>
              <w:rPr>
                <w:rFonts w:cs="Arial"/>
              </w:rPr>
            </w:pPr>
          </w:p>
        </w:tc>
        <w:tc>
          <w:tcPr>
            <w:tcW w:w="2694" w:type="dxa"/>
          </w:tcPr>
          <w:p w14:paraId="7A612ABB" w14:textId="77777777" w:rsidR="00656A21" w:rsidRPr="00D410AE" w:rsidRDefault="00656A21" w:rsidP="00EB7D77">
            <w:pPr>
              <w:rPr>
                <w:rFonts w:cs="Arial"/>
              </w:rPr>
            </w:pPr>
          </w:p>
        </w:tc>
        <w:tc>
          <w:tcPr>
            <w:tcW w:w="3262" w:type="dxa"/>
          </w:tcPr>
          <w:p w14:paraId="7CB13A6C" w14:textId="77777777" w:rsidR="00656A21" w:rsidRPr="00D410AE" w:rsidRDefault="00656A21" w:rsidP="00EB7D77">
            <w:pPr>
              <w:rPr>
                <w:rFonts w:cs="Arial"/>
              </w:rPr>
            </w:pPr>
          </w:p>
        </w:tc>
      </w:tr>
    </w:tbl>
    <w:p w14:paraId="4C0F5570"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034D870D" w14:textId="77777777" w:rsidR="000D732E" w:rsidRPr="005067FC" w:rsidRDefault="000D732E" w:rsidP="00427220">
      <w:pPr>
        <w:rPr>
          <w:i/>
          <w:color w:val="A6A6A6" w:themeColor="background1" w:themeShade="A6"/>
        </w:rPr>
      </w:pPr>
    </w:p>
    <w:p w14:paraId="5042BDA3" w14:textId="77777777" w:rsidR="00427220" w:rsidRDefault="00427220" w:rsidP="00427220">
      <w:pPr>
        <w:pStyle w:val="Heading4"/>
      </w:pPr>
      <w:r>
        <w:t>Assumptions</w:t>
      </w:r>
    </w:p>
    <w:p w14:paraId="2B71EDBC" w14:textId="77777777" w:rsidR="00A92B2F" w:rsidRDefault="00A92B2F" w:rsidP="00A92B2F"/>
    <w:p w14:paraId="4CBA15C5"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9E2038E" w14:textId="77777777" w:rsidR="00C0442C" w:rsidRDefault="00C0442C" w:rsidP="00A92B2F"/>
    <w:p w14:paraId="0EAF2206" w14:textId="77777777" w:rsidR="00F15706" w:rsidRDefault="00E60B64" w:rsidP="00783BCF">
      <w:pPr>
        <w:pStyle w:val="Heading3"/>
      </w:pPr>
      <w:r>
        <w:t>Function Scope</w:t>
      </w:r>
    </w:p>
    <w:p w14:paraId="6FB905EF" w14:textId="77777777" w:rsidR="00055646" w:rsidRPr="00A43B48" w:rsidRDefault="00055646" w:rsidP="00306D37">
      <w:pPr>
        <w:contextualSpacing/>
      </w:pPr>
    </w:p>
    <w:p w14:paraId="2825A626" w14:textId="77777777" w:rsidR="00306D37" w:rsidRDefault="00306D37" w:rsidP="00306D37">
      <w:pPr>
        <w:contextualSpacing/>
      </w:pPr>
      <w:r>
        <w:t xml:space="preserve">The </w:t>
      </w:r>
      <w:r>
        <w:rPr>
          <w:noProof/>
        </w:rPr>
        <w:drawing>
          <wp:inline distT="0" distB="0" distL="0" distR="0" wp14:anchorId="4F319F09" wp14:editId="3DAEF43C">
            <wp:extent cx="152400" cy="152400"/>
            <wp:effectExtent l="0" t="0" r="0" b="0"/>
            <wp:docPr id="2094"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Supply Power to Radar with IGN=OFF</w:t>
      </w:r>
      <w:r w:rsidR="0004480F">
        <w:rPr>
          <w:b/>
        </w:rPr>
        <w:t>”</w:t>
      </w:r>
      <w:r>
        <w:t xml:space="preserve"> f</w:t>
      </w:r>
      <w:r w:rsidR="00294100">
        <w:t>unction is called by</w:t>
      </w:r>
      <w:r>
        <w:t xml:space="preserve"> the following </w:t>
      </w:r>
      <w:r w:rsidR="00294100">
        <w:t>functions</w:t>
      </w:r>
      <w:r>
        <w:t>:</w:t>
      </w:r>
    </w:p>
    <w:p w14:paraId="4763D140" w14:textId="77777777" w:rsidR="00306D37" w:rsidRPr="00953D23" w:rsidRDefault="00306D37" w:rsidP="0061324D">
      <w:pPr>
        <w:pStyle w:val="ListParagraph"/>
        <w:numPr>
          <w:ilvl w:val="0"/>
          <w:numId w:val="12"/>
        </w:numPr>
        <w:contextualSpacing/>
      </w:pPr>
      <w:r>
        <w:rPr>
          <w:noProof/>
        </w:rPr>
        <w:drawing>
          <wp:inline distT="0" distB="0" distL="0" distR="0" wp14:anchorId="7BDC8513" wp14:editId="55EA1D97">
            <wp:extent cx="152400" cy="152400"/>
            <wp:effectExtent l="0" t="0" r="0" b="0"/>
            <wp:docPr id="209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ed12c2f7396e7683e867027ad8874c2" w:history="1">
        <w:r w:rsidR="00B66881">
          <w:rPr>
            <w:rStyle w:val="Hyperlink"/>
          </w:rPr>
          <w:t>Radar_Behavior</w:t>
        </w:r>
      </w:hyperlink>
      <w:r w:rsidR="0004480F">
        <w:t>”</w:t>
      </w:r>
    </w:p>
    <w:p w14:paraId="5B5F6F19" w14:textId="77777777" w:rsidR="00393C96" w:rsidRPr="00393C96" w:rsidRDefault="00393C96" w:rsidP="00306D37">
      <w:pPr>
        <w:contextualSpacing/>
      </w:pPr>
    </w:p>
    <w:p w14:paraId="7735ECAB" w14:textId="77777777" w:rsidR="001A755C" w:rsidRDefault="001A755C" w:rsidP="00306D37"/>
    <w:p w14:paraId="6AC54D1C" w14:textId="77777777" w:rsidR="00294100" w:rsidRDefault="00294100" w:rsidP="00294100">
      <w:pPr>
        <w:jc w:val="center"/>
      </w:pPr>
      <w:r>
        <w:rPr>
          <w:noProof/>
        </w:rPr>
        <w:drawing>
          <wp:inline distT="0" distB="0" distL="0" distR="0" wp14:anchorId="117E1515" wp14:editId="2CFB7755">
            <wp:extent cx="6466205" cy="3361655"/>
            <wp:effectExtent l="0" t="0" r="0" b="0"/>
            <wp:docPr id="2098" name="Picture 18552460.jpg" descr="18552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 name="18552460.jpg"/>
                    <pic:cNvPicPr/>
                  </pic:nvPicPr>
                  <pic:blipFill>
                    <a:blip r:embed="rId141" cstate="print"/>
                    <a:stretch>
                      <a:fillRect/>
                    </a:stretch>
                  </pic:blipFill>
                  <pic:spPr>
                    <a:xfrm>
                      <a:off x="0" y="0"/>
                      <a:ext cx="6466205" cy="3361655"/>
                    </a:xfrm>
                    <a:prstGeom prst="rect">
                      <a:avLst/>
                    </a:prstGeom>
                  </pic:spPr>
                </pic:pic>
              </a:graphicData>
            </a:graphic>
          </wp:inline>
        </w:drawing>
      </w:r>
    </w:p>
    <w:p w14:paraId="2E2C2814"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61DD444" wp14:editId="01650D1F">
            <wp:extent cx="152400" cy="152400"/>
            <wp:effectExtent l="0" t="0" r="0" b="0"/>
            <wp:docPr id="210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Radar_Behavior</w:t>
      </w:r>
      <w:r w:rsidR="0004480F">
        <w:t>”</w:t>
      </w:r>
      <w:r w:rsidRPr="00294100">
        <w:t xml:space="preserve"> calling </w:t>
      </w:r>
      <w:r>
        <w:rPr>
          <w:noProof/>
        </w:rPr>
        <w:drawing>
          <wp:inline distT="0" distB="0" distL="0" distR="0" wp14:anchorId="1CB51EA1" wp14:editId="6B64BB16">
            <wp:extent cx="152400" cy="152400"/>
            <wp:effectExtent l="0" t="0" r="0" b="0"/>
            <wp:docPr id="2102"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Supply Power to Radar with IGN=OFF</w:t>
      </w:r>
      <w:r w:rsidR="0004480F">
        <w:t>”</w:t>
      </w:r>
    </w:p>
    <w:p w14:paraId="6F0A594F" w14:textId="77777777" w:rsidR="00306D37" w:rsidRDefault="00306D37" w:rsidP="00306D37">
      <w:pPr>
        <w:contextualSpacing/>
      </w:pPr>
    </w:p>
    <w:p w14:paraId="7B1127ED" w14:textId="77777777" w:rsidR="00F15706" w:rsidRDefault="00E60B64" w:rsidP="00783BCF">
      <w:pPr>
        <w:pStyle w:val="Heading3"/>
      </w:pPr>
      <w:r>
        <w:lastRenderedPageBreak/>
        <w:t>Function Interfaces</w:t>
      </w:r>
    </w:p>
    <w:p w14:paraId="5C35B598" w14:textId="77777777" w:rsidR="00A72B37" w:rsidRDefault="00A72B37" w:rsidP="00A72B37">
      <w:pPr>
        <w:pStyle w:val="Heading4"/>
      </w:pPr>
      <w:r w:rsidRPr="00F15706">
        <w:t>Logical Inputs</w:t>
      </w:r>
    </w:p>
    <w:p w14:paraId="138463DC" w14:textId="77777777" w:rsidR="00FF5F72" w:rsidRDefault="00FF5F72" w:rsidP="00A7465B">
      <w:pPr>
        <w:contextualSpacing/>
      </w:pPr>
    </w:p>
    <w:p w14:paraId="58F7A804" w14:textId="77777777" w:rsidR="00A7465B" w:rsidRDefault="00A7465B" w:rsidP="00A7465B">
      <w:pPr>
        <w:contextualSpacing/>
        <w:rPr>
          <w:color w:val="A6A6A6" w:themeColor="background1" w:themeShade="A6"/>
        </w:rPr>
      </w:pPr>
      <w:r w:rsidRPr="00FF5F72">
        <w:rPr>
          <w:color w:val="A6A6A6" w:themeColor="background1" w:themeShade="A6"/>
        </w:rPr>
        <w:t>No Logical Inputs specified.</w:t>
      </w:r>
    </w:p>
    <w:p w14:paraId="2FF58B07" w14:textId="77777777" w:rsidR="0036202F" w:rsidRDefault="0036202F" w:rsidP="00A7465B">
      <w:pPr>
        <w:contextualSpacing/>
      </w:pPr>
    </w:p>
    <w:p w14:paraId="79E362C2" w14:textId="77777777" w:rsidR="00A72B37" w:rsidRDefault="00A72B37" w:rsidP="00A72B37">
      <w:pPr>
        <w:pStyle w:val="Heading4"/>
      </w:pPr>
      <w:r>
        <w:t>Logical Outputs</w:t>
      </w:r>
    </w:p>
    <w:p w14:paraId="235096CD" w14:textId="77777777" w:rsidR="00FF5F72" w:rsidRDefault="00FF5F72" w:rsidP="00A7465B">
      <w:pPr>
        <w:contextualSpacing/>
      </w:pPr>
    </w:p>
    <w:p w14:paraId="65B606B8"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132CAF4B" w14:textId="77777777" w:rsidR="0036202F" w:rsidRPr="00FF5F72" w:rsidRDefault="0036202F" w:rsidP="00A7465B">
      <w:pPr>
        <w:contextualSpacing/>
        <w:rPr>
          <w:color w:val="A6A6A6" w:themeColor="background1" w:themeShade="A6"/>
        </w:rPr>
      </w:pPr>
    </w:p>
    <w:p w14:paraId="344D79AF" w14:textId="77777777" w:rsidR="00A72B37" w:rsidRDefault="00A72B37" w:rsidP="00A72B37">
      <w:pPr>
        <w:pStyle w:val="Heading4"/>
      </w:pPr>
      <w:r>
        <w:t>Logical</w:t>
      </w:r>
      <w:r w:rsidRPr="00F15706">
        <w:t xml:space="preserve"> Parameters</w:t>
      </w:r>
    </w:p>
    <w:p w14:paraId="1B41F336" w14:textId="77777777" w:rsidR="00A72B37" w:rsidRDefault="00A72B37" w:rsidP="00A72B37"/>
    <w:p w14:paraId="4C1C20C7"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5111BDE3" w14:textId="77777777" w:rsidTr="00EB7D77">
        <w:trPr>
          <w:trHeight w:val="211"/>
        </w:trPr>
        <w:tc>
          <w:tcPr>
            <w:tcW w:w="2689" w:type="dxa"/>
            <w:shd w:val="clear" w:color="auto" w:fill="D9D9D9" w:themeFill="background1" w:themeFillShade="D9"/>
            <w:noWrap/>
            <w:hideMark/>
          </w:tcPr>
          <w:p w14:paraId="6E225B0A"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70B8C4A"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2EEBBB11" w14:textId="77777777" w:rsidTr="00EB7D77">
        <w:trPr>
          <w:trHeight w:val="410"/>
        </w:trPr>
        <w:tc>
          <w:tcPr>
            <w:tcW w:w="2689" w:type="dxa"/>
            <w:noWrap/>
          </w:tcPr>
          <w:p w14:paraId="30AE807D"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3183F8C7"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22F6B7BB" w14:textId="77777777" w:rsidTr="00EB7D77">
        <w:trPr>
          <w:trHeight w:val="410"/>
        </w:trPr>
        <w:tc>
          <w:tcPr>
            <w:tcW w:w="2689" w:type="dxa"/>
            <w:noWrap/>
          </w:tcPr>
          <w:p w14:paraId="24744DAD"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CD498CD" w14:textId="77777777" w:rsidR="009649F4" w:rsidRPr="003F473D" w:rsidRDefault="009649F4" w:rsidP="00EB7D77">
            <w:pPr>
              <w:rPr>
                <w:rFonts w:cs="Arial"/>
                <w:color w:val="000000"/>
                <w:sz w:val="18"/>
                <w:szCs w:val="18"/>
              </w:rPr>
            </w:pPr>
          </w:p>
        </w:tc>
      </w:tr>
    </w:tbl>
    <w:p w14:paraId="6DF350CE" w14:textId="77777777" w:rsidR="009649F4" w:rsidRDefault="009649F4" w:rsidP="00A72B37"/>
    <w:p w14:paraId="2A6FE0CE" w14:textId="77777777" w:rsidR="00822913" w:rsidRDefault="00822913" w:rsidP="00822913">
      <w:pPr>
        <w:pStyle w:val="Heading3"/>
      </w:pPr>
      <w:r>
        <w:t>Function Modeling</w:t>
      </w:r>
    </w:p>
    <w:p w14:paraId="210FFCF4" w14:textId="77777777" w:rsidR="00EF5443" w:rsidRPr="00C75AE5" w:rsidRDefault="00EF5443" w:rsidP="00EF5443"/>
    <w:p w14:paraId="7D67E65E" w14:textId="77777777" w:rsidR="002D15F6" w:rsidRDefault="002D15F6" w:rsidP="0061324D">
      <w:pPr>
        <w:pStyle w:val="Heading4"/>
        <w:numPr>
          <w:ilvl w:val="3"/>
          <w:numId w:val="4"/>
        </w:numPr>
      </w:pPr>
      <w:r>
        <w:t>Use Cases</w:t>
      </w:r>
    </w:p>
    <w:p w14:paraId="15FD9A2A" w14:textId="77777777" w:rsidR="002D15F6" w:rsidRDefault="002D15F6" w:rsidP="002D15F6"/>
    <w:p w14:paraId="3D0FF408"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811A848" w14:textId="77777777" w:rsidR="009649F4" w:rsidRDefault="009649F4" w:rsidP="009649F4">
      <w:pPr>
        <w:pStyle w:val="Heading4"/>
        <w:numPr>
          <w:ilvl w:val="3"/>
          <w:numId w:val="4"/>
        </w:numPr>
      </w:pPr>
      <w:r>
        <w:t>State Charts</w:t>
      </w:r>
    </w:p>
    <w:p w14:paraId="48718FAC" w14:textId="77777777" w:rsidR="00195B38" w:rsidRDefault="00195B38" w:rsidP="00A76553">
      <w:pPr>
        <w:contextualSpacing/>
        <w:rPr>
          <w:color w:val="A6A6A6" w:themeColor="background1" w:themeShade="A6"/>
        </w:rPr>
      </w:pPr>
    </w:p>
    <w:p w14:paraId="47A19832"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1D58806C" w14:textId="77777777" w:rsidR="00A76553" w:rsidRPr="00FF5F72" w:rsidRDefault="00A76553" w:rsidP="00A76553">
      <w:pPr>
        <w:contextualSpacing/>
        <w:rPr>
          <w:color w:val="A6A6A6" w:themeColor="background1" w:themeShade="A6"/>
        </w:rPr>
      </w:pPr>
    </w:p>
    <w:p w14:paraId="674362EF" w14:textId="77777777" w:rsidR="00A76553" w:rsidRPr="00004083" w:rsidRDefault="00A76553" w:rsidP="00A76553">
      <w:pPr>
        <w:contextualSpacing/>
        <w:rPr>
          <w:rFonts w:cs="Arial"/>
        </w:rPr>
      </w:pPr>
    </w:p>
    <w:p w14:paraId="1F375167" w14:textId="77777777" w:rsidR="009649F4" w:rsidRDefault="009649F4" w:rsidP="009649F4">
      <w:pPr>
        <w:pStyle w:val="Heading4"/>
        <w:numPr>
          <w:ilvl w:val="3"/>
          <w:numId w:val="4"/>
        </w:numPr>
      </w:pPr>
      <w:r>
        <w:t>Activity Diagrams</w:t>
      </w:r>
    </w:p>
    <w:p w14:paraId="283AA972" w14:textId="77777777" w:rsidR="009649F4" w:rsidRDefault="009649F4" w:rsidP="009649F4"/>
    <w:p w14:paraId="6D8349C3"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60B1A564" w14:textId="77777777" w:rsidR="009649F4" w:rsidRPr="00FF5F72" w:rsidRDefault="009649F4" w:rsidP="009649F4">
      <w:pPr>
        <w:contextualSpacing/>
        <w:rPr>
          <w:color w:val="A6A6A6" w:themeColor="background1" w:themeShade="A6"/>
        </w:rPr>
      </w:pPr>
    </w:p>
    <w:p w14:paraId="1A22C85E" w14:textId="77777777" w:rsidR="009649F4" w:rsidRDefault="009649F4" w:rsidP="009649F4">
      <w:pPr>
        <w:pStyle w:val="Heading4"/>
        <w:numPr>
          <w:ilvl w:val="3"/>
          <w:numId w:val="4"/>
        </w:numPr>
      </w:pPr>
      <w:r>
        <w:t>Sequence Diagrams</w:t>
      </w:r>
    </w:p>
    <w:p w14:paraId="436D8C39" w14:textId="77777777" w:rsidR="00987D84" w:rsidRPr="00EB7D77" w:rsidRDefault="00987D84" w:rsidP="00EB7D77">
      <w:pPr>
        <w:rPr>
          <w:rStyle w:val="SubtleEmphasis"/>
          <w:i w:val="0"/>
          <w:iCs w:val="0"/>
          <w:color w:val="auto"/>
          <w:highlight w:val="green"/>
        </w:rPr>
      </w:pPr>
    </w:p>
    <w:p w14:paraId="5CA94AE2"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65AABAAF" w14:textId="77777777" w:rsidR="00987D84" w:rsidRDefault="00987D84" w:rsidP="00987D84"/>
    <w:p w14:paraId="61C8ABB5" w14:textId="77777777" w:rsidR="009649F4" w:rsidRDefault="009649F4" w:rsidP="009649F4"/>
    <w:p w14:paraId="6A701A50" w14:textId="77777777" w:rsidR="009649F4" w:rsidRDefault="009649F4" w:rsidP="009649F4">
      <w:pPr>
        <w:pStyle w:val="Heading4"/>
        <w:numPr>
          <w:ilvl w:val="3"/>
          <w:numId w:val="4"/>
        </w:numPr>
      </w:pPr>
      <w:r>
        <w:t>Decision Tables</w:t>
      </w:r>
    </w:p>
    <w:p w14:paraId="69AE6DEA" w14:textId="77777777" w:rsidR="009649F4" w:rsidRDefault="009649F4" w:rsidP="009649F4"/>
    <w:p w14:paraId="63BB97B3" w14:textId="77777777" w:rsidR="00F15706" w:rsidRDefault="00DA0800" w:rsidP="00822913">
      <w:pPr>
        <w:pStyle w:val="Heading3"/>
      </w:pPr>
      <w:r>
        <w:lastRenderedPageBreak/>
        <w:t>Function Requirements</w:t>
      </w:r>
    </w:p>
    <w:p w14:paraId="2EB7AB3C" w14:textId="77777777" w:rsidR="00F15706" w:rsidRDefault="00F15706" w:rsidP="00783BCF">
      <w:pPr>
        <w:pStyle w:val="Heading4"/>
      </w:pPr>
      <w:r>
        <w:t>Functional Requirements</w:t>
      </w:r>
    </w:p>
    <w:p w14:paraId="5730E447" w14:textId="77777777" w:rsidR="006E54B3" w:rsidRDefault="00F15706" w:rsidP="006E54B3">
      <w:pPr>
        <w:pStyle w:val="Heading5"/>
      </w:pPr>
      <w:r>
        <w:t>Normal Operation</w:t>
      </w:r>
    </w:p>
    <w:p w14:paraId="09B25C93" w14:textId="77777777" w:rsidR="005961D3" w:rsidRDefault="005961D3" w:rsidP="00BB6A63"/>
    <w:p w14:paraId="1A9632A5" w14:textId="77777777" w:rsidR="005961D3" w:rsidRDefault="005961D3" w:rsidP="005961D3">
      <w:pPr>
        <w:rPr>
          <w:color w:val="A6A6A6" w:themeColor="background1" w:themeShade="A6"/>
        </w:rPr>
      </w:pPr>
      <w:r>
        <w:rPr>
          <w:color w:val="A6A6A6" w:themeColor="background1" w:themeShade="A6"/>
        </w:rPr>
        <w:t>No Normal Operation Requirements specified.</w:t>
      </w:r>
    </w:p>
    <w:p w14:paraId="0F21A31C" w14:textId="77777777" w:rsidR="00F15706" w:rsidRDefault="00F15706" w:rsidP="00783BCF">
      <w:pPr>
        <w:pStyle w:val="Heading5"/>
      </w:pPr>
      <w:r>
        <w:t>Error Handling</w:t>
      </w:r>
    </w:p>
    <w:p w14:paraId="187B215F" w14:textId="77777777" w:rsidR="005961D3" w:rsidRDefault="005961D3" w:rsidP="00BB6A63"/>
    <w:p w14:paraId="46BBF5D4" w14:textId="77777777" w:rsidR="005961D3" w:rsidRDefault="005961D3" w:rsidP="005961D3">
      <w:pPr>
        <w:rPr>
          <w:color w:val="A6A6A6" w:themeColor="background1" w:themeShade="A6"/>
        </w:rPr>
      </w:pPr>
      <w:r>
        <w:rPr>
          <w:color w:val="A6A6A6" w:themeColor="background1" w:themeShade="A6"/>
        </w:rPr>
        <w:t>No Error Handling Requirements specified.</w:t>
      </w:r>
    </w:p>
    <w:p w14:paraId="33D2A853" w14:textId="77777777" w:rsidR="00DD7D94" w:rsidRDefault="00DD7D94" w:rsidP="00DD7D94">
      <w:pPr>
        <w:pStyle w:val="Heading4"/>
      </w:pPr>
      <w:r>
        <w:t>Non-Functional Requirements</w:t>
      </w:r>
    </w:p>
    <w:p w14:paraId="3390379E" w14:textId="77777777" w:rsidR="005961D3" w:rsidRDefault="005961D3" w:rsidP="00BB6A63"/>
    <w:p w14:paraId="3EB27C78" w14:textId="77777777" w:rsidR="005961D3" w:rsidRDefault="005961D3" w:rsidP="005961D3">
      <w:pPr>
        <w:rPr>
          <w:color w:val="A6A6A6" w:themeColor="background1" w:themeShade="A6"/>
        </w:rPr>
      </w:pPr>
      <w:r>
        <w:rPr>
          <w:color w:val="A6A6A6" w:themeColor="background1" w:themeShade="A6"/>
        </w:rPr>
        <w:t>No Non-Functional Requirements specified.</w:t>
      </w:r>
    </w:p>
    <w:p w14:paraId="605DD9CA" w14:textId="77777777" w:rsidR="00DF462B" w:rsidRDefault="00427220" w:rsidP="00DF462B">
      <w:pPr>
        <w:pStyle w:val="Heading4"/>
      </w:pPr>
      <w:r>
        <w:t>Functional</w:t>
      </w:r>
      <w:r w:rsidR="00DF462B">
        <w:t xml:space="preserve"> Safety Requirements</w:t>
      </w:r>
    </w:p>
    <w:p w14:paraId="0B78FE31" w14:textId="77777777" w:rsidR="00DF462B" w:rsidRDefault="00DF462B" w:rsidP="00DF462B">
      <w:pPr>
        <w:rPr>
          <w:highlight w:val="yellow"/>
        </w:rPr>
      </w:pPr>
    </w:p>
    <w:p w14:paraId="3BBC4F2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2366616" w14:textId="77777777" w:rsidR="00DD7D94" w:rsidRDefault="00DD7D94" w:rsidP="00DD7D94">
      <w:pPr>
        <w:pStyle w:val="Heading4"/>
      </w:pPr>
      <w:r>
        <w:t>Other Requirements</w:t>
      </w:r>
    </w:p>
    <w:p w14:paraId="3BF733AF" w14:textId="77777777" w:rsidR="00DD7D94" w:rsidRDefault="00DD7D94" w:rsidP="00DD7D94">
      <w:pPr>
        <w:pStyle w:val="Heading5"/>
      </w:pPr>
      <w:r>
        <w:t>Design Requirements</w:t>
      </w:r>
    </w:p>
    <w:p w14:paraId="15868450" w14:textId="77777777" w:rsidR="005961D3" w:rsidRDefault="005961D3" w:rsidP="00CA4A62"/>
    <w:p w14:paraId="648EAC54" w14:textId="77777777" w:rsidR="005961D3" w:rsidRDefault="005961D3" w:rsidP="005961D3">
      <w:pPr>
        <w:rPr>
          <w:color w:val="A6A6A6" w:themeColor="background1" w:themeShade="A6"/>
        </w:rPr>
      </w:pPr>
      <w:r>
        <w:rPr>
          <w:color w:val="A6A6A6" w:themeColor="background1" w:themeShade="A6"/>
        </w:rPr>
        <w:t>No Design Requirements specified.</w:t>
      </w:r>
    </w:p>
    <w:p w14:paraId="5076065B" w14:textId="77777777" w:rsidR="00CA4A62" w:rsidRDefault="00CA4A62" w:rsidP="00CA4A62">
      <w:pPr>
        <w:pStyle w:val="Heading4"/>
      </w:pPr>
      <w:r>
        <w:t>Uncategorized Requirements</w:t>
      </w:r>
    </w:p>
    <w:p w14:paraId="5ADEA3DA" w14:textId="77777777" w:rsidR="005961D3" w:rsidRDefault="005961D3" w:rsidP="00CA4A62"/>
    <w:p w14:paraId="2A40D763" w14:textId="77777777" w:rsidR="001F5E54" w:rsidRPr="0017445F" w:rsidRDefault="006E25A5" w:rsidP="001F5E54">
      <w:pPr>
        <w:pStyle w:val="RERequirement"/>
        <w:shd w:val="clear" w:color="auto" w:fill="F2F2F2" w:themeFill="background1" w:themeFillShade="F2"/>
      </w:pPr>
      <w:bookmarkStart w:id="208" w:name="_bbe65ed01c3a3c9747eb6512701d4439"/>
      <w:r>
        <w:t>R_Sent_Det_7</w:t>
      </w:r>
      <w:bookmarkEnd w:id="208"/>
      <w:r w:rsidR="00AE04B0">
        <w:t xml:space="preserve"> Battery of Radar System</w:t>
      </w:r>
    </w:p>
    <w:p w14:paraId="1493A7BE" w14:textId="77777777" w:rsidR="001F5E54" w:rsidRDefault="00AE04B0" w:rsidP="001F5E54">
      <w:pPr>
        <w:rPr>
          <w:rFonts w:cs="Arial"/>
        </w:rPr>
      </w:pPr>
      <w:r>
        <w:rPr>
          <w:rFonts w:cs="Arial"/>
        </w:rPr>
        <w:t>The bed detection system (radar/microphone/ML) shall have a dedicated battery power supply to prevent draining of the main vehicle battery (SIL).</w:t>
      </w:r>
    </w:p>
    <w:p w14:paraId="7F96CF0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BC882C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9149C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R_Sent_Det_7</w:t>
            </w:r>
          </w:p>
        </w:tc>
      </w:tr>
      <w:tr w:rsidR="001F5E54" w:rsidRPr="00FD127C" w14:paraId="496C3E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4EEA0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76176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Current draw of radar system necessitaes a seperate battery</w:t>
            </w:r>
          </w:p>
        </w:tc>
      </w:tr>
      <w:tr w:rsidR="001F5E54" w:rsidRPr="00FD127C" w14:paraId="174F9C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9E19A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4B498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1DD20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43F96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C2CA71" w14:textId="77777777" w:rsidR="00E77D14" w:rsidRDefault="00E77D14"/>
        </w:tc>
      </w:tr>
      <w:tr w:rsidR="001F5E54" w:rsidRPr="00FD127C" w14:paraId="2E0DC6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33B07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060F1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7DA5D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511E8C" w14:textId="77777777" w:rsidR="00E77D14" w:rsidRDefault="00E77D14"/>
        </w:tc>
      </w:tr>
      <w:tr w:rsidR="001F5E54" w:rsidRPr="00FD127C" w14:paraId="6A8EFA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75230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CE29C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26A33F8" wp14:editId="0F585B6E">
                  <wp:extent cx="152400" cy="152400"/>
                  <wp:effectExtent l="0" t="0" r="0" b="0"/>
                  <wp:docPr id="2104"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R_F_Sentinel_00007 Intrusion Detection - Radar (Bed Area)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2657E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079FEC" w14:textId="77777777" w:rsidR="00E77D14" w:rsidRDefault="00E77D14"/>
        </w:tc>
      </w:tr>
      <w:tr w:rsidR="001F5E54" w:rsidRPr="00FD127C" w14:paraId="43BAD2B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2CCB3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7C6766"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97A84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F2E6B"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44800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F19A58" w14:textId="77777777" w:rsidR="00E77D14" w:rsidRDefault="00E77D14"/>
        </w:tc>
      </w:tr>
      <w:tr w:rsidR="001F5E54" w:rsidRPr="00FD127C" w14:paraId="4062056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33CCBD" w14:textId="77777777" w:rsidR="001F5E54" w:rsidRPr="00FD127C" w:rsidRDefault="0052661D" w:rsidP="00A84EEF">
            <w:pPr>
              <w:rPr>
                <w:rFonts w:cs="Arial"/>
                <w:bCs/>
                <w:color w:val="808080" w:themeColor="background1" w:themeShade="80"/>
                <w:sz w:val="16"/>
                <w:szCs w:val="14"/>
              </w:rPr>
            </w:pPr>
            <w:hyperlink r:id="rId23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42695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CF2F9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B7728C0" w14:textId="77777777" w:rsidR="000D7866" w:rsidRPr="00E47D48" w:rsidRDefault="000D7866" w:rsidP="00E47D48">
      <w:pPr>
        <w:rPr>
          <w:color w:val="FF0000"/>
        </w:rPr>
      </w:pPr>
    </w:p>
    <w:p w14:paraId="756314C7" w14:textId="77777777" w:rsidR="009C1EEC" w:rsidRDefault="000D732E" w:rsidP="0061324D">
      <w:pPr>
        <w:pStyle w:val="Heading2"/>
        <w:numPr>
          <w:ilvl w:val="1"/>
          <w:numId w:val="4"/>
        </w:numPr>
      </w:pPr>
      <w:r>
        <w:t xml:space="preserve">Logical Function </w:t>
      </w:r>
      <w:r>
        <w:rPr>
          <w:noProof/>
        </w:rPr>
        <w:drawing>
          <wp:inline distT="0" distB="0" distL="0" distR="0" wp14:anchorId="4BB8567D" wp14:editId="79DAD6D8">
            <wp:extent cx="152400" cy="152400"/>
            <wp:effectExtent l="0" t="0" r="0" b="0"/>
            <wp:docPr id="2106"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 name="-3780165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09" w:name="_2bb879bceb38d6f1d4ee3bd0c8f84b11"/>
      <w:r w:rsidR="008E73AE">
        <w:t>Check to see if USB memory device installed and inform user if not</w:t>
      </w:r>
      <w:bookmarkEnd w:id="209"/>
    </w:p>
    <w:p w14:paraId="75211DFC" w14:textId="77777777" w:rsidR="0061785D" w:rsidRDefault="0061785D" w:rsidP="00783BCF">
      <w:pPr>
        <w:pStyle w:val="Heading3"/>
      </w:pPr>
      <w:r>
        <w:t xml:space="preserve">Function </w:t>
      </w:r>
      <w:r w:rsidR="00283752">
        <w:t>Overview</w:t>
      </w:r>
    </w:p>
    <w:p w14:paraId="12884AF4" w14:textId="77777777" w:rsidR="00427220" w:rsidRDefault="000D732E" w:rsidP="00427220">
      <w:pPr>
        <w:pStyle w:val="Heading4"/>
      </w:pPr>
      <w:r>
        <w:t xml:space="preserve">Function </w:t>
      </w:r>
      <w:r w:rsidR="00283752">
        <w:t>Description</w:t>
      </w:r>
    </w:p>
    <w:p w14:paraId="11B0369B" w14:textId="77777777" w:rsidR="00794B45" w:rsidRDefault="00794B45" w:rsidP="009C1EEC">
      <w:pPr>
        <w:contextualSpacing/>
      </w:pPr>
    </w:p>
    <w:p w14:paraId="302B821F" w14:textId="77777777" w:rsidR="00AC0C92" w:rsidRDefault="00AC0C92" w:rsidP="009C1EEC">
      <w:pPr>
        <w:contextualSpacing/>
      </w:pPr>
      <w:r>
        <w:t>Function is allocated to:</w:t>
      </w:r>
    </w:p>
    <w:p w14:paraId="102BA061" w14:textId="77777777" w:rsidR="00AC0C92" w:rsidRDefault="00604AF5" w:rsidP="0061324D">
      <w:pPr>
        <w:pStyle w:val="ListParagraph"/>
        <w:numPr>
          <w:ilvl w:val="0"/>
          <w:numId w:val="13"/>
        </w:numPr>
        <w:contextualSpacing/>
      </w:pPr>
      <w:r>
        <w:rPr>
          <w:noProof/>
        </w:rPr>
        <w:drawing>
          <wp:inline distT="0" distB="0" distL="0" distR="0" wp14:anchorId="5B7109B6" wp14:editId="1A8E8507">
            <wp:extent cx="152400" cy="152400"/>
            <wp:effectExtent l="0" t="0" r="0" b="0"/>
            <wp:docPr id="2108"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Check if USB is usable for Sentinel recording</w:t>
      </w:r>
      <w:r>
        <w:t xml:space="preserve"> &lt;&lt;Physical&gt;&gt;</w:t>
      </w:r>
    </w:p>
    <w:p w14:paraId="74B456CB" w14:textId="77777777" w:rsidR="00AC0C92" w:rsidRDefault="00604AF5" w:rsidP="0061324D">
      <w:pPr>
        <w:pStyle w:val="ListParagraph"/>
        <w:numPr>
          <w:ilvl w:val="0"/>
          <w:numId w:val="13"/>
        </w:numPr>
        <w:contextualSpacing/>
      </w:pPr>
      <w:r>
        <w:rPr>
          <w:noProof/>
        </w:rPr>
        <w:drawing>
          <wp:inline distT="0" distB="0" distL="0" distR="0" wp14:anchorId="68922552" wp14:editId="49AEBB71">
            <wp:extent cx="152400" cy="152400"/>
            <wp:effectExtent l="0" t="0" r="0" b="0"/>
            <wp:docPr id="2110"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HMI provider</w:t>
      </w:r>
      <w:r>
        <w:t xml:space="preserve"> &lt;&lt;Logical&gt;&gt;</w:t>
      </w:r>
    </w:p>
    <w:p w14:paraId="4572945E" w14:textId="77777777" w:rsidR="00794B45" w:rsidRDefault="00794B45" w:rsidP="009C1EEC">
      <w:pPr>
        <w:contextualSpacing/>
      </w:pPr>
    </w:p>
    <w:p w14:paraId="57B2C645" w14:textId="77777777" w:rsidR="009C1EEC" w:rsidRDefault="009C1EEC" w:rsidP="009C1EEC">
      <w:pPr>
        <w:contextualSpacing/>
      </w:pPr>
      <w:r w:rsidRPr="00A554C4">
        <w:t>Check to see if USB memory device installed and inform user if not.</w:t>
      </w:r>
    </w:p>
    <w:p w14:paraId="006D2308" w14:textId="77777777" w:rsidR="00282E2C" w:rsidRDefault="000D732E" w:rsidP="00FD32A2">
      <w:pPr>
        <w:pStyle w:val="Heading4"/>
      </w:pPr>
      <w:r>
        <w:lastRenderedPageBreak/>
        <w:t xml:space="preserve">Function </w:t>
      </w:r>
      <w:r w:rsidR="00282E2C">
        <w:t>Variants</w:t>
      </w:r>
    </w:p>
    <w:p w14:paraId="75E594D6" w14:textId="77777777" w:rsidR="00282E2C" w:rsidRDefault="00282E2C" w:rsidP="00282E2C"/>
    <w:p w14:paraId="038BD906"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3B7D14A0" w14:textId="77777777" w:rsidTr="00EB7D77">
        <w:trPr>
          <w:trHeight w:val="314"/>
        </w:trPr>
        <w:tc>
          <w:tcPr>
            <w:tcW w:w="2523" w:type="dxa"/>
            <w:shd w:val="clear" w:color="auto" w:fill="D9D9D9" w:themeFill="background1" w:themeFillShade="D9"/>
          </w:tcPr>
          <w:p w14:paraId="27115CD3"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6022D37B"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31804CE"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6C35038F" w14:textId="77777777" w:rsidTr="00EB7D77">
        <w:trPr>
          <w:trHeight w:val="198"/>
        </w:trPr>
        <w:tc>
          <w:tcPr>
            <w:tcW w:w="2523" w:type="dxa"/>
          </w:tcPr>
          <w:p w14:paraId="488D0408"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64E092CD" w14:textId="77777777" w:rsidR="000D732E" w:rsidRPr="009E3B7C" w:rsidRDefault="000D732E" w:rsidP="00EB7D77">
            <w:pPr>
              <w:overflowPunct/>
              <w:autoSpaceDE/>
              <w:autoSpaceDN/>
              <w:adjustRightInd/>
              <w:textAlignment w:val="center"/>
              <w:rPr>
                <w:rFonts w:cs="Arial"/>
              </w:rPr>
            </w:pPr>
          </w:p>
        </w:tc>
        <w:tc>
          <w:tcPr>
            <w:tcW w:w="2551" w:type="dxa"/>
          </w:tcPr>
          <w:p w14:paraId="166CB1E5" w14:textId="77777777" w:rsidR="000D732E" w:rsidRDefault="000D732E" w:rsidP="00EB7D77">
            <w:pPr>
              <w:rPr>
                <w:rFonts w:cs="Arial"/>
                <w:lang w:val="en-GB"/>
              </w:rPr>
            </w:pPr>
            <w:r>
              <w:rPr>
                <w:rFonts w:cs="Arial"/>
                <w:lang w:val="en-GB"/>
              </w:rPr>
              <w:t xml:space="preserve">e.g. ExtLightTechnology = LED </w:t>
            </w:r>
          </w:p>
          <w:p w14:paraId="62F1557D" w14:textId="77777777" w:rsidR="000D732E" w:rsidRDefault="000D732E" w:rsidP="00EB7D77">
            <w:pPr>
              <w:rPr>
                <w:rFonts w:cs="Arial"/>
                <w:lang w:val="en-GB"/>
              </w:rPr>
            </w:pPr>
            <w:r>
              <w:rPr>
                <w:rFonts w:cs="Arial"/>
                <w:lang w:val="en-GB"/>
              </w:rPr>
              <w:t>OR</w:t>
            </w:r>
          </w:p>
          <w:p w14:paraId="5F697832" w14:textId="77777777" w:rsidR="000D732E" w:rsidRPr="005A344A" w:rsidRDefault="000D732E" w:rsidP="00EB7D77">
            <w:pPr>
              <w:rPr>
                <w:rFonts w:cs="Arial"/>
                <w:lang w:val="en-GB"/>
              </w:rPr>
            </w:pPr>
            <w:r>
              <w:rPr>
                <w:rFonts w:cs="Arial"/>
                <w:lang w:val="en-GB"/>
              </w:rPr>
              <w:t>ExtLightTechnology = Xenon</w:t>
            </w:r>
          </w:p>
        </w:tc>
      </w:tr>
    </w:tbl>
    <w:p w14:paraId="48D66648" w14:textId="77777777" w:rsidR="000D732E" w:rsidRPr="005067FC" w:rsidRDefault="000D732E" w:rsidP="00282E2C">
      <w:pPr>
        <w:rPr>
          <w:i/>
          <w:color w:val="A6A6A6" w:themeColor="background1" w:themeShade="A6"/>
        </w:rPr>
      </w:pPr>
    </w:p>
    <w:p w14:paraId="641EB032" w14:textId="77777777" w:rsidR="00427220" w:rsidRDefault="00427220" w:rsidP="00FD32A2">
      <w:pPr>
        <w:pStyle w:val="Heading4"/>
      </w:pPr>
      <w:r>
        <w:t>Input Requirements</w:t>
      </w:r>
      <w:r w:rsidR="000D732E">
        <w:t>/Documents</w:t>
      </w:r>
    </w:p>
    <w:p w14:paraId="085A586B"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5BC70147" w14:textId="77777777" w:rsidTr="00656A21">
        <w:trPr>
          <w:trHeight w:val="20"/>
        </w:trPr>
        <w:tc>
          <w:tcPr>
            <w:tcW w:w="1561" w:type="dxa"/>
            <w:shd w:val="clear" w:color="auto" w:fill="D9D9D9" w:themeFill="background1" w:themeFillShade="D9"/>
          </w:tcPr>
          <w:p w14:paraId="0CFEA3B7"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1FDB68B7" w14:textId="77777777" w:rsidR="000D732E" w:rsidRDefault="000D732E" w:rsidP="00EB7D77">
            <w:pPr>
              <w:rPr>
                <w:rFonts w:ascii="Helvetica" w:hAnsi="Helvetica" w:cs="Helvetica"/>
                <w:sz w:val="16"/>
              </w:rPr>
            </w:pPr>
          </w:p>
          <w:p w14:paraId="3F4D0807"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0939BC54"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06FA9672"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566A422B" w14:textId="77777777" w:rsidR="000D732E" w:rsidRDefault="000D732E" w:rsidP="00EB7D77">
            <w:pPr>
              <w:rPr>
                <w:rFonts w:ascii="Helvetica" w:hAnsi="Helvetica" w:cs="Helvetica"/>
                <w:b/>
              </w:rPr>
            </w:pPr>
            <w:r>
              <w:rPr>
                <w:rFonts w:ascii="Helvetica" w:hAnsi="Helvetica" w:cs="Helvetica"/>
                <w:b/>
              </w:rPr>
              <w:t>Derived Requirement</w:t>
            </w:r>
          </w:p>
          <w:p w14:paraId="457952A6" w14:textId="77777777" w:rsidR="000D732E" w:rsidRDefault="000D732E" w:rsidP="00EB7D77">
            <w:pPr>
              <w:rPr>
                <w:rFonts w:ascii="Helvetica" w:hAnsi="Helvetica" w:cs="Helvetica"/>
                <w:sz w:val="16"/>
              </w:rPr>
            </w:pPr>
          </w:p>
          <w:p w14:paraId="5A647AC7"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2B9C8EFB" w14:textId="77777777" w:rsidTr="00656A21">
        <w:trPr>
          <w:trHeight w:val="20"/>
        </w:trPr>
        <w:tc>
          <w:tcPr>
            <w:tcW w:w="10211" w:type="dxa"/>
            <w:gridSpan w:val="4"/>
            <w:shd w:val="clear" w:color="auto" w:fill="F2F2F2" w:themeFill="background1" w:themeFillShade="F2"/>
          </w:tcPr>
          <w:p w14:paraId="7C88EA97"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4C133E39" w14:textId="77777777" w:rsidTr="00656A21">
        <w:trPr>
          <w:trHeight w:val="20"/>
        </w:trPr>
        <w:tc>
          <w:tcPr>
            <w:tcW w:w="1561" w:type="dxa"/>
          </w:tcPr>
          <w:p w14:paraId="3025EADB" w14:textId="77777777" w:rsidR="000D732E" w:rsidRPr="00D410AE" w:rsidRDefault="000D732E" w:rsidP="00EB7D77">
            <w:pPr>
              <w:rPr>
                <w:rFonts w:cs="Arial"/>
              </w:rPr>
            </w:pPr>
          </w:p>
        </w:tc>
        <w:tc>
          <w:tcPr>
            <w:tcW w:w="2694" w:type="dxa"/>
          </w:tcPr>
          <w:p w14:paraId="39AFABD3" w14:textId="77777777" w:rsidR="000D732E" w:rsidRDefault="000D732E" w:rsidP="00EB7D77">
            <w:pPr>
              <w:rPr>
                <w:rFonts w:cs="Arial"/>
              </w:rPr>
            </w:pPr>
            <w:r>
              <w:rPr>
                <w:rFonts w:cs="Arial"/>
              </w:rPr>
              <w:t>&lt;Example:</w:t>
            </w:r>
          </w:p>
          <w:p w14:paraId="235F9672" w14:textId="77777777" w:rsidR="000D732E" w:rsidRPr="00D410AE" w:rsidRDefault="000D732E" w:rsidP="00EB7D77">
            <w:pPr>
              <w:rPr>
                <w:rFonts w:cs="Arial"/>
              </w:rPr>
            </w:pPr>
            <w:r>
              <w:rPr>
                <w:rFonts w:cs="Arial"/>
              </w:rPr>
              <w:t>id + title of relevant Feature Docs&gt;</w:t>
            </w:r>
          </w:p>
        </w:tc>
        <w:tc>
          <w:tcPr>
            <w:tcW w:w="2694" w:type="dxa"/>
          </w:tcPr>
          <w:p w14:paraId="251B5042" w14:textId="77777777" w:rsidR="000D732E" w:rsidRPr="00D410AE" w:rsidRDefault="000D732E" w:rsidP="00EB7D77">
            <w:pPr>
              <w:rPr>
                <w:rFonts w:cs="Arial"/>
              </w:rPr>
            </w:pPr>
            <w:r>
              <w:rPr>
                <w:rFonts w:cs="Arial"/>
              </w:rPr>
              <w:t>&lt;Example: “Requirements of Feature …”&gt;</w:t>
            </w:r>
          </w:p>
        </w:tc>
        <w:tc>
          <w:tcPr>
            <w:tcW w:w="3262" w:type="dxa"/>
          </w:tcPr>
          <w:p w14:paraId="23E2BA56"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31"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6CB4C97F" w14:textId="77777777" w:rsidTr="00656A21">
        <w:trPr>
          <w:trHeight w:val="20"/>
        </w:trPr>
        <w:tc>
          <w:tcPr>
            <w:tcW w:w="1561" w:type="dxa"/>
          </w:tcPr>
          <w:p w14:paraId="1946E767" w14:textId="77777777" w:rsidR="000D732E" w:rsidRPr="00D410AE" w:rsidRDefault="000D732E" w:rsidP="00EB7D77">
            <w:pPr>
              <w:rPr>
                <w:rFonts w:cs="Arial"/>
              </w:rPr>
            </w:pPr>
          </w:p>
        </w:tc>
        <w:tc>
          <w:tcPr>
            <w:tcW w:w="2694" w:type="dxa"/>
          </w:tcPr>
          <w:p w14:paraId="502813F6" w14:textId="77777777" w:rsidR="000D732E" w:rsidRDefault="000D732E" w:rsidP="00EB7D77">
            <w:pPr>
              <w:rPr>
                <w:rFonts w:cs="Arial"/>
              </w:rPr>
            </w:pPr>
          </w:p>
        </w:tc>
        <w:tc>
          <w:tcPr>
            <w:tcW w:w="2694" w:type="dxa"/>
          </w:tcPr>
          <w:p w14:paraId="2C92B164" w14:textId="77777777" w:rsidR="000D732E" w:rsidRDefault="000D732E" w:rsidP="00EB7D77">
            <w:pPr>
              <w:rPr>
                <w:rFonts w:cs="Arial"/>
              </w:rPr>
            </w:pPr>
          </w:p>
        </w:tc>
        <w:tc>
          <w:tcPr>
            <w:tcW w:w="3262" w:type="dxa"/>
          </w:tcPr>
          <w:p w14:paraId="12AC07D2" w14:textId="77777777" w:rsidR="000D732E" w:rsidRDefault="000D732E" w:rsidP="00EB7D77">
            <w:pPr>
              <w:rPr>
                <w:rFonts w:cs="Arial"/>
              </w:rPr>
            </w:pPr>
          </w:p>
        </w:tc>
      </w:tr>
      <w:tr w:rsidR="000D732E" w:rsidRPr="007C20FA" w14:paraId="7BA6296D" w14:textId="77777777" w:rsidTr="00656A21">
        <w:trPr>
          <w:trHeight w:val="20"/>
        </w:trPr>
        <w:tc>
          <w:tcPr>
            <w:tcW w:w="10211" w:type="dxa"/>
            <w:gridSpan w:val="4"/>
            <w:shd w:val="clear" w:color="auto" w:fill="F2F2F2" w:themeFill="background1" w:themeFillShade="F2"/>
          </w:tcPr>
          <w:p w14:paraId="6EA2EE8A"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2665ADD5" w14:textId="77777777" w:rsidTr="00656A21">
        <w:trPr>
          <w:trHeight w:val="20"/>
        </w:trPr>
        <w:tc>
          <w:tcPr>
            <w:tcW w:w="1561" w:type="dxa"/>
          </w:tcPr>
          <w:p w14:paraId="30904032" w14:textId="77777777" w:rsidR="000D732E" w:rsidRPr="00D410AE" w:rsidRDefault="000D732E" w:rsidP="00EB7D77">
            <w:pPr>
              <w:rPr>
                <w:rFonts w:cs="Arial"/>
              </w:rPr>
            </w:pPr>
          </w:p>
        </w:tc>
        <w:tc>
          <w:tcPr>
            <w:tcW w:w="2694" w:type="dxa"/>
          </w:tcPr>
          <w:p w14:paraId="28FB92E9" w14:textId="77777777" w:rsidR="000D732E" w:rsidRPr="00D410AE" w:rsidRDefault="000D732E" w:rsidP="00EB7D77">
            <w:pPr>
              <w:rPr>
                <w:rFonts w:cs="Arial"/>
              </w:rPr>
            </w:pPr>
            <w:r>
              <w:rPr>
                <w:rFonts w:cs="Arial"/>
              </w:rPr>
              <w:t>&lt;Example: some SDS (requirement)&gt;</w:t>
            </w:r>
          </w:p>
        </w:tc>
        <w:tc>
          <w:tcPr>
            <w:tcW w:w="2694" w:type="dxa"/>
          </w:tcPr>
          <w:p w14:paraId="563FB8D4" w14:textId="77777777" w:rsidR="000D732E" w:rsidRPr="00D410AE" w:rsidRDefault="000D732E" w:rsidP="00EB7D77">
            <w:pPr>
              <w:rPr>
                <w:rFonts w:cs="Arial"/>
              </w:rPr>
            </w:pPr>
          </w:p>
        </w:tc>
        <w:tc>
          <w:tcPr>
            <w:tcW w:w="3262" w:type="dxa"/>
          </w:tcPr>
          <w:p w14:paraId="65A28218" w14:textId="77777777" w:rsidR="000D732E" w:rsidRDefault="000D732E" w:rsidP="00EB7D77">
            <w:pPr>
              <w:rPr>
                <w:rFonts w:cs="Arial"/>
              </w:rPr>
            </w:pPr>
          </w:p>
        </w:tc>
      </w:tr>
      <w:tr w:rsidR="000D732E" w:rsidRPr="007C20FA" w14:paraId="7B322ACC" w14:textId="77777777" w:rsidTr="00656A21">
        <w:trPr>
          <w:trHeight w:val="20"/>
        </w:trPr>
        <w:tc>
          <w:tcPr>
            <w:tcW w:w="1561" w:type="dxa"/>
          </w:tcPr>
          <w:p w14:paraId="25CA996D" w14:textId="77777777" w:rsidR="000D732E" w:rsidRDefault="000D732E" w:rsidP="00EB7D77">
            <w:pPr>
              <w:rPr>
                <w:rFonts w:cs="Arial"/>
              </w:rPr>
            </w:pPr>
          </w:p>
        </w:tc>
        <w:tc>
          <w:tcPr>
            <w:tcW w:w="2694" w:type="dxa"/>
          </w:tcPr>
          <w:p w14:paraId="686CA44A" w14:textId="77777777" w:rsidR="000D732E" w:rsidRDefault="000D732E" w:rsidP="00EB7D77">
            <w:pPr>
              <w:rPr>
                <w:rFonts w:cs="Arial"/>
              </w:rPr>
            </w:pPr>
          </w:p>
        </w:tc>
        <w:tc>
          <w:tcPr>
            <w:tcW w:w="2694" w:type="dxa"/>
          </w:tcPr>
          <w:p w14:paraId="2AE7A5D7" w14:textId="77777777" w:rsidR="000D732E" w:rsidRDefault="000D732E" w:rsidP="00EB7D77">
            <w:pPr>
              <w:rPr>
                <w:rFonts w:cs="Arial"/>
              </w:rPr>
            </w:pPr>
          </w:p>
        </w:tc>
        <w:tc>
          <w:tcPr>
            <w:tcW w:w="3262" w:type="dxa"/>
          </w:tcPr>
          <w:p w14:paraId="13D205B8" w14:textId="77777777" w:rsidR="000D732E" w:rsidRDefault="000D732E" w:rsidP="00EB7D77">
            <w:pPr>
              <w:rPr>
                <w:rFonts w:cs="Arial"/>
              </w:rPr>
            </w:pPr>
          </w:p>
        </w:tc>
      </w:tr>
      <w:tr w:rsidR="000D732E" w:rsidRPr="007C20FA" w14:paraId="0B11F1FC" w14:textId="77777777" w:rsidTr="00656A21">
        <w:trPr>
          <w:trHeight w:val="20"/>
        </w:trPr>
        <w:tc>
          <w:tcPr>
            <w:tcW w:w="10211" w:type="dxa"/>
            <w:gridSpan w:val="4"/>
            <w:shd w:val="clear" w:color="auto" w:fill="F2F2F2" w:themeFill="background1" w:themeFillShade="F2"/>
          </w:tcPr>
          <w:p w14:paraId="4EA0D4D6"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01F68B08" w14:textId="77777777" w:rsidTr="00656A21">
        <w:trPr>
          <w:trHeight w:val="20"/>
        </w:trPr>
        <w:tc>
          <w:tcPr>
            <w:tcW w:w="1561" w:type="dxa"/>
          </w:tcPr>
          <w:p w14:paraId="4A7CF4A9" w14:textId="77777777" w:rsidR="000D732E" w:rsidRPr="00D410AE" w:rsidRDefault="000D732E" w:rsidP="00EB7D77">
            <w:pPr>
              <w:rPr>
                <w:rFonts w:cs="Arial"/>
              </w:rPr>
            </w:pPr>
          </w:p>
        </w:tc>
        <w:tc>
          <w:tcPr>
            <w:tcW w:w="2694" w:type="dxa"/>
          </w:tcPr>
          <w:p w14:paraId="36C2E65D" w14:textId="77777777" w:rsidR="000D732E" w:rsidRPr="00D410AE" w:rsidRDefault="000D732E" w:rsidP="00EB7D77">
            <w:pPr>
              <w:rPr>
                <w:rFonts w:cs="Arial"/>
              </w:rPr>
            </w:pPr>
          </w:p>
        </w:tc>
        <w:tc>
          <w:tcPr>
            <w:tcW w:w="2694" w:type="dxa"/>
          </w:tcPr>
          <w:p w14:paraId="6E0C57FF" w14:textId="77777777" w:rsidR="000D732E" w:rsidRPr="00D410AE" w:rsidRDefault="000D732E" w:rsidP="00EB7D77">
            <w:pPr>
              <w:rPr>
                <w:rFonts w:cs="Arial"/>
              </w:rPr>
            </w:pPr>
          </w:p>
        </w:tc>
        <w:tc>
          <w:tcPr>
            <w:tcW w:w="3262" w:type="dxa"/>
          </w:tcPr>
          <w:p w14:paraId="6A98C626" w14:textId="77777777" w:rsidR="000D732E" w:rsidRPr="00D410AE" w:rsidRDefault="000D732E" w:rsidP="00EB7D77">
            <w:pPr>
              <w:rPr>
                <w:rFonts w:cs="Arial"/>
              </w:rPr>
            </w:pPr>
          </w:p>
        </w:tc>
      </w:tr>
      <w:tr w:rsidR="000D732E" w:rsidRPr="007C20FA" w14:paraId="4313D710" w14:textId="77777777" w:rsidTr="00656A21">
        <w:trPr>
          <w:trHeight w:val="20"/>
        </w:trPr>
        <w:tc>
          <w:tcPr>
            <w:tcW w:w="10211" w:type="dxa"/>
            <w:gridSpan w:val="4"/>
            <w:shd w:val="clear" w:color="auto" w:fill="F2F2F2" w:themeFill="background1" w:themeFillShade="F2"/>
          </w:tcPr>
          <w:p w14:paraId="6A40629B"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27D5E32A" w14:textId="77777777" w:rsidTr="00656A21">
        <w:trPr>
          <w:trHeight w:val="20"/>
        </w:trPr>
        <w:tc>
          <w:tcPr>
            <w:tcW w:w="1561" w:type="dxa"/>
          </w:tcPr>
          <w:p w14:paraId="6B2E49DE" w14:textId="77777777" w:rsidR="000D732E" w:rsidRPr="00D410AE" w:rsidRDefault="000D732E" w:rsidP="00EB7D77">
            <w:pPr>
              <w:rPr>
                <w:rFonts w:cs="Arial"/>
              </w:rPr>
            </w:pPr>
          </w:p>
        </w:tc>
        <w:tc>
          <w:tcPr>
            <w:tcW w:w="2694" w:type="dxa"/>
          </w:tcPr>
          <w:p w14:paraId="69D4A74E" w14:textId="77777777" w:rsidR="000D732E" w:rsidRPr="00D410AE" w:rsidRDefault="000D732E" w:rsidP="00EB7D77">
            <w:pPr>
              <w:rPr>
                <w:rFonts w:cs="Arial"/>
              </w:rPr>
            </w:pPr>
          </w:p>
        </w:tc>
        <w:tc>
          <w:tcPr>
            <w:tcW w:w="2694" w:type="dxa"/>
          </w:tcPr>
          <w:p w14:paraId="1E235DA3" w14:textId="77777777" w:rsidR="000D732E" w:rsidRPr="00D410AE" w:rsidRDefault="000D732E" w:rsidP="00EB7D77">
            <w:pPr>
              <w:rPr>
                <w:rFonts w:cs="Arial"/>
              </w:rPr>
            </w:pPr>
          </w:p>
        </w:tc>
        <w:tc>
          <w:tcPr>
            <w:tcW w:w="3262" w:type="dxa"/>
          </w:tcPr>
          <w:p w14:paraId="4DCC0B2F" w14:textId="77777777" w:rsidR="000D732E" w:rsidRPr="00D410AE" w:rsidRDefault="000D732E" w:rsidP="00EB7D77">
            <w:pPr>
              <w:rPr>
                <w:rFonts w:cs="Arial"/>
              </w:rPr>
            </w:pPr>
          </w:p>
        </w:tc>
      </w:tr>
      <w:tr w:rsidR="000D732E" w:rsidRPr="007C20FA" w14:paraId="54DE1EB1" w14:textId="77777777" w:rsidTr="00656A21">
        <w:trPr>
          <w:trHeight w:val="20"/>
        </w:trPr>
        <w:tc>
          <w:tcPr>
            <w:tcW w:w="10211" w:type="dxa"/>
            <w:gridSpan w:val="4"/>
            <w:shd w:val="clear" w:color="auto" w:fill="F2F2F2" w:themeFill="background1" w:themeFillShade="F2"/>
          </w:tcPr>
          <w:p w14:paraId="53789AF9"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2034545F" w14:textId="77777777" w:rsidTr="00656A21">
        <w:trPr>
          <w:trHeight w:val="20"/>
        </w:trPr>
        <w:tc>
          <w:tcPr>
            <w:tcW w:w="1561" w:type="dxa"/>
          </w:tcPr>
          <w:p w14:paraId="684C5D24" w14:textId="77777777" w:rsidR="000D732E" w:rsidRPr="00D410AE" w:rsidRDefault="000D732E" w:rsidP="00EB7D77">
            <w:pPr>
              <w:rPr>
                <w:rFonts w:cs="Arial"/>
              </w:rPr>
            </w:pPr>
          </w:p>
        </w:tc>
        <w:tc>
          <w:tcPr>
            <w:tcW w:w="2694" w:type="dxa"/>
          </w:tcPr>
          <w:p w14:paraId="549E1D0C" w14:textId="77777777" w:rsidR="000D732E" w:rsidRDefault="000D732E" w:rsidP="00EB7D77">
            <w:pPr>
              <w:rPr>
                <w:rFonts w:cs="Arial"/>
              </w:rPr>
            </w:pPr>
          </w:p>
        </w:tc>
        <w:tc>
          <w:tcPr>
            <w:tcW w:w="2694" w:type="dxa"/>
          </w:tcPr>
          <w:p w14:paraId="50CD2F93" w14:textId="77777777" w:rsidR="000D732E" w:rsidRPr="00D410AE" w:rsidRDefault="000D732E" w:rsidP="00EB7D77">
            <w:pPr>
              <w:rPr>
                <w:rFonts w:cs="Arial"/>
              </w:rPr>
            </w:pPr>
          </w:p>
        </w:tc>
        <w:tc>
          <w:tcPr>
            <w:tcW w:w="3262" w:type="dxa"/>
          </w:tcPr>
          <w:p w14:paraId="6AA6E88D" w14:textId="77777777" w:rsidR="000D732E" w:rsidRPr="00D410AE" w:rsidRDefault="000D732E" w:rsidP="00EB7D77">
            <w:pPr>
              <w:rPr>
                <w:rFonts w:cs="Arial"/>
              </w:rPr>
            </w:pPr>
          </w:p>
        </w:tc>
      </w:tr>
      <w:tr w:rsidR="00656A21" w:rsidRPr="007C20FA" w14:paraId="08242A35" w14:textId="77777777" w:rsidTr="00656A21">
        <w:trPr>
          <w:trHeight w:val="20"/>
        </w:trPr>
        <w:tc>
          <w:tcPr>
            <w:tcW w:w="1561" w:type="dxa"/>
          </w:tcPr>
          <w:p w14:paraId="1295909D" w14:textId="77777777" w:rsidR="00656A21" w:rsidRPr="00D410AE" w:rsidRDefault="00656A21" w:rsidP="00EB7D77">
            <w:pPr>
              <w:rPr>
                <w:rFonts w:cs="Arial"/>
              </w:rPr>
            </w:pPr>
          </w:p>
        </w:tc>
        <w:tc>
          <w:tcPr>
            <w:tcW w:w="2694" w:type="dxa"/>
          </w:tcPr>
          <w:p w14:paraId="0ED9912F" w14:textId="77777777" w:rsidR="00656A21" w:rsidRDefault="00656A21" w:rsidP="00EB7D77">
            <w:pPr>
              <w:rPr>
                <w:rFonts w:cs="Arial"/>
              </w:rPr>
            </w:pPr>
          </w:p>
        </w:tc>
        <w:tc>
          <w:tcPr>
            <w:tcW w:w="2694" w:type="dxa"/>
          </w:tcPr>
          <w:p w14:paraId="4BA369C0" w14:textId="77777777" w:rsidR="00656A21" w:rsidRPr="00D410AE" w:rsidRDefault="00656A21" w:rsidP="00EB7D77">
            <w:pPr>
              <w:rPr>
                <w:rFonts w:cs="Arial"/>
              </w:rPr>
            </w:pPr>
          </w:p>
        </w:tc>
        <w:tc>
          <w:tcPr>
            <w:tcW w:w="3262" w:type="dxa"/>
          </w:tcPr>
          <w:p w14:paraId="571CD4FF" w14:textId="77777777" w:rsidR="00656A21" w:rsidRPr="00D410AE" w:rsidRDefault="00656A21" w:rsidP="00EB7D77">
            <w:pPr>
              <w:rPr>
                <w:rFonts w:cs="Arial"/>
              </w:rPr>
            </w:pPr>
          </w:p>
        </w:tc>
      </w:tr>
    </w:tbl>
    <w:p w14:paraId="6E73F87C"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7210A6F4" w14:textId="77777777" w:rsidR="000D732E" w:rsidRPr="005067FC" w:rsidRDefault="000D732E" w:rsidP="00427220">
      <w:pPr>
        <w:rPr>
          <w:i/>
          <w:color w:val="A6A6A6" w:themeColor="background1" w:themeShade="A6"/>
        </w:rPr>
      </w:pPr>
    </w:p>
    <w:p w14:paraId="03E1CCDD" w14:textId="77777777" w:rsidR="00427220" w:rsidRDefault="00427220" w:rsidP="00427220">
      <w:pPr>
        <w:pStyle w:val="Heading4"/>
      </w:pPr>
      <w:r>
        <w:t>Assumptions</w:t>
      </w:r>
    </w:p>
    <w:p w14:paraId="087CF542" w14:textId="77777777" w:rsidR="00A92B2F" w:rsidRDefault="00A92B2F" w:rsidP="00A92B2F"/>
    <w:p w14:paraId="3CD99694"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2728F0D" w14:textId="77777777" w:rsidR="00C0442C" w:rsidRDefault="00C0442C" w:rsidP="00A92B2F"/>
    <w:p w14:paraId="7FE68CAF" w14:textId="77777777" w:rsidR="00F15706" w:rsidRDefault="00E60B64" w:rsidP="00783BCF">
      <w:pPr>
        <w:pStyle w:val="Heading3"/>
      </w:pPr>
      <w:r>
        <w:t>Function Scope</w:t>
      </w:r>
    </w:p>
    <w:p w14:paraId="4AB000CC" w14:textId="77777777" w:rsidR="00055646" w:rsidRPr="00A43B48" w:rsidRDefault="00055646" w:rsidP="00306D37">
      <w:pPr>
        <w:contextualSpacing/>
      </w:pPr>
    </w:p>
    <w:p w14:paraId="5D1B802D" w14:textId="77777777" w:rsidR="00306D37" w:rsidRDefault="00306D37" w:rsidP="00306D37">
      <w:pPr>
        <w:contextualSpacing/>
      </w:pPr>
      <w:r>
        <w:t xml:space="preserve">The </w:t>
      </w:r>
      <w:r>
        <w:rPr>
          <w:noProof/>
        </w:rPr>
        <w:drawing>
          <wp:inline distT="0" distB="0" distL="0" distR="0" wp14:anchorId="4F59B32B" wp14:editId="3F3B5FA6">
            <wp:extent cx="152400" cy="152400"/>
            <wp:effectExtent l="0" t="0" r="0" b="0"/>
            <wp:docPr id="2112"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Check to see if USB memory device installed and inform user if not</w:t>
      </w:r>
      <w:r w:rsidR="0004480F">
        <w:rPr>
          <w:b/>
        </w:rPr>
        <w:t>”</w:t>
      </w:r>
      <w:r>
        <w:t xml:space="preserve"> f</w:t>
      </w:r>
      <w:r w:rsidR="00294100">
        <w:t>unction is called by</w:t>
      </w:r>
      <w:r>
        <w:t xml:space="preserve"> the following </w:t>
      </w:r>
      <w:r w:rsidR="00294100">
        <w:t>functions</w:t>
      </w:r>
      <w:r>
        <w:t>:</w:t>
      </w:r>
    </w:p>
    <w:p w14:paraId="03113809" w14:textId="77777777" w:rsidR="00306D37" w:rsidRPr="00953D23" w:rsidRDefault="00306D37" w:rsidP="0061324D">
      <w:pPr>
        <w:pStyle w:val="ListParagraph"/>
        <w:numPr>
          <w:ilvl w:val="0"/>
          <w:numId w:val="12"/>
        </w:numPr>
        <w:contextualSpacing/>
      </w:pPr>
      <w:r>
        <w:rPr>
          <w:noProof/>
        </w:rPr>
        <w:drawing>
          <wp:inline distT="0" distB="0" distL="0" distR="0" wp14:anchorId="63D133C7" wp14:editId="6BBC3647">
            <wp:extent cx="152400" cy="152400"/>
            <wp:effectExtent l="0" t="0" r="0" b="0"/>
            <wp:docPr id="211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3a5bacda64b6001917b35d85aa50a7a" w:history="1">
        <w:r w:rsidR="00B66881">
          <w:rPr>
            <w:rStyle w:val="Hyperlink"/>
          </w:rPr>
          <w:t>Perform utility operations</w:t>
        </w:r>
      </w:hyperlink>
      <w:r w:rsidR="0004480F">
        <w:t>”</w:t>
      </w:r>
    </w:p>
    <w:p w14:paraId="469F6425" w14:textId="77777777" w:rsidR="00393C96" w:rsidRPr="00393C96" w:rsidRDefault="00393C96" w:rsidP="00306D37">
      <w:pPr>
        <w:contextualSpacing/>
      </w:pPr>
    </w:p>
    <w:p w14:paraId="6BD1C618" w14:textId="77777777" w:rsidR="001A755C" w:rsidRDefault="001A755C" w:rsidP="00306D37"/>
    <w:p w14:paraId="69A971B7" w14:textId="77777777" w:rsidR="00294100" w:rsidRDefault="00294100" w:rsidP="00294100">
      <w:pPr>
        <w:jc w:val="center"/>
      </w:pPr>
      <w:r>
        <w:rPr>
          <w:noProof/>
        </w:rPr>
        <w:lastRenderedPageBreak/>
        <w:drawing>
          <wp:inline distT="0" distB="0" distL="0" distR="0" wp14:anchorId="2E7B2B98" wp14:editId="46442BFA">
            <wp:extent cx="6466205" cy="4148811"/>
            <wp:effectExtent l="0" t="0" r="0" b="0"/>
            <wp:docPr id="2116" name="Picture -1337250228.jpg" descr="-13372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 name="-1337250228.jpg"/>
                    <pic:cNvPicPr/>
                  </pic:nvPicPr>
                  <pic:blipFill>
                    <a:blip r:embed="rId105" cstate="print"/>
                    <a:stretch>
                      <a:fillRect/>
                    </a:stretch>
                  </pic:blipFill>
                  <pic:spPr>
                    <a:xfrm>
                      <a:off x="0" y="0"/>
                      <a:ext cx="6466205" cy="4148811"/>
                    </a:xfrm>
                    <a:prstGeom prst="rect">
                      <a:avLst/>
                    </a:prstGeom>
                  </pic:spPr>
                </pic:pic>
              </a:graphicData>
            </a:graphic>
          </wp:inline>
        </w:drawing>
      </w:r>
    </w:p>
    <w:p w14:paraId="247C6202"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057F3C8" wp14:editId="093010F5">
            <wp:extent cx="152400" cy="152400"/>
            <wp:effectExtent l="0" t="0" r="0" b="0"/>
            <wp:docPr id="211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Perform utility operations</w:t>
      </w:r>
      <w:r w:rsidR="0004480F">
        <w:t>”</w:t>
      </w:r>
      <w:r w:rsidRPr="00294100">
        <w:t xml:space="preserve"> calling </w:t>
      </w:r>
      <w:r>
        <w:rPr>
          <w:noProof/>
        </w:rPr>
        <w:drawing>
          <wp:inline distT="0" distB="0" distL="0" distR="0" wp14:anchorId="14073D8E" wp14:editId="74D12D0D">
            <wp:extent cx="152400" cy="152400"/>
            <wp:effectExtent l="0" t="0" r="0" b="0"/>
            <wp:docPr id="2120"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Check to see if USB memory device installed and inform user if not</w:t>
      </w:r>
      <w:r w:rsidR="0004480F">
        <w:t>”</w:t>
      </w:r>
    </w:p>
    <w:p w14:paraId="52C8A91D" w14:textId="77777777" w:rsidR="00306D37" w:rsidRDefault="00306D37" w:rsidP="00306D37">
      <w:pPr>
        <w:contextualSpacing/>
      </w:pPr>
    </w:p>
    <w:p w14:paraId="770C94D3" w14:textId="77777777" w:rsidR="00F15706" w:rsidRDefault="00E60B64" w:rsidP="00783BCF">
      <w:pPr>
        <w:pStyle w:val="Heading3"/>
      </w:pPr>
      <w:r>
        <w:t>Function Interfaces</w:t>
      </w:r>
    </w:p>
    <w:p w14:paraId="38B653F2" w14:textId="77777777" w:rsidR="00A72B37" w:rsidRDefault="00A72B37" w:rsidP="00A72B37">
      <w:pPr>
        <w:pStyle w:val="Heading4"/>
      </w:pPr>
      <w:r w:rsidRPr="00F15706">
        <w:t>Logical Inputs</w:t>
      </w:r>
    </w:p>
    <w:p w14:paraId="45BF36F7" w14:textId="77777777" w:rsidR="00FF5F72" w:rsidRDefault="00FF5F72" w:rsidP="00A7465B">
      <w:pPr>
        <w:contextualSpacing/>
      </w:pPr>
    </w:p>
    <w:p w14:paraId="53AC8995" w14:textId="77777777" w:rsidR="00A7465B" w:rsidRDefault="00A7465B" w:rsidP="00A7465B">
      <w:pPr>
        <w:contextualSpacing/>
        <w:rPr>
          <w:color w:val="A6A6A6" w:themeColor="background1" w:themeShade="A6"/>
        </w:rPr>
      </w:pPr>
      <w:r w:rsidRPr="00FF5F72">
        <w:rPr>
          <w:color w:val="A6A6A6" w:themeColor="background1" w:themeShade="A6"/>
        </w:rPr>
        <w:t>No Logical Inputs specified.</w:t>
      </w:r>
    </w:p>
    <w:p w14:paraId="1D26E988" w14:textId="77777777" w:rsidR="0036202F" w:rsidRDefault="0036202F" w:rsidP="00A7465B">
      <w:pPr>
        <w:contextualSpacing/>
      </w:pPr>
    </w:p>
    <w:p w14:paraId="78D9B60F" w14:textId="77777777" w:rsidR="00A72B37" w:rsidRDefault="00A72B37" w:rsidP="00A72B37">
      <w:pPr>
        <w:pStyle w:val="Heading4"/>
      </w:pPr>
      <w:r>
        <w:t>Logical Outputs</w:t>
      </w:r>
    </w:p>
    <w:p w14:paraId="532A4B5E" w14:textId="77777777" w:rsidR="00FF5F72" w:rsidRDefault="00FF5F72" w:rsidP="00A7465B">
      <w:pPr>
        <w:contextualSpacing/>
      </w:pPr>
    </w:p>
    <w:p w14:paraId="189A40F9"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70BB528B" w14:textId="77777777" w:rsidR="0036202F" w:rsidRPr="00FF5F72" w:rsidRDefault="0036202F" w:rsidP="00A7465B">
      <w:pPr>
        <w:contextualSpacing/>
        <w:rPr>
          <w:color w:val="A6A6A6" w:themeColor="background1" w:themeShade="A6"/>
        </w:rPr>
      </w:pPr>
    </w:p>
    <w:p w14:paraId="5D5A8047" w14:textId="77777777" w:rsidR="00A72B37" w:rsidRDefault="00A72B37" w:rsidP="00A72B37">
      <w:pPr>
        <w:pStyle w:val="Heading4"/>
      </w:pPr>
      <w:r>
        <w:t>Logical</w:t>
      </w:r>
      <w:r w:rsidRPr="00F15706">
        <w:t xml:space="preserve"> Parameters</w:t>
      </w:r>
    </w:p>
    <w:p w14:paraId="73F7FF47" w14:textId="77777777" w:rsidR="00A72B37" w:rsidRDefault="00A72B37" w:rsidP="00A72B37"/>
    <w:p w14:paraId="0C093EAF"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5BE91012" w14:textId="77777777" w:rsidTr="00EB7D77">
        <w:trPr>
          <w:trHeight w:val="211"/>
        </w:trPr>
        <w:tc>
          <w:tcPr>
            <w:tcW w:w="2689" w:type="dxa"/>
            <w:shd w:val="clear" w:color="auto" w:fill="D9D9D9" w:themeFill="background1" w:themeFillShade="D9"/>
            <w:noWrap/>
            <w:hideMark/>
          </w:tcPr>
          <w:p w14:paraId="59B664AA"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4540A43A"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1AE5D601" w14:textId="77777777" w:rsidTr="00EB7D77">
        <w:trPr>
          <w:trHeight w:val="410"/>
        </w:trPr>
        <w:tc>
          <w:tcPr>
            <w:tcW w:w="2689" w:type="dxa"/>
            <w:noWrap/>
          </w:tcPr>
          <w:p w14:paraId="171A7BED"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6E10F076"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74419258" w14:textId="77777777" w:rsidTr="00EB7D77">
        <w:trPr>
          <w:trHeight w:val="410"/>
        </w:trPr>
        <w:tc>
          <w:tcPr>
            <w:tcW w:w="2689" w:type="dxa"/>
            <w:noWrap/>
          </w:tcPr>
          <w:p w14:paraId="7E4FB701"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32CAEFA" w14:textId="77777777" w:rsidR="009649F4" w:rsidRPr="003F473D" w:rsidRDefault="009649F4" w:rsidP="00EB7D77">
            <w:pPr>
              <w:rPr>
                <w:rFonts w:cs="Arial"/>
                <w:color w:val="000000"/>
                <w:sz w:val="18"/>
                <w:szCs w:val="18"/>
              </w:rPr>
            </w:pPr>
          </w:p>
        </w:tc>
      </w:tr>
    </w:tbl>
    <w:p w14:paraId="12983EE5" w14:textId="77777777" w:rsidR="009649F4" w:rsidRDefault="009649F4" w:rsidP="00A72B37"/>
    <w:p w14:paraId="75B193A8" w14:textId="77777777" w:rsidR="00822913" w:rsidRDefault="00822913" w:rsidP="00822913">
      <w:pPr>
        <w:pStyle w:val="Heading3"/>
      </w:pPr>
      <w:r>
        <w:lastRenderedPageBreak/>
        <w:t>Function Modeling</w:t>
      </w:r>
    </w:p>
    <w:p w14:paraId="387A8446" w14:textId="77777777" w:rsidR="00EF5443" w:rsidRPr="00C75AE5" w:rsidRDefault="00EF5443" w:rsidP="00EF5443"/>
    <w:p w14:paraId="4F314F2A" w14:textId="77777777" w:rsidR="002D15F6" w:rsidRDefault="002D15F6" w:rsidP="0061324D">
      <w:pPr>
        <w:pStyle w:val="Heading4"/>
        <w:numPr>
          <w:ilvl w:val="3"/>
          <w:numId w:val="4"/>
        </w:numPr>
      </w:pPr>
      <w:r>
        <w:t>Use Cases</w:t>
      </w:r>
    </w:p>
    <w:p w14:paraId="31B6E104" w14:textId="77777777" w:rsidR="002D15F6" w:rsidRDefault="002D15F6" w:rsidP="002D15F6"/>
    <w:p w14:paraId="4FE3195D"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650E67E" w14:textId="77777777" w:rsidR="009649F4" w:rsidRDefault="009649F4" w:rsidP="009649F4">
      <w:pPr>
        <w:pStyle w:val="Heading4"/>
        <w:numPr>
          <w:ilvl w:val="3"/>
          <w:numId w:val="4"/>
        </w:numPr>
      </w:pPr>
      <w:r>
        <w:t>State Charts</w:t>
      </w:r>
    </w:p>
    <w:p w14:paraId="78A74437" w14:textId="77777777" w:rsidR="00195B38" w:rsidRDefault="00195B38" w:rsidP="00A76553">
      <w:pPr>
        <w:contextualSpacing/>
        <w:rPr>
          <w:color w:val="A6A6A6" w:themeColor="background1" w:themeShade="A6"/>
        </w:rPr>
      </w:pPr>
    </w:p>
    <w:p w14:paraId="43F0E705"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0BDB7A2B" w14:textId="77777777" w:rsidR="00A76553" w:rsidRPr="00FF5F72" w:rsidRDefault="00A76553" w:rsidP="00A76553">
      <w:pPr>
        <w:contextualSpacing/>
        <w:rPr>
          <w:color w:val="A6A6A6" w:themeColor="background1" w:themeShade="A6"/>
        </w:rPr>
      </w:pPr>
    </w:p>
    <w:p w14:paraId="7DEA84CE" w14:textId="77777777" w:rsidR="00A76553" w:rsidRPr="00004083" w:rsidRDefault="00A76553" w:rsidP="00A76553">
      <w:pPr>
        <w:contextualSpacing/>
        <w:rPr>
          <w:rFonts w:cs="Arial"/>
        </w:rPr>
      </w:pPr>
    </w:p>
    <w:p w14:paraId="28F5D417" w14:textId="77777777" w:rsidR="009649F4" w:rsidRDefault="009649F4" w:rsidP="009649F4">
      <w:pPr>
        <w:pStyle w:val="Heading4"/>
        <w:numPr>
          <w:ilvl w:val="3"/>
          <w:numId w:val="4"/>
        </w:numPr>
      </w:pPr>
      <w:r>
        <w:t>Activity Diagrams</w:t>
      </w:r>
    </w:p>
    <w:p w14:paraId="79D63691" w14:textId="77777777" w:rsidR="009649F4" w:rsidRDefault="009649F4" w:rsidP="009649F4"/>
    <w:p w14:paraId="29F84C11"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358AF787" w14:textId="77777777" w:rsidR="009649F4" w:rsidRPr="00FF5F72" w:rsidRDefault="009649F4" w:rsidP="009649F4">
      <w:pPr>
        <w:contextualSpacing/>
        <w:rPr>
          <w:color w:val="A6A6A6" w:themeColor="background1" w:themeShade="A6"/>
        </w:rPr>
      </w:pPr>
    </w:p>
    <w:p w14:paraId="2F46B73B" w14:textId="77777777" w:rsidR="009649F4" w:rsidRDefault="009649F4" w:rsidP="009649F4">
      <w:pPr>
        <w:pStyle w:val="Heading4"/>
        <w:numPr>
          <w:ilvl w:val="3"/>
          <w:numId w:val="4"/>
        </w:numPr>
      </w:pPr>
      <w:r>
        <w:t>Sequence Diagrams</w:t>
      </w:r>
    </w:p>
    <w:p w14:paraId="46F02D52" w14:textId="77777777" w:rsidR="00987D84" w:rsidRPr="00EB7D77" w:rsidRDefault="00987D84" w:rsidP="00EB7D77">
      <w:pPr>
        <w:rPr>
          <w:rStyle w:val="SubtleEmphasis"/>
          <w:i w:val="0"/>
          <w:iCs w:val="0"/>
          <w:color w:val="auto"/>
          <w:highlight w:val="green"/>
        </w:rPr>
      </w:pPr>
    </w:p>
    <w:p w14:paraId="0707894B"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472AC84E" w14:textId="77777777" w:rsidR="00987D84" w:rsidRDefault="00987D84" w:rsidP="00987D84"/>
    <w:p w14:paraId="4F532BCE" w14:textId="77777777" w:rsidR="009649F4" w:rsidRDefault="009649F4" w:rsidP="009649F4"/>
    <w:p w14:paraId="44C46503" w14:textId="77777777" w:rsidR="009649F4" w:rsidRDefault="009649F4" w:rsidP="009649F4">
      <w:pPr>
        <w:pStyle w:val="Heading4"/>
        <w:numPr>
          <w:ilvl w:val="3"/>
          <w:numId w:val="4"/>
        </w:numPr>
      </w:pPr>
      <w:r>
        <w:t>Decision Tables</w:t>
      </w:r>
    </w:p>
    <w:p w14:paraId="3D640280" w14:textId="77777777" w:rsidR="009649F4" w:rsidRDefault="009649F4" w:rsidP="009649F4"/>
    <w:p w14:paraId="40C0BD3F" w14:textId="77777777" w:rsidR="00F15706" w:rsidRDefault="00DA0800" w:rsidP="00822913">
      <w:pPr>
        <w:pStyle w:val="Heading3"/>
      </w:pPr>
      <w:r>
        <w:t>Function Requirements</w:t>
      </w:r>
    </w:p>
    <w:p w14:paraId="3D28DE12" w14:textId="77777777" w:rsidR="00F15706" w:rsidRDefault="00F15706" w:rsidP="00783BCF">
      <w:pPr>
        <w:pStyle w:val="Heading4"/>
      </w:pPr>
      <w:r>
        <w:t>Functional Requirements</w:t>
      </w:r>
    </w:p>
    <w:p w14:paraId="63DC3D9E" w14:textId="77777777" w:rsidR="006E54B3" w:rsidRDefault="00F15706" w:rsidP="006E54B3">
      <w:pPr>
        <w:pStyle w:val="Heading5"/>
      </w:pPr>
      <w:r>
        <w:t>Normal Operation</w:t>
      </w:r>
    </w:p>
    <w:p w14:paraId="1334B184" w14:textId="77777777" w:rsidR="005961D3" w:rsidRDefault="005961D3" w:rsidP="00BB6A63"/>
    <w:p w14:paraId="678AC3A2" w14:textId="77777777" w:rsidR="005961D3" w:rsidRDefault="005961D3" w:rsidP="005961D3">
      <w:pPr>
        <w:rPr>
          <w:color w:val="A6A6A6" w:themeColor="background1" w:themeShade="A6"/>
        </w:rPr>
      </w:pPr>
      <w:r>
        <w:rPr>
          <w:color w:val="A6A6A6" w:themeColor="background1" w:themeShade="A6"/>
        </w:rPr>
        <w:t>No Normal Operation Requirements specified.</w:t>
      </w:r>
    </w:p>
    <w:p w14:paraId="517FFDE9" w14:textId="77777777" w:rsidR="00F15706" w:rsidRDefault="00F15706" w:rsidP="00783BCF">
      <w:pPr>
        <w:pStyle w:val="Heading5"/>
      </w:pPr>
      <w:r>
        <w:t>Error Handling</w:t>
      </w:r>
    </w:p>
    <w:p w14:paraId="363CA83D" w14:textId="77777777" w:rsidR="005961D3" w:rsidRDefault="005961D3" w:rsidP="00BB6A63"/>
    <w:p w14:paraId="500F08C5" w14:textId="77777777" w:rsidR="005961D3" w:rsidRDefault="005961D3" w:rsidP="005961D3">
      <w:pPr>
        <w:rPr>
          <w:color w:val="A6A6A6" w:themeColor="background1" w:themeShade="A6"/>
        </w:rPr>
      </w:pPr>
      <w:r>
        <w:rPr>
          <w:color w:val="A6A6A6" w:themeColor="background1" w:themeShade="A6"/>
        </w:rPr>
        <w:t>No Error Handling Requirements specified.</w:t>
      </w:r>
    </w:p>
    <w:p w14:paraId="6BD05AE2" w14:textId="77777777" w:rsidR="00DD7D94" w:rsidRDefault="00DD7D94" w:rsidP="00DD7D94">
      <w:pPr>
        <w:pStyle w:val="Heading4"/>
      </w:pPr>
      <w:r>
        <w:t>Non-Functional Requirements</w:t>
      </w:r>
    </w:p>
    <w:p w14:paraId="333B90D4" w14:textId="77777777" w:rsidR="005961D3" w:rsidRDefault="005961D3" w:rsidP="00BB6A63"/>
    <w:p w14:paraId="0F2FF141" w14:textId="77777777" w:rsidR="005961D3" w:rsidRDefault="005961D3" w:rsidP="005961D3">
      <w:pPr>
        <w:rPr>
          <w:color w:val="A6A6A6" w:themeColor="background1" w:themeShade="A6"/>
        </w:rPr>
      </w:pPr>
      <w:r>
        <w:rPr>
          <w:color w:val="A6A6A6" w:themeColor="background1" w:themeShade="A6"/>
        </w:rPr>
        <w:t>No Non-Functional Requirements specified.</w:t>
      </w:r>
    </w:p>
    <w:p w14:paraId="3D471518" w14:textId="77777777" w:rsidR="00DF462B" w:rsidRDefault="00427220" w:rsidP="00DF462B">
      <w:pPr>
        <w:pStyle w:val="Heading4"/>
      </w:pPr>
      <w:r>
        <w:t>Functional</w:t>
      </w:r>
      <w:r w:rsidR="00DF462B">
        <w:t xml:space="preserve"> Safety Requirements</w:t>
      </w:r>
    </w:p>
    <w:p w14:paraId="6B010252" w14:textId="77777777" w:rsidR="00DF462B" w:rsidRDefault="00DF462B" w:rsidP="00DF462B">
      <w:pPr>
        <w:rPr>
          <w:highlight w:val="yellow"/>
        </w:rPr>
      </w:pPr>
    </w:p>
    <w:p w14:paraId="20C3045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48B584C" w14:textId="77777777" w:rsidR="00DD7D94" w:rsidRDefault="00DD7D94" w:rsidP="00DD7D94">
      <w:pPr>
        <w:pStyle w:val="Heading4"/>
      </w:pPr>
      <w:r>
        <w:t>Other Requirements</w:t>
      </w:r>
    </w:p>
    <w:p w14:paraId="20C746C2" w14:textId="77777777" w:rsidR="00DD7D94" w:rsidRDefault="00DD7D94" w:rsidP="00DD7D94">
      <w:pPr>
        <w:pStyle w:val="Heading5"/>
      </w:pPr>
      <w:r>
        <w:t>Design Requirements</w:t>
      </w:r>
    </w:p>
    <w:p w14:paraId="17F250BA" w14:textId="77777777" w:rsidR="005961D3" w:rsidRDefault="005961D3" w:rsidP="00CA4A62"/>
    <w:p w14:paraId="460FB7A7" w14:textId="77777777" w:rsidR="005961D3" w:rsidRDefault="005961D3" w:rsidP="005961D3">
      <w:pPr>
        <w:rPr>
          <w:color w:val="A6A6A6" w:themeColor="background1" w:themeShade="A6"/>
        </w:rPr>
      </w:pPr>
      <w:r>
        <w:rPr>
          <w:color w:val="A6A6A6" w:themeColor="background1" w:themeShade="A6"/>
        </w:rPr>
        <w:t>No Design Requirements specified.</w:t>
      </w:r>
    </w:p>
    <w:p w14:paraId="64055177" w14:textId="77777777" w:rsidR="00CA4A62" w:rsidRDefault="00CA4A62" w:rsidP="00CA4A62">
      <w:pPr>
        <w:pStyle w:val="Heading4"/>
      </w:pPr>
      <w:r>
        <w:lastRenderedPageBreak/>
        <w:t>Uncategorized Requirements</w:t>
      </w:r>
    </w:p>
    <w:p w14:paraId="3B132D3B" w14:textId="77777777" w:rsidR="005961D3" w:rsidRDefault="005961D3" w:rsidP="00CA4A62"/>
    <w:p w14:paraId="69BAF298" w14:textId="77777777" w:rsidR="001F5E54" w:rsidRPr="0017445F" w:rsidRDefault="006E25A5" w:rsidP="001F5E54">
      <w:pPr>
        <w:pStyle w:val="RERequirement"/>
        <w:shd w:val="clear" w:color="auto" w:fill="F2F2F2" w:themeFill="background1" w:themeFillShade="F2"/>
      </w:pPr>
      <w:r>
        <w:t>R_Sent_SYNC_4</w:t>
      </w:r>
      <w:r w:rsidR="00AE04B0">
        <w:t xml:space="preserve"> Alert Poor Network Signal at Park</w:t>
      </w:r>
    </w:p>
    <w:p w14:paraId="43F999F8" w14:textId="77777777" w:rsidR="001F5E54" w:rsidRDefault="00AE04B0" w:rsidP="001F5E54">
      <w:pPr>
        <w:rPr>
          <w:rFonts w:cs="Arial"/>
        </w:rPr>
      </w:pPr>
      <w:r>
        <w:rPr>
          <w:rFonts w:cs="Arial"/>
        </w:rPr>
        <w:t>When the vehicle is parked, the vehicle HMI (SYNC) shall inform the user if the network connection is poor - so USB device needed.  Check to see if USB memory device installed and inform user.</w:t>
      </w:r>
    </w:p>
    <w:p w14:paraId="5994966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060033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5A1EE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R_Sent_SYNC_4</w:t>
            </w:r>
          </w:p>
        </w:tc>
      </w:tr>
      <w:tr w:rsidR="001F5E54" w:rsidRPr="00FD127C" w14:paraId="701A39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69495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30B84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feature should warn the user that the nework connection may be poor, so that they can either drive to another location or ensure that a USB memroy device is in the vehicle.  A USB memory device is reagded as being less secure than storing data to the cloud, as the USB memory device may be stolen from the vehicle.</w:t>
            </w:r>
          </w:p>
        </w:tc>
      </w:tr>
      <w:tr w:rsidR="001F5E54" w:rsidRPr="00FD127C" w14:paraId="01D18C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2C696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D3578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1B236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111F9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F54058" w14:textId="77777777" w:rsidR="00E77D14" w:rsidRDefault="00E77D14"/>
        </w:tc>
      </w:tr>
      <w:tr w:rsidR="001F5E54" w:rsidRPr="00FD127C" w14:paraId="26007C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E95CD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BD94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EB811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C41258" w14:textId="77777777" w:rsidR="00E77D14" w:rsidRDefault="00E77D14"/>
        </w:tc>
      </w:tr>
      <w:tr w:rsidR="001F5E54" w:rsidRPr="00FD127C" w14:paraId="1EFB28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ACA67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7B8BB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7BA3BF8" wp14:editId="5E9B5077">
                  <wp:extent cx="152400" cy="152400"/>
                  <wp:effectExtent l="0" t="0" r="0" b="0"/>
                  <wp:docPr id="2122"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R_F_Sentinel_00078 Alert Poor Signal at Park</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AC770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5FF9B4" w14:textId="77777777" w:rsidR="00E77D14" w:rsidRDefault="00E77D14"/>
        </w:tc>
      </w:tr>
      <w:tr w:rsidR="001F5E54" w:rsidRPr="00FD127C" w14:paraId="70BEF57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5D472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7FEBE7"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9C7F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CA5BA0"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29E8B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D24571" w14:textId="77777777" w:rsidR="00E77D14" w:rsidRDefault="00E77D14"/>
        </w:tc>
      </w:tr>
      <w:tr w:rsidR="001F5E54" w:rsidRPr="00FD127C" w14:paraId="7D173FB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DBA1FB" w14:textId="77777777" w:rsidR="001F5E54" w:rsidRPr="00FD127C" w:rsidRDefault="0052661D" w:rsidP="00A84EEF">
            <w:pPr>
              <w:rPr>
                <w:rFonts w:cs="Arial"/>
                <w:bCs/>
                <w:color w:val="808080" w:themeColor="background1" w:themeShade="80"/>
                <w:sz w:val="16"/>
                <w:szCs w:val="14"/>
              </w:rPr>
            </w:pPr>
            <w:hyperlink r:id="rId23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E20C9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0A316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FF47239" w14:textId="77777777" w:rsidR="000D7866" w:rsidRPr="00E47D48" w:rsidRDefault="000D7866" w:rsidP="00E47D48">
      <w:pPr>
        <w:rPr>
          <w:color w:val="FF0000"/>
        </w:rPr>
      </w:pPr>
    </w:p>
    <w:p w14:paraId="5FCEE2A0" w14:textId="77777777" w:rsidR="009C1EEC" w:rsidRDefault="000D732E" w:rsidP="0061324D">
      <w:pPr>
        <w:pStyle w:val="Heading2"/>
        <w:numPr>
          <w:ilvl w:val="1"/>
          <w:numId w:val="4"/>
        </w:numPr>
      </w:pPr>
      <w:r>
        <w:t xml:space="preserve">Logical Function </w:t>
      </w:r>
      <w:r>
        <w:rPr>
          <w:noProof/>
        </w:rPr>
        <w:drawing>
          <wp:inline distT="0" distB="0" distL="0" distR="0" wp14:anchorId="076AC7FD" wp14:editId="2686F7D3">
            <wp:extent cx="152400" cy="152400"/>
            <wp:effectExtent l="0" t="0" r="0" b="0"/>
            <wp:docPr id="2124"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 name="-3780165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10" w:name="_90d194463f99eedd567a5be5f710a37d"/>
      <w:r w:rsidR="008E73AE">
        <w:t>Allow Subscription Management</w:t>
      </w:r>
      <w:bookmarkEnd w:id="210"/>
    </w:p>
    <w:p w14:paraId="1ED8FFF3" w14:textId="77777777" w:rsidR="0061785D" w:rsidRDefault="0061785D" w:rsidP="00783BCF">
      <w:pPr>
        <w:pStyle w:val="Heading3"/>
      </w:pPr>
      <w:r>
        <w:t xml:space="preserve">Function </w:t>
      </w:r>
      <w:r w:rsidR="00283752">
        <w:t>Overview</w:t>
      </w:r>
    </w:p>
    <w:p w14:paraId="05DFCF5E" w14:textId="77777777" w:rsidR="00427220" w:rsidRDefault="000D732E" w:rsidP="00427220">
      <w:pPr>
        <w:pStyle w:val="Heading4"/>
      </w:pPr>
      <w:r>
        <w:t xml:space="preserve">Function </w:t>
      </w:r>
      <w:r w:rsidR="00283752">
        <w:t>Description</w:t>
      </w:r>
    </w:p>
    <w:p w14:paraId="76230490" w14:textId="77777777" w:rsidR="00794B45" w:rsidRDefault="00794B45" w:rsidP="009C1EEC">
      <w:pPr>
        <w:contextualSpacing/>
      </w:pPr>
    </w:p>
    <w:p w14:paraId="38730A17" w14:textId="77777777" w:rsidR="00AC0C92" w:rsidRDefault="00AC0C92" w:rsidP="009C1EEC">
      <w:pPr>
        <w:contextualSpacing/>
      </w:pPr>
      <w:r>
        <w:t>Function is allocated to:</w:t>
      </w:r>
    </w:p>
    <w:p w14:paraId="3056DEE9" w14:textId="77777777" w:rsidR="00AC0C92" w:rsidRDefault="00604AF5" w:rsidP="0061324D">
      <w:pPr>
        <w:pStyle w:val="ListParagraph"/>
        <w:numPr>
          <w:ilvl w:val="0"/>
          <w:numId w:val="13"/>
        </w:numPr>
        <w:contextualSpacing/>
      </w:pPr>
      <w:r>
        <w:rPr>
          <w:noProof/>
        </w:rPr>
        <w:drawing>
          <wp:inline distT="0" distB="0" distL="0" distR="0" wp14:anchorId="22DE14FF" wp14:editId="3CD84F15">
            <wp:extent cx="152400" cy="152400"/>
            <wp:effectExtent l="0" t="0" r="0" b="0"/>
            <wp:docPr id="2126"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Entering of Shared User Name(s), E-Mail and Phone Number on App</w:t>
      </w:r>
      <w:r>
        <w:t xml:space="preserve"> &lt;&lt;Logical&gt;&gt;</w:t>
      </w:r>
    </w:p>
    <w:p w14:paraId="0FB26039" w14:textId="77777777" w:rsidR="00AC0C92" w:rsidRDefault="00604AF5" w:rsidP="0061324D">
      <w:pPr>
        <w:pStyle w:val="ListParagraph"/>
        <w:numPr>
          <w:ilvl w:val="0"/>
          <w:numId w:val="13"/>
        </w:numPr>
        <w:contextualSpacing/>
      </w:pPr>
      <w:r>
        <w:rPr>
          <w:noProof/>
        </w:rPr>
        <w:drawing>
          <wp:inline distT="0" distB="0" distL="0" distR="0" wp14:anchorId="515EA74E" wp14:editId="37452A89">
            <wp:extent cx="152400" cy="152400"/>
            <wp:effectExtent l="0" t="0" r="0" b="0"/>
            <wp:docPr id="2128"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Input of User Details</w:t>
      </w:r>
      <w:r>
        <w:t xml:space="preserve"> &lt;&lt;Logical&gt;&gt;</w:t>
      </w:r>
    </w:p>
    <w:p w14:paraId="49221A70" w14:textId="77777777" w:rsidR="00AC0C92" w:rsidRDefault="00604AF5" w:rsidP="0061324D">
      <w:pPr>
        <w:pStyle w:val="ListParagraph"/>
        <w:numPr>
          <w:ilvl w:val="0"/>
          <w:numId w:val="13"/>
        </w:numPr>
        <w:contextualSpacing/>
      </w:pPr>
      <w:r>
        <w:rPr>
          <w:noProof/>
        </w:rPr>
        <w:drawing>
          <wp:inline distT="0" distB="0" distL="0" distR="0" wp14:anchorId="737DA362" wp14:editId="35F1C9BC">
            <wp:extent cx="152400" cy="152400"/>
            <wp:effectExtent l="0" t="0" r="0" b="0"/>
            <wp:docPr id="2130"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User to Enter Vehicle Identification Data via App</w:t>
      </w:r>
      <w:r>
        <w:t xml:space="preserve"> &lt;&lt;Logical&gt;&gt;</w:t>
      </w:r>
    </w:p>
    <w:p w14:paraId="3C5D0937" w14:textId="77777777" w:rsidR="00AC0C92" w:rsidRDefault="00604AF5" w:rsidP="0061324D">
      <w:pPr>
        <w:pStyle w:val="ListParagraph"/>
        <w:numPr>
          <w:ilvl w:val="0"/>
          <w:numId w:val="13"/>
        </w:numPr>
        <w:contextualSpacing/>
      </w:pPr>
      <w:r>
        <w:rPr>
          <w:noProof/>
        </w:rPr>
        <w:drawing>
          <wp:inline distT="0" distB="0" distL="0" distR="0" wp14:anchorId="17D4F0C4" wp14:editId="5F253CE8">
            <wp:extent cx="152400" cy="152400"/>
            <wp:effectExtent l="0" t="0" r="0" b="0"/>
            <wp:docPr id="2132"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Disable Feature - No Data Plan</w:t>
      </w:r>
      <w:r>
        <w:t xml:space="preserve"> &lt;&lt;Logical&gt;&gt;</w:t>
      </w:r>
    </w:p>
    <w:p w14:paraId="5837443E" w14:textId="77777777" w:rsidR="00AC0C92" w:rsidRDefault="00604AF5" w:rsidP="0061324D">
      <w:pPr>
        <w:pStyle w:val="ListParagraph"/>
        <w:numPr>
          <w:ilvl w:val="0"/>
          <w:numId w:val="13"/>
        </w:numPr>
        <w:contextualSpacing/>
      </w:pPr>
      <w:r>
        <w:rPr>
          <w:noProof/>
        </w:rPr>
        <w:drawing>
          <wp:inline distT="0" distB="0" distL="0" distR="0" wp14:anchorId="329E88D8" wp14:editId="06F483EA">
            <wp:extent cx="152400" cy="152400"/>
            <wp:effectExtent l="0" t="0" r="0" b="0"/>
            <wp:docPr id="2134"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Manage Subscription</w:t>
      </w:r>
      <w:r>
        <w:t xml:space="preserve"> &lt;&lt;Logical&gt;&gt;</w:t>
      </w:r>
    </w:p>
    <w:p w14:paraId="5B41E061" w14:textId="77777777" w:rsidR="00AC0C92" w:rsidRDefault="00604AF5" w:rsidP="0061324D">
      <w:pPr>
        <w:pStyle w:val="ListParagraph"/>
        <w:numPr>
          <w:ilvl w:val="0"/>
          <w:numId w:val="13"/>
        </w:numPr>
        <w:contextualSpacing/>
      </w:pPr>
      <w:r>
        <w:rPr>
          <w:noProof/>
        </w:rPr>
        <w:drawing>
          <wp:inline distT="0" distB="0" distL="0" distR="0" wp14:anchorId="6D755962" wp14:editId="49F2F957">
            <wp:extent cx="152400" cy="152400"/>
            <wp:effectExtent l="0" t="0" r="0" b="0"/>
            <wp:docPr id="2136"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Manage Subscription data</w:t>
      </w:r>
      <w:r>
        <w:t xml:space="preserve"> &lt;&lt;Logical&gt;&gt;</w:t>
      </w:r>
    </w:p>
    <w:p w14:paraId="0949CB9F" w14:textId="77777777" w:rsidR="00AC0C92" w:rsidRDefault="00604AF5" w:rsidP="0061324D">
      <w:pPr>
        <w:pStyle w:val="ListParagraph"/>
        <w:numPr>
          <w:ilvl w:val="0"/>
          <w:numId w:val="13"/>
        </w:numPr>
        <w:contextualSpacing/>
      </w:pPr>
      <w:r>
        <w:rPr>
          <w:noProof/>
        </w:rPr>
        <w:drawing>
          <wp:inline distT="0" distB="0" distL="0" distR="0" wp14:anchorId="09545873" wp14:editId="03D1DF17">
            <wp:extent cx="152400" cy="152400"/>
            <wp:effectExtent l="0" t="0" r="0" b="0"/>
            <wp:docPr id="2138"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6F155931" w14:textId="77777777" w:rsidR="00794B45" w:rsidRDefault="00794B45" w:rsidP="009C1EEC">
      <w:pPr>
        <w:contextualSpacing/>
      </w:pPr>
    </w:p>
    <w:p w14:paraId="210BA31D" w14:textId="77777777" w:rsidR="009C1EEC" w:rsidRDefault="009C1EEC" w:rsidP="009C1EEC">
      <w:pPr>
        <w:contextualSpacing/>
      </w:pPr>
      <w:r w:rsidRPr="00A554C4">
        <w:t>When attempting to use the feature for the first time the user shall be requested to enter subscription information (subsequent subscription management may also be required)</w:t>
      </w:r>
    </w:p>
    <w:p w14:paraId="567D622E" w14:textId="77777777" w:rsidR="00282E2C" w:rsidRDefault="000D732E" w:rsidP="00FD32A2">
      <w:pPr>
        <w:pStyle w:val="Heading4"/>
      </w:pPr>
      <w:r>
        <w:t xml:space="preserve">Function </w:t>
      </w:r>
      <w:r w:rsidR="00282E2C">
        <w:t>Variants</w:t>
      </w:r>
    </w:p>
    <w:p w14:paraId="232C65F7" w14:textId="77777777" w:rsidR="00282E2C" w:rsidRDefault="00282E2C" w:rsidP="00282E2C"/>
    <w:p w14:paraId="795073BE"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1AC843CC" w14:textId="77777777" w:rsidTr="00EB7D77">
        <w:trPr>
          <w:trHeight w:val="314"/>
        </w:trPr>
        <w:tc>
          <w:tcPr>
            <w:tcW w:w="2523" w:type="dxa"/>
            <w:shd w:val="clear" w:color="auto" w:fill="D9D9D9" w:themeFill="background1" w:themeFillShade="D9"/>
          </w:tcPr>
          <w:p w14:paraId="1E753703"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11CC32A7"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61BFEBDC"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8E3E285" w14:textId="77777777" w:rsidTr="00EB7D77">
        <w:trPr>
          <w:trHeight w:val="198"/>
        </w:trPr>
        <w:tc>
          <w:tcPr>
            <w:tcW w:w="2523" w:type="dxa"/>
          </w:tcPr>
          <w:p w14:paraId="0FDD99AB"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435CDD35" w14:textId="77777777" w:rsidR="000D732E" w:rsidRPr="009E3B7C" w:rsidRDefault="000D732E" w:rsidP="00EB7D77">
            <w:pPr>
              <w:overflowPunct/>
              <w:autoSpaceDE/>
              <w:autoSpaceDN/>
              <w:adjustRightInd/>
              <w:textAlignment w:val="center"/>
              <w:rPr>
                <w:rFonts w:cs="Arial"/>
              </w:rPr>
            </w:pPr>
          </w:p>
        </w:tc>
        <w:tc>
          <w:tcPr>
            <w:tcW w:w="2551" w:type="dxa"/>
          </w:tcPr>
          <w:p w14:paraId="5C9F1AE9" w14:textId="77777777" w:rsidR="000D732E" w:rsidRDefault="000D732E" w:rsidP="00EB7D77">
            <w:pPr>
              <w:rPr>
                <w:rFonts w:cs="Arial"/>
                <w:lang w:val="en-GB"/>
              </w:rPr>
            </w:pPr>
            <w:r>
              <w:rPr>
                <w:rFonts w:cs="Arial"/>
                <w:lang w:val="en-GB"/>
              </w:rPr>
              <w:t xml:space="preserve">e.g. ExtLightTechnology = LED </w:t>
            </w:r>
          </w:p>
          <w:p w14:paraId="5ED8429F" w14:textId="77777777" w:rsidR="000D732E" w:rsidRDefault="000D732E" w:rsidP="00EB7D77">
            <w:pPr>
              <w:rPr>
                <w:rFonts w:cs="Arial"/>
                <w:lang w:val="en-GB"/>
              </w:rPr>
            </w:pPr>
            <w:r>
              <w:rPr>
                <w:rFonts w:cs="Arial"/>
                <w:lang w:val="en-GB"/>
              </w:rPr>
              <w:t>OR</w:t>
            </w:r>
          </w:p>
          <w:p w14:paraId="2980AFC5" w14:textId="77777777" w:rsidR="000D732E" w:rsidRPr="005A344A" w:rsidRDefault="000D732E" w:rsidP="00EB7D77">
            <w:pPr>
              <w:rPr>
                <w:rFonts w:cs="Arial"/>
                <w:lang w:val="en-GB"/>
              </w:rPr>
            </w:pPr>
            <w:r>
              <w:rPr>
                <w:rFonts w:cs="Arial"/>
                <w:lang w:val="en-GB"/>
              </w:rPr>
              <w:t>ExtLightTechnology = Xenon</w:t>
            </w:r>
          </w:p>
        </w:tc>
      </w:tr>
    </w:tbl>
    <w:p w14:paraId="6975ECDE" w14:textId="77777777" w:rsidR="000D732E" w:rsidRPr="005067FC" w:rsidRDefault="000D732E" w:rsidP="00282E2C">
      <w:pPr>
        <w:rPr>
          <w:i/>
          <w:color w:val="A6A6A6" w:themeColor="background1" w:themeShade="A6"/>
        </w:rPr>
      </w:pPr>
    </w:p>
    <w:p w14:paraId="6C0CF7B5" w14:textId="77777777" w:rsidR="00427220" w:rsidRDefault="00427220" w:rsidP="00FD32A2">
      <w:pPr>
        <w:pStyle w:val="Heading4"/>
      </w:pPr>
      <w:r>
        <w:t>Input Requirements</w:t>
      </w:r>
      <w:r w:rsidR="000D732E">
        <w:t>/Documents</w:t>
      </w:r>
    </w:p>
    <w:p w14:paraId="4887CCA5"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7256A7B" w14:textId="77777777" w:rsidTr="00656A21">
        <w:trPr>
          <w:trHeight w:val="20"/>
        </w:trPr>
        <w:tc>
          <w:tcPr>
            <w:tcW w:w="1561" w:type="dxa"/>
            <w:shd w:val="clear" w:color="auto" w:fill="D9D9D9" w:themeFill="background1" w:themeFillShade="D9"/>
          </w:tcPr>
          <w:p w14:paraId="1CC2B361"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7468571E" w14:textId="77777777" w:rsidR="000D732E" w:rsidRDefault="000D732E" w:rsidP="00EB7D77">
            <w:pPr>
              <w:rPr>
                <w:rFonts w:ascii="Helvetica" w:hAnsi="Helvetica" w:cs="Helvetica"/>
                <w:sz w:val="16"/>
              </w:rPr>
            </w:pPr>
          </w:p>
          <w:p w14:paraId="61E313A8"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F75F450"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4B2A8A90"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A128690" w14:textId="77777777" w:rsidR="000D732E" w:rsidRDefault="000D732E" w:rsidP="00EB7D77">
            <w:pPr>
              <w:rPr>
                <w:rFonts w:ascii="Helvetica" w:hAnsi="Helvetica" w:cs="Helvetica"/>
                <w:b/>
              </w:rPr>
            </w:pPr>
            <w:r>
              <w:rPr>
                <w:rFonts w:ascii="Helvetica" w:hAnsi="Helvetica" w:cs="Helvetica"/>
                <w:b/>
              </w:rPr>
              <w:t>Derived Requirement</w:t>
            </w:r>
          </w:p>
          <w:p w14:paraId="73C10A64" w14:textId="77777777" w:rsidR="000D732E" w:rsidRDefault="000D732E" w:rsidP="00EB7D77">
            <w:pPr>
              <w:rPr>
                <w:rFonts w:ascii="Helvetica" w:hAnsi="Helvetica" w:cs="Helvetica"/>
                <w:sz w:val="16"/>
              </w:rPr>
            </w:pPr>
          </w:p>
          <w:p w14:paraId="4FB8947D"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5F0F02FA" w14:textId="77777777" w:rsidTr="00656A21">
        <w:trPr>
          <w:trHeight w:val="20"/>
        </w:trPr>
        <w:tc>
          <w:tcPr>
            <w:tcW w:w="10211" w:type="dxa"/>
            <w:gridSpan w:val="4"/>
            <w:shd w:val="clear" w:color="auto" w:fill="F2F2F2" w:themeFill="background1" w:themeFillShade="F2"/>
          </w:tcPr>
          <w:p w14:paraId="7172E02D" w14:textId="77777777" w:rsidR="000D732E" w:rsidRDefault="000D732E" w:rsidP="00EB7D77">
            <w:pPr>
              <w:rPr>
                <w:rFonts w:ascii="Helvetica" w:hAnsi="Helvetica" w:cs="Helvetica"/>
                <w:b/>
              </w:rPr>
            </w:pPr>
            <w:r>
              <w:rPr>
                <w:rFonts w:ascii="Helvetica" w:hAnsi="Helvetica" w:cs="Helvetica"/>
                <w:b/>
              </w:rPr>
              <w:lastRenderedPageBreak/>
              <w:t>Feature Requirements</w:t>
            </w:r>
          </w:p>
        </w:tc>
      </w:tr>
      <w:tr w:rsidR="000D732E" w:rsidRPr="007C20FA" w14:paraId="52F29E15" w14:textId="77777777" w:rsidTr="00656A21">
        <w:trPr>
          <w:trHeight w:val="20"/>
        </w:trPr>
        <w:tc>
          <w:tcPr>
            <w:tcW w:w="1561" w:type="dxa"/>
          </w:tcPr>
          <w:p w14:paraId="5DF2088F" w14:textId="77777777" w:rsidR="000D732E" w:rsidRPr="00D410AE" w:rsidRDefault="000D732E" w:rsidP="00EB7D77">
            <w:pPr>
              <w:rPr>
                <w:rFonts w:cs="Arial"/>
              </w:rPr>
            </w:pPr>
          </w:p>
        </w:tc>
        <w:tc>
          <w:tcPr>
            <w:tcW w:w="2694" w:type="dxa"/>
          </w:tcPr>
          <w:p w14:paraId="293F4AB0" w14:textId="77777777" w:rsidR="000D732E" w:rsidRDefault="000D732E" w:rsidP="00EB7D77">
            <w:pPr>
              <w:rPr>
                <w:rFonts w:cs="Arial"/>
              </w:rPr>
            </w:pPr>
            <w:r>
              <w:rPr>
                <w:rFonts w:cs="Arial"/>
              </w:rPr>
              <w:t>&lt;Example:</w:t>
            </w:r>
          </w:p>
          <w:p w14:paraId="7C211BA0" w14:textId="77777777" w:rsidR="000D732E" w:rsidRPr="00D410AE" w:rsidRDefault="000D732E" w:rsidP="00EB7D77">
            <w:pPr>
              <w:rPr>
                <w:rFonts w:cs="Arial"/>
              </w:rPr>
            </w:pPr>
            <w:r>
              <w:rPr>
                <w:rFonts w:cs="Arial"/>
              </w:rPr>
              <w:t>id + title of relevant Feature Docs&gt;</w:t>
            </w:r>
          </w:p>
        </w:tc>
        <w:tc>
          <w:tcPr>
            <w:tcW w:w="2694" w:type="dxa"/>
          </w:tcPr>
          <w:p w14:paraId="1D2DB33A" w14:textId="77777777" w:rsidR="000D732E" w:rsidRPr="00D410AE" w:rsidRDefault="000D732E" w:rsidP="00EB7D77">
            <w:pPr>
              <w:rPr>
                <w:rFonts w:cs="Arial"/>
              </w:rPr>
            </w:pPr>
            <w:r>
              <w:rPr>
                <w:rFonts w:cs="Arial"/>
              </w:rPr>
              <w:t>&lt;Example: “Requirements of Feature …”&gt;</w:t>
            </w:r>
          </w:p>
        </w:tc>
        <w:tc>
          <w:tcPr>
            <w:tcW w:w="3262" w:type="dxa"/>
          </w:tcPr>
          <w:p w14:paraId="7D417356"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33"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0C06E798" w14:textId="77777777" w:rsidTr="00656A21">
        <w:trPr>
          <w:trHeight w:val="20"/>
        </w:trPr>
        <w:tc>
          <w:tcPr>
            <w:tcW w:w="1561" w:type="dxa"/>
          </w:tcPr>
          <w:p w14:paraId="40A75E93" w14:textId="77777777" w:rsidR="000D732E" w:rsidRPr="00D410AE" w:rsidRDefault="000D732E" w:rsidP="00EB7D77">
            <w:pPr>
              <w:rPr>
                <w:rFonts w:cs="Arial"/>
              </w:rPr>
            </w:pPr>
          </w:p>
        </w:tc>
        <w:tc>
          <w:tcPr>
            <w:tcW w:w="2694" w:type="dxa"/>
          </w:tcPr>
          <w:p w14:paraId="6FE40A29" w14:textId="77777777" w:rsidR="000D732E" w:rsidRDefault="000D732E" w:rsidP="00EB7D77">
            <w:pPr>
              <w:rPr>
                <w:rFonts w:cs="Arial"/>
              </w:rPr>
            </w:pPr>
          </w:p>
        </w:tc>
        <w:tc>
          <w:tcPr>
            <w:tcW w:w="2694" w:type="dxa"/>
          </w:tcPr>
          <w:p w14:paraId="1A66C227" w14:textId="77777777" w:rsidR="000D732E" w:rsidRDefault="000D732E" w:rsidP="00EB7D77">
            <w:pPr>
              <w:rPr>
                <w:rFonts w:cs="Arial"/>
              </w:rPr>
            </w:pPr>
          </w:p>
        </w:tc>
        <w:tc>
          <w:tcPr>
            <w:tcW w:w="3262" w:type="dxa"/>
          </w:tcPr>
          <w:p w14:paraId="7333245D" w14:textId="77777777" w:rsidR="000D732E" w:rsidRDefault="000D732E" w:rsidP="00EB7D77">
            <w:pPr>
              <w:rPr>
                <w:rFonts w:cs="Arial"/>
              </w:rPr>
            </w:pPr>
          </w:p>
        </w:tc>
      </w:tr>
      <w:tr w:rsidR="000D732E" w:rsidRPr="007C20FA" w14:paraId="1DCCB2F6" w14:textId="77777777" w:rsidTr="00656A21">
        <w:trPr>
          <w:trHeight w:val="20"/>
        </w:trPr>
        <w:tc>
          <w:tcPr>
            <w:tcW w:w="10211" w:type="dxa"/>
            <w:gridSpan w:val="4"/>
            <w:shd w:val="clear" w:color="auto" w:fill="F2F2F2" w:themeFill="background1" w:themeFillShade="F2"/>
          </w:tcPr>
          <w:p w14:paraId="7FEF6398"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714B410A" w14:textId="77777777" w:rsidTr="00656A21">
        <w:trPr>
          <w:trHeight w:val="20"/>
        </w:trPr>
        <w:tc>
          <w:tcPr>
            <w:tcW w:w="1561" w:type="dxa"/>
          </w:tcPr>
          <w:p w14:paraId="50FA3AD8" w14:textId="77777777" w:rsidR="000D732E" w:rsidRPr="00D410AE" w:rsidRDefault="000D732E" w:rsidP="00EB7D77">
            <w:pPr>
              <w:rPr>
                <w:rFonts w:cs="Arial"/>
              </w:rPr>
            </w:pPr>
          </w:p>
        </w:tc>
        <w:tc>
          <w:tcPr>
            <w:tcW w:w="2694" w:type="dxa"/>
          </w:tcPr>
          <w:p w14:paraId="2AB04224" w14:textId="77777777" w:rsidR="000D732E" w:rsidRPr="00D410AE" w:rsidRDefault="000D732E" w:rsidP="00EB7D77">
            <w:pPr>
              <w:rPr>
                <w:rFonts w:cs="Arial"/>
              </w:rPr>
            </w:pPr>
            <w:r>
              <w:rPr>
                <w:rFonts w:cs="Arial"/>
              </w:rPr>
              <w:t>&lt;Example: some SDS (requirement)&gt;</w:t>
            </w:r>
          </w:p>
        </w:tc>
        <w:tc>
          <w:tcPr>
            <w:tcW w:w="2694" w:type="dxa"/>
          </w:tcPr>
          <w:p w14:paraId="46E63878" w14:textId="77777777" w:rsidR="000D732E" w:rsidRPr="00D410AE" w:rsidRDefault="000D732E" w:rsidP="00EB7D77">
            <w:pPr>
              <w:rPr>
                <w:rFonts w:cs="Arial"/>
              </w:rPr>
            </w:pPr>
          </w:p>
        </w:tc>
        <w:tc>
          <w:tcPr>
            <w:tcW w:w="3262" w:type="dxa"/>
          </w:tcPr>
          <w:p w14:paraId="091121D3" w14:textId="77777777" w:rsidR="000D732E" w:rsidRDefault="000D732E" w:rsidP="00EB7D77">
            <w:pPr>
              <w:rPr>
                <w:rFonts w:cs="Arial"/>
              </w:rPr>
            </w:pPr>
          </w:p>
        </w:tc>
      </w:tr>
      <w:tr w:rsidR="000D732E" w:rsidRPr="007C20FA" w14:paraId="01645A72" w14:textId="77777777" w:rsidTr="00656A21">
        <w:trPr>
          <w:trHeight w:val="20"/>
        </w:trPr>
        <w:tc>
          <w:tcPr>
            <w:tcW w:w="1561" w:type="dxa"/>
          </w:tcPr>
          <w:p w14:paraId="6F0B0EF9" w14:textId="77777777" w:rsidR="000D732E" w:rsidRDefault="000D732E" w:rsidP="00EB7D77">
            <w:pPr>
              <w:rPr>
                <w:rFonts w:cs="Arial"/>
              </w:rPr>
            </w:pPr>
          </w:p>
        </w:tc>
        <w:tc>
          <w:tcPr>
            <w:tcW w:w="2694" w:type="dxa"/>
          </w:tcPr>
          <w:p w14:paraId="164A477E" w14:textId="77777777" w:rsidR="000D732E" w:rsidRDefault="000D732E" w:rsidP="00EB7D77">
            <w:pPr>
              <w:rPr>
                <w:rFonts w:cs="Arial"/>
              </w:rPr>
            </w:pPr>
          </w:p>
        </w:tc>
        <w:tc>
          <w:tcPr>
            <w:tcW w:w="2694" w:type="dxa"/>
          </w:tcPr>
          <w:p w14:paraId="3AA568F1" w14:textId="77777777" w:rsidR="000D732E" w:rsidRDefault="000D732E" w:rsidP="00EB7D77">
            <w:pPr>
              <w:rPr>
                <w:rFonts w:cs="Arial"/>
              </w:rPr>
            </w:pPr>
          </w:p>
        </w:tc>
        <w:tc>
          <w:tcPr>
            <w:tcW w:w="3262" w:type="dxa"/>
          </w:tcPr>
          <w:p w14:paraId="76B7B9EB" w14:textId="77777777" w:rsidR="000D732E" w:rsidRDefault="000D732E" w:rsidP="00EB7D77">
            <w:pPr>
              <w:rPr>
                <w:rFonts w:cs="Arial"/>
              </w:rPr>
            </w:pPr>
          </w:p>
        </w:tc>
      </w:tr>
      <w:tr w:rsidR="000D732E" w:rsidRPr="007C20FA" w14:paraId="33F619A0" w14:textId="77777777" w:rsidTr="00656A21">
        <w:trPr>
          <w:trHeight w:val="20"/>
        </w:trPr>
        <w:tc>
          <w:tcPr>
            <w:tcW w:w="10211" w:type="dxa"/>
            <w:gridSpan w:val="4"/>
            <w:shd w:val="clear" w:color="auto" w:fill="F2F2F2" w:themeFill="background1" w:themeFillShade="F2"/>
          </w:tcPr>
          <w:p w14:paraId="01EE7473"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57D12861" w14:textId="77777777" w:rsidTr="00656A21">
        <w:trPr>
          <w:trHeight w:val="20"/>
        </w:trPr>
        <w:tc>
          <w:tcPr>
            <w:tcW w:w="1561" w:type="dxa"/>
          </w:tcPr>
          <w:p w14:paraId="0341D6CC" w14:textId="77777777" w:rsidR="000D732E" w:rsidRPr="00D410AE" w:rsidRDefault="000D732E" w:rsidP="00EB7D77">
            <w:pPr>
              <w:rPr>
                <w:rFonts w:cs="Arial"/>
              </w:rPr>
            </w:pPr>
          </w:p>
        </w:tc>
        <w:tc>
          <w:tcPr>
            <w:tcW w:w="2694" w:type="dxa"/>
          </w:tcPr>
          <w:p w14:paraId="0FD9F5C4" w14:textId="77777777" w:rsidR="000D732E" w:rsidRPr="00D410AE" w:rsidRDefault="000D732E" w:rsidP="00EB7D77">
            <w:pPr>
              <w:rPr>
                <w:rFonts w:cs="Arial"/>
              </w:rPr>
            </w:pPr>
          </w:p>
        </w:tc>
        <w:tc>
          <w:tcPr>
            <w:tcW w:w="2694" w:type="dxa"/>
          </w:tcPr>
          <w:p w14:paraId="37B60B07" w14:textId="77777777" w:rsidR="000D732E" w:rsidRPr="00D410AE" w:rsidRDefault="000D732E" w:rsidP="00EB7D77">
            <w:pPr>
              <w:rPr>
                <w:rFonts w:cs="Arial"/>
              </w:rPr>
            </w:pPr>
          </w:p>
        </w:tc>
        <w:tc>
          <w:tcPr>
            <w:tcW w:w="3262" w:type="dxa"/>
          </w:tcPr>
          <w:p w14:paraId="5DD1E1D2" w14:textId="77777777" w:rsidR="000D732E" w:rsidRPr="00D410AE" w:rsidRDefault="000D732E" w:rsidP="00EB7D77">
            <w:pPr>
              <w:rPr>
                <w:rFonts w:cs="Arial"/>
              </w:rPr>
            </w:pPr>
          </w:p>
        </w:tc>
      </w:tr>
      <w:tr w:rsidR="000D732E" w:rsidRPr="007C20FA" w14:paraId="3A752FF0" w14:textId="77777777" w:rsidTr="00656A21">
        <w:trPr>
          <w:trHeight w:val="20"/>
        </w:trPr>
        <w:tc>
          <w:tcPr>
            <w:tcW w:w="10211" w:type="dxa"/>
            <w:gridSpan w:val="4"/>
            <w:shd w:val="clear" w:color="auto" w:fill="F2F2F2" w:themeFill="background1" w:themeFillShade="F2"/>
          </w:tcPr>
          <w:p w14:paraId="0E06EB15"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3AE43D33" w14:textId="77777777" w:rsidTr="00656A21">
        <w:trPr>
          <w:trHeight w:val="20"/>
        </w:trPr>
        <w:tc>
          <w:tcPr>
            <w:tcW w:w="1561" w:type="dxa"/>
          </w:tcPr>
          <w:p w14:paraId="3CBCE394" w14:textId="77777777" w:rsidR="000D732E" w:rsidRPr="00D410AE" w:rsidRDefault="000D732E" w:rsidP="00EB7D77">
            <w:pPr>
              <w:rPr>
                <w:rFonts w:cs="Arial"/>
              </w:rPr>
            </w:pPr>
          </w:p>
        </w:tc>
        <w:tc>
          <w:tcPr>
            <w:tcW w:w="2694" w:type="dxa"/>
          </w:tcPr>
          <w:p w14:paraId="357372FE" w14:textId="77777777" w:rsidR="000D732E" w:rsidRPr="00D410AE" w:rsidRDefault="000D732E" w:rsidP="00EB7D77">
            <w:pPr>
              <w:rPr>
                <w:rFonts w:cs="Arial"/>
              </w:rPr>
            </w:pPr>
          </w:p>
        </w:tc>
        <w:tc>
          <w:tcPr>
            <w:tcW w:w="2694" w:type="dxa"/>
          </w:tcPr>
          <w:p w14:paraId="290F4607" w14:textId="77777777" w:rsidR="000D732E" w:rsidRPr="00D410AE" w:rsidRDefault="000D732E" w:rsidP="00EB7D77">
            <w:pPr>
              <w:rPr>
                <w:rFonts w:cs="Arial"/>
              </w:rPr>
            </w:pPr>
          </w:p>
        </w:tc>
        <w:tc>
          <w:tcPr>
            <w:tcW w:w="3262" w:type="dxa"/>
          </w:tcPr>
          <w:p w14:paraId="49FE4685" w14:textId="77777777" w:rsidR="000D732E" w:rsidRPr="00D410AE" w:rsidRDefault="000D732E" w:rsidP="00EB7D77">
            <w:pPr>
              <w:rPr>
                <w:rFonts w:cs="Arial"/>
              </w:rPr>
            </w:pPr>
          </w:p>
        </w:tc>
      </w:tr>
      <w:tr w:rsidR="000D732E" w:rsidRPr="007C20FA" w14:paraId="3CB17C01" w14:textId="77777777" w:rsidTr="00656A21">
        <w:trPr>
          <w:trHeight w:val="20"/>
        </w:trPr>
        <w:tc>
          <w:tcPr>
            <w:tcW w:w="10211" w:type="dxa"/>
            <w:gridSpan w:val="4"/>
            <w:shd w:val="clear" w:color="auto" w:fill="F2F2F2" w:themeFill="background1" w:themeFillShade="F2"/>
          </w:tcPr>
          <w:p w14:paraId="610CA20B"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1566DF5A" w14:textId="77777777" w:rsidTr="00656A21">
        <w:trPr>
          <w:trHeight w:val="20"/>
        </w:trPr>
        <w:tc>
          <w:tcPr>
            <w:tcW w:w="1561" w:type="dxa"/>
          </w:tcPr>
          <w:p w14:paraId="7FEEFD70" w14:textId="77777777" w:rsidR="000D732E" w:rsidRPr="00D410AE" w:rsidRDefault="000D732E" w:rsidP="00EB7D77">
            <w:pPr>
              <w:rPr>
                <w:rFonts w:cs="Arial"/>
              </w:rPr>
            </w:pPr>
          </w:p>
        </w:tc>
        <w:tc>
          <w:tcPr>
            <w:tcW w:w="2694" w:type="dxa"/>
          </w:tcPr>
          <w:p w14:paraId="0E7DB20B" w14:textId="77777777" w:rsidR="000D732E" w:rsidRDefault="000D732E" w:rsidP="00EB7D77">
            <w:pPr>
              <w:rPr>
                <w:rFonts w:cs="Arial"/>
              </w:rPr>
            </w:pPr>
          </w:p>
        </w:tc>
        <w:tc>
          <w:tcPr>
            <w:tcW w:w="2694" w:type="dxa"/>
          </w:tcPr>
          <w:p w14:paraId="07240952" w14:textId="77777777" w:rsidR="000D732E" w:rsidRPr="00D410AE" w:rsidRDefault="000D732E" w:rsidP="00EB7D77">
            <w:pPr>
              <w:rPr>
                <w:rFonts w:cs="Arial"/>
              </w:rPr>
            </w:pPr>
          </w:p>
        </w:tc>
        <w:tc>
          <w:tcPr>
            <w:tcW w:w="3262" w:type="dxa"/>
          </w:tcPr>
          <w:p w14:paraId="0C86408B" w14:textId="77777777" w:rsidR="000D732E" w:rsidRPr="00D410AE" w:rsidRDefault="000D732E" w:rsidP="00EB7D77">
            <w:pPr>
              <w:rPr>
                <w:rFonts w:cs="Arial"/>
              </w:rPr>
            </w:pPr>
          </w:p>
        </w:tc>
      </w:tr>
      <w:tr w:rsidR="00656A21" w:rsidRPr="007C20FA" w14:paraId="093D7D56" w14:textId="77777777" w:rsidTr="00656A21">
        <w:trPr>
          <w:trHeight w:val="20"/>
        </w:trPr>
        <w:tc>
          <w:tcPr>
            <w:tcW w:w="1561" w:type="dxa"/>
          </w:tcPr>
          <w:p w14:paraId="269344C8" w14:textId="77777777" w:rsidR="00656A21" w:rsidRPr="00D410AE" w:rsidRDefault="00656A21" w:rsidP="00EB7D77">
            <w:pPr>
              <w:rPr>
                <w:rFonts w:cs="Arial"/>
              </w:rPr>
            </w:pPr>
          </w:p>
        </w:tc>
        <w:tc>
          <w:tcPr>
            <w:tcW w:w="2694" w:type="dxa"/>
          </w:tcPr>
          <w:p w14:paraId="7AC27243" w14:textId="77777777" w:rsidR="00656A21" w:rsidRDefault="00656A21" w:rsidP="00EB7D77">
            <w:pPr>
              <w:rPr>
                <w:rFonts w:cs="Arial"/>
              </w:rPr>
            </w:pPr>
          </w:p>
        </w:tc>
        <w:tc>
          <w:tcPr>
            <w:tcW w:w="2694" w:type="dxa"/>
          </w:tcPr>
          <w:p w14:paraId="10A66ABB" w14:textId="77777777" w:rsidR="00656A21" w:rsidRPr="00D410AE" w:rsidRDefault="00656A21" w:rsidP="00EB7D77">
            <w:pPr>
              <w:rPr>
                <w:rFonts w:cs="Arial"/>
              </w:rPr>
            </w:pPr>
          </w:p>
        </w:tc>
        <w:tc>
          <w:tcPr>
            <w:tcW w:w="3262" w:type="dxa"/>
          </w:tcPr>
          <w:p w14:paraId="5B593B1C" w14:textId="77777777" w:rsidR="00656A21" w:rsidRPr="00D410AE" w:rsidRDefault="00656A21" w:rsidP="00EB7D77">
            <w:pPr>
              <w:rPr>
                <w:rFonts w:cs="Arial"/>
              </w:rPr>
            </w:pPr>
          </w:p>
        </w:tc>
      </w:tr>
    </w:tbl>
    <w:p w14:paraId="16FE0FC1"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2BAF2BD7" w14:textId="77777777" w:rsidR="000D732E" w:rsidRPr="005067FC" w:rsidRDefault="000D732E" w:rsidP="00427220">
      <w:pPr>
        <w:rPr>
          <w:i/>
          <w:color w:val="A6A6A6" w:themeColor="background1" w:themeShade="A6"/>
        </w:rPr>
      </w:pPr>
    </w:p>
    <w:p w14:paraId="7A31B0F1" w14:textId="77777777" w:rsidR="00427220" w:rsidRDefault="00427220" w:rsidP="00427220">
      <w:pPr>
        <w:pStyle w:val="Heading4"/>
      </w:pPr>
      <w:r>
        <w:t>Assumptions</w:t>
      </w:r>
    </w:p>
    <w:p w14:paraId="5F5E0596" w14:textId="77777777" w:rsidR="00A92B2F" w:rsidRDefault="00A92B2F" w:rsidP="00A92B2F"/>
    <w:p w14:paraId="35092508"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ADE8012" w14:textId="77777777" w:rsidR="00C0442C" w:rsidRDefault="00C0442C" w:rsidP="00A92B2F"/>
    <w:p w14:paraId="04E3F60E" w14:textId="77777777" w:rsidR="00F15706" w:rsidRDefault="00E60B64" w:rsidP="00783BCF">
      <w:pPr>
        <w:pStyle w:val="Heading3"/>
      </w:pPr>
      <w:r>
        <w:t>Function Scope</w:t>
      </w:r>
    </w:p>
    <w:p w14:paraId="38631D73" w14:textId="77777777" w:rsidR="00055646" w:rsidRPr="00A43B48" w:rsidRDefault="00055646" w:rsidP="00306D37">
      <w:pPr>
        <w:contextualSpacing/>
      </w:pPr>
    </w:p>
    <w:p w14:paraId="4D6D9E9E" w14:textId="77777777" w:rsidR="00306D37" w:rsidRDefault="00306D37" w:rsidP="00306D37">
      <w:pPr>
        <w:contextualSpacing/>
      </w:pPr>
      <w:r>
        <w:t xml:space="preserve">The </w:t>
      </w:r>
      <w:r>
        <w:rPr>
          <w:noProof/>
        </w:rPr>
        <w:drawing>
          <wp:inline distT="0" distB="0" distL="0" distR="0" wp14:anchorId="25682862" wp14:editId="27E205D4">
            <wp:extent cx="152400" cy="152400"/>
            <wp:effectExtent l="0" t="0" r="0" b="0"/>
            <wp:docPr id="2140"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Allow Subscription Management</w:t>
      </w:r>
      <w:r w:rsidR="0004480F">
        <w:rPr>
          <w:b/>
        </w:rPr>
        <w:t>”</w:t>
      </w:r>
      <w:r>
        <w:t xml:space="preserve"> f</w:t>
      </w:r>
      <w:r w:rsidR="00294100">
        <w:t>unction is called by</w:t>
      </w:r>
      <w:r>
        <w:t xml:space="preserve"> the following </w:t>
      </w:r>
      <w:r w:rsidR="00294100">
        <w:t>functions</w:t>
      </w:r>
      <w:r>
        <w:t>:</w:t>
      </w:r>
    </w:p>
    <w:p w14:paraId="016AE513" w14:textId="77777777" w:rsidR="00306D37" w:rsidRPr="00953D23" w:rsidRDefault="00306D37" w:rsidP="0061324D">
      <w:pPr>
        <w:pStyle w:val="ListParagraph"/>
        <w:numPr>
          <w:ilvl w:val="0"/>
          <w:numId w:val="12"/>
        </w:numPr>
        <w:contextualSpacing/>
      </w:pPr>
      <w:r>
        <w:rPr>
          <w:noProof/>
        </w:rPr>
        <w:drawing>
          <wp:inline distT="0" distB="0" distL="0" distR="0" wp14:anchorId="250661C5" wp14:editId="00E18E8C">
            <wp:extent cx="152400" cy="152400"/>
            <wp:effectExtent l="0" t="0" r="0" b="0"/>
            <wp:docPr id="214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c3a5bacda64b6001917b35d85aa50a7a" w:history="1">
        <w:r w:rsidR="00B66881">
          <w:rPr>
            <w:rStyle w:val="Hyperlink"/>
          </w:rPr>
          <w:t>Perform utility operations</w:t>
        </w:r>
      </w:hyperlink>
      <w:r w:rsidR="0004480F">
        <w:t>”</w:t>
      </w:r>
    </w:p>
    <w:p w14:paraId="7CE2BCED" w14:textId="77777777" w:rsidR="00393C96" w:rsidRPr="00393C96" w:rsidRDefault="00393C96" w:rsidP="00306D37">
      <w:pPr>
        <w:contextualSpacing/>
      </w:pPr>
    </w:p>
    <w:p w14:paraId="2176C4B0" w14:textId="77777777" w:rsidR="001A755C" w:rsidRDefault="001A755C" w:rsidP="00306D37"/>
    <w:p w14:paraId="64646B3A" w14:textId="77777777" w:rsidR="00294100" w:rsidRDefault="00294100" w:rsidP="00294100">
      <w:pPr>
        <w:jc w:val="center"/>
      </w:pPr>
      <w:r>
        <w:rPr>
          <w:noProof/>
        </w:rPr>
        <w:lastRenderedPageBreak/>
        <w:drawing>
          <wp:inline distT="0" distB="0" distL="0" distR="0" wp14:anchorId="68264B60" wp14:editId="20269CC3">
            <wp:extent cx="6466205" cy="4148811"/>
            <wp:effectExtent l="0" t="0" r="0" b="0"/>
            <wp:docPr id="2144" name="Picture -1337250228.jpg" descr="-13372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 name="-1337250228.jpg"/>
                    <pic:cNvPicPr/>
                  </pic:nvPicPr>
                  <pic:blipFill>
                    <a:blip r:embed="rId105" cstate="print"/>
                    <a:stretch>
                      <a:fillRect/>
                    </a:stretch>
                  </pic:blipFill>
                  <pic:spPr>
                    <a:xfrm>
                      <a:off x="0" y="0"/>
                      <a:ext cx="6466205" cy="4148811"/>
                    </a:xfrm>
                    <a:prstGeom prst="rect">
                      <a:avLst/>
                    </a:prstGeom>
                  </pic:spPr>
                </pic:pic>
              </a:graphicData>
            </a:graphic>
          </wp:inline>
        </w:drawing>
      </w:r>
    </w:p>
    <w:p w14:paraId="7B72815C"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4589F96" wp14:editId="56EF008D">
            <wp:extent cx="152400" cy="152400"/>
            <wp:effectExtent l="0" t="0" r="0" b="0"/>
            <wp:docPr id="2146"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Perform utility operations</w:t>
      </w:r>
      <w:r w:rsidR="0004480F">
        <w:t>”</w:t>
      </w:r>
      <w:r w:rsidRPr="00294100">
        <w:t xml:space="preserve"> calling </w:t>
      </w:r>
      <w:r>
        <w:rPr>
          <w:noProof/>
        </w:rPr>
        <w:drawing>
          <wp:inline distT="0" distB="0" distL="0" distR="0" wp14:anchorId="29F510DE" wp14:editId="3994E0DA">
            <wp:extent cx="152400" cy="152400"/>
            <wp:effectExtent l="0" t="0" r="0" b="0"/>
            <wp:docPr id="2148"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Allow Subscription Management</w:t>
      </w:r>
      <w:r w:rsidR="0004480F">
        <w:t>”</w:t>
      </w:r>
    </w:p>
    <w:p w14:paraId="72D998D6" w14:textId="77777777" w:rsidR="00306D37" w:rsidRDefault="00306D37" w:rsidP="00306D37">
      <w:pPr>
        <w:contextualSpacing/>
      </w:pPr>
    </w:p>
    <w:p w14:paraId="20C931AC" w14:textId="77777777" w:rsidR="00F15706" w:rsidRDefault="00E60B64" w:rsidP="00783BCF">
      <w:pPr>
        <w:pStyle w:val="Heading3"/>
      </w:pPr>
      <w:r>
        <w:t>Function Interfaces</w:t>
      </w:r>
    </w:p>
    <w:p w14:paraId="61834490" w14:textId="77777777" w:rsidR="00A72B37" w:rsidRDefault="00A72B37" w:rsidP="00A72B37">
      <w:pPr>
        <w:pStyle w:val="Heading4"/>
      </w:pPr>
      <w:r w:rsidRPr="00F15706">
        <w:t>Logical Inputs</w:t>
      </w:r>
    </w:p>
    <w:p w14:paraId="03EA212E" w14:textId="77777777" w:rsidR="00FF5F72" w:rsidRDefault="00FF5F72" w:rsidP="00A7465B">
      <w:pPr>
        <w:contextualSpacing/>
      </w:pPr>
    </w:p>
    <w:p w14:paraId="4807A585" w14:textId="77777777" w:rsidR="00A7465B" w:rsidRDefault="00A7465B" w:rsidP="00A7465B">
      <w:pPr>
        <w:contextualSpacing/>
        <w:rPr>
          <w:color w:val="A6A6A6" w:themeColor="background1" w:themeShade="A6"/>
        </w:rPr>
      </w:pPr>
      <w:r w:rsidRPr="00FF5F72">
        <w:rPr>
          <w:color w:val="A6A6A6" w:themeColor="background1" w:themeShade="A6"/>
        </w:rPr>
        <w:t>No Logical Inputs specified.</w:t>
      </w:r>
    </w:p>
    <w:p w14:paraId="6865C7EA" w14:textId="77777777" w:rsidR="0036202F" w:rsidRDefault="0036202F" w:rsidP="00A7465B">
      <w:pPr>
        <w:contextualSpacing/>
      </w:pPr>
    </w:p>
    <w:p w14:paraId="23B34BBA" w14:textId="77777777" w:rsidR="00A72B37" w:rsidRDefault="00A72B37" w:rsidP="00A72B37">
      <w:pPr>
        <w:pStyle w:val="Heading4"/>
      </w:pPr>
      <w:r>
        <w:t>Logical Outputs</w:t>
      </w:r>
    </w:p>
    <w:p w14:paraId="306CF1BE" w14:textId="77777777" w:rsidR="00FF5F72" w:rsidRDefault="00FF5F72" w:rsidP="00A7465B">
      <w:pPr>
        <w:contextualSpacing/>
      </w:pPr>
    </w:p>
    <w:p w14:paraId="5E82D153"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5BA54C0B" w14:textId="77777777" w:rsidR="0036202F" w:rsidRPr="00FF5F72" w:rsidRDefault="0036202F" w:rsidP="00A7465B">
      <w:pPr>
        <w:contextualSpacing/>
        <w:rPr>
          <w:color w:val="A6A6A6" w:themeColor="background1" w:themeShade="A6"/>
        </w:rPr>
      </w:pPr>
    </w:p>
    <w:p w14:paraId="6F633B9A" w14:textId="77777777" w:rsidR="00A72B37" w:rsidRDefault="00A72B37" w:rsidP="00A72B37">
      <w:pPr>
        <w:pStyle w:val="Heading4"/>
      </w:pPr>
      <w:r>
        <w:t>Logical</w:t>
      </w:r>
      <w:r w:rsidRPr="00F15706">
        <w:t xml:space="preserve"> Parameters</w:t>
      </w:r>
    </w:p>
    <w:p w14:paraId="4CF27B94" w14:textId="77777777" w:rsidR="00A72B37" w:rsidRDefault="00A72B37" w:rsidP="00A72B37"/>
    <w:p w14:paraId="0D7BC7B1"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75F952DB" w14:textId="77777777" w:rsidTr="00EB7D77">
        <w:trPr>
          <w:trHeight w:val="211"/>
        </w:trPr>
        <w:tc>
          <w:tcPr>
            <w:tcW w:w="2689" w:type="dxa"/>
            <w:shd w:val="clear" w:color="auto" w:fill="D9D9D9" w:themeFill="background1" w:themeFillShade="D9"/>
            <w:noWrap/>
            <w:hideMark/>
          </w:tcPr>
          <w:p w14:paraId="60A88C7E"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D22AAA5"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024AD08C" w14:textId="77777777" w:rsidTr="00EB7D77">
        <w:trPr>
          <w:trHeight w:val="410"/>
        </w:trPr>
        <w:tc>
          <w:tcPr>
            <w:tcW w:w="2689" w:type="dxa"/>
            <w:noWrap/>
          </w:tcPr>
          <w:p w14:paraId="78EC905E"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266B6D3F"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018AE153" w14:textId="77777777" w:rsidTr="00EB7D77">
        <w:trPr>
          <w:trHeight w:val="410"/>
        </w:trPr>
        <w:tc>
          <w:tcPr>
            <w:tcW w:w="2689" w:type="dxa"/>
            <w:noWrap/>
          </w:tcPr>
          <w:p w14:paraId="0B2F495A"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301DC7E8" w14:textId="77777777" w:rsidR="009649F4" w:rsidRPr="003F473D" w:rsidRDefault="009649F4" w:rsidP="00EB7D77">
            <w:pPr>
              <w:rPr>
                <w:rFonts w:cs="Arial"/>
                <w:color w:val="000000"/>
                <w:sz w:val="18"/>
                <w:szCs w:val="18"/>
              </w:rPr>
            </w:pPr>
          </w:p>
        </w:tc>
      </w:tr>
    </w:tbl>
    <w:p w14:paraId="47F2CD69" w14:textId="77777777" w:rsidR="009649F4" w:rsidRDefault="009649F4" w:rsidP="00A72B37"/>
    <w:p w14:paraId="48BF0355" w14:textId="77777777" w:rsidR="00822913" w:rsidRDefault="00822913" w:rsidP="00822913">
      <w:pPr>
        <w:pStyle w:val="Heading3"/>
      </w:pPr>
      <w:r>
        <w:lastRenderedPageBreak/>
        <w:t>Function Modeling</w:t>
      </w:r>
    </w:p>
    <w:p w14:paraId="62EFBAD4" w14:textId="77777777" w:rsidR="00EF5443" w:rsidRPr="00C75AE5" w:rsidRDefault="00EF5443" w:rsidP="00EF5443"/>
    <w:p w14:paraId="21DF46E3" w14:textId="77777777" w:rsidR="002D15F6" w:rsidRDefault="002D15F6" w:rsidP="0061324D">
      <w:pPr>
        <w:pStyle w:val="Heading4"/>
        <w:numPr>
          <w:ilvl w:val="3"/>
          <w:numId w:val="4"/>
        </w:numPr>
      </w:pPr>
      <w:r>
        <w:t>Use Cases</w:t>
      </w:r>
    </w:p>
    <w:p w14:paraId="0DAF2D36" w14:textId="77777777" w:rsidR="002D15F6" w:rsidRDefault="002D15F6" w:rsidP="002D15F6"/>
    <w:p w14:paraId="146633AE"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FD9637E" w14:textId="77777777" w:rsidR="009649F4" w:rsidRDefault="009649F4" w:rsidP="009649F4">
      <w:pPr>
        <w:pStyle w:val="Heading4"/>
        <w:numPr>
          <w:ilvl w:val="3"/>
          <w:numId w:val="4"/>
        </w:numPr>
      </w:pPr>
      <w:r>
        <w:t>State Charts</w:t>
      </w:r>
    </w:p>
    <w:p w14:paraId="41CAA4FA" w14:textId="77777777" w:rsidR="00195B38" w:rsidRDefault="00195B38" w:rsidP="00A76553">
      <w:pPr>
        <w:contextualSpacing/>
        <w:rPr>
          <w:color w:val="A6A6A6" w:themeColor="background1" w:themeShade="A6"/>
        </w:rPr>
      </w:pPr>
    </w:p>
    <w:p w14:paraId="1627DA3F"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11EC6B0C" w14:textId="77777777" w:rsidR="00A76553" w:rsidRPr="00FF5F72" w:rsidRDefault="00A76553" w:rsidP="00A76553">
      <w:pPr>
        <w:contextualSpacing/>
        <w:rPr>
          <w:color w:val="A6A6A6" w:themeColor="background1" w:themeShade="A6"/>
        </w:rPr>
      </w:pPr>
    </w:p>
    <w:p w14:paraId="35D35BC4" w14:textId="77777777" w:rsidR="00A76553" w:rsidRPr="00004083" w:rsidRDefault="00A76553" w:rsidP="00A76553">
      <w:pPr>
        <w:contextualSpacing/>
        <w:rPr>
          <w:rFonts w:cs="Arial"/>
        </w:rPr>
      </w:pPr>
    </w:p>
    <w:p w14:paraId="08742EB8" w14:textId="77777777" w:rsidR="009649F4" w:rsidRDefault="009649F4" w:rsidP="009649F4">
      <w:pPr>
        <w:pStyle w:val="Heading4"/>
        <w:numPr>
          <w:ilvl w:val="3"/>
          <w:numId w:val="4"/>
        </w:numPr>
      </w:pPr>
      <w:r>
        <w:t>Activity Diagrams</w:t>
      </w:r>
    </w:p>
    <w:p w14:paraId="6C310B61" w14:textId="77777777" w:rsidR="009649F4" w:rsidRDefault="009649F4" w:rsidP="009649F4"/>
    <w:p w14:paraId="308E6D78"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630A575A" w14:textId="77777777" w:rsidR="009649F4" w:rsidRPr="00FF5F72" w:rsidRDefault="009649F4" w:rsidP="009649F4">
      <w:pPr>
        <w:contextualSpacing/>
        <w:rPr>
          <w:color w:val="A6A6A6" w:themeColor="background1" w:themeShade="A6"/>
        </w:rPr>
      </w:pPr>
    </w:p>
    <w:p w14:paraId="1EC611D5" w14:textId="77777777" w:rsidR="009649F4" w:rsidRDefault="009649F4" w:rsidP="009649F4">
      <w:pPr>
        <w:pStyle w:val="Heading4"/>
        <w:numPr>
          <w:ilvl w:val="3"/>
          <w:numId w:val="4"/>
        </w:numPr>
      </w:pPr>
      <w:r>
        <w:t>Sequence Diagrams</w:t>
      </w:r>
    </w:p>
    <w:p w14:paraId="2FA6CEB4" w14:textId="77777777" w:rsidR="00987D84" w:rsidRPr="00EB7D77" w:rsidRDefault="00987D84" w:rsidP="00EB7D77">
      <w:pPr>
        <w:rPr>
          <w:rStyle w:val="SubtleEmphasis"/>
          <w:i w:val="0"/>
          <w:iCs w:val="0"/>
          <w:color w:val="auto"/>
          <w:highlight w:val="green"/>
        </w:rPr>
      </w:pPr>
    </w:p>
    <w:p w14:paraId="2D549D51"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222402AC" w14:textId="77777777" w:rsidR="00987D84" w:rsidRDefault="00987D84" w:rsidP="00987D84"/>
    <w:p w14:paraId="5A873695" w14:textId="77777777" w:rsidR="009649F4" w:rsidRDefault="009649F4" w:rsidP="009649F4"/>
    <w:p w14:paraId="1045D184" w14:textId="77777777" w:rsidR="009649F4" w:rsidRDefault="009649F4" w:rsidP="009649F4">
      <w:pPr>
        <w:pStyle w:val="Heading4"/>
        <w:numPr>
          <w:ilvl w:val="3"/>
          <w:numId w:val="4"/>
        </w:numPr>
      </w:pPr>
      <w:r>
        <w:t>Decision Tables</w:t>
      </w:r>
    </w:p>
    <w:p w14:paraId="61837132" w14:textId="77777777" w:rsidR="009649F4" w:rsidRDefault="009649F4" w:rsidP="009649F4"/>
    <w:p w14:paraId="0A9A6681" w14:textId="77777777" w:rsidR="00F15706" w:rsidRDefault="00DA0800" w:rsidP="00822913">
      <w:pPr>
        <w:pStyle w:val="Heading3"/>
      </w:pPr>
      <w:r>
        <w:t>Function Requirements</w:t>
      </w:r>
    </w:p>
    <w:p w14:paraId="605B2672" w14:textId="77777777" w:rsidR="00F15706" w:rsidRDefault="00F15706" w:rsidP="00783BCF">
      <w:pPr>
        <w:pStyle w:val="Heading4"/>
      </w:pPr>
      <w:r>
        <w:t>Functional Requirements</w:t>
      </w:r>
    </w:p>
    <w:p w14:paraId="23DEDD79" w14:textId="77777777" w:rsidR="006E54B3" w:rsidRDefault="00F15706" w:rsidP="006E54B3">
      <w:pPr>
        <w:pStyle w:val="Heading5"/>
      </w:pPr>
      <w:r>
        <w:t>Normal Operation</w:t>
      </w:r>
    </w:p>
    <w:p w14:paraId="37E340AD" w14:textId="77777777" w:rsidR="005961D3" w:rsidRDefault="005961D3" w:rsidP="00BB6A63"/>
    <w:p w14:paraId="2434FEE5" w14:textId="77777777" w:rsidR="005961D3" w:rsidRDefault="005961D3" w:rsidP="005961D3">
      <w:pPr>
        <w:rPr>
          <w:color w:val="A6A6A6" w:themeColor="background1" w:themeShade="A6"/>
        </w:rPr>
      </w:pPr>
      <w:r>
        <w:rPr>
          <w:color w:val="A6A6A6" w:themeColor="background1" w:themeShade="A6"/>
        </w:rPr>
        <w:t>No Normal Operation Requirements specified.</w:t>
      </w:r>
    </w:p>
    <w:p w14:paraId="20236D10" w14:textId="77777777" w:rsidR="00F15706" w:rsidRDefault="00F15706" w:rsidP="00783BCF">
      <w:pPr>
        <w:pStyle w:val="Heading5"/>
      </w:pPr>
      <w:r>
        <w:t>Error Handling</w:t>
      </w:r>
    </w:p>
    <w:p w14:paraId="0A1BB870" w14:textId="77777777" w:rsidR="005961D3" w:rsidRDefault="005961D3" w:rsidP="00BB6A63"/>
    <w:p w14:paraId="647F47F3" w14:textId="77777777" w:rsidR="005961D3" w:rsidRDefault="005961D3" w:rsidP="005961D3">
      <w:pPr>
        <w:rPr>
          <w:color w:val="A6A6A6" w:themeColor="background1" w:themeShade="A6"/>
        </w:rPr>
      </w:pPr>
      <w:r>
        <w:rPr>
          <w:color w:val="A6A6A6" w:themeColor="background1" w:themeShade="A6"/>
        </w:rPr>
        <w:t>No Error Handling Requirements specified.</w:t>
      </w:r>
    </w:p>
    <w:p w14:paraId="01F81604" w14:textId="77777777" w:rsidR="00DD7D94" w:rsidRDefault="00DD7D94" w:rsidP="00DD7D94">
      <w:pPr>
        <w:pStyle w:val="Heading4"/>
      </w:pPr>
      <w:r>
        <w:t>Non-Functional Requirements</w:t>
      </w:r>
    </w:p>
    <w:p w14:paraId="257137AD" w14:textId="77777777" w:rsidR="005961D3" w:rsidRDefault="005961D3" w:rsidP="00BB6A63"/>
    <w:p w14:paraId="03719F60" w14:textId="77777777" w:rsidR="005961D3" w:rsidRDefault="005961D3" w:rsidP="005961D3">
      <w:pPr>
        <w:rPr>
          <w:color w:val="A6A6A6" w:themeColor="background1" w:themeShade="A6"/>
        </w:rPr>
      </w:pPr>
      <w:r>
        <w:rPr>
          <w:color w:val="A6A6A6" w:themeColor="background1" w:themeShade="A6"/>
        </w:rPr>
        <w:t>No Non-Functional Requirements specified.</w:t>
      </w:r>
    </w:p>
    <w:p w14:paraId="38FBE0D8" w14:textId="77777777" w:rsidR="00DF462B" w:rsidRDefault="00427220" w:rsidP="00DF462B">
      <w:pPr>
        <w:pStyle w:val="Heading4"/>
      </w:pPr>
      <w:r>
        <w:t>Functional</w:t>
      </w:r>
      <w:r w:rsidR="00DF462B">
        <w:t xml:space="preserve"> Safety Requirements</w:t>
      </w:r>
    </w:p>
    <w:p w14:paraId="31ED9670" w14:textId="77777777" w:rsidR="00DF462B" w:rsidRDefault="00DF462B" w:rsidP="00DF462B">
      <w:pPr>
        <w:rPr>
          <w:highlight w:val="yellow"/>
        </w:rPr>
      </w:pPr>
    </w:p>
    <w:p w14:paraId="02B1039C"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BE41EA2" w14:textId="77777777" w:rsidR="00DD7D94" w:rsidRDefault="00DD7D94" w:rsidP="00DD7D94">
      <w:pPr>
        <w:pStyle w:val="Heading4"/>
      </w:pPr>
      <w:r>
        <w:t>Other Requirements</w:t>
      </w:r>
    </w:p>
    <w:p w14:paraId="59781813" w14:textId="77777777" w:rsidR="00DD7D94" w:rsidRDefault="00DD7D94" w:rsidP="00DD7D94">
      <w:pPr>
        <w:pStyle w:val="Heading5"/>
      </w:pPr>
      <w:r>
        <w:t>Design Requirements</w:t>
      </w:r>
    </w:p>
    <w:p w14:paraId="6F407EF8" w14:textId="77777777" w:rsidR="005961D3" w:rsidRDefault="005961D3" w:rsidP="00CA4A62"/>
    <w:p w14:paraId="1853E9C8" w14:textId="77777777" w:rsidR="005961D3" w:rsidRDefault="005961D3" w:rsidP="005961D3">
      <w:pPr>
        <w:rPr>
          <w:color w:val="A6A6A6" w:themeColor="background1" w:themeShade="A6"/>
        </w:rPr>
      </w:pPr>
      <w:r>
        <w:rPr>
          <w:color w:val="A6A6A6" w:themeColor="background1" w:themeShade="A6"/>
        </w:rPr>
        <w:t>No Design Requirements specified.</w:t>
      </w:r>
    </w:p>
    <w:p w14:paraId="663C5088" w14:textId="77777777" w:rsidR="00CA4A62" w:rsidRDefault="00CA4A62" w:rsidP="00CA4A62">
      <w:pPr>
        <w:pStyle w:val="Heading4"/>
      </w:pPr>
      <w:r>
        <w:lastRenderedPageBreak/>
        <w:t>Uncategorized Requirements</w:t>
      </w:r>
    </w:p>
    <w:p w14:paraId="32EA580F" w14:textId="77777777" w:rsidR="005961D3" w:rsidRDefault="005961D3" w:rsidP="00CA4A62"/>
    <w:p w14:paraId="63410B71" w14:textId="77777777" w:rsidR="001F5E54" w:rsidRPr="0017445F" w:rsidRDefault="006E25A5" w:rsidP="001F5E54">
      <w:pPr>
        <w:pStyle w:val="RERequirement"/>
        <w:shd w:val="clear" w:color="auto" w:fill="F2F2F2" w:themeFill="background1" w:themeFillShade="F2"/>
      </w:pPr>
      <w:bookmarkStart w:id="211" w:name="_c49aa3d6dce0ce19e1ee06abb44364a7"/>
      <w:r>
        <w:t>R_Sent_App_36</w:t>
      </w:r>
      <w:bookmarkEnd w:id="211"/>
      <w:r w:rsidR="00AE04B0">
        <w:t xml:space="preserve"> Subscription Management </w:t>
      </w:r>
    </w:p>
    <w:p w14:paraId="5160DFA4" w14:textId="77777777" w:rsidR="001F5E54" w:rsidRDefault="00AE04B0" w:rsidP="001F5E54">
      <w:pPr>
        <w:rPr>
          <w:rFonts w:cs="Arial"/>
        </w:rPr>
      </w:pPr>
      <w:r>
        <w:rPr>
          <w:rFonts w:cs="Arial"/>
        </w:rPr>
        <w:t>When attempting to use the feature for the first time the user shall be requested to enter subscription information (subsequent subscription management may also be required)</w:t>
      </w:r>
    </w:p>
    <w:p w14:paraId="0C707E8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FA6935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B1F23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R_Sent_App_36</w:t>
            </w:r>
          </w:p>
        </w:tc>
      </w:tr>
      <w:tr w:rsidR="001F5E54" w:rsidRPr="00FD127C" w14:paraId="32D5BE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6EEBD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94C6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ensure successful operation of the subscription and feature</w:t>
            </w:r>
          </w:p>
        </w:tc>
      </w:tr>
      <w:tr w:rsidR="001F5E54" w:rsidRPr="00FD127C" w14:paraId="0E0781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F90FB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DD68B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C290B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07EA4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B454E1" w14:textId="77777777" w:rsidR="00E77D14" w:rsidRDefault="00E77D14"/>
        </w:tc>
      </w:tr>
      <w:tr w:rsidR="001F5E54" w:rsidRPr="00FD127C" w14:paraId="08752A9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A991E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4EEAD7"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93FC4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41A575" w14:textId="77777777" w:rsidR="00E77D14" w:rsidRDefault="00E77D14"/>
        </w:tc>
      </w:tr>
      <w:tr w:rsidR="001F5E54" w:rsidRPr="00FD127C" w14:paraId="319401F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EF6F0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82077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F82DA9F" wp14:editId="7A09CDEA">
                  <wp:extent cx="152400" cy="152400"/>
                  <wp:effectExtent l="0" t="0" r="0" b="0"/>
                  <wp:docPr id="2150"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R_F_Sentinel_00082 Subscription and Enable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644A5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84A3FE" w14:textId="77777777" w:rsidR="00E77D14" w:rsidRDefault="00E77D14"/>
        </w:tc>
      </w:tr>
      <w:tr w:rsidR="001F5E54" w:rsidRPr="00FD127C" w14:paraId="5B55D7C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1B5D0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CBE321"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D534D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5808D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592FC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8A93D3" w14:textId="77777777" w:rsidR="00E77D14" w:rsidRDefault="00E77D14"/>
        </w:tc>
      </w:tr>
      <w:tr w:rsidR="001F5E54" w:rsidRPr="00FD127C" w14:paraId="1264CF9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43A3C5" w14:textId="77777777" w:rsidR="001F5E54" w:rsidRPr="00FD127C" w:rsidRDefault="0052661D" w:rsidP="00A84EEF">
            <w:pPr>
              <w:rPr>
                <w:rFonts w:cs="Arial"/>
                <w:bCs/>
                <w:color w:val="808080" w:themeColor="background1" w:themeShade="80"/>
                <w:sz w:val="16"/>
                <w:szCs w:val="14"/>
              </w:rPr>
            </w:pPr>
            <w:hyperlink r:id="rId23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EE721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9AC42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07B794A" w14:textId="77777777" w:rsidR="000D7866" w:rsidRPr="00E47D48" w:rsidRDefault="000D7866" w:rsidP="00E47D48">
      <w:pPr>
        <w:rPr>
          <w:color w:val="FF0000"/>
        </w:rPr>
      </w:pPr>
    </w:p>
    <w:p w14:paraId="5BE8EBA4" w14:textId="77777777" w:rsidR="009C1EEC" w:rsidRDefault="000D732E" w:rsidP="0061324D">
      <w:pPr>
        <w:pStyle w:val="Heading2"/>
        <w:numPr>
          <w:ilvl w:val="1"/>
          <w:numId w:val="4"/>
        </w:numPr>
      </w:pPr>
      <w:r>
        <w:t xml:space="preserve">Logical Function </w:t>
      </w:r>
      <w:r>
        <w:rPr>
          <w:noProof/>
        </w:rPr>
        <w:drawing>
          <wp:inline distT="0" distB="0" distL="0" distR="0" wp14:anchorId="652D8723" wp14:editId="1EA630BE">
            <wp:extent cx="152400" cy="152400"/>
            <wp:effectExtent l="0" t="0" r="0" b="0"/>
            <wp:docPr id="2152"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 name="-3780165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12" w:name="_2b8691340e92374b0f16ef49f59e42d6"/>
      <w:r w:rsidR="008E73AE">
        <w:t>Allow USB Video Playback on PC/Computer</w:t>
      </w:r>
      <w:bookmarkEnd w:id="212"/>
    </w:p>
    <w:p w14:paraId="11A4D1AA" w14:textId="77777777" w:rsidR="0061785D" w:rsidRDefault="0061785D" w:rsidP="00783BCF">
      <w:pPr>
        <w:pStyle w:val="Heading3"/>
      </w:pPr>
      <w:r>
        <w:t xml:space="preserve">Function </w:t>
      </w:r>
      <w:r w:rsidR="00283752">
        <w:t>Overview</w:t>
      </w:r>
    </w:p>
    <w:p w14:paraId="7B0C2D7D" w14:textId="77777777" w:rsidR="00427220" w:rsidRDefault="000D732E" w:rsidP="00427220">
      <w:pPr>
        <w:pStyle w:val="Heading4"/>
      </w:pPr>
      <w:r>
        <w:t xml:space="preserve">Function </w:t>
      </w:r>
      <w:r w:rsidR="00283752">
        <w:t>Description</w:t>
      </w:r>
    </w:p>
    <w:p w14:paraId="1D3A003C" w14:textId="77777777" w:rsidR="00794B45" w:rsidRDefault="00794B45" w:rsidP="009C1EEC">
      <w:pPr>
        <w:contextualSpacing/>
      </w:pPr>
    </w:p>
    <w:p w14:paraId="5527BFF5" w14:textId="77777777" w:rsidR="00AC0C92" w:rsidRDefault="00AC0C92" w:rsidP="009C1EEC">
      <w:pPr>
        <w:contextualSpacing/>
      </w:pPr>
      <w:r>
        <w:t>Function is allocated to:</w:t>
      </w:r>
    </w:p>
    <w:p w14:paraId="70FC02C0" w14:textId="77777777" w:rsidR="00AC0C92" w:rsidRDefault="00604AF5" w:rsidP="0061324D">
      <w:pPr>
        <w:pStyle w:val="ListParagraph"/>
        <w:numPr>
          <w:ilvl w:val="0"/>
          <w:numId w:val="13"/>
        </w:numPr>
        <w:contextualSpacing/>
      </w:pPr>
      <w:r>
        <w:rPr>
          <w:noProof/>
        </w:rPr>
        <w:drawing>
          <wp:inline distT="0" distB="0" distL="0" distR="0" wp14:anchorId="68A8B97F" wp14:editId="2BE11A20">
            <wp:extent cx="152400" cy="152400"/>
            <wp:effectExtent l="0" t="0" r="0" b="0"/>
            <wp:docPr id="2154"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USB Video Playback on PC/Computer</w:t>
      </w:r>
      <w:r>
        <w:t xml:space="preserve"> &lt;&lt;Logical&gt;&gt;</w:t>
      </w:r>
    </w:p>
    <w:p w14:paraId="0F027D68" w14:textId="77777777" w:rsidR="00AC0C92" w:rsidRDefault="00604AF5" w:rsidP="0061324D">
      <w:pPr>
        <w:pStyle w:val="ListParagraph"/>
        <w:numPr>
          <w:ilvl w:val="0"/>
          <w:numId w:val="13"/>
        </w:numPr>
        <w:contextualSpacing/>
      </w:pPr>
      <w:r>
        <w:rPr>
          <w:noProof/>
        </w:rPr>
        <w:drawing>
          <wp:inline distT="0" distB="0" distL="0" distR="0" wp14:anchorId="75B4010F" wp14:editId="15998893">
            <wp:extent cx="152400" cy="152400"/>
            <wp:effectExtent l="0" t="0" r="0" b="0"/>
            <wp:docPr id="2156"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HMI provider</w:t>
      </w:r>
      <w:r>
        <w:t xml:space="preserve"> &lt;&lt;Logical&gt;&gt;</w:t>
      </w:r>
    </w:p>
    <w:p w14:paraId="6D91C9C8" w14:textId="77777777" w:rsidR="00794B45" w:rsidRDefault="00794B45" w:rsidP="009C1EEC">
      <w:pPr>
        <w:contextualSpacing/>
      </w:pPr>
    </w:p>
    <w:p w14:paraId="0CF6F70B" w14:textId="77777777" w:rsidR="009C1EEC" w:rsidRDefault="009C1EEC" w:rsidP="009C1EEC">
      <w:pPr>
        <w:contextualSpacing/>
      </w:pPr>
      <w:r w:rsidRPr="00A554C4">
        <w:t>Allow USB Video Playback on PC/Computer (as well as via SYNC/Phoenix)</w:t>
      </w:r>
    </w:p>
    <w:p w14:paraId="79701E5C" w14:textId="77777777" w:rsidR="00282E2C" w:rsidRDefault="000D732E" w:rsidP="00FD32A2">
      <w:pPr>
        <w:pStyle w:val="Heading4"/>
      </w:pPr>
      <w:r>
        <w:t xml:space="preserve">Function </w:t>
      </w:r>
      <w:r w:rsidR="00282E2C">
        <w:t>Variants</w:t>
      </w:r>
    </w:p>
    <w:p w14:paraId="5D49A68E" w14:textId="77777777" w:rsidR="00282E2C" w:rsidRDefault="00282E2C" w:rsidP="00282E2C"/>
    <w:p w14:paraId="6D878E98"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07C5EEF9" w14:textId="77777777" w:rsidTr="00EB7D77">
        <w:trPr>
          <w:trHeight w:val="314"/>
        </w:trPr>
        <w:tc>
          <w:tcPr>
            <w:tcW w:w="2523" w:type="dxa"/>
            <w:shd w:val="clear" w:color="auto" w:fill="D9D9D9" w:themeFill="background1" w:themeFillShade="D9"/>
          </w:tcPr>
          <w:p w14:paraId="04764479"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482D951F"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7BEA4D3"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FD6E3B2" w14:textId="77777777" w:rsidTr="00EB7D77">
        <w:trPr>
          <w:trHeight w:val="198"/>
        </w:trPr>
        <w:tc>
          <w:tcPr>
            <w:tcW w:w="2523" w:type="dxa"/>
          </w:tcPr>
          <w:p w14:paraId="4F6D8266"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373068E2" w14:textId="77777777" w:rsidR="000D732E" w:rsidRPr="009E3B7C" w:rsidRDefault="000D732E" w:rsidP="00EB7D77">
            <w:pPr>
              <w:overflowPunct/>
              <w:autoSpaceDE/>
              <w:autoSpaceDN/>
              <w:adjustRightInd/>
              <w:textAlignment w:val="center"/>
              <w:rPr>
                <w:rFonts w:cs="Arial"/>
              </w:rPr>
            </w:pPr>
          </w:p>
        </w:tc>
        <w:tc>
          <w:tcPr>
            <w:tcW w:w="2551" w:type="dxa"/>
          </w:tcPr>
          <w:p w14:paraId="57347A2C" w14:textId="77777777" w:rsidR="000D732E" w:rsidRDefault="000D732E" w:rsidP="00EB7D77">
            <w:pPr>
              <w:rPr>
                <w:rFonts w:cs="Arial"/>
                <w:lang w:val="en-GB"/>
              </w:rPr>
            </w:pPr>
            <w:r>
              <w:rPr>
                <w:rFonts w:cs="Arial"/>
                <w:lang w:val="en-GB"/>
              </w:rPr>
              <w:t xml:space="preserve">e.g. ExtLightTechnology = LED </w:t>
            </w:r>
          </w:p>
          <w:p w14:paraId="133FBC2F" w14:textId="77777777" w:rsidR="000D732E" w:rsidRDefault="000D732E" w:rsidP="00EB7D77">
            <w:pPr>
              <w:rPr>
                <w:rFonts w:cs="Arial"/>
                <w:lang w:val="en-GB"/>
              </w:rPr>
            </w:pPr>
            <w:r>
              <w:rPr>
                <w:rFonts w:cs="Arial"/>
                <w:lang w:val="en-GB"/>
              </w:rPr>
              <w:t>OR</w:t>
            </w:r>
          </w:p>
          <w:p w14:paraId="0F231485" w14:textId="77777777" w:rsidR="000D732E" w:rsidRPr="005A344A" w:rsidRDefault="000D732E" w:rsidP="00EB7D77">
            <w:pPr>
              <w:rPr>
                <w:rFonts w:cs="Arial"/>
                <w:lang w:val="en-GB"/>
              </w:rPr>
            </w:pPr>
            <w:r>
              <w:rPr>
                <w:rFonts w:cs="Arial"/>
                <w:lang w:val="en-GB"/>
              </w:rPr>
              <w:t>ExtLightTechnology = Xenon</w:t>
            </w:r>
          </w:p>
        </w:tc>
      </w:tr>
    </w:tbl>
    <w:p w14:paraId="01E9F20B" w14:textId="77777777" w:rsidR="000D732E" w:rsidRPr="005067FC" w:rsidRDefault="000D732E" w:rsidP="00282E2C">
      <w:pPr>
        <w:rPr>
          <w:i/>
          <w:color w:val="A6A6A6" w:themeColor="background1" w:themeShade="A6"/>
        </w:rPr>
      </w:pPr>
    </w:p>
    <w:p w14:paraId="06F74353" w14:textId="77777777" w:rsidR="00427220" w:rsidRDefault="00427220" w:rsidP="00FD32A2">
      <w:pPr>
        <w:pStyle w:val="Heading4"/>
      </w:pPr>
      <w:r>
        <w:t>Input Requirements</w:t>
      </w:r>
      <w:r w:rsidR="000D732E">
        <w:t>/Documents</w:t>
      </w:r>
    </w:p>
    <w:p w14:paraId="56DE8AE4"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5C620E2F" w14:textId="77777777" w:rsidTr="00656A21">
        <w:trPr>
          <w:trHeight w:val="20"/>
        </w:trPr>
        <w:tc>
          <w:tcPr>
            <w:tcW w:w="1561" w:type="dxa"/>
            <w:shd w:val="clear" w:color="auto" w:fill="D9D9D9" w:themeFill="background1" w:themeFillShade="D9"/>
          </w:tcPr>
          <w:p w14:paraId="32831F17"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6B4C90D7" w14:textId="77777777" w:rsidR="000D732E" w:rsidRDefault="000D732E" w:rsidP="00EB7D77">
            <w:pPr>
              <w:rPr>
                <w:rFonts w:ascii="Helvetica" w:hAnsi="Helvetica" w:cs="Helvetica"/>
                <w:sz w:val="16"/>
              </w:rPr>
            </w:pPr>
          </w:p>
          <w:p w14:paraId="735D7FFD"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6503FEB9"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654FFC1C"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4887B682" w14:textId="77777777" w:rsidR="000D732E" w:rsidRDefault="000D732E" w:rsidP="00EB7D77">
            <w:pPr>
              <w:rPr>
                <w:rFonts w:ascii="Helvetica" w:hAnsi="Helvetica" w:cs="Helvetica"/>
                <w:b/>
              </w:rPr>
            </w:pPr>
            <w:r>
              <w:rPr>
                <w:rFonts w:ascii="Helvetica" w:hAnsi="Helvetica" w:cs="Helvetica"/>
                <w:b/>
              </w:rPr>
              <w:t>Derived Requirement</w:t>
            </w:r>
          </w:p>
          <w:p w14:paraId="19716821" w14:textId="77777777" w:rsidR="000D732E" w:rsidRDefault="000D732E" w:rsidP="00EB7D77">
            <w:pPr>
              <w:rPr>
                <w:rFonts w:ascii="Helvetica" w:hAnsi="Helvetica" w:cs="Helvetica"/>
                <w:sz w:val="16"/>
              </w:rPr>
            </w:pPr>
          </w:p>
          <w:p w14:paraId="2EB477BB"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462442B4" w14:textId="77777777" w:rsidTr="00656A21">
        <w:trPr>
          <w:trHeight w:val="20"/>
        </w:trPr>
        <w:tc>
          <w:tcPr>
            <w:tcW w:w="10211" w:type="dxa"/>
            <w:gridSpan w:val="4"/>
            <w:shd w:val="clear" w:color="auto" w:fill="F2F2F2" w:themeFill="background1" w:themeFillShade="F2"/>
          </w:tcPr>
          <w:p w14:paraId="38C70554"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0BC69702" w14:textId="77777777" w:rsidTr="00656A21">
        <w:trPr>
          <w:trHeight w:val="20"/>
        </w:trPr>
        <w:tc>
          <w:tcPr>
            <w:tcW w:w="1561" w:type="dxa"/>
          </w:tcPr>
          <w:p w14:paraId="781FCF66" w14:textId="77777777" w:rsidR="000D732E" w:rsidRPr="00D410AE" w:rsidRDefault="000D732E" w:rsidP="00EB7D77">
            <w:pPr>
              <w:rPr>
                <w:rFonts w:cs="Arial"/>
              </w:rPr>
            </w:pPr>
          </w:p>
        </w:tc>
        <w:tc>
          <w:tcPr>
            <w:tcW w:w="2694" w:type="dxa"/>
          </w:tcPr>
          <w:p w14:paraId="77647E5A" w14:textId="77777777" w:rsidR="000D732E" w:rsidRDefault="000D732E" w:rsidP="00EB7D77">
            <w:pPr>
              <w:rPr>
                <w:rFonts w:cs="Arial"/>
              </w:rPr>
            </w:pPr>
            <w:r>
              <w:rPr>
                <w:rFonts w:cs="Arial"/>
              </w:rPr>
              <w:t>&lt;Example:</w:t>
            </w:r>
          </w:p>
          <w:p w14:paraId="65503E1A" w14:textId="77777777" w:rsidR="000D732E" w:rsidRPr="00D410AE" w:rsidRDefault="000D732E" w:rsidP="00EB7D77">
            <w:pPr>
              <w:rPr>
                <w:rFonts w:cs="Arial"/>
              </w:rPr>
            </w:pPr>
            <w:r>
              <w:rPr>
                <w:rFonts w:cs="Arial"/>
              </w:rPr>
              <w:t>id + title of relevant Feature Docs&gt;</w:t>
            </w:r>
          </w:p>
        </w:tc>
        <w:tc>
          <w:tcPr>
            <w:tcW w:w="2694" w:type="dxa"/>
          </w:tcPr>
          <w:p w14:paraId="526B4B94" w14:textId="77777777" w:rsidR="000D732E" w:rsidRPr="00D410AE" w:rsidRDefault="000D732E" w:rsidP="00EB7D77">
            <w:pPr>
              <w:rPr>
                <w:rFonts w:cs="Arial"/>
              </w:rPr>
            </w:pPr>
            <w:r>
              <w:rPr>
                <w:rFonts w:cs="Arial"/>
              </w:rPr>
              <w:t>&lt;Example: “Requirements of Feature …”&gt;</w:t>
            </w:r>
          </w:p>
        </w:tc>
        <w:tc>
          <w:tcPr>
            <w:tcW w:w="3262" w:type="dxa"/>
          </w:tcPr>
          <w:p w14:paraId="793F4853"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35"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3463F84E" w14:textId="77777777" w:rsidTr="00656A21">
        <w:trPr>
          <w:trHeight w:val="20"/>
        </w:trPr>
        <w:tc>
          <w:tcPr>
            <w:tcW w:w="1561" w:type="dxa"/>
          </w:tcPr>
          <w:p w14:paraId="5C9BEF22" w14:textId="77777777" w:rsidR="000D732E" w:rsidRPr="00D410AE" w:rsidRDefault="000D732E" w:rsidP="00EB7D77">
            <w:pPr>
              <w:rPr>
                <w:rFonts w:cs="Arial"/>
              </w:rPr>
            </w:pPr>
          </w:p>
        </w:tc>
        <w:tc>
          <w:tcPr>
            <w:tcW w:w="2694" w:type="dxa"/>
          </w:tcPr>
          <w:p w14:paraId="6531C929" w14:textId="77777777" w:rsidR="000D732E" w:rsidRDefault="000D732E" w:rsidP="00EB7D77">
            <w:pPr>
              <w:rPr>
                <w:rFonts w:cs="Arial"/>
              </w:rPr>
            </w:pPr>
          </w:p>
        </w:tc>
        <w:tc>
          <w:tcPr>
            <w:tcW w:w="2694" w:type="dxa"/>
          </w:tcPr>
          <w:p w14:paraId="41FF139E" w14:textId="77777777" w:rsidR="000D732E" w:rsidRDefault="000D732E" w:rsidP="00EB7D77">
            <w:pPr>
              <w:rPr>
                <w:rFonts w:cs="Arial"/>
              </w:rPr>
            </w:pPr>
          </w:p>
        </w:tc>
        <w:tc>
          <w:tcPr>
            <w:tcW w:w="3262" w:type="dxa"/>
          </w:tcPr>
          <w:p w14:paraId="71A0798D" w14:textId="77777777" w:rsidR="000D732E" w:rsidRDefault="000D732E" w:rsidP="00EB7D77">
            <w:pPr>
              <w:rPr>
                <w:rFonts w:cs="Arial"/>
              </w:rPr>
            </w:pPr>
          </w:p>
        </w:tc>
      </w:tr>
      <w:tr w:rsidR="000D732E" w:rsidRPr="007C20FA" w14:paraId="0EBC3949" w14:textId="77777777" w:rsidTr="00656A21">
        <w:trPr>
          <w:trHeight w:val="20"/>
        </w:trPr>
        <w:tc>
          <w:tcPr>
            <w:tcW w:w="10211" w:type="dxa"/>
            <w:gridSpan w:val="4"/>
            <w:shd w:val="clear" w:color="auto" w:fill="F2F2F2" w:themeFill="background1" w:themeFillShade="F2"/>
          </w:tcPr>
          <w:p w14:paraId="7A399955"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5108F36B" w14:textId="77777777" w:rsidTr="00656A21">
        <w:trPr>
          <w:trHeight w:val="20"/>
        </w:trPr>
        <w:tc>
          <w:tcPr>
            <w:tcW w:w="1561" w:type="dxa"/>
          </w:tcPr>
          <w:p w14:paraId="65EE4C1B" w14:textId="77777777" w:rsidR="000D732E" w:rsidRPr="00D410AE" w:rsidRDefault="000D732E" w:rsidP="00EB7D77">
            <w:pPr>
              <w:rPr>
                <w:rFonts w:cs="Arial"/>
              </w:rPr>
            </w:pPr>
          </w:p>
        </w:tc>
        <w:tc>
          <w:tcPr>
            <w:tcW w:w="2694" w:type="dxa"/>
          </w:tcPr>
          <w:p w14:paraId="01EA968F" w14:textId="77777777" w:rsidR="000D732E" w:rsidRPr="00D410AE" w:rsidRDefault="000D732E" w:rsidP="00EB7D77">
            <w:pPr>
              <w:rPr>
                <w:rFonts w:cs="Arial"/>
              </w:rPr>
            </w:pPr>
            <w:r>
              <w:rPr>
                <w:rFonts w:cs="Arial"/>
              </w:rPr>
              <w:t>&lt;Example: some SDS (requirement)&gt;</w:t>
            </w:r>
          </w:p>
        </w:tc>
        <w:tc>
          <w:tcPr>
            <w:tcW w:w="2694" w:type="dxa"/>
          </w:tcPr>
          <w:p w14:paraId="1F9E8AE6" w14:textId="77777777" w:rsidR="000D732E" w:rsidRPr="00D410AE" w:rsidRDefault="000D732E" w:rsidP="00EB7D77">
            <w:pPr>
              <w:rPr>
                <w:rFonts w:cs="Arial"/>
              </w:rPr>
            </w:pPr>
          </w:p>
        </w:tc>
        <w:tc>
          <w:tcPr>
            <w:tcW w:w="3262" w:type="dxa"/>
          </w:tcPr>
          <w:p w14:paraId="20434DB6" w14:textId="77777777" w:rsidR="000D732E" w:rsidRDefault="000D732E" w:rsidP="00EB7D77">
            <w:pPr>
              <w:rPr>
                <w:rFonts w:cs="Arial"/>
              </w:rPr>
            </w:pPr>
          </w:p>
        </w:tc>
      </w:tr>
      <w:tr w:rsidR="000D732E" w:rsidRPr="007C20FA" w14:paraId="0C810BB3" w14:textId="77777777" w:rsidTr="00656A21">
        <w:trPr>
          <w:trHeight w:val="20"/>
        </w:trPr>
        <w:tc>
          <w:tcPr>
            <w:tcW w:w="1561" w:type="dxa"/>
          </w:tcPr>
          <w:p w14:paraId="5F6F2177" w14:textId="77777777" w:rsidR="000D732E" w:rsidRDefault="000D732E" w:rsidP="00EB7D77">
            <w:pPr>
              <w:rPr>
                <w:rFonts w:cs="Arial"/>
              </w:rPr>
            </w:pPr>
          </w:p>
        </w:tc>
        <w:tc>
          <w:tcPr>
            <w:tcW w:w="2694" w:type="dxa"/>
          </w:tcPr>
          <w:p w14:paraId="4563CB04" w14:textId="77777777" w:rsidR="000D732E" w:rsidRDefault="000D732E" w:rsidP="00EB7D77">
            <w:pPr>
              <w:rPr>
                <w:rFonts w:cs="Arial"/>
              </w:rPr>
            </w:pPr>
          </w:p>
        </w:tc>
        <w:tc>
          <w:tcPr>
            <w:tcW w:w="2694" w:type="dxa"/>
          </w:tcPr>
          <w:p w14:paraId="20702ACD" w14:textId="77777777" w:rsidR="000D732E" w:rsidRDefault="000D732E" w:rsidP="00EB7D77">
            <w:pPr>
              <w:rPr>
                <w:rFonts w:cs="Arial"/>
              </w:rPr>
            </w:pPr>
          </w:p>
        </w:tc>
        <w:tc>
          <w:tcPr>
            <w:tcW w:w="3262" w:type="dxa"/>
          </w:tcPr>
          <w:p w14:paraId="0A26C5DB" w14:textId="77777777" w:rsidR="000D732E" w:rsidRDefault="000D732E" w:rsidP="00EB7D77">
            <w:pPr>
              <w:rPr>
                <w:rFonts w:cs="Arial"/>
              </w:rPr>
            </w:pPr>
          </w:p>
        </w:tc>
      </w:tr>
      <w:tr w:rsidR="000D732E" w:rsidRPr="007C20FA" w14:paraId="20356A08" w14:textId="77777777" w:rsidTr="00656A21">
        <w:trPr>
          <w:trHeight w:val="20"/>
        </w:trPr>
        <w:tc>
          <w:tcPr>
            <w:tcW w:w="10211" w:type="dxa"/>
            <w:gridSpan w:val="4"/>
            <w:shd w:val="clear" w:color="auto" w:fill="F2F2F2" w:themeFill="background1" w:themeFillShade="F2"/>
          </w:tcPr>
          <w:p w14:paraId="4DAA7ACA"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35608BD5" w14:textId="77777777" w:rsidTr="00656A21">
        <w:trPr>
          <w:trHeight w:val="20"/>
        </w:trPr>
        <w:tc>
          <w:tcPr>
            <w:tcW w:w="1561" w:type="dxa"/>
          </w:tcPr>
          <w:p w14:paraId="3C3175CB" w14:textId="77777777" w:rsidR="000D732E" w:rsidRPr="00D410AE" w:rsidRDefault="000D732E" w:rsidP="00EB7D77">
            <w:pPr>
              <w:rPr>
                <w:rFonts w:cs="Arial"/>
              </w:rPr>
            </w:pPr>
          </w:p>
        </w:tc>
        <w:tc>
          <w:tcPr>
            <w:tcW w:w="2694" w:type="dxa"/>
          </w:tcPr>
          <w:p w14:paraId="5080D220" w14:textId="77777777" w:rsidR="000D732E" w:rsidRPr="00D410AE" w:rsidRDefault="000D732E" w:rsidP="00EB7D77">
            <w:pPr>
              <w:rPr>
                <w:rFonts w:cs="Arial"/>
              </w:rPr>
            </w:pPr>
          </w:p>
        </w:tc>
        <w:tc>
          <w:tcPr>
            <w:tcW w:w="2694" w:type="dxa"/>
          </w:tcPr>
          <w:p w14:paraId="7909E63F" w14:textId="77777777" w:rsidR="000D732E" w:rsidRPr="00D410AE" w:rsidRDefault="000D732E" w:rsidP="00EB7D77">
            <w:pPr>
              <w:rPr>
                <w:rFonts w:cs="Arial"/>
              </w:rPr>
            </w:pPr>
          </w:p>
        </w:tc>
        <w:tc>
          <w:tcPr>
            <w:tcW w:w="3262" w:type="dxa"/>
          </w:tcPr>
          <w:p w14:paraId="0BD2E9D0" w14:textId="77777777" w:rsidR="000D732E" w:rsidRPr="00D410AE" w:rsidRDefault="000D732E" w:rsidP="00EB7D77">
            <w:pPr>
              <w:rPr>
                <w:rFonts w:cs="Arial"/>
              </w:rPr>
            </w:pPr>
          </w:p>
        </w:tc>
      </w:tr>
      <w:tr w:rsidR="000D732E" w:rsidRPr="007C20FA" w14:paraId="02289F5C" w14:textId="77777777" w:rsidTr="00656A21">
        <w:trPr>
          <w:trHeight w:val="20"/>
        </w:trPr>
        <w:tc>
          <w:tcPr>
            <w:tcW w:w="10211" w:type="dxa"/>
            <w:gridSpan w:val="4"/>
            <w:shd w:val="clear" w:color="auto" w:fill="F2F2F2" w:themeFill="background1" w:themeFillShade="F2"/>
          </w:tcPr>
          <w:p w14:paraId="53E137DB"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5F6954A9" w14:textId="77777777" w:rsidTr="00656A21">
        <w:trPr>
          <w:trHeight w:val="20"/>
        </w:trPr>
        <w:tc>
          <w:tcPr>
            <w:tcW w:w="1561" w:type="dxa"/>
          </w:tcPr>
          <w:p w14:paraId="6B7634E1" w14:textId="77777777" w:rsidR="000D732E" w:rsidRPr="00D410AE" w:rsidRDefault="000D732E" w:rsidP="00EB7D77">
            <w:pPr>
              <w:rPr>
                <w:rFonts w:cs="Arial"/>
              </w:rPr>
            </w:pPr>
          </w:p>
        </w:tc>
        <w:tc>
          <w:tcPr>
            <w:tcW w:w="2694" w:type="dxa"/>
          </w:tcPr>
          <w:p w14:paraId="30D79F3E" w14:textId="77777777" w:rsidR="000D732E" w:rsidRPr="00D410AE" w:rsidRDefault="000D732E" w:rsidP="00EB7D77">
            <w:pPr>
              <w:rPr>
                <w:rFonts w:cs="Arial"/>
              </w:rPr>
            </w:pPr>
          </w:p>
        </w:tc>
        <w:tc>
          <w:tcPr>
            <w:tcW w:w="2694" w:type="dxa"/>
          </w:tcPr>
          <w:p w14:paraId="5B04CF89" w14:textId="77777777" w:rsidR="000D732E" w:rsidRPr="00D410AE" w:rsidRDefault="000D732E" w:rsidP="00EB7D77">
            <w:pPr>
              <w:rPr>
                <w:rFonts w:cs="Arial"/>
              </w:rPr>
            </w:pPr>
          </w:p>
        </w:tc>
        <w:tc>
          <w:tcPr>
            <w:tcW w:w="3262" w:type="dxa"/>
          </w:tcPr>
          <w:p w14:paraId="629A9595" w14:textId="77777777" w:rsidR="000D732E" w:rsidRPr="00D410AE" w:rsidRDefault="000D732E" w:rsidP="00EB7D77">
            <w:pPr>
              <w:rPr>
                <w:rFonts w:cs="Arial"/>
              </w:rPr>
            </w:pPr>
          </w:p>
        </w:tc>
      </w:tr>
      <w:tr w:rsidR="000D732E" w:rsidRPr="007C20FA" w14:paraId="7EC01548" w14:textId="77777777" w:rsidTr="00656A21">
        <w:trPr>
          <w:trHeight w:val="20"/>
        </w:trPr>
        <w:tc>
          <w:tcPr>
            <w:tcW w:w="10211" w:type="dxa"/>
            <w:gridSpan w:val="4"/>
            <w:shd w:val="clear" w:color="auto" w:fill="F2F2F2" w:themeFill="background1" w:themeFillShade="F2"/>
          </w:tcPr>
          <w:p w14:paraId="66E1C7EF"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299F45A6" w14:textId="77777777" w:rsidTr="00656A21">
        <w:trPr>
          <w:trHeight w:val="20"/>
        </w:trPr>
        <w:tc>
          <w:tcPr>
            <w:tcW w:w="1561" w:type="dxa"/>
          </w:tcPr>
          <w:p w14:paraId="29FD55DB" w14:textId="77777777" w:rsidR="000D732E" w:rsidRPr="00D410AE" w:rsidRDefault="000D732E" w:rsidP="00EB7D77">
            <w:pPr>
              <w:rPr>
                <w:rFonts w:cs="Arial"/>
              </w:rPr>
            </w:pPr>
          </w:p>
        </w:tc>
        <w:tc>
          <w:tcPr>
            <w:tcW w:w="2694" w:type="dxa"/>
          </w:tcPr>
          <w:p w14:paraId="76D37F35" w14:textId="77777777" w:rsidR="000D732E" w:rsidRDefault="000D732E" w:rsidP="00EB7D77">
            <w:pPr>
              <w:rPr>
                <w:rFonts w:cs="Arial"/>
              </w:rPr>
            </w:pPr>
          </w:p>
        </w:tc>
        <w:tc>
          <w:tcPr>
            <w:tcW w:w="2694" w:type="dxa"/>
          </w:tcPr>
          <w:p w14:paraId="2AC40D7D" w14:textId="77777777" w:rsidR="000D732E" w:rsidRPr="00D410AE" w:rsidRDefault="000D732E" w:rsidP="00EB7D77">
            <w:pPr>
              <w:rPr>
                <w:rFonts w:cs="Arial"/>
              </w:rPr>
            </w:pPr>
          </w:p>
        </w:tc>
        <w:tc>
          <w:tcPr>
            <w:tcW w:w="3262" w:type="dxa"/>
          </w:tcPr>
          <w:p w14:paraId="3E464A5A" w14:textId="77777777" w:rsidR="000D732E" w:rsidRPr="00D410AE" w:rsidRDefault="000D732E" w:rsidP="00EB7D77">
            <w:pPr>
              <w:rPr>
                <w:rFonts w:cs="Arial"/>
              </w:rPr>
            </w:pPr>
          </w:p>
        </w:tc>
      </w:tr>
      <w:tr w:rsidR="00656A21" w:rsidRPr="007C20FA" w14:paraId="074DA478" w14:textId="77777777" w:rsidTr="00656A21">
        <w:trPr>
          <w:trHeight w:val="20"/>
        </w:trPr>
        <w:tc>
          <w:tcPr>
            <w:tcW w:w="1561" w:type="dxa"/>
          </w:tcPr>
          <w:p w14:paraId="5E3FBACF" w14:textId="77777777" w:rsidR="00656A21" w:rsidRPr="00D410AE" w:rsidRDefault="00656A21" w:rsidP="00EB7D77">
            <w:pPr>
              <w:rPr>
                <w:rFonts w:cs="Arial"/>
              </w:rPr>
            </w:pPr>
          </w:p>
        </w:tc>
        <w:tc>
          <w:tcPr>
            <w:tcW w:w="2694" w:type="dxa"/>
          </w:tcPr>
          <w:p w14:paraId="4DEE784E" w14:textId="77777777" w:rsidR="00656A21" w:rsidRDefault="00656A21" w:rsidP="00EB7D77">
            <w:pPr>
              <w:rPr>
                <w:rFonts w:cs="Arial"/>
              </w:rPr>
            </w:pPr>
          </w:p>
        </w:tc>
        <w:tc>
          <w:tcPr>
            <w:tcW w:w="2694" w:type="dxa"/>
          </w:tcPr>
          <w:p w14:paraId="508A31C2" w14:textId="77777777" w:rsidR="00656A21" w:rsidRPr="00D410AE" w:rsidRDefault="00656A21" w:rsidP="00EB7D77">
            <w:pPr>
              <w:rPr>
                <w:rFonts w:cs="Arial"/>
              </w:rPr>
            </w:pPr>
          </w:p>
        </w:tc>
        <w:tc>
          <w:tcPr>
            <w:tcW w:w="3262" w:type="dxa"/>
          </w:tcPr>
          <w:p w14:paraId="60A3CF1E" w14:textId="77777777" w:rsidR="00656A21" w:rsidRPr="00D410AE" w:rsidRDefault="00656A21" w:rsidP="00EB7D77">
            <w:pPr>
              <w:rPr>
                <w:rFonts w:cs="Arial"/>
              </w:rPr>
            </w:pPr>
          </w:p>
        </w:tc>
      </w:tr>
    </w:tbl>
    <w:p w14:paraId="48AB38A7"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6BA94D2F" w14:textId="77777777" w:rsidR="000D732E" w:rsidRPr="005067FC" w:rsidRDefault="000D732E" w:rsidP="00427220">
      <w:pPr>
        <w:rPr>
          <w:i/>
          <w:color w:val="A6A6A6" w:themeColor="background1" w:themeShade="A6"/>
        </w:rPr>
      </w:pPr>
    </w:p>
    <w:p w14:paraId="59030134" w14:textId="77777777" w:rsidR="00427220" w:rsidRDefault="00427220" w:rsidP="00427220">
      <w:pPr>
        <w:pStyle w:val="Heading4"/>
      </w:pPr>
      <w:r>
        <w:t>Assumptions</w:t>
      </w:r>
    </w:p>
    <w:p w14:paraId="63520EEA" w14:textId="77777777" w:rsidR="00A92B2F" w:rsidRDefault="00A92B2F" w:rsidP="00A92B2F"/>
    <w:p w14:paraId="5E131DD8"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E6CC475" w14:textId="77777777" w:rsidR="00C0442C" w:rsidRDefault="00C0442C" w:rsidP="00A92B2F"/>
    <w:p w14:paraId="4DB97FF0" w14:textId="77777777" w:rsidR="00F15706" w:rsidRDefault="00E60B64" w:rsidP="00783BCF">
      <w:pPr>
        <w:pStyle w:val="Heading3"/>
      </w:pPr>
      <w:r>
        <w:t>Function Scope</w:t>
      </w:r>
    </w:p>
    <w:p w14:paraId="606E064F" w14:textId="77777777" w:rsidR="00055646" w:rsidRPr="00A43B48" w:rsidRDefault="00055646" w:rsidP="00306D37">
      <w:pPr>
        <w:contextualSpacing/>
      </w:pPr>
    </w:p>
    <w:p w14:paraId="1C9576C5" w14:textId="77777777" w:rsidR="00780E5D" w:rsidRPr="00A0695A" w:rsidRDefault="00780E5D" w:rsidP="00306D37">
      <w:pPr>
        <w:contextualSpacing/>
        <w:rPr>
          <w:color w:val="8064A2" w:themeColor="accent4"/>
        </w:rPr>
      </w:pPr>
    </w:p>
    <w:p w14:paraId="1A75C502" w14:textId="2CFA1CBD" w:rsidR="00306D37" w:rsidRDefault="00306D37" w:rsidP="00306D37">
      <w:pPr>
        <w:contextualSpacing/>
        <w:rPr>
          <w:color w:val="A6A6A6" w:themeColor="background1" w:themeShade="A6"/>
        </w:rPr>
      </w:pPr>
      <w:r w:rsidRPr="00501DFF">
        <w:rPr>
          <w:color w:val="A6A6A6" w:themeColor="background1" w:themeShade="A6"/>
        </w:rPr>
        <w:t>Function not called</w:t>
      </w:r>
      <w:r w:rsidR="00501DFF" w:rsidRPr="00501DFF">
        <w:rPr>
          <w:color w:val="A6A6A6" w:themeColor="background1" w:themeShade="A6"/>
        </w:rPr>
        <w:t xml:space="preserve"> by any other function</w:t>
      </w:r>
      <w:r w:rsidRPr="00501DFF">
        <w:rPr>
          <w:color w:val="A6A6A6" w:themeColor="background1" w:themeShade="A6"/>
        </w:rPr>
        <w:t>.</w:t>
      </w:r>
    </w:p>
    <w:p w14:paraId="122D48D8" w14:textId="77777777" w:rsidR="00780E5D" w:rsidRPr="00501DFF" w:rsidRDefault="00780E5D" w:rsidP="00306D37">
      <w:pPr>
        <w:contextualSpacing/>
        <w:rPr>
          <w:color w:val="A6A6A6" w:themeColor="background1" w:themeShade="A6"/>
        </w:rPr>
      </w:pPr>
    </w:p>
    <w:p w14:paraId="77F4E2A8" w14:textId="77777777" w:rsidR="00393C96" w:rsidRPr="00393C96" w:rsidRDefault="00393C96" w:rsidP="00306D37">
      <w:pPr>
        <w:contextualSpacing/>
      </w:pPr>
    </w:p>
    <w:p w14:paraId="08A83EB2" w14:textId="77777777" w:rsidR="001A755C" w:rsidRDefault="001A755C" w:rsidP="00306D37"/>
    <w:p w14:paraId="3979E94A" w14:textId="77777777" w:rsidR="00294100" w:rsidRDefault="00294100" w:rsidP="00294100">
      <w:pPr>
        <w:jc w:val="center"/>
      </w:pPr>
      <w:r>
        <w:rPr>
          <w:noProof/>
        </w:rPr>
        <w:drawing>
          <wp:inline distT="0" distB="0" distL="0" distR="0" wp14:anchorId="3E192713" wp14:editId="65FCDC2A">
            <wp:extent cx="6466205" cy="4148811"/>
            <wp:effectExtent l="0" t="0" r="0" b="0"/>
            <wp:docPr id="2158" name="Picture -1337250228.jpg" descr="-13372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 name="-1337250228.jpg"/>
                    <pic:cNvPicPr/>
                  </pic:nvPicPr>
                  <pic:blipFill>
                    <a:blip r:embed="rId105" cstate="print"/>
                    <a:stretch>
                      <a:fillRect/>
                    </a:stretch>
                  </pic:blipFill>
                  <pic:spPr>
                    <a:xfrm>
                      <a:off x="0" y="0"/>
                      <a:ext cx="6466205" cy="4148811"/>
                    </a:xfrm>
                    <a:prstGeom prst="rect">
                      <a:avLst/>
                    </a:prstGeom>
                  </pic:spPr>
                </pic:pic>
              </a:graphicData>
            </a:graphic>
          </wp:inline>
        </w:drawing>
      </w:r>
    </w:p>
    <w:p w14:paraId="14F77F52" w14:textId="77777777" w:rsidR="00306D37" w:rsidRPr="00294100" w:rsidRDefault="00306D37" w:rsidP="00294100">
      <w:pPr>
        <w:pStyle w:val="Caption"/>
      </w:pPr>
      <w:r w:rsidRPr="00294100">
        <w:lastRenderedPageBreak/>
        <w:t xml:space="preserve">Figure </w:t>
      </w:r>
      <w:fldSimple w:instr=" SEQ Figure \* ARABIC ">
        <w:r w:rsidR="00171070">
          <w:rPr>
            <w:noProof/>
          </w:rPr>
          <w:t>2</w:t>
        </w:r>
      </w:fldSimple>
      <w:r w:rsidRPr="00294100">
        <w:t xml:space="preserve">: Activity Diagram of </w:t>
      </w:r>
      <w:r>
        <w:rPr>
          <w:noProof/>
        </w:rPr>
        <w:drawing>
          <wp:inline distT="0" distB="0" distL="0" distR="0" wp14:anchorId="3097366A" wp14:editId="340F3D5A">
            <wp:extent cx="152400" cy="152400"/>
            <wp:effectExtent l="0" t="0" r="0" b="0"/>
            <wp:docPr id="216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Perform utility operations</w:t>
      </w:r>
      <w:r w:rsidR="0004480F">
        <w:t>”</w:t>
      </w:r>
      <w:r w:rsidRPr="00294100">
        <w:t xml:space="preserve"> calling </w:t>
      </w:r>
      <w:r>
        <w:rPr>
          <w:noProof/>
        </w:rPr>
        <w:drawing>
          <wp:inline distT="0" distB="0" distL="0" distR="0" wp14:anchorId="47B16C0E" wp14:editId="7C8B1E10">
            <wp:extent cx="152400" cy="152400"/>
            <wp:effectExtent l="0" t="0" r="0" b="0"/>
            <wp:docPr id="2162"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Allow USB Video Playback on PC/Computer</w:t>
      </w:r>
      <w:r w:rsidR="0004480F">
        <w:t>”</w:t>
      </w:r>
    </w:p>
    <w:p w14:paraId="75DC328B" w14:textId="77777777" w:rsidR="00306D37" w:rsidRDefault="00306D37" w:rsidP="00306D37">
      <w:pPr>
        <w:contextualSpacing/>
      </w:pPr>
    </w:p>
    <w:p w14:paraId="1B8C02D2" w14:textId="77777777" w:rsidR="00F15706" w:rsidRDefault="00E60B64" w:rsidP="00783BCF">
      <w:pPr>
        <w:pStyle w:val="Heading3"/>
      </w:pPr>
      <w:r>
        <w:t>Function Interfaces</w:t>
      </w:r>
    </w:p>
    <w:p w14:paraId="655503BC" w14:textId="77777777" w:rsidR="00A72B37" w:rsidRDefault="00A72B37" w:rsidP="00A72B37">
      <w:pPr>
        <w:pStyle w:val="Heading4"/>
      </w:pPr>
      <w:r w:rsidRPr="00F15706">
        <w:t>Logical Inputs</w:t>
      </w:r>
    </w:p>
    <w:p w14:paraId="097D2E26" w14:textId="77777777" w:rsidR="00FF5F72" w:rsidRDefault="00FF5F72" w:rsidP="00A7465B">
      <w:pPr>
        <w:contextualSpacing/>
      </w:pPr>
    </w:p>
    <w:p w14:paraId="22601C08" w14:textId="77777777" w:rsidR="00A7465B" w:rsidRDefault="00A7465B" w:rsidP="00A7465B">
      <w:pPr>
        <w:contextualSpacing/>
        <w:rPr>
          <w:color w:val="A6A6A6" w:themeColor="background1" w:themeShade="A6"/>
        </w:rPr>
      </w:pPr>
      <w:r w:rsidRPr="00FF5F72">
        <w:rPr>
          <w:color w:val="A6A6A6" w:themeColor="background1" w:themeShade="A6"/>
        </w:rPr>
        <w:t>No Logical Inputs specified.</w:t>
      </w:r>
    </w:p>
    <w:p w14:paraId="5C202989" w14:textId="77777777" w:rsidR="0036202F" w:rsidRDefault="0036202F" w:rsidP="00A7465B">
      <w:pPr>
        <w:contextualSpacing/>
      </w:pPr>
    </w:p>
    <w:p w14:paraId="58E6434F" w14:textId="77777777" w:rsidR="00A72B37" w:rsidRDefault="00A72B37" w:rsidP="00A72B37">
      <w:pPr>
        <w:pStyle w:val="Heading4"/>
      </w:pPr>
      <w:r>
        <w:t>Logical Outputs</w:t>
      </w:r>
    </w:p>
    <w:p w14:paraId="14B12609" w14:textId="77777777" w:rsidR="00FF5F72" w:rsidRDefault="00FF5F72" w:rsidP="00A7465B">
      <w:pPr>
        <w:contextualSpacing/>
      </w:pPr>
    </w:p>
    <w:p w14:paraId="6B0CF62B"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6B4CB3B9" w14:textId="77777777" w:rsidR="0036202F" w:rsidRPr="00FF5F72" w:rsidRDefault="0036202F" w:rsidP="00A7465B">
      <w:pPr>
        <w:contextualSpacing/>
        <w:rPr>
          <w:color w:val="A6A6A6" w:themeColor="background1" w:themeShade="A6"/>
        </w:rPr>
      </w:pPr>
    </w:p>
    <w:p w14:paraId="7897B3D1" w14:textId="77777777" w:rsidR="00A72B37" w:rsidRDefault="00A72B37" w:rsidP="00A72B37">
      <w:pPr>
        <w:pStyle w:val="Heading4"/>
      </w:pPr>
      <w:r>
        <w:t>Logical</w:t>
      </w:r>
      <w:r w:rsidRPr="00F15706">
        <w:t xml:space="preserve"> Parameters</w:t>
      </w:r>
    </w:p>
    <w:p w14:paraId="6EDA639E" w14:textId="77777777" w:rsidR="00A72B37" w:rsidRDefault="00A72B37" w:rsidP="00A72B37"/>
    <w:p w14:paraId="4B2C86A1"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589BDB64" w14:textId="77777777" w:rsidTr="00EB7D77">
        <w:trPr>
          <w:trHeight w:val="211"/>
        </w:trPr>
        <w:tc>
          <w:tcPr>
            <w:tcW w:w="2689" w:type="dxa"/>
            <w:shd w:val="clear" w:color="auto" w:fill="D9D9D9" w:themeFill="background1" w:themeFillShade="D9"/>
            <w:noWrap/>
            <w:hideMark/>
          </w:tcPr>
          <w:p w14:paraId="0635AD6D"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544AE764"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7CE8407B" w14:textId="77777777" w:rsidTr="00EB7D77">
        <w:trPr>
          <w:trHeight w:val="410"/>
        </w:trPr>
        <w:tc>
          <w:tcPr>
            <w:tcW w:w="2689" w:type="dxa"/>
            <w:noWrap/>
          </w:tcPr>
          <w:p w14:paraId="6E3C7307"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2015BC5F"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49039B86" w14:textId="77777777" w:rsidTr="00EB7D77">
        <w:trPr>
          <w:trHeight w:val="410"/>
        </w:trPr>
        <w:tc>
          <w:tcPr>
            <w:tcW w:w="2689" w:type="dxa"/>
            <w:noWrap/>
          </w:tcPr>
          <w:p w14:paraId="74FEA2D2"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67B9411B" w14:textId="77777777" w:rsidR="009649F4" w:rsidRPr="003F473D" w:rsidRDefault="009649F4" w:rsidP="00EB7D77">
            <w:pPr>
              <w:rPr>
                <w:rFonts w:cs="Arial"/>
                <w:color w:val="000000"/>
                <w:sz w:val="18"/>
                <w:szCs w:val="18"/>
              </w:rPr>
            </w:pPr>
          </w:p>
        </w:tc>
      </w:tr>
    </w:tbl>
    <w:p w14:paraId="2A72410B" w14:textId="77777777" w:rsidR="009649F4" w:rsidRDefault="009649F4" w:rsidP="00A72B37"/>
    <w:p w14:paraId="7C3602E8" w14:textId="77777777" w:rsidR="00822913" w:rsidRDefault="00822913" w:rsidP="00822913">
      <w:pPr>
        <w:pStyle w:val="Heading3"/>
      </w:pPr>
      <w:r>
        <w:t>Function Modeling</w:t>
      </w:r>
    </w:p>
    <w:p w14:paraId="3F1A7C29" w14:textId="77777777" w:rsidR="00EF5443" w:rsidRPr="00C75AE5" w:rsidRDefault="00EF5443" w:rsidP="00EF5443"/>
    <w:p w14:paraId="761A10BA" w14:textId="77777777" w:rsidR="002D15F6" w:rsidRDefault="002D15F6" w:rsidP="0061324D">
      <w:pPr>
        <w:pStyle w:val="Heading4"/>
        <w:numPr>
          <w:ilvl w:val="3"/>
          <w:numId w:val="4"/>
        </w:numPr>
      </w:pPr>
      <w:r>
        <w:t>Use Cases</w:t>
      </w:r>
    </w:p>
    <w:p w14:paraId="6100959F" w14:textId="77777777" w:rsidR="002D15F6" w:rsidRDefault="002D15F6" w:rsidP="002D15F6"/>
    <w:p w14:paraId="6E78DDE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DE5213C" w14:textId="77777777" w:rsidR="009649F4" w:rsidRDefault="009649F4" w:rsidP="009649F4">
      <w:pPr>
        <w:pStyle w:val="Heading4"/>
        <w:numPr>
          <w:ilvl w:val="3"/>
          <w:numId w:val="4"/>
        </w:numPr>
      </w:pPr>
      <w:r>
        <w:t>State Charts</w:t>
      </w:r>
    </w:p>
    <w:p w14:paraId="4A38D7A2" w14:textId="77777777" w:rsidR="00195B38" w:rsidRDefault="00195B38" w:rsidP="00A76553">
      <w:pPr>
        <w:contextualSpacing/>
        <w:rPr>
          <w:color w:val="A6A6A6" w:themeColor="background1" w:themeShade="A6"/>
        </w:rPr>
      </w:pPr>
    </w:p>
    <w:p w14:paraId="01B53DB8"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210D637C" w14:textId="77777777" w:rsidR="00A76553" w:rsidRPr="00FF5F72" w:rsidRDefault="00A76553" w:rsidP="00A76553">
      <w:pPr>
        <w:contextualSpacing/>
        <w:rPr>
          <w:color w:val="A6A6A6" w:themeColor="background1" w:themeShade="A6"/>
        </w:rPr>
      </w:pPr>
    </w:p>
    <w:p w14:paraId="19AE42E6" w14:textId="77777777" w:rsidR="00A76553" w:rsidRPr="00004083" w:rsidRDefault="00A76553" w:rsidP="00A76553">
      <w:pPr>
        <w:contextualSpacing/>
        <w:rPr>
          <w:rFonts w:cs="Arial"/>
        </w:rPr>
      </w:pPr>
    </w:p>
    <w:p w14:paraId="4D493A89" w14:textId="77777777" w:rsidR="009649F4" w:rsidRDefault="009649F4" w:rsidP="009649F4">
      <w:pPr>
        <w:pStyle w:val="Heading4"/>
        <w:numPr>
          <w:ilvl w:val="3"/>
          <w:numId w:val="4"/>
        </w:numPr>
      </w:pPr>
      <w:r>
        <w:t>Activity Diagrams</w:t>
      </w:r>
    </w:p>
    <w:p w14:paraId="0D577077" w14:textId="77777777" w:rsidR="009649F4" w:rsidRDefault="009649F4" w:rsidP="009649F4"/>
    <w:p w14:paraId="6E823EC6"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15AF1EF4" w14:textId="77777777" w:rsidR="009649F4" w:rsidRPr="00FF5F72" w:rsidRDefault="009649F4" w:rsidP="009649F4">
      <w:pPr>
        <w:contextualSpacing/>
        <w:rPr>
          <w:color w:val="A6A6A6" w:themeColor="background1" w:themeShade="A6"/>
        </w:rPr>
      </w:pPr>
    </w:p>
    <w:p w14:paraId="7A433534" w14:textId="77777777" w:rsidR="009649F4" w:rsidRDefault="009649F4" w:rsidP="009649F4">
      <w:pPr>
        <w:pStyle w:val="Heading4"/>
        <w:numPr>
          <w:ilvl w:val="3"/>
          <w:numId w:val="4"/>
        </w:numPr>
      </w:pPr>
      <w:r>
        <w:t>Sequence Diagrams</w:t>
      </w:r>
    </w:p>
    <w:p w14:paraId="7F5CFF6D" w14:textId="77777777" w:rsidR="00987D84" w:rsidRPr="00EB7D77" w:rsidRDefault="00987D84" w:rsidP="00EB7D77">
      <w:pPr>
        <w:rPr>
          <w:rStyle w:val="SubtleEmphasis"/>
          <w:i w:val="0"/>
          <w:iCs w:val="0"/>
          <w:color w:val="auto"/>
          <w:highlight w:val="green"/>
        </w:rPr>
      </w:pPr>
    </w:p>
    <w:p w14:paraId="2DBFFC66"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39429C03" w14:textId="77777777" w:rsidR="00987D84" w:rsidRDefault="00987D84" w:rsidP="00987D84"/>
    <w:p w14:paraId="4B67F974" w14:textId="77777777" w:rsidR="009649F4" w:rsidRDefault="009649F4" w:rsidP="009649F4"/>
    <w:p w14:paraId="6ED9B33A" w14:textId="77777777" w:rsidR="009649F4" w:rsidRDefault="009649F4" w:rsidP="009649F4">
      <w:pPr>
        <w:pStyle w:val="Heading4"/>
        <w:numPr>
          <w:ilvl w:val="3"/>
          <w:numId w:val="4"/>
        </w:numPr>
      </w:pPr>
      <w:r>
        <w:t>Decision Tables</w:t>
      </w:r>
    </w:p>
    <w:p w14:paraId="30BD9AFA" w14:textId="77777777" w:rsidR="009649F4" w:rsidRDefault="009649F4" w:rsidP="009649F4"/>
    <w:p w14:paraId="74EF39AA" w14:textId="77777777" w:rsidR="00F15706" w:rsidRDefault="00DA0800" w:rsidP="00822913">
      <w:pPr>
        <w:pStyle w:val="Heading3"/>
      </w:pPr>
      <w:r>
        <w:lastRenderedPageBreak/>
        <w:t>Function Requirements</w:t>
      </w:r>
    </w:p>
    <w:p w14:paraId="18842E97" w14:textId="77777777" w:rsidR="00F15706" w:rsidRDefault="00F15706" w:rsidP="00783BCF">
      <w:pPr>
        <w:pStyle w:val="Heading4"/>
      </w:pPr>
      <w:r>
        <w:t>Functional Requirements</w:t>
      </w:r>
    </w:p>
    <w:p w14:paraId="21FC05D6" w14:textId="77777777" w:rsidR="006E54B3" w:rsidRDefault="00F15706" w:rsidP="006E54B3">
      <w:pPr>
        <w:pStyle w:val="Heading5"/>
      </w:pPr>
      <w:r>
        <w:t>Normal Operation</w:t>
      </w:r>
    </w:p>
    <w:p w14:paraId="5C78B84F" w14:textId="77777777" w:rsidR="005961D3" w:rsidRDefault="005961D3" w:rsidP="00BB6A63"/>
    <w:p w14:paraId="1E43992D" w14:textId="77777777" w:rsidR="005961D3" w:rsidRDefault="005961D3" w:rsidP="005961D3">
      <w:pPr>
        <w:rPr>
          <w:color w:val="A6A6A6" w:themeColor="background1" w:themeShade="A6"/>
        </w:rPr>
      </w:pPr>
      <w:r>
        <w:rPr>
          <w:color w:val="A6A6A6" w:themeColor="background1" w:themeShade="A6"/>
        </w:rPr>
        <w:t>No Normal Operation Requirements specified.</w:t>
      </w:r>
    </w:p>
    <w:p w14:paraId="22580B19" w14:textId="77777777" w:rsidR="00F15706" w:rsidRDefault="00F15706" w:rsidP="00783BCF">
      <w:pPr>
        <w:pStyle w:val="Heading5"/>
      </w:pPr>
      <w:r>
        <w:t>Error Handling</w:t>
      </w:r>
    </w:p>
    <w:p w14:paraId="26AE76F4" w14:textId="77777777" w:rsidR="005961D3" w:rsidRDefault="005961D3" w:rsidP="00BB6A63"/>
    <w:p w14:paraId="0E164350" w14:textId="77777777" w:rsidR="005961D3" w:rsidRDefault="005961D3" w:rsidP="005961D3">
      <w:pPr>
        <w:rPr>
          <w:color w:val="A6A6A6" w:themeColor="background1" w:themeShade="A6"/>
        </w:rPr>
      </w:pPr>
      <w:r>
        <w:rPr>
          <w:color w:val="A6A6A6" w:themeColor="background1" w:themeShade="A6"/>
        </w:rPr>
        <w:t>No Error Handling Requirements specified.</w:t>
      </w:r>
    </w:p>
    <w:p w14:paraId="07211148" w14:textId="77777777" w:rsidR="00DD7D94" w:rsidRDefault="00DD7D94" w:rsidP="00DD7D94">
      <w:pPr>
        <w:pStyle w:val="Heading4"/>
      </w:pPr>
      <w:r>
        <w:t>Non-Functional Requirements</w:t>
      </w:r>
    </w:p>
    <w:p w14:paraId="1AA0B9FF" w14:textId="77777777" w:rsidR="005961D3" w:rsidRDefault="005961D3" w:rsidP="00BB6A63"/>
    <w:p w14:paraId="230C2004" w14:textId="77777777" w:rsidR="005961D3" w:rsidRDefault="005961D3" w:rsidP="005961D3">
      <w:pPr>
        <w:rPr>
          <w:color w:val="A6A6A6" w:themeColor="background1" w:themeShade="A6"/>
        </w:rPr>
      </w:pPr>
      <w:r>
        <w:rPr>
          <w:color w:val="A6A6A6" w:themeColor="background1" w:themeShade="A6"/>
        </w:rPr>
        <w:t>No Non-Functional Requirements specified.</w:t>
      </w:r>
    </w:p>
    <w:p w14:paraId="2334EBA8" w14:textId="77777777" w:rsidR="00DF462B" w:rsidRDefault="00427220" w:rsidP="00DF462B">
      <w:pPr>
        <w:pStyle w:val="Heading4"/>
      </w:pPr>
      <w:r>
        <w:t>Functional</w:t>
      </w:r>
      <w:r w:rsidR="00DF462B">
        <w:t xml:space="preserve"> Safety Requirements</w:t>
      </w:r>
    </w:p>
    <w:p w14:paraId="40415A55" w14:textId="77777777" w:rsidR="00DF462B" w:rsidRDefault="00DF462B" w:rsidP="00DF462B">
      <w:pPr>
        <w:rPr>
          <w:highlight w:val="yellow"/>
        </w:rPr>
      </w:pPr>
    </w:p>
    <w:p w14:paraId="2633419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176878CE" w14:textId="77777777" w:rsidR="00DD7D94" w:rsidRDefault="00DD7D94" w:rsidP="00DD7D94">
      <w:pPr>
        <w:pStyle w:val="Heading4"/>
      </w:pPr>
      <w:r>
        <w:t>Other Requirements</w:t>
      </w:r>
    </w:p>
    <w:p w14:paraId="1DEF31BB" w14:textId="77777777" w:rsidR="00DD7D94" w:rsidRDefault="00DD7D94" w:rsidP="00DD7D94">
      <w:pPr>
        <w:pStyle w:val="Heading5"/>
      </w:pPr>
      <w:r>
        <w:t>Design Requirements</w:t>
      </w:r>
    </w:p>
    <w:p w14:paraId="7C53A3ED" w14:textId="77777777" w:rsidR="005961D3" w:rsidRDefault="005961D3" w:rsidP="00CA4A62"/>
    <w:p w14:paraId="2FC4C8DD" w14:textId="77777777" w:rsidR="005961D3" w:rsidRDefault="005961D3" w:rsidP="005961D3">
      <w:pPr>
        <w:rPr>
          <w:color w:val="A6A6A6" w:themeColor="background1" w:themeShade="A6"/>
        </w:rPr>
      </w:pPr>
      <w:r>
        <w:rPr>
          <w:color w:val="A6A6A6" w:themeColor="background1" w:themeShade="A6"/>
        </w:rPr>
        <w:t>No Design Requirements specified.</w:t>
      </w:r>
    </w:p>
    <w:p w14:paraId="2B5A933D" w14:textId="77777777" w:rsidR="00CA4A62" w:rsidRDefault="00CA4A62" w:rsidP="00CA4A62">
      <w:pPr>
        <w:pStyle w:val="Heading4"/>
      </w:pPr>
      <w:r>
        <w:t>Uncategorized Requirements</w:t>
      </w:r>
    </w:p>
    <w:p w14:paraId="4CCF538A" w14:textId="77777777" w:rsidR="005961D3" w:rsidRDefault="005961D3" w:rsidP="00CA4A62"/>
    <w:p w14:paraId="48C4C0CE" w14:textId="77777777" w:rsidR="001F5E54" w:rsidRPr="0017445F" w:rsidRDefault="006E25A5" w:rsidP="001F5E54">
      <w:pPr>
        <w:pStyle w:val="RERequirement"/>
        <w:shd w:val="clear" w:color="auto" w:fill="F2F2F2" w:themeFill="background1" w:themeFillShade="F2"/>
      </w:pPr>
      <w:r>
        <w:t>R_Sent_SYNC_13</w:t>
      </w:r>
      <w:r w:rsidR="00AE04B0">
        <w:t xml:space="preserve"> PC (Computer) Playback of USB Video</w:t>
      </w:r>
    </w:p>
    <w:p w14:paraId="3F25795A" w14:textId="77777777" w:rsidR="001F5E54" w:rsidRDefault="00AE04B0" w:rsidP="001F5E54">
      <w:pPr>
        <w:rPr>
          <w:rFonts w:cs="Arial"/>
        </w:rPr>
      </w:pPr>
      <w:r>
        <w:rPr>
          <w:rFonts w:cs="Arial"/>
        </w:rPr>
        <w:t>It shall be possible to playback non-encrypted video recorded on the USB memory device via a PC (computer)</w:t>
      </w:r>
    </w:p>
    <w:p w14:paraId="1BAD355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87590C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E4BEB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R_Sent_SYNC_13</w:t>
            </w:r>
          </w:p>
        </w:tc>
      </w:tr>
      <w:tr w:rsidR="001F5E54" w:rsidRPr="00FD127C" w14:paraId="2A2422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41014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DA135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allow video recorded on the USB memory device to be played on a PC</w:t>
            </w:r>
          </w:p>
        </w:tc>
      </w:tr>
      <w:tr w:rsidR="001F5E54" w:rsidRPr="00FD127C" w14:paraId="3BFA29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4D8AE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D6B56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27B53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1421D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636736" w14:textId="77777777" w:rsidR="00E77D14" w:rsidRDefault="00E77D14"/>
        </w:tc>
      </w:tr>
      <w:tr w:rsidR="001F5E54" w:rsidRPr="00FD127C" w14:paraId="44DA53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35361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68A52F"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95E8F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1662D5" w14:textId="77777777" w:rsidR="00E77D14" w:rsidRDefault="00E77D14"/>
        </w:tc>
      </w:tr>
      <w:tr w:rsidR="001F5E54" w:rsidRPr="00FD127C" w14:paraId="6CCB82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CECCA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8EC87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00D48DF" wp14:editId="18B14CA2">
                  <wp:extent cx="152400" cy="152400"/>
                  <wp:effectExtent l="0" t="0" r="0" b="0"/>
                  <wp:docPr id="2164"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R_F_Sentinel_00092 PC (Computer) Playback of USB Video</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AD38D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6BB355" w14:textId="77777777" w:rsidR="00E77D14" w:rsidRDefault="00E77D14"/>
        </w:tc>
      </w:tr>
      <w:tr w:rsidR="001F5E54" w:rsidRPr="00FD127C" w14:paraId="1A93D7B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4C9D1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3402BA"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59855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5C55E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588B2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E0651C" w14:textId="77777777" w:rsidR="00E77D14" w:rsidRDefault="00E77D14"/>
        </w:tc>
      </w:tr>
      <w:tr w:rsidR="001F5E54" w:rsidRPr="00FD127C" w14:paraId="68D5A2B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C63FCC" w14:textId="77777777" w:rsidR="001F5E54" w:rsidRPr="00FD127C" w:rsidRDefault="0052661D" w:rsidP="00A84EEF">
            <w:pPr>
              <w:rPr>
                <w:rFonts w:cs="Arial"/>
                <w:bCs/>
                <w:color w:val="808080" w:themeColor="background1" w:themeShade="80"/>
                <w:sz w:val="16"/>
                <w:szCs w:val="14"/>
              </w:rPr>
            </w:pPr>
            <w:hyperlink r:id="rId23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8A4C2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9936B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6D006D8" w14:textId="77777777" w:rsidR="000D7866" w:rsidRPr="00E47D48" w:rsidRDefault="000D7866" w:rsidP="00E47D48">
      <w:pPr>
        <w:rPr>
          <w:color w:val="FF0000"/>
        </w:rPr>
      </w:pPr>
    </w:p>
    <w:p w14:paraId="55A3676E" w14:textId="77777777" w:rsidR="009C1EEC" w:rsidRDefault="000D732E" w:rsidP="0061324D">
      <w:pPr>
        <w:pStyle w:val="Heading2"/>
        <w:numPr>
          <w:ilvl w:val="1"/>
          <w:numId w:val="4"/>
        </w:numPr>
      </w:pPr>
      <w:r>
        <w:t xml:space="preserve">Logical Function </w:t>
      </w:r>
      <w:r>
        <w:rPr>
          <w:noProof/>
        </w:rPr>
        <w:drawing>
          <wp:inline distT="0" distB="0" distL="0" distR="0" wp14:anchorId="64D5B07A" wp14:editId="74E026B5">
            <wp:extent cx="152400" cy="152400"/>
            <wp:effectExtent l="0" t="0" r="0" b="0"/>
            <wp:docPr id="2166"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 name="-3780165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13" w:name="_365ca8edca0f02bfb773abe8cb5257a6"/>
      <w:r w:rsidR="008E73AE">
        <w:t>Allow USB Video Playback on SYNC/Phoenix</w:t>
      </w:r>
      <w:bookmarkEnd w:id="213"/>
    </w:p>
    <w:p w14:paraId="78C3D46E" w14:textId="77777777" w:rsidR="0061785D" w:rsidRDefault="0061785D" w:rsidP="00783BCF">
      <w:pPr>
        <w:pStyle w:val="Heading3"/>
      </w:pPr>
      <w:r>
        <w:t xml:space="preserve">Function </w:t>
      </w:r>
      <w:r w:rsidR="00283752">
        <w:t>Overview</w:t>
      </w:r>
    </w:p>
    <w:p w14:paraId="0BB96844" w14:textId="77777777" w:rsidR="00427220" w:rsidRDefault="000D732E" w:rsidP="00427220">
      <w:pPr>
        <w:pStyle w:val="Heading4"/>
      </w:pPr>
      <w:r>
        <w:t xml:space="preserve">Function </w:t>
      </w:r>
      <w:r w:rsidR="00283752">
        <w:t>Description</w:t>
      </w:r>
    </w:p>
    <w:p w14:paraId="62E1A62F" w14:textId="77777777" w:rsidR="00794B45" w:rsidRDefault="00794B45" w:rsidP="009C1EEC">
      <w:pPr>
        <w:contextualSpacing/>
      </w:pPr>
    </w:p>
    <w:p w14:paraId="05B13CBC" w14:textId="77777777" w:rsidR="00AC0C92" w:rsidRDefault="00AC0C92" w:rsidP="009C1EEC">
      <w:pPr>
        <w:contextualSpacing/>
      </w:pPr>
      <w:r>
        <w:t>Function is allocated to:</w:t>
      </w:r>
    </w:p>
    <w:p w14:paraId="7B739BBC" w14:textId="77777777" w:rsidR="00AC0C92" w:rsidRDefault="00604AF5" w:rsidP="0061324D">
      <w:pPr>
        <w:pStyle w:val="ListParagraph"/>
        <w:numPr>
          <w:ilvl w:val="0"/>
          <w:numId w:val="13"/>
        </w:numPr>
        <w:contextualSpacing/>
      </w:pPr>
      <w:r>
        <w:rPr>
          <w:noProof/>
        </w:rPr>
        <w:drawing>
          <wp:inline distT="0" distB="0" distL="0" distR="0" wp14:anchorId="5639D514" wp14:editId="03B04CB1">
            <wp:extent cx="152400" cy="152400"/>
            <wp:effectExtent l="0" t="0" r="0" b="0"/>
            <wp:docPr id="2168"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HMI provider</w:t>
      </w:r>
      <w:r>
        <w:t xml:space="preserve"> &lt;&lt;Logical&gt;&gt;</w:t>
      </w:r>
    </w:p>
    <w:p w14:paraId="1D2A7848" w14:textId="77777777" w:rsidR="00AC0C92" w:rsidRDefault="00604AF5" w:rsidP="0061324D">
      <w:pPr>
        <w:pStyle w:val="ListParagraph"/>
        <w:numPr>
          <w:ilvl w:val="0"/>
          <w:numId w:val="13"/>
        </w:numPr>
        <w:contextualSpacing/>
      </w:pPr>
      <w:r>
        <w:rPr>
          <w:noProof/>
        </w:rPr>
        <w:drawing>
          <wp:inline distT="0" distB="0" distL="0" distR="0" wp14:anchorId="1D7ACF69" wp14:editId="0B73AFF6">
            <wp:extent cx="152400" cy="152400"/>
            <wp:effectExtent l="0" t="0" r="0" b="0"/>
            <wp:docPr id="2170"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Play Video from USB on SYNC</w:t>
      </w:r>
      <w:r>
        <w:t xml:space="preserve"> &lt;&lt;Logical&gt;&gt;</w:t>
      </w:r>
    </w:p>
    <w:p w14:paraId="015514BD" w14:textId="77777777" w:rsidR="00794B45" w:rsidRDefault="00794B45" w:rsidP="009C1EEC">
      <w:pPr>
        <w:contextualSpacing/>
      </w:pPr>
    </w:p>
    <w:p w14:paraId="38093B13" w14:textId="77777777" w:rsidR="009C1EEC" w:rsidRDefault="009C1EEC" w:rsidP="009C1EEC">
      <w:pPr>
        <w:contextualSpacing/>
      </w:pPr>
      <w:r w:rsidRPr="00A554C4">
        <w:t>Allow USB Video Playback on SYNC/Phoenix.  This will include play, pause, stop, and time based scrolling functionality.</w:t>
      </w:r>
    </w:p>
    <w:p w14:paraId="552C2C62" w14:textId="77777777" w:rsidR="00282E2C" w:rsidRDefault="000D732E" w:rsidP="00FD32A2">
      <w:pPr>
        <w:pStyle w:val="Heading4"/>
      </w:pPr>
      <w:r>
        <w:lastRenderedPageBreak/>
        <w:t xml:space="preserve">Function </w:t>
      </w:r>
      <w:r w:rsidR="00282E2C">
        <w:t>Variants</w:t>
      </w:r>
    </w:p>
    <w:p w14:paraId="1AAF80CC" w14:textId="77777777" w:rsidR="00282E2C" w:rsidRDefault="00282E2C" w:rsidP="00282E2C"/>
    <w:p w14:paraId="59ECD9BD"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52E9063C" w14:textId="77777777" w:rsidTr="00EB7D77">
        <w:trPr>
          <w:trHeight w:val="314"/>
        </w:trPr>
        <w:tc>
          <w:tcPr>
            <w:tcW w:w="2523" w:type="dxa"/>
            <w:shd w:val="clear" w:color="auto" w:fill="D9D9D9" w:themeFill="background1" w:themeFillShade="D9"/>
          </w:tcPr>
          <w:p w14:paraId="6E6A1A5F"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7782B23C"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6BFC8E39"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13EC9AEC" w14:textId="77777777" w:rsidTr="00EB7D77">
        <w:trPr>
          <w:trHeight w:val="198"/>
        </w:trPr>
        <w:tc>
          <w:tcPr>
            <w:tcW w:w="2523" w:type="dxa"/>
          </w:tcPr>
          <w:p w14:paraId="50A10A6E"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4D1A079C" w14:textId="77777777" w:rsidR="000D732E" w:rsidRPr="009E3B7C" w:rsidRDefault="000D732E" w:rsidP="00EB7D77">
            <w:pPr>
              <w:overflowPunct/>
              <w:autoSpaceDE/>
              <w:autoSpaceDN/>
              <w:adjustRightInd/>
              <w:textAlignment w:val="center"/>
              <w:rPr>
                <w:rFonts w:cs="Arial"/>
              </w:rPr>
            </w:pPr>
          </w:p>
        </w:tc>
        <w:tc>
          <w:tcPr>
            <w:tcW w:w="2551" w:type="dxa"/>
          </w:tcPr>
          <w:p w14:paraId="7AA2C9DA" w14:textId="77777777" w:rsidR="000D732E" w:rsidRDefault="000D732E" w:rsidP="00EB7D77">
            <w:pPr>
              <w:rPr>
                <w:rFonts w:cs="Arial"/>
                <w:lang w:val="en-GB"/>
              </w:rPr>
            </w:pPr>
            <w:r>
              <w:rPr>
                <w:rFonts w:cs="Arial"/>
                <w:lang w:val="en-GB"/>
              </w:rPr>
              <w:t xml:space="preserve">e.g. ExtLightTechnology = LED </w:t>
            </w:r>
          </w:p>
          <w:p w14:paraId="5226BCC3" w14:textId="77777777" w:rsidR="000D732E" w:rsidRDefault="000D732E" w:rsidP="00EB7D77">
            <w:pPr>
              <w:rPr>
                <w:rFonts w:cs="Arial"/>
                <w:lang w:val="en-GB"/>
              </w:rPr>
            </w:pPr>
            <w:r>
              <w:rPr>
                <w:rFonts w:cs="Arial"/>
                <w:lang w:val="en-GB"/>
              </w:rPr>
              <w:t>OR</w:t>
            </w:r>
          </w:p>
          <w:p w14:paraId="33245564" w14:textId="77777777" w:rsidR="000D732E" w:rsidRPr="005A344A" w:rsidRDefault="000D732E" w:rsidP="00EB7D77">
            <w:pPr>
              <w:rPr>
                <w:rFonts w:cs="Arial"/>
                <w:lang w:val="en-GB"/>
              </w:rPr>
            </w:pPr>
            <w:r>
              <w:rPr>
                <w:rFonts w:cs="Arial"/>
                <w:lang w:val="en-GB"/>
              </w:rPr>
              <w:t>ExtLightTechnology = Xenon</w:t>
            </w:r>
          </w:p>
        </w:tc>
      </w:tr>
    </w:tbl>
    <w:p w14:paraId="77000F0C" w14:textId="77777777" w:rsidR="000D732E" w:rsidRPr="005067FC" w:rsidRDefault="000D732E" w:rsidP="00282E2C">
      <w:pPr>
        <w:rPr>
          <w:i/>
          <w:color w:val="A6A6A6" w:themeColor="background1" w:themeShade="A6"/>
        </w:rPr>
      </w:pPr>
    </w:p>
    <w:p w14:paraId="584E2BDB" w14:textId="77777777" w:rsidR="00427220" w:rsidRDefault="00427220" w:rsidP="00FD32A2">
      <w:pPr>
        <w:pStyle w:val="Heading4"/>
      </w:pPr>
      <w:r>
        <w:t>Input Requirements</w:t>
      </w:r>
      <w:r w:rsidR="000D732E">
        <w:t>/Documents</w:t>
      </w:r>
    </w:p>
    <w:p w14:paraId="49F54AFF"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496EFC81" w14:textId="77777777" w:rsidTr="00656A21">
        <w:trPr>
          <w:trHeight w:val="20"/>
        </w:trPr>
        <w:tc>
          <w:tcPr>
            <w:tcW w:w="1561" w:type="dxa"/>
            <w:shd w:val="clear" w:color="auto" w:fill="D9D9D9" w:themeFill="background1" w:themeFillShade="D9"/>
          </w:tcPr>
          <w:p w14:paraId="624AFBB1"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71A69415" w14:textId="77777777" w:rsidR="000D732E" w:rsidRDefault="000D732E" w:rsidP="00EB7D77">
            <w:pPr>
              <w:rPr>
                <w:rFonts w:ascii="Helvetica" w:hAnsi="Helvetica" w:cs="Helvetica"/>
                <w:sz w:val="16"/>
              </w:rPr>
            </w:pPr>
          </w:p>
          <w:p w14:paraId="1E8BE138"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74BD0EC"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329AD4B0"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78DE2D97" w14:textId="77777777" w:rsidR="000D732E" w:rsidRDefault="000D732E" w:rsidP="00EB7D77">
            <w:pPr>
              <w:rPr>
                <w:rFonts w:ascii="Helvetica" w:hAnsi="Helvetica" w:cs="Helvetica"/>
                <w:b/>
              </w:rPr>
            </w:pPr>
            <w:r>
              <w:rPr>
                <w:rFonts w:ascii="Helvetica" w:hAnsi="Helvetica" w:cs="Helvetica"/>
                <w:b/>
              </w:rPr>
              <w:t>Derived Requirement</w:t>
            </w:r>
          </w:p>
          <w:p w14:paraId="7E87E8E5" w14:textId="77777777" w:rsidR="000D732E" w:rsidRDefault="000D732E" w:rsidP="00EB7D77">
            <w:pPr>
              <w:rPr>
                <w:rFonts w:ascii="Helvetica" w:hAnsi="Helvetica" w:cs="Helvetica"/>
                <w:sz w:val="16"/>
              </w:rPr>
            </w:pPr>
          </w:p>
          <w:p w14:paraId="3EFEA0E3"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5B51E0BD" w14:textId="77777777" w:rsidTr="00656A21">
        <w:trPr>
          <w:trHeight w:val="20"/>
        </w:trPr>
        <w:tc>
          <w:tcPr>
            <w:tcW w:w="10211" w:type="dxa"/>
            <w:gridSpan w:val="4"/>
            <w:shd w:val="clear" w:color="auto" w:fill="F2F2F2" w:themeFill="background1" w:themeFillShade="F2"/>
          </w:tcPr>
          <w:p w14:paraId="41D9CB1D"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91F4888" w14:textId="77777777" w:rsidTr="00656A21">
        <w:trPr>
          <w:trHeight w:val="20"/>
        </w:trPr>
        <w:tc>
          <w:tcPr>
            <w:tcW w:w="1561" w:type="dxa"/>
          </w:tcPr>
          <w:p w14:paraId="6F279E41" w14:textId="77777777" w:rsidR="000D732E" w:rsidRPr="00D410AE" w:rsidRDefault="000D732E" w:rsidP="00EB7D77">
            <w:pPr>
              <w:rPr>
                <w:rFonts w:cs="Arial"/>
              </w:rPr>
            </w:pPr>
          </w:p>
        </w:tc>
        <w:tc>
          <w:tcPr>
            <w:tcW w:w="2694" w:type="dxa"/>
          </w:tcPr>
          <w:p w14:paraId="5DEF1D85" w14:textId="77777777" w:rsidR="000D732E" w:rsidRDefault="000D732E" w:rsidP="00EB7D77">
            <w:pPr>
              <w:rPr>
                <w:rFonts w:cs="Arial"/>
              </w:rPr>
            </w:pPr>
            <w:r>
              <w:rPr>
                <w:rFonts w:cs="Arial"/>
              </w:rPr>
              <w:t>&lt;Example:</w:t>
            </w:r>
          </w:p>
          <w:p w14:paraId="394C6589" w14:textId="77777777" w:rsidR="000D732E" w:rsidRPr="00D410AE" w:rsidRDefault="000D732E" w:rsidP="00EB7D77">
            <w:pPr>
              <w:rPr>
                <w:rFonts w:cs="Arial"/>
              </w:rPr>
            </w:pPr>
            <w:r>
              <w:rPr>
                <w:rFonts w:cs="Arial"/>
              </w:rPr>
              <w:t>id + title of relevant Feature Docs&gt;</w:t>
            </w:r>
          </w:p>
        </w:tc>
        <w:tc>
          <w:tcPr>
            <w:tcW w:w="2694" w:type="dxa"/>
          </w:tcPr>
          <w:p w14:paraId="42E01A07" w14:textId="77777777" w:rsidR="000D732E" w:rsidRPr="00D410AE" w:rsidRDefault="000D732E" w:rsidP="00EB7D77">
            <w:pPr>
              <w:rPr>
                <w:rFonts w:cs="Arial"/>
              </w:rPr>
            </w:pPr>
            <w:r>
              <w:rPr>
                <w:rFonts w:cs="Arial"/>
              </w:rPr>
              <w:t>&lt;Example: “Requirements of Feature …”&gt;</w:t>
            </w:r>
          </w:p>
        </w:tc>
        <w:tc>
          <w:tcPr>
            <w:tcW w:w="3262" w:type="dxa"/>
          </w:tcPr>
          <w:p w14:paraId="2A534F8B"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37"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4D1FB797" w14:textId="77777777" w:rsidTr="00656A21">
        <w:trPr>
          <w:trHeight w:val="20"/>
        </w:trPr>
        <w:tc>
          <w:tcPr>
            <w:tcW w:w="1561" w:type="dxa"/>
          </w:tcPr>
          <w:p w14:paraId="202E7CB9" w14:textId="77777777" w:rsidR="000D732E" w:rsidRPr="00D410AE" w:rsidRDefault="000D732E" w:rsidP="00EB7D77">
            <w:pPr>
              <w:rPr>
                <w:rFonts w:cs="Arial"/>
              </w:rPr>
            </w:pPr>
          </w:p>
        </w:tc>
        <w:tc>
          <w:tcPr>
            <w:tcW w:w="2694" w:type="dxa"/>
          </w:tcPr>
          <w:p w14:paraId="32738D97" w14:textId="77777777" w:rsidR="000D732E" w:rsidRDefault="000D732E" w:rsidP="00EB7D77">
            <w:pPr>
              <w:rPr>
                <w:rFonts w:cs="Arial"/>
              </w:rPr>
            </w:pPr>
          </w:p>
        </w:tc>
        <w:tc>
          <w:tcPr>
            <w:tcW w:w="2694" w:type="dxa"/>
          </w:tcPr>
          <w:p w14:paraId="160B9F2B" w14:textId="77777777" w:rsidR="000D732E" w:rsidRDefault="000D732E" w:rsidP="00EB7D77">
            <w:pPr>
              <w:rPr>
                <w:rFonts w:cs="Arial"/>
              </w:rPr>
            </w:pPr>
          </w:p>
        </w:tc>
        <w:tc>
          <w:tcPr>
            <w:tcW w:w="3262" w:type="dxa"/>
          </w:tcPr>
          <w:p w14:paraId="56E5E8C5" w14:textId="77777777" w:rsidR="000D732E" w:rsidRDefault="000D732E" w:rsidP="00EB7D77">
            <w:pPr>
              <w:rPr>
                <w:rFonts w:cs="Arial"/>
              </w:rPr>
            </w:pPr>
          </w:p>
        </w:tc>
      </w:tr>
      <w:tr w:rsidR="000D732E" w:rsidRPr="007C20FA" w14:paraId="3C481DEA" w14:textId="77777777" w:rsidTr="00656A21">
        <w:trPr>
          <w:trHeight w:val="20"/>
        </w:trPr>
        <w:tc>
          <w:tcPr>
            <w:tcW w:w="10211" w:type="dxa"/>
            <w:gridSpan w:val="4"/>
            <w:shd w:val="clear" w:color="auto" w:fill="F2F2F2" w:themeFill="background1" w:themeFillShade="F2"/>
          </w:tcPr>
          <w:p w14:paraId="54D2F685"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236BE854" w14:textId="77777777" w:rsidTr="00656A21">
        <w:trPr>
          <w:trHeight w:val="20"/>
        </w:trPr>
        <w:tc>
          <w:tcPr>
            <w:tcW w:w="1561" w:type="dxa"/>
          </w:tcPr>
          <w:p w14:paraId="35B06C6E" w14:textId="77777777" w:rsidR="000D732E" w:rsidRPr="00D410AE" w:rsidRDefault="000D732E" w:rsidP="00EB7D77">
            <w:pPr>
              <w:rPr>
                <w:rFonts w:cs="Arial"/>
              </w:rPr>
            </w:pPr>
          </w:p>
        </w:tc>
        <w:tc>
          <w:tcPr>
            <w:tcW w:w="2694" w:type="dxa"/>
          </w:tcPr>
          <w:p w14:paraId="4C3C8A4F" w14:textId="77777777" w:rsidR="000D732E" w:rsidRPr="00D410AE" w:rsidRDefault="000D732E" w:rsidP="00EB7D77">
            <w:pPr>
              <w:rPr>
                <w:rFonts w:cs="Arial"/>
              </w:rPr>
            </w:pPr>
            <w:r>
              <w:rPr>
                <w:rFonts w:cs="Arial"/>
              </w:rPr>
              <w:t>&lt;Example: some SDS (requirement)&gt;</w:t>
            </w:r>
          </w:p>
        </w:tc>
        <w:tc>
          <w:tcPr>
            <w:tcW w:w="2694" w:type="dxa"/>
          </w:tcPr>
          <w:p w14:paraId="4992C414" w14:textId="77777777" w:rsidR="000D732E" w:rsidRPr="00D410AE" w:rsidRDefault="000D732E" w:rsidP="00EB7D77">
            <w:pPr>
              <w:rPr>
                <w:rFonts w:cs="Arial"/>
              </w:rPr>
            </w:pPr>
          </w:p>
        </w:tc>
        <w:tc>
          <w:tcPr>
            <w:tcW w:w="3262" w:type="dxa"/>
          </w:tcPr>
          <w:p w14:paraId="1E7902C4" w14:textId="77777777" w:rsidR="000D732E" w:rsidRDefault="000D732E" w:rsidP="00EB7D77">
            <w:pPr>
              <w:rPr>
                <w:rFonts w:cs="Arial"/>
              </w:rPr>
            </w:pPr>
          </w:p>
        </w:tc>
      </w:tr>
      <w:tr w:rsidR="000D732E" w:rsidRPr="007C20FA" w14:paraId="56AF7E59" w14:textId="77777777" w:rsidTr="00656A21">
        <w:trPr>
          <w:trHeight w:val="20"/>
        </w:trPr>
        <w:tc>
          <w:tcPr>
            <w:tcW w:w="1561" w:type="dxa"/>
          </w:tcPr>
          <w:p w14:paraId="7DBCB128" w14:textId="77777777" w:rsidR="000D732E" w:rsidRDefault="000D732E" w:rsidP="00EB7D77">
            <w:pPr>
              <w:rPr>
                <w:rFonts w:cs="Arial"/>
              </w:rPr>
            </w:pPr>
          </w:p>
        </w:tc>
        <w:tc>
          <w:tcPr>
            <w:tcW w:w="2694" w:type="dxa"/>
          </w:tcPr>
          <w:p w14:paraId="4AE55925" w14:textId="77777777" w:rsidR="000D732E" w:rsidRDefault="000D732E" w:rsidP="00EB7D77">
            <w:pPr>
              <w:rPr>
                <w:rFonts w:cs="Arial"/>
              </w:rPr>
            </w:pPr>
          </w:p>
        </w:tc>
        <w:tc>
          <w:tcPr>
            <w:tcW w:w="2694" w:type="dxa"/>
          </w:tcPr>
          <w:p w14:paraId="5B99C5F8" w14:textId="77777777" w:rsidR="000D732E" w:rsidRDefault="000D732E" w:rsidP="00EB7D77">
            <w:pPr>
              <w:rPr>
                <w:rFonts w:cs="Arial"/>
              </w:rPr>
            </w:pPr>
          </w:p>
        </w:tc>
        <w:tc>
          <w:tcPr>
            <w:tcW w:w="3262" w:type="dxa"/>
          </w:tcPr>
          <w:p w14:paraId="354C99A7" w14:textId="77777777" w:rsidR="000D732E" w:rsidRDefault="000D732E" w:rsidP="00EB7D77">
            <w:pPr>
              <w:rPr>
                <w:rFonts w:cs="Arial"/>
              </w:rPr>
            </w:pPr>
          </w:p>
        </w:tc>
      </w:tr>
      <w:tr w:rsidR="000D732E" w:rsidRPr="007C20FA" w14:paraId="79CB990A" w14:textId="77777777" w:rsidTr="00656A21">
        <w:trPr>
          <w:trHeight w:val="20"/>
        </w:trPr>
        <w:tc>
          <w:tcPr>
            <w:tcW w:w="10211" w:type="dxa"/>
            <w:gridSpan w:val="4"/>
            <w:shd w:val="clear" w:color="auto" w:fill="F2F2F2" w:themeFill="background1" w:themeFillShade="F2"/>
          </w:tcPr>
          <w:p w14:paraId="258EFEA4"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4E6A4467" w14:textId="77777777" w:rsidTr="00656A21">
        <w:trPr>
          <w:trHeight w:val="20"/>
        </w:trPr>
        <w:tc>
          <w:tcPr>
            <w:tcW w:w="1561" w:type="dxa"/>
          </w:tcPr>
          <w:p w14:paraId="12BB0F12" w14:textId="77777777" w:rsidR="000D732E" w:rsidRPr="00D410AE" w:rsidRDefault="000D732E" w:rsidP="00EB7D77">
            <w:pPr>
              <w:rPr>
                <w:rFonts w:cs="Arial"/>
              </w:rPr>
            </w:pPr>
          </w:p>
        </w:tc>
        <w:tc>
          <w:tcPr>
            <w:tcW w:w="2694" w:type="dxa"/>
          </w:tcPr>
          <w:p w14:paraId="2D3DD186" w14:textId="77777777" w:rsidR="000D732E" w:rsidRPr="00D410AE" w:rsidRDefault="000D732E" w:rsidP="00EB7D77">
            <w:pPr>
              <w:rPr>
                <w:rFonts w:cs="Arial"/>
              </w:rPr>
            </w:pPr>
          </w:p>
        </w:tc>
        <w:tc>
          <w:tcPr>
            <w:tcW w:w="2694" w:type="dxa"/>
          </w:tcPr>
          <w:p w14:paraId="379BCD0F" w14:textId="77777777" w:rsidR="000D732E" w:rsidRPr="00D410AE" w:rsidRDefault="000D732E" w:rsidP="00EB7D77">
            <w:pPr>
              <w:rPr>
                <w:rFonts w:cs="Arial"/>
              </w:rPr>
            </w:pPr>
          </w:p>
        </w:tc>
        <w:tc>
          <w:tcPr>
            <w:tcW w:w="3262" w:type="dxa"/>
          </w:tcPr>
          <w:p w14:paraId="6F1687F2" w14:textId="77777777" w:rsidR="000D732E" w:rsidRPr="00D410AE" w:rsidRDefault="000D732E" w:rsidP="00EB7D77">
            <w:pPr>
              <w:rPr>
                <w:rFonts w:cs="Arial"/>
              </w:rPr>
            </w:pPr>
          </w:p>
        </w:tc>
      </w:tr>
      <w:tr w:rsidR="000D732E" w:rsidRPr="007C20FA" w14:paraId="67C2AB10" w14:textId="77777777" w:rsidTr="00656A21">
        <w:trPr>
          <w:trHeight w:val="20"/>
        </w:trPr>
        <w:tc>
          <w:tcPr>
            <w:tcW w:w="10211" w:type="dxa"/>
            <w:gridSpan w:val="4"/>
            <w:shd w:val="clear" w:color="auto" w:fill="F2F2F2" w:themeFill="background1" w:themeFillShade="F2"/>
          </w:tcPr>
          <w:p w14:paraId="5DCEF610"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065434D0" w14:textId="77777777" w:rsidTr="00656A21">
        <w:trPr>
          <w:trHeight w:val="20"/>
        </w:trPr>
        <w:tc>
          <w:tcPr>
            <w:tcW w:w="1561" w:type="dxa"/>
          </w:tcPr>
          <w:p w14:paraId="32296A31" w14:textId="77777777" w:rsidR="000D732E" w:rsidRPr="00D410AE" w:rsidRDefault="000D732E" w:rsidP="00EB7D77">
            <w:pPr>
              <w:rPr>
                <w:rFonts w:cs="Arial"/>
              </w:rPr>
            </w:pPr>
          </w:p>
        </w:tc>
        <w:tc>
          <w:tcPr>
            <w:tcW w:w="2694" w:type="dxa"/>
          </w:tcPr>
          <w:p w14:paraId="79DBAA6C" w14:textId="77777777" w:rsidR="000D732E" w:rsidRPr="00D410AE" w:rsidRDefault="000D732E" w:rsidP="00EB7D77">
            <w:pPr>
              <w:rPr>
                <w:rFonts w:cs="Arial"/>
              </w:rPr>
            </w:pPr>
          </w:p>
        </w:tc>
        <w:tc>
          <w:tcPr>
            <w:tcW w:w="2694" w:type="dxa"/>
          </w:tcPr>
          <w:p w14:paraId="7B25DC27" w14:textId="77777777" w:rsidR="000D732E" w:rsidRPr="00D410AE" w:rsidRDefault="000D732E" w:rsidP="00EB7D77">
            <w:pPr>
              <w:rPr>
                <w:rFonts w:cs="Arial"/>
              </w:rPr>
            </w:pPr>
          </w:p>
        </w:tc>
        <w:tc>
          <w:tcPr>
            <w:tcW w:w="3262" w:type="dxa"/>
          </w:tcPr>
          <w:p w14:paraId="767BCC29" w14:textId="77777777" w:rsidR="000D732E" w:rsidRPr="00D410AE" w:rsidRDefault="000D732E" w:rsidP="00EB7D77">
            <w:pPr>
              <w:rPr>
                <w:rFonts w:cs="Arial"/>
              </w:rPr>
            </w:pPr>
          </w:p>
        </w:tc>
      </w:tr>
      <w:tr w:rsidR="000D732E" w:rsidRPr="007C20FA" w14:paraId="6B99284D" w14:textId="77777777" w:rsidTr="00656A21">
        <w:trPr>
          <w:trHeight w:val="20"/>
        </w:trPr>
        <w:tc>
          <w:tcPr>
            <w:tcW w:w="10211" w:type="dxa"/>
            <w:gridSpan w:val="4"/>
            <w:shd w:val="clear" w:color="auto" w:fill="F2F2F2" w:themeFill="background1" w:themeFillShade="F2"/>
          </w:tcPr>
          <w:p w14:paraId="677AC309"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430FCE30" w14:textId="77777777" w:rsidTr="00656A21">
        <w:trPr>
          <w:trHeight w:val="20"/>
        </w:trPr>
        <w:tc>
          <w:tcPr>
            <w:tcW w:w="1561" w:type="dxa"/>
          </w:tcPr>
          <w:p w14:paraId="6DAC11B9" w14:textId="77777777" w:rsidR="000D732E" w:rsidRPr="00D410AE" w:rsidRDefault="000D732E" w:rsidP="00EB7D77">
            <w:pPr>
              <w:rPr>
                <w:rFonts w:cs="Arial"/>
              </w:rPr>
            </w:pPr>
          </w:p>
        </w:tc>
        <w:tc>
          <w:tcPr>
            <w:tcW w:w="2694" w:type="dxa"/>
          </w:tcPr>
          <w:p w14:paraId="7D30DADE" w14:textId="77777777" w:rsidR="000D732E" w:rsidRDefault="000D732E" w:rsidP="00EB7D77">
            <w:pPr>
              <w:rPr>
                <w:rFonts w:cs="Arial"/>
              </w:rPr>
            </w:pPr>
          </w:p>
        </w:tc>
        <w:tc>
          <w:tcPr>
            <w:tcW w:w="2694" w:type="dxa"/>
          </w:tcPr>
          <w:p w14:paraId="56496FCE" w14:textId="77777777" w:rsidR="000D732E" w:rsidRPr="00D410AE" w:rsidRDefault="000D732E" w:rsidP="00EB7D77">
            <w:pPr>
              <w:rPr>
                <w:rFonts w:cs="Arial"/>
              </w:rPr>
            </w:pPr>
          </w:p>
        </w:tc>
        <w:tc>
          <w:tcPr>
            <w:tcW w:w="3262" w:type="dxa"/>
          </w:tcPr>
          <w:p w14:paraId="5A532719" w14:textId="77777777" w:rsidR="000D732E" w:rsidRPr="00D410AE" w:rsidRDefault="000D732E" w:rsidP="00EB7D77">
            <w:pPr>
              <w:rPr>
                <w:rFonts w:cs="Arial"/>
              </w:rPr>
            </w:pPr>
          </w:p>
        </w:tc>
      </w:tr>
      <w:tr w:rsidR="00656A21" w:rsidRPr="007C20FA" w14:paraId="5BFA548A" w14:textId="77777777" w:rsidTr="00656A21">
        <w:trPr>
          <w:trHeight w:val="20"/>
        </w:trPr>
        <w:tc>
          <w:tcPr>
            <w:tcW w:w="1561" w:type="dxa"/>
          </w:tcPr>
          <w:p w14:paraId="5065D4B0" w14:textId="77777777" w:rsidR="00656A21" w:rsidRPr="00D410AE" w:rsidRDefault="00656A21" w:rsidP="00EB7D77">
            <w:pPr>
              <w:rPr>
                <w:rFonts w:cs="Arial"/>
              </w:rPr>
            </w:pPr>
          </w:p>
        </w:tc>
        <w:tc>
          <w:tcPr>
            <w:tcW w:w="2694" w:type="dxa"/>
          </w:tcPr>
          <w:p w14:paraId="6D9D4830" w14:textId="77777777" w:rsidR="00656A21" w:rsidRDefault="00656A21" w:rsidP="00EB7D77">
            <w:pPr>
              <w:rPr>
                <w:rFonts w:cs="Arial"/>
              </w:rPr>
            </w:pPr>
          </w:p>
        </w:tc>
        <w:tc>
          <w:tcPr>
            <w:tcW w:w="2694" w:type="dxa"/>
          </w:tcPr>
          <w:p w14:paraId="45E75AFD" w14:textId="77777777" w:rsidR="00656A21" w:rsidRPr="00D410AE" w:rsidRDefault="00656A21" w:rsidP="00EB7D77">
            <w:pPr>
              <w:rPr>
                <w:rFonts w:cs="Arial"/>
              </w:rPr>
            </w:pPr>
          </w:p>
        </w:tc>
        <w:tc>
          <w:tcPr>
            <w:tcW w:w="3262" w:type="dxa"/>
          </w:tcPr>
          <w:p w14:paraId="579A77FF" w14:textId="77777777" w:rsidR="00656A21" w:rsidRPr="00D410AE" w:rsidRDefault="00656A21" w:rsidP="00EB7D77">
            <w:pPr>
              <w:rPr>
                <w:rFonts w:cs="Arial"/>
              </w:rPr>
            </w:pPr>
          </w:p>
        </w:tc>
      </w:tr>
    </w:tbl>
    <w:p w14:paraId="2D8A2958"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2860EE6F" w14:textId="77777777" w:rsidR="000D732E" w:rsidRPr="005067FC" w:rsidRDefault="000D732E" w:rsidP="00427220">
      <w:pPr>
        <w:rPr>
          <w:i/>
          <w:color w:val="A6A6A6" w:themeColor="background1" w:themeShade="A6"/>
        </w:rPr>
      </w:pPr>
    </w:p>
    <w:p w14:paraId="29A7ED85" w14:textId="77777777" w:rsidR="00427220" w:rsidRDefault="00427220" w:rsidP="00427220">
      <w:pPr>
        <w:pStyle w:val="Heading4"/>
      </w:pPr>
      <w:r>
        <w:t>Assumptions</w:t>
      </w:r>
    </w:p>
    <w:p w14:paraId="2A4FCEF3" w14:textId="77777777" w:rsidR="00A92B2F" w:rsidRDefault="00A92B2F" w:rsidP="00A92B2F"/>
    <w:p w14:paraId="52C30CA1"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FC859DA" w14:textId="77777777" w:rsidR="00C0442C" w:rsidRDefault="00C0442C" w:rsidP="00A92B2F"/>
    <w:p w14:paraId="642BC01B" w14:textId="77777777" w:rsidR="00F15706" w:rsidRDefault="00E60B64" w:rsidP="00783BCF">
      <w:pPr>
        <w:pStyle w:val="Heading3"/>
      </w:pPr>
      <w:r>
        <w:t>Function Scope</w:t>
      </w:r>
    </w:p>
    <w:p w14:paraId="7D75C9AF" w14:textId="77777777" w:rsidR="00055646" w:rsidRPr="00A43B48" w:rsidRDefault="00055646" w:rsidP="00306D37">
      <w:pPr>
        <w:contextualSpacing/>
      </w:pPr>
    </w:p>
    <w:p w14:paraId="2AC744C6" w14:textId="77777777" w:rsidR="00780E5D" w:rsidRPr="00A0695A" w:rsidRDefault="00780E5D" w:rsidP="00306D37">
      <w:pPr>
        <w:contextualSpacing/>
        <w:rPr>
          <w:color w:val="8064A2" w:themeColor="accent4"/>
        </w:rPr>
      </w:pPr>
    </w:p>
    <w:p w14:paraId="39A61FB2" w14:textId="77777777" w:rsidR="00306D37" w:rsidRDefault="00306D37" w:rsidP="00306D37">
      <w:pPr>
        <w:contextualSpacing/>
        <w:rPr>
          <w:color w:val="A6A6A6" w:themeColor="background1" w:themeShade="A6"/>
        </w:rPr>
      </w:pPr>
      <w:r w:rsidRPr="00501DFF">
        <w:rPr>
          <w:color w:val="A6A6A6" w:themeColor="background1" w:themeShade="A6"/>
        </w:rPr>
        <w:t>Function not called</w:t>
      </w:r>
      <w:r w:rsidR="00501DFF" w:rsidRPr="00501DFF">
        <w:rPr>
          <w:color w:val="A6A6A6" w:themeColor="background1" w:themeShade="A6"/>
        </w:rPr>
        <w:t xml:space="preserve"> by any other function</w:t>
      </w:r>
      <w:r w:rsidRPr="00501DFF">
        <w:rPr>
          <w:color w:val="A6A6A6" w:themeColor="background1" w:themeShade="A6"/>
        </w:rPr>
        <w:t>.</w:t>
      </w:r>
    </w:p>
    <w:p w14:paraId="351AB93F" w14:textId="77777777" w:rsidR="00780E5D" w:rsidRPr="00501DFF" w:rsidRDefault="00780E5D" w:rsidP="00306D37">
      <w:pPr>
        <w:contextualSpacing/>
        <w:rPr>
          <w:color w:val="A6A6A6" w:themeColor="background1" w:themeShade="A6"/>
        </w:rPr>
      </w:pPr>
    </w:p>
    <w:p w14:paraId="5D416799" w14:textId="77777777" w:rsidR="00393C96" w:rsidRPr="00393C96" w:rsidRDefault="00393C96" w:rsidP="00306D37">
      <w:pPr>
        <w:contextualSpacing/>
      </w:pPr>
    </w:p>
    <w:p w14:paraId="31303DE3" w14:textId="77777777" w:rsidR="001A755C" w:rsidRDefault="001A755C" w:rsidP="00306D37"/>
    <w:p w14:paraId="22C2F71F" w14:textId="77777777" w:rsidR="00294100" w:rsidRDefault="00294100" w:rsidP="00294100">
      <w:pPr>
        <w:jc w:val="center"/>
      </w:pPr>
      <w:r>
        <w:rPr>
          <w:noProof/>
        </w:rPr>
        <w:lastRenderedPageBreak/>
        <w:drawing>
          <wp:inline distT="0" distB="0" distL="0" distR="0" wp14:anchorId="70322869" wp14:editId="4F453F40">
            <wp:extent cx="6466205" cy="4148811"/>
            <wp:effectExtent l="0" t="0" r="0" b="0"/>
            <wp:docPr id="2172" name="Picture -1337250228.jpg" descr="-13372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 name="-1337250228.jpg"/>
                    <pic:cNvPicPr/>
                  </pic:nvPicPr>
                  <pic:blipFill>
                    <a:blip r:embed="rId105" cstate="print"/>
                    <a:stretch>
                      <a:fillRect/>
                    </a:stretch>
                  </pic:blipFill>
                  <pic:spPr>
                    <a:xfrm>
                      <a:off x="0" y="0"/>
                      <a:ext cx="6466205" cy="4148811"/>
                    </a:xfrm>
                    <a:prstGeom prst="rect">
                      <a:avLst/>
                    </a:prstGeom>
                  </pic:spPr>
                </pic:pic>
              </a:graphicData>
            </a:graphic>
          </wp:inline>
        </w:drawing>
      </w:r>
    </w:p>
    <w:p w14:paraId="2C8F28F2"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E9864E0" wp14:editId="2762AB0F">
            <wp:extent cx="152400" cy="152400"/>
            <wp:effectExtent l="0" t="0" r="0" b="0"/>
            <wp:docPr id="217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Perform utility operations</w:t>
      </w:r>
      <w:r w:rsidR="0004480F">
        <w:t>”</w:t>
      </w:r>
      <w:r w:rsidRPr="00294100">
        <w:t xml:space="preserve"> calling </w:t>
      </w:r>
      <w:r>
        <w:rPr>
          <w:noProof/>
        </w:rPr>
        <w:drawing>
          <wp:inline distT="0" distB="0" distL="0" distR="0" wp14:anchorId="0F493572" wp14:editId="06940579">
            <wp:extent cx="152400" cy="152400"/>
            <wp:effectExtent l="0" t="0" r="0" b="0"/>
            <wp:docPr id="2176"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Allow USB Video Playback on SYNC/Phoenix</w:t>
      </w:r>
      <w:r w:rsidR="0004480F">
        <w:t>”</w:t>
      </w:r>
    </w:p>
    <w:p w14:paraId="0B2286BC" w14:textId="77777777" w:rsidR="00306D37" w:rsidRDefault="00306D37" w:rsidP="00306D37">
      <w:pPr>
        <w:contextualSpacing/>
      </w:pPr>
    </w:p>
    <w:p w14:paraId="4697A453" w14:textId="77777777" w:rsidR="00F15706" w:rsidRDefault="00E60B64" w:rsidP="00783BCF">
      <w:pPr>
        <w:pStyle w:val="Heading3"/>
      </w:pPr>
      <w:r>
        <w:t>Function Interfaces</w:t>
      </w:r>
    </w:p>
    <w:p w14:paraId="4287EFAD" w14:textId="77777777" w:rsidR="00A72B37" w:rsidRDefault="00A72B37" w:rsidP="00A72B37">
      <w:pPr>
        <w:pStyle w:val="Heading4"/>
      </w:pPr>
      <w:r w:rsidRPr="00F15706">
        <w:t>Logical Inputs</w:t>
      </w:r>
    </w:p>
    <w:p w14:paraId="74028C6C" w14:textId="77777777" w:rsidR="00FF5F72" w:rsidRDefault="00FF5F72" w:rsidP="00A7465B">
      <w:pPr>
        <w:contextualSpacing/>
      </w:pPr>
    </w:p>
    <w:p w14:paraId="20D1FD81" w14:textId="77777777" w:rsidR="00A7465B" w:rsidRDefault="00A7465B" w:rsidP="00A7465B">
      <w:pPr>
        <w:contextualSpacing/>
        <w:rPr>
          <w:color w:val="A6A6A6" w:themeColor="background1" w:themeShade="A6"/>
        </w:rPr>
      </w:pPr>
      <w:r w:rsidRPr="00FF5F72">
        <w:rPr>
          <w:color w:val="A6A6A6" w:themeColor="background1" w:themeShade="A6"/>
        </w:rPr>
        <w:t>No Logical Inputs specified.</w:t>
      </w:r>
    </w:p>
    <w:p w14:paraId="32F6F17D" w14:textId="77777777" w:rsidR="0036202F" w:rsidRDefault="0036202F" w:rsidP="00A7465B">
      <w:pPr>
        <w:contextualSpacing/>
      </w:pPr>
    </w:p>
    <w:p w14:paraId="469B2805" w14:textId="77777777" w:rsidR="00A72B37" w:rsidRDefault="00A72B37" w:rsidP="00A72B37">
      <w:pPr>
        <w:pStyle w:val="Heading4"/>
      </w:pPr>
      <w:r>
        <w:t>Logical Outputs</w:t>
      </w:r>
    </w:p>
    <w:p w14:paraId="495B18F7" w14:textId="77777777" w:rsidR="00FF5F72" w:rsidRDefault="00FF5F72" w:rsidP="00A7465B">
      <w:pPr>
        <w:contextualSpacing/>
      </w:pPr>
    </w:p>
    <w:p w14:paraId="46D98AB4"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22AB0677" w14:textId="77777777" w:rsidR="0036202F" w:rsidRPr="00FF5F72" w:rsidRDefault="0036202F" w:rsidP="00A7465B">
      <w:pPr>
        <w:contextualSpacing/>
        <w:rPr>
          <w:color w:val="A6A6A6" w:themeColor="background1" w:themeShade="A6"/>
        </w:rPr>
      </w:pPr>
    </w:p>
    <w:p w14:paraId="1623CC5D" w14:textId="77777777" w:rsidR="00A72B37" w:rsidRDefault="00A72B37" w:rsidP="00A72B37">
      <w:pPr>
        <w:pStyle w:val="Heading4"/>
      </w:pPr>
      <w:r>
        <w:t>Logical</w:t>
      </w:r>
      <w:r w:rsidRPr="00F15706">
        <w:t xml:space="preserve"> Parameters</w:t>
      </w:r>
    </w:p>
    <w:p w14:paraId="7663CA0C" w14:textId="77777777" w:rsidR="00A72B37" w:rsidRDefault="00A72B37" w:rsidP="00A72B37"/>
    <w:p w14:paraId="6D4B2C63"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52A04242" w14:textId="77777777" w:rsidTr="00EB7D77">
        <w:trPr>
          <w:trHeight w:val="211"/>
        </w:trPr>
        <w:tc>
          <w:tcPr>
            <w:tcW w:w="2689" w:type="dxa"/>
            <w:shd w:val="clear" w:color="auto" w:fill="D9D9D9" w:themeFill="background1" w:themeFillShade="D9"/>
            <w:noWrap/>
            <w:hideMark/>
          </w:tcPr>
          <w:p w14:paraId="77F2BFE2"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6B82CED"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082F7D38" w14:textId="77777777" w:rsidTr="00EB7D77">
        <w:trPr>
          <w:trHeight w:val="410"/>
        </w:trPr>
        <w:tc>
          <w:tcPr>
            <w:tcW w:w="2689" w:type="dxa"/>
            <w:noWrap/>
          </w:tcPr>
          <w:p w14:paraId="691AC6B9"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4346A4DD"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12A19FE1" w14:textId="77777777" w:rsidTr="00EB7D77">
        <w:trPr>
          <w:trHeight w:val="410"/>
        </w:trPr>
        <w:tc>
          <w:tcPr>
            <w:tcW w:w="2689" w:type="dxa"/>
            <w:noWrap/>
          </w:tcPr>
          <w:p w14:paraId="20E37309"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0C0E1C2" w14:textId="77777777" w:rsidR="009649F4" w:rsidRPr="003F473D" w:rsidRDefault="009649F4" w:rsidP="00EB7D77">
            <w:pPr>
              <w:rPr>
                <w:rFonts w:cs="Arial"/>
                <w:color w:val="000000"/>
                <w:sz w:val="18"/>
                <w:szCs w:val="18"/>
              </w:rPr>
            </w:pPr>
          </w:p>
        </w:tc>
      </w:tr>
    </w:tbl>
    <w:p w14:paraId="5D7F2A64" w14:textId="77777777" w:rsidR="009649F4" w:rsidRDefault="009649F4" w:rsidP="00A72B37"/>
    <w:p w14:paraId="728A2C3F" w14:textId="77777777" w:rsidR="00822913" w:rsidRDefault="00822913" w:rsidP="00822913">
      <w:pPr>
        <w:pStyle w:val="Heading3"/>
      </w:pPr>
      <w:r>
        <w:lastRenderedPageBreak/>
        <w:t>Function Modeling</w:t>
      </w:r>
    </w:p>
    <w:p w14:paraId="39D058A2" w14:textId="77777777" w:rsidR="00EF5443" w:rsidRPr="00C75AE5" w:rsidRDefault="00EF5443" w:rsidP="00EF5443"/>
    <w:p w14:paraId="08E5207D" w14:textId="77777777" w:rsidR="002D15F6" w:rsidRDefault="002D15F6" w:rsidP="0061324D">
      <w:pPr>
        <w:pStyle w:val="Heading4"/>
        <w:numPr>
          <w:ilvl w:val="3"/>
          <w:numId w:val="4"/>
        </w:numPr>
      </w:pPr>
      <w:r>
        <w:t>Use Cases</w:t>
      </w:r>
    </w:p>
    <w:p w14:paraId="591C0286" w14:textId="77777777" w:rsidR="002D15F6" w:rsidRDefault="002D15F6" w:rsidP="002D15F6"/>
    <w:p w14:paraId="2299A17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AD49424" w14:textId="77777777" w:rsidR="009649F4" w:rsidRDefault="009649F4" w:rsidP="009649F4">
      <w:pPr>
        <w:pStyle w:val="Heading4"/>
        <w:numPr>
          <w:ilvl w:val="3"/>
          <w:numId w:val="4"/>
        </w:numPr>
      </w:pPr>
      <w:r>
        <w:t>State Charts</w:t>
      </w:r>
    </w:p>
    <w:p w14:paraId="48442C94" w14:textId="77777777" w:rsidR="00195B38" w:rsidRDefault="00195B38" w:rsidP="00A76553">
      <w:pPr>
        <w:contextualSpacing/>
        <w:rPr>
          <w:color w:val="A6A6A6" w:themeColor="background1" w:themeShade="A6"/>
        </w:rPr>
      </w:pPr>
    </w:p>
    <w:p w14:paraId="7A6EFB36"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0EA83178" w14:textId="77777777" w:rsidR="00A76553" w:rsidRPr="00FF5F72" w:rsidRDefault="00A76553" w:rsidP="00A76553">
      <w:pPr>
        <w:contextualSpacing/>
        <w:rPr>
          <w:color w:val="A6A6A6" w:themeColor="background1" w:themeShade="A6"/>
        </w:rPr>
      </w:pPr>
    </w:p>
    <w:p w14:paraId="657E7CF7" w14:textId="77777777" w:rsidR="00A76553" w:rsidRPr="00004083" w:rsidRDefault="00A76553" w:rsidP="00A76553">
      <w:pPr>
        <w:contextualSpacing/>
        <w:rPr>
          <w:rFonts w:cs="Arial"/>
        </w:rPr>
      </w:pPr>
    </w:p>
    <w:p w14:paraId="408D0EA9" w14:textId="77777777" w:rsidR="009649F4" w:rsidRDefault="009649F4" w:rsidP="009649F4">
      <w:pPr>
        <w:pStyle w:val="Heading4"/>
        <w:numPr>
          <w:ilvl w:val="3"/>
          <w:numId w:val="4"/>
        </w:numPr>
      </w:pPr>
      <w:r>
        <w:t>Activity Diagrams</w:t>
      </w:r>
    </w:p>
    <w:p w14:paraId="7E7837B1" w14:textId="77777777" w:rsidR="009649F4" w:rsidRDefault="009649F4" w:rsidP="009649F4"/>
    <w:p w14:paraId="64FD7A62"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6B4CEFD2" w14:textId="77777777" w:rsidR="009649F4" w:rsidRPr="00FF5F72" w:rsidRDefault="009649F4" w:rsidP="009649F4">
      <w:pPr>
        <w:contextualSpacing/>
        <w:rPr>
          <w:color w:val="A6A6A6" w:themeColor="background1" w:themeShade="A6"/>
        </w:rPr>
      </w:pPr>
    </w:p>
    <w:p w14:paraId="01992C8D" w14:textId="77777777" w:rsidR="009649F4" w:rsidRDefault="009649F4" w:rsidP="009649F4">
      <w:pPr>
        <w:pStyle w:val="Heading4"/>
        <w:numPr>
          <w:ilvl w:val="3"/>
          <w:numId w:val="4"/>
        </w:numPr>
      </w:pPr>
      <w:r>
        <w:t>Sequence Diagrams</w:t>
      </w:r>
    </w:p>
    <w:p w14:paraId="6C4EC801" w14:textId="77777777" w:rsidR="00987D84" w:rsidRPr="00EB7D77" w:rsidRDefault="00987D84" w:rsidP="00EB7D77">
      <w:pPr>
        <w:rPr>
          <w:rStyle w:val="SubtleEmphasis"/>
          <w:i w:val="0"/>
          <w:iCs w:val="0"/>
          <w:color w:val="auto"/>
          <w:highlight w:val="green"/>
        </w:rPr>
      </w:pPr>
    </w:p>
    <w:p w14:paraId="255BC3B4"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4C6FA0A3" w14:textId="77777777" w:rsidR="00987D84" w:rsidRDefault="00987D84" w:rsidP="00987D84"/>
    <w:p w14:paraId="71727BA8" w14:textId="77777777" w:rsidR="009649F4" w:rsidRDefault="009649F4" w:rsidP="009649F4"/>
    <w:p w14:paraId="4FFED231" w14:textId="77777777" w:rsidR="009649F4" w:rsidRDefault="009649F4" w:rsidP="009649F4">
      <w:pPr>
        <w:pStyle w:val="Heading4"/>
        <w:numPr>
          <w:ilvl w:val="3"/>
          <w:numId w:val="4"/>
        </w:numPr>
      </w:pPr>
      <w:r>
        <w:t>Decision Tables</w:t>
      </w:r>
    </w:p>
    <w:p w14:paraId="7DD28CDF" w14:textId="77777777" w:rsidR="009649F4" w:rsidRDefault="009649F4" w:rsidP="009649F4"/>
    <w:p w14:paraId="11733682" w14:textId="77777777" w:rsidR="00F15706" w:rsidRDefault="00DA0800" w:rsidP="00822913">
      <w:pPr>
        <w:pStyle w:val="Heading3"/>
      </w:pPr>
      <w:r>
        <w:t>Function Requirements</w:t>
      </w:r>
    </w:p>
    <w:p w14:paraId="0BFED77F" w14:textId="77777777" w:rsidR="00F15706" w:rsidRDefault="00F15706" w:rsidP="00783BCF">
      <w:pPr>
        <w:pStyle w:val="Heading4"/>
      </w:pPr>
      <w:r>
        <w:t>Functional Requirements</w:t>
      </w:r>
    </w:p>
    <w:p w14:paraId="4A9DD470" w14:textId="77777777" w:rsidR="006E54B3" w:rsidRDefault="00F15706" w:rsidP="006E54B3">
      <w:pPr>
        <w:pStyle w:val="Heading5"/>
      </w:pPr>
      <w:r>
        <w:t>Normal Operation</w:t>
      </w:r>
    </w:p>
    <w:p w14:paraId="23EBBA76" w14:textId="77777777" w:rsidR="005961D3" w:rsidRDefault="005961D3" w:rsidP="00BB6A63"/>
    <w:p w14:paraId="255CF851" w14:textId="77777777" w:rsidR="005961D3" w:rsidRDefault="005961D3" w:rsidP="005961D3">
      <w:pPr>
        <w:rPr>
          <w:color w:val="A6A6A6" w:themeColor="background1" w:themeShade="A6"/>
        </w:rPr>
      </w:pPr>
      <w:r>
        <w:rPr>
          <w:color w:val="A6A6A6" w:themeColor="background1" w:themeShade="A6"/>
        </w:rPr>
        <w:t>No Normal Operation Requirements specified.</w:t>
      </w:r>
    </w:p>
    <w:p w14:paraId="7AAEFEC8" w14:textId="77777777" w:rsidR="00F15706" w:rsidRDefault="00F15706" w:rsidP="00783BCF">
      <w:pPr>
        <w:pStyle w:val="Heading5"/>
      </w:pPr>
      <w:r>
        <w:t>Error Handling</w:t>
      </w:r>
    </w:p>
    <w:p w14:paraId="26714A2D" w14:textId="77777777" w:rsidR="005961D3" w:rsidRDefault="005961D3" w:rsidP="00BB6A63"/>
    <w:p w14:paraId="63375C37" w14:textId="77777777" w:rsidR="005961D3" w:rsidRDefault="005961D3" w:rsidP="005961D3">
      <w:pPr>
        <w:rPr>
          <w:color w:val="A6A6A6" w:themeColor="background1" w:themeShade="A6"/>
        </w:rPr>
      </w:pPr>
      <w:r>
        <w:rPr>
          <w:color w:val="A6A6A6" w:themeColor="background1" w:themeShade="A6"/>
        </w:rPr>
        <w:t>No Error Handling Requirements specified.</w:t>
      </w:r>
    </w:p>
    <w:p w14:paraId="5DD988D7" w14:textId="77777777" w:rsidR="00DD7D94" w:rsidRDefault="00DD7D94" w:rsidP="00DD7D94">
      <w:pPr>
        <w:pStyle w:val="Heading4"/>
      </w:pPr>
      <w:r>
        <w:t>Non-Functional Requirements</w:t>
      </w:r>
    </w:p>
    <w:p w14:paraId="7D63784B" w14:textId="77777777" w:rsidR="005961D3" w:rsidRDefault="005961D3" w:rsidP="00BB6A63"/>
    <w:p w14:paraId="6C0ACD6E" w14:textId="77777777" w:rsidR="005961D3" w:rsidRDefault="005961D3" w:rsidP="005961D3">
      <w:pPr>
        <w:rPr>
          <w:color w:val="A6A6A6" w:themeColor="background1" w:themeShade="A6"/>
        </w:rPr>
      </w:pPr>
      <w:r>
        <w:rPr>
          <w:color w:val="A6A6A6" w:themeColor="background1" w:themeShade="A6"/>
        </w:rPr>
        <w:t>No Non-Functional Requirements specified.</w:t>
      </w:r>
    </w:p>
    <w:p w14:paraId="7577DC49" w14:textId="77777777" w:rsidR="00DF462B" w:rsidRDefault="00427220" w:rsidP="00DF462B">
      <w:pPr>
        <w:pStyle w:val="Heading4"/>
      </w:pPr>
      <w:r>
        <w:t>Functional</w:t>
      </w:r>
      <w:r w:rsidR="00DF462B">
        <w:t xml:space="preserve"> Safety Requirements</w:t>
      </w:r>
    </w:p>
    <w:p w14:paraId="124AC8F2" w14:textId="77777777" w:rsidR="00DF462B" w:rsidRDefault="00DF462B" w:rsidP="00DF462B">
      <w:pPr>
        <w:rPr>
          <w:highlight w:val="yellow"/>
        </w:rPr>
      </w:pPr>
    </w:p>
    <w:p w14:paraId="5A0B9918"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9FD1BDE" w14:textId="77777777" w:rsidR="00DD7D94" w:rsidRDefault="00DD7D94" w:rsidP="00DD7D94">
      <w:pPr>
        <w:pStyle w:val="Heading4"/>
      </w:pPr>
      <w:r>
        <w:t>Other Requirements</w:t>
      </w:r>
    </w:p>
    <w:p w14:paraId="4E22C793" w14:textId="77777777" w:rsidR="00DD7D94" w:rsidRDefault="00DD7D94" w:rsidP="00DD7D94">
      <w:pPr>
        <w:pStyle w:val="Heading5"/>
      </w:pPr>
      <w:r>
        <w:t>Design Requirements</w:t>
      </w:r>
    </w:p>
    <w:p w14:paraId="274F2786" w14:textId="77777777" w:rsidR="005961D3" w:rsidRDefault="005961D3" w:rsidP="00CA4A62"/>
    <w:p w14:paraId="22AC0058" w14:textId="77777777" w:rsidR="005961D3" w:rsidRDefault="005961D3" w:rsidP="005961D3">
      <w:pPr>
        <w:rPr>
          <w:color w:val="A6A6A6" w:themeColor="background1" w:themeShade="A6"/>
        </w:rPr>
      </w:pPr>
      <w:r>
        <w:rPr>
          <w:color w:val="A6A6A6" w:themeColor="background1" w:themeShade="A6"/>
        </w:rPr>
        <w:t>No Design Requirements specified.</w:t>
      </w:r>
    </w:p>
    <w:p w14:paraId="3B960071" w14:textId="77777777" w:rsidR="00CA4A62" w:rsidRDefault="00CA4A62" w:rsidP="00CA4A62">
      <w:pPr>
        <w:pStyle w:val="Heading4"/>
      </w:pPr>
      <w:r>
        <w:lastRenderedPageBreak/>
        <w:t>Uncategorized Requirements</w:t>
      </w:r>
    </w:p>
    <w:p w14:paraId="049BCC0A" w14:textId="77777777" w:rsidR="005961D3" w:rsidRDefault="005961D3" w:rsidP="00CA4A62"/>
    <w:p w14:paraId="67EF5F11" w14:textId="77777777" w:rsidR="001F5E54" w:rsidRPr="0017445F" w:rsidRDefault="006E25A5" w:rsidP="001F5E54">
      <w:pPr>
        <w:pStyle w:val="RERequirement"/>
        <w:shd w:val="clear" w:color="auto" w:fill="F2F2F2" w:themeFill="background1" w:themeFillShade="F2"/>
      </w:pPr>
      <w:r>
        <w:t>R_Sent_SYNC_12</w:t>
      </w:r>
      <w:r w:rsidR="00AE04B0">
        <w:t xml:space="preserve"> SYNC/PHOENIX Playback USB Video</w:t>
      </w:r>
    </w:p>
    <w:p w14:paraId="651EFB4C" w14:textId="77777777" w:rsidR="001F5E54" w:rsidRDefault="00AE04B0" w:rsidP="001F5E54">
      <w:pPr>
        <w:rPr>
          <w:rFonts w:cs="Arial"/>
        </w:rPr>
      </w:pPr>
      <w:r>
        <w:rPr>
          <w:rFonts w:cs="Arial"/>
        </w:rPr>
        <w:t>It shall be possible to playback video recorded on the USB memory device via SYNC/PHOENIX</w:t>
      </w:r>
    </w:p>
    <w:p w14:paraId="709B709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8DB5A3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3A625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R_Sent_SYNC_12</w:t>
            </w:r>
          </w:p>
        </w:tc>
      </w:tr>
      <w:tr w:rsidR="001F5E54" w:rsidRPr="00FD127C" w14:paraId="3B527F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214CD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8ECCC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To allow playback of video etc in te vehicle via SYNC/Phoenix</w:t>
            </w:r>
          </w:p>
        </w:tc>
      </w:tr>
      <w:tr w:rsidR="001F5E54" w:rsidRPr="00FD127C" w14:paraId="420EE8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F60F3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B27A6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799E4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F1FFB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B654B" w14:textId="77777777" w:rsidR="00E77D14" w:rsidRDefault="00E77D14"/>
        </w:tc>
      </w:tr>
      <w:tr w:rsidR="001F5E54" w:rsidRPr="00FD127C" w14:paraId="1936E1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D974E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66D4ED"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03707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FEACC5" w14:textId="77777777" w:rsidR="00E77D14" w:rsidRDefault="00E77D14"/>
        </w:tc>
      </w:tr>
      <w:tr w:rsidR="001F5E54" w:rsidRPr="00FD127C" w14:paraId="055151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666C9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62093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7A2A921" wp14:editId="363F3D57">
                  <wp:extent cx="152400" cy="152400"/>
                  <wp:effectExtent l="0" t="0" r="0" b="0"/>
                  <wp:docPr id="2178"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R_F_Sentinel_00028 Video Stream Stitching - 360 Degree External Cameras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08940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2436A6" w14:textId="77777777" w:rsidR="00E77D14" w:rsidRDefault="00E77D14"/>
        </w:tc>
      </w:tr>
      <w:tr w:rsidR="001F5E54" w:rsidRPr="00FD127C" w14:paraId="21EA51C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A4012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CC9B17"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66B97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E5EAA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684CD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584F63" w14:textId="77777777" w:rsidR="00E77D14" w:rsidRDefault="00E77D14"/>
        </w:tc>
      </w:tr>
      <w:tr w:rsidR="001F5E54" w:rsidRPr="00FD127C" w14:paraId="4E90E23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50C7DE" w14:textId="77777777" w:rsidR="001F5E54" w:rsidRPr="00FD127C" w:rsidRDefault="0052661D" w:rsidP="00A84EEF">
            <w:pPr>
              <w:rPr>
                <w:rFonts w:cs="Arial"/>
                <w:bCs/>
                <w:color w:val="808080" w:themeColor="background1" w:themeShade="80"/>
                <w:sz w:val="16"/>
                <w:szCs w:val="14"/>
              </w:rPr>
            </w:pPr>
            <w:hyperlink r:id="rId23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10516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10FB9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4241D3" w14:textId="77777777" w:rsidR="000D7866" w:rsidRPr="00E47D48" w:rsidRDefault="000D7866" w:rsidP="00E47D48">
      <w:pPr>
        <w:rPr>
          <w:color w:val="FF0000"/>
        </w:rPr>
      </w:pPr>
    </w:p>
    <w:p w14:paraId="33E41531" w14:textId="77777777" w:rsidR="009C1EEC" w:rsidRDefault="000D732E" w:rsidP="0061324D">
      <w:pPr>
        <w:pStyle w:val="Heading2"/>
        <w:numPr>
          <w:ilvl w:val="1"/>
          <w:numId w:val="4"/>
        </w:numPr>
      </w:pPr>
      <w:r>
        <w:t xml:space="preserve">Logical Function </w:t>
      </w:r>
      <w:r>
        <w:rPr>
          <w:noProof/>
        </w:rPr>
        <w:drawing>
          <wp:inline distT="0" distB="0" distL="0" distR="0" wp14:anchorId="3321113E" wp14:editId="169F3AD0">
            <wp:extent cx="152400" cy="152400"/>
            <wp:effectExtent l="0" t="0" r="0" b="0"/>
            <wp:docPr id="2180"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 name="-3780165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14" w:name="_85b60b1275f0df67ab0dbd6320d163ea"/>
      <w:r w:rsidR="008E73AE">
        <w:t>Detect Module Occupied</w:t>
      </w:r>
      <w:bookmarkEnd w:id="214"/>
    </w:p>
    <w:p w14:paraId="500DD4F6" w14:textId="77777777" w:rsidR="0061785D" w:rsidRDefault="0061785D" w:rsidP="00783BCF">
      <w:pPr>
        <w:pStyle w:val="Heading3"/>
      </w:pPr>
      <w:r>
        <w:t xml:space="preserve">Function </w:t>
      </w:r>
      <w:r w:rsidR="00283752">
        <w:t>Overview</w:t>
      </w:r>
    </w:p>
    <w:p w14:paraId="3DAFCB3E" w14:textId="77777777" w:rsidR="00427220" w:rsidRDefault="000D732E" w:rsidP="00427220">
      <w:pPr>
        <w:pStyle w:val="Heading4"/>
      </w:pPr>
      <w:r>
        <w:t xml:space="preserve">Function </w:t>
      </w:r>
      <w:r w:rsidR="00283752">
        <w:t>Description</w:t>
      </w:r>
    </w:p>
    <w:p w14:paraId="1C14D641" w14:textId="77777777" w:rsidR="00794B45" w:rsidRDefault="00794B45" w:rsidP="009C1EEC">
      <w:pPr>
        <w:contextualSpacing/>
      </w:pPr>
    </w:p>
    <w:p w14:paraId="666C2F16" w14:textId="77777777" w:rsidR="00AC0C92" w:rsidRDefault="00AC0C92" w:rsidP="009C1EEC">
      <w:pPr>
        <w:contextualSpacing/>
      </w:pPr>
      <w:r>
        <w:t>Function is allocated to:</w:t>
      </w:r>
    </w:p>
    <w:p w14:paraId="5F575707" w14:textId="77777777" w:rsidR="00AC0C92" w:rsidRDefault="00604AF5" w:rsidP="0061324D">
      <w:pPr>
        <w:pStyle w:val="ListParagraph"/>
        <w:numPr>
          <w:ilvl w:val="0"/>
          <w:numId w:val="13"/>
        </w:numPr>
        <w:contextualSpacing/>
      </w:pPr>
      <w:r>
        <w:rPr>
          <w:noProof/>
        </w:rPr>
        <w:drawing>
          <wp:inline distT="0" distB="0" distL="0" distR="0" wp14:anchorId="759FF562" wp14:editId="149596CF">
            <wp:extent cx="152400" cy="152400"/>
            <wp:effectExtent l="0" t="0" r="0" b="0"/>
            <wp:docPr id="2182"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Disable Feature -  Detect Module Occupied</w:t>
      </w:r>
      <w:r>
        <w:t xml:space="preserve"> &lt;&lt;Logical&gt;&gt;</w:t>
      </w:r>
    </w:p>
    <w:p w14:paraId="34B280EF" w14:textId="77777777" w:rsidR="00AC0C92" w:rsidRDefault="00604AF5" w:rsidP="0061324D">
      <w:pPr>
        <w:pStyle w:val="ListParagraph"/>
        <w:numPr>
          <w:ilvl w:val="0"/>
          <w:numId w:val="13"/>
        </w:numPr>
        <w:contextualSpacing/>
      </w:pPr>
      <w:r>
        <w:rPr>
          <w:noProof/>
        </w:rPr>
        <w:drawing>
          <wp:inline distT="0" distB="0" distL="0" distR="0" wp14:anchorId="49C72D62" wp14:editId="7924EC8E">
            <wp:extent cx="152400" cy="152400"/>
            <wp:effectExtent l="0" t="0" r="0" b="0"/>
            <wp:docPr id="2184"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Feature Sentinel Logical</w:t>
      </w:r>
      <w:r>
        <w:t xml:space="preserve"> &lt;&lt;Logical&gt;&gt;</w:t>
      </w:r>
    </w:p>
    <w:p w14:paraId="3F091F0D" w14:textId="77777777" w:rsidR="00794B45" w:rsidRDefault="00794B45" w:rsidP="009C1EEC">
      <w:pPr>
        <w:contextualSpacing/>
      </w:pPr>
    </w:p>
    <w:p w14:paraId="5BF90179" w14:textId="77777777" w:rsidR="009C1EEC" w:rsidRDefault="009C1EEC" w:rsidP="009C1EEC">
      <w:pPr>
        <w:contextualSpacing/>
      </w:pPr>
      <w:r w:rsidRPr="00A554C4">
        <w:t>Detect Module Occupied</w:t>
      </w:r>
    </w:p>
    <w:p w14:paraId="7ABA714B" w14:textId="77777777" w:rsidR="00282E2C" w:rsidRDefault="000D732E" w:rsidP="00FD32A2">
      <w:pPr>
        <w:pStyle w:val="Heading4"/>
      </w:pPr>
      <w:r>
        <w:t xml:space="preserve">Function </w:t>
      </w:r>
      <w:r w:rsidR="00282E2C">
        <w:t>Variants</w:t>
      </w:r>
    </w:p>
    <w:p w14:paraId="5D99517D" w14:textId="77777777" w:rsidR="00282E2C" w:rsidRDefault="00282E2C" w:rsidP="00282E2C"/>
    <w:p w14:paraId="5DD8235E"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0049BE0C" w14:textId="77777777" w:rsidTr="00EB7D77">
        <w:trPr>
          <w:trHeight w:val="314"/>
        </w:trPr>
        <w:tc>
          <w:tcPr>
            <w:tcW w:w="2523" w:type="dxa"/>
            <w:shd w:val="clear" w:color="auto" w:fill="D9D9D9" w:themeFill="background1" w:themeFillShade="D9"/>
          </w:tcPr>
          <w:p w14:paraId="47D1A9C2"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16A64CC"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79A9C078"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6AA90DA3" w14:textId="77777777" w:rsidTr="00EB7D77">
        <w:trPr>
          <w:trHeight w:val="198"/>
        </w:trPr>
        <w:tc>
          <w:tcPr>
            <w:tcW w:w="2523" w:type="dxa"/>
          </w:tcPr>
          <w:p w14:paraId="280C8EFA"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04D5E4A4" w14:textId="77777777" w:rsidR="000D732E" w:rsidRPr="009E3B7C" w:rsidRDefault="000D732E" w:rsidP="00EB7D77">
            <w:pPr>
              <w:overflowPunct/>
              <w:autoSpaceDE/>
              <w:autoSpaceDN/>
              <w:adjustRightInd/>
              <w:textAlignment w:val="center"/>
              <w:rPr>
                <w:rFonts w:cs="Arial"/>
              </w:rPr>
            </w:pPr>
          </w:p>
        </w:tc>
        <w:tc>
          <w:tcPr>
            <w:tcW w:w="2551" w:type="dxa"/>
          </w:tcPr>
          <w:p w14:paraId="1CB124F2" w14:textId="77777777" w:rsidR="000D732E" w:rsidRDefault="000D732E" w:rsidP="00EB7D77">
            <w:pPr>
              <w:rPr>
                <w:rFonts w:cs="Arial"/>
                <w:lang w:val="en-GB"/>
              </w:rPr>
            </w:pPr>
            <w:r>
              <w:rPr>
                <w:rFonts w:cs="Arial"/>
                <w:lang w:val="en-GB"/>
              </w:rPr>
              <w:t xml:space="preserve">e.g. ExtLightTechnology = LED </w:t>
            </w:r>
          </w:p>
          <w:p w14:paraId="52E328B0" w14:textId="77777777" w:rsidR="000D732E" w:rsidRDefault="000D732E" w:rsidP="00EB7D77">
            <w:pPr>
              <w:rPr>
                <w:rFonts w:cs="Arial"/>
                <w:lang w:val="en-GB"/>
              </w:rPr>
            </w:pPr>
            <w:r>
              <w:rPr>
                <w:rFonts w:cs="Arial"/>
                <w:lang w:val="en-GB"/>
              </w:rPr>
              <w:t>OR</w:t>
            </w:r>
          </w:p>
          <w:p w14:paraId="6F9CBA6E" w14:textId="77777777" w:rsidR="000D732E" w:rsidRPr="005A344A" w:rsidRDefault="000D732E" w:rsidP="00EB7D77">
            <w:pPr>
              <w:rPr>
                <w:rFonts w:cs="Arial"/>
                <w:lang w:val="en-GB"/>
              </w:rPr>
            </w:pPr>
            <w:r>
              <w:rPr>
                <w:rFonts w:cs="Arial"/>
                <w:lang w:val="en-GB"/>
              </w:rPr>
              <w:t>ExtLightTechnology = Xenon</w:t>
            </w:r>
          </w:p>
        </w:tc>
      </w:tr>
    </w:tbl>
    <w:p w14:paraId="727D13D5" w14:textId="77777777" w:rsidR="000D732E" w:rsidRPr="005067FC" w:rsidRDefault="000D732E" w:rsidP="00282E2C">
      <w:pPr>
        <w:rPr>
          <w:i/>
          <w:color w:val="A6A6A6" w:themeColor="background1" w:themeShade="A6"/>
        </w:rPr>
      </w:pPr>
    </w:p>
    <w:p w14:paraId="436EC89E" w14:textId="77777777" w:rsidR="00427220" w:rsidRDefault="00427220" w:rsidP="00FD32A2">
      <w:pPr>
        <w:pStyle w:val="Heading4"/>
      </w:pPr>
      <w:r>
        <w:t>Input Requirements</w:t>
      </w:r>
      <w:r w:rsidR="000D732E">
        <w:t>/Documents</w:t>
      </w:r>
    </w:p>
    <w:p w14:paraId="0C132128"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331E4B74" w14:textId="77777777" w:rsidTr="00656A21">
        <w:trPr>
          <w:trHeight w:val="20"/>
        </w:trPr>
        <w:tc>
          <w:tcPr>
            <w:tcW w:w="1561" w:type="dxa"/>
            <w:shd w:val="clear" w:color="auto" w:fill="D9D9D9" w:themeFill="background1" w:themeFillShade="D9"/>
          </w:tcPr>
          <w:p w14:paraId="54EBA125"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6E91E952" w14:textId="77777777" w:rsidR="000D732E" w:rsidRDefault="000D732E" w:rsidP="00EB7D77">
            <w:pPr>
              <w:rPr>
                <w:rFonts w:ascii="Helvetica" w:hAnsi="Helvetica" w:cs="Helvetica"/>
                <w:sz w:val="16"/>
              </w:rPr>
            </w:pPr>
          </w:p>
          <w:p w14:paraId="6EB0E9AB"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14014121"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0F2C5A25"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38AF809" w14:textId="77777777" w:rsidR="000D732E" w:rsidRDefault="000D732E" w:rsidP="00EB7D77">
            <w:pPr>
              <w:rPr>
                <w:rFonts w:ascii="Helvetica" w:hAnsi="Helvetica" w:cs="Helvetica"/>
                <w:b/>
              </w:rPr>
            </w:pPr>
            <w:r>
              <w:rPr>
                <w:rFonts w:ascii="Helvetica" w:hAnsi="Helvetica" w:cs="Helvetica"/>
                <w:b/>
              </w:rPr>
              <w:t>Derived Requirement</w:t>
            </w:r>
          </w:p>
          <w:p w14:paraId="755A4CC1" w14:textId="77777777" w:rsidR="000D732E" w:rsidRDefault="000D732E" w:rsidP="00EB7D77">
            <w:pPr>
              <w:rPr>
                <w:rFonts w:ascii="Helvetica" w:hAnsi="Helvetica" w:cs="Helvetica"/>
                <w:sz w:val="16"/>
              </w:rPr>
            </w:pPr>
          </w:p>
          <w:p w14:paraId="243F8000"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669666AC" w14:textId="77777777" w:rsidTr="00656A21">
        <w:trPr>
          <w:trHeight w:val="20"/>
        </w:trPr>
        <w:tc>
          <w:tcPr>
            <w:tcW w:w="10211" w:type="dxa"/>
            <w:gridSpan w:val="4"/>
            <w:shd w:val="clear" w:color="auto" w:fill="F2F2F2" w:themeFill="background1" w:themeFillShade="F2"/>
          </w:tcPr>
          <w:p w14:paraId="2C41779C"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2F015375" w14:textId="77777777" w:rsidTr="00656A21">
        <w:trPr>
          <w:trHeight w:val="20"/>
        </w:trPr>
        <w:tc>
          <w:tcPr>
            <w:tcW w:w="1561" w:type="dxa"/>
          </w:tcPr>
          <w:p w14:paraId="32EDCDDF" w14:textId="77777777" w:rsidR="000D732E" w:rsidRPr="00D410AE" w:rsidRDefault="000D732E" w:rsidP="00EB7D77">
            <w:pPr>
              <w:rPr>
                <w:rFonts w:cs="Arial"/>
              </w:rPr>
            </w:pPr>
          </w:p>
        </w:tc>
        <w:tc>
          <w:tcPr>
            <w:tcW w:w="2694" w:type="dxa"/>
          </w:tcPr>
          <w:p w14:paraId="67FFA160" w14:textId="77777777" w:rsidR="000D732E" w:rsidRDefault="000D732E" w:rsidP="00EB7D77">
            <w:pPr>
              <w:rPr>
                <w:rFonts w:cs="Arial"/>
              </w:rPr>
            </w:pPr>
            <w:r>
              <w:rPr>
                <w:rFonts w:cs="Arial"/>
              </w:rPr>
              <w:t>&lt;Example:</w:t>
            </w:r>
          </w:p>
          <w:p w14:paraId="54DED703" w14:textId="77777777" w:rsidR="000D732E" w:rsidRPr="00D410AE" w:rsidRDefault="000D732E" w:rsidP="00EB7D77">
            <w:pPr>
              <w:rPr>
                <w:rFonts w:cs="Arial"/>
              </w:rPr>
            </w:pPr>
            <w:r>
              <w:rPr>
                <w:rFonts w:cs="Arial"/>
              </w:rPr>
              <w:t>id + title of relevant Feature Docs&gt;</w:t>
            </w:r>
          </w:p>
        </w:tc>
        <w:tc>
          <w:tcPr>
            <w:tcW w:w="2694" w:type="dxa"/>
          </w:tcPr>
          <w:p w14:paraId="03EB6097" w14:textId="77777777" w:rsidR="000D732E" w:rsidRPr="00D410AE" w:rsidRDefault="000D732E" w:rsidP="00EB7D77">
            <w:pPr>
              <w:rPr>
                <w:rFonts w:cs="Arial"/>
              </w:rPr>
            </w:pPr>
            <w:r>
              <w:rPr>
                <w:rFonts w:cs="Arial"/>
              </w:rPr>
              <w:t>&lt;Example: “Requirements of Feature …”&gt;</w:t>
            </w:r>
          </w:p>
        </w:tc>
        <w:tc>
          <w:tcPr>
            <w:tcW w:w="3262" w:type="dxa"/>
          </w:tcPr>
          <w:p w14:paraId="77E533CE"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39"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30F2CAD6" w14:textId="77777777" w:rsidTr="00656A21">
        <w:trPr>
          <w:trHeight w:val="20"/>
        </w:trPr>
        <w:tc>
          <w:tcPr>
            <w:tcW w:w="1561" w:type="dxa"/>
          </w:tcPr>
          <w:p w14:paraId="60EB7F73" w14:textId="77777777" w:rsidR="000D732E" w:rsidRPr="00D410AE" w:rsidRDefault="000D732E" w:rsidP="00EB7D77">
            <w:pPr>
              <w:rPr>
                <w:rFonts w:cs="Arial"/>
              </w:rPr>
            </w:pPr>
          </w:p>
        </w:tc>
        <w:tc>
          <w:tcPr>
            <w:tcW w:w="2694" w:type="dxa"/>
          </w:tcPr>
          <w:p w14:paraId="458557B6" w14:textId="77777777" w:rsidR="000D732E" w:rsidRDefault="000D732E" w:rsidP="00EB7D77">
            <w:pPr>
              <w:rPr>
                <w:rFonts w:cs="Arial"/>
              </w:rPr>
            </w:pPr>
          </w:p>
        </w:tc>
        <w:tc>
          <w:tcPr>
            <w:tcW w:w="2694" w:type="dxa"/>
          </w:tcPr>
          <w:p w14:paraId="2782C167" w14:textId="77777777" w:rsidR="000D732E" w:rsidRDefault="000D732E" w:rsidP="00EB7D77">
            <w:pPr>
              <w:rPr>
                <w:rFonts w:cs="Arial"/>
              </w:rPr>
            </w:pPr>
          </w:p>
        </w:tc>
        <w:tc>
          <w:tcPr>
            <w:tcW w:w="3262" w:type="dxa"/>
          </w:tcPr>
          <w:p w14:paraId="5E424F8D" w14:textId="77777777" w:rsidR="000D732E" w:rsidRDefault="000D732E" w:rsidP="00EB7D77">
            <w:pPr>
              <w:rPr>
                <w:rFonts w:cs="Arial"/>
              </w:rPr>
            </w:pPr>
          </w:p>
        </w:tc>
      </w:tr>
      <w:tr w:rsidR="000D732E" w:rsidRPr="007C20FA" w14:paraId="066FDD74" w14:textId="77777777" w:rsidTr="00656A21">
        <w:trPr>
          <w:trHeight w:val="20"/>
        </w:trPr>
        <w:tc>
          <w:tcPr>
            <w:tcW w:w="10211" w:type="dxa"/>
            <w:gridSpan w:val="4"/>
            <w:shd w:val="clear" w:color="auto" w:fill="F2F2F2" w:themeFill="background1" w:themeFillShade="F2"/>
          </w:tcPr>
          <w:p w14:paraId="6D5C3BD2" w14:textId="77777777" w:rsidR="000D732E" w:rsidRDefault="000D732E" w:rsidP="00EB7D77">
            <w:pPr>
              <w:rPr>
                <w:rFonts w:ascii="Helvetica" w:hAnsi="Helvetica" w:cs="Helvetica"/>
                <w:b/>
              </w:rPr>
            </w:pPr>
            <w:r>
              <w:rPr>
                <w:rFonts w:ascii="Helvetica" w:hAnsi="Helvetica" w:cs="Helvetica"/>
                <w:b/>
              </w:rPr>
              <w:lastRenderedPageBreak/>
              <w:t>Ford Engineering Standards</w:t>
            </w:r>
          </w:p>
        </w:tc>
      </w:tr>
      <w:tr w:rsidR="000D732E" w:rsidRPr="007C20FA" w14:paraId="77B67E6D" w14:textId="77777777" w:rsidTr="00656A21">
        <w:trPr>
          <w:trHeight w:val="20"/>
        </w:trPr>
        <w:tc>
          <w:tcPr>
            <w:tcW w:w="1561" w:type="dxa"/>
          </w:tcPr>
          <w:p w14:paraId="0C8F6FDA" w14:textId="77777777" w:rsidR="000D732E" w:rsidRPr="00D410AE" w:rsidRDefault="000D732E" w:rsidP="00EB7D77">
            <w:pPr>
              <w:rPr>
                <w:rFonts w:cs="Arial"/>
              </w:rPr>
            </w:pPr>
          </w:p>
        </w:tc>
        <w:tc>
          <w:tcPr>
            <w:tcW w:w="2694" w:type="dxa"/>
          </w:tcPr>
          <w:p w14:paraId="75C2C753" w14:textId="77777777" w:rsidR="000D732E" w:rsidRPr="00D410AE" w:rsidRDefault="000D732E" w:rsidP="00EB7D77">
            <w:pPr>
              <w:rPr>
                <w:rFonts w:cs="Arial"/>
              </w:rPr>
            </w:pPr>
            <w:r>
              <w:rPr>
                <w:rFonts w:cs="Arial"/>
              </w:rPr>
              <w:t>&lt;Example: some SDS (requirement)&gt;</w:t>
            </w:r>
          </w:p>
        </w:tc>
        <w:tc>
          <w:tcPr>
            <w:tcW w:w="2694" w:type="dxa"/>
          </w:tcPr>
          <w:p w14:paraId="4C659FC8" w14:textId="77777777" w:rsidR="000D732E" w:rsidRPr="00D410AE" w:rsidRDefault="000D732E" w:rsidP="00EB7D77">
            <w:pPr>
              <w:rPr>
                <w:rFonts w:cs="Arial"/>
              </w:rPr>
            </w:pPr>
          </w:p>
        </w:tc>
        <w:tc>
          <w:tcPr>
            <w:tcW w:w="3262" w:type="dxa"/>
          </w:tcPr>
          <w:p w14:paraId="71AF9365" w14:textId="77777777" w:rsidR="000D732E" w:rsidRDefault="000D732E" w:rsidP="00EB7D77">
            <w:pPr>
              <w:rPr>
                <w:rFonts w:cs="Arial"/>
              </w:rPr>
            </w:pPr>
          </w:p>
        </w:tc>
      </w:tr>
      <w:tr w:rsidR="000D732E" w:rsidRPr="007C20FA" w14:paraId="68B3CC43" w14:textId="77777777" w:rsidTr="00656A21">
        <w:trPr>
          <w:trHeight w:val="20"/>
        </w:trPr>
        <w:tc>
          <w:tcPr>
            <w:tcW w:w="1561" w:type="dxa"/>
          </w:tcPr>
          <w:p w14:paraId="2F1D1BCD" w14:textId="77777777" w:rsidR="000D732E" w:rsidRDefault="000D732E" w:rsidP="00EB7D77">
            <w:pPr>
              <w:rPr>
                <w:rFonts w:cs="Arial"/>
              </w:rPr>
            </w:pPr>
          </w:p>
        </w:tc>
        <w:tc>
          <w:tcPr>
            <w:tcW w:w="2694" w:type="dxa"/>
          </w:tcPr>
          <w:p w14:paraId="0AC05939" w14:textId="77777777" w:rsidR="000D732E" w:rsidRDefault="000D732E" w:rsidP="00EB7D77">
            <w:pPr>
              <w:rPr>
                <w:rFonts w:cs="Arial"/>
              </w:rPr>
            </w:pPr>
          </w:p>
        </w:tc>
        <w:tc>
          <w:tcPr>
            <w:tcW w:w="2694" w:type="dxa"/>
          </w:tcPr>
          <w:p w14:paraId="102B99B4" w14:textId="77777777" w:rsidR="000D732E" w:rsidRDefault="000D732E" w:rsidP="00EB7D77">
            <w:pPr>
              <w:rPr>
                <w:rFonts w:cs="Arial"/>
              </w:rPr>
            </w:pPr>
          </w:p>
        </w:tc>
        <w:tc>
          <w:tcPr>
            <w:tcW w:w="3262" w:type="dxa"/>
          </w:tcPr>
          <w:p w14:paraId="73B4587E" w14:textId="77777777" w:rsidR="000D732E" w:rsidRDefault="000D732E" w:rsidP="00EB7D77">
            <w:pPr>
              <w:rPr>
                <w:rFonts w:cs="Arial"/>
              </w:rPr>
            </w:pPr>
          </w:p>
        </w:tc>
      </w:tr>
      <w:tr w:rsidR="000D732E" w:rsidRPr="007C20FA" w14:paraId="0228922D" w14:textId="77777777" w:rsidTr="00656A21">
        <w:trPr>
          <w:trHeight w:val="20"/>
        </w:trPr>
        <w:tc>
          <w:tcPr>
            <w:tcW w:w="10211" w:type="dxa"/>
            <w:gridSpan w:val="4"/>
            <w:shd w:val="clear" w:color="auto" w:fill="F2F2F2" w:themeFill="background1" w:themeFillShade="F2"/>
          </w:tcPr>
          <w:p w14:paraId="54B01528"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0E31946C" w14:textId="77777777" w:rsidTr="00656A21">
        <w:trPr>
          <w:trHeight w:val="20"/>
        </w:trPr>
        <w:tc>
          <w:tcPr>
            <w:tcW w:w="1561" w:type="dxa"/>
          </w:tcPr>
          <w:p w14:paraId="697C7860" w14:textId="77777777" w:rsidR="000D732E" w:rsidRPr="00D410AE" w:rsidRDefault="000D732E" w:rsidP="00EB7D77">
            <w:pPr>
              <w:rPr>
                <w:rFonts w:cs="Arial"/>
              </w:rPr>
            </w:pPr>
          </w:p>
        </w:tc>
        <w:tc>
          <w:tcPr>
            <w:tcW w:w="2694" w:type="dxa"/>
          </w:tcPr>
          <w:p w14:paraId="6722E546" w14:textId="77777777" w:rsidR="000D732E" w:rsidRPr="00D410AE" w:rsidRDefault="000D732E" w:rsidP="00EB7D77">
            <w:pPr>
              <w:rPr>
                <w:rFonts w:cs="Arial"/>
              </w:rPr>
            </w:pPr>
          </w:p>
        </w:tc>
        <w:tc>
          <w:tcPr>
            <w:tcW w:w="2694" w:type="dxa"/>
          </w:tcPr>
          <w:p w14:paraId="40C29C93" w14:textId="77777777" w:rsidR="000D732E" w:rsidRPr="00D410AE" w:rsidRDefault="000D732E" w:rsidP="00EB7D77">
            <w:pPr>
              <w:rPr>
                <w:rFonts w:cs="Arial"/>
              </w:rPr>
            </w:pPr>
          </w:p>
        </w:tc>
        <w:tc>
          <w:tcPr>
            <w:tcW w:w="3262" w:type="dxa"/>
          </w:tcPr>
          <w:p w14:paraId="04FD8DB2" w14:textId="77777777" w:rsidR="000D732E" w:rsidRPr="00D410AE" w:rsidRDefault="000D732E" w:rsidP="00EB7D77">
            <w:pPr>
              <w:rPr>
                <w:rFonts w:cs="Arial"/>
              </w:rPr>
            </w:pPr>
          </w:p>
        </w:tc>
      </w:tr>
      <w:tr w:rsidR="000D732E" w:rsidRPr="007C20FA" w14:paraId="6B5D4F06" w14:textId="77777777" w:rsidTr="00656A21">
        <w:trPr>
          <w:trHeight w:val="20"/>
        </w:trPr>
        <w:tc>
          <w:tcPr>
            <w:tcW w:w="10211" w:type="dxa"/>
            <w:gridSpan w:val="4"/>
            <w:shd w:val="clear" w:color="auto" w:fill="F2F2F2" w:themeFill="background1" w:themeFillShade="F2"/>
          </w:tcPr>
          <w:p w14:paraId="1F17B3E6"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20FB054D" w14:textId="77777777" w:rsidTr="00656A21">
        <w:trPr>
          <w:trHeight w:val="20"/>
        </w:trPr>
        <w:tc>
          <w:tcPr>
            <w:tcW w:w="1561" w:type="dxa"/>
          </w:tcPr>
          <w:p w14:paraId="75AD9C87" w14:textId="77777777" w:rsidR="000D732E" w:rsidRPr="00D410AE" w:rsidRDefault="000D732E" w:rsidP="00EB7D77">
            <w:pPr>
              <w:rPr>
                <w:rFonts w:cs="Arial"/>
              </w:rPr>
            </w:pPr>
          </w:p>
        </w:tc>
        <w:tc>
          <w:tcPr>
            <w:tcW w:w="2694" w:type="dxa"/>
          </w:tcPr>
          <w:p w14:paraId="205AD0EB" w14:textId="77777777" w:rsidR="000D732E" w:rsidRPr="00D410AE" w:rsidRDefault="000D732E" w:rsidP="00EB7D77">
            <w:pPr>
              <w:rPr>
                <w:rFonts w:cs="Arial"/>
              </w:rPr>
            </w:pPr>
          </w:p>
        </w:tc>
        <w:tc>
          <w:tcPr>
            <w:tcW w:w="2694" w:type="dxa"/>
          </w:tcPr>
          <w:p w14:paraId="570D942C" w14:textId="77777777" w:rsidR="000D732E" w:rsidRPr="00D410AE" w:rsidRDefault="000D732E" w:rsidP="00EB7D77">
            <w:pPr>
              <w:rPr>
                <w:rFonts w:cs="Arial"/>
              </w:rPr>
            </w:pPr>
          </w:p>
        </w:tc>
        <w:tc>
          <w:tcPr>
            <w:tcW w:w="3262" w:type="dxa"/>
          </w:tcPr>
          <w:p w14:paraId="3EFA3CCB" w14:textId="77777777" w:rsidR="000D732E" w:rsidRPr="00D410AE" w:rsidRDefault="000D732E" w:rsidP="00EB7D77">
            <w:pPr>
              <w:rPr>
                <w:rFonts w:cs="Arial"/>
              </w:rPr>
            </w:pPr>
          </w:p>
        </w:tc>
      </w:tr>
      <w:tr w:rsidR="000D732E" w:rsidRPr="007C20FA" w14:paraId="7EBF4393" w14:textId="77777777" w:rsidTr="00656A21">
        <w:trPr>
          <w:trHeight w:val="20"/>
        </w:trPr>
        <w:tc>
          <w:tcPr>
            <w:tcW w:w="10211" w:type="dxa"/>
            <w:gridSpan w:val="4"/>
            <w:shd w:val="clear" w:color="auto" w:fill="F2F2F2" w:themeFill="background1" w:themeFillShade="F2"/>
          </w:tcPr>
          <w:p w14:paraId="59070E5F"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43EB2166" w14:textId="77777777" w:rsidTr="00656A21">
        <w:trPr>
          <w:trHeight w:val="20"/>
        </w:trPr>
        <w:tc>
          <w:tcPr>
            <w:tcW w:w="1561" w:type="dxa"/>
          </w:tcPr>
          <w:p w14:paraId="0A906248" w14:textId="77777777" w:rsidR="000D732E" w:rsidRPr="00D410AE" w:rsidRDefault="000D732E" w:rsidP="00EB7D77">
            <w:pPr>
              <w:rPr>
                <w:rFonts w:cs="Arial"/>
              </w:rPr>
            </w:pPr>
          </w:p>
        </w:tc>
        <w:tc>
          <w:tcPr>
            <w:tcW w:w="2694" w:type="dxa"/>
          </w:tcPr>
          <w:p w14:paraId="60170BA4" w14:textId="77777777" w:rsidR="000D732E" w:rsidRDefault="000D732E" w:rsidP="00EB7D77">
            <w:pPr>
              <w:rPr>
                <w:rFonts w:cs="Arial"/>
              </w:rPr>
            </w:pPr>
          </w:p>
        </w:tc>
        <w:tc>
          <w:tcPr>
            <w:tcW w:w="2694" w:type="dxa"/>
          </w:tcPr>
          <w:p w14:paraId="6F268837" w14:textId="77777777" w:rsidR="000D732E" w:rsidRPr="00D410AE" w:rsidRDefault="000D732E" w:rsidP="00EB7D77">
            <w:pPr>
              <w:rPr>
                <w:rFonts w:cs="Arial"/>
              </w:rPr>
            </w:pPr>
          </w:p>
        </w:tc>
        <w:tc>
          <w:tcPr>
            <w:tcW w:w="3262" w:type="dxa"/>
          </w:tcPr>
          <w:p w14:paraId="34448690" w14:textId="77777777" w:rsidR="000D732E" w:rsidRPr="00D410AE" w:rsidRDefault="000D732E" w:rsidP="00EB7D77">
            <w:pPr>
              <w:rPr>
                <w:rFonts w:cs="Arial"/>
              </w:rPr>
            </w:pPr>
          </w:p>
        </w:tc>
      </w:tr>
      <w:tr w:rsidR="00656A21" w:rsidRPr="007C20FA" w14:paraId="3C29F490" w14:textId="77777777" w:rsidTr="00656A21">
        <w:trPr>
          <w:trHeight w:val="20"/>
        </w:trPr>
        <w:tc>
          <w:tcPr>
            <w:tcW w:w="1561" w:type="dxa"/>
          </w:tcPr>
          <w:p w14:paraId="2E6D0CCA" w14:textId="77777777" w:rsidR="00656A21" w:rsidRPr="00D410AE" w:rsidRDefault="00656A21" w:rsidP="00EB7D77">
            <w:pPr>
              <w:rPr>
                <w:rFonts w:cs="Arial"/>
              </w:rPr>
            </w:pPr>
          </w:p>
        </w:tc>
        <w:tc>
          <w:tcPr>
            <w:tcW w:w="2694" w:type="dxa"/>
          </w:tcPr>
          <w:p w14:paraId="289066D8" w14:textId="77777777" w:rsidR="00656A21" w:rsidRDefault="00656A21" w:rsidP="00EB7D77">
            <w:pPr>
              <w:rPr>
                <w:rFonts w:cs="Arial"/>
              </w:rPr>
            </w:pPr>
          </w:p>
        </w:tc>
        <w:tc>
          <w:tcPr>
            <w:tcW w:w="2694" w:type="dxa"/>
          </w:tcPr>
          <w:p w14:paraId="46C62E8E" w14:textId="77777777" w:rsidR="00656A21" w:rsidRPr="00D410AE" w:rsidRDefault="00656A21" w:rsidP="00EB7D77">
            <w:pPr>
              <w:rPr>
                <w:rFonts w:cs="Arial"/>
              </w:rPr>
            </w:pPr>
          </w:p>
        </w:tc>
        <w:tc>
          <w:tcPr>
            <w:tcW w:w="3262" w:type="dxa"/>
          </w:tcPr>
          <w:p w14:paraId="3BF4DF5E" w14:textId="77777777" w:rsidR="00656A21" w:rsidRPr="00D410AE" w:rsidRDefault="00656A21" w:rsidP="00EB7D77">
            <w:pPr>
              <w:rPr>
                <w:rFonts w:cs="Arial"/>
              </w:rPr>
            </w:pPr>
          </w:p>
        </w:tc>
      </w:tr>
    </w:tbl>
    <w:p w14:paraId="309802DE"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52B2CE39" w14:textId="77777777" w:rsidR="000D732E" w:rsidRPr="005067FC" w:rsidRDefault="000D732E" w:rsidP="00427220">
      <w:pPr>
        <w:rPr>
          <w:i/>
          <w:color w:val="A6A6A6" w:themeColor="background1" w:themeShade="A6"/>
        </w:rPr>
      </w:pPr>
    </w:p>
    <w:p w14:paraId="309E36CD" w14:textId="77777777" w:rsidR="00427220" w:rsidRDefault="00427220" w:rsidP="00427220">
      <w:pPr>
        <w:pStyle w:val="Heading4"/>
      </w:pPr>
      <w:r>
        <w:t>Assumptions</w:t>
      </w:r>
    </w:p>
    <w:p w14:paraId="40A924FF" w14:textId="77777777" w:rsidR="00A92B2F" w:rsidRDefault="00A92B2F" w:rsidP="00A92B2F"/>
    <w:p w14:paraId="33FD3243"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37E1633" w14:textId="77777777" w:rsidR="00C0442C" w:rsidRDefault="00C0442C" w:rsidP="00A92B2F"/>
    <w:p w14:paraId="67265E8B" w14:textId="77777777" w:rsidR="00F15706" w:rsidRDefault="00E60B64" w:rsidP="00783BCF">
      <w:pPr>
        <w:pStyle w:val="Heading3"/>
      </w:pPr>
      <w:r>
        <w:t>Function Scope</w:t>
      </w:r>
    </w:p>
    <w:p w14:paraId="4605E74B" w14:textId="77777777" w:rsidR="00055646" w:rsidRPr="00A43B48" w:rsidRDefault="00055646" w:rsidP="00306D37">
      <w:pPr>
        <w:contextualSpacing/>
      </w:pPr>
    </w:p>
    <w:p w14:paraId="6B86F831" w14:textId="77777777" w:rsidR="00780E5D" w:rsidRPr="00A0695A" w:rsidRDefault="00780E5D" w:rsidP="00306D37">
      <w:pPr>
        <w:contextualSpacing/>
        <w:rPr>
          <w:color w:val="8064A2" w:themeColor="accent4"/>
        </w:rPr>
      </w:pPr>
    </w:p>
    <w:p w14:paraId="33EC68BC" w14:textId="77777777" w:rsidR="00306D37" w:rsidRDefault="00306D37" w:rsidP="00306D37">
      <w:pPr>
        <w:contextualSpacing/>
        <w:rPr>
          <w:color w:val="A6A6A6" w:themeColor="background1" w:themeShade="A6"/>
        </w:rPr>
      </w:pPr>
      <w:r w:rsidRPr="00501DFF">
        <w:rPr>
          <w:color w:val="A6A6A6" w:themeColor="background1" w:themeShade="A6"/>
        </w:rPr>
        <w:t>Function not called</w:t>
      </w:r>
      <w:r w:rsidR="00501DFF" w:rsidRPr="00501DFF">
        <w:rPr>
          <w:color w:val="A6A6A6" w:themeColor="background1" w:themeShade="A6"/>
        </w:rPr>
        <w:t xml:space="preserve"> by any other function</w:t>
      </w:r>
      <w:r w:rsidRPr="00501DFF">
        <w:rPr>
          <w:color w:val="A6A6A6" w:themeColor="background1" w:themeShade="A6"/>
        </w:rPr>
        <w:t>.</w:t>
      </w:r>
    </w:p>
    <w:p w14:paraId="0F7AD4BC" w14:textId="77777777" w:rsidR="00780E5D" w:rsidRPr="00501DFF" w:rsidRDefault="00780E5D" w:rsidP="00306D37">
      <w:pPr>
        <w:contextualSpacing/>
        <w:rPr>
          <w:color w:val="A6A6A6" w:themeColor="background1" w:themeShade="A6"/>
        </w:rPr>
      </w:pPr>
    </w:p>
    <w:p w14:paraId="763FDB01" w14:textId="77777777" w:rsidR="00393C96" w:rsidRPr="00393C96" w:rsidRDefault="00393C96" w:rsidP="00306D37">
      <w:pPr>
        <w:contextualSpacing/>
      </w:pPr>
    </w:p>
    <w:p w14:paraId="0AC1A3BC" w14:textId="77777777" w:rsidR="001A755C" w:rsidRDefault="001A755C" w:rsidP="00306D37"/>
    <w:p w14:paraId="41B32C34" w14:textId="77777777" w:rsidR="00294100" w:rsidRDefault="00294100" w:rsidP="00294100">
      <w:pPr>
        <w:jc w:val="center"/>
      </w:pPr>
      <w:r>
        <w:rPr>
          <w:noProof/>
        </w:rPr>
        <w:drawing>
          <wp:inline distT="0" distB="0" distL="0" distR="0" wp14:anchorId="1893E944" wp14:editId="7D689BE8">
            <wp:extent cx="6466205" cy="4148811"/>
            <wp:effectExtent l="0" t="0" r="0" b="0"/>
            <wp:docPr id="2186" name="Picture -1337250228.jpg" descr="-13372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 name="-1337250228.jpg"/>
                    <pic:cNvPicPr/>
                  </pic:nvPicPr>
                  <pic:blipFill>
                    <a:blip r:embed="rId105" cstate="print"/>
                    <a:stretch>
                      <a:fillRect/>
                    </a:stretch>
                  </pic:blipFill>
                  <pic:spPr>
                    <a:xfrm>
                      <a:off x="0" y="0"/>
                      <a:ext cx="6466205" cy="4148811"/>
                    </a:xfrm>
                    <a:prstGeom prst="rect">
                      <a:avLst/>
                    </a:prstGeom>
                  </pic:spPr>
                </pic:pic>
              </a:graphicData>
            </a:graphic>
          </wp:inline>
        </w:drawing>
      </w:r>
    </w:p>
    <w:p w14:paraId="11B3969E"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1321B0D" wp14:editId="6A44A0A8">
            <wp:extent cx="152400" cy="152400"/>
            <wp:effectExtent l="0" t="0" r="0" b="0"/>
            <wp:docPr id="218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Perform utility operations</w:t>
      </w:r>
      <w:r w:rsidR="0004480F">
        <w:t>”</w:t>
      </w:r>
      <w:r w:rsidRPr="00294100">
        <w:t xml:space="preserve"> calling </w:t>
      </w:r>
      <w:r>
        <w:rPr>
          <w:noProof/>
        </w:rPr>
        <w:drawing>
          <wp:inline distT="0" distB="0" distL="0" distR="0" wp14:anchorId="65D42C30" wp14:editId="17B02181">
            <wp:extent cx="152400" cy="152400"/>
            <wp:effectExtent l="0" t="0" r="0" b="0"/>
            <wp:docPr id="2190"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Detect Module Occupied</w:t>
      </w:r>
      <w:r w:rsidR="0004480F">
        <w:t>”</w:t>
      </w:r>
    </w:p>
    <w:p w14:paraId="31A5E911" w14:textId="77777777" w:rsidR="00306D37" w:rsidRDefault="00306D37" w:rsidP="00306D37">
      <w:pPr>
        <w:contextualSpacing/>
      </w:pPr>
    </w:p>
    <w:p w14:paraId="44EAF775" w14:textId="77777777" w:rsidR="00F15706" w:rsidRDefault="00E60B64" w:rsidP="00783BCF">
      <w:pPr>
        <w:pStyle w:val="Heading3"/>
      </w:pPr>
      <w:r>
        <w:lastRenderedPageBreak/>
        <w:t>Function Interfaces</w:t>
      </w:r>
    </w:p>
    <w:p w14:paraId="05242BE2" w14:textId="77777777" w:rsidR="00A72B37" w:rsidRDefault="00A72B37" w:rsidP="00A72B37">
      <w:pPr>
        <w:pStyle w:val="Heading4"/>
      </w:pPr>
      <w:r w:rsidRPr="00F15706">
        <w:t>Logical Inputs</w:t>
      </w:r>
    </w:p>
    <w:p w14:paraId="57B4318D" w14:textId="77777777" w:rsidR="00FF5F72" w:rsidRDefault="00FF5F72" w:rsidP="00A7465B">
      <w:pPr>
        <w:contextualSpacing/>
      </w:pPr>
    </w:p>
    <w:p w14:paraId="36DDCDC2" w14:textId="77777777" w:rsidR="00A7465B" w:rsidRDefault="00A7465B" w:rsidP="00A7465B">
      <w:pPr>
        <w:contextualSpacing/>
        <w:rPr>
          <w:color w:val="A6A6A6" w:themeColor="background1" w:themeShade="A6"/>
        </w:rPr>
      </w:pPr>
      <w:r w:rsidRPr="00FF5F72">
        <w:rPr>
          <w:color w:val="A6A6A6" w:themeColor="background1" w:themeShade="A6"/>
        </w:rPr>
        <w:t>No Logical Inputs specified.</w:t>
      </w:r>
    </w:p>
    <w:p w14:paraId="762B55A7" w14:textId="77777777" w:rsidR="0036202F" w:rsidRDefault="0036202F" w:rsidP="00A7465B">
      <w:pPr>
        <w:contextualSpacing/>
      </w:pPr>
    </w:p>
    <w:p w14:paraId="7781E120" w14:textId="77777777" w:rsidR="00A72B37" w:rsidRDefault="00A72B37" w:rsidP="00A72B37">
      <w:pPr>
        <w:pStyle w:val="Heading4"/>
      </w:pPr>
      <w:r>
        <w:t>Logical Outputs</w:t>
      </w:r>
    </w:p>
    <w:p w14:paraId="4CA67366" w14:textId="77777777" w:rsidR="00FF5F72" w:rsidRDefault="00FF5F72" w:rsidP="00A7465B">
      <w:pPr>
        <w:contextualSpacing/>
      </w:pPr>
    </w:p>
    <w:p w14:paraId="28A5E3C0"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7F1F1277" w14:textId="77777777" w:rsidR="0036202F" w:rsidRPr="00FF5F72" w:rsidRDefault="0036202F" w:rsidP="00A7465B">
      <w:pPr>
        <w:contextualSpacing/>
        <w:rPr>
          <w:color w:val="A6A6A6" w:themeColor="background1" w:themeShade="A6"/>
        </w:rPr>
      </w:pPr>
    </w:p>
    <w:p w14:paraId="661457A3" w14:textId="77777777" w:rsidR="00A72B37" w:rsidRDefault="00A72B37" w:rsidP="00A72B37">
      <w:pPr>
        <w:pStyle w:val="Heading4"/>
      </w:pPr>
      <w:r>
        <w:t>Logical</w:t>
      </w:r>
      <w:r w:rsidRPr="00F15706">
        <w:t xml:space="preserve"> Parameters</w:t>
      </w:r>
    </w:p>
    <w:p w14:paraId="35730486" w14:textId="77777777" w:rsidR="00A72B37" w:rsidRDefault="00A72B37" w:rsidP="00A72B37"/>
    <w:p w14:paraId="18814945"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7DD57BDD" w14:textId="77777777" w:rsidTr="00EB7D77">
        <w:trPr>
          <w:trHeight w:val="211"/>
        </w:trPr>
        <w:tc>
          <w:tcPr>
            <w:tcW w:w="2689" w:type="dxa"/>
            <w:shd w:val="clear" w:color="auto" w:fill="D9D9D9" w:themeFill="background1" w:themeFillShade="D9"/>
            <w:noWrap/>
            <w:hideMark/>
          </w:tcPr>
          <w:p w14:paraId="32E4A592"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08B0B326"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554F82ED" w14:textId="77777777" w:rsidTr="00EB7D77">
        <w:trPr>
          <w:trHeight w:val="410"/>
        </w:trPr>
        <w:tc>
          <w:tcPr>
            <w:tcW w:w="2689" w:type="dxa"/>
            <w:noWrap/>
          </w:tcPr>
          <w:p w14:paraId="01FDBCEF"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7E45C2CF"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39E25078" w14:textId="77777777" w:rsidTr="00EB7D77">
        <w:trPr>
          <w:trHeight w:val="410"/>
        </w:trPr>
        <w:tc>
          <w:tcPr>
            <w:tcW w:w="2689" w:type="dxa"/>
            <w:noWrap/>
          </w:tcPr>
          <w:p w14:paraId="665E9516"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58A68C6" w14:textId="77777777" w:rsidR="009649F4" w:rsidRPr="003F473D" w:rsidRDefault="009649F4" w:rsidP="00EB7D77">
            <w:pPr>
              <w:rPr>
                <w:rFonts w:cs="Arial"/>
                <w:color w:val="000000"/>
                <w:sz w:val="18"/>
                <w:szCs w:val="18"/>
              </w:rPr>
            </w:pPr>
          </w:p>
        </w:tc>
      </w:tr>
    </w:tbl>
    <w:p w14:paraId="3A35CB95" w14:textId="77777777" w:rsidR="009649F4" w:rsidRDefault="009649F4" w:rsidP="00A72B37"/>
    <w:p w14:paraId="3CCFF19D" w14:textId="77777777" w:rsidR="00822913" w:rsidRDefault="00822913" w:rsidP="00822913">
      <w:pPr>
        <w:pStyle w:val="Heading3"/>
      </w:pPr>
      <w:r>
        <w:t>Function Modeling</w:t>
      </w:r>
    </w:p>
    <w:p w14:paraId="1074EFC0" w14:textId="77777777" w:rsidR="00EF5443" w:rsidRPr="00C75AE5" w:rsidRDefault="00EF5443" w:rsidP="00EF5443"/>
    <w:p w14:paraId="711E58D0" w14:textId="77777777" w:rsidR="002D15F6" w:rsidRDefault="002D15F6" w:rsidP="0061324D">
      <w:pPr>
        <w:pStyle w:val="Heading4"/>
        <w:numPr>
          <w:ilvl w:val="3"/>
          <w:numId w:val="4"/>
        </w:numPr>
      </w:pPr>
      <w:r>
        <w:t>Use Cases</w:t>
      </w:r>
    </w:p>
    <w:p w14:paraId="34420904" w14:textId="77777777" w:rsidR="002D15F6" w:rsidRDefault="002D15F6" w:rsidP="002D15F6"/>
    <w:p w14:paraId="6460B63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D3A6A89" w14:textId="77777777" w:rsidR="009649F4" w:rsidRDefault="009649F4" w:rsidP="009649F4">
      <w:pPr>
        <w:pStyle w:val="Heading4"/>
        <w:numPr>
          <w:ilvl w:val="3"/>
          <w:numId w:val="4"/>
        </w:numPr>
      </w:pPr>
      <w:r>
        <w:t>State Charts</w:t>
      </w:r>
    </w:p>
    <w:p w14:paraId="751609D2" w14:textId="77777777" w:rsidR="00195B38" w:rsidRDefault="00195B38" w:rsidP="00A76553">
      <w:pPr>
        <w:contextualSpacing/>
        <w:rPr>
          <w:color w:val="A6A6A6" w:themeColor="background1" w:themeShade="A6"/>
        </w:rPr>
      </w:pPr>
    </w:p>
    <w:p w14:paraId="6983A776"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7ABC428A" w14:textId="77777777" w:rsidR="00A76553" w:rsidRPr="00FF5F72" w:rsidRDefault="00A76553" w:rsidP="00A76553">
      <w:pPr>
        <w:contextualSpacing/>
        <w:rPr>
          <w:color w:val="A6A6A6" w:themeColor="background1" w:themeShade="A6"/>
        </w:rPr>
      </w:pPr>
    </w:p>
    <w:p w14:paraId="23519ED2" w14:textId="77777777" w:rsidR="00A76553" w:rsidRPr="00004083" w:rsidRDefault="00A76553" w:rsidP="00A76553">
      <w:pPr>
        <w:contextualSpacing/>
        <w:rPr>
          <w:rFonts w:cs="Arial"/>
        </w:rPr>
      </w:pPr>
    </w:p>
    <w:p w14:paraId="0D46AD58" w14:textId="77777777" w:rsidR="009649F4" w:rsidRDefault="009649F4" w:rsidP="009649F4">
      <w:pPr>
        <w:pStyle w:val="Heading4"/>
        <w:numPr>
          <w:ilvl w:val="3"/>
          <w:numId w:val="4"/>
        </w:numPr>
      </w:pPr>
      <w:r>
        <w:t>Activity Diagrams</w:t>
      </w:r>
    </w:p>
    <w:p w14:paraId="6B74AE48" w14:textId="77777777" w:rsidR="009649F4" w:rsidRDefault="009649F4" w:rsidP="009649F4"/>
    <w:p w14:paraId="764EEB87"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4CAE7F1F" w14:textId="77777777" w:rsidR="009649F4" w:rsidRPr="00FF5F72" w:rsidRDefault="009649F4" w:rsidP="009649F4">
      <w:pPr>
        <w:contextualSpacing/>
        <w:rPr>
          <w:color w:val="A6A6A6" w:themeColor="background1" w:themeShade="A6"/>
        </w:rPr>
      </w:pPr>
    </w:p>
    <w:p w14:paraId="5D4FA373" w14:textId="77777777" w:rsidR="009649F4" w:rsidRDefault="009649F4" w:rsidP="009649F4">
      <w:pPr>
        <w:pStyle w:val="Heading4"/>
        <w:numPr>
          <w:ilvl w:val="3"/>
          <w:numId w:val="4"/>
        </w:numPr>
      </w:pPr>
      <w:r>
        <w:t>Sequence Diagrams</w:t>
      </w:r>
    </w:p>
    <w:p w14:paraId="533E4ECA" w14:textId="77777777" w:rsidR="00987D84" w:rsidRPr="00EB7D77" w:rsidRDefault="00987D84" w:rsidP="00EB7D77">
      <w:pPr>
        <w:rPr>
          <w:rStyle w:val="SubtleEmphasis"/>
          <w:i w:val="0"/>
          <w:iCs w:val="0"/>
          <w:color w:val="auto"/>
          <w:highlight w:val="green"/>
        </w:rPr>
      </w:pPr>
    </w:p>
    <w:p w14:paraId="18617753"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6E2B59C1" w14:textId="77777777" w:rsidR="00987D84" w:rsidRDefault="00987D84" w:rsidP="00987D84"/>
    <w:p w14:paraId="101F4092" w14:textId="77777777" w:rsidR="009649F4" w:rsidRDefault="009649F4" w:rsidP="009649F4"/>
    <w:p w14:paraId="19FCD378" w14:textId="77777777" w:rsidR="009649F4" w:rsidRDefault="009649F4" w:rsidP="009649F4">
      <w:pPr>
        <w:pStyle w:val="Heading4"/>
        <w:numPr>
          <w:ilvl w:val="3"/>
          <w:numId w:val="4"/>
        </w:numPr>
      </w:pPr>
      <w:r>
        <w:t>Decision Tables</w:t>
      </w:r>
    </w:p>
    <w:p w14:paraId="13495F70" w14:textId="77777777" w:rsidR="009649F4" w:rsidRDefault="009649F4" w:rsidP="009649F4"/>
    <w:p w14:paraId="00DF120D" w14:textId="77777777" w:rsidR="00F15706" w:rsidRDefault="00DA0800" w:rsidP="00822913">
      <w:pPr>
        <w:pStyle w:val="Heading3"/>
      </w:pPr>
      <w:r>
        <w:lastRenderedPageBreak/>
        <w:t>Function Requirements</w:t>
      </w:r>
    </w:p>
    <w:p w14:paraId="08C41F58" w14:textId="77777777" w:rsidR="00F15706" w:rsidRDefault="00F15706" w:rsidP="00783BCF">
      <w:pPr>
        <w:pStyle w:val="Heading4"/>
      </w:pPr>
      <w:r>
        <w:t>Functional Requirements</w:t>
      </w:r>
    </w:p>
    <w:p w14:paraId="66F3234C" w14:textId="77777777" w:rsidR="006E54B3" w:rsidRDefault="00F15706" w:rsidP="006E54B3">
      <w:pPr>
        <w:pStyle w:val="Heading5"/>
      </w:pPr>
      <w:r>
        <w:t>Normal Operation</w:t>
      </w:r>
    </w:p>
    <w:p w14:paraId="189E0606" w14:textId="77777777" w:rsidR="005961D3" w:rsidRDefault="005961D3" w:rsidP="00BB6A63"/>
    <w:p w14:paraId="0159C317" w14:textId="77777777" w:rsidR="005961D3" w:rsidRDefault="005961D3" w:rsidP="005961D3">
      <w:pPr>
        <w:rPr>
          <w:color w:val="A6A6A6" w:themeColor="background1" w:themeShade="A6"/>
        </w:rPr>
      </w:pPr>
      <w:r>
        <w:rPr>
          <w:color w:val="A6A6A6" w:themeColor="background1" w:themeShade="A6"/>
        </w:rPr>
        <w:t>No Normal Operation Requirements specified.</w:t>
      </w:r>
    </w:p>
    <w:p w14:paraId="6B9DF197" w14:textId="77777777" w:rsidR="00F15706" w:rsidRDefault="00F15706" w:rsidP="00783BCF">
      <w:pPr>
        <w:pStyle w:val="Heading5"/>
      </w:pPr>
      <w:r>
        <w:t>Error Handling</w:t>
      </w:r>
    </w:p>
    <w:p w14:paraId="254A1C74" w14:textId="77777777" w:rsidR="005961D3" w:rsidRDefault="005961D3" w:rsidP="00BB6A63"/>
    <w:p w14:paraId="2732510E" w14:textId="77777777" w:rsidR="005961D3" w:rsidRDefault="005961D3" w:rsidP="005961D3">
      <w:pPr>
        <w:rPr>
          <w:color w:val="A6A6A6" w:themeColor="background1" w:themeShade="A6"/>
        </w:rPr>
      </w:pPr>
      <w:r>
        <w:rPr>
          <w:color w:val="A6A6A6" w:themeColor="background1" w:themeShade="A6"/>
        </w:rPr>
        <w:t>No Error Handling Requirements specified.</w:t>
      </w:r>
    </w:p>
    <w:p w14:paraId="505C416E" w14:textId="77777777" w:rsidR="00DD7D94" w:rsidRDefault="00DD7D94" w:rsidP="00DD7D94">
      <w:pPr>
        <w:pStyle w:val="Heading4"/>
      </w:pPr>
      <w:r>
        <w:t>Non-Functional Requirements</w:t>
      </w:r>
    </w:p>
    <w:p w14:paraId="7E46ED67" w14:textId="77777777" w:rsidR="005961D3" w:rsidRDefault="005961D3" w:rsidP="00BB6A63"/>
    <w:p w14:paraId="020E7D76" w14:textId="77777777" w:rsidR="005961D3" w:rsidRDefault="005961D3" w:rsidP="005961D3">
      <w:pPr>
        <w:rPr>
          <w:color w:val="A6A6A6" w:themeColor="background1" w:themeShade="A6"/>
        </w:rPr>
      </w:pPr>
      <w:r>
        <w:rPr>
          <w:color w:val="A6A6A6" w:themeColor="background1" w:themeShade="A6"/>
        </w:rPr>
        <w:t>No Non-Functional Requirements specified.</w:t>
      </w:r>
    </w:p>
    <w:p w14:paraId="00EFC0DB" w14:textId="77777777" w:rsidR="00DF462B" w:rsidRDefault="00427220" w:rsidP="00DF462B">
      <w:pPr>
        <w:pStyle w:val="Heading4"/>
      </w:pPr>
      <w:r>
        <w:t>Functional</w:t>
      </w:r>
      <w:r w:rsidR="00DF462B">
        <w:t xml:space="preserve"> Safety Requirements</w:t>
      </w:r>
    </w:p>
    <w:p w14:paraId="08C652C1" w14:textId="77777777" w:rsidR="00DF462B" w:rsidRDefault="00DF462B" w:rsidP="00DF462B">
      <w:pPr>
        <w:rPr>
          <w:highlight w:val="yellow"/>
        </w:rPr>
      </w:pPr>
    </w:p>
    <w:p w14:paraId="3B615B46"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0F756BE" w14:textId="77777777" w:rsidR="00DD7D94" w:rsidRDefault="00DD7D94" w:rsidP="00DD7D94">
      <w:pPr>
        <w:pStyle w:val="Heading4"/>
      </w:pPr>
      <w:r>
        <w:t>Other Requirements</w:t>
      </w:r>
    </w:p>
    <w:p w14:paraId="4BC7798F" w14:textId="77777777" w:rsidR="00DD7D94" w:rsidRDefault="00DD7D94" w:rsidP="00DD7D94">
      <w:pPr>
        <w:pStyle w:val="Heading5"/>
      </w:pPr>
      <w:r>
        <w:t>Design Requirements</w:t>
      </w:r>
    </w:p>
    <w:p w14:paraId="3E8F482E" w14:textId="77777777" w:rsidR="005961D3" w:rsidRDefault="005961D3" w:rsidP="00CA4A62"/>
    <w:p w14:paraId="19D0CF66" w14:textId="77777777" w:rsidR="005961D3" w:rsidRDefault="005961D3" w:rsidP="005961D3">
      <w:pPr>
        <w:rPr>
          <w:color w:val="A6A6A6" w:themeColor="background1" w:themeShade="A6"/>
        </w:rPr>
      </w:pPr>
      <w:r>
        <w:rPr>
          <w:color w:val="A6A6A6" w:themeColor="background1" w:themeShade="A6"/>
        </w:rPr>
        <w:t>No Design Requirements specified.</w:t>
      </w:r>
    </w:p>
    <w:p w14:paraId="7AB148DA" w14:textId="77777777" w:rsidR="00CA4A62" w:rsidRDefault="00CA4A62" w:rsidP="00CA4A62">
      <w:pPr>
        <w:pStyle w:val="Heading4"/>
      </w:pPr>
      <w:r>
        <w:t>Uncategorized Requirements</w:t>
      </w:r>
    </w:p>
    <w:p w14:paraId="7E44DA5D" w14:textId="77777777" w:rsidR="005961D3" w:rsidRDefault="005961D3" w:rsidP="00CA4A62"/>
    <w:p w14:paraId="327A15B3" w14:textId="77777777" w:rsidR="001F5E54" w:rsidRPr="0017445F" w:rsidRDefault="006E25A5" w:rsidP="001F5E54">
      <w:pPr>
        <w:pStyle w:val="RERequirement"/>
        <w:shd w:val="clear" w:color="auto" w:fill="F2F2F2" w:themeFill="background1" w:themeFillShade="F2"/>
      </w:pPr>
      <w:r>
        <w:t>R_Sent_Core_11</w:t>
      </w:r>
      <w:r w:rsidR="00AE04B0">
        <w:t xml:space="preserve"> Sentinel Disabled - Module Occupied</w:t>
      </w:r>
    </w:p>
    <w:p w14:paraId="109F4DDF" w14:textId="77777777" w:rsidR="001F5E54" w:rsidRDefault="00AE04B0" w:rsidP="001F5E54">
      <w:pPr>
        <w:rPr>
          <w:rFonts w:cs="Arial"/>
        </w:rPr>
      </w:pPr>
      <w:r>
        <w:rPr>
          <w:rFonts w:cs="Arial"/>
        </w:rPr>
        <w:t>If vehicle modules (related to sentinel feature functionality) are not available, the Sentinel software in the vehicle shall disable itself.</w:t>
      </w:r>
    </w:p>
    <w:p w14:paraId="4A7B0F5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41930F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07962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R_Sent_Core_11</w:t>
            </w:r>
          </w:p>
        </w:tc>
      </w:tr>
      <w:tr w:rsidR="001F5E54" w:rsidRPr="00FD127C" w14:paraId="16FC02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7732F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EA138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correct modules are required for the feature.</w:t>
            </w:r>
          </w:p>
        </w:tc>
      </w:tr>
      <w:tr w:rsidR="001F5E54" w:rsidRPr="00FD127C" w14:paraId="0F2D2A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09129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1C0D0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D1ECF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B3F4E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C6AE6F" w14:textId="77777777" w:rsidR="00E77D14" w:rsidRDefault="00E77D14"/>
        </w:tc>
      </w:tr>
      <w:tr w:rsidR="001F5E54" w:rsidRPr="00FD127C" w14:paraId="0E593C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1813B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B93E8D"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A196B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1FCF1B" w14:textId="77777777" w:rsidR="00E77D14" w:rsidRDefault="00E77D14"/>
        </w:tc>
      </w:tr>
      <w:tr w:rsidR="001F5E54" w:rsidRPr="00FD127C" w14:paraId="20F799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7FCBA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B4FE2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B021333" wp14:editId="79A77459">
                  <wp:extent cx="152400" cy="152400"/>
                  <wp:effectExtent l="0" t="0" r="0" b="0"/>
                  <wp:docPr id="2192"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R_F_Sentinel_00050 Sentinel Disabled - Module Occupied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868C8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CB2FDA" w14:textId="77777777" w:rsidR="00E77D14" w:rsidRDefault="00E77D14"/>
        </w:tc>
      </w:tr>
      <w:tr w:rsidR="001F5E54" w:rsidRPr="00FD127C" w14:paraId="1CAAFBA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BE60D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972F32"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FA3F0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5082F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BC7FD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8133BE" w14:textId="77777777" w:rsidR="00E77D14" w:rsidRDefault="00E77D14"/>
        </w:tc>
      </w:tr>
      <w:tr w:rsidR="001F5E54" w:rsidRPr="00FD127C" w14:paraId="54F3828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852AA1" w14:textId="77777777" w:rsidR="001F5E54" w:rsidRPr="00FD127C" w:rsidRDefault="0052661D" w:rsidP="00A84EEF">
            <w:pPr>
              <w:rPr>
                <w:rFonts w:cs="Arial"/>
                <w:bCs/>
                <w:color w:val="808080" w:themeColor="background1" w:themeShade="80"/>
                <w:sz w:val="16"/>
                <w:szCs w:val="14"/>
              </w:rPr>
            </w:pPr>
            <w:hyperlink r:id="rId24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C1511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50705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CE3D169" w14:textId="77777777" w:rsidR="000D7866" w:rsidRPr="00E47D48" w:rsidRDefault="000D7866" w:rsidP="00E47D48">
      <w:pPr>
        <w:rPr>
          <w:color w:val="FF0000"/>
        </w:rPr>
      </w:pPr>
    </w:p>
    <w:p w14:paraId="6AE5647C" w14:textId="77777777" w:rsidR="009C1EEC" w:rsidRDefault="000D732E" w:rsidP="0061324D">
      <w:pPr>
        <w:pStyle w:val="Heading2"/>
        <w:numPr>
          <w:ilvl w:val="1"/>
          <w:numId w:val="4"/>
        </w:numPr>
      </w:pPr>
      <w:r>
        <w:t xml:space="preserve">Logical Function </w:t>
      </w:r>
      <w:r>
        <w:rPr>
          <w:noProof/>
        </w:rPr>
        <w:drawing>
          <wp:inline distT="0" distB="0" distL="0" distR="0" wp14:anchorId="28277EF5" wp14:editId="0E3E43F7">
            <wp:extent cx="152400" cy="152400"/>
            <wp:effectExtent l="0" t="0" r="0" b="0"/>
            <wp:docPr id="2194"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 name="-3780165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15" w:name="_004e3920e97cfd3cd30fc59503e76ae2"/>
      <w:r w:rsidR="008E73AE">
        <w:t>Radar System External Audio Detector</w:t>
      </w:r>
      <w:bookmarkEnd w:id="215"/>
    </w:p>
    <w:p w14:paraId="7D4CE3DA" w14:textId="77777777" w:rsidR="0061785D" w:rsidRDefault="0061785D" w:rsidP="00783BCF">
      <w:pPr>
        <w:pStyle w:val="Heading3"/>
      </w:pPr>
      <w:r>
        <w:t xml:space="preserve">Function </w:t>
      </w:r>
      <w:r w:rsidR="00283752">
        <w:t>Overview</w:t>
      </w:r>
    </w:p>
    <w:p w14:paraId="09CE1750" w14:textId="77777777" w:rsidR="00427220" w:rsidRDefault="000D732E" w:rsidP="00427220">
      <w:pPr>
        <w:pStyle w:val="Heading4"/>
      </w:pPr>
      <w:r>
        <w:t xml:space="preserve">Function </w:t>
      </w:r>
      <w:r w:rsidR="00283752">
        <w:t>Description</w:t>
      </w:r>
    </w:p>
    <w:p w14:paraId="426107F1" w14:textId="77777777" w:rsidR="00794B45" w:rsidRDefault="00794B45" w:rsidP="009C1EEC">
      <w:pPr>
        <w:contextualSpacing/>
      </w:pPr>
    </w:p>
    <w:p w14:paraId="1F7A8504" w14:textId="77777777" w:rsidR="00AC0C92" w:rsidRDefault="00AC0C92" w:rsidP="009C1EEC">
      <w:pPr>
        <w:contextualSpacing/>
      </w:pPr>
      <w:r>
        <w:t>Function is allocated to:</w:t>
      </w:r>
    </w:p>
    <w:p w14:paraId="3A4DA379" w14:textId="77777777" w:rsidR="00AC0C92" w:rsidRDefault="00604AF5" w:rsidP="0061324D">
      <w:pPr>
        <w:pStyle w:val="ListParagraph"/>
        <w:numPr>
          <w:ilvl w:val="0"/>
          <w:numId w:val="13"/>
        </w:numPr>
        <w:contextualSpacing/>
      </w:pPr>
      <w:r>
        <w:rPr>
          <w:noProof/>
        </w:rPr>
        <w:drawing>
          <wp:inline distT="0" distB="0" distL="0" distR="0" wp14:anchorId="05C20EBC" wp14:editId="00BBF806">
            <wp:extent cx="152400" cy="152400"/>
            <wp:effectExtent l="0" t="0" r="0" b="0"/>
            <wp:docPr id="2196"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Audio Detector - Exterior</w:t>
      </w:r>
      <w:r>
        <w:t xml:space="preserve"> &lt;&lt;Logical&gt;&gt;</w:t>
      </w:r>
    </w:p>
    <w:p w14:paraId="4F853B90" w14:textId="77777777" w:rsidR="00AC0C92" w:rsidRDefault="00604AF5" w:rsidP="0061324D">
      <w:pPr>
        <w:pStyle w:val="ListParagraph"/>
        <w:numPr>
          <w:ilvl w:val="0"/>
          <w:numId w:val="13"/>
        </w:numPr>
        <w:contextualSpacing/>
      </w:pPr>
      <w:r>
        <w:rPr>
          <w:noProof/>
        </w:rPr>
        <w:drawing>
          <wp:inline distT="0" distB="0" distL="0" distR="0" wp14:anchorId="4626BAB9" wp14:editId="56D61C0E">
            <wp:extent cx="152400" cy="152400"/>
            <wp:effectExtent l="0" t="0" r="0" b="0"/>
            <wp:docPr id="2198" name="Picture 794102184.jpg" descr="794102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 name="794102184.jpg"/>
                    <pic:cNvPicPr/>
                  </pic:nvPicPr>
                  <pic:blipFill>
                    <a:blip r:embed="rId140" cstate="print"/>
                    <a:stretch>
                      <a:fillRect/>
                    </a:stretch>
                  </pic:blipFill>
                  <pic:spPr>
                    <a:xfrm>
                      <a:off x="0" y="0"/>
                      <a:ext cx="152400" cy="152400"/>
                    </a:xfrm>
                    <a:prstGeom prst="rect">
                      <a:avLst/>
                    </a:prstGeom>
                  </pic:spPr>
                </pic:pic>
              </a:graphicData>
            </a:graphic>
          </wp:inline>
        </w:drawing>
      </w:r>
      <w:r>
        <w:t xml:space="preserve">  </w:t>
      </w:r>
      <w:r w:rsidR="00AC0C92">
        <w:t>Radar System Microphone</w:t>
      </w:r>
      <w:r>
        <w:t xml:space="preserve"> &lt;&lt;Physical&gt;&gt;</w:t>
      </w:r>
    </w:p>
    <w:p w14:paraId="454ADEA6" w14:textId="77777777" w:rsidR="00AC0C92" w:rsidRDefault="00604AF5" w:rsidP="0061324D">
      <w:pPr>
        <w:pStyle w:val="ListParagraph"/>
        <w:numPr>
          <w:ilvl w:val="0"/>
          <w:numId w:val="13"/>
        </w:numPr>
        <w:contextualSpacing/>
      </w:pPr>
      <w:r>
        <w:rPr>
          <w:noProof/>
        </w:rPr>
        <w:drawing>
          <wp:inline distT="0" distB="0" distL="0" distR="0" wp14:anchorId="6EFF2A03" wp14:editId="4DFBA8A1">
            <wp:extent cx="152400" cy="152400"/>
            <wp:effectExtent l="0" t="0" r="0" b="0"/>
            <wp:docPr id="2200"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Record audio data from the bed area (pick-up truck applications)</w:t>
      </w:r>
      <w:r>
        <w:t xml:space="preserve"> &lt;&lt;Physical&gt;&gt;</w:t>
      </w:r>
    </w:p>
    <w:p w14:paraId="644C7040" w14:textId="77777777" w:rsidR="00794B45" w:rsidRDefault="00794B45" w:rsidP="009C1EEC">
      <w:pPr>
        <w:contextualSpacing/>
      </w:pPr>
    </w:p>
    <w:p w14:paraId="637B414E" w14:textId="77777777" w:rsidR="009C1EEC" w:rsidRDefault="009C1EEC" w:rsidP="009C1EEC">
      <w:pPr>
        <w:contextualSpacing/>
      </w:pPr>
      <w:r w:rsidRPr="00A554C4">
        <w:t>To supply audio information from the bed area of a pick-up truck to help determine if an intruder is present.</w:t>
      </w:r>
    </w:p>
    <w:p w14:paraId="0A85496C" w14:textId="77777777" w:rsidR="00282E2C" w:rsidRDefault="000D732E" w:rsidP="00FD32A2">
      <w:pPr>
        <w:pStyle w:val="Heading4"/>
      </w:pPr>
      <w:r>
        <w:lastRenderedPageBreak/>
        <w:t xml:space="preserve">Function </w:t>
      </w:r>
      <w:r w:rsidR="00282E2C">
        <w:t>Variants</w:t>
      </w:r>
    </w:p>
    <w:p w14:paraId="365E5FEB" w14:textId="77777777" w:rsidR="00282E2C" w:rsidRDefault="00282E2C" w:rsidP="00282E2C"/>
    <w:p w14:paraId="5D92903D"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5114723A" w14:textId="77777777" w:rsidTr="00EB7D77">
        <w:trPr>
          <w:trHeight w:val="314"/>
        </w:trPr>
        <w:tc>
          <w:tcPr>
            <w:tcW w:w="2523" w:type="dxa"/>
            <w:shd w:val="clear" w:color="auto" w:fill="D9D9D9" w:themeFill="background1" w:themeFillShade="D9"/>
          </w:tcPr>
          <w:p w14:paraId="5AB45424"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30CDD11"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2F89B5E9"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B29337F" w14:textId="77777777" w:rsidTr="00EB7D77">
        <w:trPr>
          <w:trHeight w:val="198"/>
        </w:trPr>
        <w:tc>
          <w:tcPr>
            <w:tcW w:w="2523" w:type="dxa"/>
          </w:tcPr>
          <w:p w14:paraId="186EF8F5"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74519954" w14:textId="77777777" w:rsidR="000D732E" w:rsidRPr="009E3B7C" w:rsidRDefault="000D732E" w:rsidP="00EB7D77">
            <w:pPr>
              <w:overflowPunct/>
              <w:autoSpaceDE/>
              <w:autoSpaceDN/>
              <w:adjustRightInd/>
              <w:textAlignment w:val="center"/>
              <w:rPr>
                <w:rFonts w:cs="Arial"/>
              </w:rPr>
            </w:pPr>
          </w:p>
        </w:tc>
        <w:tc>
          <w:tcPr>
            <w:tcW w:w="2551" w:type="dxa"/>
          </w:tcPr>
          <w:p w14:paraId="797432E8" w14:textId="77777777" w:rsidR="000D732E" w:rsidRDefault="000D732E" w:rsidP="00EB7D77">
            <w:pPr>
              <w:rPr>
                <w:rFonts w:cs="Arial"/>
                <w:lang w:val="en-GB"/>
              </w:rPr>
            </w:pPr>
            <w:r>
              <w:rPr>
                <w:rFonts w:cs="Arial"/>
                <w:lang w:val="en-GB"/>
              </w:rPr>
              <w:t xml:space="preserve">e.g. ExtLightTechnology = LED </w:t>
            </w:r>
          </w:p>
          <w:p w14:paraId="79D1F72C" w14:textId="77777777" w:rsidR="000D732E" w:rsidRDefault="000D732E" w:rsidP="00EB7D77">
            <w:pPr>
              <w:rPr>
                <w:rFonts w:cs="Arial"/>
                <w:lang w:val="en-GB"/>
              </w:rPr>
            </w:pPr>
            <w:r>
              <w:rPr>
                <w:rFonts w:cs="Arial"/>
                <w:lang w:val="en-GB"/>
              </w:rPr>
              <w:t>OR</w:t>
            </w:r>
          </w:p>
          <w:p w14:paraId="07044DCC" w14:textId="77777777" w:rsidR="000D732E" w:rsidRPr="005A344A" w:rsidRDefault="000D732E" w:rsidP="00EB7D77">
            <w:pPr>
              <w:rPr>
                <w:rFonts w:cs="Arial"/>
                <w:lang w:val="en-GB"/>
              </w:rPr>
            </w:pPr>
            <w:r>
              <w:rPr>
                <w:rFonts w:cs="Arial"/>
                <w:lang w:val="en-GB"/>
              </w:rPr>
              <w:t>ExtLightTechnology = Xenon</w:t>
            </w:r>
          </w:p>
        </w:tc>
      </w:tr>
    </w:tbl>
    <w:p w14:paraId="06A9654F" w14:textId="77777777" w:rsidR="000D732E" w:rsidRPr="005067FC" w:rsidRDefault="000D732E" w:rsidP="00282E2C">
      <w:pPr>
        <w:rPr>
          <w:i/>
          <w:color w:val="A6A6A6" w:themeColor="background1" w:themeShade="A6"/>
        </w:rPr>
      </w:pPr>
    </w:p>
    <w:p w14:paraId="2BA036D5" w14:textId="77777777" w:rsidR="00427220" w:rsidRDefault="00427220" w:rsidP="00FD32A2">
      <w:pPr>
        <w:pStyle w:val="Heading4"/>
      </w:pPr>
      <w:r>
        <w:t>Input Requirements</w:t>
      </w:r>
      <w:r w:rsidR="000D732E">
        <w:t>/Documents</w:t>
      </w:r>
    </w:p>
    <w:p w14:paraId="3C644685"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31E754B4" w14:textId="77777777" w:rsidTr="00656A21">
        <w:trPr>
          <w:trHeight w:val="20"/>
        </w:trPr>
        <w:tc>
          <w:tcPr>
            <w:tcW w:w="1561" w:type="dxa"/>
            <w:shd w:val="clear" w:color="auto" w:fill="D9D9D9" w:themeFill="background1" w:themeFillShade="D9"/>
          </w:tcPr>
          <w:p w14:paraId="6DF23E8B"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01565FB9" w14:textId="77777777" w:rsidR="000D732E" w:rsidRDefault="000D732E" w:rsidP="00EB7D77">
            <w:pPr>
              <w:rPr>
                <w:rFonts w:ascii="Helvetica" w:hAnsi="Helvetica" w:cs="Helvetica"/>
                <w:sz w:val="16"/>
              </w:rPr>
            </w:pPr>
          </w:p>
          <w:p w14:paraId="69A2EE2F"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2A9860D6"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32C7B5EE"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29B2A2D" w14:textId="77777777" w:rsidR="000D732E" w:rsidRDefault="000D732E" w:rsidP="00EB7D77">
            <w:pPr>
              <w:rPr>
                <w:rFonts w:ascii="Helvetica" w:hAnsi="Helvetica" w:cs="Helvetica"/>
                <w:b/>
              </w:rPr>
            </w:pPr>
            <w:r>
              <w:rPr>
                <w:rFonts w:ascii="Helvetica" w:hAnsi="Helvetica" w:cs="Helvetica"/>
                <w:b/>
              </w:rPr>
              <w:t>Derived Requirement</w:t>
            </w:r>
          </w:p>
          <w:p w14:paraId="05ADDB77" w14:textId="77777777" w:rsidR="000D732E" w:rsidRDefault="000D732E" w:rsidP="00EB7D77">
            <w:pPr>
              <w:rPr>
                <w:rFonts w:ascii="Helvetica" w:hAnsi="Helvetica" w:cs="Helvetica"/>
                <w:sz w:val="16"/>
              </w:rPr>
            </w:pPr>
          </w:p>
          <w:p w14:paraId="79C912E8"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04C0CCE7" w14:textId="77777777" w:rsidTr="00656A21">
        <w:trPr>
          <w:trHeight w:val="20"/>
        </w:trPr>
        <w:tc>
          <w:tcPr>
            <w:tcW w:w="10211" w:type="dxa"/>
            <w:gridSpan w:val="4"/>
            <w:shd w:val="clear" w:color="auto" w:fill="F2F2F2" w:themeFill="background1" w:themeFillShade="F2"/>
          </w:tcPr>
          <w:p w14:paraId="12A95223"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44159B7A" w14:textId="77777777" w:rsidTr="00656A21">
        <w:trPr>
          <w:trHeight w:val="20"/>
        </w:trPr>
        <w:tc>
          <w:tcPr>
            <w:tcW w:w="1561" w:type="dxa"/>
          </w:tcPr>
          <w:p w14:paraId="738178A1" w14:textId="77777777" w:rsidR="000D732E" w:rsidRPr="00D410AE" w:rsidRDefault="000D732E" w:rsidP="00EB7D77">
            <w:pPr>
              <w:rPr>
                <w:rFonts w:cs="Arial"/>
              </w:rPr>
            </w:pPr>
          </w:p>
        </w:tc>
        <w:tc>
          <w:tcPr>
            <w:tcW w:w="2694" w:type="dxa"/>
          </w:tcPr>
          <w:p w14:paraId="48FDB9F7" w14:textId="77777777" w:rsidR="000D732E" w:rsidRDefault="000D732E" w:rsidP="00EB7D77">
            <w:pPr>
              <w:rPr>
                <w:rFonts w:cs="Arial"/>
              </w:rPr>
            </w:pPr>
            <w:r>
              <w:rPr>
                <w:rFonts w:cs="Arial"/>
              </w:rPr>
              <w:t>&lt;Example:</w:t>
            </w:r>
          </w:p>
          <w:p w14:paraId="48D40DC6" w14:textId="77777777" w:rsidR="000D732E" w:rsidRPr="00D410AE" w:rsidRDefault="000D732E" w:rsidP="00EB7D77">
            <w:pPr>
              <w:rPr>
                <w:rFonts w:cs="Arial"/>
              </w:rPr>
            </w:pPr>
            <w:r>
              <w:rPr>
                <w:rFonts w:cs="Arial"/>
              </w:rPr>
              <w:t>id + title of relevant Feature Docs&gt;</w:t>
            </w:r>
          </w:p>
        </w:tc>
        <w:tc>
          <w:tcPr>
            <w:tcW w:w="2694" w:type="dxa"/>
          </w:tcPr>
          <w:p w14:paraId="0A2144FE" w14:textId="77777777" w:rsidR="000D732E" w:rsidRPr="00D410AE" w:rsidRDefault="000D732E" w:rsidP="00EB7D77">
            <w:pPr>
              <w:rPr>
                <w:rFonts w:cs="Arial"/>
              </w:rPr>
            </w:pPr>
            <w:r>
              <w:rPr>
                <w:rFonts w:cs="Arial"/>
              </w:rPr>
              <w:t>&lt;Example: “Requirements of Feature …”&gt;</w:t>
            </w:r>
          </w:p>
        </w:tc>
        <w:tc>
          <w:tcPr>
            <w:tcW w:w="3262" w:type="dxa"/>
          </w:tcPr>
          <w:p w14:paraId="39607281"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41"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369E2F2F" w14:textId="77777777" w:rsidTr="00656A21">
        <w:trPr>
          <w:trHeight w:val="20"/>
        </w:trPr>
        <w:tc>
          <w:tcPr>
            <w:tcW w:w="1561" w:type="dxa"/>
          </w:tcPr>
          <w:p w14:paraId="0BFA5E48" w14:textId="77777777" w:rsidR="000D732E" w:rsidRPr="00D410AE" w:rsidRDefault="000D732E" w:rsidP="00EB7D77">
            <w:pPr>
              <w:rPr>
                <w:rFonts w:cs="Arial"/>
              </w:rPr>
            </w:pPr>
          </w:p>
        </w:tc>
        <w:tc>
          <w:tcPr>
            <w:tcW w:w="2694" w:type="dxa"/>
          </w:tcPr>
          <w:p w14:paraId="1EFFA429" w14:textId="77777777" w:rsidR="000D732E" w:rsidRDefault="000D732E" w:rsidP="00EB7D77">
            <w:pPr>
              <w:rPr>
                <w:rFonts w:cs="Arial"/>
              </w:rPr>
            </w:pPr>
          </w:p>
        </w:tc>
        <w:tc>
          <w:tcPr>
            <w:tcW w:w="2694" w:type="dxa"/>
          </w:tcPr>
          <w:p w14:paraId="50496E9E" w14:textId="77777777" w:rsidR="000D732E" w:rsidRDefault="000D732E" w:rsidP="00EB7D77">
            <w:pPr>
              <w:rPr>
                <w:rFonts w:cs="Arial"/>
              </w:rPr>
            </w:pPr>
          </w:p>
        </w:tc>
        <w:tc>
          <w:tcPr>
            <w:tcW w:w="3262" w:type="dxa"/>
          </w:tcPr>
          <w:p w14:paraId="2C25864E" w14:textId="77777777" w:rsidR="000D732E" w:rsidRDefault="000D732E" w:rsidP="00EB7D77">
            <w:pPr>
              <w:rPr>
                <w:rFonts w:cs="Arial"/>
              </w:rPr>
            </w:pPr>
          </w:p>
        </w:tc>
      </w:tr>
      <w:tr w:rsidR="000D732E" w:rsidRPr="007C20FA" w14:paraId="21193E54" w14:textId="77777777" w:rsidTr="00656A21">
        <w:trPr>
          <w:trHeight w:val="20"/>
        </w:trPr>
        <w:tc>
          <w:tcPr>
            <w:tcW w:w="10211" w:type="dxa"/>
            <w:gridSpan w:val="4"/>
            <w:shd w:val="clear" w:color="auto" w:fill="F2F2F2" w:themeFill="background1" w:themeFillShade="F2"/>
          </w:tcPr>
          <w:p w14:paraId="6D84F789"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4B0874B2" w14:textId="77777777" w:rsidTr="00656A21">
        <w:trPr>
          <w:trHeight w:val="20"/>
        </w:trPr>
        <w:tc>
          <w:tcPr>
            <w:tcW w:w="1561" w:type="dxa"/>
          </w:tcPr>
          <w:p w14:paraId="6078E438" w14:textId="77777777" w:rsidR="000D732E" w:rsidRPr="00D410AE" w:rsidRDefault="000D732E" w:rsidP="00EB7D77">
            <w:pPr>
              <w:rPr>
                <w:rFonts w:cs="Arial"/>
              </w:rPr>
            </w:pPr>
          </w:p>
        </w:tc>
        <w:tc>
          <w:tcPr>
            <w:tcW w:w="2694" w:type="dxa"/>
          </w:tcPr>
          <w:p w14:paraId="18D83208" w14:textId="77777777" w:rsidR="000D732E" w:rsidRPr="00D410AE" w:rsidRDefault="000D732E" w:rsidP="00EB7D77">
            <w:pPr>
              <w:rPr>
                <w:rFonts w:cs="Arial"/>
              </w:rPr>
            </w:pPr>
            <w:r>
              <w:rPr>
                <w:rFonts w:cs="Arial"/>
              </w:rPr>
              <w:t>&lt;Example: some SDS (requirement)&gt;</w:t>
            </w:r>
          </w:p>
        </w:tc>
        <w:tc>
          <w:tcPr>
            <w:tcW w:w="2694" w:type="dxa"/>
          </w:tcPr>
          <w:p w14:paraId="39040FC9" w14:textId="77777777" w:rsidR="000D732E" w:rsidRPr="00D410AE" w:rsidRDefault="000D732E" w:rsidP="00EB7D77">
            <w:pPr>
              <w:rPr>
                <w:rFonts w:cs="Arial"/>
              </w:rPr>
            </w:pPr>
          </w:p>
        </w:tc>
        <w:tc>
          <w:tcPr>
            <w:tcW w:w="3262" w:type="dxa"/>
          </w:tcPr>
          <w:p w14:paraId="6BDE524E" w14:textId="77777777" w:rsidR="000D732E" w:rsidRDefault="000D732E" w:rsidP="00EB7D77">
            <w:pPr>
              <w:rPr>
                <w:rFonts w:cs="Arial"/>
              </w:rPr>
            </w:pPr>
          </w:p>
        </w:tc>
      </w:tr>
      <w:tr w:rsidR="000D732E" w:rsidRPr="007C20FA" w14:paraId="5977336E" w14:textId="77777777" w:rsidTr="00656A21">
        <w:trPr>
          <w:trHeight w:val="20"/>
        </w:trPr>
        <w:tc>
          <w:tcPr>
            <w:tcW w:w="1561" w:type="dxa"/>
          </w:tcPr>
          <w:p w14:paraId="1E719BF8" w14:textId="77777777" w:rsidR="000D732E" w:rsidRDefault="000D732E" w:rsidP="00EB7D77">
            <w:pPr>
              <w:rPr>
                <w:rFonts w:cs="Arial"/>
              </w:rPr>
            </w:pPr>
          </w:p>
        </w:tc>
        <w:tc>
          <w:tcPr>
            <w:tcW w:w="2694" w:type="dxa"/>
          </w:tcPr>
          <w:p w14:paraId="077941A1" w14:textId="77777777" w:rsidR="000D732E" w:rsidRDefault="000D732E" w:rsidP="00EB7D77">
            <w:pPr>
              <w:rPr>
                <w:rFonts w:cs="Arial"/>
              </w:rPr>
            </w:pPr>
          </w:p>
        </w:tc>
        <w:tc>
          <w:tcPr>
            <w:tcW w:w="2694" w:type="dxa"/>
          </w:tcPr>
          <w:p w14:paraId="51D76A5F" w14:textId="77777777" w:rsidR="000D732E" w:rsidRDefault="000D732E" w:rsidP="00EB7D77">
            <w:pPr>
              <w:rPr>
                <w:rFonts w:cs="Arial"/>
              </w:rPr>
            </w:pPr>
          </w:p>
        </w:tc>
        <w:tc>
          <w:tcPr>
            <w:tcW w:w="3262" w:type="dxa"/>
          </w:tcPr>
          <w:p w14:paraId="501890C8" w14:textId="77777777" w:rsidR="000D732E" w:rsidRDefault="000D732E" w:rsidP="00EB7D77">
            <w:pPr>
              <w:rPr>
                <w:rFonts w:cs="Arial"/>
              </w:rPr>
            </w:pPr>
          </w:p>
        </w:tc>
      </w:tr>
      <w:tr w:rsidR="000D732E" w:rsidRPr="007C20FA" w14:paraId="1AC0E0E2" w14:textId="77777777" w:rsidTr="00656A21">
        <w:trPr>
          <w:trHeight w:val="20"/>
        </w:trPr>
        <w:tc>
          <w:tcPr>
            <w:tcW w:w="10211" w:type="dxa"/>
            <w:gridSpan w:val="4"/>
            <w:shd w:val="clear" w:color="auto" w:fill="F2F2F2" w:themeFill="background1" w:themeFillShade="F2"/>
          </w:tcPr>
          <w:p w14:paraId="4CFCD695"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3CFB2535" w14:textId="77777777" w:rsidTr="00656A21">
        <w:trPr>
          <w:trHeight w:val="20"/>
        </w:trPr>
        <w:tc>
          <w:tcPr>
            <w:tcW w:w="1561" w:type="dxa"/>
          </w:tcPr>
          <w:p w14:paraId="747FEDE7" w14:textId="77777777" w:rsidR="000D732E" w:rsidRPr="00D410AE" w:rsidRDefault="000D732E" w:rsidP="00EB7D77">
            <w:pPr>
              <w:rPr>
                <w:rFonts w:cs="Arial"/>
              </w:rPr>
            </w:pPr>
          </w:p>
        </w:tc>
        <w:tc>
          <w:tcPr>
            <w:tcW w:w="2694" w:type="dxa"/>
          </w:tcPr>
          <w:p w14:paraId="6AD6B2C6" w14:textId="77777777" w:rsidR="000D732E" w:rsidRPr="00D410AE" w:rsidRDefault="000D732E" w:rsidP="00EB7D77">
            <w:pPr>
              <w:rPr>
                <w:rFonts w:cs="Arial"/>
              </w:rPr>
            </w:pPr>
          </w:p>
        </w:tc>
        <w:tc>
          <w:tcPr>
            <w:tcW w:w="2694" w:type="dxa"/>
          </w:tcPr>
          <w:p w14:paraId="49953982" w14:textId="77777777" w:rsidR="000D732E" w:rsidRPr="00D410AE" w:rsidRDefault="000D732E" w:rsidP="00EB7D77">
            <w:pPr>
              <w:rPr>
                <w:rFonts w:cs="Arial"/>
              </w:rPr>
            </w:pPr>
          </w:p>
        </w:tc>
        <w:tc>
          <w:tcPr>
            <w:tcW w:w="3262" w:type="dxa"/>
          </w:tcPr>
          <w:p w14:paraId="7CCC197F" w14:textId="77777777" w:rsidR="000D732E" w:rsidRPr="00D410AE" w:rsidRDefault="000D732E" w:rsidP="00EB7D77">
            <w:pPr>
              <w:rPr>
                <w:rFonts w:cs="Arial"/>
              </w:rPr>
            </w:pPr>
          </w:p>
        </w:tc>
      </w:tr>
      <w:tr w:rsidR="000D732E" w:rsidRPr="007C20FA" w14:paraId="6D723FB3" w14:textId="77777777" w:rsidTr="00656A21">
        <w:trPr>
          <w:trHeight w:val="20"/>
        </w:trPr>
        <w:tc>
          <w:tcPr>
            <w:tcW w:w="10211" w:type="dxa"/>
            <w:gridSpan w:val="4"/>
            <w:shd w:val="clear" w:color="auto" w:fill="F2F2F2" w:themeFill="background1" w:themeFillShade="F2"/>
          </w:tcPr>
          <w:p w14:paraId="09CF36B4"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3FD1ABBF" w14:textId="77777777" w:rsidTr="00656A21">
        <w:trPr>
          <w:trHeight w:val="20"/>
        </w:trPr>
        <w:tc>
          <w:tcPr>
            <w:tcW w:w="1561" w:type="dxa"/>
          </w:tcPr>
          <w:p w14:paraId="5302AB97" w14:textId="77777777" w:rsidR="000D732E" w:rsidRPr="00D410AE" w:rsidRDefault="000D732E" w:rsidP="00EB7D77">
            <w:pPr>
              <w:rPr>
                <w:rFonts w:cs="Arial"/>
              </w:rPr>
            </w:pPr>
          </w:p>
        </w:tc>
        <w:tc>
          <w:tcPr>
            <w:tcW w:w="2694" w:type="dxa"/>
          </w:tcPr>
          <w:p w14:paraId="287D998C" w14:textId="77777777" w:rsidR="000D732E" w:rsidRPr="00D410AE" w:rsidRDefault="000D732E" w:rsidP="00EB7D77">
            <w:pPr>
              <w:rPr>
                <w:rFonts w:cs="Arial"/>
              </w:rPr>
            </w:pPr>
          </w:p>
        </w:tc>
        <w:tc>
          <w:tcPr>
            <w:tcW w:w="2694" w:type="dxa"/>
          </w:tcPr>
          <w:p w14:paraId="75785397" w14:textId="77777777" w:rsidR="000D732E" w:rsidRPr="00D410AE" w:rsidRDefault="000D732E" w:rsidP="00EB7D77">
            <w:pPr>
              <w:rPr>
                <w:rFonts w:cs="Arial"/>
              </w:rPr>
            </w:pPr>
          </w:p>
        </w:tc>
        <w:tc>
          <w:tcPr>
            <w:tcW w:w="3262" w:type="dxa"/>
          </w:tcPr>
          <w:p w14:paraId="242BCFDA" w14:textId="77777777" w:rsidR="000D732E" w:rsidRPr="00D410AE" w:rsidRDefault="000D732E" w:rsidP="00EB7D77">
            <w:pPr>
              <w:rPr>
                <w:rFonts w:cs="Arial"/>
              </w:rPr>
            </w:pPr>
          </w:p>
        </w:tc>
      </w:tr>
      <w:tr w:rsidR="000D732E" w:rsidRPr="007C20FA" w14:paraId="1CF7DAE0" w14:textId="77777777" w:rsidTr="00656A21">
        <w:trPr>
          <w:trHeight w:val="20"/>
        </w:trPr>
        <w:tc>
          <w:tcPr>
            <w:tcW w:w="10211" w:type="dxa"/>
            <w:gridSpan w:val="4"/>
            <w:shd w:val="clear" w:color="auto" w:fill="F2F2F2" w:themeFill="background1" w:themeFillShade="F2"/>
          </w:tcPr>
          <w:p w14:paraId="69B69826"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1BAAAFCC" w14:textId="77777777" w:rsidTr="00656A21">
        <w:trPr>
          <w:trHeight w:val="20"/>
        </w:trPr>
        <w:tc>
          <w:tcPr>
            <w:tcW w:w="1561" w:type="dxa"/>
          </w:tcPr>
          <w:p w14:paraId="6B947A85" w14:textId="77777777" w:rsidR="000D732E" w:rsidRPr="00D410AE" w:rsidRDefault="000D732E" w:rsidP="00EB7D77">
            <w:pPr>
              <w:rPr>
                <w:rFonts w:cs="Arial"/>
              </w:rPr>
            </w:pPr>
          </w:p>
        </w:tc>
        <w:tc>
          <w:tcPr>
            <w:tcW w:w="2694" w:type="dxa"/>
          </w:tcPr>
          <w:p w14:paraId="3A2D3488" w14:textId="77777777" w:rsidR="000D732E" w:rsidRDefault="000D732E" w:rsidP="00EB7D77">
            <w:pPr>
              <w:rPr>
                <w:rFonts w:cs="Arial"/>
              </w:rPr>
            </w:pPr>
          </w:p>
        </w:tc>
        <w:tc>
          <w:tcPr>
            <w:tcW w:w="2694" w:type="dxa"/>
          </w:tcPr>
          <w:p w14:paraId="734514C1" w14:textId="77777777" w:rsidR="000D732E" w:rsidRPr="00D410AE" w:rsidRDefault="000D732E" w:rsidP="00EB7D77">
            <w:pPr>
              <w:rPr>
                <w:rFonts w:cs="Arial"/>
              </w:rPr>
            </w:pPr>
          </w:p>
        </w:tc>
        <w:tc>
          <w:tcPr>
            <w:tcW w:w="3262" w:type="dxa"/>
          </w:tcPr>
          <w:p w14:paraId="3C3A17AA" w14:textId="77777777" w:rsidR="000D732E" w:rsidRPr="00D410AE" w:rsidRDefault="000D732E" w:rsidP="00EB7D77">
            <w:pPr>
              <w:rPr>
                <w:rFonts w:cs="Arial"/>
              </w:rPr>
            </w:pPr>
          </w:p>
        </w:tc>
      </w:tr>
      <w:tr w:rsidR="00656A21" w:rsidRPr="007C20FA" w14:paraId="4C408D0B" w14:textId="77777777" w:rsidTr="00656A21">
        <w:trPr>
          <w:trHeight w:val="20"/>
        </w:trPr>
        <w:tc>
          <w:tcPr>
            <w:tcW w:w="1561" w:type="dxa"/>
          </w:tcPr>
          <w:p w14:paraId="7E26F32E" w14:textId="77777777" w:rsidR="00656A21" w:rsidRPr="00D410AE" w:rsidRDefault="00656A21" w:rsidP="00EB7D77">
            <w:pPr>
              <w:rPr>
                <w:rFonts w:cs="Arial"/>
              </w:rPr>
            </w:pPr>
          </w:p>
        </w:tc>
        <w:tc>
          <w:tcPr>
            <w:tcW w:w="2694" w:type="dxa"/>
          </w:tcPr>
          <w:p w14:paraId="374C3641" w14:textId="77777777" w:rsidR="00656A21" w:rsidRDefault="00656A21" w:rsidP="00EB7D77">
            <w:pPr>
              <w:rPr>
                <w:rFonts w:cs="Arial"/>
              </w:rPr>
            </w:pPr>
          </w:p>
        </w:tc>
        <w:tc>
          <w:tcPr>
            <w:tcW w:w="2694" w:type="dxa"/>
          </w:tcPr>
          <w:p w14:paraId="01CA2FE9" w14:textId="77777777" w:rsidR="00656A21" w:rsidRPr="00D410AE" w:rsidRDefault="00656A21" w:rsidP="00EB7D77">
            <w:pPr>
              <w:rPr>
                <w:rFonts w:cs="Arial"/>
              </w:rPr>
            </w:pPr>
          </w:p>
        </w:tc>
        <w:tc>
          <w:tcPr>
            <w:tcW w:w="3262" w:type="dxa"/>
          </w:tcPr>
          <w:p w14:paraId="449CBE62" w14:textId="77777777" w:rsidR="00656A21" w:rsidRPr="00D410AE" w:rsidRDefault="00656A21" w:rsidP="00EB7D77">
            <w:pPr>
              <w:rPr>
                <w:rFonts w:cs="Arial"/>
              </w:rPr>
            </w:pPr>
          </w:p>
        </w:tc>
      </w:tr>
    </w:tbl>
    <w:p w14:paraId="636FCEDD"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535FD564" w14:textId="77777777" w:rsidR="000D732E" w:rsidRPr="005067FC" w:rsidRDefault="000D732E" w:rsidP="00427220">
      <w:pPr>
        <w:rPr>
          <w:i/>
          <w:color w:val="A6A6A6" w:themeColor="background1" w:themeShade="A6"/>
        </w:rPr>
      </w:pPr>
    </w:p>
    <w:p w14:paraId="1E8A46C1" w14:textId="77777777" w:rsidR="00427220" w:rsidRDefault="00427220" w:rsidP="00427220">
      <w:pPr>
        <w:pStyle w:val="Heading4"/>
      </w:pPr>
      <w:r>
        <w:t>Assumptions</w:t>
      </w:r>
    </w:p>
    <w:p w14:paraId="39C92365" w14:textId="77777777" w:rsidR="00A92B2F" w:rsidRDefault="00A92B2F" w:rsidP="00A92B2F"/>
    <w:p w14:paraId="745FA5E4"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46C119E" w14:textId="77777777" w:rsidR="00C0442C" w:rsidRDefault="00C0442C" w:rsidP="00A92B2F"/>
    <w:p w14:paraId="10ECA28F" w14:textId="77777777" w:rsidR="00F15706" w:rsidRDefault="00E60B64" w:rsidP="00783BCF">
      <w:pPr>
        <w:pStyle w:val="Heading3"/>
      </w:pPr>
      <w:r>
        <w:t>Function Scope</w:t>
      </w:r>
    </w:p>
    <w:p w14:paraId="6124F85A" w14:textId="77777777" w:rsidR="00055646" w:rsidRPr="00A43B48" w:rsidRDefault="00055646" w:rsidP="00306D37">
      <w:pPr>
        <w:contextualSpacing/>
      </w:pPr>
    </w:p>
    <w:p w14:paraId="62587B92" w14:textId="77777777" w:rsidR="00306D37" w:rsidRDefault="00306D37" w:rsidP="00306D37">
      <w:pPr>
        <w:contextualSpacing/>
      </w:pPr>
      <w:r>
        <w:t xml:space="preserve">The </w:t>
      </w:r>
      <w:r>
        <w:rPr>
          <w:noProof/>
        </w:rPr>
        <w:drawing>
          <wp:inline distT="0" distB="0" distL="0" distR="0" wp14:anchorId="4A8105EC" wp14:editId="52CD1BFB">
            <wp:extent cx="152400" cy="152400"/>
            <wp:effectExtent l="0" t="0" r="0" b="0"/>
            <wp:docPr id="2202"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Radar System External Audio Detector</w:t>
      </w:r>
      <w:r w:rsidR="0004480F">
        <w:rPr>
          <w:b/>
        </w:rPr>
        <w:t>”</w:t>
      </w:r>
      <w:r>
        <w:t xml:space="preserve"> f</w:t>
      </w:r>
      <w:r w:rsidR="00294100">
        <w:t>unction is called by</w:t>
      </w:r>
      <w:r>
        <w:t xml:space="preserve"> the following </w:t>
      </w:r>
      <w:r w:rsidR="00294100">
        <w:t>functions</w:t>
      </w:r>
      <w:r>
        <w:t>:</w:t>
      </w:r>
    </w:p>
    <w:p w14:paraId="778978F0" w14:textId="77777777" w:rsidR="00306D37" w:rsidRPr="00953D23" w:rsidRDefault="00306D37" w:rsidP="0061324D">
      <w:pPr>
        <w:pStyle w:val="ListParagraph"/>
        <w:numPr>
          <w:ilvl w:val="0"/>
          <w:numId w:val="12"/>
        </w:numPr>
        <w:contextualSpacing/>
      </w:pPr>
      <w:r>
        <w:rPr>
          <w:noProof/>
        </w:rPr>
        <w:drawing>
          <wp:inline distT="0" distB="0" distL="0" distR="0" wp14:anchorId="21B73F95" wp14:editId="0E0EF0FA">
            <wp:extent cx="152400" cy="152400"/>
            <wp:effectExtent l="0" t="0" r="0" b="0"/>
            <wp:docPr id="220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ed12c2f7396e7683e867027ad8874c2" w:history="1">
        <w:r w:rsidR="00B66881">
          <w:rPr>
            <w:rStyle w:val="Hyperlink"/>
          </w:rPr>
          <w:t>Radar_Behavior</w:t>
        </w:r>
      </w:hyperlink>
      <w:r w:rsidR="0004480F">
        <w:t>”</w:t>
      </w:r>
    </w:p>
    <w:p w14:paraId="6FF1746A" w14:textId="77777777" w:rsidR="00393C96" w:rsidRPr="00393C96" w:rsidRDefault="00393C96" w:rsidP="00306D37">
      <w:pPr>
        <w:contextualSpacing/>
      </w:pPr>
    </w:p>
    <w:p w14:paraId="1D0BEFA2" w14:textId="77777777" w:rsidR="001A755C" w:rsidRDefault="001A755C" w:rsidP="00306D37"/>
    <w:p w14:paraId="6DF4EDB2" w14:textId="77777777" w:rsidR="00294100" w:rsidRDefault="00294100" w:rsidP="00294100">
      <w:pPr>
        <w:jc w:val="center"/>
      </w:pPr>
      <w:r>
        <w:rPr>
          <w:noProof/>
        </w:rPr>
        <w:lastRenderedPageBreak/>
        <w:drawing>
          <wp:inline distT="0" distB="0" distL="0" distR="0" wp14:anchorId="6E3F62FC" wp14:editId="10C55848">
            <wp:extent cx="6466205" cy="3361655"/>
            <wp:effectExtent l="0" t="0" r="0" b="0"/>
            <wp:docPr id="2206" name="Picture 18552460.jpg" descr="18552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 name="18552460.jpg"/>
                    <pic:cNvPicPr/>
                  </pic:nvPicPr>
                  <pic:blipFill>
                    <a:blip r:embed="rId141" cstate="print"/>
                    <a:stretch>
                      <a:fillRect/>
                    </a:stretch>
                  </pic:blipFill>
                  <pic:spPr>
                    <a:xfrm>
                      <a:off x="0" y="0"/>
                      <a:ext cx="6466205" cy="3361655"/>
                    </a:xfrm>
                    <a:prstGeom prst="rect">
                      <a:avLst/>
                    </a:prstGeom>
                  </pic:spPr>
                </pic:pic>
              </a:graphicData>
            </a:graphic>
          </wp:inline>
        </w:drawing>
      </w:r>
    </w:p>
    <w:p w14:paraId="684FA951"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DD88A02" wp14:editId="77337658">
            <wp:extent cx="152400" cy="152400"/>
            <wp:effectExtent l="0" t="0" r="0" b="0"/>
            <wp:docPr id="220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Radar_Behavior</w:t>
      </w:r>
      <w:r w:rsidR="0004480F">
        <w:t>”</w:t>
      </w:r>
      <w:r w:rsidRPr="00294100">
        <w:t xml:space="preserve"> calling </w:t>
      </w:r>
      <w:r>
        <w:rPr>
          <w:noProof/>
        </w:rPr>
        <w:drawing>
          <wp:inline distT="0" distB="0" distL="0" distR="0" wp14:anchorId="0C50057C" wp14:editId="74EF0EBB">
            <wp:extent cx="152400" cy="152400"/>
            <wp:effectExtent l="0" t="0" r="0" b="0"/>
            <wp:docPr id="2210"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Radar System External Audio Detector</w:t>
      </w:r>
      <w:r w:rsidR="0004480F">
        <w:t>”</w:t>
      </w:r>
    </w:p>
    <w:p w14:paraId="531F78BE" w14:textId="77777777" w:rsidR="00306D37" w:rsidRDefault="00306D37" w:rsidP="00306D37">
      <w:pPr>
        <w:contextualSpacing/>
      </w:pPr>
    </w:p>
    <w:p w14:paraId="7967F593" w14:textId="77777777" w:rsidR="00F15706" w:rsidRDefault="00E60B64" w:rsidP="00783BCF">
      <w:pPr>
        <w:pStyle w:val="Heading3"/>
      </w:pPr>
      <w:r>
        <w:t>Function Interfaces</w:t>
      </w:r>
    </w:p>
    <w:p w14:paraId="2444FF77" w14:textId="77777777" w:rsidR="00A72B37" w:rsidRDefault="00A72B37" w:rsidP="00A72B37">
      <w:pPr>
        <w:pStyle w:val="Heading4"/>
      </w:pPr>
      <w:r w:rsidRPr="00F15706">
        <w:t>Logical Inputs</w:t>
      </w:r>
    </w:p>
    <w:p w14:paraId="060943D6" w14:textId="77777777" w:rsidR="00FF5F72" w:rsidRDefault="00FF5F72" w:rsidP="00A7465B">
      <w:pPr>
        <w:contextualSpacing/>
      </w:pPr>
    </w:p>
    <w:p w14:paraId="2C7C26C9" w14:textId="77777777" w:rsidR="00A7465B" w:rsidRDefault="00A7465B" w:rsidP="00A7465B">
      <w:pPr>
        <w:contextualSpacing/>
        <w:rPr>
          <w:color w:val="A6A6A6" w:themeColor="background1" w:themeShade="A6"/>
        </w:rPr>
      </w:pPr>
      <w:r w:rsidRPr="00FF5F72">
        <w:rPr>
          <w:color w:val="A6A6A6" w:themeColor="background1" w:themeShade="A6"/>
        </w:rPr>
        <w:t>No Logical Inputs specified.</w:t>
      </w:r>
    </w:p>
    <w:p w14:paraId="31E8AFC8" w14:textId="77777777" w:rsidR="0036202F" w:rsidRDefault="0036202F" w:rsidP="00A7465B">
      <w:pPr>
        <w:contextualSpacing/>
      </w:pPr>
    </w:p>
    <w:p w14:paraId="46AC5F6D"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75E0EA7" w14:textId="77777777" w:rsidTr="00CD7DFE">
        <w:trPr>
          <w:trHeight w:val="260"/>
        </w:trPr>
        <w:tc>
          <w:tcPr>
            <w:tcW w:w="2689" w:type="dxa"/>
            <w:shd w:val="clear" w:color="auto" w:fill="D9D9D9" w:themeFill="background1" w:themeFillShade="D9"/>
            <w:noWrap/>
            <w:hideMark/>
          </w:tcPr>
          <w:p w14:paraId="5DD5B54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A987F71"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0C80AEB5" w14:textId="77777777" w:rsidTr="00CD7DFE">
        <w:trPr>
          <w:trHeight w:val="410"/>
        </w:trPr>
        <w:tc>
          <w:tcPr>
            <w:tcW w:w="2689" w:type="dxa"/>
            <w:noWrap/>
          </w:tcPr>
          <w:p w14:paraId="6E651F7E" w14:textId="77777777" w:rsidR="00CD7DFE" w:rsidRDefault="00CD7DFE" w:rsidP="00BC57B1">
            <w:pPr>
              <w:contextualSpacing/>
              <w:rPr>
                <w:rFonts w:cs="Arial"/>
              </w:rPr>
            </w:pPr>
            <w:r>
              <w:rPr>
                <w:rFonts w:cs="Arial"/>
              </w:rPr>
              <w:t>Raw Detector Data</w:t>
            </w:r>
          </w:p>
        </w:tc>
        <w:tc>
          <w:tcPr>
            <w:tcW w:w="7512" w:type="dxa"/>
            <w:noWrap/>
          </w:tcPr>
          <w:p w14:paraId="3876044F" w14:textId="77777777" w:rsidR="00CD7DFE" w:rsidRPr="00275823" w:rsidRDefault="00CD7DFE" w:rsidP="00BC57B1">
            <w:pPr>
              <w:rPr>
                <w:rFonts w:cs="Arial"/>
                <w:color w:val="000000"/>
              </w:rPr>
            </w:pPr>
            <w:r>
              <w:rPr>
                <w:rFonts w:cs="Arial"/>
                <w:color w:val="000000"/>
              </w:rPr>
              <w:t>Sent to:</w:t>
            </w:r>
          </w:p>
          <w:p w14:paraId="229014F5"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2150DFA" wp14:editId="4CC5F4FB">
                  <wp:extent cx="152400" cy="152400"/>
                  <wp:effectExtent l="0" t="0" r="0" b="0"/>
                  <wp:docPr id="2212"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98d38e74ba6866425064d49cfd97a24" w:history="1">
              <w:r>
                <w:rPr>
                  <w:rStyle w:val="Hyperlink"/>
                  <w:rFonts w:cs="Arial"/>
                  <w:color w:val="000000"/>
                </w:rPr>
                <w:t>Perform machine learning</w:t>
              </w:r>
            </w:hyperlink>
          </w:p>
        </w:tc>
      </w:tr>
    </w:tbl>
    <w:p w14:paraId="3FBB15F8" w14:textId="77777777" w:rsidR="00CD7DFE" w:rsidRDefault="00CD7DFE" w:rsidP="00A72B37"/>
    <w:p w14:paraId="07469820" w14:textId="77777777" w:rsidR="00A72B37" w:rsidRDefault="00A72B37" w:rsidP="00A72B37">
      <w:pPr>
        <w:pStyle w:val="Heading4"/>
      </w:pPr>
      <w:r>
        <w:t>Logical</w:t>
      </w:r>
      <w:r w:rsidRPr="00F15706">
        <w:t xml:space="preserve"> Parameters</w:t>
      </w:r>
    </w:p>
    <w:p w14:paraId="3A46AC9D" w14:textId="77777777" w:rsidR="00A72B37" w:rsidRDefault="00A72B37" w:rsidP="00A72B37"/>
    <w:p w14:paraId="4458C439"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8057943" w14:textId="77777777" w:rsidTr="00EB7D77">
        <w:trPr>
          <w:trHeight w:val="211"/>
        </w:trPr>
        <w:tc>
          <w:tcPr>
            <w:tcW w:w="2689" w:type="dxa"/>
            <w:shd w:val="clear" w:color="auto" w:fill="D9D9D9" w:themeFill="background1" w:themeFillShade="D9"/>
            <w:noWrap/>
            <w:hideMark/>
          </w:tcPr>
          <w:p w14:paraId="1C6C9999"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0D4D42B9"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1EABA74E" w14:textId="77777777" w:rsidTr="00EB7D77">
        <w:trPr>
          <w:trHeight w:val="410"/>
        </w:trPr>
        <w:tc>
          <w:tcPr>
            <w:tcW w:w="2689" w:type="dxa"/>
            <w:noWrap/>
          </w:tcPr>
          <w:p w14:paraId="3509F92D"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5AA8F429"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40CD65A4" w14:textId="77777777" w:rsidTr="00EB7D77">
        <w:trPr>
          <w:trHeight w:val="410"/>
        </w:trPr>
        <w:tc>
          <w:tcPr>
            <w:tcW w:w="2689" w:type="dxa"/>
            <w:noWrap/>
          </w:tcPr>
          <w:p w14:paraId="3A3E3015"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7EC759CF" w14:textId="77777777" w:rsidR="009649F4" w:rsidRPr="003F473D" w:rsidRDefault="009649F4" w:rsidP="00EB7D77">
            <w:pPr>
              <w:rPr>
                <w:rFonts w:cs="Arial"/>
                <w:color w:val="000000"/>
                <w:sz w:val="18"/>
                <w:szCs w:val="18"/>
              </w:rPr>
            </w:pPr>
          </w:p>
        </w:tc>
      </w:tr>
    </w:tbl>
    <w:p w14:paraId="22C11FC5" w14:textId="77777777" w:rsidR="009649F4" w:rsidRDefault="009649F4" w:rsidP="00A72B37"/>
    <w:p w14:paraId="65EC7E37" w14:textId="77777777" w:rsidR="00822913" w:rsidRDefault="00822913" w:rsidP="00822913">
      <w:pPr>
        <w:pStyle w:val="Heading3"/>
      </w:pPr>
      <w:r>
        <w:t>Function Modeling</w:t>
      </w:r>
    </w:p>
    <w:p w14:paraId="3CB2DFEB" w14:textId="77777777" w:rsidR="00EF5443" w:rsidRPr="00C75AE5" w:rsidRDefault="00EF5443" w:rsidP="00EF5443"/>
    <w:p w14:paraId="35450F57" w14:textId="77777777" w:rsidR="002D15F6" w:rsidRDefault="002D15F6" w:rsidP="0061324D">
      <w:pPr>
        <w:pStyle w:val="Heading4"/>
        <w:numPr>
          <w:ilvl w:val="3"/>
          <w:numId w:val="4"/>
        </w:numPr>
      </w:pPr>
      <w:r>
        <w:lastRenderedPageBreak/>
        <w:t>Use Cases</w:t>
      </w:r>
    </w:p>
    <w:p w14:paraId="356A55B2" w14:textId="77777777" w:rsidR="002D15F6" w:rsidRDefault="002D15F6" w:rsidP="002D15F6"/>
    <w:p w14:paraId="4B66666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272737A" w14:textId="77777777" w:rsidR="009649F4" w:rsidRDefault="009649F4" w:rsidP="009649F4">
      <w:pPr>
        <w:pStyle w:val="Heading4"/>
        <w:numPr>
          <w:ilvl w:val="3"/>
          <w:numId w:val="4"/>
        </w:numPr>
      </w:pPr>
      <w:r>
        <w:t>State Charts</w:t>
      </w:r>
    </w:p>
    <w:p w14:paraId="6BC4D9CC" w14:textId="77777777" w:rsidR="00195B38" w:rsidRDefault="00195B38" w:rsidP="00A76553">
      <w:pPr>
        <w:contextualSpacing/>
        <w:rPr>
          <w:color w:val="A6A6A6" w:themeColor="background1" w:themeShade="A6"/>
        </w:rPr>
      </w:pPr>
    </w:p>
    <w:p w14:paraId="79E45613"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47C7178E" w14:textId="77777777" w:rsidR="00A76553" w:rsidRPr="00FF5F72" w:rsidRDefault="00A76553" w:rsidP="00A76553">
      <w:pPr>
        <w:contextualSpacing/>
        <w:rPr>
          <w:color w:val="A6A6A6" w:themeColor="background1" w:themeShade="A6"/>
        </w:rPr>
      </w:pPr>
    </w:p>
    <w:p w14:paraId="3BDF77C8" w14:textId="77777777" w:rsidR="00A76553" w:rsidRPr="00004083" w:rsidRDefault="00A76553" w:rsidP="00A76553">
      <w:pPr>
        <w:contextualSpacing/>
        <w:rPr>
          <w:rFonts w:cs="Arial"/>
        </w:rPr>
      </w:pPr>
    </w:p>
    <w:p w14:paraId="0702FB4B" w14:textId="77777777" w:rsidR="009649F4" w:rsidRDefault="009649F4" w:rsidP="009649F4">
      <w:pPr>
        <w:pStyle w:val="Heading4"/>
        <w:numPr>
          <w:ilvl w:val="3"/>
          <w:numId w:val="4"/>
        </w:numPr>
      </w:pPr>
      <w:r>
        <w:t>Activity Diagrams</w:t>
      </w:r>
    </w:p>
    <w:p w14:paraId="186F123D" w14:textId="77777777" w:rsidR="009649F4" w:rsidRDefault="009649F4" w:rsidP="009649F4"/>
    <w:p w14:paraId="781B6528"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4E0495CF" w14:textId="77777777" w:rsidR="009649F4" w:rsidRPr="00FF5F72" w:rsidRDefault="009649F4" w:rsidP="009649F4">
      <w:pPr>
        <w:contextualSpacing/>
        <w:rPr>
          <w:color w:val="A6A6A6" w:themeColor="background1" w:themeShade="A6"/>
        </w:rPr>
      </w:pPr>
    </w:p>
    <w:p w14:paraId="20F3FDCB" w14:textId="77777777" w:rsidR="009649F4" w:rsidRDefault="009649F4" w:rsidP="009649F4">
      <w:pPr>
        <w:pStyle w:val="Heading4"/>
        <w:numPr>
          <w:ilvl w:val="3"/>
          <w:numId w:val="4"/>
        </w:numPr>
      </w:pPr>
      <w:r>
        <w:t>Sequence Diagrams</w:t>
      </w:r>
    </w:p>
    <w:p w14:paraId="4B5C152F" w14:textId="77777777" w:rsidR="00987D84" w:rsidRPr="00EB7D77" w:rsidRDefault="00987D84" w:rsidP="00EB7D77">
      <w:pPr>
        <w:rPr>
          <w:rStyle w:val="SubtleEmphasis"/>
          <w:i w:val="0"/>
          <w:iCs w:val="0"/>
          <w:color w:val="auto"/>
          <w:highlight w:val="green"/>
        </w:rPr>
      </w:pPr>
    </w:p>
    <w:p w14:paraId="26A58E02"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3845A5B7" w14:textId="77777777" w:rsidR="00987D84" w:rsidRDefault="00987D84" w:rsidP="00987D84"/>
    <w:p w14:paraId="62F31FCA" w14:textId="77777777" w:rsidR="009649F4" w:rsidRDefault="009649F4" w:rsidP="009649F4"/>
    <w:p w14:paraId="24177F12" w14:textId="77777777" w:rsidR="009649F4" w:rsidRDefault="009649F4" w:rsidP="009649F4">
      <w:pPr>
        <w:pStyle w:val="Heading4"/>
        <w:numPr>
          <w:ilvl w:val="3"/>
          <w:numId w:val="4"/>
        </w:numPr>
      </w:pPr>
      <w:r>
        <w:t>Decision Tables</w:t>
      </w:r>
    </w:p>
    <w:p w14:paraId="3472A497" w14:textId="77777777" w:rsidR="009649F4" w:rsidRDefault="009649F4" w:rsidP="009649F4"/>
    <w:p w14:paraId="2D210089" w14:textId="77777777" w:rsidR="00F15706" w:rsidRDefault="00DA0800" w:rsidP="00822913">
      <w:pPr>
        <w:pStyle w:val="Heading3"/>
      </w:pPr>
      <w:r>
        <w:t>Function Requirements</w:t>
      </w:r>
    </w:p>
    <w:p w14:paraId="661E4CC7" w14:textId="77777777" w:rsidR="00F15706" w:rsidRDefault="00F15706" w:rsidP="00783BCF">
      <w:pPr>
        <w:pStyle w:val="Heading4"/>
      </w:pPr>
      <w:r>
        <w:t>Functional Requirements</w:t>
      </w:r>
    </w:p>
    <w:p w14:paraId="3374534C" w14:textId="77777777" w:rsidR="006E54B3" w:rsidRDefault="00F15706" w:rsidP="006E54B3">
      <w:pPr>
        <w:pStyle w:val="Heading5"/>
      </w:pPr>
      <w:r>
        <w:t>Normal Operation</w:t>
      </w:r>
    </w:p>
    <w:p w14:paraId="10AC5EC2" w14:textId="77777777" w:rsidR="005961D3" w:rsidRDefault="005961D3" w:rsidP="00BB6A63"/>
    <w:p w14:paraId="3FBBEB47" w14:textId="77777777" w:rsidR="005961D3" w:rsidRDefault="005961D3" w:rsidP="005961D3">
      <w:pPr>
        <w:rPr>
          <w:color w:val="A6A6A6" w:themeColor="background1" w:themeShade="A6"/>
        </w:rPr>
      </w:pPr>
      <w:r>
        <w:rPr>
          <w:color w:val="A6A6A6" w:themeColor="background1" w:themeShade="A6"/>
        </w:rPr>
        <w:t>No Normal Operation Requirements specified.</w:t>
      </w:r>
    </w:p>
    <w:p w14:paraId="273DE27A" w14:textId="77777777" w:rsidR="00F15706" w:rsidRDefault="00F15706" w:rsidP="00783BCF">
      <w:pPr>
        <w:pStyle w:val="Heading5"/>
      </w:pPr>
      <w:r>
        <w:t>Error Handling</w:t>
      </w:r>
    </w:p>
    <w:p w14:paraId="0C263A71" w14:textId="77777777" w:rsidR="005961D3" w:rsidRDefault="005961D3" w:rsidP="00BB6A63"/>
    <w:p w14:paraId="319CA58B" w14:textId="77777777" w:rsidR="005961D3" w:rsidRDefault="005961D3" w:rsidP="005961D3">
      <w:pPr>
        <w:rPr>
          <w:color w:val="A6A6A6" w:themeColor="background1" w:themeShade="A6"/>
        </w:rPr>
      </w:pPr>
      <w:r>
        <w:rPr>
          <w:color w:val="A6A6A6" w:themeColor="background1" w:themeShade="A6"/>
        </w:rPr>
        <w:t>No Error Handling Requirements specified.</w:t>
      </w:r>
    </w:p>
    <w:p w14:paraId="61878A94" w14:textId="77777777" w:rsidR="00DD7D94" w:rsidRDefault="00DD7D94" w:rsidP="00DD7D94">
      <w:pPr>
        <w:pStyle w:val="Heading4"/>
      </w:pPr>
      <w:r>
        <w:t>Non-Functional Requirements</w:t>
      </w:r>
    </w:p>
    <w:p w14:paraId="27DC3BBD" w14:textId="77777777" w:rsidR="005961D3" w:rsidRDefault="005961D3" w:rsidP="00BB6A63"/>
    <w:p w14:paraId="46EC91AF" w14:textId="77777777" w:rsidR="005961D3" w:rsidRDefault="005961D3" w:rsidP="005961D3">
      <w:pPr>
        <w:rPr>
          <w:color w:val="A6A6A6" w:themeColor="background1" w:themeShade="A6"/>
        </w:rPr>
      </w:pPr>
      <w:r>
        <w:rPr>
          <w:color w:val="A6A6A6" w:themeColor="background1" w:themeShade="A6"/>
        </w:rPr>
        <w:t>No Non-Functional Requirements specified.</w:t>
      </w:r>
    </w:p>
    <w:p w14:paraId="7C9DC01C" w14:textId="77777777" w:rsidR="00DF462B" w:rsidRDefault="00427220" w:rsidP="00DF462B">
      <w:pPr>
        <w:pStyle w:val="Heading4"/>
      </w:pPr>
      <w:r>
        <w:t>Functional</w:t>
      </w:r>
      <w:r w:rsidR="00DF462B">
        <w:t xml:space="preserve"> Safety Requirements</w:t>
      </w:r>
    </w:p>
    <w:p w14:paraId="4ADFF4B2" w14:textId="77777777" w:rsidR="00DF462B" w:rsidRDefault="00DF462B" w:rsidP="00DF462B">
      <w:pPr>
        <w:rPr>
          <w:highlight w:val="yellow"/>
        </w:rPr>
      </w:pPr>
    </w:p>
    <w:p w14:paraId="0CBB3AB1"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5C74C9B" w14:textId="77777777" w:rsidR="00DD7D94" w:rsidRDefault="00DD7D94" w:rsidP="00DD7D94">
      <w:pPr>
        <w:pStyle w:val="Heading4"/>
      </w:pPr>
      <w:r>
        <w:t>Other Requirements</w:t>
      </w:r>
    </w:p>
    <w:p w14:paraId="49D2818B" w14:textId="77777777" w:rsidR="00DD7D94" w:rsidRDefault="00DD7D94" w:rsidP="00DD7D94">
      <w:pPr>
        <w:pStyle w:val="Heading5"/>
      </w:pPr>
      <w:r>
        <w:t>Design Requirements</w:t>
      </w:r>
    </w:p>
    <w:p w14:paraId="2BC083EB" w14:textId="77777777" w:rsidR="005961D3" w:rsidRDefault="005961D3" w:rsidP="00CA4A62"/>
    <w:p w14:paraId="1391A0B8" w14:textId="77777777" w:rsidR="005961D3" w:rsidRDefault="005961D3" w:rsidP="005961D3">
      <w:pPr>
        <w:rPr>
          <w:color w:val="A6A6A6" w:themeColor="background1" w:themeShade="A6"/>
        </w:rPr>
      </w:pPr>
      <w:r>
        <w:rPr>
          <w:color w:val="A6A6A6" w:themeColor="background1" w:themeShade="A6"/>
        </w:rPr>
        <w:t>No Design Requirements specified.</w:t>
      </w:r>
    </w:p>
    <w:p w14:paraId="54CF7E38" w14:textId="77777777" w:rsidR="00CA4A62" w:rsidRDefault="00CA4A62" w:rsidP="00CA4A62">
      <w:pPr>
        <w:pStyle w:val="Heading4"/>
      </w:pPr>
      <w:r>
        <w:t>Uncategorized Requirements</w:t>
      </w:r>
    </w:p>
    <w:p w14:paraId="372A2035" w14:textId="77777777" w:rsidR="005961D3" w:rsidRDefault="005961D3" w:rsidP="00CA4A62"/>
    <w:p w14:paraId="66226060" w14:textId="77777777" w:rsidR="001F5E54" w:rsidRPr="0017445F" w:rsidRDefault="006E25A5" w:rsidP="001F5E54">
      <w:pPr>
        <w:pStyle w:val="RERequirement"/>
        <w:shd w:val="clear" w:color="auto" w:fill="F2F2F2" w:themeFill="background1" w:themeFillShade="F2"/>
      </w:pPr>
      <w:bookmarkStart w:id="216" w:name="_d3e790de686d5f95186a033ebcf22502"/>
      <w:r>
        <w:t>R_Sent_Det_9</w:t>
      </w:r>
      <w:bookmarkEnd w:id="216"/>
      <w:r w:rsidR="00AE04B0">
        <w:t xml:space="preserve"> Radar system to record Audio</w:t>
      </w:r>
    </w:p>
    <w:p w14:paraId="4FD83BE2" w14:textId="77777777" w:rsidR="001F5E54" w:rsidRDefault="00AE04B0" w:rsidP="001F5E54">
      <w:pPr>
        <w:rPr>
          <w:rFonts w:cs="Arial"/>
        </w:rPr>
      </w:pPr>
      <w:r>
        <w:rPr>
          <w:rFonts w:cs="Arial"/>
        </w:rPr>
        <w:t>The bed detection stem (radar) shall incorporate audio detection (microphone).</w:t>
      </w:r>
    </w:p>
    <w:p w14:paraId="357E345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6AC178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AB461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R_Sent_Det_9</w:t>
            </w:r>
          </w:p>
        </w:tc>
      </w:tr>
      <w:tr w:rsidR="001F5E54" w:rsidRPr="00FD127C" w14:paraId="500DC6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0F5A9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13A78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Audio used with radar to improve accuracy of threat detection</w:t>
            </w:r>
          </w:p>
        </w:tc>
      </w:tr>
      <w:tr w:rsidR="001F5E54" w:rsidRPr="00FD127C" w14:paraId="44FA47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80016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C3A76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DA9E2F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A1697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5742C8" w14:textId="77777777" w:rsidR="00E77D14" w:rsidRDefault="00E77D14"/>
        </w:tc>
      </w:tr>
      <w:tr w:rsidR="001F5E54" w:rsidRPr="00FD127C" w14:paraId="3AE3F28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754F0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64F6C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5C6EE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17BE15" w14:textId="77777777" w:rsidR="00E77D14" w:rsidRDefault="00E77D14"/>
        </w:tc>
      </w:tr>
      <w:tr w:rsidR="001F5E54" w:rsidRPr="00FD127C" w14:paraId="78F905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DB5EF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D7C9C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1540DC2" wp14:editId="70A0BDBD">
                  <wp:extent cx="152400" cy="152400"/>
                  <wp:effectExtent l="0" t="0" r="0" b="0"/>
                  <wp:docPr id="2214"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R_F_Sentinel_00007 Intrusion Detection - Radar (Bed Area)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63D3A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BB3550" w14:textId="77777777" w:rsidR="00E77D14" w:rsidRDefault="00E77D14"/>
        </w:tc>
      </w:tr>
      <w:tr w:rsidR="001F5E54" w:rsidRPr="00FD127C" w14:paraId="6DB8B63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5F384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FDF200"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39C26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E4433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F42FC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D912F2" w14:textId="77777777" w:rsidR="00E77D14" w:rsidRDefault="00E77D14"/>
        </w:tc>
      </w:tr>
      <w:tr w:rsidR="001F5E54" w:rsidRPr="00FD127C" w14:paraId="5DBCB25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332FD3" w14:textId="77777777" w:rsidR="001F5E54" w:rsidRPr="00FD127C" w:rsidRDefault="0052661D" w:rsidP="00A84EEF">
            <w:pPr>
              <w:rPr>
                <w:rFonts w:cs="Arial"/>
                <w:bCs/>
                <w:color w:val="808080" w:themeColor="background1" w:themeShade="80"/>
                <w:sz w:val="16"/>
                <w:szCs w:val="14"/>
              </w:rPr>
            </w:pPr>
            <w:hyperlink r:id="rId24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BE956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75A16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B13BFD4" w14:textId="77777777" w:rsidR="000D7866" w:rsidRPr="00E47D48" w:rsidRDefault="000D7866" w:rsidP="00E47D48">
      <w:pPr>
        <w:rPr>
          <w:color w:val="FF0000"/>
        </w:rPr>
      </w:pPr>
    </w:p>
    <w:p w14:paraId="2FB2EF46" w14:textId="77777777" w:rsidR="009C1EEC" w:rsidRDefault="000D732E" w:rsidP="0061324D">
      <w:pPr>
        <w:pStyle w:val="Heading2"/>
        <w:numPr>
          <w:ilvl w:val="1"/>
          <w:numId w:val="4"/>
        </w:numPr>
      </w:pPr>
      <w:r>
        <w:t xml:space="preserve">Logical Function </w:t>
      </w:r>
      <w:r>
        <w:rPr>
          <w:noProof/>
        </w:rPr>
        <w:drawing>
          <wp:inline distT="0" distB="0" distL="0" distR="0" wp14:anchorId="619BFBF0" wp14:editId="381CFED4">
            <wp:extent cx="152400" cy="152400"/>
            <wp:effectExtent l="0" t="0" r="0" b="0"/>
            <wp:docPr id="2216"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 name="-3780165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17" w:name="_518753a809c5b508cfa38c37efa21463"/>
      <w:r w:rsidR="008E73AE">
        <w:t>Filter locally stored videos-time based</w:t>
      </w:r>
      <w:bookmarkEnd w:id="217"/>
    </w:p>
    <w:p w14:paraId="7E92204D" w14:textId="77777777" w:rsidR="0061785D" w:rsidRDefault="0061785D" w:rsidP="00783BCF">
      <w:pPr>
        <w:pStyle w:val="Heading3"/>
      </w:pPr>
      <w:r>
        <w:t xml:space="preserve">Function </w:t>
      </w:r>
      <w:r w:rsidR="00283752">
        <w:t>Overview</w:t>
      </w:r>
    </w:p>
    <w:p w14:paraId="46EE1BF0" w14:textId="77777777" w:rsidR="00427220" w:rsidRDefault="000D732E" w:rsidP="00427220">
      <w:pPr>
        <w:pStyle w:val="Heading4"/>
      </w:pPr>
      <w:r>
        <w:t xml:space="preserve">Function </w:t>
      </w:r>
      <w:r w:rsidR="00283752">
        <w:t>Description</w:t>
      </w:r>
    </w:p>
    <w:p w14:paraId="37B2AAAB" w14:textId="77777777" w:rsidR="00794B45" w:rsidRDefault="00794B45" w:rsidP="009C1EEC">
      <w:pPr>
        <w:contextualSpacing/>
      </w:pPr>
    </w:p>
    <w:p w14:paraId="5C4A2BD9" w14:textId="77777777" w:rsidR="00AC0C92" w:rsidRDefault="00AC0C92" w:rsidP="009C1EEC">
      <w:pPr>
        <w:contextualSpacing/>
      </w:pPr>
      <w:r>
        <w:t>Function is allocated to:</w:t>
      </w:r>
    </w:p>
    <w:p w14:paraId="248119D9" w14:textId="77777777" w:rsidR="00AC0C92" w:rsidRDefault="00604AF5" w:rsidP="0061324D">
      <w:pPr>
        <w:pStyle w:val="ListParagraph"/>
        <w:numPr>
          <w:ilvl w:val="0"/>
          <w:numId w:val="13"/>
        </w:numPr>
        <w:contextualSpacing/>
      </w:pPr>
      <w:r>
        <w:rPr>
          <w:noProof/>
        </w:rPr>
        <w:drawing>
          <wp:inline distT="0" distB="0" distL="0" distR="0" wp14:anchorId="4B68E049" wp14:editId="11711F1F">
            <wp:extent cx="152400" cy="152400"/>
            <wp:effectExtent l="0" t="0" r="0" b="0"/>
            <wp:docPr id="2218"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Selection of Videos Stored on USB</w:t>
      </w:r>
      <w:r>
        <w:t xml:space="preserve"> &lt;&lt;Physical&gt;&gt;</w:t>
      </w:r>
    </w:p>
    <w:p w14:paraId="07C95089" w14:textId="77777777" w:rsidR="00AC0C92" w:rsidRDefault="00604AF5" w:rsidP="0061324D">
      <w:pPr>
        <w:pStyle w:val="ListParagraph"/>
        <w:numPr>
          <w:ilvl w:val="0"/>
          <w:numId w:val="13"/>
        </w:numPr>
        <w:contextualSpacing/>
      </w:pPr>
      <w:r>
        <w:rPr>
          <w:noProof/>
        </w:rPr>
        <w:drawing>
          <wp:inline distT="0" distB="0" distL="0" distR="0" wp14:anchorId="3BC3B07E" wp14:editId="5D56AF82">
            <wp:extent cx="152400" cy="152400"/>
            <wp:effectExtent l="0" t="0" r="0" b="0"/>
            <wp:docPr id="2220"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HMI provider</w:t>
      </w:r>
      <w:r>
        <w:t xml:space="preserve"> &lt;&lt;Logical&gt;&gt;</w:t>
      </w:r>
    </w:p>
    <w:p w14:paraId="51233BCF" w14:textId="77777777" w:rsidR="00794B45" w:rsidRDefault="00794B45" w:rsidP="009C1EEC">
      <w:pPr>
        <w:contextualSpacing/>
      </w:pPr>
    </w:p>
    <w:p w14:paraId="4FBA5C33" w14:textId="77777777" w:rsidR="009C1EEC" w:rsidRDefault="009C1EEC" w:rsidP="009C1EEC">
      <w:pPr>
        <w:contextualSpacing/>
      </w:pPr>
      <w:r w:rsidRPr="00A554C4">
        <w:t>Allow the user to select a locally stored video based on the time/date of the recording</w:t>
      </w:r>
    </w:p>
    <w:p w14:paraId="3B6FEEDD" w14:textId="77777777" w:rsidR="00282E2C" w:rsidRDefault="000D732E" w:rsidP="00FD32A2">
      <w:pPr>
        <w:pStyle w:val="Heading4"/>
      </w:pPr>
      <w:r>
        <w:t xml:space="preserve">Function </w:t>
      </w:r>
      <w:r w:rsidR="00282E2C">
        <w:t>Variants</w:t>
      </w:r>
    </w:p>
    <w:p w14:paraId="502B620F" w14:textId="77777777" w:rsidR="00282E2C" w:rsidRDefault="00282E2C" w:rsidP="00282E2C"/>
    <w:p w14:paraId="2B5DC81F"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BE054B1" w14:textId="77777777" w:rsidTr="00EB7D77">
        <w:trPr>
          <w:trHeight w:val="314"/>
        </w:trPr>
        <w:tc>
          <w:tcPr>
            <w:tcW w:w="2523" w:type="dxa"/>
            <w:shd w:val="clear" w:color="auto" w:fill="D9D9D9" w:themeFill="background1" w:themeFillShade="D9"/>
          </w:tcPr>
          <w:p w14:paraId="47D30B9A"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0670F195"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5F0A46A"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02F3B9E7" w14:textId="77777777" w:rsidTr="00EB7D77">
        <w:trPr>
          <w:trHeight w:val="198"/>
        </w:trPr>
        <w:tc>
          <w:tcPr>
            <w:tcW w:w="2523" w:type="dxa"/>
          </w:tcPr>
          <w:p w14:paraId="181DF081"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4FA05569" w14:textId="77777777" w:rsidR="000D732E" w:rsidRPr="009E3B7C" w:rsidRDefault="000D732E" w:rsidP="00EB7D77">
            <w:pPr>
              <w:overflowPunct/>
              <w:autoSpaceDE/>
              <w:autoSpaceDN/>
              <w:adjustRightInd/>
              <w:textAlignment w:val="center"/>
              <w:rPr>
                <w:rFonts w:cs="Arial"/>
              </w:rPr>
            </w:pPr>
          </w:p>
        </w:tc>
        <w:tc>
          <w:tcPr>
            <w:tcW w:w="2551" w:type="dxa"/>
          </w:tcPr>
          <w:p w14:paraId="54F98119" w14:textId="77777777" w:rsidR="000D732E" w:rsidRDefault="000D732E" w:rsidP="00EB7D77">
            <w:pPr>
              <w:rPr>
                <w:rFonts w:cs="Arial"/>
                <w:lang w:val="en-GB"/>
              </w:rPr>
            </w:pPr>
            <w:r>
              <w:rPr>
                <w:rFonts w:cs="Arial"/>
                <w:lang w:val="en-GB"/>
              </w:rPr>
              <w:t xml:space="preserve">e.g. ExtLightTechnology = LED </w:t>
            </w:r>
          </w:p>
          <w:p w14:paraId="02DA81C4" w14:textId="77777777" w:rsidR="000D732E" w:rsidRDefault="000D732E" w:rsidP="00EB7D77">
            <w:pPr>
              <w:rPr>
                <w:rFonts w:cs="Arial"/>
                <w:lang w:val="en-GB"/>
              </w:rPr>
            </w:pPr>
            <w:r>
              <w:rPr>
                <w:rFonts w:cs="Arial"/>
                <w:lang w:val="en-GB"/>
              </w:rPr>
              <w:t>OR</w:t>
            </w:r>
          </w:p>
          <w:p w14:paraId="13B0DBFA" w14:textId="77777777" w:rsidR="000D732E" w:rsidRPr="005A344A" w:rsidRDefault="000D732E" w:rsidP="00EB7D77">
            <w:pPr>
              <w:rPr>
                <w:rFonts w:cs="Arial"/>
                <w:lang w:val="en-GB"/>
              </w:rPr>
            </w:pPr>
            <w:r>
              <w:rPr>
                <w:rFonts w:cs="Arial"/>
                <w:lang w:val="en-GB"/>
              </w:rPr>
              <w:t>ExtLightTechnology = Xenon</w:t>
            </w:r>
          </w:p>
        </w:tc>
      </w:tr>
    </w:tbl>
    <w:p w14:paraId="5B2F8040" w14:textId="77777777" w:rsidR="000D732E" w:rsidRPr="005067FC" w:rsidRDefault="000D732E" w:rsidP="00282E2C">
      <w:pPr>
        <w:rPr>
          <w:i/>
          <w:color w:val="A6A6A6" w:themeColor="background1" w:themeShade="A6"/>
        </w:rPr>
      </w:pPr>
    </w:p>
    <w:p w14:paraId="4857ECF8" w14:textId="77777777" w:rsidR="00427220" w:rsidRDefault="00427220" w:rsidP="00FD32A2">
      <w:pPr>
        <w:pStyle w:val="Heading4"/>
      </w:pPr>
      <w:r>
        <w:t>Input Requirements</w:t>
      </w:r>
      <w:r w:rsidR="000D732E">
        <w:t>/Documents</w:t>
      </w:r>
    </w:p>
    <w:p w14:paraId="702ACF24"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02C0ED62" w14:textId="77777777" w:rsidTr="00656A21">
        <w:trPr>
          <w:trHeight w:val="20"/>
        </w:trPr>
        <w:tc>
          <w:tcPr>
            <w:tcW w:w="1561" w:type="dxa"/>
            <w:shd w:val="clear" w:color="auto" w:fill="D9D9D9" w:themeFill="background1" w:themeFillShade="D9"/>
          </w:tcPr>
          <w:p w14:paraId="35598B3E"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73FAA68" w14:textId="77777777" w:rsidR="000D732E" w:rsidRDefault="000D732E" w:rsidP="00EB7D77">
            <w:pPr>
              <w:rPr>
                <w:rFonts w:ascii="Helvetica" w:hAnsi="Helvetica" w:cs="Helvetica"/>
                <w:sz w:val="16"/>
              </w:rPr>
            </w:pPr>
          </w:p>
          <w:p w14:paraId="70792C4C"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3A55B9D"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29B8878E"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27350D42" w14:textId="77777777" w:rsidR="000D732E" w:rsidRDefault="000D732E" w:rsidP="00EB7D77">
            <w:pPr>
              <w:rPr>
                <w:rFonts w:ascii="Helvetica" w:hAnsi="Helvetica" w:cs="Helvetica"/>
                <w:b/>
              </w:rPr>
            </w:pPr>
            <w:r>
              <w:rPr>
                <w:rFonts w:ascii="Helvetica" w:hAnsi="Helvetica" w:cs="Helvetica"/>
                <w:b/>
              </w:rPr>
              <w:t>Derived Requirement</w:t>
            </w:r>
          </w:p>
          <w:p w14:paraId="394A5912" w14:textId="77777777" w:rsidR="000D732E" w:rsidRDefault="000D732E" w:rsidP="00EB7D77">
            <w:pPr>
              <w:rPr>
                <w:rFonts w:ascii="Helvetica" w:hAnsi="Helvetica" w:cs="Helvetica"/>
                <w:sz w:val="16"/>
              </w:rPr>
            </w:pPr>
          </w:p>
          <w:p w14:paraId="7447D4F0"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6F1F68D6" w14:textId="77777777" w:rsidTr="00656A21">
        <w:trPr>
          <w:trHeight w:val="20"/>
        </w:trPr>
        <w:tc>
          <w:tcPr>
            <w:tcW w:w="10211" w:type="dxa"/>
            <w:gridSpan w:val="4"/>
            <w:shd w:val="clear" w:color="auto" w:fill="F2F2F2" w:themeFill="background1" w:themeFillShade="F2"/>
          </w:tcPr>
          <w:p w14:paraId="3E5F752F"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060F9E67" w14:textId="77777777" w:rsidTr="00656A21">
        <w:trPr>
          <w:trHeight w:val="20"/>
        </w:trPr>
        <w:tc>
          <w:tcPr>
            <w:tcW w:w="1561" w:type="dxa"/>
          </w:tcPr>
          <w:p w14:paraId="2305C5A4" w14:textId="77777777" w:rsidR="000D732E" w:rsidRPr="00D410AE" w:rsidRDefault="000D732E" w:rsidP="00EB7D77">
            <w:pPr>
              <w:rPr>
                <w:rFonts w:cs="Arial"/>
              </w:rPr>
            </w:pPr>
          </w:p>
        </w:tc>
        <w:tc>
          <w:tcPr>
            <w:tcW w:w="2694" w:type="dxa"/>
          </w:tcPr>
          <w:p w14:paraId="2F7BEDA2" w14:textId="77777777" w:rsidR="000D732E" w:rsidRDefault="000D732E" w:rsidP="00EB7D77">
            <w:pPr>
              <w:rPr>
                <w:rFonts w:cs="Arial"/>
              </w:rPr>
            </w:pPr>
            <w:r>
              <w:rPr>
                <w:rFonts w:cs="Arial"/>
              </w:rPr>
              <w:t>&lt;Example:</w:t>
            </w:r>
          </w:p>
          <w:p w14:paraId="40583D83" w14:textId="77777777" w:rsidR="000D732E" w:rsidRPr="00D410AE" w:rsidRDefault="000D732E" w:rsidP="00EB7D77">
            <w:pPr>
              <w:rPr>
                <w:rFonts w:cs="Arial"/>
              </w:rPr>
            </w:pPr>
            <w:r>
              <w:rPr>
                <w:rFonts w:cs="Arial"/>
              </w:rPr>
              <w:t>id + title of relevant Feature Docs&gt;</w:t>
            </w:r>
          </w:p>
        </w:tc>
        <w:tc>
          <w:tcPr>
            <w:tcW w:w="2694" w:type="dxa"/>
          </w:tcPr>
          <w:p w14:paraId="143CA661" w14:textId="77777777" w:rsidR="000D732E" w:rsidRPr="00D410AE" w:rsidRDefault="000D732E" w:rsidP="00EB7D77">
            <w:pPr>
              <w:rPr>
                <w:rFonts w:cs="Arial"/>
              </w:rPr>
            </w:pPr>
            <w:r>
              <w:rPr>
                <w:rFonts w:cs="Arial"/>
              </w:rPr>
              <w:t>&lt;Example: “Requirements of Feature …”&gt;</w:t>
            </w:r>
          </w:p>
        </w:tc>
        <w:tc>
          <w:tcPr>
            <w:tcW w:w="3262" w:type="dxa"/>
          </w:tcPr>
          <w:p w14:paraId="75C79E44"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43"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34E003CD" w14:textId="77777777" w:rsidTr="00656A21">
        <w:trPr>
          <w:trHeight w:val="20"/>
        </w:trPr>
        <w:tc>
          <w:tcPr>
            <w:tcW w:w="1561" w:type="dxa"/>
          </w:tcPr>
          <w:p w14:paraId="203C8719" w14:textId="77777777" w:rsidR="000D732E" w:rsidRPr="00D410AE" w:rsidRDefault="000D732E" w:rsidP="00EB7D77">
            <w:pPr>
              <w:rPr>
                <w:rFonts w:cs="Arial"/>
              </w:rPr>
            </w:pPr>
          </w:p>
        </w:tc>
        <w:tc>
          <w:tcPr>
            <w:tcW w:w="2694" w:type="dxa"/>
          </w:tcPr>
          <w:p w14:paraId="4D178DF7" w14:textId="77777777" w:rsidR="000D732E" w:rsidRDefault="000D732E" w:rsidP="00EB7D77">
            <w:pPr>
              <w:rPr>
                <w:rFonts w:cs="Arial"/>
              </w:rPr>
            </w:pPr>
          </w:p>
        </w:tc>
        <w:tc>
          <w:tcPr>
            <w:tcW w:w="2694" w:type="dxa"/>
          </w:tcPr>
          <w:p w14:paraId="1BAE2C4D" w14:textId="77777777" w:rsidR="000D732E" w:rsidRDefault="000D732E" w:rsidP="00EB7D77">
            <w:pPr>
              <w:rPr>
                <w:rFonts w:cs="Arial"/>
              </w:rPr>
            </w:pPr>
          </w:p>
        </w:tc>
        <w:tc>
          <w:tcPr>
            <w:tcW w:w="3262" w:type="dxa"/>
          </w:tcPr>
          <w:p w14:paraId="03E64B36" w14:textId="77777777" w:rsidR="000D732E" w:rsidRDefault="000D732E" w:rsidP="00EB7D77">
            <w:pPr>
              <w:rPr>
                <w:rFonts w:cs="Arial"/>
              </w:rPr>
            </w:pPr>
          </w:p>
        </w:tc>
      </w:tr>
      <w:tr w:rsidR="000D732E" w:rsidRPr="007C20FA" w14:paraId="11FD72E8" w14:textId="77777777" w:rsidTr="00656A21">
        <w:trPr>
          <w:trHeight w:val="20"/>
        </w:trPr>
        <w:tc>
          <w:tcPr>
            <w:tcW w:w="10211" w:type="dxa"/>
            <w:gridSpan w:val="4"/>
            <w:shd w:val="clear" w:color="auto" w:fill="F2F2F2" w:themeFill="background1" w:themeFillShade="F2"/>
          </w:tcPr>
          <w:p w14:paraId="10FE9742"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1649ABD6" w14:textId="77777777" w:rsidTr="00656A21">
        <w:trPr>
          <w:trHeight w:val="20"/>
        </w:trPr>
        <w:tc>
          <w:tcPr>
            <w:tcW w:w="1561" w:type="dxa"/>
          </w:tcPr>
          <w:p w14:paraId="432DDD09" w14:textId="77777777" w:rsidR="000D732E" w:rsidRPr="00D410AE" w:rsidRDefault="000D732E" w:rsidP="00EB7D77">
            <w:pPr>
              <w:rPr>
                <w:rFonts w:cs="Arial"/>
              </w:rPr>
            </w:pPr>
          </w:p>
        </w:tc>
        <w:tc>
          <w:tcPr>
            <w:tcW w:w="2694" w:type="dxa"/>
          </w:tcPr>
          <w:p w14:paraId="5185894C" w14:textId="77777777" w:rsidR="000D732E" w:rsidRPr="00D410AE" w:rsidRDefault="000D732E" w:rsidP="00EB7D77">
            <w:pPr>
              <w:rPr>
                <w:rFonts w:cs="Arial"/>
              </w:rPr>
            </w:pPr>
            <w:r>
              <w:rPr>
                <w:rFonts w:cs="Arial"/>
              </w:rPr>
              <w:t>&lt;Example: some SDS (requirement)&gt;</w:t>
            </w:r>
          </w:p>
        </w:tc>
        <w:tc>
          <w:tcPr>
            <w:tcW w:w="2694" w:type="dxa"/>
          </w:tcPr>
          <w:p w14:paraId="0AF0F916" w14:textId="77777777" w:rsidR="000D732E" w:rsidRPr="00D410AE" w:rsidRDefault="000D732E" w:rsidP="00EB7D77">
            <w:pPr>
              <w:rPr>
                <w:rFonts w:cs="Arial"/>
              </w:rPr>
            </w:pPr>
          </w:p>
        </w:tc>
        <w:tc>
          <w:tcPr>
            <w:tcW w:w="3262" w:type="dxa"/>
          </w:tcPr>
          <w:p w14:paraId="5990779D" w14:textId="77777777" w:rsidR="000D732E" w:rsidRDefault="000D732E" w:rsidP="00EB7D77">
            <w:pPr>
              <w:rPr>
                <w:rFonts w:cs="Arial"/>
              </w:rPr>
            </w:pPr>
          </w:p>
        </w:tc>
      </w:tr>
      <w:tr w:rsidR="000D732E" w:rsidRPr="007C20FA" w14:paraId="1D4F6E74" w14:textId="77777777" w:rsidTr="00656A21">
        <w:trPr>
          <w:trHeight w:val="20"/>
        </w:trPr>
        <w:tc>
          <w:tcPr>
            <w:tcW w:w="1561" w:type="dxa"/>
          </w:tcPr>
          <w:p w14:paraId="2351F681" w14:textId="77777777" w:rsidR="000D732E" w:rsidRDefault="000D732E" w:rsidP="00EB7D77">
            <w:pPr>
              <w:rPr>
                <w:rFonts w:cs="Arial"/>
              </w:rPr>
            </w:pPr>
          </w:p>
        </w:tc>
        <w:tc>
          <w:tcPr>
            <w:tcW w:w="2694" w:type="dxa"/>
          </w:tcPr>
          <w:p w14:paraId="1A6A6A76" w14:textId="77777777" w:rsidR="000D732E" w:rsidRDefault="000D732E" w:rsidP="00EB7D77">
            <w:pPr>
              <w:rPr>
                <w:rFonts w:cs="Arial"/>
              </w:rPr>
            </w:pPr>
          </w:p>
        </w:tc>
        <w:tc>
          <w:tcPr>
            <w:tcW w:w="2694" w:type="dxa"/>
          </w:tcPr>
          <w:p w14:paraId="7F830229" w14:textId="77777777" w:rsidR="000D732E" w:rsidRDefault="000D732E" w:rsidP="00EB7D77">
            <w:pPr>
              <w:rPr>
                <w:rFonts w:cs="Arial"/>
              </w:rPr>
            </w:pPr>
          </w:p>
        </w:tc>
        <w:tc>
          <w:tcPr>
            <w:tcW w:w="3262" w:type="dxa"/>
          </w:tcPr>
          <w:p w14:paraId="5FF6E22B" w14:textId="77777777" w:rsidR="000D732E" w:rsidRDefault="000D732E" w:rsidP="00EB7D77">
            <w:pPr>
              <w:rPr>
                <w:rFonts w:cs="Arial"/>
              </w:rPr>
            </w:pPr>
          </w:p>
        </w:tc>
      </w:tr>
      <w:tr w:rsidR="000D732E" w:rsidRPr="007C20FA" w14:paraId="291EF767" w14:textId="77777777" w:rsidTr="00656A21">
        <w:trPr>
          <w:trHeight w:val="20"/>
        </w:trPr>
        <w:tc>
          <w:tcPr>
            <w:tcW w:w="10211" w:type="dxa"/>
            <w:gridSpan w:val="4"/>
            <w:shd w:val="clear" w:color="auto" w:fill="F2F2F2" w:themeFill="background1" w:themeFillShade="F2"/>
          </w:tcPr>
          <w:p w14:paraId="0B4D2206"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121BF8DC" w14:textId="77777777" w:rsidTr="00656A21">
        <w:trPr>
          <w:trHeight w:val="20"/>
        </w:trPr>
        <w:tc>
          <w:tcPr>
            <w:tcW w:w="1561" w:type="dxa"/>
          </w:tcPr>
          <w:p w14:paraId="2405FF3D" w14:textId="77777777" w:rsidR="000D732E" w:rsidRPr="00D410AE" w:rsidRDefault="000D732E" w:rsidP="00EB7D77">
            <w:pPr>
              <w:rPr>
                <w:rFonts w:cs="Arial"/>
              </w:rPr>
            </w:pPr>
          </w:p>
        </w:tc>
        <w:tc>
          <w:tcPr>
            <w:tcW w:w="2694" w:type="dxa"/>
          </w:tcPr>
          <w:p w14:paraId="151D9251" w14:textId="77777777" w:rsidR="000D732E" w:rsidRPr="00D410AE" w:rsidRDefault="000D732E" w:rsidP="00EB7D77">
            <w:pPr>
              <w:rPr>
                <w:rFonts w:cs="Arial"/>
              </w:rPr>
            </w:pPr>
          </w:p>
        </w:tc>
        <w:tc>
          <w:tcPr>
            <w:tcW w:w="2694" w:type="dxa"/>
          </w:tcPr>
          <w:p w14:paraId="2A82E805" w14:textId="77777777" w:rsidR="000D732E" w:rsidRPr="00D410AE" w:rsidRDefault="000D732E" w:rsidP="00EB7D77">
            <w:pPr>
              <w:rPr>
                <w:rFonts w:cs="Arial"/>
              </w:rPr>
            </w:pPr>
          </w:p>
        </w:tc>
        <w:tc>
          <w:tcPr>
            <w:tcW w:w="3262" w:type="dxa"/>
          </w:tcPr>
          <w:p w14:paraId="7B0BE34D" w14:textId="77777777" w:rsidR="000D732E" w:rsidRPr="00D410AE" w:rsidRDefault="000D732E" w:rsidP="00EB7D77">
            <w:pPr>
              <w:rPr>
                <w:rFonts w:cs="Arial"/>
              </w:rPr>
            </w:pPr>
          </w:p>
        </w:tc>
      </w:tr>
      <w:tr w:rsidR="000D732E" w:rsidRPr="007C20FA" w14:paraId="2BBAC858" w14:textId="77777777" w:rsidTr="00656A21">
        <w:trPr>
          <w:trHeight w:val="20"/>
        </w:trPr>
        <w:tc>
          <w:tcPr>
            <w:tcW w:w="10211" w:type="dxa"/>
            <w:gridSpan w:val="4"/>
            <w:shd w:val="clear" w:color="auto" w:fill="F2F2F2" w:themeFill="background1" w:themeFillShade="F2"/>
          </w:tcPr>
          <w:p w14:paraId="5626DB60"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3A4D2EA2" w14:textId="77777777" w:rsidTr="00656A21">
        <w:trPr>
          <w:trHeight w:val="20"/>
        </w:trPr>
        <w:tc>
          <w:tcPr>
            <w:tcW w:w="1561" w:type="dxa"/>
          </w:tcPr>
          <w:p w14:paraId="37A4A2F9" w14:textId="77777777" w:rsidR="000D732E" w:rsidRPr="00D410AE" w:rsidRDefault="000D732E" w:rsidP="00EB7D77">
            <w:pPr>
              <w:rPr>
                <w:rFonts w:cs="Arial"/>
              </w:rPr>
            </w:pPr>
          </w:p>
        </w:tc>
        <w:tc>
          <w:tcPr>
            <w:tcW w:w="2694" w:type="dxa"/>
          </w:tcPr>
          <w:p w14:paraId="420CFD7A" w14:textId="77777777" w:rsidR="000D732E" w:rsidRPr="00D410AE" w:rsidRDefault="000D732E" w:rsidP="00EB7D77">
            <w:pPr>
              <w:rPr>
                <w:rFonts w:cs="Arial"/>
              </w:rPr>
            </w:pPr>
          </w:p>
        </w:tc>
        <w:tc>
          <w:tcPr>
            <w:tcW w:w="2694" w:type="dxa"/>
          </w:tcPr>
          <w:p w14:paraId="0765150E" w14:textId="77777777" w:rsidR="000D732E" w:rsidRPr="00D410AE" w:rsidRDefault="000D732E" w:rsidP="00EB7D77">
            <w:pPr>
              <w:rPr>
                <w:rFonts w:cs="Arial"/>
              </w:rPr>
            </w:pPr>
          </w:p>
        </w:tc>
        <w:tc>
          <w:tcPr>
            <w:tcW w:w="3262" w:type="dxa"/>
          </w:tcPr>
          <w:p w14:paraId="4BE5647F" w14:textId="77777777" w:rsidR="000D732E" w:rsidRPr="00D410AE" w:rsidRDefault="000D732E" w:rsidP="00EB7D77">
            <w:pPr>
              <w:rPr>
                <w:rFonts w:cs="Arial"/>
              </w:rPr>
            </w:pPr>
          </w:p>
        </w:tc>
      </w:tr>
      <w:tr w:rsidR="000D732E" w:rsidRPr="007C20FA" w14:paraId="0DDEF6E2" w14:textId="77777777" w:rsidTr="00656A21">
        <w:trPr>
          <w:trHeight w:val="20"/>
        </w:trPr>
        <w:tc>
          <w:tcPr>
            <w:tcW w:w="10211" w:type="dxa"/>
            <w:gridSpan w:val="4"/>
            <w:shd w:val="clear" w:color="auto" w:fill="F2F2F2" w:themeFill="background1" w:themeFillShade="F2"/>
          </w:tcPr>
          <w:p w14:paraId="3E02D62B"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40ED8E86" w14:textId="77777777" w:rsidTr="00656A21">
        <w:trPr>
          <w:trHeight w:val="20"/>
        </w:trPr>
        <w:tc>
          <w:tcPr>
            <w:tcW w:w="1561" w:type="dxa"/>
          </w:tcPr>
          <w:p w14:paraId="3DB1E59D" w14:textId="77777777" w:rsidR="000D732E" w:rsidRPr="00D410AE" w:rsidRDefault="000D732E" w:rsidP="00EB7D77">
            <w:pPr>
              <w:rPr>
                <w:rFonts w:cs="Arial"/>
              </w:rPr>
            </w:pPr>
          </w:p>
        </w:tc>
        <w:tc>
          <w:tcPr>
            <w:tcW w:w="2694" w:type="dxa"/>
          </w:tcPr>
          <w:p w14:paraId="6CC283A3" w14:textId="77777777" w:rsidR="000D732E" w:rsidRDefault="000D732E" w:rsidP="00EB7D77">
            <w:pPr>
              <w:rPr>
                <w:rFonts w:cs="Arial"/>
              </w:rPr>
            </w:pPr>
          </w:p>
        </w:tc>
        <w:tc>
          <w:tcPr>
            <w:tcW w:w="2694" w:type="dxa"/>
          </w:tcPr>
          <w:p w14:paraId="7D40E89E" w14:textId="77777777" w:rsidR="000D732E" w:rsidRPr="00D410AE" w:rsidRDefault="000D732E" w:rsidP="00EB7D77">
            <w:pPr>
              <w:rPr>
                <w:rFonts w:cs="Arial"/>
              </w:rPr>
            </w:pPr>
          </w:p>
        </w:tc>
        <w:tc>
          <w:tcPr>
            <w:tcW w:w="3262" w:type="dxa"/>
          </w:tcPr>
          <w:p w14:paraId="3E28DE86" w14:textId="77777777" w:rsidR="000D732E" w:rsidRPr="00D410AE" w:rsidRDefault="000D732E" w:rsidP="00EB7D77">
            <w:pPr>
              <w:rPr>
                <w:rFonts w:cs="Arial"/>
              </w:rPr>
            </w:pPr>
          </w:p>
        </w:tc>
      </w:tr>
      <w:tr w:rsidR="00656A21" w:rsidRPr="007C20FA" w14:paraId="7817A181" w14:textId="77777777" w:rsidTr="00656A21">
        <w:trPr>
          <w:trHeight w:val="20"/>
        </w:trPr>
        <w:tc>
          <w:tcPr>
            <w:tcW w:w="1561" w:type="dxa"/>
          </w:tcPr>
          <w:p w14:paraId="74818E55" w14:textId="77777777" w:rsidR="00656A21" w:rsidRPr="00D410AE" w:rsidRDefault="00656A21" w:rsidP="00EB7D77">
            <w:pPr>
              <w:rPr>
                <w:rFonts w:cs="Arial"/>
              </w:rPr>
            </w:pPr>
          </w:p>
        </w:tc>
        <w:tc>
          <w:tcPr>
            <w:tcW w:w="2694" w:type="dxa"/>
          </w:tcPr>
          <w:p w14:paraId="293E430C" w14:textId="77777777" w:rsidR="00656A21" w:rsidRDefault="00656A21" w:rsidP="00EB7D77">
            <w:pPr>
              <w:rPr>
                <w:rFonts w:cs="Arial"/>
              </w:rPr>
            </w:pPr>
          </w:p>
        </w:tc>
        <w:tc>
          <w:tcPr>
            <w:tcW w:w="2694" w:type="dxa"/>
          </w:tcPr>
          <w:p w14:paraId="549EFA0D" w14:textId="77777777" w:rsidR="00656A21" w:rsidRPr="00D410AE" w:rsidRDefault="00656A21" w:rsidP="00EB7D77">
            <w:pPr>
              <w:rPr>
                <w:rFonts w:cs="Arial"/>
              </w:rPr>
            </w:pPr>
          </w:p>
        </w:tc>
        <w:tc>
          <w:tcPr>
            <w:tcW w:w="3262" w:type="dxa"/>
          </w:tcPr>
          <w:p w14:paraId="71EBA4A1" w14:textId="77777777" w:rsidR="00656A21" w:rsidRPr="00D410AE" w:rsidRDefault="00656A21" w:rsidP="00EB7D77">
            <w:pPr>
              <w:rPr>
                <w:rFonts w:cs="Arial"/>
              </w:rPr>
            </w:pPr>
          </w:p>
        </w:tc>
      </w:tr>
    </w:tbl>
    <w:p w14:paraId="3D9BDD28"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1F8014C9" w14:textId="77777777" w:rsidR="000D732E" w:rsidRPr="005067FC" w:rsidRDefault="000D732E" w:rsidP="00427220">
      <w:pPr>
        <w:rPr>
          <w:i/>
          <w:color w:val="A6A6A6" w:themeColor="background1" w:themeShade="A6"/>
        </w:rPr>
      </w:pPr>
    </w:p>
    <w:p w14:paraId="0FAA20EA" w14:textId="77777777" w:rsidR="00427220" w:rsidRDefault="00427220" w:rsidP="00427220">
      <w:pPr>
        <w:pStyle w:val="Heading4"/>
      </w:pPr>
      <w:r>
        <w:t>Assumptions</w:t>
      </w:r>
    </w:p>
    <w:p w14:paraId="0CBD65D6" w14:textId="77777777" w:rsidR="00A92B2F" w:rsidRDefault="00A92B2F" w:rsidP="00A92B2F"/>
    <w:p w14:paraId="58F87864"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F2F7044" w14:textId="77777777" w:rsidR="00C0442C" w:rsidRDefault="00C0442C" w:rsidP="00A92B2F"/>
    <w:p w14:paraId="69F2B5AB" w14:textId="77777777" w:rsidR="00F15706" w:rsidRDefault="00E60B64" w:rsidP="00783BCF">
      <w:pPr>
        <w:pStyle w:val="Heading3"/>
      </w:pPr>
      <w:r>
        <w:t>Function Scope</w:t>
      </w:r>
    </w:p>
    <w:p w14:paraId="1F306094" w14:textId="77777777" w:rsidR="00055646" w:rsidRPr="00A43B48" w:rsidRDefault="00055646" w:rsidP="00306D37">
      <w:pPr>
        <w:contextualSpacing/>
      </w:pPr>
    </w:p>
    <w:p w14:paraId="1DF5C01F" w14:textId="77777777" w:rsidR="00306D37" w:rsidRDefault="00306D37" w:rsidP="00306D37">
      <w:pPr>
        <w:contextualSpacing/>
      </w:pPr>
      <w:r>
        <w:t xml:space="preserve">The </w:t>
      </w:r>
      <w:r>
        <w:rPr>
          <w:noProof/>
        </w:rPr>
        <w:drawing>
          <wp:inline distT="0" distB="0" distL="0" distR="0" wp14:anchorId="6197F0FB" wp14:editId="1D04B676">
            <wp:extent cx="152400" cy="152400"/>
            <wp:effectExtent l="0" t="0" r="0" b="0"/>
            <wp:docPr id="2222"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Filter locally stored videos-time based</w:t>
      </w:r>
      <w:r w:rsidR="0004480F">
        <w:rPr>
          <w:b/>
        </w:rPr>
        <w:t>”</w:t>
      </w:r>
      <w:r>
        <w:t xml:space="preserve"> f</w:t>
      </w:r>
      <w:r w:rsidR="00294100">
        <w:t>unction is called by</w:t>
      </w:r>
      <w:r>
        <w:t xml:space="preserve"> the following </w:t>
      </w:r>
      <w:r w:rsidR="00294100">
        <w:t>functions</w:t>
      </w:r>
      <w:r>
        <w:t>:</w:t>
      </w:r>
    </w:p>
    <w:p w14:paraId="77D81B22" w14:textId="77777777" w:rsidR="00306D37" w:rsidRPr="00953D23" w:rsidRDefault="00306D37" w:rsidP="0061324D">
      <w:pPr>
        <w:pStyle w:val="ListParagraph"/>
        <w:numPr>
          <w:ilvl w:val="0"/>
          <w:numId w:val="12"/>
        </w:numPr>
        <w:contextualSpacing/>
      </w:pPr>
      <w:r>
        <w:rPr>
          <w:noProof/>
        </w:rPr>
        <w:drawing>
          <wp:inline distT="0" distB="0" distL="0" distR="0" wp14:anchorId="58D88836" wp14:editId="05EE5411">
            <wp:extent cx="152400" cy="152400"/>
            <wp:effectExtent l="0" t="0" r="0" b="0"/>
            <wp:docPr id="222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62b869736b1104be268cef9c60e5d1c" w:history="1">
        <w:r w:rsidR="00B66881">
          <w:rPr>
            <w:rStyle w:val="Hyperlink"/>
          </w:rPr>
          <w:t>Access recorded videos</w:t>
        </w:r>
      </w:hyperlink>
      <w:r w:rsidR="0004480F">
        <w:t>”</w:t>
      </w:r>
    </w:p>
    <w:p w14:paraId="3895D832" w14:textId="77777777" w:rsidR="00393C96" w:rsidRPr="00393C96" w:rsidRDefault="00393C96" w:rsidP="00306D37">
      <w:pPr>
        <w:contextualSpacing/>
      </w:pPr>
    </w:p>
    <w:p w14:paraId="6793BEEB" w14:textId="77777777" w:rsidR="001A755C" w:rsidRDefault="001A755C" w:rsidP="00306D37"/>
    <w:p w14:paraId="2A102586" w14:textId="77777777" w:rsidR="00294100" w:rsidRDefault="00294100" w:rsidP="00294100">
      <w:pPr>
        <w:jc w:val="center"/>
      </w:pPr>
      <w:r>
        <w:rPr>
          <w:noProof/>
        </w:rPr>
        <w:lastRenderedPageBreak/>
        <w:drawing>
          <wp:inline distT="0" distB="0" distL="0" distR="0" wp14:anchorId="231BB87D" wp14:editId="7981629B">
            <wp:extent cx="6466205" cy="6503862"/>
            <wp:effectExtent l="0" t="0" r="0" b="0"/>
            <wp:docPr id="2226" name="Picture 1768776659.jpg" descr="176877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 name="1768776659.jpg"/>
                    <pic:cNvPicPr/>
                  </pic:nvPicPr>
                  <pic:blipFill>
                    <a:blip r:embed="rId107" cstate="print"/>
                    <a:stretch>
                      <a:fillRect/>
                    </a:stretch>
                  </pic:blipFill>
                  <pic:spPr>
                    <a:xfrm>
                      <a:off x="0" y="0"/>
                      <a:ext cx="6466205" cy="6503862"/>
                    </a:xfrm>
                    <a:prstGeom prst="rect">
                      <a:avLst/>
                    </a:prstGeom>
                  </pic:spPr>
                </pic:pic>
              </a:graphicData>
            </a:graphic>
          </wp:inline>
        </w:drawing>
      </w:r>
    </w:p>
    <w:p w14:paraId="487C4B96"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3B0D449" wp14:editId="61CCD7A6">
            <wp:extent cx="152400" cy="152400"/>
            <wp:effectExtent l="0" t="0" r="0" b="0"/>
            <wp:docPr id="222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Access recorded videos</w:t>
      </w:r>
      <w:r w:rsidR="0004480F">
        <w:t>”</w:t>
      </w:r>
      <w:r w:rsidRPr="00294100">
        <w:t xml:space="preserve"> calling </w:t>
      </w:r>
      <w:r>
        <w:rPr>
          <w:noProof/>
        </w:rPr>
        <w:drawing>
          <wp:inline distT="0" distB="0" distL="0" distR="0" wp14:anchorId="0A79E123" wp14:editId="00BEA96D">
            <wp:extent cx="152400" cy="152400"/>
            <wp:effectExtent l="0" t="0" r="0" b="0"/>
            <wp:docPr id="2230"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Filter locally stored videos-time based</w:t>
      </w:r>
      <w:r w:rsidR="0004480F">
        <w:t>”</w:t>
      </w:r>
    </w:p>
    <w:p w14:paraId="636CA563" w14:textId="77777777" w:rsidR="00306D37" w:rsidRDefault="00306D37" w:rsidP="00306D37">
      <w:pPr>
        <w:contextualSpacing/>
      </w:pPr>
    </w:p>
    <w:p w14:paraId="5A11B662" w14:textId="77777777" w:rsidR="00F15706" w:rsidRDefault="00E60B64" w:rsidP="00783BCF">
      <w:pPr>
        <w:pStyle w:val="Heading3"/>
      </w:pPr>
      <w:r>
        <w:t>Function Interfaces</w:t>
      </w:r>
    </w:p>
    <w:p w14:paraId="748EAB42"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0620A306" w14:textId="77777777" w:rsidTr="0082668D">
        <w:trPr>
          <w:trHeight w:val="260"/>
        </w:trPr>
        <w:tc>
          <w:tcPr>
            <w:tcW w:w="2547" w:type="dxa"/>
            <w:shd w:val="clear" w:color="auto" w:fill="D9D9D9" w:themeFill="background1" w:themeFillShade="D9"/>
            <w:noWrap/>
            <w:hideMark/>
          </w:tcPr>
          <w:p w14:paraId="204D052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5CA8A18"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31122C80" w14:textId="77777777" w:rsidTr="0082668D">
        <w:trPr>
          <w:trHeight w:val="410"/>
        </w:trPr>
        <w:tc>
          <w:tcPr>
            <w:tcW w:w="2547" w:type="dxa"/>
            <w:noWrap/>
          </w:tcPr>
          <w:p w14:paraId="2D1ACAAA" w14:textId="77777777" w:rsidR="0082668D" w:rsidRDefault="0082668D" w:rsidP="00BC57B1">
            <w:pPr>
              <w:contextualSpacing/>
              <w:rPr>
                <w:rFonts w:cs="Arial"/>
              </w:rPr>
            </w:pPr>
            <w:r w:rsidRPr="00275823">
              <w:rPr>
                <w:rFonts w:cs="Arial"/>
              </w:rPr>
              <w:t>Local Video List</w:t>
            </w:r>
          </w:p>
          <w:p w14:paraId="77DD990C" w14:textId="77777777" w:rsidR="0082668D" w:rsidRDefault="0082668D" w:rsidP="00BC57B1">
            <w:pPr>
              <w:contextualSpacing/>
              <w:rPr>
                <w:rFonts w:cs="Arial"/>
              </w:rPr>
            </w:pPr>
            <w:r>
              <w:rPr>
                <w:rFonts w:cs="Arial"/>
              </w:rPr>
              <w:t>Type:</w:t>
            </w:r>
          </w:p>
          <w:p w14:paraId="0B455188"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D76666F" wp14:editId="32446DC5">
                  <wp:extent cx="152400" cy="152400"/>
                  <wp:effectExtent l="0" t="0" r="0" b="0"/>
                  <wp:docPr id="2232"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18753a809c5b508cfa38c37efa21463" w:history="1">
              <w:r>
                <w:rPr>
                  <w:rStyle w:val="Hyperlink"/>
                  <w:rFonts w:cs="Arial"/>
                </w:rPr>
                <w:t>Filter locally stored videos-time based</w:t>
              </w:r>
            </w:hyperlink>
          </w:p>
        </w:tc>
        <w:tc>
          <w:tcPr>
            <w:tcW w:w="7654" w:type="dxa"/>
          </w:tcPr>
          <w:p w14:paraId="7D557EBB" w14:textId="77777777" w:rsidR="0082668D" w:rsidRDefault="0082668D" w:rsidP="00BC57B1">
            <w:pPr>
              <w:rPr>
                <w:rFonts w:cs="Arial"/>
              </w:rPr>
            </w:pPr>
            <w:r>
              <w:rPr>
                <w:rFonts w:cs="Arial"/>
              </w:rPr>
              <w:t>Signal Description:</w:t>
            </w:r>
          </w:p>
          <w:p w14:paraId="53EBD234" w14:textId="77777777" w:rsidR="0082668D" w:rsidRDefault="0082668D" w:rsidP="00BC57B1">
            <w:pPr>
              <w:rPr>
                <w:rFonts w:cs="Arial"/>
              </w:rPr>
            </w:pPr>
            <w:r w:rsidRPr="00275823">
              <w:rPr>
                <w:rFonts w:cs="Arial"/>
              </w:rPr>
              <w:t>Allow the user to select a locally stored video based on the time/date of the recording</w:t>
            </w:r>
          </w:p>
          <w:p w14:paraId="18EC01EA" w14:textId="77777777" w:rsidR="0082668D" w:rsidRDefault="0082668D" w:rsidP="00BC57B1">
            <w:pPr>
              <w:rPr>
                <w:rFonts w:cs="Arial"/>
              </w:rPr>
            </w:pPr>
          </w:p>
        </w:tc>
      </w:tr>
    </w:tbl>
    <w:p w14:paraId="2141F0B6" w14:textId="77777777" w:rsidR="0082668D" w:rsidRDefault="0082668D" w:rsidP="00A7465B">
      <w:pPr>
        <w:contextualSpacing/>
        <w:rPr>
          <w:rFonts w:cs="Arial"/>
        </w:rPr>
      </w:pPr>
    </w:p>
    <w:p w14:paraId="79BC3128"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CBF4FEB" w14:textId="77777777" w:rsidTr="00CD7DFE">
        <w:trPr>
          <w:trHeight w:val="260"/>
        </w:trPr>
        <w:tc>
          <w:tcPr>
            <w:tcW w:w="2689" w:type="dxa"/>
            <w:shd w:val="clear" w:color="auto" w:fill="D9D9D9" w:themeFill="background1" w:themeFillShade="D9"/>
            <w:noWrap/>
            <w:hideMark/>
          </w:tcPr>
          <w:p w14:paraId="43B6D0D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7763440"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0D1516C2" w14:textId="77777777" w:rsidTr="00CD7DFE">
        <w:trPr>
          <w:trHeight w:val="410"/>
        </w:trPr>
        <w:tc>
          <w:tcPr>
            <w:tcW w:w="2689" w:type="dxa"/>
            <w:noWrap/>
          </w:tcPr>
          <w:p w14:paraId="0269CDF4" w14:textId="77777777" w:rsidR="00CD7DFE" w:rsidRDefault="00CD7DFE" w:rsidP="00BC57B1">
            <w:pPr>
              <w:contextualSpacing/>
              <w:rPr>
                <w:rFonts w:cs="Arial"/>
              </w:rPr>
            </w:pPr>
            <w:r>
              <w:rPr>
                <w:rFonts w:cs="Arial"/>
              </w:rPr>
              <w:t>Filter locally stored videos-time based</w:t>
            </w:r>
          </w:p>
          <w:p w14:paraId="300ECC8E" w14:textId="77777777" w:rsidR="00CD7DFE" w:rsidRDefault="00CD7DFE" w:rsidP="00BC57B1">
            <w:pPr>
              <w:contextualSpacing/>
              <w:rPr>
                <w:rFonts w:cs="Arial"/>
              </w:rPr>
            </w:pPr>
            <w:r>
              <w:rPr>
                <w:rFonts w:cs="Arial"/>
              </w:rPr>
              <w:t>Type:</w:t>
            </w:r>
          </w:p>
          <w:p w14:paraId="42CA1EEF" w14:textId="77777777" w:rsidR="00CD7DFE" w:rsidRDefault="00CD7DFE" w:rsidP="00BC57B1">
            <w:pPr>
              <w:contextualSpacing/>
              <w:rPr>
                <w:rFonts w:cs="Arial"/>
              </w:rPr>
            </w:pPr>
            <w:r>
              <w:rPr>
                <w:noProof/>
              </w:rPr>
              <w:drawing>
                <wp:inline distT="0" distB="0" distL="0" distR="0" wp14:anchorId="0633DB73" wp14:editId="0E768171">
                  <wp:extent cx="152400" cy="152400"/>
                  <wp:effectExtent l="0" t="0" r="0" b="0"/>
                  <wp:docPr id="2234"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 name="-37801659.jpg"/>
                          <pic:cNvPicPr/>
                        </pic:nvPicPr>
                        <pic:blipFill>
                          <a:blip r:embed="rId24" cstate="print"/>
                          <a:stretch>
                            <a:fillRect/>
                          </a:stretch>
                        </pic:blipFill>
                        <pic:spPr>
                          <a:xfrm>
                            <a:off x="0" y="0"/>
                            <a:ext cx="152400" cy="152400"/>
                          </a:xfrm>
                          <a:prstGeom prst="rect">
                            <a:avLst/>
                          </a:prstGeom>
                        </pic:spPr>
                      </pic:pic>
                    </a:graphicData>
                  </a:graphic>
                </wp:inline>
              </w:drawing>
            </w:r>
            <w:r>
              <w:rPr>
                <w:rFonts w:cs="Arial"/>
              </w:rPr>
              <w:t xml:space="preserve"> </w:t>
            </w:r>
            <w:hyperlink w:anchor="_518753a809c5b508cfa38c37efa21463" w:history="1">
              <w:r>
                <w:rPr>
                  <w:rStyle w:val="Hyperlink"/>
                  <w:rFonts w:cs="Arial"/>
                </w:rPr>
                <w:t>Filter locally stored videos-time based</w:t>
              </w:r>
            </w:hyperlink>
          </w:p>
        </w:tc>
        <w:tc>
          <w:tcPr>
            <w:tcW w:w="7512" w:type="dxa"/>
            <w:noWrap/>
          </w:tcPr>
          <w:p w14:paraId="5F117BE8" w14:textId="77777777" w:rsidR="00CD7DFE" w:rsidRDefault="00CD7DFE" w:rsidP="00BC57B1">
            <w:pPr>
              <w:rPr>
                <w:rFonts w:cs="Arial"/>
              </w:rPr>
            </w:pPr>
            <w:r>
              <w:rPr>
                <w:rFonts w:cs="Arial"/>
              </w:rPr>
              <w:t>Signal Description:</w:t>
            </w:r>
          </w:p>
          <w:p w14:paraId="3CCB5F41" w14:textId="77777777" w:rsidR="00CD7DFE" w:rsidRDefault="00CD7DFE" w:rsidP="00BC57B1">
            <w:pPr>
              <w:rPr>
                <w:rFonts w:cs="Arial"/>
              </w:rPr>
            </w:pPr>
            <w:r>
              <w:rPr>
                <w:rFonts w:cs="Arial"/>
              </w:rPr>
              <w:t>Allow the user to select a locally stored video based on the time/date of the recording</w:t>
            </w:r>
          </w:p>
          <w:p w14:paraId="611210A3" w14:textId="77777777" w:rsidR="00CD7DFE" w:rsidRDefault="00CD7DFE" w:rsidP="00BC57B1">
            <w:pPr>
              <w:rPr>
                <w:rFonts w:cs="Arial"/>
              </w:rPr>
            </w:pPr>
          </w:p>
        </w:tc>
      </w:tr>
    </w:tbl>
    <w:p w14:paraId="7D16C646" w14:textId="77777777" w:rsidR="00CD7DFE" w:rsidRDefault="00CD7DFE" w:rsidP="00A72B37"/>
    <w:p w14:paraId="6DC1554D" w14:textId="77777777" w:rsidR="00A72B37" w:rsidRDefault="00A72B37" w:rsidP="00A72B37">
      <w:pPr>
        <w:pStyle w:val="Heading4"/>
      </w:pPr>
      <w:r>
        <w:t>Logical</w:t>
      </w:r>
      <w:r w:rsidRPr="00F15706">
        <w:t xml:space="preserve"> Parameters</w:t>
      </w:r>
    </w:p>
    <w:p w14:paraId="2CF25E24" w14:textId="77777777" w:rsidR="00A72B37" w:rsidRDefault="00A72B37" w:rsidP="00A72B37"/>
    <w:p w14:paraId="69124598"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1176D783" w14:textId="77777777" w:rsidTr="00EB7D77">
        <w:trPr>
          <w:trHeight w:val="211"/>
        </w:trPr>
        <w:tc>
          <w:tcPr>
            <w:tcW w:w="2689" w:type="dxa"/>
            <w:shd w:val="clear" w:color="auto" w:fill="D9D9D9" w:themeFill="background1" w:themeFillShade="D9"/>
            <w:noWrap/>
            <w:hideMark/>
          </w:tcPr>
          <w:p w14:paraId="7D04D319"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D236217"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1E1F62D6" w14:textId="77777777" w:rsidTr="00EB7D77">
        <w:trPr>
          <w:trHeight w:val="410"/>
        </w:trPr>
        <w:tc>
          <w:tcPr>
            <w:tcW w:w="2689" w:type="dxa"/>
            <w:noWrap/>
          </w:tcPr>
          <w:p w14:paraId="17367730"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1F872190"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2F8F04DB" w14:textId="77777777" w:rsidTr="00EB7D77">
        <w:trPr>
          <w:trHeight w:val="410"/>
        </w:trPr>
        <w:tc>
          <w:tcPr>
            <w:tcW w:w="2689" w:type="dxa"/>
            <w:noWrap/>
          </w:tcPr>
          <w:p w14:paraId="351F7732"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32C8FA2" w14:textId="77777777" w:rsidR="009649F4" w:rsidRPr="003F473D" w:rsidRDefault="009649F4" w:rsidP="00EB7D77">
            <w:pPr>
              <w:rPr>
                <w:rFonts w:cs="Arial"/>
                <w:color w:val="000000"/>
                <w:sz w:val="18"/>
                <w:szCs w:val="18"/>
              </w:rPr>
            </w:pPr>
          </w:p>
        </w:tc>
      </w:tr>
    </w:tbl>
    <w:p w14:paraId="1CBA1895" w14:textId="77777777" w:rsidR="009649F4" w:rsidRDefault="009649F4" w:rsidP="00A72B37"/>
    <w:p w14:paraId="2A4DC97F" w14:textId="77777777" w:rsidR="00822913" w:rsidRDefault="00822913" w:rsidP="00822913">
      <w:pPr>
        <w:pStyle w:val="Heading3"/>
      </w:pPr>
      <w:r>
        <w:t>Function Modeling</w:t>
      </w:r>
    </w:p>
    <w:p w14:paraId="0537DDEA" w14:textId="77777777" w:rsidR="00EF5443" w:rsidRPr="00C75AE5" w:rsidRDefault="00EF5443" w:rsidP="00EF5443"/>
    <w:p w14:paraId="4B490624" w14:textId="77777777" w:rsidR="002D15F6" w:rsidRDefault="002D15F6" w:rsidP="0061324D">
      <w:pPr>
        <w:pStyle w:val="Heading4"/>
        <w:numPr>
          <w:ilvl w:val="3"/>
          <w:numId w:val="4"/>
        </w:numPr>
      </w:pPr>
      <w:r>
        <w:t>Use Cases</w:t>
      </w:r>
    </w:p>
    <w:p w14:paraId="4B7D6C64" w14:textId="77777777" w:rsidR="002D15F6" w:rsidRDefault="002D15F6" w:rsidP="002D15F6"/>
    <w:p w14:paraId="25B425F3"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B20AB28" w14:textId="77777777" w:rsidR="009649F4" w:rsidRDefault="009649F4" w:rsidP="009649F4">
      <w:pPr>
        <w:pStyle w:val="Heading4"/>
        <w:numPr>
          <w:ilvl w:val="3"/>
          <w:numId w:val="4"/>
        </w:numPr>
      </w:pPr>
      <w:r>
        <w:t>State Charts</w:t>
      </w:r>
    </w:p>
    <w:p w14:paraId="7F52C2C4" w14:textId="77777777" w:rsidR="00195B38" w:rsidRDefault="00195B38" w:rsidP="00A76553">
      <w:pPr>
        <w:contextualSpacing/>
        <w:rPr>
          <w:color w:val="A6A6A6" w:themeColor="background1" w:themeShade="A6"/>
        </w:rPr>
      </w:pPr>
    </w:p>
    <w:p w14:paraId="2506E3F9"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14648A39" w14:textId="77777777" w:rsidR="00A76553" w:rsidRPr="00FF5F72" w:rsidRDefault="00A76553" w:rsidP="00A76553">
      <w:pPr>
        <w:contextualSpacing/>
        <w:rPr>
          <w:color w:val="A6A6A6" w:themeColor="background1" w:themeShade="A6"/>
        </w:rPr>
      </w:pPr>
    </w:p>
    <w:p w14:paraId="70175A1C" w14:textId="77777777" w:rsidR="00A76553" w:rsidRPr="00004083" w:rsidRDefault="00A76553" w:rsidP="00A76553">
      <w:pPr>
        <w:contextualSpacing/>
        <w:rPr>
          <w:rFonts w:cs="Arial"/>
        </w:rPr>
      </w:pPr>
    </w:p>
    <w:p w14:paraId="4AE8E739" w14:textId="77777777" w:rsidR="009649F4" w:rsidRDefault="009649F4" w:rsidP="009649F4">
      <w:pPr>
        <w:pStyle w:val="Heading4"/>
        <w:numPr>
          <w:ilvl w:val="3"/>
          <w:numId w:val="4"/>
        </w:numPr>
      </w:pPr>
      <w:r>
        <w:t>Activity Diagrams</w:t>
      </w:r>
    </w:p>
    <w:p w14:paraId="63FB43B5" w14:textId="77777777" w:rsidR="009649F4" w:rsidRDefault="009649F4" w:rsidP="009649F4"/>
    <w:p w14:paraId="396153F7"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65DF0312" w14:textId="77777777" w:rsidR="009649F4" w:rsidRPr="00FF5F72" w:rsidRDefault="009649F4" w:rsidP="009649F4">
      <w:pPr>
        <w:contextualSpacing/>
        <w:rPr>
          <w:color w:val="A6A6A6" w:themeColor="background1" w:themeShade="A6"/>
        </w:rPr>
      </w:pPr>
    </w:p>
    <w:p w14:paraId="3785A94C" w14:textId="77777777" w:rsidR="009649F4" w:rsidRDefault="009649F4" w:rsidP="009649F4">
      <w:pPr>
        <w:pStyle w:val="Heading4"/>
        <w:numPr>
          <w:ilvl w:val="3"/>
          <w:numId w:val="4"/>
        </w:numPr>
      </w:pPr>
      <w:r>
        <w:t>Sequence Diagrams</w:t>
      </w:r>
    </w:p>
    <w:p w14:paraId="1DBCA7B2" w14:textId="77777777" w:rsidR="00987D84" w:rsidRPr="00EB7D77" w:rsidRDefault="00987D84" w:rsidP="00EB7D77">
      <w:pPr>
        <w:rPr>
          <w:rStyle w:val="SubtleEmphasis"/>
          <w:i w:val="0"/>
          <w:iCs w:val="0"/>
          <w:color w:val="auto"/>
          <w:highlight w:val="green"/>
        </w:rPr>
      </w:pPr>
    </w:p>
    <w:p w14:paraId="697A1E65"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0CECF484" w14:textId="77777777" w:rsidR="00987D84" w:rsidRDefault="00987D84" w:rsidP="00987D84"/>
    <w:p w14:paraId="796D2E09" w14:textId="77777777" w:rsidR="009649F4" w:rsidRDefault="009649F4" w:rsidP="009649F4"/>
    <w:p w14:paraId="6C8C1769" w14:textId="77777777" w:rsidR="009649F4" w:rsidRDefault="009649F4" w:rsidP="009649F4">
      <w:pPr>
        <w:pStyle w:val="Heading4"/>
        <w:numPr>
          <w:ilvl w:val="3"/>
          <w:numId w:val="4"/>
        </w:numPr>
      </w:pPr>
      <w:r>
        <w:t>Decision Tables</w:t>
      </w:r>
    </w:p>
    <w:p w14:paraId="556B18FF" w14:textId="77777777" w:rsidR="009649F4" w:rsidRDefault="009649F4" w:rsidP="009649F4"/>
    <w:p w14:paraId="08AAC03D" w14:textId="77777777" w:rsidR="00F15706" w:rsidRDefault="00DA0800" w:rsidP="00822913">
      <w:pPr>
        <w:pStyle w:val="Heading3"/>
      </w:pPr>
      <w:r>
        <w:t>Function Requirements</w:t>
      </w:r>
    </w:p>
    <w:p w14:paraId="199D9038" w14:textId="77777777" w:rsidR="00F15706" w:rsidRDefault="00F15706" w:rsidP="00783BCF">
      <w:pPr>
        <w:pStyle w:val="Heading4"/>
      </w:pPr>
      <w:r>
        <w:t>Functional Requirements</w:t>
      </w:r>
    </w:p>
    <w:p w14:paraId="4CB286B1" w14:textId="77777777" w:rsidR="006E54B3" w:rsidRDefault="00F15706" w:rsidP="006E54B3">
      <w:pPr>
        <w:pStyle w:val="Heading5"/>
      </w:pPr>
      <w:r>
        <w:t>Normal Operation</w:t>
      </w:r>
    </w:p>
    <w:p w14:paraId="77E5FFAD" w14:textId="77777777" w:rsidR="005961D3" w:rsidRDefault="005961D3" w:rsidP="00BB6A63"/>
    <w:p w14:paraId="4D8E85B6" w14:textId="77777777" w:rsidR="005961D3" w:rsidRDefault="005961D3" w:rsidP="005961D3">
      <w:pPr>
        <w:rPr>
          <w:color w:val="A6A6A6" w:themeColor="background1" w:themeShade="A6"/>
        </w:rPr>
      </w:pPr>
      <w:r>
        <w:rPr>
          <w:color w:val="A6A6A6" w:themeColor="background1" w:themeShade="A6"/>
        </w:rPr>
        <w:t>No Normal Operation Requirements specified.</w:t>
      </w:r>
    </w:p>
    <w:p w14:paraId="6FAC6650" w14:textId="77777777" w:rsidR="00F15706" w:rsidRDefault="00F15706" w:rsidP="00783BCF">
      <w:pPr>
        <w:pStyle w:val="Heading5"/>
      </w:pPr>
      <w:r>
        <w:lastRenderedPageBreak/>
        <w:t>Error Handling</w:t>
      </w:r>
    </w:p>
    <w:p w14:paraId="43DE0B0A" w14:textId="77777777" w:rsidR="005961D3" w:rsidRDefault="005961D3" w:rsidP="00BB6A63"/>
    <w:p w14:paraId="385A61C4" w14:textId="77777777" w:rsidR="005961D3" w:rsidRDefault="005961D3" w:rsidP="005961D3">
      <w:pPr>
        <w:rPr>
          <w:color w:val="A6A6A6" w:themeColor="background1" w:themeShade="A6"/>
        </w:rPr>
      </w:pPr>
      <w:r>
        <w:rPr>
          <w:color w:val="A6A6A6" w:themeColor="background1" w:themeShade="A6"/>
        </w:rPr>
        <w:t>No Error Handling Requirements specified.</w:t>
      </w:r>
    </w:p>
    <w:p w14:paraId="7E655B97" w14:textId="77777777" w:rsidR="00DD7D94" w:rsidRDefault="00DD7D94" w:rsidP="00DD7D94">
      <w:pPr>
        <w:pStyle w:val="Heading4"/>
      </w:pPr>
      <w:r>
        <w:t>Non-Functional Requirements</w:t>
      </w:r>
    </w:p>
    <w:p w14:paraId="1177A353" w14:textId="77777777" w:rsidR="005961D3" w:rsidRDefault="005961D3" w:rsidP="00BB6A63"/>
    <w:p w14:paraId="35C1572F" w14:textId="77777777" w:rsidR="005961D3" w:rsidRDefault="005961D3" w:rsidP="005961D3">
      <w:pPr>
        <w:rPr>
          <w:color w:val="A6A6A6" w:themeColor="background1" w:themeShade="A6"/>
        </w:rPr>
      </w:pPr>
      <w:r>
        <w:rPr>
          <w:color w:val="A6A6A6" w:themeColor="background1" w:themeShade="A6"/>
        </w:rPr>
        <w:t>No Non-Functional Requirements specified.</w:t>
      </w:r>
    </w:p>
    <w:p w14:paraId="553A6A1C" w14:textId="77777777" w:rsidR="00DF462B" w:rsidRDefault="00427220" w:rsidP="00DF462B">
      <w:pPr>
        <w:pStyle w:val="Heading4"/>
      </w:pPr>
      <w:r>
        <w:t>Functional</w:t>
      </w:r>
      <w:r w:rsidR="00DF462B">
        <w:t xml:space="preserve"> Safety Requirements</w:t>
      </w:r>
    </w:p>
    <w:p w14:paraId="3D058B50" w14:textId="77777777" w:rsidR="00DF462B" w:rsidRDefault="00DF462B" w:rsidP="00DF462B">
      <w:pPr>
        <w:rPr>
          <w:highlight w:val="yellow"/>
        </w:rPr>
      </w:pPr>
    </w:p>
    <w:p w14:paraId="18BE5F6C"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A5F602A" w14:textId="77777777" w:rsidR="00DD7D94" w:rsidRDefault="00DD7D94" w:rsidP="00DD7D94">
      <w:pPr>
        <w:pStyle w:val="Heading4"/>
      </w:pPr>
      <w:r>
        <w:t>Other Requirements</w:t>
      </w:r>
    </w:p>
    <w:p w14:paraId="17F9125D" w14:textId="77777777" w:rsidR="00DD7D94" w:rsidRDefault="00DD7D94" w:rsidP="00DD7D94">
      <w:pPr>
        <w:pStyle w:val="Heading5"/>
      </w:pPr>
      <w:r>
        <w:t>Design Requirements</w:t>
      </w:r>
    </w:p>
    <w:p w14:paraId="49422ADD" w14:textId="77777777" w:rsidR="005961D3" w:rsidRDefault="005961D3" w:rsidP="00CA4A62"/>
    <w:p w14:paraId="0A733927" w14:textId="77777777" w:rsidR="005961D3" w:rsidRDefault="005961D3" w:rsidP="005961D3">
      <w:pPr>
        <w:rPr>
          <w:color w:val="A6A6A6" w:themeColor="background1" w:themeShade="A6"/>
        </w:rPr>
      </w:pPr>
      <w:r>
        <w:rPr>
          <w:color w:val="A6A6A6" w:themeColor="background1" w:themeShade="A6"/>
        </w:rPr>
        <w:t>No Design Requirements specified.</w:t>
      </w:r>
    </w:p>
    <w:p w14:paraId="016450FB" w14:textId="77777777" w:rsidR="000D7866" w:rsidRPr="00E47D48" w:rsidRDefault="000D7866" w:rsidP="00E47D48">
      <w:pPr>
        <w:rPr>
          <w:color w:val="FF0000"/>
        </w:rPr>
      </w:pPr>
    </w:p>
    <w:p w14:paraId="00836F6D" w14:textId="77777777" w:rsidR="009C1EEC" w:rsidRDefault="000D732E" w:rsidP="0061324D">
      <w:pPr>
        <w:pStyle w:val="Heading2"/>
        <w:numPr>
          <w:ilvl w:val="1"/>
          <w:numId w:val="4"/>
        </w:numPr>
      </w:pPr>
      <w:r>
        <w:t xml:space="preserve">Logical Function </w:t>
      </w:r>
      <w:r>
        <w:rPr>
          <w:noProof/>
        </w:rPr>
        <w:drawing>
          <wp:inline distT="0" distB="0" distL="0" distR="0" wp14:anchorId="73507FC9" wp14:editId="72433F42">
            <wp:extent cx="152400" cy="152400"/>
            <wp:effectExtent l="0" t="0" r="0" b="0"/>
            <wp:docPr id="2236"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 name="-3780165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18" w:name="_b543b02fdb566e8f5aec9011a1ad6289"/>
      <w:r w:rsidR="008E73AE">
        <w:t>Provide Radar Image</w:t>
      </w:r>
      <w:bookmarkEnd w:id="218"/>
    </w:p>
    <w:p w14:paraId="4D564B97" w14:textId="77777777" w:rsidR="0061785D" w:rsidRDefault="0061785D" w:rsidP="00783BCF">
      <w:pPr>
        <w:pStyle w:val="Heading3"/>
      </w:pPr>
      <w:r>
        <w:t xml:space="preserve">Function </w:t>
      </w:r>
      <w:r w:rsidR="00283752">
        <w:t>Overview</w:t>
      </w:r>
    </w:p>
    <w:p w14:paraId="029EBE87" w14:textId="77777777" w:rsidR="00427220" w:rsidRDefault="000D732E" w:rsidP="00427220">
      <w:pPr>
        <w:pStyle w:val="Heading4"/>
      </w:pPr>
      <w:r>
        <w:t xml:space="preserve">Function </w:t>
      </w:r>
      <w:r w:rsidR="00283752">
        <w:t>Description</w:t>
      </w:r>
    </w:p>
    <w:p w14:paraId="1F000408" w14:textId="77777777" w:rsidR="00794B45" w:rsidRDefault="00794B45" w:rsidP="009C1EEC">
      <w:pPr>
        <w:contextualSpacing/>
      </w:pPr>
    </w:p>
    <w:p w14:paraId="5EA76938" w14:textId="77777777" w:rsidR="00AC0C92" w:rsidRDefault="00AC0C92" w:rsidP="009C1EEC">
      <w:pPr>
        <w:contextualSpacing/>
      </w:pPr>
      <w:r>
        <w:t>Function is allocated to:</w:t>
      </w:r>
    </w:p>
    <w:p w14:paraId="577C70AB" w14:textId="77777777" w:rsidR="00AC0C92" w:rsidRDefault="00604AF5" w:rsidP="0061324D">
      <w:pPr>
        <w:pStyle w:val="ListParagraph"/>
        <w:numPr>
          <w:ilvl w:val="0"/>
          <w:numId w:val="13"/>
        </w:numPr>
        <w:contextualSpacing/>
      </w:pPr>
      <w:r>
        <w:rPr>
          <w:noProof/>
        </w:rPr>
        <w:drawing>
          <wp:inline distT="0" distB="0" distL="0" distR="0" wp14:anchorId="18DECB87" wp14:editId="3632B9F5">
            <wp:extent cx="152400" cy="152400"/>
            <wp:effectExtent l="0" t="0" r="0" b="0"/>
            <wp:docPr id="2238"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Allow Enable-Disable of Motion Detection by Radar on App</w:t>
      </w:r>
      <w:r>
        <w:t xml:space="preserve"> &lt;&lt;Logical&gt;&gt;</w:t>
      </w:r>
    </w:p>
    <w:p w14:paraId="5BFB3C77" w14:textId="77777777" w:rsidR="00AC0C92" w:rsidRDefault="00604AF5" w:rsidP="0061324D">
      <w:pPr>
        <w:pStyle w:val="ListParagraph"/>
        <w:numPr>
          <w:ilvl w:val="0"/>
          <w:numId w:val="13"/>
        </w:numPr>
        <w:contextualSpacing/>
      </w:pPr>
      <w:r>
        <w:rPr>
          <w:noProof/>
        </w:rPr>
        <w:drawing>
          <wp:inline distT="0" distB="0" distL="0" distR="0" wp14:anchorId="5314C385" wp14:editId="5E9DA526">
            <wp:extent cx="152400" cy="152400"/>
            <wp:effectExtent l="0" t="0" r="0" b="0"/>
            <wp:docPr id="2240"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Bed presence detector provider</w:t>
      </w:r>
      <w:r>
        <w:t xml:space="preserve"> &lt;&lt;Logical&gt;&gt;</w:t>
      </w:r>
    </w:p>
    <w:p w14:paraId="504B9418" w14:textId="77777777" w:rsidR="00AC0C92" w:rsidRDefault="00604AF5" w:rsidP="0061324D">
      <w:pPr>
        <w:pStyle w:val="ListParagraph"/>
        <w:numPr>
          <w:ilvl w:val="0"/>
          <w:numId w:val="13"/>
        </w:numPr>
        <w:contextualSpacing/>
      </w:pPr>
      <w:r>
        <w:rPr>
          <w:noProof/>
        </w:rPr>
        <w:drawing>
          <wp:inline distT="0" distB="0" distL="0" distR="0" wp14:anchorId="60D588DB" wp14:editId="7AF02288">
            <wp:extent cx="152400" cy="152400"/>
            <wp:effectExtent l="0" t="0" r="0" b="0"/>
            <wp:docPr id="2242" name="Picture 794102184.jpg" descr="794102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 name="794102184.jpg"/>
                    <pic:cNvPicPr/>
                  </pic:nvPicPr>
                  <pic:blipFill>
                    <a:blip r:embed="rId140" cstate="print"/>
                    <a:stretch>
                      <a:fillRect/>
                    </a:stretch>
                  </pic:blipFill>
                  <pic:spPr>
                    <a:xfrm>
                      <a:off x="0" y="0"/>
                      <a:ext cx="152400" cy="152400"/>
                    </a:xfrm>
                    <a:prstGeom prst="rect">
                      <a:avLst/>
                    </a:prstGeom>
                  </pic:spPr>
                </pic:pic>
              </a:graphicData>
            </a:graphic>
          </wp:inline>
        </w:drawing>
      </w:r>
      <w:r>
        <w:t xml:space="preserve">  </w:t>
      </w:r>
      <w:r w:rsidR="00AC0C92">
        <w:t>Bed Radar System</w:t>
      </w:r>
      <w:r>
        <w:t xml:space="preserve"> &lt;&lt;Physical&gt;&gt;</w:t>
      </w:r>
    </w:p>
    <w:p w14:paraId="7E7D4803" w14:textId="77777777" w:rsidR="00AC0C92" w:rsidRDefault="00604AF5" w:rsidP="0061324D">
      <w:pPr>
        <w:pStyle w:val="ListParagraph"/>
        <w:numPr>
          <w:ilvl w:val="0"/>
          <w:numId w:val="13"/>
        </w:numPr>
        <w:contextualSpacing/>
      </w:pPr>
      <w:r>
        <w:rPr>
          <w:noProof/>
        </w:rPr>
        <w:drawing>
          <wp:inline distT="0" distB="0" distL="0" distR="0" wp14:anchorId="6969A79A" wp14:editId="154FA3E0">
            <wp:extent cx="152400" cy="152400"/>
            <wp:effectExtent l="0" t="0" r="0" b="0"/>
            <wp:docPr id="2244"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Transmit and receive radar signals  (pick-up truck applications)</w:t>
      </w:r>
      <w:r>
        <w:t xml:space="preserve"> &lt;&lt;Physical&gt;&gt;</w:t>
      </w:r>
    </w:p>
    <w:p w14:paraId="27409F7D" w14:textId="77777777" w:rsidR="00794B45" w:rsidRDefault="00794B45" w:rsidP="009C1EEC">
      <w:pPr>
        <w:contextualSpacing/>
      </w:pPr>
    </w:p>
    <w:p w14:paraId="753356BF" w14:textId="77777777" w:rsidR="009C1EEC" w:rsidRDefault="009C1EEC" w:rsidP="009C1EEC">
      <w:pPr>
        <w:contextualSpacing/>
      </w:pPr>
      <w:r w:rsidRPr="00A554C4">
        <w:t>A radar transmitter/receiver system is required to detect intruders in the bed area of pick-up trucks</w:t>
      </w:r>
    </w:p>
    <w:p w14:paraId="4D93E382" w14:textId="77777777" w:rsidR="00282E2C" w:rsidRDefault="000D732E" w:rsidP="00FD32A2">
      <w:pPr>
        <w:pStyle w:val="Heading4"/>
      </w:pPr>
      <w:r>
        <w:t xml:space="preserve">Function </w:t>
      </w:r>
      <w:r w:rsidR="00282E2C">
        <w:t>Variants</w:t>
      </w:r>
    </w:p>
    <w:p w14:paraId="3D8BD176" w14:textId="77777777" w:rsidR="00282E2C" w:rsidRDefault="00282E2C" w:rsidP="00282E2C"/>
    <w:p w14:paraId="37EF7089"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2F52E01" w14:textId="77777777" w:rsidTr="00EB7D77">
        <w:trPr>
          <w:trHeight w:val="314"/>
        </w:trPr>
        <w:tc>
          <w:tcPr>
            <w:tcW w:w="2523" w:type="dxa"/>
            <w:shd w:val="clear" w:color="auto" w:fill="D9D9D9" w:themeFill="background1" w:themeFillShade="D9"/>
          </w:tcPr>
          <w:p w14:paraId="77BD1B59"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2CCF0E88"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E6D5226"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503C2377" w14:textId="77777777" w:rsidTr="00EB7D77">
        <w:trPr>
          <w:trHeight w:val="198"/>
        </w:trPr>
        <w:tc>
          <w:tcPr>
            <w:tcW w:w="2523" w:type="dxa"/>
          </w:tcPr>
          <w:p w14:paraId="72F2D106"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6849CC43" w14:textId="77777777" w:rsidR="000D732E" w:rsidRPr="009E3B7C" w:rsidRDefault="000D732E" w:rsidP="00EB7D77">
            <w:pPr>
              <w:overflowPunct/>
              <w:autoSpaceDE/>
              <w:autoSpaceDN/>
              <w:adjustRightInd/>
              <w:textAlignment w:val="center"/>
              <w:rPr>
                <w:rFonts w:cs="Arial"/>
              </w:rPr>
            </w:pPr>
          </w:p>
        </w:tc>
        <w:tc>
          <w:tcPr>
            <w:tcW w:w="2551" w:type="dxa"/>
          </w:tcPr>
          <w:p w14:paraId="722E148E" w14:textId="77777777" w:rsidR="000D732E" w:rsidRDefault="000D732E" w:rsidP="00EB7D77">
            <w:pPr>
              <w:rPr>
                <w:rFonts w:cs="Arial"/>
                <w:lang w:val="en-GB"/>
              </w:rPr>
            </w:pPr>
            <w:r>
              <w:rPr>
                <w:rFonts w:cs="Arial"/>
                <w:lang w:val="en-GB"/>
              </w:rPr>
              <w:t xml:space="preserve">e.g. ExtLightTechnology = LED </w:t>
            </w:r>
          </w:p>
          <w:p w14:paraId="6CD79334" w14:textId="77777777" w:rsidR="000D732E" w:rsidRDefault="000D732E" w:rsidP="00EB7D77">
            <w:pPr>
              <w:rPr>
                <w:rFonts w:cs="Arial"/>
                <w:lang w:val="en-GB"/>
              </w:rPr>
            </w:pPr>
            <w:r>
              <w:rPr>
                <w:rFonts w:cs="Arial"/>
                <w:lang w:val="en-GB"/>
              </w:rPr>
              <w:t>OR</w:t>
            </w:r>
          </w:p>
          <w:p w14:paraId="25372967" w14:textId="77777777" w:rsidR="000D732E" w:rsidRPr="005A344A" w:rsidRDefault="000D732E" w:rsidP="00EB7D77">
            <w:pPr>
              <w:rPr>
                <w:rFonts w:cs="Arial"/>
                <w:lang w:val="en-GB"/>
              </w:rPr>
            </w:pPr>
            <w:r>
              <w:rPr>
                <w:rFonts w:cs="Arial"/>
                <w:lang w:val="en-GB"/>
              </w:rPr>
              <w:t>ExtLightTechnology = Xenon</w:t>
            </w:r>
          </w:p>
        </w:tc>
      </w:tr>
    </w:tbl>
    <w:p w14:paraId="2E297E46" w14:textId="77777777" w:rsidR="000D732E" w:rsidRPr="005067FC" w:rsidRDefault="000D732E" w:rsidP="00282E2C">
      <w:pPr>
        <w:rPr>
          <w:i/>
          <w:color w:val="A6A6A6" w:themeColor="background1" w:themeShade="A6"/>
        </w:rPr>
      </w:pPr>
    </w:p>
    <w:p w14:paraId="08DE0871" w14:textId="77777777" w:rsidR="00427220" w:rsidRDefault="00427220" w:rsidP="00FD32A2">
      <w:pPr>
        <w:pStyle w:val="Heading4"/>
      </w:pPr>
      <w:r>
        <w:t>Input Requirements</w:t>
      </w:r>
      <w:r w:rsidR="000D732E">
        <w:t>/Documents</w:t>
      </w:r>
    </w:p>
    <w:p w14:paraId="48F695B1"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B0773B4" w14:textId="77777777" w:rsidTr="00656A21">
        <w:trPr>
          <w:trHeight w:val="20"/>
        </w:trPr>
        <w:tc>
          <w:tcPr>
            <w:tcW w:w="1561" w:type="dxa"/>
            <w:shd w:val="clear" w:color="auto" w:fill="D9D9D9" w:themeFill="background1" w:themeFillShade="D9"/>
          </w:tcPr>
          <w:p w14:paraId="36D97B72"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50619D94" w14:textId="77777777" w:rsidR="000D732E" w:rsidRDefault="000D732E" w:rsidP="00EB7D77">
            <w:pPr>
              <w:rPr>
                <w:rFonts w:ascii="Helvetica" w:hAnsi="Helvetica" w:cs="Helvetica"/>
                <w:sz w:val="16"/>
              </w:rPr>
            </w:pPr>
          </w:p>
          <w:p w14:paraId="4BE71673"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B5511E4"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099C490C"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4BAB1685" w14:textId="77777777" w:rsidR="000D732E" w:rsidRDefault="000D732E" w:rsidP="00EB7D77">
            <w:pPr>
              <w:rPr>
                <w:rFonts w:ascii="Helvetica" w:hAnsi="Helvetica" w:cs="Helvetica"/>
                <w:b/>
              </w:rPr>
            </w:pPr>
            <w:r>
              <w:rPr>
                <w:rFonts w:ascii="Helvetica" w:hAnsi="Helvetica" w:cs="Helvetica"/>
                <w:b/>
              </w:rPr>
              <w:t>Derived Requirement</w:t>
            </w:r>
          </w:p>
          <w:p w14:paraId="7D8BB8E4" w14:textId="77777777" w:rsidR="000D732E" w:rsidRDefault="000D732E" w:rsidP="00EB7D77">
            <w:pPr>
              <w:rPr>
                <w:rFonts w:ascii="Helvetica" w:hAnsi="Helvetica" w:cs="Helvetica"/>
                <w:sz w:val="16"/>
              </w:rPr>
            </w:pPr>
          </w:p>
          <w:p w14:paraId="7440F517"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4E3F8EE1" w14:textId="77777777" w:rsidTr="00656A21">
        <w:trPr>
          <w:trHeight w:val="20"/>
        </w:trPr>
        <w:tc>
          <w:tcPr>
            <w:tcW w:w="10211" w:type="dxa"/>
            <w:gridSpan w:val="4"/>
            <w:shd w:val="clear" w:color="auto" w:fill="F2F2F2" w:themeFill="background1" w:themeFillShade="F2"/>
          </w:tcPr>
          <w:p w14:paraId="67EEC66F"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0F1CA250" w14:textId="77777777" w:rsidTr="00656A21">
        <w:trPr>
          <w:trHeight w:val="20"/>
        </w:trPr>
        <w:tc>
          <w:tcPr>
            <w:tcW w:w="1561" w:type="dxa"/>
          </w:tcPr>
          <w:p w14:paraId="77591F8F" w14:textId="77777777" w:rsidR="000D732E" w:rsidRPr="00D410AE" w:rsidRDefault="000D732E" w:rsidP="00EB7D77">
            <w:pPr>
              <w:rPr>
                <w:rFonts w:cs="Arial"/>
              </w:rPr>
            </w:pPr>
          </w:p>
        </w:tc>
        <w:tc>
          <w:tcPr>
            <w:tcW w:w="2694" w:type="dxa"/>
          </w:tcPr>
          <w:p w14:paraId="311C9847" w14:textId="77777777" w:rsidR="000D732E" w:rsidRDefault="000D732E" w:rsidP="00EB7D77">
            <w:pPr>
              <w:rPr>
                <w:rFonts w:cs="Arial"/>
              </w:rPr>
            </w:pPr>
            <w:r>
              <w:rPr>
                <w:rFonts w:cs="Arial"/>
              </w:rPr>
              <w:t>&lt;Example:</w:t>
            </w:r>
          </w:p>
          <w:p w14:paraId="310AA1DA" w14:textId="77777777" w:rsidR="000D732E" w:rsidRPr="00D410AE" w:rsidRDefault="000D732E" w:rsidP="00EB7D77">
            <w:pPr>
              <w:rPr>
                <w:rFonts w:cs="Arial"/>
              </w:rPr>
            </w:pPr>
            <w:r>
              <w:rPr>
                <w:rFonts w:cs="Arial"/>
              </w:rPr>
              <w:lastRenderedPageBreak/>
              <w:t>id + title of relevant Feature Docs&gt;</w:t>
            </w:r>
          </w:p>
        </w:tc>
        <w:tc>
          <w:tcPr>
            <w:tcW w:w="2694" w:type="dxa"/>
          </w:tcPr>
          <w:p w14:paraId="7FEFFBA9" w14:textId="77777777" w:rsidR="000D732E" w:rsidRPr="00D410AE" w:rsidRDefault="000D732E" w:rsidP="00EB7D77">
            <w:pPr>
              <w:rPr>
                <w:rFonts w:cs="Arial"/>
              </w:rPr>
            </w:pPr>
            <w:r>
              <w:rPr>
                <w:rFonts w:cs="Arial"/>
              </w:rPr>
              <w:lastRenderedPageBreak/>
              <w:t>&lt;Example: “Requirements of Feature …”&gt;</w:t>
            </w:r>
          </w:p>
        </w:tc>
        <w:tc>
          <w:tcPr>
            <w:tcW w:w="3262" w:type="dxa"/>
          </w:tcPr>
          <w:p w14:paraId="34968FEF"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w:t>
            </w:r>
            <w:r w:rsidRPr="00054A51">
              <w:rPr>
                <w:rFonts w:cs="Arial"/>
              </w:rPr>
              <w:lastRenderedPageBreak/>
              <w:t xml:space="preserve">requirement should have a trace link in </w:t>
            </w:r>
            <w:r>
              <w:rPr>
                <w:rFonts w:cs="Arial"/>
              </w:rPr>
              <w:t>its</w:t>
            </w:r>
            <w:r w:rsidRPr="00054A51">
              <w:rPr>
                <w:rFonts w:cs="Arial"/>
              </w:rPr>
              <w:t xml:space="preserve"> </w:t>
            </w:r>
            <w:hyperlink r:id="rId244"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3AF8B754" w14:textId="77777777" w:rsidTr="00656A21">
        <w:trPr>
          <w:trHeight w:val="20"/>
        </w:trPr>
        <w:tc>
          <w:tcPr>
            <w:tcW w:w="1561" w:type="dxa"/>
          </w:tcPr>
          <w:p w14:paraId="588B8C69" w14:textId="77777777" w:rsidR="000D732E" w:rsidRPr="00D410AE" w:rsidRDefault="000D732E" w:rsidP="00EB7D77">
            <w:pPr>
              <w:rPr>
                <w:rFonts w:cs="Arial"/>
              </w:rPr>
            </w:pPr>
          </w:p>
        </w:tc>
        <w:tc>
          <w:tcPr>
            <w:tcW w:w="2694" w:type="dxa"/>
          </w:tcPr>
          <w:p w14:paraId="7C967E91" w14:textId="77777777" w:rsidR="000D732E" w:rsidRDefault="000D732E" w:rsidP="00EB7D77">
            <w:pPr>
              <w:rPr>
                <w:rFonts w:cs="Arial"/>
              </w:rPr>
            </w:pPr>
          </w:p>
        </w:tc>
        <w:tc>
          <w:tcPr>
            <w:tcW w:w="2694" w:type="dxa"/>
          </w:tcPr>
          <w:p w14:paraId="34828C7E" w14:textId="77777777" w:rsidR="000D732E" w:rsidRDefault="000D732E" w:rsidP="00EB7D77">
            <w:pPr>
              <w:rPr>
                <w:rFonts w:cs="Arial"/>
              </w:rPr>
            </w:pPr>
          </w:p>
        </w:tc>
        <w:tc>
          <w:tcPr>
            <w:tcW w:w="3262" w:type="dxa"/>
          </w:tcPr>
          <w:p w14:paraId="0F549585" w14:textId="77777777" w:rsidR="000D732E" w:rsidRDefault="000D732E" w:rsidP="00EB7D77">
            <w:pPr>
              <w:rPr>
                <w:rFonts w:cs="Arial"/>
              </w:rPr>
            </w:pPr>
          </w:p>
        </w:tc>
      </w:tr>
      <w:tr w:rsidR="000D732E" w:rsidRPr="007C20FA" w14:paraId="2F5513FE" w14:textId="77777777" w:rsidTr="00656A21">
        <w:trPr>
          <w:trHeight w:val="20"/>
        </w:trPr>
        <w:tc>
          <w:tcPr>
            <w:tcW w:w="10211" w:type="dxa"/>
            <w:gridSpan w:val="4"/>
            <w:shd w:val="clear" w:color="auto" w:fill="F2F2F2" w:themeFill="background1" w:themeFillShade="F2"/>
          </w:tcPr>
          <w:p w14:paraId="729DEB34"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5D23479A" w14:textId="77777777" w:rsidTr="00656A21">
        <w:trPr>
          <w:trHeight w:val="20"/>
        </w:trPr>
        <w:tc>
          <w:tcPr>
            <w:tcW w:w="1561" w:type="dxa"/>
          </w:tcPr>
          <w:p w14:paraId="6DECB28A" w14:textId="77777777" w:rsidR="000D732E" w:rsidRPr="00D410AE" w:rsidRDefault="000D732E" w:rsidP="00EB7D77">
            <w:pPr>
              <w:rPr>
                <w:rFonts w:cs="Arial"/>
              </w:rPr>
            </w:pPr>
          </w:p>
        </w:tc>
        <w:tc>
          <w:tcPr>
            <w:tcW w:w="2694" w:type="dxa"/>
          </w:tcPr>
          <w:p w14:paraId="2C8A4BF9" w14:textId="77777777" w:rsidR="000D732E" w:rsidRPr="00D410AE" w:rsidRDefault="000D732E" w:rsidP="00EB7D77">
            <w:pPr>
              <w:rPr>
                <w:rFonts w:cs="Arial"/>
              </w:rPr>
            </w:pPr>
            <w:r>
              <w:rPr>
                <w:rFonts w:cs="Arial"/>
              </w:rPr>
              <w:t>&lt;Example: some SDS (requirement)&gt;</w:t>
            </w:r>
          </w:p>
        </w:tc>
        <w:tc>
          <w:tcPr>
            <w:tcW w:w="2694" w:type="dxa"/>
          </w:tcPr>
          <w:p w14:paraId="50916267" w14:textId="77777777" w:rsidR="000D732E" w:rsidRPr="00D410AE" w:rsidRDefault="000D732E" w:rsidP="00EB7D77">
            <w:pPr>
              <w:rPr>
                <w:rFonts w:cs="Arial"/>
              </w:rPr>
            </w:pPr>
          </w:p>
        </w:tc>
        <w:tc>
          <w:tcPr>
            <w:tcW w:w="3262" w:type="dxa"/>
          </w:tcPr>
          <w:p w14:paraId="7478E62D" w14:textId="77777777" w:rsidR="000D732E" w:rsidRDefault="000D732E" w:rsidP="00EB7D77">
            <w:pPr>
              <w:rPr>
                <w:rFonts w:cs="Arial"/>
              </w:rPr>
            </w:pPr>
          </w:p>
        </w:tc>
      </w:tr>
      <w:tr w:rsidR="000D732E" w:rsidRPr="007C20FA" w14:paraId="345DD6F5" w14:textId="77777777" w:rsidTr="00656A21">
        <w:trPr>
          <w:trHeight w:val="20"/>
        </w:trPr>
        <w:tc>
          <w:tcPr>
            <w:tcW w:w="1561" w:type="dxa"/>
          </w:tcPr>
          <w:p w14:paraId="2D7ED782" w14:textId="77777777" w:rsidR="000D732E" w:rsidRDefault="000D732E" w:rsidP="00EB7D77">
            <w:pPr>
              <w:rPr>
                <w:rFonts w:cs="Arial"/>
              </w:rPr>
            </w:pPr>
          </w:p>
        </w:tc>
        <w:tc>
          <w:tcPr>
            <w:tcW w:w="2694" w:type="dxa"/>
          </w:tcPr>
          <w:p w14:paraId="761E53AA" w14:textId="77777777" w:rsidR="000D732E" w:rsidRDefault="000D732E" w:rsidP="00EB7D77">
            <w:pPr>
              <w:rPr>
                <w:rFonts w:cs="Arial"/>
              </w:rPr>
            </w:pPr>
          </w:p>
        </w:tc>
        <w:tc>
          <w:tcPr>
            <w:tcW w:w="2694" w:type="dxa"/>
          </w:tcPr>
          <w:p w14:paraId="047C9EDE" w14:textId="77777777" w:rsidR="000D732E" w:rsidRDefault="000D732E" w:rsidP="00EB7D77">
            <w:pPr>
              <w:rPr>
                <w:rFonts w:cs="Arial"/>
              </w:rPr>
            </w:pPr>
          </w:p>
        </w:tc>
        <w:tc>
          <w:tcPr>
            <w:tcW w:w="3262" w:type="dxa"/>
          </w:tcPr>
          <w:p w14:paraId="3BE752BC" w14:textId="77777777" w:rsidR="000D732E" w:rsidRDefault="000D732E" w:rsidP="00EB7D77">
            <w:pPr>
              <w:rPr>
                <w:rFonts w:cs="Arial"/>
              </w:rPr>
            </w:pPr>
          </w:p>
        </w:tc>
      </w:tr>
      <w:tr w:rsidR="000D732E" w:rsidRPr="007C20FA" w14:paraId="624B7367" w14:textId="77777777" w:rsidTr="00656A21">
        <w:trPr>
          <w:trHeight w:val="20"/>
        </w:trPr>
        <w:tc>
          <w:tcPr>
            <w:tcW w:w="10211" w:type="dxa"/>
            <w:gridSpan w:val="4"/>
            <w:shd w:val="clear" w:color="auto" w:fill="F2F2F2" w:themeFill="background1" w:themeFillShade="F2"/>
          </w:tcPr>
          <w:p w14:paraId="0F0C349F"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73EF8547" w14:textId="77777777" w:rsidTr="00656A21">
        <w:trPr>
          <w:trHeight w:val="20"/>
        </w:trPr>
        <w:tc>
          <w:tcPr>
            <w:tcW w:w="1561" w:type="dxa"/>
          </w:tcPr>
          <w:p w14:paraId="039726BD" w14:textId="77777777" w:rsidR="000D732E" w:rsidRPr="00D410AE" w:rsidRDefault="000D732E" w:rsidP="00EB7D77">
            <w:pPr>
              <w:rPr>
                <w:rFonts w:cs="Arial"/>
              </w:rPr>
            </w:pPr>
          </w:p>
        </w:tc>
        <w:tc>
          <w:tcPr>
            <w:tcW w:w="2694" w:type="dxa"/>
          </w:tcPr>
          <w:p w14:paraId="58B5DED9" w14:textId="77777777" w:rsidR="000D732E" w:rsidRPr="00D410AE" w:rsidRDefault="000D732E" w:rsidP="00EB7D77">
            <w:pPr>
              <w:rPr>
                <w:rFonts w:cs="Arial"/>
              </w:rPr>
            </w:pPr>
          </w:p>
        </w:tc>
        <w:tc>
          <w:tcPr>
            <w:tcW w:w="2694" w:type="dxa"/>
          </w:tcPr>
          <w:p w14:paraId="543321E4" w14:textId="77777777" w:rsidR="000D732E" w:rsidRPr="00D410AE" w:rsidRDefault="000D732E" w:rsidP="00EB7D77">
            <w:pPr>
              <w:rPr>
                <w:rFonts w:cs="Arial"/>
              </w:rPr>
            </w:pPr>
          </w:p>
        </w:tc>
        <w:tc>
          <w:tcPr>
            <w:tcW w:w="3262" w:type="dxa"/>
          </w:tcPr>
          <w:p w14:paraId="48A819B8" w14:textId="77777777" w:rsidR="000D732E" w:rsidRPr="00D410AE" w:rsidRDefault="000D732E" w:rsidP="00EB7D77">
            <w:pPr>
              <w:rPr>
                <w:rFonts w:cs="Arial"/>
              </w:rPr>
            </w:pPr>
          </w:p>
        </w:tc>
      </w:tr>
      <w:tr w:rsidR="000D732E" w:rsidRPr="007C20FA" w14:paraId="09646D2E" w14:textId="77777777" w:rsidTr="00656A21">
        <w:trPr>
          <w:trHeight w:val="20"/>
        </w:trPr>
        <w:tc>
          <w:tcPr>
            <w:tcW w:w="10211" w:type="dxa"/>
            <w:gridSpan w:val="4"/>
            <w:shd w:val="clear" w:color="auto" w:fill="F2F2F2" w:themeFill="background1" w:themeFillShade="F2"/>
          </w:tcPr>
          <w:p w14:paraId="46D8E20A"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361E2DC6" w14:textId="77777777" w:rsidTr="00656A21">
        <w:trPr>
          <w:trHeight w:val="20"/>
        </w:trPr>
        <w:tc>
          <w:tcPr>
            <w:tcW w:w="1561" w:type="dxa"/>
          </w:tcPr>
          <w:p w14:paraId="6CBD457D" w14:textId="77777777" w:rsidR="000D732E" w:rsidRPr="00D410AE" w:rsidRDefault="000D732E" w:rsidP="00EB7D77">
            <w:pPr>
              <w:rPr>
                <w:rFonts w:cs="Arial"/>
              </w:rPr>
            </w:pPr>
          </w:p>
        </w:tc>
        <w:tc>
          <w:tcPr>
            <w:tcW w:w="2694" w:type="dxa"/>
          </w:tcPr>
          <w:p w14:paraId="341FCD10" w14:textId="77777777" w:rsidR="000D732E" w:rsidRPr="00D410AE" w:rsidRDefault="000D732E" w:rsidP="00EB7D77">
            <w:pPr>
              <w:rPr>
                <w:rFonts w:cs="Arial"/>
              </w:rPr>
            </w:pPr>
          </w:p>
        </w:tc>
        <w:tc>
          <w:tcPr>
            <w:tcW w:w="2694" w:type="dxa"/>
          </w:tcPr>
          <w:p w14:paraId="430AB402" w14:textId="77777777" w:rsidR="000D732E" w:rsidRPr="00D410AE" w:rsidRDefault="000D732E" w:rsidP="00EB7D77">
            <w:pPr>
              <w:rPr>
                <w:rFonts w:cs="Arial"/>
              </w:rPr>
            </w:pPr>
          </w:p>
        </w:tc>
        <w:tc>
          <w:tcPr>
            <w:tcW w:w="3262" w:type="dxa"/>
          </w:tcPr>
          <w:p w14:paraId="0CA8785D" w14:textId="77777777" w:rsidR="000D732E" w:rsidRPr="00D410AE" w:rsidRDefault="000D732E" w:rsidP="00EB7D77">
            <w:pPr>
              <w:rPr>
                <w:rFonts w:cs="Arial"/>
              </w:rPr>
            </w:pPr>
          </w:p>
        </w:tc>
      </w:tr>
      <w:tr w:rsidR="000D732E" w:rsidRPr="007C20FA" w14:paraId="21CC1729" w14:textId="77777777" w:rsidTr="00656A21">
        <w:trPr>
          <w:trHeight w:val="20"/>
        </w:trPr>
        <w:tc>
          <w:tcPr>
            <w:tcW w:w="10211" w:type="dxa"/>
            <w:gridSpan w:val="4"/>
            <w:shd w:val="clear" w:color="auto" w:fill="F2F2F2" w:themeFill="background1" w:themeFillShade="F2"/>
          </w:tcPr>
          <w:p w14:paraId="3ECEE24A"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342F20BF" w14:textId="77777777" w:rsidTr="00656A21">
        <w:trPr>
          <w:trHeight w:val="20"/>
        </w:trPr>
        <w:tc>
          <w:tcPr>
            <w:tcW w:w="1561" w:type="dxa"/>
          </w:tcPr>
          <w:p w14:paraId="2DA1576A" w14:textId="77777777" w:rsidR="000D732E" w:rsidRPr="00D410AE" w:rsidRDefault="000D732E" w:rsidP="00EB7D77">
            <w:pPr>
              <w:rPr>
                <w:rFonts w:cs="Arial"/>
              </w:rPr>
            </w:pPr>
          </w:p>
        </w:tc>
        <w:tc>
          <w:tcPr>
            <w:tcW w:w="2694" w:type="dxa"/>
          </w:tcPr>
          <w:p w14:paraId="21A336FB" w14:textId="77777777" w:rsidR="000D732E" w:rsidRDefault="000D732E" w:rsidP="00EB7D77">
            <w:pPr>
              <w:rPr>
                <w:rFonts w:cs="Arial"/>
              </w:rPr>
            </w:pPr>
          </w:p>
        </w:tc>
        <w:tc>
          <w:tcPr>
            <w:tcW w:w="2694" w:type="dxa"/>
          </w:tcPr>
          <w:p w14:paraId="0D80FAE0" w14:textId="77777777" w:rsidR="000D732E" w:rsidRPr="00D410AE" w:rsidRDefault="000D732E" w:rsidP="00EB7D77">
            <w:pPr>
              <w:rPr>
                <w:rFonts w:cs="Arial"/>
              </w:rPr>
            </w:pPr>
          </w:p>
        </w:tc>
        <w:tc>
          <w:tcPr>
            <w:tcW w:w="3262" w:type="dxa"/>
          </w:tcPr>
          <w:p w14:paraId="282525FD" w14:textId="77777777" w:rsidR="000D732E" w:rsidRPr="00D410AE" w:rsidRDefault="000D732E" w:rsidP="00EB7D77">
            <w:pPr>
              <w:rPr>
                <w:rFonts w:cs="Arial"/>
              </w:rPr>
            </w:pPr>
          </w:p>
        </w:tc>
      </w:tr>
      <w:tr w:rsidR="00656A21" w:rsidRPr="007C20FA" w14:paraId="6FA502BB" w14:textId="77777777" w:rsidTr="00656A21">
        <w:trPr>
          <w:trHeight w:val="20"/>
        </w:trPr>
        <w:tc>
          <w:tcPr>
            <w:tcW w:w="1561" w:type="dxa"/>
          </w:tcPr>
          <w:p w14:paraId="0F07FDF5" w14:textId="77777777" w:rsidR="00656A21" w:rsidRPr="00D410AE" w:rsidRDefault="00656A21" w:rsidP="00EB7D77">
            <w:pPr>
              <w:rPr>
                <w:rFonts w:cs="Arial"/>
              </w:rPr>
            </w:pPr>
          </w:p>
        </w:tc>
        <w:tc>
          <w:tcPr>
            <w:tcW w:w="2694" w:type="dxa"/>
          </w:tcPr>
          <w:p w14:paraId="40A646D1" w14:textId="77777777" w:rsidR="00656A21" w:rsidRDefault="00656A21" w:rsidP="00EB7D77">
            <w:pPr>
              <w:rPr>
                <w:rFonts w:cs="Arial"/>
              </w:rPr>
            </w:pPr>
          </w:p>
        </w:tc>
        <w:tc>
          <w:tcPr>
            <w:tcW w:w="2694" w:type="dxa"/>
          </w:tcPr>
          <w:p w14:paraId="45F79D36" w14:textId="77777777" w:rsidR="00656A21" w:rsidRPr="00D410AE" w:rsidRDefault="00656A21" w:rsidP="00EB7D77">
            <w:pPr>
              <w:rPr>
                <w:rFonts w:cs="Arial"/>
              </w:rPr>
            </w:pPr>
          </w:p>
        </w:tc>
        <w:tc>
          <w:tcPr>
            <w:tcW w:w="3262" w:type="dxa"/>
          </w:tcPr>
          <w:p w14:paraId="4756FFED" w14:textId="77777777" w:rsidR="00656A21" w:rsidRPr="00D410AE" w:rsidRDefault="00656A21" w:rsidP="00EB7D77">
            <w:pPr>
              <w:rPr>
                <w:rFonts w:cs="Arial"/>
              </w:rPr>
            </w:pPr>
          </w:p>
        </w:tc>
      </w:tr>
    </w:tbl>
    <w:p w14:paraId="2866C5C2"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09BD66D7" w14:textId="77777777" w:rsidR="000D732E" w:rsidRPr="005067FC" w:rsidRDefault="000D732E" w:rsidP="00427220">
      <w:pPr>
        <w:rPr>
          <w:i/>
          <w:color w:val="A6A6A6" w:themeColor="background1" w:themeShade="A6"/>
        </w:rPr>
      </w:pPr>
    </w:p>
    <w:p w14:paraId="421F04E5" w14:textId="77777777" w:rsidR="00427220" w:rsidRDefault="00427220" w:rsidP="00427220">
      <w:pPr>
        <w:pStyle w:val="Heading4"/>
      </w:pPr>
      <w:r>
        <w:t>Assumptions</w:t>
      </w:r>
    </w:p>
    <w:p w14:paraId="3B0BA746" w14:textId="77777777" w:rsidR="00A92B2F" w:rsidRDefault="00A92B2F" w:rsidP="00A92B2F"/>
    <w:p w14:paraId="491CF95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796D220" w14:textId="77777777" w:rsidR="00C0442C" w:rsidRDefault="00C0442C" w:rsidP="00A92B2F"/>
    <w:p w14:paraId="70080D0F" w14:textId="77777777" w:rsidR="00F15706" w:rsidRDefault="00E60B64" w:rsidP="00783BCF">
      <w:pPr>
        <w:pStyle w:val="Heading3"/>
      </w:pPr>
      <w:r>
        <w:t>Function Scope</w:t>
      </w:r>
    </w:p>
    <w:p w14:paraId="7FE9E6F7" w14:textId="77777777" w:rsidR="00055646" w:rsidRPr="00A43B48" w:rsidRDefault="00055646" w:rsidP="00306D37">
      <w:pPr>
        <w:contextualSpacing/>
      </w:pPr>
    </w:p>
    <w:p w14:paraId="4B4E8EEF" w14:textId="77777777" w:rsidR="00306D37" w:rsidRDefault="00306D37" w:rsidP="00306D37">
      <w:pPr>
        <w:contextualSpacing/>
      </w:pPr>
      <w:r>
        <w:t xml:space="preserve">The </w:t>
      </w:r>
      <w:r>
        <w:rPr>
          <w:noProof/>
        </w:rPr>
        <w:drawing>
          <wp:inline distT="0" distB="0" distL="0" distR="0" wp14:anchorId="2B4E958D" wp14:editId="00CC1F83">
            <wp:extent cx="152400" cy="152400"/>
            <wp:effectExtent l="0" t="0" r="0" b="0"/>
            <wp:docPr id="2246"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Radar Image</w:t>
      </w:r>
      <w:r w:rsidR="0004480F">
        <w:rPr>
          <w:b/>
        </w:rPr>
        <w:t>”</w:t>
      </w:r>
      <w:r>
        <w:t xml:space="preserve"> f</w:t>
      </w:r>
      <w:r w:rsidR="00294100">
        <w:t>unction is called by</w:t>
      </w:r>
      <w:r>
        <w:t xml:space="preserve"> the following </w:t>
      </w:r>
      <w:r w:rsidR="00294100">
        <w:t>functions</w:t>
      </w:r>
      <w:r>
        <w:t>:</w:t>
      </w:r>
    </w:p>
    <w:p w14:paraId="1FCE54BF" w14:textId="77777777" w:rsidR="00306D37" w:rsidRPr="00953D23" w:rsidRDefault="00306D37" w:rsidP="0061324D">
      <w:pPr>
        <w:pStyle w:val="ListParagraph"/>
        <w:numPr>
          <w:ilvl w:val="0"/>
          <w:numId w:val="12"/>
        </w:numPr>
        <w:contextualSpacing/>
      </w:pPr>
      <w:r>
        <w:rPr>
          <w:noProof/>
        </w:rPr>
        <w:drawing>
          <wp:inline distT="0" distB="0" distL="0" distR="0" wp14:anchorId="31E19D89" wp14:editId="37656C69">
            <wp:extent cx="152400" cy="152400"/>
            <wp:effectExtent l="0" t="0" r="0" b="0"/>
            <wp:docPr id="224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ed12c2f7396e7683e867027ad8874c2" w:history="1">
        <w:r w:rsidR="00B66881">
          <w:rPr>
            <w:rStyle w:val="Hyperlink"/>
          </w:rPr>
          <w:t>Radar_Behavior</w:t>
        </w:r>
      </w:hyperlink>
      <w:r w:rsidR="0004480F">
        <w:t>”</w:t>
      </w:r>
    </w:p>
    <w:p w14:paraId="4995E8C5" w14:textId="77777777" w:rsidR="00393C96" w:rsidRPr="00393C96" w:rsidRDefault="00393C96" w:rsidP="00306D37">
      <w:pPr>
        <w:contextualSpacing/>
      </w:pPr>
    </w:p>
    <w:p w14:paraId="170FAF0D" w14:textId="77777777" w:rsidR="001A755C" w:rsidRDefault="001A755C" w:rsidP="00306D37"/>
    <w:p w14:paraId="4FBB4543" w14:textId="77777777" w:rsidR="00294100" w:rsidRDefault="00294100" w:rsidP="00294100">
      <w:pPr>
        <w:jc w:val="center"/>
      </w:pPr>
      <w:r>
        <w:rPr>
          <w:noProof/>
        </w:rPr>
        <w:drawing>
          <wp:inline distT="0" distB="0" distL="0" distR="0" wp14:anchorId="48FCBCBE" wp14:editId="22E196D9">
            <wp:extent cx="6466205" cy="3361655"/>
            <wp:effectExtent l="0" t="0" r="0" b="0"/>
            <wp:docPr id="2250" name="Picture 18552460.jpg" descr="18552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 name="18552460.jpg"/>
                    <pic:cNvPicPr/>
                  </pic:nvPicPr>
                  <pic:blipFill>
                    <a:blip r:embed="rId141" cstate="print"/>
                    <a:stretch>
                      <a:fillRect/>
                    </a:stretch>
                  </pic:blipFill>
                  <pic:spPr>
                    <a:xfrm>
                      <a:off x="0" y="0"/>
                      <a:ext cx="6466205" cy="3361655"/>
                    </a:xfrm>
                    <a:prstGeom prst="rect">
                      <a:avLst/>
                    </a:prstGeom>
                  </pic:spPr>
                </pic:pic>
              </a:graphicData>
            </a:graphic>
          </wp:inline>
        </w:drawing>
      </w:r>
    </w:p>
    <w:p w14:paraId="5E5CF660"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4364C3CC" wp14:editId="0BB82F19">
            <wp:extent cx="152400" cy="152400"/>
            <wp:effectExtent l="0" t="0" r="0" b="0"/>
            <wp:docPr id="2252"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Radar_Behavior</w:t>
      </w:r>
      <w:r w:rsidR="0004480F">
        <w:t>”</w:t>
      </w:r>
      <w:r w:rsidRPr="00294100">
        <w:t xml:space="preserve"> calling </w:t>
      </w:r>
      <w:r>
        <w:rPr>
          <w:noProof/>
        </w:rPr>
        <w:drawing>
          <wp:inline distT="0" distB="0" distL="0" distR="0" wp14:anchorId="33F37839" wp14:editId="1E57E7A5">
            <wp:extent cx="152400" cy="152400"/>
            <wp:effectExtent l="0" t="0" r="0" b="0"/>
            <wp:docPr id="2254"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Radar Image</w:t>
      </w:r>
      <w:r w:rsidR="0004480F">
        <w:t>”</w:t>
      </w:r>
    </w:p>
    <w:p w14:paraId="2F64B551" w14:textId="77777777" w:rsidR="00306D37" w:rsidRDefault="00306D37" w:rsidP="00306D37">
      <w:pPr>
        <w:contextualSpacing/>
      </w:pPr>
    </w:p>
    <w:p w14:paraId="458CA23E" w14:textId="77777777" w:rsidR="00F15706" w:rsidRDefault="00E60B64" w:rsidP="00783BCF">
      <w:pPr>
        <w:pStyle w:val="Heading3"/>
      </w:pPr>
      <w:r>
        <w:lastRenderedPageBreak/>
        <w:t>Function Interfaces</w:t>
      </w:r>
    </w:p>
    <w:p w14:paraId="3F38F8BE" w14:textId="77777777" w:rsidR="00A72B37" w:rsidRDefault="00A72B37" w:rsidP="00A72B37">
      <w:pPr>
        <w:pStyle w:val="Heading4"/>
      </w:pPr>
      <w:r w:rsidRPr="00F15706">
        <w:t>Logical Inputs</w:t>
      </w:r>
    </w:p>
    <w:p w14:paraId="07AB7129" w14:textId="77777777" w:rsidR="00FF5F72" w:rsidRDefault="00FF5F72" w:rsidP="00A7465B">
      <w:pPr>
        <w:contextualSpacing/>
      </w:pPr>
    </w:p>
    <w:p w14:paraId="5720E718" w14:textId="77777777" w:rsidR="00A7465B" w:rsidRDefault="00A7465B" w:rsidP="00A7465B">
      <w:pPr>
        <w:contextualSpacing/>
        <w:rPr>
          <w:color w:val="A6A6A6" w:themeColor="background1" w:themeShade="A6"/>
        </w:rPr>
      </w:pPr>
      <w:r w:rsidRPr="00FF5F72">
        <w:rPr>
          <w:color w:val="A6A6A6" w:themeColor="background1" w:themeShade="A6"/>
        </w:rPr>
        <w:t>No Logical Inputs specified.</w:t>
      </w:r>
    </w:p>
    <w:p w14:paraId="244E5C36" w14:textId="77777777" w:rsidR="0036202F" w:rsidRDefault="0036202F" w:rsidP="00A7465B">
      <w:pPr>
        <w:contextualSpacing/>
      </w:pPr>
    </w:p>
    <w:p w14:paraId="6D344AF2"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606F4AC" w14:textId="77777777" w:rsidTr="00CD7DFE">
        <w:trPr>
          <w:trHeight w:val="260"/>
        </w:trPr>
        <w:tc>
          <w:tcPr>
            <w:tcW w:w="2689" w:type="dxa"/>
            <w:shd w:val="clear" w:color="auto" w:fill="D9D9D9" w:themeFill="background1" w:themeFillShade="D9"/>
            <w:noWrap/>
            <w:hideMark/>
          </w:tcPr>
          <w:p w14:paraId="0A2C231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A4C23D1"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7F90B663" w14:textId="77777777" w:rsidTr="00CD7DFE">
        <w:trPr>
          <w:trHeight w:val="410"/>
        </w:trPr>
        <w:tc>
          <w:tcPr>
            <w:tcW w:w="2689" w:type="dxa"/>
            <w:noWrap/>
          </w:tcPr>
          <w:p w14:paraId="43E54BF7" w14:textId="77777777" w:rsidR="00CD7DFE" w:rsidRDefault="00CD7DFE" w:rsidP="00BC57B1">
            <w:pPr>
              <w:contextualSpacing/>
              <w:rPr>
                <w:rFonts w:cs="Arial"/>
              </w:rPr>
            </w:pPr>
            <w:r>
              <w:rPr>
                <w:rFonts w:cs="Arial"/>
              </w:rPr>
              <w:t>Raw radar signal from radar image provider</w:t>
            </w:r>
          </w:p>
          <w:p w14:paraId="4EA028A2" w14:textId="77777777" w:rsidR="00CD7DFE" w:rsidRDefault="00CD7DFE" w:rsidP="00BC57B1">
            <w:pPr>
              <w:contextualSpacing/>
              <w:rPr>
                <w:rFonts w:cs="Arial"/>
              </w:rPr>
            </w:pPr>
            <w:r>
              <w:rPr>
                <w:rFonts w:cs="Arial"/>
              </w:rPr>
              <w:t>Signal:</w:t>
            </w:r>
          </w:p>
          <w:p w14:paraId="7143A9E3" w14:textId="77777777" w:rsidR="00CD7DFE" w:rsidRDefault="00CD7DFE" w:rsidP="00BC57B1">
            <w:pPr>
              <w:contextualSpacing/>
              <w:rPr>
                <w:rFonts w:cs="Arial"/>
              </w:rPr>
            </w:pPr>
            <w:r>
              <w:rPr>
                <w:noProof/>
              </w:rPr>
              <w:drawing>
                <wp:inline distT="0" distB="0" distL="0" distR="0" wp14:anchorId="2D5E5C9D" wp14:editId="1813CB4E">
                  <wp:extent cx="152400" cy="152400"/>
                  <wp:effectExtent l="0" t="0" r="0" b="0"/>
                  <wp:docPr id="2256" name="Picture -1779016631.jpg" descr="-1779016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 name="-1779016631.jpg"/>
                          <pic:cNvPicPr/>
                        </pic:nvPicPr>
                        <pic:blipFill>
                          <a:blip r:embed="rId32" cstate="print"/>
                          <a:stretch>
                            <a:fillRect/>
                          </a:stretch>
                        </pic:blipFill>
                        <pic:spPr>
                          <a:xfrm>
                            <a:off x="0" y="0"/>
                            <a:ext cx="152400" cy="152400"/>
                          </a:xfrm>
                          <a:prstGeom prst="rect">
                            <a:avLst/>
                          </a:prstGeom>
                        </pic:spPr>
                      </pic:pic>
                    </a:graphicData>
                  </a:graphic>
                </wp:inline>
              </w:drawing>
            </w:r>
            <w:r>
              <w:rPr>
                <w:rFonts w:cs="Arial"/>
              </w:rPr>
              <w:t xml:space="preserve"> </w:t>
            </w:r>
            <w:hyperlink w:anchor="_68a29b188ca4afcf718f14f225d6eb96" w:history="1">
              <w:r>
                <w:rPr>
                  <w:rStyle w:val="Hyperlink"/>
                  <w:rFonts w:cs="Arial"/>
                </w:rPr>
                <w:t>Raw radar signal from radar image provider</w:t>
              </w:r>
            </w:hyperlink>
          </w:p>
        </w:tc>
        <w:tc>
          <w:tcPr>
            <w:tcW w:w="7512" w:type="dxa"/>
            <w:noWrap/>
          </w:tcPr>
          <w:p w14:paraId="4BD95DE7" w14:textId="77777777" w:rsidR="00CD7DFE" w:rsidRDefault="00CD7DFE" w:rsidP="00BC57B1">
            <w:pPr>
              <w:rPr>
                <w:rFonts w:cs="Arial"/>
              </w:rPr>
            </w:pPr>
            <w:r>
              <w:rPr>
                <w:rFonts w:cs="Arial"/>
              </w:rPr>
              <w:t>Signal Description:</w:t>
            </w:r>
          </w:p>
          <w:p w14:paraId="6CF44B3F" w14:textId="77777777" w:rsidR="00CD7DFE" w:rsidRDefault="00CD7DFE" w:rsidP="00BC57B1">
            <w:pPr>
              <w:rPr>
                <w:rFonts w:cs="Arial"/>
              </w:rPr>
            </w:pPr>
            <w:r>
              <w:rPr>
                <w:rFonts w:cs="Arial"/>
              </w:rPr>
              <w:t>Unprocessed signal from radar detector provider (ie prior to machine learning processing)</w:t>
            </w:r>
          </w:p>
          <w:p w14:paraId="72F7920A" w14:textId="77777777" w:rsidR="00CD7DFE" w:rsidRDefault="00CD7DFE" w:rsidP="00BC57B1">
            <w:pPr>
              <w:rPr>
                <w:rFonts w:cs="Arial"/>
              </w:rPr>
            </w:pPr>
          </w:p>
          <w:p w14:paraId="1EAA880A" w14:textId="77777777" w:rsidR="00CD7DFE" w:rsidRPr="00275823" w:rsidRDefault="00CD7DFE" w:rsidP="00BC57B1">
            <w:pPr>
              <w:rPr>
                <w:rFonts w:cs="Arial"/>
                <w:color w:val="000000"/>
              </w:rPr>
            </w:pPr>
            <w:r>
              <w:rPr>
                <w:rFonts w:cs="Arial"/>
                <w:color w:val="000000"/>
              </w:rPr>
              <w:t>Sent to:</w:t>
            </w:r>
          </w:p>
          <w:p w14:paraId="0F31AB99"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A6B21C3" wp14:editId="0AFB190C">
                  <wp:extent cx="152400" cy="152400"/>
                  <wp:effectExtent l="0" t="0" r="0" b="0"/>
                  <wp:docPr id="2258"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98d38e74ba6866425064d49cfd97a24" w:history="1">
              <w:r>
                <w:rPr>
                  <w:rStyle w:val="Hyperlink"/>
                  <w:rFonts w:cs="Arial"/>
                  <w:color w:val="000000"/>
                </w:rPr>
                <w:t>Perform machine learning</w:t>
              </w:r>
            </w:hyperlink>
          </w:p>
        </w:tc>
      </w:tr>
    </w:tbl>
    <w:p w14:paraId="6DB201CD" w14:textId="77777777" w:rsidR="00CD7DFE" w:rsidRDefault="00CD7DFE" w:rsidP="00A72B37"/>
    <w:p w14:paraId="60FC0FD4" w14:textId="77777777" w:rsidR="00A72B37" w:rsidRDefault="00A72B37" w:rsidP="00A72B37">
      <w:pPr>
        <w:pStyle w:val="Heading4"/>
      </w:pPr>
      <w:r>
        <w:t>Logical</w:t>
      </w:r>
      <w:r w:rsidRPr="00F15706">
        <w:t xml:space="preserve"> Parameters</w:t>
      </w:r>
    </w:p>
    <w:p w14:paraId="40F829AF" w14:textId="77777777" w:rsidR="00A72B37" w:rsidRDefault="00A72B37" w:rsidP="00A72B37"/>
    <w:p w14:paraId="0B63E71C"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6B586D4" w14:textId="77777777" w:rsidTr="00EB7D77">
        <w:trPr>
          <w:trHeight w:val="211"/>
        </w:trPr>
        <w:tc>
          <w:tcPr>
            <w:tcW w:w="2689" w:type="dxa"/>
            <w:shd w:val="clear" w:color="auto" w:fill="D9D9D9" w:themeFill="background1" w:themeFillShade="D9"/>
            <w:noWrap/>
            <w:hideMark/>
          </w:tcPr>
          <w:p w14:paraId="12A5CA0F"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7D454D5B"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80B70CE" w14:textId="77777777" w:rsidTr="00EB7D77">
        <w:trPr>
          <w:trHeight w:val="410"/>
        </w:trPr>
        <w:tc>
          <w:tcPr>
            <w:tcW w:w="2689" w:type="dxa"/>
            <w:noWrap/>
          </w:tcPr>
          <w:p w14:paraId="5D026D13"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411F479F"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1C8C5186" w14:textId="77777777" w:rsidTr="00EB7D77">
        <w:trPr>
          <w:trHeight w:val="410"/>
        </w:trPr>
        <w:tc>
          <w:tcPr>
            <w:tcW w:w="2689" w:type="dxa"/>
            <w:noWrap/>
          </w:tcPr>
          <w:p w14:paraId="19F38B12"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2F2AEB29" w14:textId="77777777" w:rsidR="009649F4" w:rsidRPr="003F473D" w:rsidRDefault="009649F4" w:rsidP="00EB7D77">
            <w:pPr>
              <w:rPr>
                <w:rFonts w:cs="Arial"/>
                <w:color w:val="000000"/>
                <w:sz w:val="18"/>
                <w:szCs w:val="18"/>
              </w:rPr>
            </w:pPr>
          </w:p>
        </w:tc>
      </w:tr>
    </w:tbl>
    <w:p w14:paraId="4E203C0C" w14:textId="77777777" w:rsidR="009649F4" w:rsidRDefault="009649F4" w:rsidP="00A72B37"/>
    <w:p w14:paraId="45AC854E" w14:textId="77777777" w:rsidR="00822913" w:rsidRDefault="00822913" w:rsidP="00822913">
      <w:pPr>
        <w:pStyle w:val="Heading3"/>
      </w:pPr>
      <w:r>
        <w:t>Function Modeling</w:t>
      </w:r>
    </w:p>
    <w:p w14:paraId="0682DF3A" w14:textId="77777777" w:rsidR="00EF5443" w:rsidRPr="00C75AE5" w:rsidRDefault="00EF5443" w:rsidP="00EF5443"/>
    <w:p w14:paraId="65BA5809" w14:textId="77777777" w:rsidR="002D15F6" w:rsidRDefault="002D15F6" w:rsidP="0061324D">
      <w:pPr>
        <w:pStyle w:val="Heading4"/>
        <w:numPr>
          <w:ilvl w:val="3"/>
          <w:numId w:val="4"/>
        </w:numPr>
      </w:pPr>
      <w:r>
        <w:t>Use Cases</w:t>
      </w:r>
    </w:p>
    <w:p w14:paraId="38D0324D" w14:textId="77777777" w:rsidR="002D15F6" w:rsidRDefault="002D15F6" w:rsidP="002D15F6"/>
    <w:p w14:paraId="2626966E"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165C75D" w14:textId="77777777" w:rsidR="009649F4" w:rsidRDefault="009649F4" w:rsidP="009649F4">
      <w:pPr>
        <w:pStyle w:val="Heading4"/>
        <w:numPr>
          <w:ilvl w:val="3"/>
          <w:numId w:val="4"/>
        </w:numPr>
      </w:pPr>
      <w:r>
        <w:t>State Charts</w:t>
      </w:r>
    </w:p>
    <w:p w14:paraId="289E069D" w14:textId="77777777" w:rsidR="00195B38" w:rsidRDefault="00195B38" w:rsidP="00A76553">
      <w:pPr>
        <w:contextualSpacing/>
        <w:rPr>
          <w:color w:val="A6A6A6" w:themeColor="background1" w:themeShade="A6"/>
        </w:rPr>
      </w:pPr>
    </w:p>
    <w:p w14:paraId="517087FB"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651D84F1" w14:textId="77777777" w:rsidR="00A76553" w:rsidRPr="00FF5F72" w:rsidRDefault="00A76553" w:rsidP="00A76553">
      <w:pPr>
        <w:contextualSpacing/>
        <w:rPr>
          <w:color w:val="A6A6A6" w:themeColor="background1" w:themeShade="A6"/>
        </w:rPr>
      </w:pPr>
    </w:p>
    <w:p w14:paraId="38820CCF" w14:textId="77777777" w:rsidR="00A76553" w:rsidRPr="00004083" w:rsidRDefault="00A76553" w:rsidP="00A76553">
      <w:pPr>
        <w:contextualSpacing/>
        <w:rPr>
          <w:rFonts w:cs="Arial"/>
        </w:rPr>
      </w:pPr>
    </w:p>
    <w:p w14:paraId="70323351" w14:textId="77777777" w:rsidR="009649F4" w:rsidRDefault="009649F4" w:rsidP="009649F4">
      <w:pPr>
        <w:pStyle w:val="Heading4"/>
        <w:numPr>
          <w:ilvl w:val="3"/>
          <w:numId w:val="4"/>
        </w:numPr>
      </w:pPr>
      <w:r>
        <w:t>Activity Diagrams</w:t>
      </w:r>
    </w:p>
    <w:p w14:paraId="50E7ADA0" w14:textId="77777777" w:rsidR="009649F4" w:rsidRDefault="009649F4" w:rsidP="009649F4"/>
    <w:p w14:paraId="62FCAF0F"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12D4CDC9" w14:textId="77777777" w:rsidR="009649F4" w:rsidRPr="00FF5F72" w:rsidRDefault="009649F4" w:rsidP="009649F4">
      <w:pPr>
        <w:contextualSpacing/>
        <w:rPr>
          <w:color w:val="A6A6A6" w:themeColor="background1" w:themeShade="A6"/>
        </w:rPr>
      </w:pPr>
    </w:p>
    <w:p w14:paraId="08E74AC0" w14:textId="77777777" w:rsidR="009649F4" w:rsidRDefault="009649F4" w:rsidP="009649F4">
      <w:pPr>
        <w:pStyle w:val="Heading4"/>
        <w:numPr>
          <w:ilvl w:val="3"/>
          <w:numId w:val="4"/>
        </w:numPr>
      </w:pPr>
      <w:r>
        <w:t>Sequence Diagrams</w:t>
      </w:r>
    </w:p>
    <w:p w14:paraId="2C2B5A1A" w14:textId="77777777" w:rsidR="00987D84" w:rsidRPr="00EB7D77" w:rsidRDefault="00987D84" w:rsidP="00EB7D77">
      <w:pPr>
        <w:rPr>
          <w:rStyle w:val="SubtleEmphasis"/>
          <w:i w:val="0"/>
          <w:iCs w:val="0"/>
          <w:color w:val="auto"/>
          <w:highlight w:val="green"/>
        </w:rPr>
      </w:pPr>
    </w:p>
    <w:p w14:paraId="162C73AF"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425ECB0E" w14:textId="77777777" w:rsidR="00987D84" w:rsidRDefault="00987D84" w:rsidP="00987D84"/>
    <w:p w14:paraId="49A0A0B1" w14:textId="77777777" w:rsidR="009649F4" w:rsidRDefault="009649F4" w:rsidP="009649F4"/>
    <w:p w14:paraId="32418084" w14:textId="77777777" w:rsidR="009649F4" w:rsidRDefault="009649F4" w:rsidP="009649F4">
      <w:pPr>
        <w:pStyle w:val="Heading4"/>
        <w:numPr>
          <w:ilvl w:val="3"/>
          <w:numId w:val="4"/>
        </w:numPr>
      </w:pPr>
      <w:r>
        <w:t>Decision Tables</w:t>
      </w:r>
    </w:p>
    <w:p w14:paraId="15EC161B" w14:textId="77777777" w:rsidR="009649F4" w:rsidRDefault="009649F4" w:rsidP="009649F4"/>
    <w:p w14:paraId="1D18CE98" w14:textId="77777777" w:rsidR="00F15706" w:rsidRDefault="00DA0800" w:rsidP="00822913">
      <w:pPr>
        <w:pStyle w:val="Heading3"/>
      </w:pPr>
      <w:r>
        <w:lastRenderedPageBreak/>
        <w:t>Function Requirements</w:t>
      </w:r>
    </w:p>
    <w:p w14:paraId="5BBA6D51" w14:textId="77777777" w:rsidR="00F15706" w:rsidRDefault="00F15706" w:rsidP="00783BCF">
      <w:pPr>
        <w:pStyle w:val="Heading4"/>
      </w:pPr>
      <w:r>
        <w:t>Functional Requirements</w:t>
      </w:r>
    </w:p>
    <w:p w14:paraId="1A009CF0" w14:textId="77777777" w:rsidR="006E54B3" w:rsidRDefault="00F15706" w:rsidP="006E54B3">
      <w:pPr>
        <w:pStyle w:val="Heading5"/>
      </w:pPr>
      <w:r>
        <w:t>Normal Operation</w:t>
      </w:r>
    </w:p>
    <w:p w14:paraId="249154DE" w14:textId="77777777" w:rsidR="005961D3" w:rsidRDefault="005961D3" w:rsidP="00BB6A63"/>
    <w:p w14:paraId="76718C88" w14:textId="77777777" w:rsidR="005961D3" w:rsidRDefault="005961D3" w:rsidP="005961D3">
      <w:pPr>
        <w:rPr>
          <w:color w:val="A6A6A6" w:themeColor="background1" w:themeShade="A6"/>
        </w:rPr>
      </w:pPr>
      <w:r>
        <w:rPr>
          <w:color w:val="A6A6A6" w:themeColor="background1" w:themeShade="A6"/>
        </w:rPr>
        <w:t>No Normal Operation Requirements specified.</w:t>
      </w:r>
    </w:p>
    <w:p w14:paraId="7D292CF9" w14:textId="77777777" w:rsidR="00F15706" w:rsidRDefault="00F15706" w:rsidP="00783BCF">
      <w:pPr>
        <w:pStyle w:val="Heading5"/>
      </w:pPr>
      <w:r>
        <w:t>Error Handling</w:t>
      </w:r>
    </w:p>
    <w:p w14:paraId="2FAF3821" w14:textId="77777777" w:rsidR="005961D3" w:rsidRDefault="005961D3" w:rsidP="00BB6A63"/>
    <w:p w14:paraId="70092493" w14:textId="77777777" w:rsidR="005961D3" w:rsidRDefault="005961D3" w:rsidP="005961D3">
      <w:pPr>
        <w:rPr>
          <w:color w:val="A6A6A6" w:themeColor="background1" w:themeShade="A6"/>
        </w:rPr>
      </w:pPr>
      <w:r>
        <w:rPr>
          <w:color w:val="A6A6A6" w:themeColor="background1" w:themeShade="A6"/>
        </w:rPr>
        <w:t>No Error Handling Requirements specified.</w:t>
      </w:r>
    </w:p>
    <w:p w14:paraId="29CD0C65" w14:textId="77777777" w:rsidR="00DD7D94" w:rsidRDefault="00DD7D94" w:rsidP="00DD7D94">
      <w:pPr>
        <w:pStyle w:val="Heading4"/>
      </w:pPr>
      <w:r>
        <w:t>Non-Functional Requirements</w:t>
      </w:r>
    </w:p>
    <w:p w14:paraId="3A61553C" w14:textId="77777777" w:rsidR="005961D3" w:rsidRDefault="005961D3" w:rsidP="00BB6A63"/>
    <w:p w14:paraId="430FB0C5" w14:textId="77777777" w:rsidR="005961D3" w:rsidRDefault="005961D3" w:rsidP="005961D3">
      <w:pPr>
        <w:rPr>
          <w:color w:val="A6A6A6" w:themeColor="background1" w:themeShade="A6"/>
        </w:rPr>
      </w:pPr>
      <w:r>
        <w:rPr>
          <w:color w:val="A6A6A6" w:themeColor="background1" w:themeShade="A6"/>
        </w:rPr>
        <w:t>No Non-Functional Requirements specified.</w:t>
      </w:r>
    </w:p>
    <w:p w14:paraId="4BFD4477" w14:textId="77777777" w:rsidR="00DF462B" w:rsidRDefault="00427220" w:rsidP="00DF462B">
      <w:pPr>
        <w:pStyle w:val="Heading4"/>
      </w:pPr>
      <w:r>
        <w:t>Functional</w:t>
      </w:r>
      <w:r w:rsidR="00DF462B">
        <w:t xml:space="preserve"> Safety Requirements</w:t>
      </w:r>
    </w:p>
    <w:p w14:paraId="4E386D56" w14:textId="77777777" w:rsidR="00DF462B" w:rsidRDefault="00DF462B" w:rsidP="00DF462B">
      <w:pPr>
        <w:rPr>
          <w:highlight w:val="yellow"/>
        </w:rPr>
      </w:pPr>
    </w:p>
    <w:p w14:paraId="65C7497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95B4B07" w14:textId="77777777" w:rsidR="00DD7D94" w:rsidRDefault="00DD7D94" w:rsidP="00DD7D94">
      <w:pPr>
        <w:pStyle w:val="Heading4"/>
      </w:pPr>
      <w:r>
        <w:t>Other Requirements</w:t>
      </w:r>
    </w:p>
    <w:p w14:paraId="2E5A26BB" w14:textId="77777777" w:rsidR="00DD7D94" w:rsidRDefault="00DD7D94" w:rsidP="00DD7D94">
      <w:pPr>
        <w:pStyle w:val="Heading5"/>
      </w:pPr>
      <w:r>
        <w:t>Design Requirements</w:t>
      </w:r>
    </w:p>
    <w:p w14:paraId="538CAFF2" w14:textId="77777777" w:rsidR="005961D3" w:rsidRDefault="005961D3" w:rsidP="00CA4A62"/>
    <w:p w14:paraId="5746B2DA" w14:textId="77777777" w:rsidR="005961D3" w:rsidRDefault="005961D3" w:rsidP="005961D3">
      <w:pPr>
        <w:rPr>
          <w:color w:val="A6A6A6" w:themeColor="background1" w:themeShade="A6"/>
        </w:rPr>
      </w:pPr>
      <w:r>
        <w:rPr>
          <w:color w:val="A6A6A6" w:themeColor="background1" w:themeShade="A6"/>
        </w:rPr>
        <w:t>No Design Requirements specified.</w:t>
      </w:r>
    </w:p>
    <w:p w14:paraId="4E482A2A" w14:textId="77777777" w:rsidR="00CA4A62" w:rsidRDefault="00CA4A62" w:rsidP="00CA4A62">
      <w:pPr>
        <w:pStyle w:val="Heading4"/>
      </w:pPr>
      <w:r>
        <w:t>Uncategorized Requirements</w:t>
      </w:r>
    </w:p>
    <w:p w14:paraId="41866659" w14:textId="77777777" w:rsidR="005961D3" w:rsidRDefault="005961D3" w:rsidP="00CA4A62"/>
    <w:p w14:paraId="5C113D0C" w14:textId="77777777" w:rsidR="001F5E54" w:rsidRPr="0017445F" w:rsidRDefault="006E25A5" w:rsidP="001F5E54">
      <w:pPr>
        <w:pStyle w:val="RERequirement"/>
        <w:shd w:val="clear" w:color="auto" w:fill="F2F2F2" w:themeFill="background1" w:themeFillShade="F2"/>
      </w:pPr>
      <w:r>
        <w:t>R_Sent_Det_3</w:t>
      </w:r>
      <w:r w:rsidR="00AE04B0">
        <w:t xml:space="preserve"> Intrusion Detection - Radar (Bed Area)</w:t>
      </w:r>
    </w:p>
    <w:p w14:paraId="1C5FD199" w14:textId="77777777" w:rsidR="001F5E54" w:rsidRDefault="00AE04B0" w:rsidP="001F5E54">
      <w:pPr>
        <w:rPr>
          <w:rFonts w:cs="Arial"/>
        </w:rPr>
      </w:pPr>
      <w:r>
        <w:rPr>
          <w:rFonts w:cs="Arial"/>
        </w:rPr>
        <w:t>If an object is detected in truck bed area, the bed intruder detection system shall detect intrusion.</w:t>
      </w:r>
    </w:p>
    <w:p w14:paraId="22F8A51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27F261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E11F6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R_Sent_Det_3</w:t>
            </w:r>
          </w:p>
        </w:tc>
      </w:tr>
      <w:tr w:rsidR="001F5E54" w:rsidRPr="00FD127C" w14:paraId="759EB9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E4E82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AA983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Sentinel feature receives information from the Radar including the cause of the trigger.</w:t>
            </w:r>
          </w:p>
        </w:tc>
      </w:tr>
      <w:tr w:rsidR="001F5E54" w:rsidRPr="00FD127C" w14:paraId="1675B7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3846D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03A8F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189FFB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1E527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4EAF18" w14:textId="77777777" w:rsidR="00E77D14" w:rsidRDefault="00E77D14"/>
        </w:tc>
      </w:tr>
      <w:tr w:rsidR="001F5E54" w:rsidRPr="00FD127C" w14:paraId="10A6AA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92212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0F8B26"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59F57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29B237" w14:textId="77777777" w:rsidR="00E77D14" w:rsidRDefault="00E77D14"/>
        </w:tc>
      </w:tr>
      <w:tr w:rsidR="001F5E54" w:rsidRPr="00FD127C" w14:paraId="102E11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E58F4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B7B6D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DFCA7B7" wp14:editId="40BB06D3">
                  <wp:extent cx="152400" cy="152400"/>
                  <wp:effectExtent l="0" t="0" r="0" b="0"/>
                  <wp:docPr id="2260"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R_F_Sentinel_00007 Intrusion Detection - Radar (Bed Area)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EF557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AD8E05" w14:textId="77777777" w:rsidR="00E77D14" w:rsidRDefault="00E77D14"/>
        </w:tc>
      </w:tr>
      <w:tr w:rsidR="001F5E54" w:rsidRPr="00FD127C" w14:paraId="16E1100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66659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5321A0"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3DC89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4473E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1EA60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D531B8" w14:textId="77777777" w:rsidR="00E77D14" w:rsidRDefault="00E77D14"/>
        </w:tc>
      </w:tr>
      <w:tr w:rsidR="001F5E54" w:rsidRPr="00FD127C" w14:paraId="7C760E6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308827" w14:textId="77777777" w:rsidR="001F5E54" w:rsidRPr="00FD127C" w:rsidRDefault="0052661D" w:rsidP="00A84EEF">
            <w:pPr>
              <w:rPr>
                <w:rFonts w:cs="Arial"/>
                <w:bCs/>
                <w:color w:val="808080" w:themeColor="background1" w:themeShade="80"/>
                <w:sz w:val="16"/>
                <w:szCs w:val="14"/>
              </w:rPr>
            </w:pPr>
            <w:hyperlink r:id="rId24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E40F1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22E34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8139009" w14:textId="77777777" w:rsidR="000D7866" w:rsidRPr="00E47D48" w:rsidRDefault="000D7866" w:rsidP="00E47D48">
      <w:pPr>
        <w:rPr>
          <w:color w:val="FF0000"/>
        </w:rPr>
      </w:pPr>
    </w:p>
    <w:p w14:paraId="0189849C" w14:textId="77777777" w:rsidR="009C1EEC" w:rsidRDefault="000D732E" w:rsidP="0061324D">
      <w:pPr>
        <w:pStyle w:val="Heading2"/>
        <w:numPr>
          <w:ilvl w:val="1"/>
          <w:numId w:val="4"/>
        </w:numPr>
      </w:pPr>
      <w:r>
        <w:t xml:space="preserve">Logical Function </w:t>
      </w:r>
      <w:r>
        <w:rPr>
          <w:noProof/>
        </w:rPr>
        <w:drawing>
          <wp:inline distT="0" distB="0" distL="0" distR="0" wp14:anchorId="6201A358" wp14:editId="73E446E0">
            <wp:extent cx="152400" cy="152400"/>
            <wp:effectExtent l="0" t="0" r="0" b="0"/>
            <wp:docPr id="2262"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 name="-3780165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19" w:name="_e6fa254b59910947b8ad0a8a5b5e1db6"/>
      <w:r w:rsidR="008E73AE">
        <w:t>Manage Overwrite of USB Memory</w:t>
      </w:r>
      <w:bookmarkEnd w:id="219"/>
    </w:p>
    <w:p w14:paraId="13B11843" w14:textId="77777777" w:rsidR="0061785D" w:rsidRDefault="0061785D" w:rsidP="00783BCF">
      <w:pPr>
        <w:pStyle w:val="Heading3"/>
      </w:pPr>
      <w:r>
        <w:t xml:space="preserve">Function </w:t>
      </w:r>
      <w:r w:rsidR="00283752">
        <w:t>Overview</w:t>
      </w:r>
    </w:p>
    <w:p w14:paraId="0BFC6FAD" w14:textId="77777777" w:rsidR="00427220" w:rsidRDefault="000D732E" w:rsidP="00427220">
      <w:pPr>
        <w:pStyle w:val="Heading4"/>
      </w:pPr>
      <w:r>
        <w:t xml:space="preserve">Function </w:t>
      </w:r>
      <w:r w:rsidR="00283752">
        <w:t>Description</w:t>
      </w:r>
    </w:p>
    <w:p w14:paraId="6E54FAB4" w14:textId="77777777" w:rsidR="00794B45" w:rsidRDefault="00794B45" w:rsidP="009C1EEC">
      <w:pPr>
        <w:contextualSpacing/>
      </w:pPr>
    </w:p>
    <w:p w14:paraId="4D22AC16" w14:textId="77777777" w:rsidR="00AC0C92" w:rsidRDefault="00AC0C92" w:rsidP="009C1EEC">
      <w:pPr>
        <w:contextualSpacing/>
      </w:pPr>
      <w:r>
        <w:t>Function is allocated to:</w:t>
      </w:r>
    </w:p>
    <w:p w14:paraId="46309E62" w14:textId="77777777" w:rsidR="00AC0C92" w:rsidRDefault="00604AF5" w:rsidP="0061324D">
      <w:pPr>
        <w:pStyle w:val="ListParagraph"/>
        <w:numPr>
          <w:ilvl w:val="0"/>
          <w:numId w:val="13"/>
        </w:numPr>
        <w:contextualSpacing/>
      </w:pPr>
      <w:r>
        <w:rPr>
          <w:noProof/>
        </w:rPr>
        <w:drawing>
          <wp:inline distT="0" distB="0" distL="0" distR="0" wp14:anchorId="177FEC66" wp14:editId="219CC39F">
            <wp:extent cx="152400" cy="152400"/>
            <wp:effectExtent l="0" t="0" r="0" b="0"/>
            <wp:docPr id="2264"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Control Storage/Overwrite of Data on USB Memory Device</w:t>
      </w:r>
      <w:r>
        <w:t xml:space="preserve"> &lt;&lt;Physical&gt;&gt;</w:t>
      </w:r>
    </w:p>
    <w:p w14:paraId="52390000" w14:textId="77777777" w:rsidR="00AC0C92" w:rsidRDefault="00604AF5" w:rsidP="0061324D">
      <w:pPr>
        <w:pStyle w:val="ListParagraph"/>
        <w:numPr>
          <w:ilvl w:val="0"/>
          <w:numId w:val="13"/>
        </w:numPr>
        <w:contextualSpacing/>
      </w:pPr>
      <w:r>
        <w:rPr>
          <w:noProof/>
        </w:rPr>
        <w:drawing>
          <wp:inline distT="0" distB="0" distL="0" distR="0" wp14:anchorId="160977F1" wp14:editId="044B0F7A">
            <wp:extent cx="152400" cy="152400"/>
            <wp:effectExtent l="0" t="0" r="0" b="0"/>
            <wp:docPr id="2266"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HMI provider</w:t>
      </w:r>
      <w:r>
        <w:t xml:space="preserve"> &lt;&lt;Logical&gt;&gt;</w:t>
      </w:r>
    </w:p>
    <w:p w14:paraId="6FC1D724" w14:textId="77777777" w:rsidR="00794B45" w:rsidRDefault="00794B45" w:rsidP="009C1EEC">
      <w:pPr>
        <w:contextualSpacing/>
      </w:pPr>
    </w:p>
    <w:p w14:paraId="7A67636E" w14:textId="77777777" w:rsidR="009C1EEC" w:rsidRDefault="009C1EEC" w:rsidP="009C1EEC">
      <w:pPr>
        <w:contextualSpacing/>
      </w:pPr>
      <w:r w:rsidRPr="00A554C4">
        <w:t>Due to the large amount of data that may be collected from the sensors, the storage on the USB memory device must be managed, ie data must be overwritten</w:t>
      </w:r>
    </w:p>
    <w:p w14:paraId="6B5E6DC4" w14:textId="77777777" w:rsidR="00282E2C" w:rsidRDefault="000D732E" w:rsidP="00FD32A2">
      <w:pPr>
        <w:pStyle w:val="Heading4"/>
      </w:pPr>
      <w:r>
        <w:lastRenderedPageBreak/>
        <w:t xml:space="preserve">Function </w:t>
      </w:r>
      <w:r w:rsidR="00282E2C">
        <w:t>Variants</w:t>
      </w:r>
    </w:p>
    <w:p w14:paraId="20A5ED51" w14:textId="77777777" w:rsidR="00282E2C" w:rsidRDefault="00282E2C" w:rsidP="00282E2C"/>
    <w:p w14:paraId="188E12AC"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3A17680" w14:textId="77777777" w:rsidTr="00EB7D77">
        <w:trPr>
          <w:trHeight w:val="314"/>
        </w:trPr>
        <w:tc>
          <w:tcPr>
            <w:tcW w:w="2523" w:type="dxa"/>
            <w:shd w:val="clear" w:color="auto" w:fill="D9D9D9" w:themeFill="background1" w:themeFillShade="D9"/>
          </w:tcPr>
          <w:p w14:paraId="1D6F0696"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475C6183"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E15C132"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8CC486F" w14:textId="77777777" w:rsidTr="00EB7D77">
        <w:trPr>
          <w:trHeight w:val="198"/>
        </w:trPr>
        <w:tc>
          <w:tcPr>
            <w:tcW w:w="2523" w:type="dxa"/>
          </w:tcPr>
          <w:p w14:paraId="444BF673"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313A6D79" w14:textId="77777777" w:rsidR="000D732E" w:rsidRPr="009E3B7C" w:rsidRDefault="000D732E" w:rsidP="00EB7D77">
            <w:pPr>
              <w:overflowPunct/>
              <w:autoSpaceDE/>
              <w:autoSpaceDN/>
              <w:adjustRightInd/>
              <w:textAlignment w:val="center"/>
              <w:rPr>
                <w:rFonts w:cs="Arial"/>
              </w:rPr>
            </w:pPr>
          </w:p>
        </w:tc>
        <w:tc>
          <w:tcPr>
            <w:tcW w:w="2551" w:type="dxa"/>
          </w:tcPr>
          <w:p w14:paraId="298690AD" w14:textId="77777777" w:rsidR="000D732E" w:rsidRDefault="000D732E" w:rsidP="00EB7D77">
            <w:pPr>
              <w:rPr>
                <w:rFonts w:cs="Arial"/>
                <w:lang w:val="en-GB"/>
              </w:rPr>
            </w:pPr>
            <w:r>
              <w:rPr>
                <w:rFonts w:cs="Arial"/>
                <w:lang w:val="en-GB"/>
              </w:rPr>
              <w:t xml:space="preserve">e.g. ExtLightTechnology = LED </w:t>
            </w:r>
          </w:p>
          <w:p w14:paraId="2A690EE5" w14:textId="77777777" w:rsidR="000D732E" w:rsidRDefault="000D732E" w:rsidP="00EB7D77">
            <w:pPr>
              <w:rPr>
                <w:rFonts w:cs="Arial"/>
                <w:lang w:val="en-GB"/>
              </w:rPr>
            </w:pPr>
            <w:r>
              <w:rPr>
                <w:rFonts w:cs="Arial"/>
                <w:lang w:val="en-GB"/>
              </w:rPr>
              <w:t>OR</w:t>
            </w:r>
          </w:p>
          <w:p w14:paraId="1B6D3D10" w14:textId="77777777" w:rsidR="000D732E" w:rsidRPr="005A344A" w:rsidRDefault="000D732E" w:rsidP="00EB7D77">
            <w:pPr>
              <w:rPr>
                <w:rFonts w:cs="Arial"/>
                <w:lang w:val="en-GB"/>
              </w:rPr>
            </w:pPr>
            <w:r>
              <w:rPr>
                <w:rFonts w:cs="Arial"/>
                <w:lang w:val="en-GB"/>
              </w:rPr>
              <w:t>ExtLightTechnology = Xenon</w:t>
            </w:r>
          </w:p>
        </w:tc>
      </w:tr>
    </w:tbl>
    <w:p w14:paraId="600397F3" w14:textId="77777777" w:rsidR="000D732E" w:rsidRPr="005067FC" w:rsidRDefault="000D732E" w:rsidP="00282E2C">
      <w:pPr>
        <w:rPr>
          <w:i/>
          <w:color w:val="A6A6A6" w:themeColor="background1" w:themeShade="A6"/>
        </w:rPr>
      </w:pPr>
    </w:p>
    <w:p w14:paraId="04E92604" w14:textId="77777777" w:rsidR="00427220" w:rsidRDefault="00427220" w:rsidP="00FD32A2">
      <w:pPr>
        <w:pStyle w:val="Heading4"/>
      </w:pPr>
      <w:r>
        <w:t>Input Requirements</w:t>
      </w:r>
      <w:r w:rsidR="000D732E">
        <w:t>/Documents</w:t>
      </w:r>
    </w:p>
    <w:p w14:paraId="7F6407AB"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61E31A0" w14:textId="77777777" w:rsidTr="00656A21">
        <w:trPr>
          <w:trHeight w:val="20"/>
        </w:trPr>
        <w:tc>
          <w:tcPr>
            <w:tcW w:w="1561" w:type="dxa"/>
            <w:shd w:val="clear" w:color="auto" w:fill="D9D9D9" w:themeFill="background1" w:themeFillShade="D9"/>
          </w:tcPr>
          <w:p w14:paraId="3B872F5F"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C3119EA" w14:textId="77777777" w:rsidR="000D732E" w:rsidRDefault="000D732E" w:rsidP="00EB7D77">
            <w:pPr>
              <w:rPr>
                <w:rFonts w:ascii="Helvetica" w:hAnsi="Helvetica" w:cs="Helvetica"/>
                <w:sz w:val="16"/>
              </w:rPr>
            </w:pPr>
          </w:p>
          <w:p w14:paraId="12BC0E03"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372410F"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6136D096"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0EECF92A" w14:textId="77777777" w:rsidR="000D732E" w:rsidRDefault="000D732E" w:rsidP="00EB7D77">
            <w:pPr>
              <w:rPr>
                <w:rFonts w:ascii="Helvetica" w:hAnsi="Helvetica" w:cs="Helvetica"/>
                <w:b/>
              </w:rPr>
            </w:pPr>
            <w:r>
              <w:rPr>
                <w:rFonts w:ascii="Helvetica" w:hAnsi="Helvetica" w:cs="Helvetica"/>
                <w:b/>
              </w:rPr>
              <w:t>Derived Requirement</w:t>
            </w:r>
          </w:p>
          <w:p w14:paraId="341F7E99" w14:textId="77777777" w:rsidR="000D732E" w:rsidRDefault="000D732E" w:rsidP="00EB7D77">
            <w:pPr>
              <w:rPr>
                <w:rFonts w:ascii="Helvetica" w:hAnsi="Helvetica" w:cs="Helvetica"/>
                <w:sz w:val="16"/>
              </w:rPr>
            </w:pPr>
          </w:p>
          <w:p w14:paraId="37489238"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0C2C6BC4" w14:textId="77777777" w:rsidTr="00656A21">
        <w:trPr>
          <w:trHeight w:val="20"/>
        </w:trPr>
        <w:tc>
          <w:tcPr>
            <w:tcW w:w="10211" w:type="dxa"/>
            <w:gridSpan w:val="4"/>
            <w:shd w:val="clear" w:color="auto" w:fill="F2F2F2" w:themeFill="background1" w:themeFillShade="F2"/>
          </w:tcPr>
          <w:p w14:paraId="7F62CBAB"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2B95A3E6" w14:textId="77777777" w:rsidTr="00656A21">
        <w:trPr>
          <w:trHeight w:val="20"/>
        </w:trPr>
        <w:tc>
          <w:tcPr>
            <w:tcW w:w="1561" w:type="dxa"/>
          </w:tcPr>
          <w:p w14:paraId="1F2EEF6F" w14:textId="77777777" w:rsidR="000D732E" w:rsidRPr="00D410AE" w:rsidRDefault="000D732E" w:rsidP="00EB7D77">
            <w:pPr>
              <w:rPr>
                <w:rFonts w:cs="Arial"/>
              </w:rPr>
            </w:pPr>
          </w:p>
        </w:tc>
        <w:tc>
          <w:tcPr>
            <w:tcW w:w="2694" w:type="dxa"/>
          </w:tcPr>
          <w:p w14:paraId="66A435C3" w14:textId="77777777" w:rsidR="000D732E" w:rsidRDefault="000D732E" w:rsidP="00EB7D77">
            <w:pPr>
              <w:rPr>
                <w:rFonts w:cs="Arial"/>
              </w:rPr>
            </w:pPr>
            <w:r>
              <w:rPr>
                <w:rFonts w:cs="Arial"/>
              </w:rPr>
              <w:t>&lt;Example:</w:t>
            </w:r>
          </w:p>
          <w:p w14:paraId="44AF5BC5" w14:textId="77777777" w:rsidR="000D732E" w:rsidRPr="00D410AE" w:rsidRDefault="000D732E" w:rsidP="00EB7D77">
            <w:pPr>
              <w:rPr>
                <w:rFonts w:cs="Arial"/>
              </w:rPr>
            </w:pPr>
            <w:r>
              <w:rPr>
                <w:rFonts w:cs="Arial"/>
              </w:rPr>
              <w:t>id + title of relevant Feature Docs&gt;</w:t>
            </w:r>
          </w:p>
        </w:tc>
        <w:tc>
          <w:tcPr>
            <w:tcW w:w="2694" w:type="dxa"/>
          </w:tcPr>
          <w:p w14:paraId="16607DEB" w14:textId="77777777" w:rsidR="000D732E" w:rsidRPr="00D410AE" w:rsidRDefault="000D732E" w:rsidP="00EB7D77">
            <w:pPr>
              <w:rPr>
                <w:rFonts w:cs="Arial"/>
              </w:rPr>
            </w:pPr>
            <w:r>
              <w:rPr>
                <w:rFonts w:cs="Arial"/>
              </w:rPr>
              <w:t>&lt;Example: “Requirements of Feature …”&gt;</w:t>
            </w:r>
          </w:p>
        </w:tc>
        <w:tc>
          <w:tcPr>
            <w:tcW w:w="3262" w:type="dxa"/>
          </w:tcPr>
          <w:p w14:paraId="0ECB62B0"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46"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7F982704" w14:textId="77777777" w:rsidTr="00656A21">
        <w:trPr>
          <w:trHeight w:val="20"/>
        </w:trPr>
        <w:tc>
          <w:tcPr>
            <w:tcW w:w="1561" w:type="dxa"/>
          </w:tcPr>
          <w:p w14:paraId="26BD7D9B" w14:textId="77777777" w:rsidR="000D732E" w:rsidRPr="00D410AE" w:rsidRDefault="000D732E" w:rsidP="00EB7D77">
            <w:pPr>
              <w:rPr>
                <w:rFonts w:cs="Arial"/>
              </w:rPr>
            </w:pPr>
          </w:p>
        </w:tc>
        <w:tc>
          <w:tcPr>
            <w:tcW w:w="2694" w:type="dxa"/>
          </w:tcPr>
          <w:p w14:paraId="4E886EFC" w14:textId="77777777" w:rsidR="000D732E" w:rsidRDefault="000D732E" w:rsidP="00EB7D77">
            <w:pPr>
              <w:rPr>
                <w:rFonts w:cs="Arial"/>
              </w:rPr>
            </w:pPr>
          </w:p>
        </w:tc>
        <w:tc>
          <w:tcPr>
            <w:tcW w:w="2694" w:type="dxa"/>
          </w:tcPr>
          <w:p w14:paraId="6316A4EB" w14:textId="77777777" w:rsidR="000D732E" w:rsidRDefault="000D732E" w:rsidP="00EB7D77">
            <w:pPr>
              <w:rPr>
                <w:rFonts w:cs="Arial"/>
              </w:rPr>
            </w:pPr>
          </w:p>
        </w:tc>
        <w:tc>
          <w:tcPr>
            <w:tcW w:w="3262" w:type="dxa"/>
          </w:tcPr>
          <w:p w14:paraId="76C1B05F" w14:textId="77777777" w:rsidR="000D732E" w:rsidRDefault="000D732E" w:rsidP="00EB7D77">
            <w:pPr>
              <w:rPr>
                <w:rFonts w:cs="Arial"/>
              </w:rPr>
            </w:pPr>
          </w:p>
        </w:tc>
      </w:tr>
      <w:tr w:rsidR="000D732E" w:rsidRPr="007C20FA" w14:paraId="0FF733D1" w14:textId="77777777" w:rsidTr="00656A21">
        <w:trPr>
          <w:trHeight w:val="20"/>
        </w:trPr>
        <w:tc>
          <w:tcPr>
            <w:tcW w:w="10211" w:type="dxa"/>
            <w:gridSpan w:val="4"/>
            <w:shd w:val="clear" w:color="auto" w:fill="F2F2F2" w:themeFill="background1" w:themeFillShade="F2"/>
          </w:tcPr>
          <w:p w14:paraId="0B1DC40F"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C8BFE52" w14:textId="77777777" w:rsidTr="00656A21">
        <w:trPr>
          <w:trHeight w:val="20"/>
        </w:trPr>
        <w:tc>
          <w:tcPr>
            <w:tcW w:w="1561" w:type="dxa"/>
          </w:tcPr>
          <w:p w14:paraId="198B8D87" w14:textId="77777777" w:rsidR="000D732E" w:rsidRPr="00D410AE" w:rsidRDefault="000D732E" w:rsidP="00EB7D77">
            <w:pPr>
              <w:rPr>
                <w:rFonts w:cs="Arial"/>
              </w:rPr>
            </w:pPr>
          </w:p>
        </w:tc>
        <w:tc>
          <w:tcPr>
            <w:tcW w:w="2694" w:type="dxa"/>
          </w:tcPr>
          <w:p w14:paraId="19C13B27" w14:textId="77777777" w:rsidR="000D732E" w:rsidRPr="00D410AE" w:rsidRDefault="000D732E" w:rsidP="00EB7D77">
            <w:pPr>
              <w:rPr>
                <w:rFonts w:cs="Arial"/>
              </w:rPr>
            </w:pPr>
            <w:r>
              <w:rPr>
                <w:rFonts w:cs="Arial"/>
              </w:rPr>
              <w:t>&lt;Example: some SDS (requirement)&gt;</w:t>
            </w:r>
          </w:p>
        </w:tc>
        <w:tc>
          <w:tcPr>
            <w:tcW w:w="2694" w:type="dxa"/>
          </w:tcPr>
          <w:p w14:paraId="2507091B" w14:textId="77777777" w:rsidR="000D732E" w:rsidRPr="00D410AE" w:rsidRDefault="000D732E" w:rsidP="00EB7D77">
            <w:pPr>
              <w:rPr>
                <w:rFonts w:cs="Arial"/>
              </w:rPr>
            </w:pPr>
          </w:p>
        </w:tc>
        <w:tc>
          <w:tcPr>
            <w:tcW w:w="3262" w:type="dxa"/>
          </w:tcPr>
          <w:p w14:paraId="19F524A8" w14:textId="77777777" w:rsidR="000D732E" w:rsidRDefault="000D732E" w:rsidP="00EB7D77">
            <w:pPr>
              <w:rPr>
                <w:rFonts w:cs="Arial"/>
              </w:rPr>
            </w:pPr>
          </w:p>
        </w:tc>
      </w:tr>
      <w:tr w:rsidR="000D732E" w:rsidRPr="007C20FA" w14:paraId="6479564D" w14:textId="77777777" w:rsidTr="00656A21">
        <w:trPr>
          <w:trHeight w:val="20"/>
        </w:trPr>
        <w:tc>
          <w:tcPr>
            <w:tcW w:w="1561" w:type="dxa"/>
          </w:tcPr>
          <w:p w14:paraId="51A87FF5" w14:textId="77777777" w:rsidR="000D732E" w:rsidRDefault="000D732E" w:rsidP="00EB7D77">
            <w:pPr>
              <w:rPr>
                <w:rFonts w:cs="Arial"/>
              </w:rPr>
            </w:pPr>
          </w:p>
        </w:tc>
        <w:tc>
          <w:tcPr>
            <w:tcW w:w="2694" w:type="dxa"/>
          </w:tcPr>
          <w:p w14:paraId="4841B0B2" w14:textId="77777777" w:rsidR="000D732E" w:rsidRDefault="000D732E" w:rsidP="00EB7D77">
            <w:pPr>
              <w:rPr>
                <w:rFonts w:cs="Arial"/>
              </w:rPr>
            </w:pPr>
          </w:p>
        </w:tc>
        <w:tc>
          <w:tcPr>
            <w:tcW w:w="2694" w:type="dxa"/>
          </w:tcPr>
          <w:p w14:paraId="1B247C93" w14:textId="77777777" w:rsidR="000D732E" w:rsidRDefault="000D732E" w:rsidP="00EB7D77">
            <w:pPr>
              <w:rPr>
                <w:rFonts w:cs="Arial"/>
              </w:rPr>
            </w:pPr>
          </w:p>
        </w:tc>
        <w:tc>
          <w:tcPr>
            <w:tcW w:w="3262" w:type="dxa"/>
          </w:tcPr>
          <w:p w14:paraId="61CBDA0F" w14:textId="77777777" w:rsidR="000D732E" w:rsidRDefault="000D732E" w:rsidP="00EB7D77">
            <w:pPr>
              <w:rPr>
                <w:rFonts w:cs="Arial"/>
              </w:rPr>
            </w:pPr>
          </w:p>
        </w:tc>
      </w:tr>
      <w:tr w:rsidR="000D732E" w:rsidRPr="007C20FA" w14:paraId="364B19E7" w14:textId="77777777" w:rsidTr="00656A21">
        <w:trPr>
          <w:trHeight w:val="20"/>
        </w:trPr>
        <w:tc>
          <w:tcPr>
            <w:tcW w:w="10211" w:type="dxa"/>
            <w:gridSpan w:val="4"/>
            <w:shd w:val="clear" w:color="auto" w:fill="F2F2F2" w:themeFill="background1" w:themeFillShade="F2"/>
          </w:tcPr>
          <w:p w14:paraId="1DF0B48C"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7BAC501A" w14:textId="77777777" w:rsidTr="00656A21">
        <w:trPr>
          <w:trHeight w:val="20"/>
        </w:trPr>
        <w:tc>
          <w:tcPr>
            <w:tcW w:w="1561" w:type="dxa"/>
          </w:tcPr>
          <w:p w14:paraId="7A2D91D9" w14:textId="77777777" w:rsidR="000D732E" w:rsidRPr="00D410AE" w:rsidRDefault="000D732E" w:rsidP="00EB7D77">
            <w:pPr>
              <w:rPr>
                <w:rFonts w:cs="Arial"/>
              </w:rPr>
            </w:pPr>
          </w:p>
        </w:tc>
        <w:tc>
          <w:tcPr>
            <w:tcW w:w="2694" w:type="dxa"/>
          </w:tcPr>
          <w:p w14:paraId="4141375B" w14:textId="77777777" w:rsidR="000D732E" w:rsidRPr="00D410AE" w:rsidRDefault="000D732E" w:rsidP="00EB7D77">
            <w:pPr>
              <w:rPr>
                <w:rFonts w:cs="Arial"/>
              </w:rPr>
            </w:pPr>
          </w:p>
        </w:tc>
        <w:tc>
          <w:tcPr>
            <w:tcW w:w="2694" w:type="dxa"/>
          </w:tcPr>
          <w:p w14:paraId="7DF56BE8" w14:textId="77777777" w:rsidR="000D732E" w:rsidRPr="00D410AE" w:rsidRDefault="000D732E" w:rsidP="00EB7D77">
            <w:pPr>
              <w:rPr>
                <w:rFonts w:cs="Arial"/>
              </w:rPr>
            </w:pPr>
          </w:p>
        </w:tc>
        <w:tc>
          <w:tcPr>
            <w:tcW w:w="3262" w:type="dxa"/>
          </w:tcPr>
          <w:p w14:paraId="4B3998EB" w14:textId="77777777" w:rsidR="000D732E" w:rsidRPr="00D410AE" w:rsidRDefault="000D732E" w:rsidP="00EB7D77">
            <w:pPr>
              <w:rPr>
                <w:rFonts w:cs="Arial"/>
              </w:rPr>
            </w:pPr>
          </w:p>
        </w:tc>
      </w:tr>
      <w:tr w:rsidR="000D732E" w:rsidRPr="007C20FA" w14:paraId="70BEF45C" w14:textId="77777777" w:rsidTr="00656A21">
        <w:trPr>
          <w:trHeight w:val="20"/>
        </w:trPr>
        <w:tc>
          <w:tcPr>
            <w:tcW w:w="10211" w:type="dxa"/>
            <w:gridSpan w:val="4"/>
            <w:shd w:val="clear" w:color="auto" w:fill="F2F2F2" w:themeFill="background1" w:themeFillShade="F2"/>
          </w:tcPr>
          <w:p w14:paraId="1C89E265"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7BB6E3B8" w14:textId="77777777" w:rsidTr="00656A21">
        <w:trPr>
          <w:trHeight w:val="20"/>
        </w:trPr>
        <w:tc>
          <w:tcPr>
            <w:tcW w:w="1561" w:type="dxa"/>
          </w:tcPr>
          <w:p w14:paraId="68B16C0C" w14:textId="77777777" w:rsidR="000D732E" w:rsidRPr="00D410AE" w:rsidRDefault="000D732E" w:rsidP="00EB7D77">
            <w:pPr>
              <w:rPr>
                <w:rFonts w:cs="Arial"/>
              </w:rPr>
            </w:pPr>
          </w:p>
        </w:tc>
        <w:tc>
          <w:tcPr>
            <w:tcW w:w="2694" w:type="dxa"/>
          </w:tcPr>
          <w:p w14:paraId="798B07A9" w14:textId="77777777" w:rsidR="000D732E" w:rsidRPr="00D410AE" w:rsidRDefault="000D732E" w:rsidP="00EB7D77">
            <w:pPr>
              <w:rPr>
                <w:rFonts w:cs="Arial"/>
              </w:rPr>
            </w:pPr>
          </w:p>
        </w:tc>
        <w:tc>
          <w:tcPr>
            <w:tcW w:w="2694" w:type="dxa"/>
          </w:tcPr>
          <w:p w14:paraId="65B1CF89" w14:textId="77777777" w:rsidR="000D732E" w:rsidRPr="00D410AE" w:rsidRDefault="000D732E" w:rsidP="00EB7D77">
            <w:pPr>
              <w:rPr>
                <w:rFonts w:cs="Arial"/>
              </w:rPr>
            </w:pPr>
          </w:p>
        </w:tc>
        <w:tc>
          <w:tcPr>
            <w:tcW w:w="3262" w:type="dxa"/>
          </w:tcPr>
          <w:p w14:paraId="71739F65" w14:textId="77777777" w:rsidR="000D732E" w:rsidRPr="00D410AE" w:rsidRDefault="000D732E" w:rsidP="00EB7D77">
            <w:pPr>
              <w:rPr>
                <w:rFonts w:cs="Arial"/>
              </w:rPr>
            </w:pPr>
          </w:p>
        </w:tc>
      </w:tr>
      <w:tr w:rsidR="000D732E" w:rsidRPr="007C20FA" w14:paraId="010FDFAA" w14:textId="77777777" w:rsidTr="00656A21">
        <w:trPr>
          <w:trHeight w:val="20"/>
        </w:trPr>
        <w:tc>
          <w:tcPr>
            <w:tcW w:w="10211" w:type="dxa"/>
            <w:gridSpan w:val="4"/>
            <w:shd w:val="clear" w:color="auto" w:fill="F2F2F2" w:themeFill="background1" w:themeFillShade="F2"/>
          </w:tcPr>
          <w:p w14:paraId="324AF7C4"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364129E9" w14:textId="77777777" w:rsidTr="00656A21">
        <w:trPr>
          <w:trHeight w:val="20"/>
        </w:trPr>
        <w:tc>
          <w:tcPr>
            <w:tcW w:w="1561" w:type="dxa"/>
          </w:tcPr>
          <w:p w14:paraId="59043ED8" w14:textId="77777777" w:rsidR="000D732E" w:rsidRPr="00D410AE" w:rsidRDefault="000D732E" w:rsidP="00EB7D77">
            <w:pPr>
              <w:rPr>
                <w:rFonts w:cs="Arial"/>
              </w:rPr>
            </w:pPr>
          </w:p>
        </w:tc>
        <w:tc>
          <w:tcPr>
            <w:tcW w:w="2694" w:type="dxa"/>
          </w:tcPr>
          <w:p w14:paraId="12EBC641" w14:textId="77777777" w:rsidR="000D732E" w:rsidRDefault="000D732E" w:rsidP="00EB7D77">
            <w:pPr>
              <w:rPr>
                <w:rFonts w:cs="Arial"/>
              </w:rPr>
            </w:pPr>
          </w:p>
        </w:tc>
        <w:tc>
          <w:tcPr>
            <w:tcW w:w="2694" w:type="dxa"/>
          </w:tcPr>
          <w:p w14:paraId="7A216C20" w14:textId="77777777" w:rsidR="000D732E" w:rsidRPr="00D410AE" w:rsidRDefault="000D732E" w:rsidP="00EB7D77">
            <w:pPr>
              <w:rPr>
                <w:rFonts w:cs="Arial"/>
              </w:rPr>
            </w:pPr>
          </w:p>
        </w:tc>
        <w:tc>
          <w:tcPr>
            <w:tcW w:w="3262" w:type="dxa"/>
          </w:tcPr>
          <w:p w14:paraId="6F3DF086" w14:textId="77777777" w:rsidR="000D732E" w:rsidRPr="00D410AE" w:rsidRDefault="000D732E" w:rsidP="00EB7D77">
            <w:pPr>
              <w:rPr>
                <w:rFonts w:cs="Arial"/>
              </w:rPr>
            </w:pPr>
          </w:p>
        </w:tc>
      </w:tr>
      <w:tr w:rsidR="00656A21" w:rsidRPr="007C20FA" w14:paraId="4D5A4710" w14:textId="77777777" w:rsidTr="00656A21">
        <w:trPr>
          <w:trHeight w:val="20"/>
        </w:trPr>
        <w:tc>
          <w:tcPr>
            <w:tcW w:w="1561" w:type="dxa"/>
          </w:tcPr>
          <w:p w14:paraId="7CF19267" w14:textId="77777777" w:rsidR="00656A21" w:rsidRPr="00D410AE" w:rsidRDefault="00656A21" w:rsidP="00EB7D77">
            <w:pPr>
              <w:rPr>
                <w:rFonts w:cs="Arial"/>
              </w:rPr>
            </w:pPr>
          </w:p>
        </w:tc>
        <w:tc>
          <w:tcPr>
            <w:tcW w:w="2694" w:type="dxa"/>
          </w:tcPr>
          <w:p w14:paraId="5A8A738D" w14:textId="77777777" w:rsidR="00656A21" w:rsidRDefault="00656A21" w:rsidP="00EB7D77">
            <w:pPr>
              <w:rPr>
                <w:rFonts w:cs="Arial"/>
              </w:rPr>
            </w:pPr>
          </w:p>
        </w:tc>
        <w:tc>
          <w:tcPr>
            <w:tcW w:w="2694" w:type="dxa"/>
          </w:tcPr>
          <w:p w14:paraId="0C7FC510" w14:textId="77777777" w:rsidR="00656A21" w:rsidRPr="00D410AE" w:rsidRDefault="00656A21" w:rsidP="00EB7D77">
            <w:pPr>
              <w:rPr>
                <w:rFonts w:cs="Arial"/>
              </w:rPr>
            </w:pPr>
          </w:p>
        </w:tc>
        <w:tc>
          <w:tcPr>
            <w:tcW w:w="3262" w:type="dxa"/>
          </w:tcPr>
          <w:p w14:paraId="1CB7AC50" w14:textId="77777777" w:rsidR="00656A21" w:rsidRPr="00D410AE" w:rsidRDefault="00656A21" w:rsidP="00EB7D77">
            <w:pPr>
              <w:rPr>
                <w:rFonts w:cs="Arial"/>
              </w:rPr>
            </w:pPr>
          </w:p>
        </w:tc>
      </w:tr>
    </w:tbl>
    <w:p w14:paraId="1B650E07"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0ED7D486" w14:textId="77777777" w:rsidR="000D732E" w:rsidRPr="005067FC" w:rsidRDefault="000D732E" w:rsidP="00427220">
      <w:pPr>
        <w:rPr>
          <w:i/>
          <w:color w:val="A6A6A6" w:themeColor="background1" w:themeShade="A6"/>
        </w:rPr>
      </w:pPr>
    </w:p>
    <w:p w14:paraId="0900D214" w14:textId="77777777" w:rsidR="00427220" w:rsidRDefault="00427220" w:rsidP="00427220">
      <w:pPr>
        <w:pStyle w:val="Heading4"/>
      </w:pPr>
      <w:r>
        <w:t>Assumptions</w:t>
      </w:r>
    </w:p>
    <w:p w14:paraId="7F8801FC" w14:textId="77777777" w:rsidR="00A92B2F" w:rsidRDefault="00A92B2F" w:rsidP="00A92B2F"/>
    <w:p w14:paraId="1FC10DA5"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C353866" w14:textId="77777777" w:rsidR="00C0442C" w:rsidRDefault="00C0442C" w:rsidP="00A92B2F"/>
    <w:p w14:paraId="30C18982" w14:textId="77777777" w:rsidR="00F15706" w:rsidRDefault="00E60B64" w:rsidP="00783BCF">
      <w:pPr>
        <w:pStyle w:val="Heading3"/>
      </w:pPr>
      <w:r>
        <w:t>Function Scope</w:t>
      </w:r>
    </w:p>
    <w:p w14:paraId="0BC4FBA6" w14:textId="77777777" w:rsidR="00055646" w:rsidRPr="00A43B48" w:rsidRDefault="00055646" w:rsidP="00306D37">
      <w:pPr>
        <w:contextualSpacing/>
      </w:pPr>
    </w:p>
    <w:p w14:paraId="1EF6C45B" w14:textId="77777777" w:rsidR="00780E5D" w:rsidRPr="00A0695A" w:rsidRDefault="00780E5D" w:rsidP="00306D37">
      <w:pPr>
        <w:contextualSpacing/>
        <w:rPr>
          <w:color w:val="8064A2" w:themeColor="accent4"/>
        </w:rPr>
      </w:pPr>
    </w:p>
    <w:p w14:paraId="7BD7A19C" w14:textId="77777777" w:rsidR="00306D37" w:rsidRDefault="00306D37" w:rsidP="00306D37">
      <w:pPr>
        <w:contextualSpacing/>
        <w:rPr>
          <w:color w:val="A6A6A6" w:themeColor="background1" w:themeShade="A6"/>
        </w:rPr>
      </w:pPr>
      <w:r w:rsidRPr="00501DFF">
        <w:rPr>
          <w:color w:val="A6A6A6" w:themeColor="background1" w:themeShade="A6"/>
        </w:rPr>
        <w:t>Function not called</w:t>
      </w:r>
      <w:r w:rsidR="00501DFF" w:rsidRPr="00501DFF">
        <w:rPr>
          <w:color w:val="A6A6A6" w:themeColor="background1" w:themeShade="A6"/>
        </w:rPr>
        <w:t xml:space="preserve"> by any other function</w:t>
      </w:r>
      <w:r w:rsidRPr="00501DFF">
        <w:rPr>
          <w:color w:val="A6A6A6" w:themeColor="background1" w:themeShade="A6"/>
        </w:rPr>
        <w:t>.</w:t>
      </w:r>
    </w:p>
    <w:p w14:paraId="1A5FD39D" w14:textId="77777777" w:rsidR="00780E5D" w:rsidRPr="00501DFF" w:rsidRDefault="00780E5D" w:rsidP="00306D37">
      <w:pPr>
        <w:contextualSpacing/>
        <w:rPr>
          <w:color w:val="A6A6A6" w:themeColor="background1" w:themeShade="A6"/>
        </w:rPr>
      </w:pPr>
    </w:p>
    <w:p w14:paraId="6945DDEA" w14:textId="77777777" w:rsidR="00393C96" w:rsidRPr="00393C96" w:rsidRDefault="00393C96" w:rsidP="00306D37">
      <w:pPr>
        <w:contextualSpacing/>
      </w:pPr>
    </w:p>
    <w:p w14:paraId="385F3678" w14:textId="77777777" w:rsidR="001A755C" w:rsidRDefault="001A755C" w:rsidP="00306D37"/>
    <w:p w14:paraId="37B978FA" w14:textId="77777777" w:rsidR="00294100" w:rsidRDefault="00294100" w:rsidP="00294100">
      <w:pPr>
        <w:jc w:val="center"/>
      </w:pPr>
      <w:r>
        <w:rPr>
          <w:noProof/>
        </w:rPr>
        <w:lastRenderedPageBreak/>
        <w:drawing>
          <wp:inline distT="0" distB="0" distL="0" distR="0" wp14:anchorId="4E9D7444" wp14:editId="09823058">
            <wp:extent cx="6466205" cy="3361655"/>
            <wp:effectExtent l="0" t="0" r="0" b="0"/>
            <wp:docPr id="2268" name="Picture 18552460.jpg" descr="18552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 name="18552460.jpg"/>
                    <pic:cNvPicPr/>
                  </pic:nvPicPr>
                  <pic:blipFill>
                    <a:blip r:embed="rId141" cstate="print"/>
                    <a:stretch>
                      <a:fillRect/>
                    </a:stretch>
                  </pic:blipFill>
                  <pic:spPr>
                    <a:xfrm>
                      <a:off x="0" y="0"/>
                      <a:ext cx="6466205" cy="3361655"/>
                    </a:xfrm>
                    <a:prstGeom prst="rect">
                      <a:avLst/>
                    </a:prstGeom>
                  </pic:spPr>
                </pic:pic>
              </a:graphicData>
            </a:graphic>
          </wp:inline>
        </w:drawing>
      </w:r>
    </w:p>
    <w:p w14:paraId="6162F16D"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2855910" wp14:editId="30B6A463">
            <wp:extent cx="152400" cy="152400"/>
            <wp:effectExtent l="0" t="0" r="0" b="0"/>
            <wp:docPr id="2270"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Radar_Behavior</w:t>
      </w:r>
      <w:r w:rsidR="0004480F">
        <w:t>”</w:t>
      </w:r>
      <w:r w:rsidRPr="00294100">
        <w:t xml:space="preserve"> calling </w:t>
      </w:r>
      <w:r>
        <w:rPr>
          <w:noProof/>
        </w:rPr>
        <w:drawing>
          <wp:inline distT="0" distB="0" distL="0" distR="0" wp14:anchorId="69CD412E" wp14:editId="024A6C0A">
            <wp:extent cx="152400" cy="152400"/>
            <wp:effectExtent l="0" t="0" r="0" b="0"/>
            <wp:docPr id="2272"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 Overwrite of USB Memory</w:t>
      </w:r>
      <w:r w:rsidR="0004480F">
        <w:t>”</w:t>
      </w:r>
    </w:p>
    <w:p w14:paraId="2BD4BDF0" w14:textId="77777777" w:rsidR="00306D37" w:rsidRDefault="00306D37" w:rsidP="00306D37">
      <w:pPr>
        <w:contextualSpacing/>
      </w:pPr>
    </w:p>
    <w:p w14:paraId="1B8763C6" w14:textId="77777777" w:rsidR="00F15706" w:rsidRDefault="00E60B64" w:rsidP="00783BCF">
      <w:pPr>
        <w:pStyle w:val="Heading3"/>
      </w:pPr>
      <w:r>
        <w:t>Function Interfaces</w:t>
      </w:r>
    </w:p>
    <w:p w14:paraId="340B76A0" w14:textId="77777777" w:rsidR="00A72B37" w:rsidRDefault="00A72B37" w:rsidP="00A72B37">
      <w:pPr>
        <w:pStyle w:val="Heading4"/>
      </w:pPr>
      <w:r w:rsidRPr="00F15706">
        <w:t>Logical Inputs</w:t>
      </w:r>
    </w:p>
    <w:p w14:paraId="36D2ADD8" w14:textId="77777777" w:rsidR="00FF5F72" w:rsidRDefault="00FF5F72" w:rsidP="00A7465B">
      <w:pPr>
        <w:contextualSpacing/>
      </w:pPr>
    </w:p>
    <w:p w14:paraId="4B640984" w14:textId="77777777" w:rsidR="00A7465B" w:rsidRDefault="00A7465B" w:rsidP="00A7465B">
      <w:pPr>
        <w:contextualSpacing/>
        <w:rPr>
          <w:color w:val="A6A6A6" w:themeColor="background1" w:themeShade="A6"/>
        </w:rPr>
      </w:pPr>
      <w:r w:rsidRPr="00FF5F72">
        <w:rPr>
          <w:color w:val="A6A6A6" w:themeColor="background1" w:themeShade="A6"/>
        </w:rPr>
        <w:t>No Logical Inputs specified.</w:t>
      </w:r>
    </w:p>
    <w:p w14:paraId="57CDE2D2" w14:textId="77777777" w:rsidR="0036202F" w:rsidRDefault="0036202F" w:rsidP="00A7465B">
      <w:pPr>
        <w:contextualSpacing/>
      </w:pPr>
    </w:p>
    <w:p w14:paraId="10837247" w14:textId="77777777" w:rsidR="00A72B37" w:rsidRDefault="00A72B37" w:rsidP="00A72B37">
      <w:pPr>
        <w:pStyle w:val="Heading4"/>
      </w:pPr>
      <w:r>
        <w:t>Logical Outputs</w:t>
      </w:r>
    </w:p>
    <w:p w14:paraId="1DC3B50F" w14:textId="77777777" w:rsidR="00FF5F72" w:rsidRDefault="00FF5F72" w:rsidP="00A7465B">
      <w:pPr>
        <w:contextualSpacing/>
      </w:pPr>
    </w:p>
    <w:p w14:paraId="7805BAD1"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0EDCD0E0" w14:textId="77777777" w:rsidR="0036202F" w:rsidRPr="00FF5F72" w:rsidRDefault="0036202F" w:rsidP="00A7465B">
      <w:pPr>
        <w:contextualSpacing/>
        <w:rPr>
          <w:color w:val="A6A6A6" w:themeColor="background1" w:themeShade="A6"/>
        </w:rPr>
      </w:pPr>
    </w:p>
    <w:p w14:paraId="4845D90C" w14:textId="77777777" w:rsidR="00A72B37" w:rsidRDefault="00A72B37" w:rsidP="00A72B37">
      <w:pPr>
        <w:pStyle w:val="Heading4"/>
      </w:pPr>
      <w:r>
        <w:t>Logical</w:t>
      </w:r>
      <w:r w:rsidRPr="00F15706">
        <w:t xml:space="preserve"> Parameters</w:t>
      </w:r>
    </w:p>
    <w:p w14:paraId="3AA479A0" w14:textId="77777777" w:rsidR="00A72B37" w:rsidRDefault="00A72B37" w:rsidP="00A72B37"/>
    <w:p w14:paraId="52DAC7EA"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ADCBD95" w14:textId="77777777" w:rsidTr="00EB7D77">
        <w:trPr>
          <w:trHeight w:val="211"/>
        </w:trPr>
        <w:tc>
          <w:tcPr>
            <w:tcW w:w="2689" w:type="dxa"/>
            <w:shd w:val="clear" w:color="auto" w:fill="D9D9D9" w:themeFill="background1" w:themeFillShade="D9"/>
            <w:noWrap/>
            <w:hideMark/>
          </w:tcPr>
          <w:p w14:paraId="2E343F37"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2569E757"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07ACB614" w14:textId="77777777" w:rsidTr="00EB7D77">
        <w:trPr>
          <w:trHeight w:val="410"/>
        </w:trPr>
        <w:tc>
          <w:tcPr>
            <w:tcW w:w="2689" w:type="dxa"/>
            <w:noWrap/>
          </w:tcPr>
          <w:p w14:paraId="3161FA2F"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16C7BD0F"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75BDC5FE" w14:textId="77777777" w:rsidTr="00EB7D77">
        <w:trPr>
          <w:trHeight w:val="410"/>
        </w:trPr>
        <w:tc>
          <w:tcPr>
            <w:tcW w:w="2689" w:type="dxa"/>
            <w:noWrap/>
          </w:tcPr>
          <w:p w14:paraId="07D1D7A3"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84A4ECD" w14:textId="77777777" w:rsidR="009649F4" w:rsidRPr="003F473D" w:rsidRDefault="009649F4" w:rsidP="00EB7D77">
            <w:pPr>
              <w:rPr>
                <w:rFonts w:cs="Arial"/>
                <w:color w:val="000000"/>
                <w:sz w:val="18"/>
                <w:szCs w:val="18"/>
              </w:rPr>
            </w:pPr>
          </w:p>
        </w:tc>
      </w:tr>
    </w:tbl>
    <w:p w14:paraId="0C6191F8" w14:textId="77777777" w:rsidR="009649F4" w:rsidRDefault="009649F4" w:rsidP="00A72B37"/>
    <w:p w14:paraId="162991C4" w14:textId="77777777" w:rsidR="00822913" w:rsidRDefault="00822913" w:rsidP="00822913">
      <w:pPr>
        <w:pStyle w:val="Heading3"/>
      </w:pPr>
      <w:r>
        <w:t>Function Modeling</w:t>
      </w:r>
    </w:p>
    <w:p w14:paraId="53C9C84B" w14:textId="77777777" w:rsidR="00EF5443" w:rsidRPr="00C75AE5" w:rsidRDefault="00EF5443" w:rsidP="00EF5443"/>
    <w:p w14:paraId="7F15D902" w14:textId="77777777" w:rsidR="002D15F6" w:rsidRDefault="002D15F6" w:rsidP="0061324D">
      <w:pPr>
        <w:pStyle w:val="Heading4"/>
        <w:numPr>
          <w:ilvl w:val="3"/>
          <w:numId w:val="4"/>
        </w:numPr>
      </w:pPr>
      <w:r>
        <w:t>Use Cases</w:t>
      </w:r>
    </w:p>
    <w:p w14:paraId="043313EC" w14:textId="77777777" w:rsidR="002D15F6" w:rsidRDefault="002D15F6" w:rsidP="002D15F6"/>
    <w:p w14:paraId="368FF15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B298D30" w14:textId="77777777" w:rsidR="009649F4" w:rsidRDefault="009649F4" w:rsidP="009649F4">
      <w:pPr>
        <w:pStyle w:val="Heading4"/>
        <w:numPr>
          <w:ilvl w:val="3"/>
          <w:numId w:val="4"/>
        </w:numPr>
      </w:pPr>
      <w:r>
        <w:lastRenderedPageBreak/>
        <w:t>State Charts</w:t>
      </w:r>
    </w:p>
    <w:p w14:paraId="141A3F56" w14:textId="77777777" w:rsidR="00195B38" w:rsidRDefault="00195B38" w:rsidP="00A76553">
      <w:pPr>
        <w:contextualSpacing/>
        <w:rPr>
          <w:color w:val="A6A6A6" w:themeColor="background1" w:themeShade="A6"/>
        </w:rPr>
      </w:pPr>
    </w:p>
    <w:p w14:paraId="4DFC7200"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68AE46D6" w14:textId="77777777" w:rsidR="00A76553" w:rsidRPr="00FF5F72" w:rsidRDefault="00A76553" w:rsidP="00A76553">
      <w:pPr>
        <w:contextualSpacing/>
        <w:rPr>
          <w:color w:val="A6A6A6" w:themeColor="background1" w:themeShade="A6"/>
        </w:rPr>
      </w:pPr>
    </w:p>
    <w:p w14:paraId="00E05B9C" w14:textId="77777777" w:rsidR="00A76553" w:rsidRPr="00004083" w:rsidRDefault="00A76553" w:rsidP="00A76553">
      <w:pPr>
        <w:contextualSpacing/>
        <w:rPr>
          <w:rFonts w:cs="Arial"/>
        </w:rPr>
      </w:pPr>
    </w:p>
    <w:p w14:paraId="3A27174F" w14:textId="77777777" w:rsidR="009649F4" w:rsidRDefault="009649F4" w:rsidP="009649F4">
      <w:pPr>
        <w:pStyle w:val="Heading4"/>
        <w:numPr>
          <w:ilvl w:val="3"/>
          <w:numId w:val="4"/>
        </w:numPr>
      </w:pPr>
      <w:r>
        <w:t>Activity Diagrams</w:t>
      </w:r>
    </w:p>
    <w:p w14:paraId="08B60EEA" w14:textId="77777777" w:rsidR="009649F4" w:rsidRDefault="009649F4" w:rsidP="009649F4"/>
    <w:p w14:paraId="4B66E473"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4556E785" w14:textId="77777777" w:rsidR="009649F4" w:rsidRPr="00FF5F72" w:rsidRDefault="009649F4" w:rsidP="009649F4">
      <w:pPr>
        <w:contextualSpacing/>
        <w:rPr>
          <w:color w:val="A6A6A6" w:themeColor="background1" w:themeShade="A6"/>
        </w:rPr>
      </w:pPr>
    </w:p>
    <w:p w14:paraId="31FCA7B1" w14:textId="77777777" w:rsidR="009649F4" w:rsidRDefault="009649F4" w:rsidP="009649F4">
      <w:pPr>
        <w:pStyle w:val="Heading4"/>
        <w:numPr>
          <w:ilvl w:val="3"/>
          <w:numId w:val="4"/>
        </w:numPr>
      </w:pPr>
      <w:r>
        <w:t>Sequence Diagrams</w:t>
      </w:r>
    </w:p>
    <w:p w14:paraId="44BA0AFD" w14:textId="77777777" w:rsidR="00987D84" w:rsidRPr="00EB7D77" w:rsidRDefault="00987D84" w:rsidP="00EB7D77">
      <w:pPr>
        <w:rPr>
          <w:rStyle w:val="SubtleEmphasis"/>
          <w:i w:val="0"/>
          <w:iCs w:val="0"/>
          <w:color w:val="auto"/>
          <w:highlight w:val="green"/>
        </w:rPr>
      </w:pPr>
    </w:p>
    <w:p w14:paraId="30447603"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4D700C5C" w14:textId="77777777" w:rsidR="00987D84" w:rsidRDefault="00987D84" w:rsidP="00987D84"/>
    <w:p w14:paraId="5E96F2E5" w14:textId="77777777" w:rsidR="009649F4" w:rsidRDefault="009649F4" w:rsidP="009649F4"/>
    <w:p w14:paraId="5FF13459" w14:textId="77777777" w:rsidR="009649F4" w:rsidRDefault="009649F4" w:rsidP="009649F4">
      <w:pPr>
        <w:pStyle w:val="Heading4"/>
        <w:numPr>
          <w:ilvl w:val="3"/>
          <w:numId w:val="4"/>
        </w:numPr>
      </w:pPr>
      <w:r>
        <w:t>Decision Tables</w:t>
      </w:r>
    </w:p>
    <w:p w14:paraId="43722F85" w14:textId="77777777" w:rsidR="009649F4" w:rsidRDefault="009649F4" w:rsidP="009649F4"/>
    <w:p w14:paraId="0E95DE75" w14:textId="77777777" w:rsidR="00F15706" w:rsidRDefault="00DA0800" w:rsidP="00822913">
      <w:pPr>
        <w:pStyle w:val="Heading3"/>
      </w:pPr>
      <w:r>
        <w:t>Function Requirements</w:t>
      </w:r>
    </w:p>
    <w:p w14:paraId="2683D984" w14:textId="77777777" w:rsidR="00F15706" w:rsidRDefault="00F15706" w:rsidP="00783BCF">
      <w:pPr>
        <w:pStyle w:val="Heading4"/>
      </w:pPr>
      <w:r>
        <w:t>Functional Requirements</w:t>
      </w:r>
    </w:p>
    <w:p w14:paraId="2B3C5A79" w14:textId="77777777" w:rsidR="006E54B3" w:rsidRDefault="00F15706" w:rsidP="006E54B3">
      <w:pPr>
        <w:pStyle w:val="Heading5"/>
      </w:pPr>
      <w:r>
        <w:t>Normal Operation</w:t>
      </w:r>
    </w:p>
    <w:p w14:paraId="45678C4E" w14:textId="77777777" w:rsidR="005961D3" w:rsidRDefault="005961D3" w:rsidP="00BB6A63"/>
    <w:p w14:paraId="307E5697" w14:textId="77777777" w:rsidR="005961D3" w:rsidRDefault="005961D3" w:rsidP="005961D3">
      <w:pPr>
        <w:rPr>
          <w:color w:val="A6A6A6" w:themeColor="background1" w:themeShade="A6"/>
        </w:rPr>
      </w:pPr>
      <w:r>
        <w:rPr>
          <w:color w:val="A6A6A6" w:themeColor="background1" w:themeShade="A6"/>
        </w:rPr>
        <w:t>No Normal Operation Requirements specified.</w:t>
      </w:r>
    </w:p>
    <w:p w14:paraId="79CCB8EB" w14:textId="77777777" w:rsidR="00F15706" w:rsidRDefault="00F15706" w:rsidP="00783BCF">
      <w:pPr>
        <w:pStyle w:val="Heading5"/>
      </w:pPr>
      <w:r>
        <w:t>Error Handling</w:t>
      </w:r>
    </w:p>
    <w:p w14:paraId="3DDEF5F3" w14:textId="77777777" w:rsidR="005961D3" w:rsidRDefault="005961D3" w:rsidP="00BB6A63"/>
    <w:p w14:paraId="2D8E3861" w14:textId="77777777" w:rsidR="005961D3" w:rsidRDefault="005961D3" w:rsidP="005961D3">
      <w:pPr>
        <w:rPr>
          <w:color w:val="A6A6A6" w:themeColor="background1" w:themeShade="A6"/>
        </w:rPr>
      </w:pPr>
      <w:r>
        <w:rPr>
          <w:color w:val="A6A6A6" w:themeColor="background1" w:themeShade="A6"/>
        </w:rPr>
        <w:t>No Error Handling Requirements specified.</w:t>
      </w:r>
    </w:p>
    <w:p w14:paraId="4415B78E" w14:textId="77777777" w:rsidR="00DD7D94" w:rsidRDefault="00DD7D94" w:rsidP="00DD7D94">
      <w:pPr>
        <w:pStyle w:val="Heading4"/>
      </w:pPr>
      <w:r>
        <w:t>Non-Functional Requirements</w:t>
      </w:r>
    </w:p>
    <w:p w14:paraId="102FA605" w14:textId="77777777" w:rsidR="005961D3" w:rsidRDefault="005961D3" w:rsidP="00BB6A63"/>
    <w:p w14:paraId="0F00C2B8" w14:textId="77777777" w:rsidR="005961D3" w:rsidRDefault="005961D3" w:rsidP="005961D3">
      <w:pPr>
        <w:rPr>
          <w:color w:val="A6A6A6" w:themeColor="background1" w:themeShade="A6"/>
        </w:rPr>
      </w:pPr>
      <w:r>
        <w:rPr>
          <w:color w:val="A6A6A6" w:themeColor="background1" w:themeShade="A6"/>
        </w:rPr>
        <w:t>No Non-Functional Requirements specified.</w:t>
      </w:r>
    </w:p>
    <w:p w14:paraId="2B3AC976" w14:textId="77777777" w:rsidR="00DF462B" w:rsidRDefault="00427220" w:rsidP="00DF462B">
      <w:pPr>
        <w:pStyle w:val="Heading4"/>
      </w:pPr>
      <w:r>
        <w:t>Functional</w:t>
      </w:r>
      <w:r w:rsidR="00DF462B">
        <w:t xml:space="preserve"> Safety Requirements</w:t>
      </w:r>
    </w:p>
    <w:p w14:paraId="094F8BB0" w14:textId="77777777" w:rsidR="00DF462B" w:rsidRDefault="00DF462B" w:rsidP="00DF462B">
      <w:pPr>
        <w:rPr>
          <w:highlight w:val="yellow"/>
        </w:rPr>
      </w:pPr>
    </w:p>
    <w:p w14:paraId="4BAE8DE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28745F1" w14:textId="77777777" w:rsidR="00DD7D94" w:rsidRDefault="00DD7D94" w:rsidP="00DD7D94">
      <w:pPr>
        <w:pStyle w:val="Heading4"/>
      </w:pPr>
      <w:r>
        <w:t>Other Requirements</w:t>
      </w:r>
    </w:p>
    <w:p w14:paraId="1A92F2AA" w14:textId="77777777" w:rsidR="00DD7D94" w:rsidRDefault="00DD7D94" w:rsidP="00DD7D94">
      <w:pPr>
        <w:pStyle w:val="Heading5"/>
      </w:pPr>
      <w:r>
        <w:t>Design Requirements</w:t>
      </w:r>
    </w:p>
    <w:p w14:paraId="12741B83" w14:textId="77777777" w:rsidR="005961D3" w:rsidRDefault="005961D3" w:rsidP="00CA4A62"/>
    <w:p w14:paraId="0B501A1B" w14:textId="77777777" w:rsidR="005961D3" w:rsidRDefault="005961D3" w:rsidP="005961D3">
      <w:pPr>
        <w:rPr>
          <w:color w:val="A6A6A6" w:themeColor="background1" w:themeShade="A6"/>
        </w:rPr>
      </w:pPr>
      <w:r>
        <w:rPr>
          <w:color w:val="A6A6A6" w:themeColor="background1" w:themeShade="A6"/>
        </w:rPr>
        <w:t>No Design Requirements specified.</w:t>
      </w:r>
    </w:p>
    <w:p w14:paraId="1B06230D" w14:textId="77777777" w:rsidR="00CA4A62" w:rsidRDefault="00CA4A62" w:rsidP="00CA4A62">
      <w:pPr>
        <w:pStyle w:val="Heading4"/>
      </w:pPr>
      <w:r>
        <w:t>Uncategorized Requirements</w:t>
      </w:r>
    </w:p>
    <w:p w14:paraId="557B67C3" w14:textId="77777777" w:rsidR="005961D3" w:rsidRDefault="005961D3" w:rsidP="00CA4A62"/>
    <w:p w14:paraId="7A488CF6" w14:textId="77777777" w:rsidR="001F5E54" w:rsidRPr="0017445F" w:rsidRDefault="006E25A5" w:rsidP="001F5E54">
      <w:pPr>
        <w:pStyle w:val="RERequirement"/>
        <w:shd w:val="clear" w:color="auto" w:fill="F2F2F2" w:themeFill="background1" w:themeFillShade="F2"/>
      </w:pPr>
      <w:r>
        <w:t>R_Sent_SYNC_3</w:t>
      </w:r>
      <w:r w:rsidR="00AE04B0">
        <w:t xml:space="preserve"> Local Storage -Overwrite</w:t>
      </w:r>
    </w:p>
    <w:p w14:paraId="4C54B380" w14:textId="77777777" w:rsidR="001F5E54" w:rsidRDefault="00AE04B0" w:rsidP="001F5E54">
      <w:pPr>
        <w:rPr>
          <w:rFonts w:cs="Arial"/>
        </w:rPr>
      </w:pPr>
      <w:r>
        <w:rPr>
          <w:rFonts w:cs="Arial"/>
        </w:rPr>
        <w:t>When local storage is full, the Sentinel software in the vehicle shall automatically overwrite old videos (based on storage capacity limit reached, date of recording).</w:t>
      </w:r>
    </w:p>
    <w:p w14:paraId="6877125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18C5ED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07491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R_Sent_SYNC_3</w:t>
            </w:r>
          </w:p>
        </w:tc>
      </w:tr>
      <w:tr w:rsidR="001F5E54" w:rsidRPr="00FD127C" w14:paraId="56F580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1E086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357C7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Limited storage space may casue the amount of video data captured to exceed the amount of storage space available</w:t>
            </w:r>
          </w:p>
        </w:tc>
      </w:tr>
      <w:tr w:rsidR="001F5E54" w:rsidRPr="00FD127C" w14:paraId="429FBA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5B3DEC"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634D7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43412E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B16D4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B8F2A3" w14:textId="77777777" w:rsidR="00E77D14" w:rsidRDefault="00E77D14"/>
        </w:tc>
      </w:tr>
      <w:tr w:rsidR="001F5E54" w:rsidRPr="00FD127C" w14:paraId="48B183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A1FC2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535694"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2D79F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AD62BB" w14:textId="77777777" w:rsidR="00E77D14" w:rsidRDefault="00E77D14"/>
        </w:tc>
      </w:tr>
      <w:tr w:rsidR="001F5E54" w:rsidRPr="00FD127C" w14:paraId="379861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1D812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F02E9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C1F6571" wp14:editId="5B838787">
                  <wp:extent cx="152400" cy="152400"/>
                  <wp:effectExtent l="0" t="0" r="0" b="0"/>
                  <wp:docPr id="2274"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R_F_Sentinel_00077 Local Storage -Overwrite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3797D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C8F62A" w14:textId="77777777" w:rsidR="00E77D14" w:rsidRDefault="00E77D14"/>
        </w:tc>
      </w:tr>
      <w:tr w:rsidR="001F5E54" w:rsidRPr="00FD127C" w14:paraId="48B9391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E8216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577544"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3A98B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020E69"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EF88C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5EB101" w14:textId="77777777" w:rsidR="00E77D14" w:rsidRDefault="00E77D14"/>
        </w:tc>
      </w:tr>
      <w:tr w:rsidR="001F5E54" w:rsidRPr="00FD127C" w14:paraId="3DCACB4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D1383A" w14:textId="77777777" w:rsidR="001F5E54" w:rsidRPr="00FD127C" w:rsidRDefault="0052661D" w:rsidP="00A84EEF">
            <w:pPr>
              <w:rPr>
                <w:rFonts w:cs="Arial"/>
                <w:bCs/>
                <w:color w:val="808080" w:themeColor="background1" w:themeShade="80"/>
                <w:sz w:val="16"/>
                <w:szCs w:val="14"/>
              </w:rPr>
            </w:pPr>
            <w:hyperlink r:id="rId24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66B40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14674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E49339" w14:textId="77777777" w:rsidR="000D7866" w:rsidRPr="00E47D48" w:rsidRDefault="000D7866" w:rsidP="00E47D48">
      <w:pPr>
        <w:rPr>
          <w:color w:val="FF0000"/>
        </w:rPr>
      </w:pPr>
    </w:p>
    <w:p w14:paraId="06F0A8EF" w14:textId="77777777" w:rsidR="009C1EEC" w:rsidRDefault="000D732E" w:rsidP="0061324D">
      <w:pPr>
        <w:pStyle w:val="Heading2"/>
        <w:numPr>
          <w:ilvl w:val="1"/>
          <w:numId w:val="4"/>
        </w:numPr>
      </w:pPr>
      <w:r>
        <w:t xml:space="preserve">Logical Function </w:t>
      </w:r>
      <w:r>
        <w:rPr>
          <w:noProof/>
        </w:rPr>
        <w:drawing>
          <wp:inline distT="0" distB="0" distL="0" distR="0" wp14:anchorId="5FF330F7" wp14:editId="0FAA554A">
            <wp:extent cx="152400" cy="152400"/>
            <wp:effectExtent l="0" t="0" r="0" b="0"/>
            <wp:docPr id="2276"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 name="-3780165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20" w:name="_a777324eba887bcb92e7fdb9bfa80a13"/>
      <w:r w:rsidR="008E73AE">
        <w:t>Manage Overwrite of Data on Cloud</w:t>
      </w:r>
      <w:bookmarkEnd w:id="220"/>
    </w:p>
    <w:p w14:paraId="598D8747" w14:textId="77777777" w:rsidR="0061785D" w:rsidRDefault="0061785D" w:rsidP="00783BCF">
      <w:pPr>
        <w:pStyle w:val="Heading3"/>
      </w:pPr>
      <w:r>
        <w:t xml:space="preserve">Function </w:t>
      </w:r>
      <w:r w:rsidR="00283752">
        <w:t>Overview</w:t>
      </w:r>
    </w:p>
    <w:p w14:paraId="258BA050" w14:textId="77777777" w:rsidR="00427220" w:rsidRDefault="000D732E" w:rsidP="00427220">
      <w:pPr>
        <w:pStyle w:val="Heading4"/>
      </w:pPr>
      <w:r>
        <w:t xml:space="preserve">Function </w:t>
      </w:r>
      <w:r w:rsidR="00283752">
        <w:t>Description</w:t>
      </w:r>
    </w:p>
    <w:p w14:paraId="7891D7A7" w14:textId="77777777" w:rsidR="00794B45" w:rsidRDefault="00794B45" w:rsidP="009C1EEC">
      <w:pPr>
        <w:contextualSpacing/>
      </w:pPr>
    </w:p>
    <w:p w14:paraId="0E0B2386" w14:textId="77777777" w:rsidR="00AC0C92" w:rsidRDefault="00AC0C92" w:rsidP="009C1EEC">
      <w:pPr>
        <w:contextualSpacing/>
      </w:pPr>
      <w:r>
        <w:t>Function is allocated to:</w:t>
      </w:r>
    </w:p>
    <w:p w14:paraId="5C5E76E9" w14:textId="77777777" w:rsidR="00AC0C92" w:rsidRDefault="00604AF5" w:rsidP="0061324D">
      <w:pPr>
        <w:pStyle w:val="ListParagraph"/>
        <w:numPr>
          <w:ilvl w:val="0"/>
          <w:numId w:val="13"/>
        </w:numPr>
        <w:contextualSpacing/>
      </w:pPr>
      <w:r>
        <w:rPr>
          <w:noProof/>
        </w:rPr>
        <w:drawing>
          <wp:inline distT="0" distB="0" distL="0" distR="0" wp14:anchorId="1496BE65" wp14:editId="7612D93E">
            <wp:extent cx="152400" cy="152400"/>
            <wp:effectExtent l="0" t="0" r="0" b="0"/>
            <wp:docPr id="2278"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Cloud access and service provider</w:t>
      </w:r>
      <w:r>
        <w:t xml:space="preserve"> &lt;&lt;Logical&gt;&gt;</w:t>
      </w:r>
    </w:p>
    <w:p w14:paraId="2F04C16E" w14:textId="77777777" w:rsidR="00AC0C92" w:rsidRDefault="00604AF5" w:rsidP="0061324D">
      <w:pPr>
        <w:pStyle w:val="ListParagraph"/>
        <w:numPr>
          <w:ilvl w:val="0"/>
          <w:numId w:val="13"/>
        </w:numPr>
        <w:contextualSpacing/>
      </w:pPr>
      <w:r>
        <w:rPr>
          <w:noProof/>
        </w:rPr>
        <w:drawing>
          <wp:inline distT="0" distB="0" distL="0" distR="0" wp14:anchorId="4C251456" wp14:editId="458A07F9">
            <wp:extent cx="152400" cy="152400"/>
            <wp:effectExtent l="0" t="0" r="0" b="0"/>
            <wp:docPr id="2280"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Overwrite Data on Cloud</w:t>
      </w:r>
      <w:r>
        <w:t xml:space="preserve"> &lt;&lt;Logical&gt;&gt;</w:t>
      </w:r>
    </w:p>
    <w:p w14:paraId="647D6B4E" w14:textId="77777777" w:rsidR="00794B45" w:rsidRDefault="00794B45" w:rsidP="009C1EEC">
      <w:pPr>
        <w:contextualSpacing/>
      </w:pPr>
    </w:p>
    <w:p w14:paraId="3A8A8114" w14:textId="77777777" w:rsidR="009C1EEC" w:rsidRDefault="009C1EEC" w:rsidP="009C1EEC">
      <w:pPr>
        <w:contextualSpacing/>
      </w:pPr>
      <w:r w:rsidRPr="00A554C4">
        <w:t>Manage Overwrite of Data on Cloud</w:t>
      </w:r>
    </w:p>
    <w:p w14:paraId="6E86ABC3" w14:textId="77777777" w:rsidR="00282E2C" w:rsidRDefault="000D732E" w:rsidP="00FD32A2">
      <w:pPr>
        <w:pStyle w:val="Heading4"/>
      </w:pPr>
      <w:r>
        <w:t xml:space="preserve">Function </w:t>
      </w:r>
      <w:r w:rsidR="00282E2C">
        <w:t>Variants</w:t>
      </w:r>
    </w:p>
    <w:p w14:paraId="3F784D54" w14:textId="77777777" w:rsidR="00282E2C" w:rsidRDefault="00282E2C" w:rsidP="00282E2C"/>
    <w:p w14:paraId="053B622A"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31C82B92" w14:textId="77777777" w:rsidTr="00EB7D77">
        <w:trPr>
          <w:trHeight w:val="314"/>
        </w:trPr>
        <w:tc>
          <w:tcPr>
            <w:tcW w:w="2523" w:type="dxa"/>
            <w:shd w:val="clear" w:color="auto" w:fill="D9D9D9" w:themeFill="background1" w:themeFillShade="D9"/>
          </w:tcPr>
          <w:p w14:paraId="5231A625"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5BFBED2"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8084EEA"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EC98192" w14:textId="77777777" w:rsidTr="00EB7D77">
        <w:trPr>
          <w:trHeight w:val="198"/>
        </w:trPr>
        <w:tc>
          <w:tcPr>
            <w:tcW w:w="2523" w:type="dxa"/>
          </w:tcPr>
          <w:p w14:paraId="673C3B3B"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0CB9334F" w14:textId="77777777" w:rsidR="000D732E" w:rsidRPr="009E3B7C" w:rsidRDefault="000D732E" w:rsidP="00EB7D77">
            <w:pPr>
              <w:overflowPunct/>
              <w:autoSpaceDE/>
              <w:autoSpaceDN/>
              <w:adjustRightInd/>
              <w:textAlignment w:val="center"/>
              <w:rPr>
                <w:rFonts w:cs="Arial"/>
              </w:rPr>
            </w:pPr>
          </w:p>
        </w:tc>
        <w:tc>
          <w:tcPr>
            <w:tcW w:w="2551" w:type="dxa"/>
          </w:tcPr>
          <w:p w14:paraId="37F20E41" w14:textId="77777777" w:rsidR="000D732E" w:rsidRDefault="000D732E" w:rsidP="00EB7D77">
            <w:pPr>
              <w:rPr>
                <w:rFonts w:cs="Arial"/>
                <w:lang w:val="en-GB"/>
              </w:rPr>
            </w:pPr>
            <w:r>
              <w:rPr>
                <w:rFonts w:cs="Arial"/>
                <w:lang w:val="en-GB"/>
              </w:rPr>
              <w:t xml:space="preserve">e.g. ExtLightTechnology = LED </w:t>
            </w:r>
          </w:p>
          <w:p w14:paraId="5C19A210" w14:textId="77777777" w:rsidR="000D732E" w:rsidRDefault="000D732E" w:rsidP="00EB7D77">
            <w:pPr>
              <w:rPr>
                <w:rFonts w:cs="Arial"/>
                <w:lang w:val="en-GB"/>
              </w:rPr>
            </w:pPr>
            <w:r>
              <w:rPr>
                <w:rFonts w:cs="Arial"/>
                <w:lang w:val="en-GB"/>
              </w:rPr>
              <w:t>OR</w:t>
            </w:r>
          </w:p>
          <w:p w14:paraId="5E6B2078" w14:textId="77777777" w:rsidR="000D732E" w:rsidRPr="005A344A" w:rsidRDefault="000D732E" w:rsidP="00EB7D77">
            <w:pPr>
              <w:rPr>
                <w:rFonts w:cs="Arial"/>
                <w:lang w:val="en-GB"/>
              </w:rPr>
            </w:pPr>
            <w:r>
              <w:rPr>
                <w:rFonts w:cs="Arial"/>
                <w:lang w:val="en-GB"/>
              </w:rPr>
              <w:t>ExtLightTechnology = Xenon</w:t>
            </w:r>
          </w:p>
        </w:tc>
      </w:tr>
    </w:tbl>
    <w:p w14:paraId="237CA00C" w14:textId="77777777" w:rsidR="000D732E" w:rsidRPr="005067FC" w:rsidRDefault="000D732E" w:rsidP="00282E2C">
      <w:pPr>
        <w:rPr>
          <w:i/>
          <w:color w:val="A6A6A6" w:themeColor="background1" w:themeShade="A6"/>
        </w:rPr>
      </w:pPr>
    </w:p>
    <w:p w14:paraId="7F14B64F" w14:textId="77777777" w:rsidR="00427220" w:rsidRDefault="00427220" w:rsidP="00FD32A2">
      <w:pPr>
        <w:pStyle w:val="Heading4"/>
      </w:pPr>
      <w:r>
        <w:t>Input Requirements</w:t>
      </w:r>
      <w:r w:rsidR="000D732E">
        <w:t>/Documents</w:t>
      </w:r>
    </w:p>
    <w:p w14:paraId="58A2FF9D"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6D41D65A" w14:textId="77777777" w:rsidTr="00656A21">
        <w:trPr>
          <w:trHeight w:val="20"/>
        </w:trPr>
        <w:tc>
          <w:tcPr>
            <w:tcW w:w="1561" w:type="dxa"/>
            <w:shd w:val="clear" w:color="auto" w:fill="D9D9D9" w:themeFill="background1" w:themeFillShade="D9"/>
          </w:tcPr>
          <w:p w14:paraId="00352140"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1149475B" w14:textId="77777777" w:rsidR="000D732E" w:rsidRDefault="000D732E" w:rsidP="00EB7D77">
            <w:pPr>
              <w:rPr>
                <w:rFonts w:ascii="Helvetica" w:hAnsi="Helvetica" w:cs="Helvetica"/>
                <w:sz w:val="16"/>
              </w:rPr>
            </w:pPr>
          </w:p>
          <w:p w14:paraId="43431CE4"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00B82CD5"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349C9071"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755E0734" w14:textId="77777777" w:rsidR="000D732E" w:rsidRDefault="000D732E" w:rsidP="00EB7D77">
            <w:pPr>
              <w:rPr>
                <w:rFonts w:ascii="Helvetica" w:hAnsi="Helvetica" w:cs="Helvetica"/>
                <w:b/>
              </w:rPr>
            </w:pPr>
            <w:r>
              <w:rPr>
                <w:rFonts w:ascii="Helvetica" w:hAnsi="Helvetica" w:cs="Helvetica"/>
                <w:b/>
              </w:rPr>
              <w:t>Derived Requirement</w:t>
            </w:r>
          </w:p>
          <w:p w14:paraId="33475E86" w14:textId="77777777" w:rsidR="000D732E" w:rsidRDefault="000D732E" w:rsidP="00EB7D77">
            <w:pPr>
              <w:rPr>
                <w:rFonts w:ascii="Helvetica" w:hAnsi="Helvetica" w:cs="Helvetica"/>
                <w:sz w:val="16"/>
              </w:rPr>
            </w:pPr>
          </w:p>
          <w:p w14:paraId="540209E1"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6B8A0D7A" w14:textId="77777777" w:rsidTr="00656A21">
        <w:trPr>
          <w:trHeight w:val="20"/>
        </w:trPr>
        <w:tc>
          <w:tcPr>
            <w:tcW w:w="10211" w:type="dxa"/>
            <w:gridSpan w:val="4"/>
            <w:shd w:val="clear" w:color="auto" w:fill="F2F2F2" w:themeFill="background1" w:themeFillShade="F2"/>
          </w:tcPr>
          <w:p w14:paraId="11C91DD4"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63634DE" w14:textId="77777777" w:rsidTr="00656A21">
        <w:trPr>
          <w:trHeight w:val="20"/>
        </w:trPr>
        <w:tc>
          <w:tcPr>
            <w:tcW w:w="1561" w:type="dxa"/>
          </w:tcPr>
          <w:p w14:paraId="2A33FBC1" w14:textId="77777777" w:rsidR="000D732E" w:rsidRPr="00D410AE" w:rsidRDefault="000D732E" w:rsidP="00EB7D77">
            <w:pPr>
              <w:rPr>
                <w:rFonts w:cs="Arial"/>
              </w:rPr>
            </w:pPr>
          </w:p>
        </w:tc>
        <w:tc>
          <w:tcPr>
            <w:tcW w:w="2694" w:type="dxa"/>
          </w:tcPr>
          <w:p w14:paraId="274DED76" w14:textId="77777777" w:rsidR="000D732E" w:rsidRDefault="000D732E" w:rsidP="00EB7D77">
            <w:pPr>
              <w:rPr>
                <w:rFonts w:cs="Arial"/>
              </w:rPr>
            </w:pPr>
            <w:r>
              <w:rPr>
                <w:rFonts w:cs="Arial"/>
              </w:rPr>
              <w:t>&lt;Example:</w:t>
            </w:r>
          </w:p>
          <w:p w14:paraId="739B933E" w14:textId="77777777" w:rsidR="000D732E" w:rsidRPr="00D410AE" w:rsidRDefault="000D732E" w:rsidP="00EB7D77">
            <w:pPr>
              <w:rPr>
                <w:rFonts w:cs="Arial"/>
              </w:rPr>
            </w:pPr>
            <w:r>
              <w:rPr>
                <w:rFonts w:cs="Arial"/>
              </w:rPr>
              <w:t>id + title of relevant Feature Docs&gt;</w:t>
            </w:r>
          </w:p>
        </w:tc>
        <w:tc>
          <w:tcPr>
            <w:tcW w:w="2694" w:type="dxa"/>
          </w:tcPr>
          <w:p w14:paraId="326CA763" w14:textId="77777777" w:rsidR="000D732E" w:rsidRPr="00D410AE" w:rsidRDefault="000D732E" w:rsidP="00EB7D77">
            <w:pPr>
              <w:rPr>
                <w:rFonts w:cs="Arial"/>
              </w:rPr>
            </w:pPr>
            <w:r>
              <w:rPr>
                <w:rFonts w:cs="Arial"/>
              </w:rPr>
              <w:t>&lt;Example: “Requirements of Feature …”&gt;</w:t>
            </w:r>
          </w:p>
        </w:tc>
        <w:tc>
          <w:tcPr>
            <w:tcW w:w="3262" w:type="dxa"/>
          </w:tcPr>
          <w:p w14:paraId="0D5E502B"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48"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36A6C060" w14:textId="77777777" w:rsidTr="00656A21">
        <w:trPr>
          <w:trHeight w:val="20"/>
        </w:trPr>
        <w:tc>
          <w:tcPr>
            <w:tcW w:w="1561" w:type="dxa"/>
          </w:tcPr>
          <w:p w14:paraId="18973225" w14:textId="77777777" w:rsidR="000D732E" w:rsidRPr="00D410AE" w:rsidRDefault="000D732E" w:rsidP="00EB7D77">
            <w:pPr>
              <w:rPr>
                <w:rFonts w:cs="Arial"/>
              </w:rPr>
            </w:pPr>
          </w:p>
        </w:tc>
        <w:tc>
          <w:tcPr>
            <w:tcW w:w="2694" w:type="dxa"/>
          </w:tcPr>
          <w:p w14:paraId="7B6B74E7" w14:textId="77777777" w:rsidR="000D732E" w:rsidRDefault="000D732E" w:rsidP="00EB7D77">
            <w:pPr>
              <w:rPr>
                <w:rFonts w:cs="Arial"/>
              </w:rPr>
            </w:pPr>
          </w:p>
        </w:tc>
        <w:tc>
          <w:tcPr>
            <w:tcW w:w="2694" w:type="dxa"/>
          </w:tcPr>
          <w:p w14:paraId="6470BC59" w14:textId="77777777" w:rsidR="000D732E" w:rsidRDefault="000D732E" w:rsidP="00EB7D77">
            <w:pPr>
              <w:rPr>
                <w:rFonts w:cs="Arial"/>
              </w:rPr>
            </w:pPr>
          </w:p>
        </w:tc>
        <w:tc>
          <w:tcPr>
            <w:tcW w:w="3262" w:type="dxa"/>
          </w:tcPr>
          <w:p w14:paraId="53F69B0A" w14:textId="77777777" w:rsidR="000D732E" w:rsidRDefault="000D732E" w:rsidP="00EB7D77">
            <w:pPr>
              <w:rPr>
                <w:rFonts w:cs="Arial"/>
              </w:rPr>
            </w:pPr>
          </w:p>
        </w:tc>
      </w:tr>
      <w:tr w:rsidR="000D732E" w:rsidRPr="007C20FA" w14:paraId="42151C00" w14:textId="77777777" w:rsidTr="00656A21">
        <w:trPr>
          <w:trHeight w:val="20"/>
        </w:trPr>
        <w:tc>
          <w:tcPr>
            <w:tcW w:w="10211" w:type="dxa"/>
            <w:gridSpan w:val="4"/>
            <w:shd w:val="clear" w:color="auto" w:fill="F2F2F2" w:themeFill="background1" w:themeFillShade="F2"/>
          </w:tcPr>
          <w:p w14:paraId="362EF260"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9A1D0CD" w14:textId="77777777" w:rsidTr="00656A21">
        <w:trPr>
          <w:trHeight w:val="20"/>
        </w:trPr>
        <w:tc>
          <w:tcPr>
            <w:tcW w:w="1561" w:type="dxa"/>
          </w:tcPr>
          <w:p w14:paraId="3EDFFEA5" w14:textId="77777777" w:rsidR="000D732E" w:rsidRPr="00D410AE" w:rsidRDefault="000D732E" w:rsidP="00EB7D77">
            <w:pPr>
              <w:rPr>
                <w:rFonts w:cs="Arial"/>
              </w:rPr>
            </w:pPr>
          </w:p>
        </w:tc>
        <w:tc>
          <w:tcPr>
            <w:tcW w:w="2694" w:type="dxa"/>
          </w:tcPr>
          <w:p w14:paraId="3238E732" w14:textId="77777777" w:rsidR="000D732E" w:rsidRPr="00D410AE" w:rsidRDefault="000D732E" w:rsidP="00EB7D77">
            <w:pPr>
              <w:rPr>
                <w:rFonts w:cs="Arial"/>
              </w:rPr>
            </w:pPr>
            <w:r>
              <w:rPr>
                <w:rFonts w:cs="Arial"/>
              </w:rPr>
              <w:t>&lt;Example: some SDS (requirement)&gt;</w:t>
            </w:r>
          </w:p>
        </w:tc>
        <w:tc>
          <w:tcPr>
            <w:tcW w:w="2694" w:type="dxa"/>
          </w:tcPr>
          <w:p w14:paraId="4C0A282E" w14:textId="77777777" w:rsidR="000D732E" w:rsidRPr="00D410AE" w:rsidRDefault="000D732E" w:rsidP="00EB7D77">
            <w:pPr>
              <w:rPr>
                <w:rFonts w:cs="Arial"/>
              </w:rPr>
            </w:pPr>
          </w:p>
        </w:tc>
        <w:tc>
          <w:tcPr>
            <w:tcW w:w="3262" w:type="dxa"/>
          </w:tcPr>
          <w:p w14:paraId="3CB43D56" w14:textId="77777777" w:rsidR="000D732E" w:rsidRDefault="000D732E" w:rsidP="00EB7D77">
            <w:pPr>
              <w:rPr>
                <w:rFonts w:cs="Arial"/>
              </w:rPr>
            </w:pPr>
          </w:p>
        </w:tc>
      </w:tr>
      <w:tr w:rsidR="000D732E" w:rsidRPr="007C20FA" w14:paraId="614F92E8" w14:textId="77777777" w:rsidTr="00656A21">
        <w:trPr>
          <w:trHeight w:val="20"/>
        </w:trPr>
        <w:tc>
          <w:tcPr>
            <w:tcW w:w="1561" w:type="dxa"/>
          </w:tcPr>
          <w:p w14:paraId="7FD42A07" w14:textId="77777777" w:rsidR="000D732E" w:rsidRDefault="000D732E" w:rsidP="00EB7D77">
            <w:pPr>
              <w:rPr>
                <w:rFonts w:cs="Arial"/>
              </w:rPr>
            </w:pPr>
          </w:p>
        </w:tc>
        <w:tc>
          <w:tcPr>
            <w:tcW w:w="2694" w:type="dxa"/>
          </w:tcPr>
          <w:p w14:paraId="095D3B6B" w14:textId="77777777" w:rsidR="000D732E" w:rsidRDefault="000D732E" w:rsidP="00EB7D77">
            <w:pPr>
              <w:rPr>
                <w:rFonts w:cs="Arial"/>
              </w:rPr>
            </w:pPr>
          </w:p>
        </w:tc>
        <w:tc>
          <w:tcPr>
            <w:tcW w:w="2694" w:type="dxa"/>
          </w:tcPr>
          <w:p w14:paraId="58BD2880" w14:textId="77777777" w:rsidR="000D732E" w:rsidRDefault="000D732E" w:rsidP="00EB7D77">
            <w:pPr>
              <w:rPr>
                <w:rFonts w:cs="Arial"/>
              </w:rPr>
            </w:pPr>
          </w:p>
        </w:tc>
        <w:tc>
          <w:tcPr>
            <w:tcW w:w="3262" w:type="dxa"/>
          </w:tcPr>
          <w:p w14:paraId="6BC78BEA" w14:textId="77777777" w:rsidR="000D732E" w:rsidRDefault="000D732E" w:rsidP="00EB7D77">
            <w:pPr>
              <w:rPr>
                <w:rFonts w:cs="Arial"/>
              </w:rPr>
            </w:pPr>
          </w:p>
        </w:tc>
      </w:tr>
      <w:tr w:rsidR="000D732E" w:rsidRPr="007C20FA" w14:paraId="22F86935" w14:textId="77777777" w:rsidTr="00656A21">
        <w:trPr>
          <w:trHeight w:val="20"/>
        </w:trPr>
        <w:tc>
          <w:tcPr>
            <w:tcW w:w="10211" w:type="dxa"/>
            <w:gridSpan w:val="4"/>
            <w:shd w:val="clear" w:color="auto" w:fill="F2F2F2" w:themeFill="background1" w:themeFillShade="F2"/>
          </w:tcPr>
          <w:p w14:paraId="44C3B4B5"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2D40BD39" w14:textId="77777777" w:rsidTr="00656A21">
        <w:trPr>
          <w:trHeight w:val="20"/>
        </w:trPr>
        <w:tc>
          <w:tcPr>
            <w:tcW w:w="1561" w:type="dxa"/>
          </w:tcPr>
          <w:p w14:paraId="2EE8EDD9" w14:textId="77777777" w:rsidR="000D732E" w:rsidRPr="00D410AE" w:rsidRDefault="000D732E" w:rsidP="00EB7D77">
            <w:pPr>
              <w:rPr>
                <w:rFonts w:cs="Arial"/>
              </w:rPr>
            </w:pPr>
          </w:p>
        </w:tc>
        <w:tc>
          <w:tcPr>
            <w:tcW w:w="2694" w:type="dxa"/>
          </w:tcPr>
          <w:p w14:paraId="38F95E45" w14:textId="77777777" w:rsidR="000D732E" w:rsidRPr="00D410AE" w:rsidRDefault="000D732E" w:rsidP="00EB7D77">
            <w:pPr>
              <w:rPr>
                <w:rFonts w:cs="Arial"/>
              </w:rPr>
            </w:pPr>
          </w:p>
        </w:tc>
        <w:tc>
          <w:tcPr>
            <w:tcW w:w="2694" w:type="dxa"/>
          </w:tcPr>
          <w:p w14:paraId="51A25EFF" w14:textId="77777777" w:rsidR="000D732E" w:rsidRPr="00D410AE" w:rsidRDefault="000D732E" w:rsidP="00EB7D77">
            <w:pPr>
              <w:rPr>
                <w:rFonts w:cs="Arial"/>
              </w:rPr>
            </w:pPr>
          </w:p>
        </w:tc>
        <w:tc>
          <w:tcPr>
            <w:tcW w:w="3262" w:type="dxa"/>
          </w:tcPr>
          <w:p w14:paraId="5D2345FC" w14:textId="77777777" w:rsidR="000D732E" w:rsidRPr="00D410AE" w:rsidRDefault="000D732E" w:rsidP="00EB7D77">
            <w:pPr>
              <w:rPr>
                <w:rFonts w:cs="Arial"/>
              </w:rPr>
            </w:pPr>
          </w:p>
        </w:tc>
      </w:tr>
      <w:tr w:rsidR="000D732E" w:rsidRPr="007C20FA" w14:paraId="73AF75F4" w14:textId="77777777" w:rsidTr="00656A21">
        <w:trPr>
          <w:trHeight w:val="20"/>
        </w:trPr>
        <w:tc>
          <w:tcPr>
            <w:tcW w:w="10211" w:type="dxa"/>
            <w:gridSpan w:val="4"/>
            <w:shd w:val="clear" w:color="auto" w:fill="F2F2F2" w:themeFill="background1" w:themeFillShade="F2"/>
          </w:tcPr>
          <w:p w14:paraId="27A80408"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274D2786" w14:textId="77777777" w:rsidTr="00656A21">
        <w:trPr>
          <w:trHeight w:val="20"/>
        </w:trPr>
        <w:tc>
          <w:tcPr>
            <w:tcW w:w="1561" w:type="dxa"/>
          </w:tcPr>
          <w:p w14:paraId="2D4D03AF" w14:textId="77777777" w:rsidR="000D732E" w:rsidRPr="00D410AE" w:rsidRDefault="000D732E" w:rsidP="00EB7D77">
            <w:pPr>
              <w:rPr>
                <w:rFonts w:cs="Arial"/>
              </w:rPr>
            </w:pPr>
          </w:p>
        </w:tc>
        <w:tc>
          <w:tcPr>
            <w:tcW w:w="2694" w:type="dxa"/>
          </w:tcPr>
          <w:p w14:paraId="7E9315BB" w14:textId="77777777" w:rsidR="000D732E" w:rsidRPr="00D410AE" w:rsidRDefault="000D732E" w:rsidP="00EB7D77">
            <w:pPr>
              <w:rPr>
                <w:rFonts w:cs="Arial"/>
              </w:rPr>
            </w:pPr>
          </w:p>
        </w:tc>
        <w:tc>
          <w:tcPr>
            <w:tcW w:w="2694" w:type="dxa"/>
          </w:tcPr>
          <w:p w14:paraId="6BB599DF" w14:textId="77777777" w:rsidR="000D732E" w:rsidRPr="00D410AE" w:rsidRDefault="000D732E" w:rsidP="00EB7D77">
            <w:pPr>
              <w:rPr>
                <w:rFonts w:cs="Arial"/>
              </w:rPr>
            </w:pPr>
          </w:p>
        </w:tc>
        <w:tc>
          <w:tcPr>
            <w:tcW w:w="3262" w:type="dxa"/>
          </w:tcPr>
          <w:p w14:paraId="30DCF26E" w14:textId="77777777" w:rsidR="000D732E" w:rsidRPr="00D410AE" w:rsidRDefault="000D732E" w:rsidP="00EB7D77">
            <w:pPr>
              <w:rPr>
                <w:rFonts w:cs="Arial"/>
              </w:rPr>
            </w:pPr>
          </w:p>
        </w:tc>
      </w:tr>
      <w:tr w:rsidR="000D732E" w:rsidRPr="007C20FA" w14:paraId="436AF942" w14:textId="77777777" w:rsidTr="00656A21">
        <w:trPr>
          <w:trHeight w:val="20"/>
        </w:trPr>
        <w:tc>
          <w:tcPr>
            <w:tcW w:w="10211" w:type="dxa"/>
            <w:gridSpan w:val="4"/>
            <w:shd w:val="clear" w:color="auto" w:fill="F2F2F2" w:themeFill="background1" w:themeFillShade="F2"/>
          </w:tcPr>
          <w:p w14:paraId="55F2170C" w14:textId="77777777" w:rsidR="000D732E" w:rsidRDefault="000D732E" w:rsidP="00EB7D77">
            <w:pPr>
              <w:rPr>
                <w:rFonts w:ascii="Helvetica" w:hAnsi="Helvetica" w:cs="Helvetica"/>
                <w:b/>
              </w:rPr>
            </w:pPr>
            <w:r>
              <w:rPr>
                <w:rFonts w:ascii="Helvetica" w:hAnsi="Helvetica" w:cs="Helvetica"/>
                <w:b/>
              </w:rPr>
              <w:lastRenderedPageBreak/>
              <w:t>Other Sources</w:t>
            </w:r>
          </w:p>
        </w:tc>
      </w:tr>
      <w:tr w:rsidR="000D732E" w:rsidRPr="007C20FA" w14:paraId="13E91AE7" w14:textId="77777777" w:rsidTr="00656A21">
        <w:trPr>
          <w:trHeight w:val="20"/>
        </w:trPr>
        <w:tc>
          <w:tcPr>
            <w:tcW w:w="1561" w:type="dxa"/>
          </w:tcPr>
          <w:p w14:paraId="79E920E8" w14:textId="77777777" w:rsidR="000D732E" w:rsidRPr="00D410AE" w:rsidRDefault="000D732E" w:rsidP="00EB7D77">
            <w:pPr>
              <w:rPr>
                <w:rFonts w:cs="Arial"/>
              </w:rPr>
            </w:pPr>
          </w:p>
        </w:tc>
        <w:tc>
          <w:tcPr>
            <w:tcW w:w="2694" w:type="dxa"/>
          </w:tcPr>
          <w:p w14:paraId="7FA04C81" w14:textId="77777777" w:rsidR="000D732E" w:rsidRDefault="000D732E" w:rsidP="00EB7D77">
            <w:pPr>
              <w:rPr>
                <w:rFonts w:cs="Arial"/>
              </w:rPr>
            </w:pPr>
          </w:p>
        </w:tc>
        <w:tc>
          <w:tcPr>
            <w:tcW w:w="2694" w:type="dxa"/>
          </w:tcPr>
          <w:p w14:paraId="43A3E42E" w14:textId="77777777" w:rsidR="000D732E" w:rsidRPr="00D410AE" w:rsidRDefault="000D732E" w:rsidP="00EB7D77">
            <w:pPr>
              <w:rPr>
                <w:rFonts w:cs="Arial"/>
              </w:rPr>
            </w:pPr>
          </w:p>
        </w:tc>
        <w:tc>
          <w:tcPr>
            <w:tcW w:w="3262" w:type="dxa"/>
          </w:tcPr>
          <w:p w14:paraId="0175812C" w14:textId="77777777" w:rsidR="000D732E" w:rsidRPr="00D410AE" w:rsidRDefault="000D732E" w:rsidP="00EB7D77">
            <w:pPr>
              <w:rPr>
                <w:rFonts w:cs="Arial"/>
              </w:rPr>
            </w:pPr>
          </w:p>
        </w:tc>
      </w:tr>
      <w:tr w:rsidR="00656A21" w:rsidRPr="007C20FA" w14:paraId="3D391067" w14:textId="77777777" w:rsidTr="00656A21">
        <w:trPr>
          <w:trHeight w:val="20"/>
        </w:trPr>
        <w:tc>
          <w:tcPr>
            <w:tcW w:w="1561" w:type="dxa"/>
          </w:tcPr>
          <w:p w14:paraId="70B9BFF2" w14:textId="77777777" w:rsidR="00656A21" w:rsidRPr="00D410AE" w:rsidRDefault="00656A21" w:rsidP="00EB7D77">
            <w:pPr>
              <w:rPr>
                <w:rFonts w:cs="Arial"/>
              </w:rPr>
            </w:pPr>
          </w:p>
        </w:tc>
        <w:tc>
          <w:tcPr>
            <w:tcW w:w="2694" w:type="dxa"/>
          </w:tcPr>
          <w:p w14:paraId="21059CD1" w14:textId="77777777" w:rsidR="00656A21" w:rsidRDefault="00656A21" w:rsidP="00EB7D77">
            <w:pPr>
              <w:rPr>
                <w:rFonts w:cs="Arial"/>
              </w:rPr>
            </w:pPr>
          </w:p>
        </w:tc>
        <w:tc>
          <w:tcPr>
            <w:tcW w:w="2694" w:type="dxa"/>
          </w:tcPr>
          <w:p w14:paraId="6F5DBD63" w14:textId="77777777" w:rsidR="00656A21" w:rsidRPr="00D410AE" w:rsidRDefault="00656A21" w:rsidP="00EB7D77">
            <w:pPr>
              <w:rPr>
                <w:rFonts w:cs="Arial"/>
              </w:rPr>
            </w:pPr>
          </w:p>
        </w:tc>
        <w:tc>
          <w:tcPr>
            <w:tcW w:w="3262" w:type="dxa"/>
          </w:tcPr>
          <w:p w14:paraId="7A377965" w14:textId="77777777" w:rsidR="00656A21" w:rsidRPr="00D410AE" w:rsidRDefault="00656A21" w:rsidP="00EB7D77">
            <w:pPr>
              <w:rPr>
                <w:rFonts w:cs="Arial"/>
              </w:rPr>
            </w:pPr>
          </w:p>
        </w:tc>
      </w:tr>
    </w:tbl>
    <w:p w14:paraId="51370ADF"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47A8E37B" w14:textId="77777777" w:rsidR="000D732E" w:rsidRPr="005067FC" w:rsidRDefault="000D732E" w:rsidP="00427220">
      <w:pPr>
        <w:rPr>
          <w:i/>
          <w:color w:val="A6A6A6" w:themeColor="background1" w:themeShade="A6"/>
        </w:rPr>
      </w:pPr>
    </w:p>
    <w:p w14:paraId="352BB0B0" w14:textId="77777777" w:rsidR="00427220" w:rsidRDefault="00427220" w:rsidP="00427220">
      <w:pPr>
        <w:pStyle w:val="Heading4"/>
      </w:pPr>
      <w:r>
        <w:t>Assumptions</w:t>
      </w:r>
    </w:p>
    <w:p w14:paraId="682622F5" w14:textId="77777777" w:rsidR="00A92B2F" w:rsidRDefault="00A92B2F" w:rsidP="00A92B2F"/>
    <w:p w14:paraId="1A17F4BC"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414A112" w14:textId="77777777" w:rsidR="00C0442C" w:rsidRDefault="00C0442C" w:rsidP="00A92B2F"/>
    <w:p w14:paraId="46740209" w14:textId="77777777" w:rsidR="00F15706" w:rsidRDefault="00E60B64" w:rsidP="00783BCF">
      <w:pPr>
        <w:pStyle w:val="Heading3"/>
      </w:pPr>
      <w:r>
        <w:t>Function Scope</w:t>
      </w:r>
    </w:p>
    <w:p w14:paraId="6B7EEC95" w14:textId="77777777" w:rsidR="00055646" w:rsidRPr="00A43B48" w:rsidRDefault="00055646" w:rsidP="00306D37">
      <w:pPr>
        <w:contextualSpacing/>
      </w:pPr>
    </w:p>
    <w:p w14:paraId="7F46FDBF" w14:textId="77777777" w:rsidR="00780E5D" w:rsidRPr="00A0695A" w:rsidRDefault="00780E5D" w:rsidP="00306D37">
      <w:pPr>
        <w:contextualSpacing/>
        <w:rPr>
          <w:color w:val="8064A2" w:themeColor="accent4"/>
        </w:rPr>
      </w:pPr>
    </w:p>
    <w:p w14:paraId="61817EB2" w14:textId="77777777" w:rsidR="00306D37" w:rsidRDefault="00306D37" w:rsidP="00306D37">
      <w:pPr>
        <w:contextualSpacing/>
        <w:rPr>
          <w:color w:val="A6A6A6" w:themeColor="background1" w:themeShade="A6"/>
        </w:rPr>
      </w:pPr>
      <w:r w:rsidRPr="00501DFF">
        <w:rPr>
          <w:color w:val="A6A6A6" w:themeColor="background1" w:themeShade="A6"/>
        </w:rPr>
        <w:t>Function not called</w:t>
      </w:r>
      <w:r w:rsidR="00501DFF" w:rsidRPr="00501DFF">
        <w:rPr>
          <w:color w:val="A6A6A6" w:themeColor="background1" w:themeShade="A6"/>
        </w:rPr>
        <w:t xml:space="preserve"> by any other function</w:t>
      </w:r>
      <w:r w:rsidRPr="00501DFF">
        <w:rPr>
          <w:color w:val="A6A6A6" w:themeColor="background1" w:themeShade="A6"/>
        </w:rPr>
        <w:t>.</w:t>
      </w:r>
    </w:p>
    <w:p w14:paraId="3FE66BAC" w14:textId="77777777" w:rsidR="00780E5D" w:rsidRPr="00501DFF" w:rsidRDefault="00780E5D" w:rsidP="00306D37">
      <w:pPr>
        <w:contextualSpacing/>
        <w:rPr>
          <w:color w:val="A6A6A6" w:themeColor="background1" w:themeShade="A6"/>
        </w:rPr>
      </w:pPr>
    </w:p>
    <w:p w14:paraId="05BD8CBD" w14:textId="77777777" w:rsidR="00393C96" w:rsidRPr="00393C96" w:rsidRDefault="00393C96" w:rsidP="00306D37">
      <w:pPr>
        <w:contextualSpacing/>
      </w:pPr>
    </w:p>
    <w:p w14:paraId="53CCEDAD" w14:textId="77777777" w:rsidR="001A755C" w:rsidRDefault="001A755C" w:rsidP="00306D37"/>
    <w:p w14:paraId="77C6D678" w14:textId="77777777" w:rsidR="00294100" w:rsidRDefault="00294100" w:rsidP="00294100">
      <w:pPr>
        <w:jc w:val="center"/>
      </w:pPr>
      <w:r>
        <w:rPr>
          <w:noProof/>
        </w:rPr>
        <w:drawing>
          <wp:inline distT="0" distB="0" distL="0" distR="0" wp14:anchorId="5B60C867" wp14:editId="2AF4F54E">
            <wp:extent cx="6466205" cy="3361655"/>
            <wp:effectExtent l="0" t="0" r="0" b="0"/>
            <wp:docPr id="2282" name="Picture 18552460.jpg" descr="18552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 name="18552460.jpg"/>
                    <pic:cNvPicPr/>
                  </pic:nvPicPr>
                  <pic:blipFill>
                    <a:blip r:embed="rId141" cstate="print"/>
                    <a:stretch>
                      <a:fillRect/>
                    </a:stretch>
                  </pic:blipFill>
                  <pic:spPr>
                    <a:xfrm>
                      <a:off x="0" y="0"/>
                      <a:ext cx="6466205" cy="3361655"/>
                    </a:xfrm>
                    <a:prstGeom prst="rect">
                      <a:avLst/>
                    </a:prstGeom>
                  </pic:spPr>
                </pic:pic>
              </a:graphicData>
            </a:graphic>
          </wp:inline>
        </w:drawing>
      </w:r>
    </w:p>
    <w:p w14:paraId="221EA485"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2737BAB" wp14:editId="735C09CA">
            <wp:extent cx="152400" cy="152400"/>
            <wp:effectExtent l="0" t="0" r="0" b="0"/>
            <wp:docPr id="228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Radar_Behavior</w:t>
      </w:r>
      <w:r w:rsidR="0004480F">
        <w:t>”</w:t>
      </w:r>
      <w:r w:rsidRPr="00294100">
        <w:t xml:space="preserve"> calling </w:t>
      </w:r>
      <w:r>
        <w:rPr>
          <w:noProof/>
        </w:rPr>
        <w:drawing>
          <wp:inline distT="0" distB="0" distL="0" distR="0" wp14:anchorId="2CF06CD7" wp14:editId="1E8C41A9">
            <wp:extent cx="152400" cy="152400"/>
            <wp:effectExtent l="0" t="0" r="0" b="0"/>
            <wp:docPr id="2286"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 Overwrite of Data on Cloud</w:t>
      </w:r>
      <w:r w:rsidR="0004480F">
        <w:t>”</w:t>
      </w:r>
    </w:p>
    <w:p w14:paraId="0C9A3D97" w14:textId="77777777" w:rsidR="00306D37" w:rsidRDefault="00306D37" w:rsidP="00306D37">
      <w:pPr>
        <w:contextualSpacing/>
      </w:pPr>
    </w:p>
    <w:p w14:paraId="143970F9" w14:textId="77777777" w:rsidR="00F15706" w:rsidRDefault="00E60B64" w:rsidP="00783BCF">
      <w:pPr>
        <w:pStyle w:val="Heading3"/>
      </w:pPr>
      <w:r>
        <w:t>Function Interfaces</w:t>
      </w:r>
    </w:p>
    <w:p w14:paraId="7AAFACE3" w14:textId="77777777" w:rsidR="00A72B37" w:rsidRDefault="00A72B37" w:rsidP="00A72B37">
      <w:pPr>
        <w:pStyle w:val="Heading4"/>
      </w:pPr>
      <w:r w:rsidRPr="00F15706">
        <w:t>Logical Inputs</w:t>
      </w:r>
    </w:p>
    <w:p w14:paraId="408875A7" w14:textId="77777777" w:rsidR="00FF5F72" w:rsidRDefault="00FF5F72" w:rsidP="00A7465B">
      <w:pPr>
        <w:contextualSpacing/>
      </w:pPr>
    </w:p>
    <w:p w14:paraId="4E1664CE" w14:textId="77777777" w:rsidR="00A7465B" w:rsidRDefault="00A7465B" w:rsidP="00A7465B">
      <w:pPr>
        <w:contextualSpacing/>
        <w:rPr>
          <w:color w:val="A6A6A6" w:themeColor="background1" w:themeShade="A6"/>
        </w:rPr>
      </w:pPr>
      <w:r w:rsidRPr="00FF5F72">
        <w:rPr>
          <w:color w:val="A6A6A6" w:themeColor="background1" w:themeShade="A6"/>
        </w:rPr>
        <w:t>No Logical Inputs specified.</w:t>
      </w:r>
    </w:p>
    <w:p w14:paraId="4C260435" w14:textId="77777777" w:rsidR="0036202F" w:rsidRDefault="0036202F" w:rsidP="00A7465B">
      <w:pPr>
        <w:contextualSpacing/>
      </w:pPr>
    </w:p>
    <w:p w14:paraId="697C4922" w14:textId="77777777" w:rsidR="00A72B37" w:rsidRDefault="00A72B37" w:rsidP="00A72B37">
      <w:pPr>
        <w:pStyle w:val="Heading4"/>
      </w:pPr>
      <w:r>
        <w:t>Logical Outputs</w:t>
      </w:r>
    </w:p>
    <w:p w14:paraId="600E7C0F" w14:textId="77777777" w:rsidR="00FF5F72" w:rsidRDefault="00FF5F72" w:rsidP="00A7465B">
      <w:pPr>
        <w:contextualSpacing/>
      </w:pPr>
    </w:p>
    <w:p w14:paraId="26BA3C11"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519F323D" w14:textId="77777777" w:rsidR="0036202F" w:rsidRPr="00FF5F72" w:rsidRDefault="0036202F" w:rsidP="00A7465B">
      <w:pPr>
        <w:contextualSpacing/>
        <w:rPr>
          <w:color w:val="A6A6A6" w:themeColor="background1" w:themeShade="A6"/>
        </w:rPr>
      </w:pPr>
    </w:p>
    <w:p w14:paraId="635734BC" w14:textId="77777777" w:rsidR="00A72B37" w:rsidRDefault="00A72B37" w:rsidP="00A72B37">
      <w:pPr>
        <w:pStyle w:val="Heading4"/>
      </w:pPr>
      <w:r>
        <w:lastRenderedPageBreak/>
        <w:t>Logical</w:t>
      </w:r>
      <w:r w:rsidRPr="00F15706">
        <w:t xml:space="preserve"> Parameters</w:t>
      </w:r>
    </w:p>
    <w:p w14:paraId="238F03B0" w14:textId="77777777" w:rsidR="00A72B37" w:rsidRDefault="00A72B37" w:rsidP="00A72B37"/>
    <w:p w14:paraId="408D4649"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1A546B1A" w14:textId="77777777" w:rsidTr="00EB7D77">
        <w:trPr>
          <w:trHeight w:val="211"/>
        </w:trPr>
        <w:tc>
          <w:tcPr>
            <w:tcW w:w="2689" w:type="dxa"/>
            <w:shd w:val="clear" w:color="auto" w:fill="D9D9D9" w:themeFill="background1" w:themeFillShade="D9"/>
            <w:noWrap/>
            <w:hideMark/>
          </w:tcPr>
          <w:p w14:paraId="06CE4613"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262FB6E"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074B860F" w14:textId="77777777" w:rsidTr="00EB7D77">
        <w:trPr>
          <w:trHeight w:val="410"/>
        </w:trPr>
        <w:tc>
          <w:tcPr>
            <w:tcW w:w="2689" w:type="dxa"/>
            <w:noWrap/>
          </w:tcPr>
          <w:p w14:paraId="339D8A81"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3DD74A55"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5BAE1B5C" w14:textId="77777777" w:rsidTr="00EB7D77">
        <w:trPr>
          <w:trHeight w:val="410"/>
        </w:trPr>
        <w:tc>
          <w:tcPr>
            <w:tcW w:w="2689" w:type="dxa"/>
            <w:noWrap/>
          </w:tcPr>
          <w:p w14:paraId="7762A57E"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E73CDE2" w14:textId="77777777" w:rsidR="009649F4" w:rsidRPr="003F473D" w:rsidRDefault="009649F4" w:rsidP="00EB7D77">
            <w:pPr>
              <w:rPr>
                <w:rFonts w:cs="Arial"/>
                <w:color w:val="000000"/>
                <w:sz w:val="18"/>
                <w:szCs w:val="18"/>
              </w:rPr>
            </w:pPr>
          </w:p>
        </w:tc>
      </w:tr>
    </w:tbl>
    <w:p w14:paraId="415C8478" w14:textId="77777777" w:rsidR="009649F4" w:rsidRDefault="009649F4" w:rsidP="00A72B37"/>
    <w:p w14:paraId="1552C697" w14:textId="77777777" w:rsidR="00822913" w:rsidRDefault="00822913" w:rsidP="00822913">
      <w:pPr>
        <w:pStyle w:val="Heading3"/>
      </w:pPr>
      <w:r>
        <w:t>Function Modeling</w:t>
      </w:r>
    </w:p>
    <w:p w14:paraId="23993DEA" w14:textId="77777777" w:rsidR="00EF5443" w:rsidRPr="00C75AE5" w:rsidRDefault="00EF5443" w:rsidP="00EF5443"/>
    <w:p w14:paraId="48E8F02E" w14:textId="77777777" w:rsidR="002D15F6" w:rsidRDefault="002D15F6" w:rsidP="0061324D">
      <w:pPr>
        <w:pStyle w:val="Heading4"/>
        <w:numPr>
          <w:ilvl w:val="3"/>
          <w:numId w:val="4"/>
        </w:numPr>
      </w:pPr>
      <w:r>
        <w:t>Use Cases</w:t>
      </w:r>
    </w:p>
    <w:p w14:paraId="2B52FB11" w14:textId="77777777" w:rsidR="002D15F6" w:rsidRDefault="002D15F6" w:rsidP="002D15F6"/>
    <w:p w14:paraId="2976734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0320652" w14:textId="77777777" w:rsidR="009649F4" w:rsidRDefault="009649F4" w:rsidP="009649F4">
      <w:pPr>
        <w:pStyle w:val="Heading4"/>
        <w:numPr>
          <w:ilvl w:val="3"/>
          <w:numId w:val="4"/>
        </w:numPr>
      </w:pPr>
      <w:r>
        <w:t>State Charts</w:t>
      </w:r>
    </w:p>
    <w:p w14:paraId="5A295E37" w14:textId="77777777" w:rsidR="00195B38" w:rsidRDefault="00195B38" w:rsidP="00A76553">
      <w:pPr>
        <w:contextualSpacing/>
        <w:rPr>
          <w:color w:val="A6A6A6" w:themeColor="background1" w:themeShade="A6"/>
        </w:rPr>
      </w:pPr>
    </w:p>
    <w:p w14:paraId="00104970"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0BDDFEEB" w14:textId="77777777" w:rsidR="00A76553" w:rsidRPr="00FF5F72" w:rsidRDefault="00A76553" w:rsidP="00A76553">
      <w:pPr>
        <w:contextualSpacing/>
        <w:rPr>
          <w:color w:val="A6A6A6" w:themeColor="background1" w:themeShade="A6"/>
        </w:rPr>
      </w:pPr>
    </w:p>
    <w:p w14:paraId="5E893DCF" w14:textId="77777777" w:rsidR="00A76553" w:rsidRPr="00004083" w:rsidRDefault="00A76553" w:rsidP="00A76553">
      <w:pPr>
        <w:contextualSpacing/>
        <w:rPr>
          <w:rFonts w:cs="Arial"/>
        </w:rPr>
      </w:pPr>
    </w:p>
    <w:p w14:paraId="52151DC9" w14:textId="77777777" w:rsidR="009649F4" w:rsidRDefault="009649F4" w:rsidP="009649F4">
      <w:pPr>
        <w:pStyle w:val="Heading4"/>
        <w:numPr>
          <w:ilvl w:val="3"/>
          <w:numId w:val="4"/>
        </w:numPr>
      </w:pPr>
      <w:r>
        <w:t>Activity Diagrams</w:t>
      </w:r>
    </w:p>
    <w:p w14:paraId="0F248BC1" w14:textId="77777777" w:rsidR="009649F4" w:rsidRDefault="009649F4" w:rsidP="009649F4"/>
    <w:p w14:paraId="08121587"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38D0882D" w14:textId="77777777" w:rsidR="009649F4" w:rsidRPr="00FF5F72" w:rsidRDefault="009649F4" w:rsidP="009649F4">
      <w:pPr>
        <w:contextualSpacing/>
        <w:rPr>
          <w:color w:val="A6A6A6" w:themeColor="background1" w:themeShade="A6"/>
        </w:rPr>
      </w:pPr>
    </w:p>
    <w:p w14:paraId="3304FFAA" w14:textId="77777777" w:rsidR="009649F4" w:rsidRDefault="009649F4" w:rsidP="009649F4">
      <w:pPr>
        <w:pStyle w:val="Heading4"/>
        <w:numPr>
          <w:ilvl w:val="3"/>
          <w:numId w:val="4"/>
        </w:numPr>
      </w:pPr>
      <w:r>
        <w:t>Sequence Diagrams</w:t>
      </w:r>
    </w:p>
    <w:p w14:paraId="61D0E403" w14:textId="77777777" w:rsidR="00987D84" w:rsidRPr="00EB7D77" w:rsidRDefault="00987D84" w:rsidP="00EB7D77">
      <w:pPr>
        <w:rPr>
          <w:rStyle w:val="SubtleEmphasis"/>
          <w:i w:val="0"/>
          <w:iCs w:val="0"/>
          <w:color w:val="auto"/>
          <w:highlight w:val="green"/>
        </w:rPr>
      </w:pPr>
    </w:p>
    <w:p w14:paraId="25C83D54"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0DE58B1F" w14:textId="77777777" w:rsidR="00987D84" w:rsidRDefault="00987D84" w:rsidP="00987D84"/>
    <w:p w14:paraId="3A16E24E" w14:textId="77777777" w:rsidR="009649F4" w:rsidRDefault="009649F4" w:rsidP="009649F4"/>
    <w:p w14:paraId="1AF48D1A" w14:textId="77777777" w:rsidR="009649F4" w:rsidRDefault="009649F4" w:rsidP="009649F4">
      <w:pPr>
        <w:pStyle w:val="Heading4"/>
        <w:numPr>
          <w:ilvl w:val="3"/>
          <w:numId w:val="4"/>
        </w:numPr>
      </w:pPr>
      <w:r>
        <w:t>Decision Tables</w:t>
      </w:r>
    </w:p>
    <w:p w14:paraId="32D5CBDA" w14:textId="77777777" w:rsidR="009649F4" w:rsidRDefault="009649F4" w:rsidP="009649F4"/>
    <w:p w14:paraId="4EFA46E2" w14:textId="77777777" w:rsidR="00F15706" w:rsidRDefault="00DA0800" w:rsidP="00822913">
      <w:pPr>
        <w:pStyle w:val="Heading3"/>
      </w:pPr>
      <w:r>
        <w:t>Function Requirements</w:t>
      </w:r>
    </w:p>
    <w:p w14:paraId="727E1A06" w14:textId="77777777" w:rsidR="00F15706" w:rsidRDefault="00F15706" w:rsidP="00783BCF">
      <w:pPr>
        <w:pStyle w:val="Heading4"/>
      </w:pPr>
      <w:r>
        <w:t>Functional Requirements</w:t>
      </w:r>
    </w:p>
    <w:p w14:paraId="6AB954C8" w14:textId="77777777" w:rsidR="006E54B3" w:rsidRDefault="00F15706" w:rsidP="006E54B3">
      <w:pPr>
        <w:pStyle w:val="Heading5"/>
      </w:pPr>
      <w:r>
        <w:t>Normal Operation</w:t>
      </w:r>
    </w:p>
    <w:p w14:paraId="62F67F8E" w14:textId="77777777" w:rsidR="005961D3" w:rsidRDefault="005961D3" w:rsidP="00BB6A63"/>
    <w:p w14:paraId="258850F1" w14:textId="77777777" w:rsidR="005961D3" w:rsidRDefault="005961D3" w:rsidP="005961D3">
      <w:pPr>
        <w:rPr>
          <w:color w:val="A6A6A6" w:themeColor="background1" w:themeShade="A6"/>
        </w:rPr>
      </w:pPr>
      <w:r>
        <w:rPr>
          <w:color w:val="A6A6A6" w:themeColor="background1" w:themeShade="A6"/>
        </w:rPr>
        <w:t>No Normal Operation Requirements specified.</w:t>
      </w:r>
    </w:p>
    <w:p w14:paraId="7995E5AB" w14:textId="77777777" w:rsidR="00F15706" w:rsidRDefault="00F15706" w:rsidP="00783BCF">
      <w:pPr>
        <w:pStyle w:val="Heading5"/>
      </w:pPr>
      <w:r>
        <w:t>Error Handling</w:t>
      </w:r>
    </w:p>
    <w:p w14:paraId="0698D333" w14:textId="77777777" w:rsidR="005961D3" w:rsidRDefault="005961D3" w:rsidP="00BB6A63"/>
    <w:p w14:paraId="2FEB0B98" w14:textId="77777777" w:rsidR="005961D3" w:rsidRDefault="005961D3" w:rsidP="005961D3">
      <w:pPr>
        <w:rPr>
          <w:color w:val="A6A6A6" w:themeColor="background1" w:themeShade="A6"/>
        </w:rPr>
      </w:pPr>
      <w:r>
        <w:rPr>
          <w:color w:val="A6A6A6" w:themeColor="background1" w:themeShade="A6"/>
        </w:rPr>
        <w:t>No Error Handling Requirements specified.</w:t>
      </w:r>
    </w:p>
    <w:p w14:paraId="6728854E" w14:textId="77777777" w:rsidR="00DD7D94" w:rsidRDefault="00DD7D94" w:rsidP="00DD7D94">
      <w:pPr>
        <w:pStyle w:val="Heading4"/>
      </w:pPr>
      <w:r>
        <w:t>Non-Functional Requirements</w:t>
      </w:r>
    </w:p>
    <w:p w14:paraId="188EFF4B" w14:textId="77777777" w:rsidR="005961D3" w:rsidRDefault="005961D3" w:rsidP="00BB6A63"/>
    <w:p w14:paraId="40E4A0AF" w14:textId="77777777" w:rsidR="005961D3" w:rsidRDefault="005961D3" w:rsidP="005961D3">
      <w:pPr>
        <w:rPr>
          <w:color w:val="A6A6A6" w:themeColor="background1" w:themeShade="A6"/>
        </w:rPr>
      </w:pPr>
      <w:r>
        <w:rPr>
          <w:color w:val="A6A6A6" w:themeColor="background1" w:themeShade="A6"/>
        </w:rPr>
        <w:t>No Non-Functional Requirements specified.</w:t>
      </w:r>
    </w:p>
    <w:p w14:paraId="1DF53B82" w14:textId="77777777" w:rsidR="00DF462B" w:rsidRDefault="00427220" w:rsidP="00DF462B">
      <w:pPr>
        <w:pStyle w:val="Heading4"/>
      </w:pPr>
      <w:r>
        <w:lastRenderedPageBreak/>
        <w:t>Functional</w:t>
      </w:r>
      <w:r w:rsidR="00DF462B">
        <w:t xml:space="preserve"> Safety Requirements</w:t>
      </w:r>
    </w:p>
    <w:p w14:paraId="63F8AD36" w14:textId="77777777" w:rsidR="00DF462B" w:rsidRDefault="00DF462B" w:rsidP="00DF462B">
      <w:pPr>
        <w:rPr>
          <w:highlight w:val="yellow"/>
        </w:rPr>
      </w:pPr>
    </w:p>
    <w:p w14:paraId="5619D94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8B1E292" w14:textId="77777777" w:rsidR="00DD7D94" w:rsidRDefault="00DD7D94" w:rsidP="00DD7D94">
      <w:pPr>
        <w:pStyle w:val="Heading4"/>
      </w:pPr>
      <w:r>
        <w:t>Other Requirements</w:t>
      </w:r>
    </w:p>
    <w:p w14:paraId="1B4DCA17" w14:textId="77777777" w:rsidR="00DD7D94" w:rsidRDefault="00DD7D94" w:rsidP="00DD7D94">
      <w:pPr>
        <w:pStyle w:val="Heading5"/>
      </w:pPr>
      <w:r>
        <w:t>Design Requirements</w:t>
      </w:r>
    </w:p>
    <w:p w14:paraId="124EA009" w14:textId="77777777" w:rsidR="005961D3" w:rsidRDefault="005961D3" w:rsidP="00CA4A62"/>
    <w:p w14:paraId="6D5E3E47" w14:textId="77777777" w:rsidR="005961D3" w:rsidRDefault="005961D3" w:rsidP="005961D3">
      <w:pPr>
        <w:rPr>
          <w:color w:val="A6A6A6" w:themeColor="background1" w:themeShade="A6"/>
        </w:rPr>
      </w:pPr>
      <w:r>
        <w:rPr>
          <w:color w:val="A6A6A6" w:themeColor="background1" w:themeShade="A6"/>
        </w:rPr>
        <w:t>No Design Requirements specified.</w:t>
      </w:r>
    </w:p>
    <w:p w14:paraId="53880ECC" w14:textId="77777777" w:rsidR="00CA4A62" w:rsidRDefault="00CA4A62" w:rsidP="00CA4A62">
      <w:pPr>
        <w:pStyle w:val="Heading4"/>
      </w:pPr>
      <w:r>
        <w:t>Uncategorized Requirements</w:t>
      </w:r>
    </w:p>
    <w:p w14:paraId="25AC7C41" w14:textId="77777777" w:rsidR="005961D3" w:rsidRDefault="005961D3" w:rsidP="00CA4A62"/>
    <w:p w14:paraId="6527A2C7" w14:textId="77777777" w:rsidR="001F5E54" w:rsidRPr="0017445F" w:rsidRDefault="006E25A5" w:rsidP="001F5E54">
      <w:pPr>
        <w:pStyle w:val="RERequirement"/>
        <w:shd w:val="clear" w:color="auto" w:fill="F2F2F2" w:themeFill="background1" w:themeFillShade="F2"/>
      </w:pPr>
      <w:r>
        <w:t>R_Sent_Str_1</w:t>
      </w:r>
      <w:r w:rsidR="00AE04B0">
        <w:t xml:space="preserve"> Cloud Storage -Overwrite</w:t>
      </w:r>
    </w:p>
    <w:p w14:paraId="3C9C8BFA" w14:textId="77777777" w:rsidR="001F5E54" w:rsidRDefault="00AE04B0" w:rsidP="001F5E54">
      <w:pPr>
        <w:rPr>
          <w:rFonts w:cs="Arial"/>
        </w:rPr>
      </w:pPr>
      <w:r>
        <w:rPr>
          <w:rFonts w:cs="Arial"/>
        </w:rPr>
        <w:t>When cloud storage is full, the Sentinel software in the vehicle shall automatically overwrite old videos (based on storage capacity limit reached, date of recording).</w:t>
      </w:r>
    </w:p>
    <w:p w14:paraId="5CB2CDE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54CDA1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933B0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R_Sent_Str_1</w:t>
            </w:r>
          </w:p>
        </w:tc>
      </w:tr>
      <w:tr w:rsidR="001F5E54" w:rsidRPr="00FD127C" w14:paraId="0C172D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571D3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097D4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amount of data collected may exceed the available storage capacity.</w:t>
            </w:r>
          </w:p>
        </w:tc>
      </w:tr>
      <w:tr w:rsidR="001F5E54" w:rsidRPr="00FD127C" w14:paraId="18BF27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38C61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14243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310410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69B5E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7476F3" w14:textId="77777777" w:rsidR="00E77D14" w:rsidRDefault="00E77D14"/>
        </w:tc>
      </w:tr>
      <w:tr w:rsidR="001F5E54" w:rsidRPr="00FD127C" w14:paraId="09C176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08885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625993"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13478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ACBC51" w14:textId="77777777" w:rsidR="00E77D14" w:rsidRDefault="00E77D14"/>
        </w:tc>
      </w:tr>
      <w:tr w:rsidR="001F5E54" w:rsidRPr="00FD127C" w14:paraId="5F65CB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E419A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B8DF8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5BFA3CD" wp14:editId="23FB93D1">
                  <wp:extent cx="152400" cy="152400"/>
                  <wp:effectExtent l="0" t="0" r="0" b="0"/>
                  <wp:docPr id="2288"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R_F_Sentinel_00073 Cloud Storage -Overwrite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6513C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B517FC" w14:textId="77777777" w:rsidR="00E77D14" w:rsidRDefault="00E77D14"/>
        </w:tc>
      </w:tr>
      <w:tr w:rsidR="001F5E54" w:rsidRPr="00FD127C" w14:paraId="70F5846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458CB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3422C6"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26B4B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EE849A"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61D86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B85DDC" w14:textId="77777777" w:rsidR="00E77D14" w:rsidRDefault="00E77D14"/>
        </w:tc>
      </w:tr>
      <w:tr w:rsidR="001F5E54" w:rsidRPr="00FD127C" w14:paraId="74C168E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E6630E" w14:textId="77777777" w:rsidR="001F5E54" w:rsidRPr="00FD127C" w:rsidRDefault="0052661D" w:rsidP="00A84EEF">
            <w:pPr>
              <w:rPr>
                <w:rFonts w:cs="Arial"/>
                <w:bCs/>
                <w:color w:val="808080" w:themeColor="background1" w:themeShade="80"/>
                <w:sz w:val="16"/>
                <w:szCs w:val="14"/>
              </w:rPr>
            </w:pPr>
            <w:hyperlink r:id="rId24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72C39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C53CF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AE38D6A" w14:textId="77777777" w:rsidR="000D7866" w:rsidRPr="00E47D48" w:rsidRDefault="000D7866" w:rsidP="00E47D48">
      <w:pPr>
        <w:rPr>
          <w:color w:val="FF0000"/>
        </w:rPr>
      </w:pPr>
    </w:p>
    <w:p w14:paraId="46B4E743" w14:textId="77777777" w:rsidR="009C1EEC" w:rsidRDefault="000D732E" w:rsidP="0061324D">
      <w:pPr>
        <w:pStyle w:val="Heading2"/>
        <w:numPr>
          <w:ilvl w:val="1"/>
          <w:numId w:val="4"/>
        </w:numPr>
      </w:pPr>
      <w:r>
        <w:t xml:space="preserve">Logical Function </w:t>
      </w:r>
      <w:r>
        <w:rPr>
          <w:noProof/>
        </w:rPr>
        <w:drawing>
          <wp:inline distT="0" distB="0" distL="0" distR="0" wp14:anchorId="05627014" wp14:editId="2C7256C1">
            <wp:extent cx="152400" cy="152400"/>
            <wp:effectExtent l="0" t="0" r="0" b="0"/>
            <wp:docPr id="2290"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 name="-3780165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21" w:name="_d7ad1b19a609120d19183a143623bb3a"/>
      <w:r w:rsidR="008E73AE">
        <w:t>Provide Diagnostics for IR Lights</w:t>
      </w:r>
      <w:bookmarkEnd w:id="221"/>
    </w:p>
    <w:p w14:paraId="2518C152" w14:textId="77777777" w:rsidR="0061785D" w:rsidRDefault="0061785D" w:rsidP="00783BCF">
      <w:pPr>
        <w:pStyle w:val="Heading3"/>
      </w:pPr>
      <w:r>
        <w:t xml:space="preserve">Function </w:t>
      </w:r>
      <w:r w:rsidR="00283752">
        <w:t>Overview</w:t>
      </w:r>
    </w:p>
    <w:p w14:paraId="41BD214F" w14:textId="77777777" w:rsidR="00427220" w:rsidRDefault="000D732E" w:rsidP="00427220">
      <w:pPr>
        <w:pStyle w:val="Heading4"/>
      </w:pPr>
      <w:r>
        <w:t xml:space="preserve">Function </w:t>
      </w:r>
      <w:r w:rsidR="00283752">
        <w:t>Description</w:t>
      </w:r>
    </w:p>
    <w:p w14:paraId="0FB3A839" w14:textId="77777777" w:rsidR="00794B45" w:rsidRDefault="00794B45" w:rsidP="009C1EEC">
      <w:pPr>
        <w:contextualSpacing/>
      </w:pPr>
    </w:p>
    <w:p w14:paraId="7A4941FC" w14:textId="77777777" w:rsidR="00AC0C92" w:rsidRDefault="00AC0C92" w:rsidP="009C1EEC">
      <w:pPr>
        <w:contextualSpacing/>
      </w:pPr>
      <w:r>
        <w:t>Function is allocated to:</w:t>
      </w:r>
    </w:p>
    <w:p w14:paraId="677551FC" w14:textId="77777777" w:rsidR="00AC0C92" w:rsidRDefault="00604AF5" w:rsidP="0061324D">
      <w:pPr>
        <w:pStyle w:val="ListParagraph"/>
        <w:numPr>
          <w:ilvl w:val="0"/>
          <w:numId w:val="13"/>
        </w:numPr>
        <w:contextualSpacing/>
      </w:pPr>
      <w:r>
        <w:rPr>
          <w:noProof/>
        </w:rPr>
        <w:drawing>
          <wp:inline distT="0" distB="0" distL="0" distR="0" wp14:anchorId="3976F963" wp14:editId="244A2B8D">
            <wp:extent cx="152400" cy="152400"/>
            <wp:effectExtent l="0" t="0" r="0" b="0"/>
            <wp:docPr id="2292"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Driver assistanace provider</w:t>
      </w:r>
      <w:r>
        <w:t xml:space="preserve"> &lt;&lt;Logical&gt;&gt;</w:t>
      </w:r>
    </w:p>
    <w:p w14:paraId="1AD7310D" w14:textId="77777777" w:rsidR="00AC0C92" w:rsidRDefault="00604AF5" w:rsidP="0061324D">
      <w:pPr>
        <w:pStyle w:val="ListParagraph"/>
        <w:numPr>
          <w:ilvl w:val="0"/>
          <w:numId w:val="13"/>
        </w:numPr>
        <w:contextualSpacing/>
      </w:pPr>
      <w:r>
        <w:rPr>
          <w:noProof/>
        </w:rPr>
        <w:drawing>
          <wp:inline distT="0" distB="0" distL="0" distR="0" wp14:anchorId="4C7578DE" wp14:editId="51AAC2C6">
            <wp:extent cx="152400" cy="152400"/>
            <wp:effectExtent l="0" t="0" r="0" b="0"/>
            <wp:docPr id="2294"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Provide Diagnostics for IR Lights</w:t>
      </w:r>
      <w:r>
        <w:t xml:space="preserve"> &lt;&lt;Logical&gt;&gt;</w:t>
      </w:r>
    </w:p>
    <w:p w14:paraId="4C8186E7" w14:textId="77777777" w:rsidR="00794B45" w:rsidRDefault="00794B45" w:rsidP="009C1EEC">
      <w:pPr>
        <w:contextualSpacing/>
      </w:pPr>
    </w:p>
    <w:p w14:paraId="20213B30" w14:textId="77777777" w:rsidR="009C1EEC" w:rsidRDefault="009C1EEC" w:rsidP="009C1EEC">
      <w:pPr>
        <w:contextualSpacing/>
      </w:pPr>
      <w:r w:rsidRPr="00A554C4">
        <w:t>Provide Diagnostics for IR Lights for servicing reasons</w:t>
      </w:r>
    </w:p>
    <w:p w14:paraId="35E8702A" w14:textId="77777777" w:rsidR="00282E2C" w:rsidRDefault="000D732E" w:rsidP="00FD32A2">
      <w:pPr>
        <w:pStyle w:val="Heading4"/>
      </w:pPr>
      <w:r>
        <w:t xml:space="preserve">Function </w:t>
      </w:r>
      <w:r w:rsidR="00282E2C">
        <w:t>Variants</w:t>
      </w:r>
    </w:p>
    <w:p w14:paraId="3123B8ED" w14:textId="77777777" w:rsidR="00282E2C" w:rsidRDefault="00282E2C" w:rsidP="00282E2C"/>
    <w:p w14:paraId="427A2261"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05D25455" w14:textId="77777777" w:rsidTr="00EB7D77">
        <w:trPr>
          <w:trHeight w:val="314"/>
        </w:trPr>
        <w:tc>
          <w:tcPr>
            <w:tcW w:w="2523" w:type="dxa"/>
            <w:shd w:val="clear" w:color="auto" w:fill="D9D9D9" w:themeFill="background1" w:themeFillShade="D9"/>
          </w:tcPr>
          <w:p w14:paraId="6285CB9D"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41E120D9"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74B6045D"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5881A1E3" w14:textId="77777777" w:rsidTr="00EB7D77">
        <w:trPr>
          <w:trHeight w:val="198"/>
        </w:trPr>
        <w:tc>
          <w:tcPr>
            <w:tcW w:w="2523" w:type="dxa"/>
          </w:tcPr>
          <w:p w14:paraId="70F9EDC2"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3F23241D" w14:textId="77777777" w:rsidR="000D732E" w:rsidRPr="009E3B7C" w:rsidRDefault="000D732E" w:rsidP="00EB7D77">
            <w:pPr>
              <w:overflowPunct/>
              <w:autoSpaceDE/>
              <w:autoSpaceDN/>
              <w:adjustRightInd/>
              <w:textAlignment w:val="center"/>
              <w:rPr>
                <w:rFonts w:cs="Arial"/>
              </w:rPr>
            </w:pPr>
          </w:p>
        </w:tc>
        <w:tc>
          <w:tcPr>
            <w:tcW w:w="2551" w:type="dxa"/>
          </w:tcPr>
          <w:p w14:paraId="422D3118" w14:textId="77777777" w:rsidR="000D732E" w:rsidRDefault="000D732E" w:rsidP="00EB7D77">
            <w:pPr>
              <w:rPr>
                <w:rFonts w:cs="Arial"/>
                <w:lang w:val="en-GB"/>
              </w:rPr>
            </w:pPr>
            <w:r>
              <w:rPr>
                <w:rFonts w:cs="Arial"/>
                <w:lang w:val="en-GB"/>
              </w:rPr>
              <w:t xml:space="preserve">e.g. ExtLightTechnology = LED </w:t>
            </w:r>
          </w:p>
          <w:p w14:paraId="5AC14746" w14:textId="77777777" w:rsidR="000D732E" w:rsidRDefault="000D732E" w:rsidP="00EB7D77">
            <w:pPr>
              <w:rPr>
                <w:rFonts w:cs="Arial"/>
                <w:lang w:val="en-GB"/>
              </w:rPr>
            </w:pPr>
            <w:r>
              <w:rPr>
                <w:rFonts w:cs="Arial"/>
                <w:lang w:val="en-GB"/>
              </w:rPr>
              <w:t>OR</w:t>
            </w:r>
          </w:p>
          <w:p w14:paraId="43D8354D" w14:textId="77777777" w:rsidR="000D732E" w:rsidRPr="005A344A" w:rsidRDefault="000D732E" w:rsidP="00EB7D77">
            <w:pPr>
              <w:rPr>
                <w:rFonts w:cs="Arial"/>
                <w:lang w:val="en-GB"/>
              </w:rPr>
            </w:pPr>
            <w:r>
              <w:rPr>
                <w:rFonts w:cs="Arial"/>
                <w:lang w:val="en-GB"/>
              </w:rPr>
              <w:t>ExtLightTechnology = Xenon</w:t>
            </w:r>
          </w:p>
        </w:tc>
      </w:tr>
    </w:tbl>
    <w:p w14:paraId="002C7648" w14:textId="77777777" w:rsidR="000D732E" w:rsidRPr="005067FC" w:rsidRDefault="000D732E" w:rsidP="00282E2C">
      <w:pPr>
        <w:rPr>
          <w:i/>
          <w:color w:val="A6A6A6" w:themeColor="background1" w:themeShade="A6"/>
        </w:rPr>
      </w:pPr>
    </w:p>
    <w:p w14:paraId="44C26273" w14:textId="77777777" w:rsidR="00427220" w:rsidRDefault="00427220" w:rsidP="00FD32A2">
      <w:pPr>
        <w:pStyle w:val="Heading4"/>
      </w:pPr>
      <w:r>
        <w:t>Input Requirements</w:t>
      </w:r>
      <w:r w:rsidR="000D732E">
        <w:t>/Documents</w:t>
      </w:r>
    </w:p>
    <w:p w14:paraId="7047BBC1"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F137A64" w14:textId="77777777" w:rsidTr="00656A21">
        <w:trPr>
          <w:trHeight w:val="20"/>
        </w:trPr>
        <w:tc>
          <w:tcPr>
            <w:tcW w:w="1561" w:type="dxa"/>
            <w:shd w:val="clear" w:color="auto" w:fill="D9D9D9" w:themeFill="background1" w:themeFillShade="D9"/>
          </w:tcPr>
          <w:p w14:paraId="0AFACB82"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525DFF62" w14:textId="77777777" w:rsidR="000D732E" w:rsidRDefault="000D732E" w:rsidP="00EB7D77">
            <w:pPr>
              <w:rPr>
                <w:rFonts w:ascii="Helvetica" w:hAnsi="Helvetica" w:cs="Helvetica"/>
                <w:sz w:val="16"/>
              </w:rPr>
            </w:pPr>
          </w:p>
          <w:p w14:paraId="7B1B458A" w14:textId="77777777" w:rsidR="000D732E" w:rsidRPr="00B574CB" w:rsidRDefault="000D732E" w:rsidP="00EB7D77">
            <w:pPr>
              <w:rPr>
                <w:rFonts w:ascii="Helvetica" w:hAnsi="Helvetica" w:cs="Helvetica"/>
              </w:rPr>
            </w:pPr>
            <w:r w:rsidRPr="00B574CB">
              <w:rPr>
                <w:rFonts w:ascii="Helvetica" w:hAnsi="Helvetica" w:cs="Helvetica"/>
                <w:sz w:val="16"/>
              </w:rPr>
              <w:lastRenderedPageBreak/>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6047B166" w14:textId="77777777" w:rsidR="000D732E" w:rsidRPr="007C20FA" w:rsidRDefault="000D732E" w:rsidP="00EB7D77">
            <w:pPr>
              <w:rPr>
                <w:rFonts w:ascii="Helvetica" w:hAnsi="Helvetica" w:cs="Helvetica"/>
                <w:b/>
              </w:rPr>
            </w:pPr>
            <w:r>
              <w:rPr>
                <w:rFonts w:ascii="Helvetica" w:hAnsi="Helvetica" w:cs="Helvetica"/>
                <w:b/>
              </w:rPr>
              <w:lastRenderedPageBreak/>
              <w:t>Section/Requirement</w:t>
            </w:r>
          </w:p>
        </w:tc>
        <w:tc>
          <w:tcPr>
            <w:tcW w:w="2694" w:type="dxa"/>
            <w:shd w:val="clear" w:color="auto" w:fill="D9D9D9" w:themeFill="background1" w:themeFillShade="D9"/>
          </w:tcPr>
          <w:p w14:paraId="396D700B"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670359B" w14:textId="77777777" w:rsidR="000D732E" w:rsidRDefault="000D732E" w:rsidP="00EB7D77">
            <w:pPr>
              <w:rPr>
                <w:rFonts w:ascii="Helvetica" w:hAnsi="Helvetica" w:cs="Helvetica"/>
                <w:b/>
              </w:rPr>
            </w:pPr>
            <w:r>
              <w:rPr>
                <w:rFonts w:ascii="Helvetica" w:hAnsi="Helvetica" w:cs="Helvetica"/>
                <w:b/>
              </w:rPr>
              <w:t>Derived Requirement</w:t>
            </w:r>
          </w:p>
          <w:p w14:paraId="09C54C76" w14:textId="77777777" w:rsidR="000D732E" w:rsidRDefault="000D732E" w:rsidP="00EB7D77">
            <w:pPr>
              <w:rPr>
                <w:rFonts w:ascii="Helvetica" w:hAnsi="Helvetica" w:cs="Helvetica"/>
                <w:sz w:val="16"/>
              </w:rPr>
            </w:pPr>
          </w:p>
          <w:p w14:paraId="7112F37A" w14:textId="77777777" w:rsidR="000D732E" w:rsidRPr="00B574CB" w:rsidRDefault="000D732E" w:rsidP="00EB7D77">
            <w:pPr>
              <w:rPr>
                <w:rFonts w:ascii="Helvetica" w:hAnsi="Helvetica" w:cs="Helvetica"/>
              </w:rPr>
            </w:pPr>
            <w:r w:rsidRPr="00B574CB">
              <w:rPr>
                <w:rFonts w:ascii="Helvetica" w:hAnsi="Helvetica" w:cs="Helvetica"/>
                <w:sz w:val="16"/>
              </w:rPr>
              <w:lastRenderedPageBreak/>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469265DD" w14:textId="77777777" w:rsidTr="00656A21">
        <w:trPr>
          <w:trHeight w:val="20"/>
        </w:trPr>
        <w:tc>
          <w:tcPr>
            <w:tcW w:w="10211" w:type="dxa"/>
            <w:gridSpan w:val="4"/>
            <w:shd w:val="clear" w:color="auto" w:fill="F2F2F2" w:themeFill="background1" w:themeFillShade="F2"/>
          </w:tcPr>
          <w:p w14:paraId="294B3DE6" w14:textId="77777777" w:rsidR="000D732E" w:rsidRDefault="000D732E" w:rsidP="00EB7D77">
            <w:pPr>
              <w:rPr>
                <w:rFonts w:ascii="Helvetica" w:hAnsi="Helvetica" w:cs="Helvetica"/>
                <w:b/>
              </w:rPr>
            </w:pPr>
            <w:r>
              <w:rPr>
                <w:rFonts w:ascii="Helvetica" w:hAnsi="Helvetica" w:cs="Helvetica"/>
                <w:b/>
              </w:rPr>
              <w:lastRenderedPageBreak/>
              <w:t>Feature Requirements</w:t>
            </w:r>
          </w:p>
        </w:tc>
      </w:tr>
      <w:tr w:rsidR="000D732E" w:rsidRPr="007C20FA" w14:paraId="6D22B1FD" w14:textId="77777777" w:rsidTr="00656A21">
        <w:trPr>
          <w:trHeight w:val="20"/>
        </w:trPr>
        <w:tc>
          <w:tcPr>
            <w:tcW w:w="1561" w:type="dxa"/>
          </w:tcPr>
          <w:p w14:paraId="795AA9CC" w14:textId="77777777" w:rsidR="000D732E" w:rsidRPr="00D410AE" w:rsidRDefault="000D732E" w:rsidP="00EB7D77">
            <w:pPr>
              <w:rPr>
                <w:rFonts w:cs="Arial"/>
              </w:rPr>
            </w:pPr>
          </w:p>
        </w:tc>
        <w:tc>
          <w:tcPr>
            <w:tcW w:w="2694" w:type="dxa"/>
          </w:tcPr>
          <w:p w14:paraId="2630E123" w14:textId="77777777" w:rsidR="000D732E" w:rsidRDefault="000D732E" w:rsidP="00EB7D77">
            <w:pPr>
              <w:rPr>
                <w:rFonts w:cs="Arial"/>
              </w:rPr>
            </w:pPr>
            <w:r>
              <w:rPr>
                <w:rFonts w:cs="Arial"/>
              </w:rPr>
              <w:t>&lt;Example:</w:t>
            </w:r>
          </w:p>
          <w:p w14:paraId="3C39B017" w14:textId="77777777" w:rsidR="000D732E" w:rsidRPr="00D410AE" w:rsidRDefault="000D732E" w:rsidP="00EB7D77">
            <w:pPr>
              <w:rPr>
                <w:rFonts w:cs="Arial"/>
              </w:rPr>
            </w:pPr>
            <w:r>
              <w:rPr>
                <w:rFonts w:cs="Arial"/>
              </w:rPr>
              <w:t>id + title of relevant Feature Docs&gt;</w:t>
            </w:r>
          </w:p>
        </w:tc>
        <w:tc>
          <w:tcPr>
            <w:tcW w:w="2694" w:type="dxa"/>
          </w:tcPr>
          <w:p w14:paraId="0C253AED" w14:textId="77777777" w:rsidR="000D732E" w:rsidRPr="00D410AE" w:rsidRDefault="000D732E" w:rsidP="00EB7D77">
            <w:pPr>
              <w:rPr>
                <w:rFonts w:cs="Arial"/>
              </w:rPr>
            </w:pPr>
            <w:r>
              <w:rPr>
                <w:rFonts w:cs="Arial"/>
              </w:rPr>
              <w:t>&lt;Example: “Requirements of Feature …”&gt;</w:t>
            </w:r>
          </w:p>
        </w:tc>
        <w:tc>
          <w:tcPr>
            <w:tcW w:w="3262" w:type="dxa"/>
          </w:tcPr>
          <w:p w14:paraId="0B523E0A"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50"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78D36004" w14:textId="77777777" w:rsidTr="00656A21">
        <w:trPr>
          <w:trHeight w:val="20"/>
        </w:trPr>
        <w:tc>
          <w:tcPr>
            <w:tcW w:w="1561" w:type="dxa"/>
          </w:tcPr>
          <w:p w14:paraId="67132521" w14:textId="77777777" w:rsidR="000D732E" w:rsidRPr="00D410AE" w:rsidRDefault="000D732E" w:rsidP="00EB7D77">
            <w:pPr>
              <w:rPr>
                <w:rFonts w:cs="Arial"/>
              </w:rPr>
            </w:pPr>
          </w:p>
        </w:tc>
        <w:tc>
          <w:tcPr>
            <w:tcW w:w="2694" w:type="dxa"/>
          </w:tcPr>
          <w:p w14:paraId="64844451" w14:textId="77777777" w:rsidR="000D732E" w:rsidRDefault="000D732E" w:rsidP="00EB7D77">
            <w:pPr>
              <w:rPr>
                <w:rFonts w:cs="Arial"/>
              </w:rPr>
            </w:pPr>
          </w:p>
        </w:tc>
        <w:tc>
          <w:tcPr>
            <w:tcW w:w="2694" w:type="dxa"/>
          </w:tcPr>
          <w:p w14:paraId="413DD5C1" w14:textId="77777777" w:rsidR="000D732E" w:rsidRDefault="000D732E" w:rsidP="00EB7D77">
            <w:pPr>
              <w:rPr>
                <w:rFonts w:cs="Arial"/>
              </w:rPr>
            </w:pPr>
          </w:p>
        </w:tc>
        <w:tc>
          <w:tcPr>
            <w:tcW w:w="3262" w:type="dxa"/>
          </w:tcPr>
          <w:p w14:paraId="7C3E3064" w14:textId="77777777" w:rsidR="000D732E" w:rsidRDefault="000D732E" w:rsidP="00EB7D77">
            <w:pPr>
              <w:rPr>
                <w:rFonts w:cs="Arial"/>
              </w:rPr>
            </w:pPr>
          </w:p>
        </w:tc>
      </w:tr>
      <w:tr w:rsidR="000D732E" w:rsidRPr="007C20FA" w14:paraId="7C7E17FC" w14:textId="77777777" w:rsidTr="00656A21">
        <w:trPr>
          <w:trHeight w:val="20"/>
        </w:trPr>
        <w:tc>
          <w:tcPr>
            <w:tcW w:w="10211" w:type="dxa"/>
            <w:gridSpan w:val="4"/>
            <w:shd w:val="clear" w:color="auto" w:fill="F2F2F2" w:themeFill="background1" w:themeFillShade="F2"/>
          </w:tcPr>
          <w:p w14:paraId="601764AD"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58B21B7" w14:textId="77777777" w:rsidTr="00656A21">
        <w:trPr>
          <w:trHeight w:val="20"/>
        </w:trPr>
        <w:tc>
          <w:tcPr>
            <w:tcW w:w="1561" w:type="dxa"/>
          </w:tcPr>
          <w:p w14:paraId="0C6B2845" w14:textId="77777777" w:rsidR="000D732E" w:rsidRPr="00D410AE" w:rsidRDefault="000D732E" w:rsidP="00EB7D77">
            <w:pPr>
              <w:rPr>
                <w:rFonts w:cs="Arial"/>
              </w:rPr>
            </w:pPr>
          </w:p>
        </w:tc>
        <w:tc>
          <w:tcPr>
            <w:tcW w:w="2694" w:type="dxa"/>
          </w:tcPr>
          <w:p w14:paraId="05F48D27" w14:textId="77777777" w:rsidR="000D732E" w:rsidRPr="00D410AE" w:rsidRDefault="000D732E" w:rsidP="00EB7D77">
            <w:pPr>
              <w:rPr>
                <w:rFonts w:cs="Arial"/>
              </w:rPr>
            </w:pPr>
            <w:r>
              <w:rPr>
                <w:rFonts w:cs="Arial"/>
              </w:rPr>
              <w:t>&lt;Example: some SDS (requirement)&gt;</w:t>
            </w:r>
          </w:p>
        </w:tc>
        <w:tc>
          <w:tcPr>
            <w:tcW w:w="2694" w:type="dxa"/>
          </w:tcPr>
          <w:p w14:paraId="11D7B97C" w14:textId="77777777" w:rsidR="000D732E" w:rsidRPr="00D410AE" w:rsidRDefault="000D732E" w:rsidP="00EB7D77">
            <w:pPr>
              <w:rPr>
                <w:rFonts w:cs="Arial"/>
              </w:rPr>
            </w:pPr>
          </w:p>
        </w:tc>
        <w:tc>
          <w:tcPr>
            <w:tcW w:w="3262" w:type="dxa"/>
          </w:tcPr>
          <w:p w14:paraId="1BF372E3" w14:textId="77777777" w:rsidR="000D732E" w:rsidRDefault="000D732E" w:rsidP="00EB7D77">
            <w:pPr>
              <w:rPr>
                <w:rFonts w:cs="Arial"/>
              </w:rPr>
            </w:pPr>
          </w:p>
        </w:tc>
      </w:tr>
      <w:tr w:rsidR="000D732E" w:rsidRPr="007C20FA" w14:paraId="75B29465" w14:textId="77777777" w:rsidTr="00656A21">
        <w:trPr>
          <w:trHeight w:val="20"/>
        </w:trPr>
        <w:tc>
          <w:tcPr>
            <w:tcW w:w="1561" w:type="dxa"/>
          </w:tcPr>
          <w:p w14:paraId="25994C9D" w14:textId="77777777" w:rsidR="000D732E" w:rsidRDefault="000D732E" w:rsidP="00EB7D77">
            <w:pPr>
              <w:rPr>
                <w:rFonts w:cs="Arial"/>
              </w:rPr>
            </w:pPr>
          </w:p>
        </w:tc>
        <w:tc>
          <w:tcPr>
            <w:tcW w:w="2694" w:type="dxa"/>
          </w:tcPr>
          <w:p w14:paraId="051CE26E" w14:textId="77777777" w:rsidR="000D732E" w:rsidRDefault="000D732E" w:rsidP="00EB7D77">
            <w:pPr>
              <w:rPr>
                <w:rFonts w:cs="Arial"/>
              </w:rPr>
            </w:pPr>
          </w:p>
        </w:tc>
        <w:tc>
          <w:tcPr>
            <w:tcW w:w="2694" w:type="dxa"/>
          </w:tcPr>
          <w:p w14:paraId="40273CB3" w14:textId="77777777" w:rsidR="000D732E" w:rsidRDefault="000D732E" w:rsidP="00EB7D77">
            <w:pPr>
              <w:rPr>
                <w:rFonts w:cs="Arial"/>
              </w:rPr>
            </w:pPr>
          </w:p>
        </w:tc>
        <w:tc>
          <w:tcPr>
            <w:tcW w:w="3262" w:type="dxa"/>
          </w:tcPr>
          <w:p w14:paraId="3C507558" w14:textId="77777777" w:rsidR="000D732E" w:rsidRDefault="000D732E" w:rsidP="00EB7D77">
            <w:pPr>
              <w:rPr>
                <w:rFonts w:cs="Arial"/>
              </w:rPr>
            </w:pPr>
          </w:p>
        </w:tc>
      </w:tr>
      <w:tr w:rsidR="000D732E" w:rsidRPr="007C20FA" w14:paraId="4E244E8E" w14:textId="77777777" w:rsidTr="00656A21">
        <w:trPr>
          <w:trHeight w:val="20"/>
        </w:trPr>
        <w:tc>
          <w:tcPr>
            <w:tcW w:w="10211" w:type="dxa"/>
            <w:gridSpan w:val="4"/>
            <w:shd w:val="clear" w:color="auto" w:fill="F2F2F2" w:themeFill="background1" w:themeFillShade="F2"/>
          </w:tcPr>
          <w:p w14:paraId="5EF3E851"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418E6D5B" w14:textId="77777777" w:rsidTr="00656A21">
        <w:trPr>
          <w:trHeight w:val="20"/>
        </w:trPr>
        <w:tc>
          <w:tcPr>
            <w:tcW w:w="1561" w:type="dxa"/>
          </w:tcPr>
          <w:p w14:paraId="61E68356" w14:textId="77777777" w:rsidR="000D732E" w:rsidRPr="00D410AE" w:rsidRDefault="000D732E" w:rsidP="00EB7D77">
            <w:pPr>
              <w:rPr>
                <w:rFonts w:cs="Arial"/>
              </w:rPr>
            </w:pPr>
          </w:p>
        </w:tc>
        <w:tc>
          <w:tcPr>
            <w:tcW w:w="2694" w:type="dxa"/>
          </w:tcPr>
          <w:p w14:paraId="63496DB4" w14:textId="77777777" w:rsidR="000D732E" w:rsidRPr="00D410AE" w:rsidRDefault="000D732E" w:rsidP="00EB7D77">
            <w:pPr>
              <w:rPr>
                <w:rFonts w:cs="Arial"/>
              </w:rPr>
            </w:pPr>
          </w:p>
        </w:tc>
        <w:tc>
          <w:tcPr>
            <w:tcW w:w="2694" w:type="dxa"/>
          </w:tcPr>
          <w:p w14:paraId="13028F13" w14:textId="77777777" w:rsidR="000D732E" w:rsidRPr="00D410AE" w:rsidRDefault="000D732E" w:rsidP="00EB7D77">
            <w:pPr>
              <w:rPr>
                <w:rFonts w:cs="Arial"/>
              </w:rPr>
            </w:pPr>
          </w:p>
        </w:tc>
        <w:tc>
          <w:tcPr>
            <w:tcW w:w="3262" w:type="dxa"/>
          </w:tcPr>
          <w:p w14:paraId="643788F8" w14:textId="77777777" w:rsidR="000D732E" w:rsidRPr="00D410AE" w:rsidRDefault="000D732E" w:rsidP="00EB7D77">
            <w:pPr>
              <w:rPr>
                <w:rFonts w:cs="Arial"/>
              </w:rPr>
            </w:pPr>
          </w:p>
        </w:tc>
      </w:tr>
      <w:tr w:rsidR="000D732E" w:rsidRPr="007C20FA" w14:paraId="55E19A73" w14:textId="77777777" w:rsidTr="00656A21">
        <w:trPr>
          <w:trHeight w:val="20"/>
        </w:trPr>
        <w:tc>
          <w:tcPr>
            <w:tcW w:w="10211" w:type="dxa"/>
            <w:gridSpan w:val="4"/>
            <w:shd w:val="clear" w:color="auto" w:fill="F2F2F2" w:themeFill="background1" w:themeFillShade="F2"/>
          </w:tcPr>
          <w:p w14:paraId="10061F0B"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7E979E8C" w14:textId="77777777" w:rsidTr="00656A21">
        <w:trPr>
          <w:trHeight w:val="20"/>
        </w:trPr>
        <w:tc>
          <w:tcPr>
            <w:tcW w:w="1561" w:type="dxa"/>
          </w:tcPr>
          <w:p w14:paraId="4AEF031F" w14:textId="77777777" w:rsidR="000D732E" w:rsidRPr="00D410AE" w:rsidRDefault="000D732E" w:rsidP="00EB7D77">
            <w:pPr>
              <w:rPr>
                <w:rFonts w:cs="Arial"/>
              </w:rPr>
            </w:pPr>
          </w:p>
        </w:tc>
        <w:tc>
          <w:tcPr>
            <w:tcW w:w="2694" w:type="dxa"/>
          </w:tcPr>
          <w:p w14:paraId="4E5791D4" w14:textId="77777777" w:rsidR="000D732E" w:rsidRPr="00D410AE" w:rsidRDefault="000D732E" w:rsidP="00EB7D77">
            <w:pPr>
              <w:rPr>
                <w:rFonts w:cs="Arial"/>
              </w:rPr>
            </w:pPr>
          </w:p>
        </w:tc>
        <w:tc>
          <w:tcPr>
            <w:tcW w:w="2694" w:type="dxa"/>
          </w:tcPr>
          <w:p w14:paraId="10825C7E" w14:textId="77777777" w:rsidR="000D732E" w:rsidRPr="00D410AE" w:rsidRDefault="000D732E" w:rsidP="00EB7D77">
            <w:pPr>
              <w:rPr>
                <w:rFonts w:cs="Arial"/>
              </w:rPr>
            </w:pPr>
          </w:p>
        </w:tc>
        <w:tc>
          <w:tcPr>
            <w:tcW w:w="3262" w:type="dxa"/>
          </w:tcPr>
          <w:p w14:paraId="74230584" w14:textId="77777777" w:rsidR="000D732E" w:rsidRPr="00D410AE" w:rsidRDefault="000D732E" w:rsidP="00EB7D77">
            <w:pPr>
              <w:rPr>
                <w:rFonts w:cs="Arial"/>
              </w:rPr>
            </w:pPr>
          </w:p>
        </w:tc>
      </w:tr>
      <w:tr w:rsidR="000D732E" w:rsidRPr="007C20FA" w14:paraId="3796FD5B" w14:textId="77777777" w:rsidTr="00656A21">
        <w:trPr>
          <w:trHeight w:val="20"/>
        </w:trPr>
        <w:tc>
          <w:tcPr>
            <w:tcW w:w="10211" w:type="dxa"/>
            <w:gridSpan w:val="4"/>
            <w:shd w:val="clear" w:color="auto" w:fill="F2F2F2" w:themeFill="background1" w:themeFillShade="F2"/>
          </w:tcPr>
          <w:p w14:paraId="19AA5BF8"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6086BB36" w14:textId="77777777" w:rsidTr="00656A21">
        <w:trPr>
          <w:trHeight w:val="20"/>
        </w:trPr>
        <w:tc>
          <w:tcPr>
            <w:tcW w:w="1561" w:type="dxa"/>
          </w:tcPr>
          <w:p w14:paraId="368251BE" w14:textId="77777777" w:rsidR="000D732E" w:rsidRPr="00D410AE" w:rsidRDefault="000D732E" w:rsidP="00EB7D77">
            <w:pPr>
              <w:rPr>
                <w:rFonts w:cs="Arial"/>
              </w:rPr>
            </w:pPr>
          </w:p>
        </w:tc>
        <w:tc>
          <w:tcPr>
            <w:tcW w:w="2694" w:type="dxa"/>
          </w:tcPr>
          <w:p w14:paraId="4086BD04" w14:textId="77777777" w:rsidR="000D732E" w:rsidRDefault="000D732E" w:rsidP="00EB7D77">
            <w:pPr>
              <w:rPr>
                <w:rFonts w:cs="Arial"/>
              </w:rPr>
            </w:pPr>
          </w:p>
        </w:tc>
        <w:tc>
          <w:tcPr>
            <w:tcW w:w="2694" w:type="dxa"/>
          </w:tcPr>
          <w:p w14:paraId="0C0E17E0" w14:textId="77777777" w:rsidR="000D732E" w:rsidRPr="00D410AE" w:rsidRDefault="000D732E" w:rsidP="00EB7D77">
            <w:pPr>
              <w:rPr>
                <w:rFonts w:cs="Arial"/>
              </w:rPr>
            </w:pPr>
          </w:p>
        </w:tc>
        <w:tc>
          <w:tcPr>
            <w:tcW w:w="3262" w:type="dxa"/>
          </w:tcPr>
          <w:p w14:paraId="13B6A28D" w14:textId="77777777" w:rsidR="000D732E" w:rsidRPr="00D410AE" w:rsidRDefault="000D732E" w:rsidP="00EB7D77">
            <w:pPr>
              <w:rPr>
                <w:rFonts w:cs="Arial"/>
              </w:rPr>
            </w:pPr>
          </w:p>
        </w:tc>
      </w:tr>
      <w:tr w:rsidR="00656A21" w:rsidRPr="007C20FA" w14:paraId="0DB6CA40" w14:textId="77777777" w:rsidTr="00656A21">
        <w:trPr>
          <w:trHeight w:val="20"/>
        </w:trPr>
        <w:tc>
          <w:tcPr>
            <w:tcW w:w="1561" w:type="dxa"/>
          </w:tcPr>
          <w:p w14:paraId="2BC8E51A" w14:textId="77777777" w:rsidR="00656A21" w:rsidRPr="00D410AE" w:rsidRDefault="00656A21" w:rsidP="00EB7D77">
            <w:pPr>
              <w:rPr>
                <w:rFonts w:cs="Arial"/>
              </w:rPr>
            </w:pPr>
          </w:p>
        </w:tc>
        <w:tc>
          <w:tcPr>
            <w:tcW w:w="2694" w:type="dxa"/>
          </w:tcPr>
          <w:p w14:paraId="5509F228" w14:textId="77777777" w:rsidR="00656A21" w:rsidRDefault="00656A21" w:rsidP="00EB7D77">
            <w:pPr>
              <w:rPr>
                <w:rFonts w:cs="Arial"/>
              </w:rPr>
            </w:pPr>
          </w:p>
        </w:tc>
        <w:tc>
          <w:tcPr>
            <w:tcW w:w="2694" w:type="dxa"/>
          </w:tcPr>
          <w:p w14:paraId="799BCEF4" w14:textId="77777777" w:rsidR="00656A21" w:rsidRPr="00D410AE" w:rsidRDefault="00656A21" w:rsidP="00EB7D77">
            <w:pPr>
              <w:rPr>
                <w:rFonts w:cs="Arial"/>
              </w:rPr>
            </w:pPr>
          </w:p>
        </w:tc>
        <w:tc>
          <w:tcPr>
            <w:tcW w:w="3262" w:type="dxa"/>
          </w:tcPr>
          <w:p w14:paraId="695F7274" w14:textId="77777777" w:rsidR="00656A21" w:rsidRPr="00D410AE" w:rsidRDefault="00656A21" w:rsidP="00EB7D77">
            <w:pPr>
              <w:rPr>
                <w:rFonts w:cs="Arial"/>
              </w:rPr>
            </w:pPr>
          </w:p>
        </w:tc>
      </w:tr>
    </w:tbl>
    <w:p w14:paraId="3879A143"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2D2C6108" w14:textId="77777777" w:rsidR="000D732E" w:rsidRPr="005067FC" w:rsidRDefault="000D732E" w:rsidP="00427220">
      <w:pPr>
        <w:rPr>
          <w:i/>
          <w:color w:val="A6A6A6" w:themeColor="background1" w:themeShade="A6"/>
        </w:rPr>
      </w:pPr>
    </w:p>
    <w:p w14:paraId="1A9333A5" w14:textId="77777777" w:rsidR="00427220" w:rsidRDefault="00427220" w:rsidP="00427220">
      <w:pPr>
        <w:pStyle w:val="Heading4"/>
      </w:pPr>
      <w:r>
        <w:t>Assumptions</w:t>
      </w:r>
    </w:p>
    <w:p w14:paraId="1C30FC36" w14:textId="77777777" w:rsidR="00A92B2F" w:rsidRDefault="00A92B2F" w:rsidP="00A92B2F"/>
    <w:p w14:paraId="1E487118"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C277883" w14:textId="77777777" w:rsidR="00C0442C" w:rsidRDefault="00C0442C" w:rsidP="00A92B2F"/>
    <w:p w14:paraId="71472EC6" w14:textId="77777777" w:rsidR="00F15706" w:rsidRDefault="00E60B64" w:rsidP="00783BCF">
      <w:pPr>
        <w:pStyle w:val="Heading3"/>
      </w:pPr>
      <w:r>
        <w:t>Function Scope</w:t>
      </w:r>
    </w:p>
    <w:p w14:paraId="52DA656E" w14:textId="77777777" w:rsidR="00055646" w:rsidRPr="00A43B48" w:rsidRDefault="00055646" w:rsidP="00306D37">
      <w:pPr>
        <w:contextualSpacing/>
      </w:pPr>
    </w:p>
    <w:p w14:paraId="1F71FE69" w14:textId="77777777" w:rsidR="00780E5D" w:rsidRPr="00A0695A" w:rsidRDefault="00780E5D" w:rsidP="00306D37">
      <w:pPr>
        <w:contextualSpacing/>
        <w:rPr>
          <w:color w:val="8064A2" w:themeColor="accent4"/>
        </w:rPr>
      </w:pPr>
    </w:p>
    <w:p w14:paraId="7339C6A0" w14:textId="77777777" w:rsidR="00306D37" w:rsidRDefault="00306D37" w:rsidP="00306D37">
      <w:pPr>
        <w:contextualSpacing/>
        <w:rPr>
          <w:color w:val="A6A6A6" w:themeColor="background1" w:themeShade="A6"/>
        </w:rPr>
      </w:pPr>
      <w:r w:rsidRPr="00501DFF">
        <w:rPr>
          <w:color w:val="A6A6A6" w:themeColor="background1" w:themeShade="A6"/>
        </w:rPr>
        <w:t>Function not called</w:t>
      </w:r>
      <w:r w:rsidR="00501DFF" w:rsidRPr="00501DFF">
        <w:rPr>
          <w:color w:val="A6A6A6" w:themeColor="background1" w:themeShade="A6"/>
        </w:rPr>
        <w:t xml:space="preserve"> by any other function</w:t>
      </w:r>
      <w:r w:rsidRPr="00501DFF">
        <w:rPr>
          <w:color w:val="A6A6A6" w:themeColor="background1" w:themeShade="A6"/>
        </w:rPr>
        <w:t>.</w:t>
      </w:r>
    </w:p>
    <w:p w14:paraId="0A85E915" w14:textId="77777777" w:rsidR="00780E5D" w:rsidRPr="00501DFF" w:rsidRDefault="00780E5D" w:rsidP="00306D37">
      <w:pPr>
        <w:contextualSpacing/>
        <w:rPr>
          <w:color w:val="A6A6A6" w:themeColor="background1" w:themeShade="A6"/>
        </w:rPr>
      </w:pPr>
    </w:p>
    <w:p w14:paraId="4E4B6EF8" w14:textId="77777777" w:rsidR="00393C96" w:rsidRPr="00393C96" w:rsidRDefault="00393C96" w:rsidP="00306D37">
      <w:pPr>
        <w:contextualSpacing/>
      </w:pPr>
    </w:p>
    <w:p w14:paraId="3EECFD9B" w14:textId="77777777" w:rsidR="001A755C" w:rsidRDefault="001A755C" w:rsidP="00306D37"/>
    <w:p w14:paraId="24C9F129" w14:textId="77777777" w:rsidR="00294100" w:rsidRDefault="00294100" w:rsidP="00294100">
      <w:pPr>
        <w:jc w:val="center"/>
      </w:pPr>
      <w:r>
        <w:rPr>
          <w:noProof/>
        </w:rPr>
        <w:lastRenderedPageBreak/>
        <w:drawing>
          <wp:inline distT="0" distB="0" distL="0" distR="0" wp14:anchorId="1EFF15E0" wp14:editId="3AF6F416">
            <wp:extent cx="6466205" cy="3361655"/>
            <wp:effectExtent l="0" t="0" r="0" b="0"/>
            <wp:docPr id="2296" name="Picture 18552460.jpg" descr="18552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 name="18552460.jpg"/>
                    <pic:cNvPicPr/>
                  </pic:nvPicPr>
                  <pic:blipFill>
                    <a:blip r:embed="rId141" cstate="print"/>
                    <a:stretch>
                      <a:fillRect/>
                    </a:stretch>
                  </pic:blipFill>
                  <pic:spPr>
                    <a:xfrm>
                      <a:off x="0" y="0"/>
                      <a:ext cx="6466205" cy="3361655"/>
                    </a:xfrm>
                    <a:prstGeom prst="rect">
                      <a:avLst/>
                    </a:prstGeom>
                  </pic:spPr>
                </pic:pic>
              </a:graphicData>
            </a:graphic>
          </wp:inline>
        </w:drawing>
      </w:r>
    </w:p>
    <w:p w14:paraId="7235812A"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EFED54C" wp14:editId="01498E45">
            <wp:extent cx="152400" cy="152400"/>
            <wp:effectExtent l="0" t="0" r="0" b="0"/>
            <wp:docPr id="2298"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Radar_Behavior</w:t>
      </w:r>
      <w:r w:rsidR="0004480F">
        <w:t>”</w:t>
      </w:r>
      <w:r w:rsidRPr="00294100">
        <w:t xml:space="preserve"> calling </w:t>
      </w:r>
      <w:r>
        <w:rPr>
          <w:noProof/>
        </w:rPr>
        <w:drawing>
          <wp:inline distT="0" distB="0" distL="0" distR="0" wp14:anchorId="7DE38F61" wp14:editId="1E0083CA">
            <wp:extent cx="152400" cy="152400"/>
            <wp:effectExtent l="0" t="0" r="0" b="0"/>
            <wp:docPr id="2300"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Diagnostics for IR Lights</w:t>
      </w:r>
      <w:r w:rsidR="0004480F">
        <w:t>”</w:t>
      </w:r>
    </w:p>
    <w:p w14:paraId="09A92F35" w14:textId="77777777" w:rsidR="00306D37" w:rsidRDefault="00306D37" w:rsidP="00306D37">
      <w:pPr>
        <w:contextualSpacing/>
      </w:pPr>
    </w:p>
    <w:p w14:paraId="3A84BCFA" w14:textId="77777777" w:rsidR="00F15706" w:rsidRDefault="00E60B64" w:rsidP="00783BCF">
      <w:pPr>
        <w:pStyle w:val="Heading3"/>
      </w:pPr>
      <w:r>
        <w:t>Function Interfaces</w:t>
      </w:r>
    </w:p>
    <w:p w14:paraId="1152898E" w14:textId="77777777" w:rsidR="00A72B37" w:rsidRDefault="00A72B37" w:rsidP="00A72B37">
      <w:pPr>
        <w:pStyle w:val="Heading4"/>
      </w:pPr>
      <w:r w:rsidRPr="00F15706">
        <w:t>Logical Inputs</w:t>
      </w:r>
    </w:p>
    <w:p w14:paraId="2673D20C" w14:textId="77777777" w:rsidR="00FF5F72" w:rsidRDefault="00FF5F72" w:rsidP="00A7465B">
      <w:pPr>
        <w:contextualSpacing/>
      </w:pPr>
    </w:p>
    <w:p w14:paraId="444DD872" w14:textId="77777777" w:rsidR="00A7465B" w:rsidRDefault="00A7465B" w:rsidP="00A7465B">
      <w:pPr>
        <w:contextualSpacing/>
        <w:rPr>
          <w:color w:val="A6A6A6" w:themeColor="background1" w:themeShade="A6"/>
        </w:rPr>
      </w:pPr>
      <w:r w:rsidRPr="00FF5F72">
        <w:rPr>
          <w:color w:val="A6A6A6" w:themeColor="background1" w:themeShade="A6"/>
        </w:rPr>
        <w:t>No Logical Inputs specified.</w:t>
      </w:r>
    </w:p>
    <w:p w14:paraId="79756F31" w14:textId="77777777" w:rsidR="0036202F" w:rsidRDefault="0036202F" w:rsidP="00A7465B">
      <w:pPr>
        <w:contextualSpacing/>
      </w:pPr>
    </w:p>
    <w:p w14:paraId="2937AC94" w14:textId="77777777" w:rsidR="00A72B37" w:rsidRDefault="00A72B37" w:rsidP="00A72B37">
      <w:pPr>
        <w:pStyle w:val="Heading4"/>
      </w:pPr>
      <w:r>
        <w:t>Logical Outputs</w:t>
      </w:r>
    </w:p>
    <w:p w14:paraId="57E47451" w14:textId="77777777" w:rsidR="00FF5F72" w:rsidRDefault="00FF5F72" w:rsidP="00A7465B">
      <w:pPr>
        <w:contextualSpacing/>
      </w:pPr>
    </w:p>
    <w:p w14:paraId="724F3D5C"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64F1EEE0" w14:textId="77777777" w:rsidR="0036202F" w:rsidRPr="00FF5F72" w:rsidRDefault="0036202F" w:rsidP="00A7465B">
      <w:pPr>
        <w:contextualSpacing/>
        <w:rPr>
          <w:color w:val="A6A6A6" w:themeColor="background1" w:themeShade="A6"/>
        </w:rPr>
      </w:pPr>
    </w:p>
    <w:p w14:paraId="3065FC57" w14:textId="77777777" w:rsidR="00A72B37" w:rsidRDefault="00A72B37" w:rsidP="00A72B37">
      <w:pPr>
        <w:pStyle w:val="Heading4"/>
      </w:pPr>
      <w:r>
        <w:t>Logical</w:t>
      </w:r>
      <w:r w:rsidRPr="00F15706">
        <w:t xml:space="preserve"> Parameters</w:t>
      </w:r>
    </w:p>
    <w:p w14:paraId="538E5DD6" w14:textId="77777777" w:rsidR="00A72B37" w:rsidRDefault="00A72B37" w:rsidP="00A72B37"/>
    <w:p w14:paraId="17B2B87B"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80E750D" w14:textId="77777777" w:rsidTr="00EB7D77">
        <w:trPr>
          <w:trHeight w:val="211"/>
        </w:trPr>
        <w:tc>
          <w:tcPr>
            <w:tcW w:w="2689" w:type="dxa"/>
            <w:shd w:val="clear" w:color="auto" w:fill="D9D9D9" w:themeFill="background1" w:themeFillShade="D9"/>
            <w:noWrap/>
            <w:hideMark/>
          </w:tcPr>
          <w:p w14:paraId="3E5C0314"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6AEED92D"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C9FC2D4" w14:textId="77777777" w:rsidTr="00EB7D77">
        <w:trPr>
          <w:trHeight w:val="410"/>
        </w:trPr>
        <w:tc>
          <w:tcPr>
            <w:tcW w:w="2689" w:type="dxa"/>
            <w:noWrap/>
          </w:tcPr>
          <w:p w14:paraId="0DAD6E89"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51762615"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03658228" w14:textId="77777777" w:rsidTr="00EB7D77">
        <w:trPr>
          <w:trHeight w:val="410"/>
        </w:trPr>
        <w:tc>
          <w:tcPr>
            <w:tcW w:w="2689" w:type="dxa"/>
            <w:noWrap/>
          </w:tcPr>
          <w:p w14:paraId="580218A1"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6377BB9E" w14:textId="77777777" w:rsidR="009649F4" w:rsidRPr="003F473D" w:rsidRDefault="009649F4" w:rsidP="00EB7D77">
            <w:pPr>
              <w:rPr>
                <w:rFonts w:cs="Arial"/>
                <w:color w:val="000000"/>
                <w:sz w:val="18"/>
                <w:szCs w:val="18"/>
              </w:rPr>
            </w:pPr>
          </w:p>
        </w:tc>
      </w:tr>
    </w:tbl>
    <w:p w14:paraId="683EDF44" w14:textId="77777777" w:rsidR="009649F4" w:rsidRDefault="009649F4" w:rsidP="00A72B37"/>
    <w:p w14:paraId="4F083062" w14:textId="77777777" w:rsidR="00822913" w:rsidRDefault="00822913" w:rsidP="00822913">
      <w:pPr>
        <w:pStyle w:val="Heading3"/>
      </w:pPr>
      <w:r>
        <w:t>Function Modeling</w:t>
      </w:r>
    </w:p>
    <w:p w14:paraId="08350309" w14:textId="77777777" w:rsidR="00EF5443" w:rsidRPr="00C75AE5" w:rsidRDefault="00EF5443" w:rsidP="00EF5443"/>
    <w:p w14:paraId="74C2252A" w14:textId="77777777" w:rsidR="002D15F6" w:rsidRDefault="002D15F6" w:rsidP="0061324D">
      <w:pPr>
        <w:pStyle w:val="Heading4"/>
        <w:numPr>
          <w:ilvl w:val="3"/>
          <w:numId w:val="4"/>
        </w:numPr>
      </w:pPr>
      <w:r>
        <w:t>Use Cases</w:t>
      </w:r>
    </w:p>
    <w:p w14:paraId="5718C59A" w14:textId="77777777" w:rsidR="002D15F6" w:rsidRDefault="002D15F6" w:rsidP="002D15F6"/>
    <w:p w14:paraId="6C617CD5"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2FEFA0D" w14:textId="77777777" w:rsidR="009649F4" w:rsidRDefault="009649F4" w:rsidP="009649F4">
      <w:pPr>
        <w:pStyle w:val="Heading4"/>
        <w:numPr>
          <w:ilvl w:val="3"/>
          <w:numId w:val="4"/>
        </w:numPr>
      </w:pPr>
      <w:r>
        <w:lastRenderedPageBreak/>
        <w:t>State Charts</w:t>
      </w:r>
    </w:p>
    <w:p w14:paraId="3ACBBC89" w14:textId="77777777" w:rsidR="00195B38" w:rsidRDefault="00195B38" w:rsidP="00A76553">
      <w:pPr>
        <w:contextualSpacing/>
        <w:rPr>
          <w:color w:val="A6A6A6" w:themeColor="background1" w:themeShade="A6"/>
        </w:rPr>
      </w:pPr>
    </w:p>
    <w:p w14:paraId="350C9854"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3F3CB013" w14:textId="77777777" w:rsidR="00A76553" w:rsidRPr="00FF5F72" w:rsidRDefault="00A76553" w:rsidP="00A76553">
      <w:pPr>
        <w:contextualSpacing/>
        <w:rPr>
          <w:color w:val="A6A6A6" w:themeColor="background1" w:themeShade="A6"/>
        </w:rPr>
      </w:pPr>
    </w:p>
    <w:p w14:paraId="163B8F6A" w14:textId="77777777" w:rsidR="00A76553" w:rsidRPr="00004083" w:rsidRDefault="00A76553" w:rsidP="00A76553">
      <w:pPr>
        <w:contextualSpacing/>
        <w:rPr>
          <w:rFonts w:cs="Arial"/>
        </w:rPr>
      </w:pPr>
    </w:p>
    <w:p w14:paraId="05F98611" w14:textId="77777777" w:rsidR="009649F4" w:rsidRDefault="009649F4" w:rsidP="009649F4">
      <w:pPr>
        <w:pStyle w:val="Heading4"/>
        <w:numPr>
          <w:ilvl w:val="3"/>
          <w:numId w:val="4"/>
        </w:numPr>
      </w:pPr>
      <w:r>
        <w:t>Activity Diagrams</w:t>
      </w:r>
    </w:p>
    <w:p w14:paraId="5098E243" w14:textId="77777777" w:rsidR="009649F4" w:rsidRDefault="009649F4" w:rsidP="009649F4"/>
    <w:p w14:paraId="142D0500"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1E25909E" w14:textId="77777777" w:rsidR="009649F4" w:rsidRPr="00FF5F72" w:rsidRDefault="009649F4" w:rsidP="009649F4">
      <w:pPr>
        <w:contextualSpacing/>
        <w:rPr>
          <w:color w:val="A6A6A6" w:themeColor="background1" w:themeShade="A6"/>
        </w:rPr>
      </w:pPr>
    </w:p>
    <w:p w14:paraId="2229B90B" w14:textId="77777777" w:rsidR="009649F4" w:rsidRDefault="009649F4" w:rsidP="009649F4">
      <w:pPr>
        <w:pStyle w:val="Heading4"/>
        <w:numPr>
          <w:ilvl w:val="3"/>
          <w:numId w:val="4"/>
        </w:numPr>
      </w:pPr>
      <w:r>
        <w:t>Sequence Diagrams</w:t>
      </w:r>
    </w:p>
    <w:p w14:paraId="35ACA4F4" w14:textId="77777777" w:rsidR="00987D84" w:rsidRPr="00EB7D77" w:rsidRDefault="00987D84" w:rsidP="00EB7D77">
      <w:pPr>
        <w:rPr>
          <w:rStyle w:val="SubtleEmphasis"/>
          <w:i w:val="0"/>
          <w:iCs w:val="0"/>
          <w:color w:val="auto"/>
          <w:highlight w:val="green"/>
        </w:rPr>
      </w:pPr>
    </w:p>
    <w:p w14:paraId="3B40E2D5"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434AD614" w14:textId="77777777" w:rsidR="00987D84" w:rsidRDefault="00987D84" w:rsidP="00987D84"/>
    <w:p w14:paraId="290388CC" w14:textId="77777777" w:rsidR="009649F4" w:rsidRDefault="009649F4" w:rsidP="009649F4"/>
    <w:p w14:paraId="07A3B12F" w14:textId="77777777" w:rsidR="009649F4" w:rsidRDefault="009649F4" w:rsidP="009649F4">
      <w:pPr>
        <w:pStyle w:val="Heading4"/>
        <w:numPr>
          <w:ilvl w:val="3"/>
          <w:numId w:val="4"/>
        </w:numPr>
      </w:pPr>
      <w:r>
        <w:t>Decision Tables</w:t>
      </w:r>
    </w:p>
    <w:p w14:paraId="2DD11EF5" w14:textId="77777777" w:rsidR="009649F4" w:rsidRDefault="009649F4" w:rsidP="009649F4"/>
    <w:p w14:paraId="4A9D7066" w14:textId="77777777" w:rsidR="00F15706" w:rsidRDefault="00DA0800" w:rsidP="00822913">
      <w:pPr>
        <w:pStyle w:val="Heading3"/>
      </w:pPr>
      <w:r>
        <w:t>Function Requirements</w:t>
      </w:r>
    </w:p>
    <w:p w14:paraId="14EDD944" w14:textId="77777777" w:rsidR="00F15706" w:rsidRDefault="00F15706" w:rsidP="00783BCF">
      <w:pPr>
        <w:pStyle w:val="Heading4"/>
      </w:pPr>
      <w:r>
        <w:t>Functional Requirements</w:t>
      </w:r>
    </w:p>
    <w:p w14:paraId="03B4C1E0" w14:textId="77777777" w:rsidR="006E54B3" w:rsidRDefault="00F15706" w:rsidP="006E54B3">
      <w:pPr>
        <w:pStyle w:val="Heading5"/>
      </w:pPr>
      <w:r>
        <w:t>Normal Operation</w:t>
      </w:r>
    </w:p>
    <w:p w14:paraId="487E5C61" w14:textId="77777777" w:rsidR="005961D3" w:rsidRDefault="005961D3" w:rsidP="00BB6A63"/>
    <w:p w14:paraId="32AAE34F" w14:textId="77777777" w:rsidR="005961D3" w:rsidRDefault="005961D3" w:rsidP="005961D3">
      <w:pPr>
        <w:rPr>
          <w:color w:val="A6A6A6" w:themeColor="background1" w:themeShade="A6"/>
        </w:rPr>
      </w:pPr>
      <w:r>
        <w:rPr>
          <w:color w:val="A6A6A6" w:themeColor="background1" w:themeShade="A6"/>
        </w:rPr>
        <w:t>No Normal Operation Requirements specified.</w:t>
      </w:r>
    </w:p>
    <w:p w14:paraId="60DF2105" w14:textId="77777777" w:rsidR="00F15706" w:rsidRDefault="00F15706" w:rsidP="00783BCF">
      <w:pPr>
        <w:pStyle w:val="Heading5"/>
      </w:pPr>
      <w:r>
        <w:t>Error Handling</w:t>
      </w:r>
    </w:p>
    <w:p w14:paraId="6B02960E" w14:textId="77777777" w:rsidR="005961D3" w:rsidRDefault="005961D3" w:rsidP="00BB6A63"/>
    <w:p w14:paraId="5D437DBC" w14:textId="77777777" w:rsidR="005961D3" w:rsidRDefault="005961D3" w:rsidP="005961D3">
      <w:pPr>
        <w:rPr>
          <w:color w:val="A6A6A6" w:themeColor="background1" w:themeShade="A6"/>
        </w:rPr>
      </w:pPr>
      <w:r>
        <w:rPr>
          <w:color w:val="A6A6A6" w:themeColor="background1" w:themeShade="A6"/>
        </w:rPr>
        <w:t>No Error Handling Requirements specified.</w:t>
      </w:r>
    </w:p>
    <w:p w14:paraId="013B8FCF" w14:textId="77777777" w:rsidR="00DD7D94" w:rsidRDefault="00DD7D94" w:rsidP="00DD7D94">
      <w:pPr>
        <w:pStyle w:val="Heading4"/>
      </w:pPr>
      <w:r>
        <w:t>Non-Functional Requirements</w:t>
      </w:r>
    </w:p>
    <w:p w14:paraId="6508AB00" w14:textId="77777777" w:rsidR="005961D3" w:rsidRDefault="005961D3" w:rsidP="00BB6A63"/>
    <w:p w14:paraId="1894FEB0" w14:textId="77777777" w:rsidR="005961D3" w:rsidRDefault="005961D3" w:rsidP="005961D3">
      <w:pPr>
        <w:rPr>
          <w:color w:val="A6A6A6" w:themeColor="background1" w:themeShade="A6"/>
        </w:rPr>
      </w:pPr>
      <w:r>
        <w:rPr>
          <w:color w:val="A6A6A6" w:themeColor="background1" w:themeShade="A6"/>
        </w:rPr>
        <w:t>No Non-Functional Requirements specified.</w:t>
      </w:r>
    </w:p>
    <w:p w14:paraId="26FB6328" w14:textId="77777777" w:rsidR="00DF462B" w:rsidRDefault="00427220" w:rsidP="00DF462B">
      <w:pPr>
        <w:pStyle w:val="Heading4"/>
      </w:pPr>
      <w:r>
        <w:t>Functional</w:t>
      </w:r>
      <w:r w:rsidR="00DF462B">
        <w:t xml:space="preserve"> Safety Requirements</w:t>
      </w:r>
    </w:p>
    <w:p w14:paraId="1517B85F" w14:textId="77777777" w:rsidR="00DF462B" w:rsidRDefault="00DF462B" w:rsidP="00DF462B">
      <w:pPr>
        <w:rPr>
          <w:highlight w:val="yellow"/>
        </w:rPr>
      </w:pPr>
    </w:p>
    <w:p w14:paraId="4A08C8E3"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E0F8508" w14:textId="77777777" w:rsidR="00DD7D94" w:rsidRDefault="00DD7D94" w:rsidP="00DD7D94">
      <w:pPr>
        <w:pStyle w:val="Heading4"/>
      </w:pPr>
      <w:r>
        <w:t>Other Requirements</w:t>
      </w:r>
    </w:p>
    <w:p w14:paraId="446F5235" w14:textId="77777777" w:rsidR="00DD7D94" w:rsidRDefault="00DD7D94" w:rsidP="00DD7D94">
      <w:pPr>
        <w:pStyle w:val="Heading5"/>
      </w:pPr>
      <w:r>
        <w:t>Design Requirements</w:t>
      </w:r>
    </w:p>
    <w:p w14:paraId="7DB18DF9" w14:textId="77777777" w:rsidR="005961D3" w:rsidRDefault="005961D3" w:rsidP="00CA4A62"/>
    <w:p w14:paraId="1FA077AE" w14:textId="77777777" w:rsidR="005961D3" w:rsidRDefault="005961D3" w:rsidP="005961D3">
      <w:pPr>
        <w:rPr>
          <w:color w:val="A6A6A6" w:themeColor="background1" w:themeShade="A6"/>
        </w:rPr>
      </w:pPr>
      <w:r>
        <w:rPr>
          <w:color w:val="A6A6A6" w:themeColor="background1" w:themeShade="A6"/>
        </w:rPr>
        <w:t>No Design Requirements specified.</w:t>
      </w:r>
    </w:p>
    <w:p w14:paraId="6A1C092D" w14:textId="77777777" w:rsidR="00CA4A62" w:rsidRDefault="00CA4A62" w:rsidP="00CA4A62">
      <w:pPr>
        <w:pStyle w:val="Heading4"/>
      </w:pPr>
      <w:r>
        <w:t>Uncategorized Requirements</w:t>
      </w:r>
    </w:p>
    <w:p w14:paraId="509901AD" w14:textId="77777777" w:rsidR="005961D3" w:rsidRDefault="005961D3" w:rsidP="00CA4A62"/>
    <w:p w14:paraId="18E22D21" w14:textId="77777777" w:rsidR="001F5E54" w:rsidRPr="0017445F" w:rsidRDefault="006E25A5" w:rsidP="001F5E54">
      <w:pPr>
        <w:pStyle w:val="RERequirement"/>
        <w:shd w:val="clear" w:color="auto" w:fill="F2F2F2" w:themeFill="background1" w:themeFillShade="F2"/>
      </w:pPr>
      <w:r>
        <w:t>R_Sent_Camera_3</w:t>
      </w:r>
      <w:r w:rsidR="00AE04B0">
        <w:t xml:space="preserve"> Low Light Capability</w:t>
      </w:r>
    </w:p>
    <w:p w14:paraId="37EA1851" w14:textId="77777777" w:rsidR="001F5E54" w:rsidRDefault="00AE04B0" w:rsidP="001F5E54">
      <w:pPr>
        <w:rPr>
          <w:rFonts w:cs="Arial"/>
        </w:rPr>
      </w:pPr>
      <w:r>
        <w:rPr>
          <w:rFonts w:cs="Arial"/>
        </w:rPr>
        <w:t xml:space="preserve">When the video internal (in cabin) camera(s) are streaming, then IR (Infra-red) lights shall illuminate the viewing area. </w:t>
      </w:r>
    </w:p>
    <w:p w14:paraId="2AB3A04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E7941E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18E79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R_Sent_Camera_3</w:t>
            </w:r>
          </w:p>
        </w:tc>
      </w:tr>
      <w:tr w:rsidR="001F5E54" w:rsidRPr="00FD127C" w14:paraId="273787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E12D2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8E17E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the internal (in cabin) camera(s) are streaming, the IR (Infra-red) lights shall be always illuminated.</w:t>
            </w:r>
          </w:p>
        </w:tc>
      </w:tr>
      <w:tr w:rsidR="001F5E54" w:rsidRPr="00FD127C" w14:paraId="0509CC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48D0A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78E58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5584E1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0291C3" w14:textId="77777777" w:rsidR="001F5E54" w:rsidRPr="00FD127C" w:rsidRDefault="001F5E54" w:rsidP="00A84EEF">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9ED602" w14:textId="77777777" w:rsidR="00E77D14" w:rsidRDefault="00E77D14"/>
        </w:tc>
      </w:tr>
      <w:tr w:rsidR="001F5E54" w:rsidRPr="00FD127C" w14:paraId="23A1AE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C5C5E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46466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0881B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651349" w14:textId="77777777" w:rsidR="00E77D14" w:rsidRDefault="00E77D14"/>
        </w:tc>
      </w:tr>
      <w:tr w:rsidR="001F5E54" w:rsidRPr="00FD127C" w14:paraId="200DBD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A52D8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D05AB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4CC8BAA" wp14:editId="0616C3D7">
                  <wp:extent cx="152400" cy="152400"/>
                  <wp:effectExtent l="0" t="0" r="0" b="0"/>
                  <wp:docPr id="2302"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R_F_Sentinel_00026 Low Light Capability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3469E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CEC950" w14:textId="77777777" w:rsidR="00E77D14" w:rsidRDefault="00E77D14"/>
        </w:tc>
      </w:tr>
      <w:tr w:rsidR="001F5E54" w:rsidRPr="00FD127C" w14:paraId="3244E0F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1C93B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5CBF2F"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1F3BC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4502A1"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82C35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8BB252" w14:textId="77777777" w:rsidR="00E77D14" w:rsidRDefault="00E77D14"/>
        </w:tc>
      </w:tr>
      <w:tr w:rsidR="001F5E54" w:rsidRPr="00FD127C" w14:paraId="23F5035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7709CC" w14:textId="77777777" w:rsidR="001F5E54" w:rsidRPr="00FD127C" w:rsidRDefault="0052661D" w:rsidP="00A84EEF">
            <w:pPr>
              <w:rPr>
                <w:rFonts w:cs="Arial"/>
                <w:bCs/>
                <w:color w:val="808080" w:themeColor="background1" w:themeShade="80"/>
                <w:sz w:val="16"/>
                <w:szCs w:val="14"/>
              </w:rPr>
            </w:pPr>
            <w:hyperlink r:id="rId25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BF951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C6DC0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98DFCFF" w14:textId="77777777" w:rsidR="000D7866" w:rsidRPr="00E47D48" w:rsidRDefault="000D7866" w:rsidP="00E47D48">
      <w:pPr>
        <w:rPr>
          <w:color w:val="FF0000"/>
        </w:rPr>
      </w:pPr>
    </w:p>
    <w:p w14:paraId="272F74B1" w14:textId="77777777" w:rsidR="009C1EEC" w:rsidRDefault="000D732E" w:rsidP="0061324D">
      <w:pPr>
        <w:pStyle w:val="Heading2"/>
        <w:numPr>
          <w:ilvl w:val="1"/>
          <w:numId w:val="4"/>
        </w:numPr>
      </w:pPr>
      <w:r>
        <w:t xml:space="preserve">Logical Function </w:t>
      </w:r>
      <w:r>
        <w:rPr>
          <w:noProof/>
        </w:rPr>
        <w:drawing>
          <wp:inline distT="0" distB="0" distL="0" distR="0" wp14:anchorId="3263C2BB" wp14:editId="38325F8B">
            <wp:extent cx="152400" cy="152400"/>
            <wp:effectExtent l="0" t="0" r="0" b="0"/>
            <wp:docPr id="2304"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 name="-37801659.jpg"/>
                    <pic:cNvPicPr/>
                  </pic:nvPicPr>
                  <pic:blipFill>
                    <a:blip r:embed="rId24"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222" w:name="_9fcef671142a943cdaa46f840107e1a3"/>
      <w:r w:rsidR="008E73AE">
        <w:t>Allow Sentinel Operation with Remote Start</w:t>
      </w:r>
      <w:bookmarkEnd w:id="222"/>
    </w:p>
    <w:p w14:paraId="629C6AAA" w14:textId="77777777" w:rsidR="0061785D" w:rsidRDefault="0061785D" w:rsidP="00783BCF">
      <w:pPr>
        <w:pStyle w:val="Heading3"/>
      </w:pPr>
      <w:r>
        <w:t xml:space="preserve">Function </w:t>
      </w:r>
      <w:r w:rsidR="00283752">
        <w:t>Overview</w:t>
      </w:r>
    </w:p>
    <w:p w14:paraId="25B4D6B9" w14:textId="77777777" w:rsidR="00427220" w:rsidRDefault="000D732E" w:rsidP="00427220">
      <w:pPr>
        <w:pStyle w:val="Heading4"/>
      </w:pPr>
      <w:r>
        <w:t xml:space="preserve">Function </w:t>
      </w:r>
      <w:r w:rsidR="00283752">
        <w:t>Description</w:t>
      </w:r>
    </w:p>
    <w:p w14:paraId="259E3E51" w14:textId="77777777" w:rsidR="00794B45" w:rsidRDefault="00794B45" w:rsidP="009C1EEC">
      <w:pPr>
        <w:contextualSpacing/>
      </w:pPr>
    </w:p>
    <w:p w14:paraId="42C96B5D" w14:textId="77777777" w:rsidR="00AC0C92" w:rsidRDefault="00AC0C92" w:rsidP="009C1EEC">
      <w:pPr>
        <w:contextualSpacing/>
      </w:pPr>
      <w:r>
        <w:t>Function is allocated to:</w:t>
      </w:r>
    </w:p>
    <w:p w14:paraId="4428A2A1" w14:textId="77777777" w:rsidR="00AC0C92" w:rsidRDefault="00604AF5" w:rsidP="0061324D">
      <w:pPr>
        <w:pStyle w:val="ListParagraph"/>
        <w:numPr>
          <w:ilvl w:val="0"/>
          <w:numId w:val="13"/>
        </w:numPr>
        <w:contextualSpacing/>
      </w:pPr>
      <w:r>
        <w:rPr>
          <w:noProof/>
        </w:rPr>
        <w:drawing>
          <wp:inline distT="0" distB="0" distL="0" distR="0" wp14:anchorId="7F8828A4" wp14:editId="258C10EB">
            <wp:extent cx="152400" cy="152400"/>
            <wp:effectExtent l="0" t="0" r="0" b="0"/>
            <wp:docPr id="2306"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Feature Sentinel Logical</w:t>
      </w:r>
      <w:r>
        <w:t xml:space="preserve"> &lt;&lt;Logical&gt;&gt;</w:t>
      </w:r>
    </w:p>
    <w:p w14:paraId="65F3DE24" w14:textId="77777777" w:rsidR="00AC0C92" w:rsidRDefault="00604AF5" w:rsidP="0061324D">
      <w:pPr>
        <w:pStyle w:val="ListParagraph"/>
        <w:numPr>
          <w:ilvl w:val="0"/>
          <w:numId w:val="13"/>
        </w:numPr>
        <w:contextualSpacing/>
      </w:pPr>
      <w:r>
        <w:rPr>
          <w:noProof/>
        </w:rPr>
        <w:drawing>
          <wp:inline distT="0" distB="0" distL="0" distR="0" wp14:anchorId="0971CC3C" wp14:editId="6DB4CA7F">
            <wp:extent cx="152400" cy="152400"/>
            <wp:effectExtent l="0" t="0" r="0" b="0"/>
            <wp:docPr id="2308" name="Picture -17776416.jpg" descr="-17776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 name="-17776416.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r w:rsidR="00AC0C92">
        <w:t>Phone app</w:t>
      </w:r>
      <w:r>
        <w:t xml:space="preserve"> &lt;&lt;Logical&gt;&gt;</w:t>
      </w:r>
    </w:p>
    <w:p w14:paraId="579DFB3F" w14:textId="77777777" w:rsidR="00AC0C92" w:rsidRDefault="00604AF5" w:rsidP="0061324D">
      <w:pPr>
        <w:pStyle w:val="ListParagraph"/>
        <w:numPr>
          <w:ilvl w:val="0"/>
          <w:numId w:val="13"/>
        </w:numPr>
        <w:contextualSpacing/>
      </w:pPr>
      <w:r>
        <w:rPr>
          <w:noProof/>
        </w:rPr>
        <w:drawing>
          <wp:inline distT="0" distB="0" distL="0" distR="0" wp14:anchorId="4BC96CE3" wp14:editId="096318F5">
            <wp:extent cx="152400" cy="152400"/>
            <wp:effectExtent l="0" t="0" r="0" b="0"/>
            <wp:docPr id="2310" name="Picture 437627688.jpg" descr="437627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 name="43762768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r w:rsidR="00AC0C92">
        <w:t>Sentinel Operates when Remote Start Occurring</w:t>
      </w:r>
      <w:r>
        <w:t xml:space="preserve"> &lt;&lt;Logical&gt;&gt;</w:t>
      </w:r>
    </w:p>
    <w:p w14:paraId="62BC7681" w14:textId="77777777" w:rsidR="00794B45" w:rsidRDefault="00794B45" w:rsidP="009C1EEC">
      <w:pPr>
        <w:contextualSpacing/>
      </w:pPr>
    </w:p>
    <w:p w14:paraId="731B0BCD" w14:textId="77777777" w:rsidR="009C1EEC" w:rsidRDefault="009C1EEC" w:rsidP="009C1EEC">
      <w:pPr>
        <w:contextualSpacing/>
      </w:pPr>
      <w:r w:rsidRPr="00A554C4">
        <w:t>Allow Sentinel Operation with Remote Start</w:t>
      </w:r>
    </w:p>
    <w:p w14:paraId="6FA0A89D" w14:textId="77777777" w:rsidR="00282E2C" w:rsidRDefault="000D732E" w:rsidP="00FD32A2">
      <w:pPr>
        <w:pStyle w:val="Heading4"/>
      </w:pPr>
      <w:r>
        <w:t xml:space="preserve">Function </w:t>
      </w:r>
      <w:r w:rsidR="00282E2C">
        <w:t>Variants</w:t>
      </w:r>
    </w:p>
    <w:p w14:paraId="017173AB" w14:textId="77777777" w:rsidR="00282E2C" w:rsidRDefault="00282E2C" w:rsidP="00282E2C"/>
    <w:p w14:paraId="786F187F"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3B20B970" w14:textId="77777777" w:rsidTr="00EB7D77">
        <w:trPr>
          <w:trHeight w:val="314"/>
        </w:trPr>
        <w:tc>
          <w:tcPr>
            <w:tcW w:w="2523" w:type="dxa"/>
            <w:shd w:val="clear" w:color="auto" w:fill="D9D9D9" w:themeFill="background1" w:themeFillShade="D9"/>
          </w:tcPr>
          <w:p w14:paraId="590BB4E0"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3126DA9B"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A9D2EFF"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3223A961" w14:textId="77777777" w:rsidTr="00EB7D77">
        <w:trPr>
          <w:trHeight w:val="198"/>
        </w:trPr>
        <w:tc>
          <w:tcPr>
            <w:tcW w:w="2523" w:type="dxa"/>
          </w:tcPr>
          <w:p w14:paraId="7176DE7E"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78427BAF" w14:textId="77777777" w:rsidR="000D732E" w:rsidRPr="009E3B7C" w:rsidRDefault="000D732E" w:rsidP="00EB7D77">
            <w:pPr>
              <w:overflowPunct/>
              <w:autoSpaceDE/>
              <w:autoSpaceDN/>
              <w:adjustRightInd/>
              <w:textAlignment w:val="center"/>
              <w:rPr>
                <w:rFonts w:cs="Arial"/>
              </w:rPr>
            </w:pPr>
          </w:p>
        </w:tc>
        <w:tc>
          <w:tcPr>
            <w:tcW w:w="2551" w:type="dxa"/>
          </w:tcPr>
          <w:p w14:paraId="298FE8C7" w14:textId="77777777" w:rsidR="000D732E" w:rsidRDefault="000D732E" w:rsidP="00EB7D77">
            <w:pPr>
              <w:rPr>
                <w:rFonts w:cs="Arial"/>
                <w:lang w:val="en-GB"/>
              </w:rPr>
            </w:pPr>
            <w:r>
              <w:rPr>
                <w:rFonts w:cs="Arial"/>
                <w:lang w:val="en-GB"/>
              </w:rPr>
              <w:t xml:space="preserve">e.g. ExtLightTechnology = LED </w:t>
            </w:r>
          </w:p>
          <w:p w14:paraId="10E1EC0B" w14:textId="77777777" w:rsidR="000D732E" w:rsidRDefault="000D732E" w:rsidP="00EB7D77">
            <w:pPr>
              <w:rPr>
                <w:rFonts w:cs="Arial"/>
                <w:lang w:val="en-GB"/>
              </w:rPr>
            </w:pPr>
            <w:r>
              <w:rPr>
                <w:rFonts w:cs="Arial"/>
                <w:lang w:val="en-GB"/>
              </w:rPr>
              <w:t>OR</w:t>
            </w:r>
          </w:p>
          <w:p w14:paraId="46291BFE" w14:textId="77777777" w:rsidR="000D732E" w:rsidRPr="005A344A" w:rsidRDefault="000D732E" w:rsidP="00EB7D77">
            <w:pPr>
              <w:rPr>
                <w:rFonts w:cs="Arial"/>
                <w:lang w:val="en-GB"/>
              </w:rPr>
            </w:pPr>
            <w:r>
              <w:rPr>
                <w:rFonts w:cs="Arial"/>
                <w:lang w:val="en-GB"/>
              </w:rPr>
              <w:t>ExtLightTechnology = Xenon</w:t>
            </w:r>
          </w:p>
        </w:tc>
      </w:tr>
    </w:tbl>
    <w:p w14:paraId="1D25BA5E" w14:textId="77777777" w:rsidR="000D732E" w:rsidRPr="005067FC" w:rsidRDefault="000D732E" w:rsidP="00282E2C">
      <w:pPr>
        <w:rPr>
          <w:i/>
          <w:color w:val="A6A6A6" w:themeColor="background1" w:themeShade="A6"/>
        </w:rPr>
      </w:pPr>
    </w:p>
    <w:p w14:paraId="4B6B709B" w14:textId="77777777" w:rsidR="00427220" w:rsidRDefault="00427220" w:rsidP="00FD32A2">
      <w:pPr>
        <w:pStyle w:val="Heading4"/>
      </w:pPr>
      <w:r>
        <w:t>Input Requirements</w:t>
      </w:r>
      <w:r w:rsidR="000D732E">
        <w:t>/Documents</w:t>
      </w:r>
    </w:p>
    <w:p w14:paraId="73CBB695"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14242FFF" w14:textId="77777777" w:rsidTr="00656A21">
        <w:trPr>
          <w:trHeight w:val="20"/>
        </w:trPr>
        <w:tc>
          <w:tcPr>
            <w:tcW w:w="1561" w:type="dxa"/>
            <w:shd w:val="clear" w:color="auto" w:fill="D9D9D9" w:themeFill="background1" w:themeFillShade="D9"/>
          </w:tcPr>
          <w:p w14:paraId="69286EE2"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F32BE93" w14:textId="77777777" w:rsidR="000D732E" w:rsidRDefault="000D732E" w:rsidP="00EB7D77">
            <w:pPr>
              <w:rPr>
                <w:rFonts w:ascii="Helvetica" w:hAnsi="Helvetica" w:cs="Helvetica"/>
                <w:sz w:val="16"/>
              </w:rPr>
            </w:pPr>
          </w:p>
          <w:p w14:paraId="68C5EB83"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0BE8DFD4"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7FDF7651"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ACB0B5F" w14:textId="77777777" w:rsidR="000D732E" w:rsidRDefault="000D732E" w:rsidP="00EB7D77">
            <w:pPr>
              <w:rPr>
                <w:rFonts w:ascii="Helvetica" w:hAnsi="Helvetica" w:cs="Helvetica"/>
                <w:b/>
              </w:rPr>
            </w:pPr>
            <w:r>
              <w:rPr>
                <w:rFonts w:ascii="Helvetica" w:hAnsi="Helvetica" w:cs="Helvetica"/>
                <w:b/>
              </w:rPr>
              <w:t>Derived Requirement</w:t>
            </w:r>
          </w:p>
          <w:p w14:paraId="1A7FFE6D" w14:textId="77777777" w:rsidR="000D732E" w:rsidRDefault="000D732E" w:rsidP="00EB7D77">
            <w:pPr>
              <w:rPr>
                <w:rFonts w:ascii="Helvetica" w:hAnsi="Helvetica" w:cs="Helvetica"/>
                <w:sz w:val="16"/>
              </w:rPr>
            </w:pPr>
          </w:p>
          <w:p w14:paraId="3B5056F1"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277B8443" w14:textId="77777777" w:rsidTr="00656A21">
        <w:trPr>
          <w:trHeight w:val="20"/>
        </w:trPr>
        <w:tc>
          <w:tcPr>
            <w:tcW w:w="10211" w:type="dxa"/>
            <w:gridSpan w:val="4"/>
            <w:shd w:val="clear" w:color="auto" w:fill="F2F2F2" w:themeFill="background1" w:themeFillShade="F2"/>
          </w:tcPr>
          <w:p w14:paraId="4B521850"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782F6BD" w14:textId="77777777" w:rsidTr="00656A21">
        <w:trPr>
          <w:trHeight w:val="20"/>
        </w:trPr>
        <w:tc>
          <w:tcPr>
            <w:tcW w:w="1561" w:type="dxa"/>
          </w:tcPr>
          <w:p w14:paraId="488DD7F4" w14:textId="77777777" w:rsidR="000D732E" w:rsidRPr="00D410AE" w:rsidRDefault="000D732E" w:rsidP="00EB7D77">
            <w:pPr>
              <w:rPr>
                <w:rFonts w:cs="Arial"/>
              </w:rPr>
            </w:pPr>
          </w:p>
        </w:tc>
        <w:tc>
          <w:tcPr>
            <w:tcW w:w="2694" w:type="dxa"/>
          </w:tcPr>
          <w:p w14:paraId="04A28EC6" w14:textId="77777777" w:rsidR="000D732E" w:rsidRDefault="000D732E" w:rsidP="00EB7D77">
            <w:pPr>
              <w:rPr>
                <w:rFonts w:cs="Arial"/>
              </w:rPr>
            </w:pPr>
            <w:r>
              <w:rPr>
                <w:rFonts w:cs="Arial"/>
              </w:rPr>
              <w:t>&lt;Example:</w:t>
            </w:r>
          </w:p>
          <w:p w14:paraId="6B4C0151" w14:textId="77777777" w:rsidR="000D732E" w:rsidRPr="00D410AE" w:rsidRDefault="000D732E" w:rsidP="00EB7D77">
            <w:pPr>
              <w:rPr>
                <w:rFonts w:cs="Arial"/>
              </w:rPr>
            </w:pPr>
            <w:r>
              <w:rPr>
                <w:rFonts w:cs="Arial"/>
              </w:rPr>
              <w:t>id + title of relevant Feature Docs&gt;</w:t>
            </w:r>
          </w:p>
        </w:tc>
        <w:tc>
          <w:tcPr>
            <w:tcW w:w="2694" w:type="dxa"/>
          </w:tcPr>
          <w:p w14:paraId="5DDB73E4" w14:textId="77777777" w:rsidR="000D732E" w:rsidRPr="00D410AE" w:rsidRDefault="000D732E" w:rsidP="00EB7D77">
            <w:pPr>
              <w:rPr>
                <w:rFonts w:cs="Arial"/>
              </w:rPr>
            </w:pPr>
            <w:r>
              <w:rPr>
                <w:rFonts w:cs="Arial"/>
              </w:rPr>
              <w:t>&lt;Example: “Requirements of Feature …”&gt;</w:t>
            </w:r>
          </w:p>
        </w:tc>
        <w:tc>
          <w:tcPr>
            <w:tcW w:w="3262" w:type="dxa"/>
          </w:tcPr>
          <w:p w14:paraId="46F9C838"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52"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77620EEE" w14:textId="77777777" w:rsidTr="00656A21">
        <w:trPr>
          <w:trHeight w:val="20"/>
        </w:trPr>
        <w:tc>
          <w:tcPr>
            <w:tcW w:w="1561" w:type="dxa"/>
          </w:tcPr>
          <w:p w14:paraId="7640AE29" w14:textId="77777777" w:rsidR="000D732E" w:rsidRPr="00D410AE" w:rsidRDefault="000D732E" w:rsidP="00EB7D77">
            <w:pPr>
              <w:rPr>
                <w:rFonts w:cs="Arial"/>
              </w:rPr>
            </w:pPr>
          </w:p>
        </w:tc>
        <w:tc>
          <w:tcPr>
            <w:tcW w:w="2694" w:type="dxa"/>
          </w:tcPr>
          <w:p w14:paraId="2A6664B0" w14:textId="77777777" w:rsidR="000D732E" w:rsidRDefault="000D732E" w:rsidP="00EB7D77">
            <w:pPr>
              <w:rPr>
                <w:rFonts w:cs="Arial"/>
              </w:rPr>
            </w:pPr>
          </w:p>
        </w:tc>
        <w:tc>
          <w:tcPr>
            <w:tcW w:w="2694" w:type="dxa"/>
          </w:tcPr>
          <w:p w14:paraId="35318F47" w14:textId="77777777" w:rsidR="000D732E" w:rsidRDefault="000D732E" w:rsidP="00EB7D77">
            <w:pPr>
              <w:rPr>
                <w:rFonts w:cs="Arial"/>
              </w:rPr>
            </w:pPr>
          </w:p>
        </w:tc>
        <w:tc>
          <w:tcPr>
            <w:tcW w:w="3262" w:type="dxa"/>
          </w:tcPr>
          <w:p w14:paraId="49525A61" w14:textId="77777777" w:rsidR="000D732E" w:rsidRDefault="000D732E" w:rsidP="00EB7D77">
            <w:pPr>
              <w:rPr>
                <w:rFonts w:cs="Arial"/>
              </w:rPr>
            </w:pPr>
          </w:p>
        </w:tc>
      </w:tr>
      <w:tr w:rsidR="000D732E" w:rsidRPr="007C20FA" w14:paraId="46C4F28B" w14:textId="77777777" w:rsidTr="00656A21">
        <w:trPr>
          <w:trHeight w:val="20"/>
        </w:trPr>
        <w:tc>
          <w:tcPr>
            <w:tcW w:w="10211" w:type="dxa"/>
            <w:gridSpan w:val="4"/>
            <w:shd w:val="clear" w:color="auto" w:fill="F2F2F2" w:themeFill="background1" w:themeFillShade="F2"/>
          </w:tcPr>
          <w:p w14:paraId="07E3BC8C"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1C77B05B" w14:textId="77777777" w:rsidTr="00656A21">
        <w:trPr>
          <w:trHeight w:val="20"/>
        </w:trPr>
        <w:tc>
          <w:tcPr>
            <w:tcW w:w="1561" w:type="dxa"/>
          </w:tcPr>
          <w:p w14:paraId="0C99945E" w14:textId="77777777" w:rsidR="000D732E" w:rsidRPr="00D410AE" w:rsidRDefault="000D732E" w:rsidP="00EB7D77">
            <w:pPr>
              <w:rPr>
                <w:rFonts w:cs="Arial"/>
              </w:rPr>
            </w:pPr>
          </w:p>
        </w:tc>
        <w:tc>
          <w:tcPr>
            <w:tcW w:w="2694" w:type="dxa"/>
          </w:tcPr>
          <w:p w14:paraId="7ADD93C4" w14:textId="77777777" w:rsidR="000D732E" w:rsidRPr="00D410AE" w:rsidRDefault="000D732E" w:rsidP="00EB7D77">
            <w:pPr>
              <w:rPr>
                <w:rFonts w:cs="Arial"/>
              </w:rPr>
            </w:pPr>
            <w:r>
              <w:rPr>
                <w:rFonts w:cs="Arial"/>
              </w:rPr>
              <w:t>&lt;Example: some SDS (requirement)&gt;</w:t>
            </w:r>
          </w:p>
        </w:tc>
        <w:tc>
          <w:tcPr>
            <w:tcW w:w="2694" w:type="dxa"/>
          </w:tcPr>
          <w:p w14:paraId="217ABA32" w14:textId="77777777" w:rsidR="000D732E" w:rsidRPr="00D410AE" w:rsidRDefault="000D732E" w:rsidP="00EB7D77">
            <w:pPr>
              <w:rPr>
                <w:rFonts w:cs="Arial"/>
              </w:rPr>
            </w:pPr>
          </w:p>
        </w:tc>
        <w:tc>
          <w:tcPr>
            <w:tcW w:w="3262" w:type="dxa"/>
          </w:tcPr>
          <w:p w14:paraId="7C45CA88" w14:textId="77777777" w:rsidR="000D732E" w:rsidRDefault="000D732E" w:rsidP="00EB7D77">
            <w:pPr>
              <w:rPr>
                <w:rFonts w:cs="Arial"/>
              </w:rPr>
            </w:pPr>
          </w:p>
        </w:tc>
      </w:tr>
      <w:tr w:rsidR="000D732E" w:rsidRPr="007C20FA" w14:paraId="1A832036" w14:textId="77777777" w:rsidTr="00656A21">
        <w:trPr>
          <w:trHeight w:val="20"/>
        </w:trPr>
        <w:tc>
          <w:tcPr>
            <w:tcW w:w="1561" w:type="dxa"/>
          </w:tcPr>
          <w:p w14:paraId="36B54ABB" w14:textId="77777777" w:rsidR="000D732E" w:rsidRDefault="000D732E" w:rsidP="00EB7D77">
            <w:pPr>
              <w:rPr>
                <w:rFonts w:cs="Arial"/>
              </w:rPr>
            </w:pPr>
          </w:p>
        </w:tc>
        <w:tc>
          <w:tcPr>
            <w:tcW w:w="2694" w:type="dxa"/>
          </w:tcPr>
          <w:p w14:paraId="6400C032" w14:textId="77777777" w:rsidR="000D732E" w:rsidRDefault="000D732E" w:rsidP="00EB7D77">
            <w:pPr>
              <w:rPr>
                <w:rFonts w:cs="Arial"/>
              </w:rPr>
            </w:pPr>
          </w:p>
        </w:tc>
        <w:tc>
          <w:tcPr>
            <w:tcW w:w="2694" w:type="dxa"/>
          </w:tcPr>
          <w:p w14:paraId="0BDA3D52" w14:textId="77777777" w:rsidR="000D732E" w:rsidRDefault="000D732E" w:rsidP="00EB7D77">
            <w:pPr>
              <w:rPr>
                <w:rFonts w:cs="Arial"/>
              </w:rPr>
            </w:pPr>
          </w:p>
        </w:tc>
        <w:tc>
          <w:tcPr>
            <w:tcW w:w="3262" w:type="dxa"/>
          </w:tcPr>
          <w:p w14:paraId="4E6F2FA1" w14:textId="77777777" w:rsidR="000D732E" w:rsidRDefault="000D732E" w:rsidP="00EB7D77">
            <w:pPr>
              <w:rPr>
                <w:rFonts w:cs="Arial"/>
              </w:rPr>
            </w:pPr>
          </w:p>
        </w:tc>
      </w:tr>
      <w:tr w:rsidR="000D732E" w:rsidRPr="007C20FA" w14:paraId="0A8D4447" w14:textId="77777777" w:rsidTr="00656A21">
        <w:trPr>
          <w:trHeight w:val="20"/>
        </w:trPr>
        <w:tc>
          <w:tcPr>
            <w:tcW w:w="10211" w:type="dxa"/>
            <w:gridSpan w:val="4"/>
            <w:shd w:val="clear" w:color="auto" w:fill="F2F2F2" w:themeFill="background1" w:themeFillShade="F2"/>
          </w:tcPr>
          <w:p w14:paraId="33778099"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793B69EA" w14:textId="77777777" w:rsidTr="00656A21">
        <w:trPr>
          <w:trHeight w:val="20"/>
        </w:trPr>
        <w:tc>
          <w:tcPr>
            <w:tcW w:w="1561" w:type="dxa"/>
          </w:tcPr>
          <w:p w14:paraId="68811156" w14:textId="77777777" w:rsidR="000D732E" w:rsidRPr="00D410AE" w:rsidRDefault="000D732E" w:rsidP="00EB7D77">
            <w:pPr>
              <w:rPr>
                <w:rFonts w:cs="Arial"/>
              </w:rPr>
            </w:pPr>
          </w:p>
        </w:tc>
        <w:tc>
          <w:tcPr>
            <w:tcW w:w="2694" w:type="dxa"/>
          </w:tcPr>
          <w:p w14:paraId="3A82FD43" w14:textId="77777777" w:rsidR="000D732E" w:rsidRPr="00D410AE" w:rsidRDefault="000D732E" w:rsidP="00EB7D77">
            <w:pPr>
              <w:rPr>
                <w:rFonts w:cs="Arial"/>
              </w:rPr>
            </w:pPr>
          </w:p>
        </w:tc>
        <w:tc>
          <w:tcPr>
            <w:tcW w:w="2694" w:type="dxa"/>
          </w:tcPr>
          <w:p w14:paraId="4E3AD831" w14:textId="77777777" w:rsidR="000D732E" w:rsidRPr="00D410AE" w:rsidRDefault="000D732E" w:rsidP="00EB7D77">
            <w:pPr>
              <w:rPr>
                <w:rFonts w:cs="Arial"/>
              </w:rPr>
            </w:pPr>
          </w:p>
        </w:tc>
        <w:tc>
          <w:tcPr>
            <w:tcW w:w="3262" w:type="dxa"/>
          </w:tcPr>
          <w:p w14:paraId="4284BC5F" w14:textId="77777777" w:rsidR="000D732E" w:rsidRPr="00D410AE" w:rsidRDefault="000D732E" w:rsidP="00EB7D77">
            <w:pPr>
              <w:rPr>
                <w:rFonts w:cs="Arial"/>
              </w:rPr>
            </w:pPr>
          </w:p>
        </w:tc>
      </w:tr>
      <w:tr w:rsidR="000D732E" w:rsidRPr="007C20FA" w14:paraId="01FEFE93" w14:textId="77777777" w:rsidTr="00656A21">
        <w:trPr>
          <w:trHeight w:val="20"/>
        </w:trPr>
        <w:tc>
          <w:tcPr>
            <w:tcW w:w="10211" w:type="dxa"/>
            <w:gridSpan w:val="4"/>
            <w:shd w:val="clear" w:color="auto" w:fill="F2F2F2" w:themeFill="background1" w:themeFillShade="F2"/>
          </w:tcPr>
          <w:p w14:paraId="775B3B4D"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60D054BB" w14:textId="77777777" w:rsidTr="00656A21">
        <w:trPr>
          <w:trHeight w:val="20"/>
        </w:trPr>
        <w:tc>
          <w:tcPr>
            <w:tcW w:w="1561" w:type="dxa"/>
          </w:tcPr>
          <w:p w14:paraId="2E78FBC9" w14:textId="77777777" w:rsidR="000D732E" w:rsidRPr="00D410AE" w:rsidRDefault="000D732E" w:rsidP="00EB7D77">
            <w:pPr>
              <w:rPr>
                <w:rFonts w:cs="Arial"/>
              </w:rPr>
            </w:pPr>
          </w:p>
        </w:tc>
        <w:tc>
          <w:tcPr>
            <w:tcW w:w="2694" w:type="dxa"/>
          </w:tcPr>
          <w:p w14:paraId="72601234" w14:textId="77777777" w:rsidR="000D732E" w:rsidRPr="00D410AE" w:rsidRDefault="000D732E" w:rsidP="00EB7D77">
            <w:pPr>
              <w:rPr>
                <w:rFonts w:cs="Arial"/>
              </w:rPr>
            </w:pPr>
          </w:p>
        </w:tc>
        <w:tc>
          <w:tcPr>
            <w:tcW w:w="2694" w:type="dxa"/>
          </w:tcPr>
          <w:p w14:paraId="6AA750F8" w14:textId="77777777" w:rsidR="000D732E" w:rsidRPr="00D410AE" w:rsidRDefault="000D732E" w:rsidP="00EB7D77">
            <w:pPr>
              <w:rPr>
                <w:rFonts w:cs="Arial"/>
              </w:rPr>
            </w:pPr>
          </w:p>
        </w:tc>
        <w:tc>
          <w:tcPr>
            <w:tcW w:w="3262" w:type="dxa"/>
          </w:tcPr>
          <w:p w14:paraId="2FDA3281" w14:textId="77777777" w:rsidR="000D732E" w:rsidRPr="00D410AE" w:rsidRDefault="000D732E" w:rsidP="00EB7D77">
            <w:pPr>
              <w:rPr>
                <w:rFonts w:cs="Arial"/>
              </w:rPr>
            </w:pPr>
          </w:p>
        </w:tc>
      </w:tr>
      <w:tr w:rsidR="000D732E" w:rsidRPr="007C20FA" w14:paraId="089F2A00" w14:textId="77777777" w:rsidTr="00656A21">
        <w:trPr>
          <w:trHeight w:val="20"/>
        </w:trPr>
        <w:tc>
          <w:tcPr>
            <w:tcW w:w="10211" w:type="dxa"/>
            <w:gridSpan w:val="4"/>
            <w:shd w:val="clear" w:color="auto" w:fill="F2F2F2" w:themeFill="background1" w:themeFillShade="F2"/>
          </w:tcPr>
          <w:p w14:paraId="334F69EB" w14:textId="77777777" w:rsidR="000D732E" w:rsidRDefault="000D732E" w:rsidP="00EB7D77">
            <w:pPr>
              <w:rPr>
                <w:rFonts w:ascii="Helvetica" w:hAnsi="Helvetica" w:cs="Helvetica"/>
                <w:b/>
              </w:rPr>
            </w:pPr>
            <w:r>
              <w:rPr>
                <w:rFonts w:ascii="Helvetica" w:hAnsi="Helvetica" w:cs="Helvetica"/>
                <w:b/>
              </w:rPr>
              <w:lastRenderedPageBreak/>
              <w:t>Other Sources</w:t>
            </w:r>
          </w:p>
        </w:tc>
      </w:tr>
      <w:tr w:rsidR="000D732E" w:rsidRPr="007C20FA" w14:paraId="3A2B131F" w14:textId="77777777" w:rsidTr="00656A21">
        <w:trPr>
          <w:trHeight w:val="20"/>
        </w:trPr>
        <w:tc>
          <w:tcPr>
            <w:tcW w:w="1561" w:type="dxa"/>
          </w:tcPr>
          <w:p w14:paraId="5D1AFC5E" w14:textId="77777777" w:rsidR="000D732E" w:rsidRPr="00D410AE" w:rsidRDefault="000D732E" w:rsidP="00EB7D77">
            <w:pPr>
              <w:rPr>
                <w:rFonts w:cs="Arial"/>
              </w:rPr>
            </w:pPr>
          </w:p>
        </w:tc>
        <w:tc>
          <w:tcPr>
            <w:tcW w:w="2694" w:type="dxa"/>
          </w:tcPr>
          <w:p w14:paraId="6F508F17" w14:textId="77777777" w:rsidR="000D732E" w:rsidRDefault="000D732E" w:rsidP="00EB7D77">
            <w:pPr>
              <w:rPr>
                <w:rFonts w:cs="Arial"/>
              </w:rPr>
            </w:pPr>
          </w:p>
        </w:tc>
        <w:tc>
          <w:tcPr>
            <w:tcW w:w="2694" w:type="dxa"/>
          </w:tcPr>
          <w:p w14:paraId="008E699C" w14:textId="77777777" w:rsidR="000D732E" w:rsidRPr="00D410AE" w:rsidRDefault="000D732E" w:rsidP="00EB7D77">
            <w:pPr>
              <w:rPr>
                <w:rFonts w:cs="Arial"/>
              </w:rPr>
            </w:pPr>
          </w:p>
        </w:tc>
        <w:tc>
          <w:tcPr>
            <w:tcW w:w="3262" w:type="dxa"/>
          </w:tcPr>
          <w:p w14:paraId="727629B6" w14:textId="77777777" w:rsidR="000D732E" w:rsidRPr="00D410AE" w:rsidRDefault="000D732E" w:rsidP="00EB7D77">
            <w:pPr>
              <w:rPr>
                <w:rFonts w:cs="Arial"/>
              </w:rPr>
            </w:pPr>
          </w:p>
        </w:tc>
      </w:tr>
      <w:tr w:rsidR="00656A21" w:rsidRPr="007C20FA" w14:paraId="529A6C1D" w14:textId="77777777" w:rsidTr="00656A21">
        <w:trPr>
          <w:trHeight w:val="20"/>
        </w:trPr>
        <w:tc>
          <w:tcPr>
            <w:tcW w:w="1561" w:type="dxa"/>
          </w:tcPr>
          <w:p w14:paraId="21894FC6" w14:textId="77777777" w:rsidR="00656A21" w:rsidRPr="00D410AE" w:rsidRDefault="00656A21" w:rsidP="00EB7D77">
            <w:pPr>
              <w:rPr>
                <w:rFonts w:cs="Arial"/>
              </w:rPr>
            </w:pPr>
          </w:p>
        </w:tc>
        <w:tc>
          <w:tcPr>
            <w:tcW w:w="2694" w:type="dxa"/>
          </w:tcPr>
          <w:p w14:paraId="2BC62BA8" w14:textId="77777777" w:rsidR="00656A21" w:rsidRDefault="00656A21" w:rsidP="00EB7D77">
            <w:pPr>
              <w:rPr>
                <w:rFonts w:cs="Arial"/>
              </w:rPr>
            </w:pPr>
          </w:p>
        </w:tc>
        <w:tc>
          <w:tcPr>
            <w:tcW w:w="2694" w:type="dxa"/>
          </w:tcPr>
          <w:p w14:paraId="6C85A5DE" w14:textId="77777777" w:rsidR="00656A21" w:rsidRPr="00D410AE" w:rsidRDefault="00656A21" w:rsidP="00EB7D77">
            <w:pPr>
              <w:rPr>
                <w:rFonts w:cs="Arial"/>
              </w:rPr>
            </w:pPr>
          </w:p>
        </w:tc>
        <w:tc>
          <w:tcPr>
            <w:tcW w:w="3262" w:type="dxa"/>
          </w:tcPr>
          <w:p w14:paraId="5E392DAF" w14:textId="77777777" w:rsidR="00656A21" w:rsidRPr="00D410AE" w:rsidRDefault="00656A21" w:rsidP="00EB7D77">
            <w:pPr>
              <w:rPr>
                <w:rFonts w:cs="Arial"/>
              </w:rPr>
            </w:pPr>
          </w:p>
        </w:tc>
      </w:tr>
    </w:tbl>
    <w:p w14:paraId="093270B3"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6F1A4689" w14:textId="77777777" w:rsidR="000D732E" w:rsidRPr="005067FC" w:rsidRDefault="000D732E" w:rsidP="00427220">
      <w:pPr>
        <w:rPr>
          <w:i/>
          <w:color w:val="A6A6A6" w:themeColor="background1" w:themeShade="A6"/>
        </w:rPr>
      </w:pPr>
    </w:p>
    <w:p w14:paraId="5E10E8DC" w14:textId="77777777" w:rsidR="00427220" w:rsidRDefault="00427220" w:rsidP="00427220">
      <w:pPr>
        <w:pStyle w:val="Heading4"/>
      </w:pPr>
      <w:r>
        <w:t>Assumptions</w:t>
      </w:r>
    </w:p>
    <w:p w14:paraId="49C219C3" w14:textId="77777777" w:rsidR="00A92B2F" w:rsidRDefault="00A92B2F" w:rsidP="00A92B2F"/>
    <w:p w14:paraId="36631F83"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3BCBDFB" w14:textId="77777777" w:rsidR="00C0442C" w:rsidRDefault="00C0442C" w:rsidP="00A92B2F"/>
    <w:p w14:paraId="4AD11469" w14:textId="77777777" w:rsidR="00F15706" w:rsidRDefault="00E60B64" w:rsidP="00783BCF">
      <w:pPr>
        <w:pStyle w:val="Heading3"/>
      </w:pPr>
      <w:r>
        <w:t>Function Scope</w:t>
      </w:r>
    </w:p>
    <w:p w14:paraId="5208CBE5" w14:textId="77777777" w:rsidR="00055646" w:rsidRPr="00A43B48" w:rsidRDefault="00055646" w:rsidP="00306D37">
      <w:pPr>
        <w:contextualSpacing/>
      </w:pPr>
    </w:p>
    <w:p w14:paraId="36830288" w14:textId="77777777" w:rsidR="00780E5D" w:rsidRPr="00A0695A" w:rsidRDefault="00780E5D" w:rsidP="00306D37">
      <w:pPr>
        <w:contextualSpacing/>
        <w:rPr>
          <w:color w:val="8064A2" w:themeColor="accent4"/>
        </w:rPr>
      </w:pPr>
    </w:p>
    <w:p w14:paraId="5B04FC4A" w14:textId="77777777" w:rsidR="00306D37" w:rsidRDefault="00306D37" w:rsidP="00306D37">
      <w:pPr>
        <w:contextualSpacing/>
        <w:rPr>
          <w:color w:val="A6A6A6" w:themeColor="background1" w:themeShade="A6"/>
        </w:rPr>
      </w:pPr>
      <w:r w:rsidRPr="00501DFF">
        <w:rPr>
          <w:color w:val="A6A6A6" w:themeColor="background1" w:themeShade="A6"/>
        </w:rPr>
        <w:t>Function not called</w:t>
      </w:r>
      <w:r w:rsidR="00501DFF" w:rsidRPr="00501DFF">
        <w:rPr>
          <w:color w:val="A6A6A6" w:themeColor="background1" w:themeShade="A6"/>
        </w:rPr>
        <w:t xml:space="preserve"> by any other function</w:t>
      </w:r>
      <w:r w:rsidRPr="00501DFF">
        <w:rPr>
          <w:color w:val="A6A6A6" w:themeColor="background1" w:themeShade="A6"/>
        </w:rPr>
        <w:t>.</w:t>
      </w:r>
    </w:p>
    <w:p w14:paraId="694F7766" w14:textId="77777777" w:rsidR="00780E5D" w:rsidRPr="00501DFF" w:rsidRDefault="00780E5D" w:rsidP="00306D37">
      <w:pPr>
        <w:contextualSpacing/>
        <w:rPr>
          <w:color w:val="A6A6A6" w:themeColor="background1" w:themeShade="A6"/>
        </w:rPr>
      </w:pPr>
    </w:p>
    <w:p w14:paraId="28A48010" w14:textId="77777777" w:rsidR="00393C96" w:rsidRPr="00393C96" w:rsidRDefault="00393C96" w:rsidP="00306D37">
      <w:pPr>
        <w:contextualSpacing/>
      </w:pPr>
    </w:p>
    <w:p w14:paraId="49D1B0E4" w14:textId="77777777" w:rsidR="001A755C" w:rsidRDefault="001A755C" w:rsidP="00306D37"/>
    <w:p w14:paraId="0C7BF4D2" w14:textId="77777777" w:rsidR="00294100" w:rsidRDefault="00294100" w:rsidP="00294100">
      <w:pPr>
        <w:jc w:val="center"/>
      </w:pPr>
      <w:r>
        <w:rPr>
          <w:noProof/>
        </w:rPr>
        <w:drawing>
          <wp:inline distT="0" distB="0" distL="0" distR="0" wp14:anchorId="39C13656" wp14:editId="444E5816">
            <wp:extent cx="6466205" cy="3361655"/>
            <wp:effectExtent l="0" t="0" r="0" b="0"/>
            <wp:docPr id="2312" name="Picture 18552460.jpg" descr="18552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 name="18552460.jpg"/>
                    <pic:cNvPicPr/>
                  </pic:nvPicPr>
                  <pic:blipFill>
                    <a:blip r:embed="rId141" cstate="print"/>
                    <a:stretch>
                      <a:fillRect/>
                    </a:stretch>
                  </pic:blipFill>
                  <pic:spPr>
                    <a:xfrm>
                      <a:off x="0" y="0"/>
                      <a:ext cx="6466205" cy="3361655"/>
                    </a:xfrm>
                    <a:prstGeom prst="rect">
                      <a:avLst/>
                    </a:prstGeom>
                  </pic:spPr>
                </pic:pic>
              </a:graphicData>
            </a:graphic>
          </wp:inline>
        </w:drawing>
      </w:r>
    </w:p>
    <w:p w14:paraId="0A6BD58A"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0C960B7A" wp14:editId="734305BC">
            <wp:extent cx="152400" cy="152400"/>
            <wp:effectExtent l="0" t="0" r="0" b="0"/>
            <wp:docPr id="2314" name="Picture -735988906.jpg" descr="-73598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 name="-735988906.jpg"/>
                    <pic:cNvPicPr/>
                  </pic:nvPicPr>
                  <pic:blipFill>
                    <a:blip r:embed="rId2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Radar_Behavior</w:t>
      </w:r>
      <w:r w:rsidR="0004480F">
        <w:t>”</w:t>
      </w:r>
      <w:r w:rsidRPr="00294100">
        <w:t xml:space="preserve"> calling </w:t>
      </w:r>
      <w:r>
        <w:rPr>
          <w:noProof/>
        </w:rPr>
        <w:drawing>
          <wp:inline distT="0" distB="0" distL="0" distR="0" wp14:anchorId="6D3FE2E6" wp14:editId="46F07715">
            <wp:extent cx="152400" cy="152400"/>
            <wp:effectExtent l="0" t="0" r="0" b="0"/>
            <wp:docPr id="2316" name="Picture -37801659.jpg" descr="-3780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 name="-37801659.jpg"/>
                    <pic:cNvPicPr/>
                  </pic:nvPicPr>
                  <pic:blipFill>
                    <a:blip r:embed="rId2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Allow Sentinel Operation with Remote Start</w:t>
      </w:r>
      <w:r w:rsidR="0004480F">
        <w:t>”</w:t>
      </w:r>
    </w:p>
    <w:p w14:paraId="65EBB9EA" w14:textId="77777777" w:rsidR="00306D37" w:rsidRDefault="00306D37" w:rsidP="00306D37">
      <w:pPr>
        <w:contextualSpacing/>
      </w:pPr>
    </w:p>
    <w:p w14:paraId="1F483B59" w14:textId="77777777" w:rsidR="00F15706" w:rsidRDefault="00E60B64" w:rsidP="00783BCF">
      <w:pPr>
        <w:pStyle w:val="Heading3"/>
      </w:pPr>
      <w:r>
        <w:t>Function Interfaces</w:t>
      </w:r>
    </w:p>
    <w:p w14:paraId="31198A0B" w14:textId="77777777" w:rsidR="00A72B37" w:rsidRDefault="00A72B37" w:rsidP="00A72B37">
      <w:pPr>
        <w:pStyle w:val="Heading4"/>
      </w:pPr>
      <w:r w:rsidRPr="00F15706">
        <w:t>Logical Inputs</w:t>
      </w:r>
    </w:p>
    <w:p w14:paraId="3BD19120" w14:textId="77777777" w:rsidR="00FF5F72" w:rsidRDefault="00FF5F72" w:rsidP="00A7465B">
      <w:pPr>
        <w:contextualSpacing/>
      </w:pPr>
    </w:p>
    <w:p w14:paraId="71B95D40" w14:textId="77777777" w:rsidR="00A7465B" w:rsidRDefault="00A7465B" w:rsidP="00A7465B">
      <w:pPr>
        <w:contextualSpacing/>
        <w:rPr>
          <w:color w:val="A6A6A6" w:themeColor="background1" w:themeShade="A6"/>
        </w:rPr>
      </w:pPr>
      <w:r w:rsidRPr="00FF5F72">
        <w:rPr>
          <w:color w:val="A6A6A6" w:themeColor="background1" w:themeShade="A6"/>
        </w:rPr>
        <w:t>No Logical Inputs specified.</w:t>
      </w:r>
    </w:p>
    <w:p w14:paraId="6F3B5E47" w14:textId="77777777" w:rsidR="0036202F" w:rsidRDefault="0036202F" w:rsidP="00A7465B">
      <w:pPr>
        <w:contextualSpacing/>
      </w:pPr>
    </w:p>
    <w:p w14:paraId="539CB7B6" w14:textId="77777777" w:rsidR="00A72B37" w:rsidRDefault="00A72B37" w:rsidP="00A72B37">
      <w:pPr>
        <w:pStyle w:val="Heading4"/>
      </w:pPr>
      <w:r>
        <w:t>Logical Outputs</w:t>
      </w:r>
    </w:p>
    <w:p w14:paraId="3E40ACF0" w14:textId="77777777" w:rsidR="00FF5F72" w:rsidRDefault="00FF5F72" w:rsidP="00A7465B">
      <w:pPr>
        <w:contextualSpacing/>
      </w:pPr>
    </w:p>
    <w:p w14:paraId="52375BA3" w14:textId="77777777" w:rsidR="00A7465B" w:rsidRDefault="00A7465B" w:rsidP="00A7465B">
      <w:pPr>
        <w:contextualSpacing/>
        <w:rPr>
          <w:color w:val="A6A6A6" w:themeColor="background1" w:themeShade="A6"/>
        </w:rPr>
      </w:pPr>
      <w:r w:rsidRPr="00FF5F72">
        <w:rPr>
          <w:color w:val="A6A6A6" w:themeColor="background1" w:themeShade="A6"/>
        </w:rPr>
        <w:t>No Logical Outputs specified.</w:t>
      </w:r>
    </w:p>
    <w:p w14:paraId="30C35DFF" w14:textId="77777777" w:rsidR="0036202F" w:rsidRPr="00FF5F72" w:rsidRDefault="0036202F" w:rsidP="00A7465B">
      <w:pPr>
        <w:contextualSpacing/>
        <w:rPr>
          <w:color w:val="A6A6A6" w:themeColor="background1" w:themeShade="A6"/>
        </w:rPr>
      </w:pPr>
    </w:p>
    <w:p w14:paraId="51F9DB0C" w14:textId="77777777" w:rsidR="00A72B37" w:rsidRDefault="00A72B37" w:rsidP="00A72B37">
      <w:pPr>
        <w:pStyle w:val="Heading4"/>
      </w:pPr>
      <w:r>
        <w:lastRenderedPageBreak/>
        <w:t>Logical</w:t>
      </w:r>
      <w:r w:rsidRPr="00F15706">
        <w:t xml:space="preserve"> Parameters</w:t>
      </w:r>
    </w:p>
    <w:p w14:paraId="79554C46" w14:textId="77777777" w:rsidR="00A72B37" w:rsidRDefault="00A72B37" w:rsidP="00A72B37"/>
    <w:p w14:paraId="585C0F5E"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553C33C4" w14:textId="77777777" w:rsidTr="00EB7D77">
        <w:trPr>
          <w:trHeight w:val="211"/>
        </w:trPr>
        <w:tc>
          <w:tcPr>
            <w:tcW w:w="2689" w:type="dxa"/>
            <w:shd w:val="clear" w:color="auto" w:fill="D9D9D9" w:themeFill="background1" w:themeFillShade="D9"/>
            <w:noWrap/>
            <w:hideMark/>
          </w:tcPr>
          <w:p w14:paraId="5EC65F64"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7B465BC9"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2BC7439D" w14:textId="77777777" w:rsidTr="00EB7D77">
        <w:trPr>
          <w:trHeight w:val="410"/>
        </w:trPr>
        <w:tc>
          <w:tcPr>
            <w:tcW w:w="2689" w:type="dxa"/>
            <w:noWrap/>
          </w:tcPr>
          <w:p w14:paraId="019AC8E3"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2A196869"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4F7D285D" w14:textId="77777777" w:rsidTr="00EB7D77">
        <w:trPr>
          <w:trHeight w:val="410"/>
        </w:trPr>
        <w:tc>
          <w:tcPr>
            <w:tcW w:w="2689" w:type="dxa"/>
            <w:noWrap/>
          </w:tcPr>
          <w:p w14:paraId="1679973F"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1AC065E" w14:textId="77777777" w:rsidR="009649F4" w:rsidRPr="003F473D" w:rsidRDefault="009649F4" w:rsidP="00EB7D77">
            <w:pPr>
              <w:rPr>
                <w:rFonts w:cs="Arial"/>
                <w:color w:val="000000"/>
                <w:sz w:val="18"/>
                <w:szCs w:val="18"/>
              </w:rPr>
            </w:pPr>
          </w:p>
        </w:tc>
      </w:tr>
    </w:tbl>
    <w:p w14:paraId="0F8262A3" w14:textId="77777777" w:rsidR="009649F4" w:rsidRDefault="009649F4" w:rsidP="00A72B37"/>
    <w:p w14:paraId="180EBB71" w14:textId="77777777" w:rsidR="00822913" w:rsidRDefault="00822913" w:rsidP="00822913">
      <w:pPr>
        <w:pStyle w:val="Heading3"/>
      </w:pPr>
      <w:r>
        <w:t>Function Modeling</w:t>
      </w:r>
    </w:p>
    <w:p w14:paraId="0839A8AF" w14:textId="77777777" w:rsidR="00EF5443" w:rsidRPr="00C75AE5" w:rsidRDefault="00EF5443" w:rsidP="00EF5443"/>
    <w:p w14:paraId="2708F1C1" w14:textId="77777777" w:rsidR="002D15F6" w:rsidRDefault="002D15F6" w:rsidP="0061324D">
      <w:pPr>
        <w:pStyle w:val="Heading4"/>
        <w:numPr>
          <w:ilvl w:val="3"/>
          <w:numId w:val="4"/>
        </w:numPr>
      </w:pPr>
      <w:r>
        <w:t>Use Cases</w:t>
      </w:r>
    </w:p>
    <w:p w14:paraId="1D2F4B16" w14:textId="77777777" w:rsidR="002D15F6" w:rsidRDefault="002D15F6" w:rsidP="002D15F6"/>
    <w:p w14:paraId="3A6059E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D6563EF" w14:textId="77777777" w:rsidR="009649F4" w:rsidRDefault="009649F4" w:rsidP="009649F4">
      <w:pPr>
        <w:pStyle w:val="Heading4"/>
        <w:numPr>
          <w:ilvl w:val="3"/>
          <w:numId w:val="4"/>
        </w:numPr>
      </w:pPr>
      <w:r>
        <w:t>State Charts</w:t>
      </w:r>
    </w:p>
    <w:p w14:paraId="55B79513" w14:textId="77777777" w:rsidR="00195B38" w:rsidRDefault="00195B38" w:rsidP="00A76553">
      <w:pPr>
        <w:contextualSpacing/>
        <w:rPr>
          <w:color w:val="A6A6A6" w:themeColor="background1" w:themeShade="A6"/>
        </w:rPr>
      </w:pPr>
    </w:p>
    <w:p w14:paraId="7EDEDE27"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46FD7FB8" w14:textId="77777777" w:rsidR="00A76553" w:rsidRPr="00FF5F72" w:rsidRDefault="00A76553" w:rsidP="00A76553">
      <w:pPr>
        <w:contextualSpacing/>
        <w:rPr>
          <w:color w:val="A6A6A6" w:themeColor="background1" w:themeShade="A6"/>
        </w:rPr>
      </w:pPr>
    </w:p>
    <w:p w14:paraId="061991EF" w14:textId="77777777" w:rsidR="00A76553" w:rsidRPr="00004083" w:rsidRDefault="00A76553" w:rsidP="00A76553">
      <w:pPr>
        <w:contextualSpacing/>
        <w:rPr>
          <w:rFonts w:cs="Arial"/>
        </w:rPr>
      </w:pPr>
    </w:p>
    <w:p w14:paraId="1E003A5E" w14:textId="77777777" w:rsidR="009649F4" w:rsidRDefault="009649F4" w:rsidP="009649F4">
      <w:pPr>
        <w:pStyle w:val="Heading4"/>
        <w:numPr>
          <w:ilvl w:val="3"/>
          <w:numId w:val="4"/>
        </w:numPr>
      </w:pPr>
      <w:r>
        <w:t>Activity Diagrams</w:t>
      </w:r>
    </w:p>
    <w:p w14:paraId="09CBF900" w14:textId="77777777" w:rsidR="009649F4" w:rsidRDefault="009649F4" w:rsidP="009649F4"/>
    <w:p w14:paraId="711C2819"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603B42A3" w14:textId="77777777" w:rsidR="009649F4" w:rsidRPr="00FF5F72" w:rsidRDefault="009649F4" w:rsidP="009649F4">
      <w:pPr>
        <w:contextualSpacing/>
        <w:rPr>
          <w:color w:val="A6A6A6" w:themeColor="background1" w:themeShade="A6"/>
        </w:rPr>
      </w:pPr>
    </w:p>
    <w:p w14:paraId="5C785548" w14:textId="77777777" w:rsidR="009649F4" w:rsidRDefault="009649F4" w:rsidP="009649F4">
      <w:pPr>
        <w:pStyle w:val="Heading4"/>
        <w:numPr>
          <w:ilvl w:val="3"/>
          <w:numId w:val="4"/>
        </w:numPr>
      </w:pPr>
      <w:r>
        <w:t>Sequence Diagrams</w:t>
      </w:r>
    </w:p>
    <w:p w14:paraId="0F6CA4D8" w14:textId="77777777" w:rsidR="00987D84" w:rsidRPr="00EB7D77" w:rsidRDefault="00987D84" w:rsidP="00EB7D77">
      <w:pPr>
        <w:rPr>
          <w:rStyle w:val="SubtleEmphasis"/>
          <w:i w:val="0"/>
          <w:iCs w:val="0"/>
          <w:color w:val="auto"/>
          <w:highlight w:val="green"/>
        </w:rPr>
      </w:pPr>
    </w:p>
    <w:p w14:paraId="55FCA558"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5860079F" w14:textId="77777777" w:rsidR="00987D84" w:rsidRDefault="00987D84" w:rsidP="00987D84"/>
    <w:p w14:paraId="771132C1" w14:textId="77777777" w:rsidR="009649F4" w:rsidRDefault="009649F4" w:rsidP="009649F4"/>
    <w:p w14:paraId="69D507B4" w14:textId="77777777" w:rsidR="009649F4" w:rsidRDefault="009649F4" w:rsidP="009649F4">
      <w:pPr>
        <w:pStyle w:val="Heading4"/>
        <w:numPr>
          <w:ilvl w:val="3"/>
          <w:numId w:val="4"/>
        </w:numPr>
      </w:pPr>
      <w:r>
        <w:t>Decision Tables</w:t>
      </w:r>
    </w:p>
    <w:p w14:paraId="2C956C51" w14:textId="77777777" w:rsidR="009649F4" w:rsidRDefault="009649F4" w:rsidP="009649F4"/>
    <w:p w14:paraId="7B6936CA" w14:textId="77777777" w:rsidR="00F15706" w:rsidRDefault="00DA0800" w:rsidP="00822913">
      <w:pPr>
        <w:pStyle w:val="Heading3"/>
      </w:pPr>
      <w:r>
        <w:t>Function Requirements</w:t>
      </w:r>
    </w:p>
    <w:p w14:paraId="0E67DBA5" w14:textId="77777777" w:rsidR="00F15706" w:rsidRDefault="00F15706" w:rsidP="00783BCF">
      <w:pPr>
        <w:pStyle w:val="Heading4"/>
      </w:pPr>
      <w:r>
        <w:t>Functional Requirements</w:t>
      </w:r>
    </w:p>
    <w:p w14:paraId="416210F3" w14:textId="77777777" w:rsidR="006E54B3" w:rsidRDefault="00F15706" w:rsidP="006E54B3">
      <w:pPr>
        <w:pStyle w:val="Heading5"/>
      </w:pPr>
      <w:r>
        <w:t>Normal Operation</w:t>
      </w:r>
    </w:p>
    <w:p w14:paraId="6A31031B" w14:textId="77777777" w:rsidR="005961D3" w:rsidRDefault="005961D3" w:rsidP="00BB6A63"/>
    <w:p w14:paraId="755111ED" w14:textId="77777777" w:rsidR="005961D3" w:rsidRDefault="005961D3" w:rsidP="005961D3">
      <w:pPr>
        <w:rPr>
          <w:color w:val="A6A6A6" w:themeColor="background1" w:themeShade="A6"/>
        </w:rPr>
      </w:pPr>
      <w:r>
        <w:rPr>
          <w:color w:val="A6A6A6" w:themeColor="background1" w:themeShade="A6"/>
        </w:rPr>
        <w:t>No Normal Operation Requirements specified.</w:t>
      </w:r>
    </w:p>
    <w:p w14:paraId="42299940" w14:textId="77777777" w:rsidR="00F15706" w:rsidRDefault="00F15706" w:rsidP="00783BCF">
      <w:pPr>
        <w:pStyle w:val="Heading5"/>
      </w:pPr>
      <w:r>
        <w:t>Error Handling</w:t>
      </w:r>
    </w:p>
    <w:p w14:paraId="50E8F24F" w14:textId="77777777" w:rsidR="005961D3" w:rsidRDefault="005961D3" w:rsidP="00BB6A63"/>
    <w:p w14:paraId="13A4942C" w14:textId="77777777" w:rsidR="005961D3" w:rsidRDefault="005961D3" w:rsidP="005961D3">
      <w:pPr>
        <w:rPr>
          <w:color w:val="A6A6A6" w:themeColor="background1" w:themeShade="A6"/>
        </w:rPr>
      </w:pPr>
      <w:r>
        <w:rPr>
          <w:color w:val="A6A6A6" w:themeColor="background1" w:themeShade="A6"/>
        </w:rPr>
        <w:t>No Error Handling Requirements specified.</w:t>
      </w:r>
    </w:p>
    <w:p w14:paraId="2BD51CCD" w14:textId="77777777" w:rsidR="00DD7D94" w:rsidRDefault="00DD7D94" w:rsidP="00DD7D94">
      <w:pPr>
        <w:pStyle w:val="Heading4"/>
      </w:pPr>
      <w:r>
        <w:t>Non-Functional Requirements</w:t>
      </w:r>
    </w:p>
    <w:p w14:paraId="29BE9C85" w14:textId="77777777" w:rsidR="005961D3" w:rsidRDefault="005961D3" w:rsidP="00BB6A63"/>
    <w:p w14:paraId="10876F10" w14:textId="77777777" w:rsidR="005961D3" w:rsidRDefault="005961D3" w:rsidP="005961D3">
      <w:pPr>
        <w:rPr>
          <w:color w:val="A6A6A6" w:themeColor="background1" w:themeShade="A6"/>
        </w:rPr>
      </w:pPr>
      <w:r>
        <w:rPr>
          <w:color w:val="A6A6A6" w:themeColor="background1" w:themeShade="A6"/>
        </w:rPr>
        <w:t>No Non-Functional Requirements specified.</w:t>
      </w:r>
    </w:p>
    <w:p w14:paraId="36BC7D00" w14:textId="77777777" w:rsidR="00DF462B" w:rsidRDefault="00427220" w:rsidP="00DF462B">
      <w:pPr>
        <w:pStyle w:val="Heading4"/>
      </w:pPr>
      <w:r>
        <w:lastRenderedPageBreak/>
        <w:t>Functional</w:t>
      </w:r>
      <w:r w:rsidR="00DF462B">
        <w:t xml:space="preserve"> Safety Requirements</w:t>
      </w:r>
    </w:p>
    <w:p w14:paraId="781427B6" w14:textId="77777777" w:rsidR="00DF462B" w:rsidRDefault="00DF462B" w:rsidP="00DF462B">
      <w:pPr>
        <w:rPr>
          <w:highlight w:val="yellow"/>
        </w:rPr>
      </w:pPr>
    </w:p>
    <w:p w14:paraId="38447298"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4ED0643" w14:textId="77777777" w:rsidR="00DD7D94" w:rsidRDefault="00DD7D94" w:rsidP="00DD7D94">
      <w:pPr>
        <w:pStyle w:val="Heading4"/>
      </w:pPr>
      <w:r>
        <w:t>Other Requirements</w:t>
      </w:r>
    </w:p>
    <w:p w14:paraId="04161867" w14:textId="77777777" w:rsidR="00DD7D94" w:rsidRDefault="00DD7D94" w:rsidP="00DD7D94">
      <w:pPr>
        <w:pStyle w:val="Heading5"/>
      </w:pPr>
      <w:r>
        <w:t>Design Requirements</w:t>
      </w:r>
    </w:p>
    <w:p w14:paraId="5EB2D5A6" w14:textId="77777777" w:rsidR="005961D3" w:rsidRDefault="005961D3" w:rsidP="00CA4A62"/>
    <w:p w14:paraId="0DBB1DEB" w14:textId="77777777" w:rsidR="005961D3" w:rsidRDefault="005961D3" w:rsidP="005961D3">
      <w:pPr>
        <w:rPr>
          <w:color w:val="A6A6A6" w:themeColor="background1" w:themeShade="A6"/>
        </w:rPr>
      </w:pPr>
      <w:r>
        <w:rPr>
          <w:color w:val="A6A6A6" w:themeColor="background1" w:themeShade="A6"/>
        </w:rPr>
        <w:t>No Design Requirements specified.</w:t>
      </w:r>
    </w:p>
    <w:p w14:paraId="5E778754" w14:textId="77777777" w:rsidR="00CA4A62" w:rsidRDefault="00CA4A62" w:rsidP="00CA4A62">
      <w:pPr>
        <w:pStyle w:val="Heading4"/>
      </w:pPr>
      <w:r>
        <w:t>Uncategorized Requirements</w:t>
      </w:r>
    </w:p>
    <w:p w14:paraId="2A8F7BE1" w14:textId="77777777" w:rsidR="005961D3" w:rsidRDefault="005961D3" w:rsidP="00CA4A62"/>
    <w:p w14:paraId="5D9042D3" w14:textId="77777777" w:rsidR="001F5E54" w:rsidRPr="0017445F" w:rsidRDefault="006E25A5" w:rsidP="001F5E54">
      <w:pPr>
        <w:pStyle w:val="RERequirement"/>
        <w:shd w:val="clear" w:color="auto" w:fill="F2F2F2" w:themeFill="background1" w:themeFillShade="F2"/>
      </w:pPr>
      <w:r>
        <w:t>R_Sent_Core_17</w:t>
      </w:r>
      <w:r w:rsidR="00AE04B0">
        <w:t xml:space="preserve"> Allow Remote Start</w:t>
      </w:r>
    </w:p>
    <w:p w14:paraId="02607B90" w14:textId="77777777" w:rsidR="001F5E54" w:rsidRDefault="00AE04B0" w:rsidP="001F5E54">
      <w:pPr>
        <w:rPr>
          <w:rFonts w:cs="Arial"/>
        </w:rPr>
      </w:pPr>
      <w:r>
        <w:rPr>
          <w:rFonts w:cs="Arial"/>
        </w:rPr>
        <w:t>When Sentinel is active and the user requests a remote start via the FordPass App Sentinel shall remain active</w:t>
      </w:r>
    </w:p>
    <w:p w14:paraId="4A70EDC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06DE79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5F849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R_Sent_Core_17</w:t>
            </w:r>
          </w:p>
        </w:tc>
      </w:tr>
      <w:tr w:rsidR="001F5E54" w:rsidRPr="00FD127C" w14:paraId="490D97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5ABD8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2517C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Users may need to keep Sentinel armed whilst using the remote start functiionality</w:t>
            </w:r>
          </w:p>
        </w:tc>
      </w:tr>
      <w:tr w:rsidR="001F5E54" w:rsidRPr="00FD127C" w14:paraId="7FE121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7975B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A5EF7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Demonstration during test</w:t>
            </w:r>
          </w:p>
        </w:tc>
      </w:tr>
      <w:tr w:rsidR="001F5E54" w:rsidRPr="00FD127C" w14:paraId="21E3D4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C14BA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801CF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Sentinel shall be able to continue operation after a remote powertrain start request from the user via FordPass App</w:t>
            </w:r>
          </w:p>
        </w:tc>
      </w:tr>
      <w:tr w:rsidR="001F5E54" w:rsidRPr="00FD127C" w14:paraId="7C2439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57138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952C22"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CB0B7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848D0E" w14:textId="77777777" w:rsidR="00E77D14" w:rsidRDefault="00E77D14"/>
        </w:tc>
      </w:tr>
      <w:tr w:rsidR="001F5E54" w:rsidRPr="00FD127C" w14:paraId="05FDC3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B87DA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B80D7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2153F44" wp14:editId="5428D6FD">
                  <wp:extent cx="152400" cy="152400"/>
                  <wp:effectExtent l="0" t="0" r="0" b="0"/>
                  <wp:docPr id="2318" name="Picture 1602742570.jpg" descr="160274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 name="1602742570.jpg"/>
                          <pic:cNvPicPr/>
                        </pic:nvPicPr>
                        <pic:blipFill>
                          <a:blip r:embed="rId33"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R_F_Sentinel_00015 Allow Remote Start with Sentinel</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E9336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658721" w14:textId="77777777" w:rsidR="00E77D14" w:rsidRDefault="00E77D14"/>
        </w:tc>
      </w:tr>
      <w:tr w:rsidR="001F5E54" w:rsidRPr="00FD127C" w14:paraId="6002CB8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50156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5216FD" w14:textId="77777777" w:rsidR="00E77D14" w:rsidRDefault="00E77D1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48CA7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B256C" w14:textId="77777777" w:rsidR="00E77D14" w:rsidRDefault="00E77D1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2767F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CB72DF" w14:textId="77777777" w:rsidR="00E77D14" w:rsidRDefault="00E77D14"/>
        </w:tc>
      </w:tr>
      <w:tr w:rsidR="001F5E54" w:rsidRPr="00FD127C" w14:paraId="39C0FB0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47A155" w14:textId="77777777" w:rsidR="001F5E54" w:rsidRPr="00FD127C" w:rsidRDefault="0052661D" w:rsidP="00A84EEF">
            <w:pPr>
              <w:rPr>
                <w:rFonts w:cs="Arial"/>
                <w:bCs/>
                <w:color w:val="808080" w:themeColor="background1" w:themeShade="80"/>
                <w:sz w:val="16"/>
                <w:szCs w:val="14"/>
              </w:rPr>
            </w:pPr>
            <w:hyperlink r:id="rId25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05342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AEF38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5A0674A" w14:textId="77777777" w:rsidR="000F2182" w:rsidRDefault="00996A2E"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23" w:name="_Power_Locks_Arbitrator_1"/>
      <w:bookmarkStart w:id="224" w:name="_Power_Locks_Output"/>
      <w:bookmarkStart w:id="225" w:name="_PCL_State_Indicator"/>
      <w:bookmarkStart w:id="226" w:name="_RR_Door_Latch"/>
      <w:bookmarkStart w:id="227" w:name="_RL_Door_Latch"/>
      <w:bookmarkStart w:id="228" w:name="_DTC_Manager"/>
      <w:bookmarkStart w:id="229" w:name="_Function_B"/>
      <w:bookmarkStart w:id="230" w:name="_Message_Center"/>
      <w:bookmarkStart w:id="231" w:name="_Toc6466553"/>
      <w:bookmarkEnd w:id="223"/>
      <w:bookmarkEnd w:id="224"/>
      <w:bookmarkEnd w:id="225"/>
      <w:bookmarkEnd w:id="226"/>
      <w:bookmarkEnd w:id="227"/>
      <w:bookmarkEnd w:id="228"/>
      <w:bookmarkEnd w:id="229"/>
      <w:bookmarkEnd w:id="230"/>
      <w:r>
        <w:rPr>
          <w:lang w:val="en-GB"/>
        </w:rPr>
        <w:lastRenderedPageBreak/>
        <w:t xml:space="preserve">Open </w:t>
      </w:r>
      <w:r w:rsidR="00D6602D">
        <w:rPr>
          <w:lang w:val="en-GB"/>
        </w:rPr>
        <w:t>Concerns</w:t>
      </w:r>
      <w:bookmarkEnd w:id="231"/>
    </w:p>
    <w:p w14:paraId="71459091" w14:textId="77777777" w:rsidR="003248A7" w:rsidRPr="00176A29" w:rsidRDefault="003248A7" w:rsidP="003248A7"/>
    <w:tbl>
      <w:tblPr>
        <w:tblW w:w="1037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969"/>
        <w:gridCol w:w="1417"/>
        <w:gridCol w:w="1134"/>
        <w:gridCol w:w="1134"/>
        <w:gridCol w:w="2155"/>
      </w:tblGrid>
      <w:tr w:rsidR="00F776AF" w:rsidRPr="007C20FA" w14:paraId="4E87701F" w14:textId="77777777" w:rsidTr="00BB7E1C">
        <w:trPr>
          <w:tblHeader/>
        </w:trPr>
        <w:tc>
          <w:tcPr>
            <w:tcW w:w="568" w:type="dxa"/>
            <w:shd w:val="pct20" w:color="auto" w:fill="FFFFFF"/>
          </w:tcPr>
          <w:p w14:paraId="14C7EE42" w14:textId="77777777" w:rsidR="00F776AF" w:rsidRPr="007C20FA" w:rsidRDefault="00F776AF" w:rsidP="00B61A8E">
            <w:pPr>
              <w:pStyle w:val="Caption"/>
            </w:pPr>
            <w:r w:rsidRPr="007C20FA">
              <w:t>ID</w:t>
            </w:r>
          </w:p>
        </w:tc>
        <w:tc>
          <w:tcPr>
            <w:tcW w:w="3969" w:type="dxa"/>
            <w:shd w:val="pct20" w:color="auto" w:fill="FFFFFF"/>
          </w:tcPr>
          <w:p w14:paraId="550C1CE3" w14:textId="77777777" w:rsidR="00F776AF" w:rsidRPr="007C20FA" w:rsidRDefault="00D6602D" w:rsidP="00B61A8E">
            <w:pPr>
              <w:pStyle w:val="Caption"/>
            </w:pPr>
            <w:r>
              <w:t>Concern</w:t>
            </w:r>
            <w:r w:rsidR="00F776AF" w:rsidRPr="007C20FA">
              <w:t xml:space="preserve"> Description</w:t>
            </w:r>
          </w:p>
        </w:tc>
        <w:tc>
          <w:tcPr>
            <w:tcW w:w="1417" w:type="dxa"/>
            <w:shd w:val="pct20" w:color="auto" w:fill="FFFFFF"/>
          </w:tcPr>
          <w:p w14:paraId="4CBD122C" w14:textId="77777777" w:rsidR="00F776AF" w:rsidRPr="007C20FA" w:rsidRDefault="00F776AF" w:rsidP="00B61A8E">
            <w:pPr>
              <w:pStyle w:val="Caption"/>
            </w:pPr>
            <w:r w:rsidRPr="007C20FA">
              <w:t xml:space="preserve">e-Tracker </w:t>
            </w:r>
            <w:r>
              <w:t xml:space="preserve">/ </w:t>
            </w:r>
            <w:r w:rsidRPr="007C20FA">
              <w:t>Reference</w:t>
            </w:r>
          </w:p>
        </w:tc>
        <w:tc>
          <w:tcPr>
            <w:tcW w:w="1134" w:type="dxa"/>
            <w:shd w:val="pct20" w:color="auto" w:fill="FFFFFF"/>
          </w:tcPr>
          <w:p w14:paraId="0C6EF66F" w14:textId="77777777" w:rsidR="00F776AF" w:rsidRPr="007C20FA" w:rsidRDefault="00F776AF" w:rsidP="00B61A8E">
            <w:pPr>
              <w:pStyle w:val="Caption"/>
            </w:pPr>
            <w:r>
              <w:t>Responsible</w:t>
            </w:r>
          </w:p>
        </w:tc>
        <w:tc>
          <w:tcPr>
            <w:tcW w:w="1134" w:type="dxa"/>
            <w:shd w:val="pct20" w:color="auto" w:fill="FFFFFF"/>
          </w:tcPr>
          <w:p w14:paraId="17F0A8A3" w14:textId="77777777" w:rsidR="00F776AF" w:rsidRPr="007C20FA" w:rsidRDefault="00F776AF" w:rsidP="00B61A8E">
            <w:pPr>
              <w:pStyle w:val="Caption"/>
            </w:pPr>
            <w:r w:rsidRPr="007C20FA">
              <w:t>Status</w:t>
            </w:r>
          </w:p>
        </w:tc>
        <w:tc>
          <w:tcPr>
            <w:tcW w:w="2155" w:type="dxa"/>
            <w:shd w:val="pct20" w:color="auto" w:fill="FFFFFF"/>
          </w:tcPr>
          <w:p w14:paraId="0682446B" w14:textId="77777777" w:rsidR="00F776AF" w:rsidRPr="007C20FA" w:rsidRDefault="00F776AF" w:rsidP="00B61A8E">
            <w:pPr>
              <w:pStyle w:val="Caption"/>
            </w:pPr>
            <w:r w:rsidRPr="007C20FA">
              <w:t>Solution</w:t>
            </w:r>
          </w:p>
        </w:tc>
      </w:tr>
      <w:tr w:rsidR="00F776AF" w:rsidRPr="007C20FA" w14:paraId="2308D4F0" w14:textId="77777777" w:rsidTr="00BB7E1C">
        <w:tc>
          <w:tcPr>
            <w:tcW w:w="568" w:type="dxa"/>
          </w:tcPr>
          <w:p w14:paraId="3CE53864" w14:textId="77777777" w:rsidR="00F776AF" w:rsidRPr="007C20FA" w:rsidRDefault="00F776AF" w:rsidP="00B61A8E">
            <w:pPr>
              <w:pStyle w:val="BodyText"/>
              <w:rPr>
                <w:lang w:val="en-US"/>
              </w:rPr>
            </w:pPr>
            <w:r w:rsidRPr="007C20FA">
              <w:rPr>
                <w:lang w:val="en-US"/>
              </w:rPr>
              <w:t>1</w:t>
            </w:r>
          </w:p>
        </w:tc>
        <w:tc>
          <w:tcPr>
            <w:tcW w:w="3969" w:type="dxa"/>
          </w:tcPr>
          <w:p w14:paraId="40B13A15" w14:textId="77777777" w:rsidR="00F776AF" w:rsidRPr="00387CDD" w:rsidRDefault="00F776AF" w:rsidP="00B61A8E">
            <w:pPr>
              <w:rPr>
                <w:snapToGrid w:val="0"/>
              </w:rPr>
            </w:pPr>
          </w:p>
        </w:tc>
        <w:tc>
          <w:tcPr>
            <w:tcW w:w="1417" w:type="dxa"/>
          </w:tcPr>
          <w:p w14:paraId="6A0E04BA" w14:textId="77777777" w:rsidR="00F776AF" w:rsidRPr="007C20FA" w:rsidRDefault="00F776AF" w:rsidP="00B61A8E">
            <w:pPr>
              <w:pStyle w:val="BodyText"/>
              <w:rPr>
                <w:lang w:val="en-US"/>
              </w:rPr>
            </w:pPr>
          </w:p>
        </w:tc>
        <w:tc>
          <w:tcPr>
            <w:tcW w:w="1134" w:type="dxa"/>
          </w:tcPr>
          <w:p w14:paraId="36D85040" w14:textId="77777777" w:rsidR="00F776AF" w:rsidRPr="007C20FA" w:rsidRDefault="00F776AF" w:rsidP="00B61A8E"/>
        </w:tc>
        <w:tc>
          <w:tcPr>
            <w:tcW w:w="1134" w:type="dxa"/>
          </w:tcPr>
          <w:p w14:paraId="238B8AAF" w14:textId="77777777" w:rsidR="00F776AF" w:rsidRPr="007C20FA" w:rsidRDefault="00F776AF" w:rsidP="00B61A8E"/>
        </w:tc>
        <w:tc>
          <w:tcPr>
            <w:tcW w:w="2155" w:type="dxa"/>
          </w:tcPr>
          <w:p w14:paraId="3B541079" w14:textId="77777777" w:rsidR="00F776AF" w:rsidRPr="007C20FA" w:rsidRDefault="00F776AF" w:rsidP="00B61A8E"/>
        </w:tc>
      </w:tr>
    </w:tbl>
    <w:p w14:paraId="65A52612" w14:textId="47204603" w:rsidR="00F776AF" w:rsidRPr="00F776AF" w:rsidRDefault="00797407" w:rsidP="00797407">
      <w:pPr>
        <w:pStyle w:val="Caption"/>
        <w:rPr>
          <w:lang w:val="en-GB"/>
        </w:rPr>
      </w:pPr>
      <w:bookmarkStart w:id="232" w:name="_Toc6466574"/>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8</w:t>
      </w:r>
      <w:r w:rsidR="00F923BF">
        <w:rPr>
          <w:noProof/>
        </w:rPr>
        <w:fldChar w:fldCharType="end"/>
      </w:r>
      <w:r>
        <w:t>: Open Concerns</w:t>
      </w:r>
      <w:r w:rsidR="00BF7A51">
        <w:t xml:space="preserve"> </w:t>
      </w:r>
      <w:r w:rsidR="00BF7A51" w:rsidRPr="00BF7A51">
        <w:rPr>
          <w:b w:val="0"/>
          <w:i/>
          <w:color w:val="A6A6A6" w:themeColor="background1" w:themeShade="A6"/>
        </w:rPr>
        <w:t>(Not supported by MagicDraw report generation.)</w:t>
      </w:r>
      <w:bookmarkEnd w:id="232"/>
    </w:p>
    <w:p w14:paraId="0BB26D0A" w14:textId="77777777" w:rsidR="00271274" w:rsidRPr="002345C2" w:rsidRDefault="00DD48A8" w:rsidP="00271274">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33" w:name="_Toc6466554"/>
      <w:r>
        <w:rPr>
          <w:lang w:val="en-GB"/>
        </w:rPr>
        <w:lastRenderedPageBreak/>
        <w:t>Revision History</w:t>
      </w:r>
      <w:bookmarkEnd w:id="233"/>
    </w:p>
    <w:p w14:paraId="64B57867" w14:textId="77777777" w:rsidR="001E008B" w:rsidRDefault="001E008B" w:rsidP="001E008B"/>
    <w:tbl>
      <w:tblPr>
        <w:tblW w:w="10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9"/>
        <w:gridCol w:w="1460"/>
        <w:gridCol w:w="4819"/>
        <w:gridCol w:w="1418"/>
        <w:gridCol w:w="1542"/>
      </w:tblGrid>
      <w:tr w:rsidR="0052661D" w:rsidRPr="007C20FA" w14:paraId="5C41F4D9" w14:textId="77777777" w:rsidTr="000866A6">
        <w:trPr>
          <w:tblHeader/>
          <w:jc w:val="center"/>
        </w:trPr>
        <w:tc>
          <w:tcPr>
            <w:tcW w:w="1229" w:type="dxa"/>
            <w:shd w:val="pct20" w:color="auto" w:fill="FFFFFF"/>
          </w:tcPr>
          <w:p w14:paraId="6C31910E" w14:textId="77777777" w:rsidR="0052661D" w:rsidRPr="007C20FA" w:rsidRDefault="0052661D" w:rsidP="0052661D">
            <w:pPr>
              <w:pStyle w:val="Caption"/>
            </w:pPr>
            <w:r w:rsidRPr="007C20FA">
              <w:t>Rev.</w:t>
            </w:r>
          </w:p>
          <w:p w14:paraId="4496AACA" w14:textId="77777777" w:rsidR="0052661D" w:rsidRPr="007C20FA" w:rsidRDefault="0052661D" w:rsidP="0052661D">
            <w:pPr>
              <w:ind w:left="-3" w:right="-108"/>
            </w:pPr>
            <w:r w:rsidRPr="007C20FA">
              <w:t>(revision)</w:t>
            </w:r>
          </w:p>
        </w:tc>
        <w:tc>
          <w:tcPr>
            <w:tcW w:w="1460" w:type="dxa"/>
            <w:shd w:val="pct20" w:color="auto" w:fill="FFFFFF"/>
          </w:tcPr>
          <w:p w14:paraId="6322E604" w14:textId="77777777" w:rsidR="0052661D" w:rsidRPr="007C20FA" w:rsidRDefault="0052661D" w:rsidP="0052661D">
            <w:pPr>
              <w:pStyle w:val="Caption"/>
            </w:pPr>
            <w:r w:rsidRPr="007C20FA">
              <w:t>Date</w:t>
            </w:r>
          </w:p>
        </w:tc>
        <w:tc>
          <w:tcPr>
            <w:tcW w:w="4819" w:type="dxa"/>
            <w:shd w:val="pct20" w:color="auto" w:fill="FFFFFF"/>
          </w:tcPr>
          <w:p w14:paraId="4CDF111A" w14:textId="77777777" w:rsidR="0052661D" w:rsidRPr="007C20FA" w:rsidRDefault="0052661D" w:rsidP="0052661D">
            <w:pPr>
              <w:pStyle w:val="Caption"/>
            </w:pPr>
            <w:r w:rsidRPr="007C20FA">
              <w:t>Description</w:t>
            </w:r>
          </w:p>
        </w:tc>
        <w:tc>
          <w:tcPr>
            <w:tcW w:w="1418" w:type="dxa"/>
            <w:shd w:val="pct20" w:color="auto" w:fill="FFFFFF"/>
          </w:tcPr>
          <w:p w14:paraId="249FF0A2" w14:textId="77777777" w:rsidR="0052661D" w:rsidRPr="007C20FA" w:rsidRDefault="0052661D" w:rsidP="0052661D">
            <w:pPr>
              <w:pStyle w:val="Caption"/>
            </w:pPr>
            <w:r w:rsidRPr="007C20FA">
              <w:t>Approved by</w:t>
            </w:r>
          </w:p>
        </w:tc>
        <w:tc>
          <w:tcPr>
            <w:tcW w:w="1542" w:type="dxa"/>
            <w:shd w:val="pct20" w:color="auto" w:fill="FFFFFF"/>
          </w:tcPr>
          <w:p w14:paraId="26DF36B1" w14:textId="77777777" w:rsidR="0052661D" w:rsidRPr="007C20FA" w:rsidRDefault="0052661D" w:rsidP="0052661D">
            <w:pPr>
              <w:pStyle w:val="Caption"/>
            </w:pPr>
            <w:r w:rsidRPr="007C20FA">
              <w:t>Responsible</w:t>
            </w:r>
          </w:p>
        </w:tc>
      </w:tr>
      <w:tr w:rsidR="0052661D" w:rsidRPr="007C20FA" w14:paraId="6769069C" w14:textId="77777777" w:rsidTr="000866A6">
        <w:trPr>
          <w:jc w:val="center"/>
        </w:trPr>
        <w:tc>
          <w:tcPr>
            <w:tcW w:w="1229" w:type="dxa"/>
            <w:vAlign w:val="center"/>
          </w:tcPr>
          <w:p w14:paraId="695B0CC9" w14:textId="6F9961AF" w:rsidR="0052661D" w:rsidRDefault="0052661D" w:rsidP="0052661D">
            <w:pPr>
              <w:jc w:val="center"/>
              <w:rPr>
                <w:lang w:val="en-GB"/>
              </w:rPr>
            </w:pPr>
            <w:r>
              <w:rPr>
                <w:lang w:val="en-GB"/>
              </w:rPr>
              <w:t>FS 1.0</w:t>
            </w:r>
          </w:p>
        </w:tc>
        <w:tc>
          <w:tcPr>
            <w:tcW w:w="1460" w:type="dxa"/>
            <w:vAlign w:val="center"/>
          </w:tcPr>
          <w:p w14:paraId="650660B2" w14:textId="62917222" w:rsidR="0052661D" w:rsidRPr="006634CB" w:rsidRDefault="0052661D" w:rsidP="0052661D">
            <w:pPr>
              <w:jc w:val="center"/>
              <w:rPr>
                <w:lang w:val="en-GB"/>
              </w:rPr>
            </w:pPr>
            <w:r>
              <w:rPr>
                <w:lang w:val="en-GB"/>
              </w:rPr>
              <w:t>2020-12-04</w:t>
            </w:r>
          </w:p>
        </w:tc>
        <w:tc>
          <w:tcPr>
            <w:tcW w:w="4819" w:type="dxa"/>
            <w:vAlign w:val="center"/>
          </w:tcPr>
          <w:p w14:paraId="40B87929" w14:textId="7FD3133E" w:rsidR="0052661D" w:rsidRDefault="0052661D" w:rsidP="0052661D">
            <w:pPr>
              <w:pStyle w:val="Header"/>
              <w:rPr>
                <w:lang w:val="en-GB"/>
              </w:rPr>
            </w:pPr>
            <w:r>
              <w:rPr>
                <w:lang w:val="en-GB"/>
              </w:rPr>
              <w:t>Initial version</w:t>
            </w:r>
          </w:p>
        </w:tc>
        <w:tc>
          <w:tcPr>
            <w:tcW w:w="1418" w:type="dxa"/>
            <w:vAlign w:val="center"/>
          </w:tcPr>
          <w:p w14:paraId="000CF456" w14:textId="77777777" w:rsidR="0052661D" w:rsidRPr="007C20FA" w:rsidRDefault="0052661D" w:rsidP="0052661D">
            <w:pPr>
              <w:rPr>
                <w:i/>
                <w:snapToGrid w:val="0"/>
              </w:rPr>
            </w:pPr>
          </w:p>
        </w:tc>
        <w:tc>
          <w:tcPr>
            <w:tcW w:w="1542" w:type="dxa"/>
            <w:vAlign w:val="center"/>
          </w:tcPr>
          <w:p w14:paraId="0C0643F0" w14:textId="77777777" w:rsidR="0052661D" w:rsidRPr="007C20FA" w:rsidRDefault="0052661D" w:rsidP="0052661D">
            <w:pPr>
              <w:rPr>
                <w:i/>
                <w:snapToGrid w:val="0"/>
              </w:rPr>
            </w:pPr>
          </w:p>
        </w:tc>
      </w:tr>
      <w:tr w:rsidR="0052661D" w:rsidRPr="007C20FA" w14:paraId="303EC7E6" w14:textId="77777777" w:rsidTr="000866A6">
        <w:trPr>
          <w:jc w:val="center"/>
        </w:trPr>
        <w:tc>
          <w:tcPr>
            <w:tcW w:w="1229" w:type="dxa"/>
            <w:vAlign w:val="center"/>
          </w:tcPr>
          <w:p w14:paraId="432F6D8D" w14:textId="4E2CA654" w:rsidR="0052661D" w:rsidRDefault="0052661D" w:rsidP="0052661D">
            <w:pPr>
              <w:jc w:val="center"/>
              <w:rPr>
                <w:lang w:val="en-GB"/>
              </w:rPr>
            </w:pPr>
            <w:r>
              <w:rPr>
                <w:lang w:val="en-GB"/>
              </w:rPr>
              <w:t>FS 2.1</w:t>
            </w:r>
          </w:p>
        </w:tc>
        <w:tc>
          <w:tcPr>
            <w:tcW w:w="1460" w:type="dxa"/>
            <w:vAlign w:val="center"/>
          </w:tcPr>
          <w:p w14:paraId="0D8A8A8D" w14:textId="052E3919" w:rsidR="0052661D" w:rsidRDefault="0052661D" w:rsidP="0052661D">
            <w:pPr>
              <w:jc w:val="center"/>
              <w:rPr>
                <w:lang w:val="en-GB"/>
              </w:rPr>
            </w:pPr>
            <w:r>
              <w:rPr>
                <w:lang w:val="en-GB"/>
              </w:rPr>
              <w:t>2021-06-17</w:t>
            </w:r>
          </w:p>
        </w:tc>
        <w:tc>
          <w:tcPr>
            <w:tcW w:w="4819" w:type="dxa"/>
            <w:vAlign w:val="center"/>
          </w:tcPr>
          <w:p w14:paraId="16F1EBE9" w14:textId="77777777" w:rsidR="0052661D" w:rsidRDefault="0052661D" w:rsidP="0052661D">
            <w:pPr>
              <w:pStyle w:val="Header"/>
              <w:rPr>
                <w:lang w:val="en-GB"/>
              </w:rPr>
            </w:pPr>
            <w:r>
              <w:rPr>
                <w:lang w:val="en-GB"/>
              </w:rPr>
              <w:t>Update for Phoenix variants</w:t>
            </w:r>
          </w:p>
        </w:tc>
        <w:tc>
          <w:tcPr>
            <w:tcW w:w="1418" w:type="dxa"/>
            <w:vAlign w:val="center"/>
          </w:tcPr>
          <w:p w14:paraId="59F41552" w14:textId="77777777" w:rsidR="0052661D" w:rsidRPr="007C20FA" w:rsidRDefault="0052661D" w:rsidP="0052661D">
            <w:pPr>
              <w:rPr>
                <w:i/>
                <w:snapToGrid w:val="0"/>
              </w:rPr>
            </w:pPr>
          </w:p>
        </w:tc>
        <w:tc>
          <w:tcPr>
            <w:tcW w:w="1542" w:type="dxa"/>
            <w:vAlign w:val="center"/>
          </w:tcPr>
          <w:p w14:paraId="03E2D62A" w14:textId="77777777" w:rsidR="0052661D" w:rsidRDefault="0052661D" w:rsidP="0052661D">
            <w:pPr>
              <w:rPr>
                <w:lang w:val="en-GB"/>
              </w:rPr>
            </w:pPr>
          </w:p>
        </w:tc>
      </w:tr>
      <w:tr w:rsidR="0052661D" w:rsidRPr="007C20FA" w14:paraId="7B1411C9" w14:textId="77777777" w:rsidTr="000866A6">
        <w:trPr>
          <w:jc w:val="center"/>
        </w:trPr>
        <w:tc>
          <w:tcPr>
            <w:tcW w:w="1229" w:type="dxa"/>
            <w:vAlign w:val="center"/>
          </w:tcPr>
          <w:p w14:paraId="62B5011B" w14:textId="77777777" w:rsidR="0052661D" w:rsidRDefault="0052661D" w:rsidP="0052661D">
            <w:pPr>
              <w:jc w:val="center"/>
              <w:rPr>
                <w:lang w:val="en-GB"/>
              </w:rPr>
            </w:pPr>
          </w:p>
        </w:tc>
        <w:tc>
          <w:tcPr>
            <w:tcW w:w="1460" w:type="dxa"/>
            <w:vAlign w:val="center"/>
          </w:tcPr>
          <w:p w14:paraId="54F85C59" w14:textId="77777777" w:rsidR="0052661D" w:rsidRDefault="0052661D" w:rsidP="0052661D">
            <w:pPr>
              <w:jc w:val="center"/>
              <w:rPr>
                <w:lang w:val="en-GB"/>
              </w:rPr>
            </w:pPr>
          </w:p>
        </w:tc>
        <w:tc>
          <w:tcPr>
            <w:tcW w:w="4819" w:type="dxa"/>
            <w:vAlign w:val="center"/>
          </w:tcPr>
          <w:p w14:paraId="56FB9F9E" w14:textId="77777777" w:rsidR="0052661D" w:rsidRDefault="0052661D" w:rsidP="0052661D">
            <w:pPr>
              <w:pStyle w:val="Header"/>
              <w:rPr>
                <w:lang w:val="en-GB"/>
              </w:rPr>
            </w:pPr>
          </w:p>
        </w:tc>
        <w:tc>
          <w:tcPr>
            <w:tcW w:w="1418" w:type="dxa"/>
            <w:vAlign w:val="center"/>
          </w:tcPr>
          <w:p w14:paraId="0E274FB6" w14:textId="77777777" w:rsidR="0052661D" w:rsidRPr="007C20FA" w:rsidRDefault="0052661D" w:rsidP="0052661D">
            <w:pPr>
              <w:rPr>
                <w:i/>
                <w:snapToGrid w:val="0"/>
              </w:rPr>
            </w:pPr>
          </w:p>
        </w:tc>
        <w:tc>
          <w:tcPr>
            <w:tcW w:w="1542" w:type="dxa"/>
            <w:vAlign w:val="center"/>
          </w:tcPr>
          <w:p w14:paraId="1529AE65" w14:textId="77777777" w:rsidR="0052661D" w:rsidRDefault="0052661D" w:rsidP="0052661D">
            <w:pPr>
              <w:rPr>
                <w:lang w:val="en-GB"/>
              </w:rPr>
            </w:pPr>
          </w:p>
        </w:tc>
      </w:tr>
    </w:tbl>
    <w:p w14:paraId="092280DE" w14:textId="77777777" w:rsidR="0052661D" w:rsidRDefault="0052661D" w:rsidP="001E008B">
      <w:pPr>
        <w:rPr>
          <w:color w:val="808080" w:themeColor="background1" w:themeShade="80"/>
        </w:rPr>
      </w:pPr>
    </w:p>
    <w:p w14:paraId="71FD375D" w14:textId="77777777" w:rsidR="0052661D" w:rsidRDefault="0052661D" w:rsidP="001E008B">
      <w:pPr>
        <w:rPr>
          <w:color w:val="808080" w:themeColor="background1" w:themeShade="80"/>
        </w:rPr>
      </w:pPr>
    </w:p>
    <w:p w14:paraId="345F90E2" w14:textId="77777777" w:rsidR="00271274" w:rsidRDefault="00271274" w:rsidP="00271274">
      <w:pPr>
        <w:pStyle w:val="Heading2"/>
        <w:tabs>
          <w:tab w:val="left" w:pos="709"/>
        </w:tabs>
        <w:rPr>
          <w:vanish/>
        </w:rPr>
      </w:pPr>
      <w:r w:rsidRPr="00EB5501">
        <w:rPr>
          <w:vanish/>
        </w:rPr>
        <w:t>Template Revisions</w:t>
      </w:r>
      <w:bookmarkStart w:id="234" w:name="_Toc426532436"/>
      <w:bookmarkStart w:id="235" w:name="_Toc426532709"/>
      <w:bookmarkStart w:id="236" w:name="_Toc426533131"/>
      <w:bookmarkStart w:id="237" w:name="_Toc435447515"/>
      <w:bookmarkStart w:id="238" w:name="_Toc442218275"/>
      <w:bookmarkStart w:id="239" w:name="_Toc442218491"/>
      <w:bookmarkStart w:id="240" w:name="_Toc442218707"/>
      <w:bookmarkStart w:id="241" w:name="_Toc442452634"/>
      <w:bookmarkStart w:id="242" w:name="_Toc442452854"/>
      <w:bookmarkStart w:id="243" w:name="_Toc442453074"/>
      <w:bookmarkStart w:id="244" w:name="_Toc442453270"/>
      <w:bookmarkStart w:id="245" w:name="_Toc442781392"/>
      <w:bookmarkStart w:id="246" w:name="_Toc442781605"/>
      <w:bookmarkStart w:id="247" w:name="_Toc442860317"/>
      <w:bookmarkStart w:id="248" w:name="_Toc442874918"/>
      <w:bookmarkStart w:id="249" w:name="_Toc442875138"/>
      <w:bookmarkStart w:id="250" w:name="_Toc442875358"/>
      <w:bookmarkStart w:id="251" w:name="_Toc442883010"/>
      <w:bookmarkStart w:id="252" w:name="_Toc442883231"/>
      <w:bookmarkStart w:id="253" w:name="_Toc442883450"/>
      <w:bookmarkStart w:id="254" w:name="_Toc442883670"/>
      <w:bookmarkStart w:id="255" w:name="_Toc442883891"/>
      <w:bookmarkStart w:id="256" w:name="_Toc442884187"/>
      <w:bookmarkStart w:id="257" w:name="_Toc442884239"/>
      <w:bookmarkStart w:id="258" w:name="_Toc442905502"/>
      <w:bookmarkStart w:id="259" w:name="_Toc442905576"/>
      <w:bookmarkStart w:id="260" w:name="_Toc442908211"/>
      <w:bookmarkStart w:id="261" w:name="_Toc442908436"/>
      <w:bookmarkStart w:id="262" w:name="_Toc442908533"/>
      <w:bookmarkStart w:id="263" w:name="_Toc442909388"/>
      <w:bookmarkStart w:id="264" w:name="_Toc442960180"/>
      <w:bookmarkStart w:id="265" w:name="_Toc442960301"/>
      <w:bookmarkStart w:id="266" w:name="_Toc444239577"/>
      <w:bookmarkStart w:id="267" w:name="_Toc444239668"/>
      <w:bookmarkStart w:id="268" w:name="_Toc444240289"/>
      <w:bookmarkStart w:id="269" w:name="_Toc444240787"/>
      <w:bookmarkStart w:id="270" w:name="_Toc444288558"/>
      <w:bookmarkStart w:id="271" w:name="_Toc446423592"/>
      <w:bookmarkStart w:id="272" w:name="_Toc446423948"/>
      <w:bookmarkStart w:id="273" w:name="_Toc456032576"/>
      <w:bookmarkStart w:id="274" w:name="_Toc456086062"/>
      <w:bookmarkStart w:id="275" w:name="_Toc456089178"/>
      <w:bookmarkStart w:id="276" w:name="_Toc456346162"/>
      <w:bookmarkStart w:id="277" w:name="_Toc468812897"/>
      <w:bookmarkStart w:id="278" w:name="_Toc468813021"/>
      <w:bookmarkStart w:id="279" w:name="_Toc471216813"/>
      <w:bookmarkStart w:id="280" w:name="_Toc471490094"/>
      <w:bookmarkStart w:id="281" w:name="_Toc472080009"/>
      <w:bookmarkStart w:id="282" w:name="_Toc472489949"/>
      <w:bookmarkStart w:id="283" w:name="_Toc479868607"/>
      <w:bookmarkStart w:id="284" w:name="_Toc481144032"/>
      <w:bookmarkStart w:id="285" w:name="_Toc520132743"/>
      <w:bookmarkStart w:id="286" w:name="_Toc520132957"/>
      <w:bookmarkStart w:id="287" w:name="_Toc521185615"/>
      <w:bookmarkStart w:id="288" w:name="_Toc528771612"/>
      <w:bookmarkStart w:id="289" w:name="_Toc531340537"/>
      <w:bookmarkStart w:id="290" w:name="_Toc531352736"/>
      <w:bookmarkStart w:id="291" w:name="_Toc531768188"/>
      <w:bookmarkStart w:id="292" w:name="_Toc531951856"/>
      <w:bookmarkStart w:id="293" w:name="_Toc531952259"/>
      <w:bookmarkStart w:id="294" w:name="_Toc531952392"/>
      <w:bookmarkStart w:id="295" w:name="_Toc531956929"/>
      <w:bookmarkStart w:id="296" w:name="_Toc532366150"/>
      <w:bookmarkStart w:id="297" w:name="_Toc532389664"/>
      <w:bookmarkStart w:id="298" w:name="_Toc2919375"/>
      <w:bookmarkStart w:id="299" w:name="_Toc2919451"/>
      <w:bookmarkStart w:id="300" w:name="_Toc2920736"/>
      <w:bookmarkStart w:id="301" w:name="_Toc2921637"/>
      <w:bookmarkStart w:id="302" w:name="_Toc5100390"/>
      <w:bookmarkStart w:id="303" w:name="_Toc5100470"/>
      <w:bookmarkStart w:id="304" w:name="_Toc6466555"/>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76F25DA5" w14:textId="77777777" w:rsidR="00EB7D77" w:rsidRPr="00691060" w:rsidRDefault="00EB7D77" w:rsidP="00EB7D77">
      <w:pPr>
        <w:rPr>
          <w:highlight w:val="green"/>
        </w:rPr>
      </w:pPr>
      <w:bookmarkStart w:id="305" w:name="_Signal_Encoding_Types"/>
      <w:bookmarkEnd w:id="305"/>
    </w:p>
    <w:p w14:paraId="15C36EA9" w14:textId="77777777" w:rsidR="009649F4" w:rsidRPr="00EB5501" w:rsidRDefault="009649F4" w:rsidP="009649F4"/>
    <w:tbl>
      <w:tblPr>
        <w:tblStyle w:val="TableGrid"/>
        <w:tblW w:w="10235" w:type="dxa"/>
        <w:tblInd w:w="-34" w:type="dxa"/>
        <w:tblLayout w:type="fixed"/>
        <w:tblLook w:val="0000" w:firstRow="0" w:lastRow="0" w:firstColumn="0" w:lastColumn="0" w:noHBand="0" w:noVBand="0"/>
      </w:tblPr>
      <w:tblGrid>
        <w:gridCol w:w="1135"/>
        <w:gridCol w:w="850"/>
        <w:gridCol w:w="993"/>
        <w:gridCol w:w="5669"/>
        <w:gridCol w:w="1588"/>
      </w:tblGrid>
      <w:tr w:rsidR="009649F4" w:rsidRPr="00764EF4" w14:paraId="4F3BA9B7" w14:textId="77777777" w:rsidTr="00EB7D77">
        <w:trPr>
          <w:hidden/>
        </w:trPr>
        <w:tc>
          <w:tcPr>
            <w:tcW w:w="1135" w:type="dxa"/>
            <w:shd w:val="clear" w:color="auto" w:fill="D9D9D9" w:themeFill="background1" w:themeFillShade="D9"/>
          </w:tcPr>
          <w:p w14:paraId="0579197F" w14:textId="77777777" w:rsidR="009649F4" w:rsidRPr="00764EF4" w:rsidRDefault="009649F4" w:rsidP="00EB7D77">
            <w:pPr>
              <w:pStyle w:val="Caption"/>
              <w:rPr>
                <w:vanish/>
                <w:lang w:val="en-GB"/>
              </w:rPr>
            </w:pPr>
            <w:r w:rsidRPr="00764EF4">
              <w:rPr>
                <w:vanish/>
                <w:lang w:val="en-GB"/>
              </w:rPr>
              <w:t>Version</w:t>
            </w:r>
          </w:p>
        </w:tc>
        <w:tc>
          <w:tcPr>
            <w:tcW w:w="850" w:type="dxa"/>
            <w:shd w:val="clear" w:color="auto" w:fill="D9D9D9" w:themeFill="background1" w:themeFillShade="D9"/>
          </w:tcPr>
          <w:p w14:paraId="11D3D749" w14:textId="77777777" w:rsidR="009649F4" w:rsidRPr="00764EF4" w:rsidRDefault="009649F4" w:rsidP="00EB7D77">
            <w:pPr>
              <w:pStyle w:val="Caption"/>
              <w:rPr>
                <w:vanish/>
                <w:lang w:val="en-GB"/>
              </w:rPr>
            </w:pPr>
            <w:r w:rsidRPr="00764EF4">
              <w:rPr>
                <w:vanish/>
                <w:lang w:val="en-GB"/>
              </w:rPr>
              <w:t>Rev.</w:t>
            </w:r>
          </w:p>
        </w:tc>
        <w:tc>
          <w:tcPr>
            <w:tcW w:w="993" w:type="dxa"/>
            <w:shd w:val="clear" w:color="auto" w:fill="D9D9D9" w:themeFill="background1" w:themeFillShade="D9"/>
          </w:tcPr>
          <w:p w14:paraId="06F6BD33" w14:textId="77777777" w:rsidR="009649F4" w:rsidRPr="00764EF4" w:rsidRDefault="009649F4" w:rsidP="00EB7D77">
            <w:pPr>
              <w:pStyle w:val="Caption"/>
              <w:rPr>
                <w:vanish/>
                <w:lang w:val="en-GB"/>
              </w:rPr>
            </w:pPr>
            <w:r w:rsidRPr="00764EF4">
              <w:rPr>
                <w:vanish/>
                <w:lang w:val="en-GB"/>
              </w:rPr>
              <w:t>Date</w:t>
            </w:r>
          </w:p>
        </w:tc>
        <w:tc>
          <w:tcPr>
            <w:tcW w:w="5669" w:type="dxa"/>
            <w:shd w:val="clear" w:color="auto" w:fill="D9D9D9" w:themeFill="background1" w:themeFillShade="D9"/>
          </w:tcPr>
          <w:p w14:paraId="42C5116A" w14:textId="77777777" w:rsidR="009649F4" w:rsidRPr="00764EF4" w:rsidRDefault="009649F4" w:rsidP="00EB7D77">
            <w:pPr>
              <w:pStyle w:val="Caption"/>
              <w:rPr>
                <w:vanish/>
                <w:lang w:val="en-GB"/>
              </w:rPr>
            </w:pPr>
            <w:r w:rsidRPr="00764EF4">
              <w:rPr>
                <w:vanish/>
                <w:lang w:val="en-GB"/>
              </w:rPr>
              <w:t>Description</w:t>
            </w:r>
          </w:p>
        </w:tc>
        <w:tc>
          <w:tcPr>
            <w:tcW w:w="1588" w:type="dxa"/>
            <w:shd w:val="clear" w:color="auto" w:fill="D9D9D9" w:themeFill="background1" w:themeFillShade="D9"/>
          </w:tcPr>
          <w:p w14:paraId="1D39D8B7" w14:textId="77777777" w:rsidR="009649F4" w:rsidRPr="00764EF4" w:rsidRDefault="009649F4" w:rsidP="00EB7D77">
            <w:pPr>
              <w:pStyle w:val="Caption"/>
              <w:rPr>
                <w:vanish/>
                <w:lang w:val="en-GB"/>
              </w:rPr>
            </w:pPr>
            <w:r w:rsidRPr="00764EF4">
              <w:rPr>
                <w:vanish/>
                <w:lang w:val="en-GB"/>
              </w:rPr>
              <w:t>Responsible</w:t>
            </w:r>
          </w:p>
        </w:tc>
      </w:tr>
      <w:tr w:rsidR="009649F4" w:rsidRPr="00764EF4" w14:paraId="749AD3C6" w14:textId="77777777" w:rsidTr="00EB7D77">
        <w:trPr>
          <w:hidden/>
        </w:trPr>
        <w:tc>
          <w:tcPr>
            <w:tcW w:w="1135" w:type="dxa"/>
          </w:tcPr>
          <w:p w14:paraId="3EEAA507" w14:textId="77777777" w:rsidR="009649F4" w:rsidRPr="00764EF4" w:rsidRDefault="009649F4" w:rsidP="00EB7D77">
            <w:pPr>
              <w:jc w:val="center"/>
              <w:rPr>
                <w:snapToGrid w:val="0"/>
                <w:vanish/>
              </w:rPr>
            </w:pPr>
            <w:r w:rsidRPr="00764EF4">
              <w:rPr>
                <w:snapToGrid w:val="0"/>
                <w:vanish/>
              </w:rPr>
              <w:t>1</w:t>
            </w:r>
          </w:p>
        </w:tc>
        <w:tc>
          <w:tcPr>
            <w:tcW w:w="850" w:type="dxa"/>
          </w:tcPr>
          <w:p w14:paraId="4AC9C553" w14:textId="77777777" w:rsidR="009649F4" w:rsidRPr="00764EF4" w:rsidRDefault="009649F4" w:rsidP="00EB7D77">
            <w:pPr>
              <w:jc w:val="center"/>
              <w:rPr>
                <w:snapToGrid w:val="0"/>
                <w:vanish/>
              </w:rPr>
            </w:pPr>
            <w:r w:rsidRPr="00764EF4">
              <w:rPr>
                <w:snapToGrid w:val="0"/>
                <w:vanish/>
              </w:rPr>
              <w:t>0</w:t>
            </w:r>
          </w:p>
        </w:tc>
        <w:tc>
          <w:tcPr>
            <w:tcW w:w="993" w:type="dxa"/>
          </w:tcPr>
          <w:p w14:paraId="39A3DB71" w14:textId="77777777" w:rsidR="009649F4" w:rsidRPr="00764EF4" w:rsidRDefault="009649F4" w:rsidP="00EB7D77">
            <w:pPr>
              <w:jc w:val="center"/>
              <w:rPr>
                <w:snapToGrid w:val="0"/>
                <w:vanish/>
              </w:rPr>
            </w:pPr>
            <w:r w:rsidRPr="00764EF4">
              <w:rPr>
                <w:snapToGrid w:val="0"/>
                <w:vanish/>
              </w:rPr>
              <w:t>2016-02-26</w:t>
            </w:r>
          </w:p>
        </w:tc>
        <w:tc>
          <w:tcPr>
            <w:tcW w:w="5669" w:type="dxa"/>
          </w:tcPr>
          <w:p w14:paraId="5E26532B" w14:textId="77777777" w:rsidR="009649F4" w:rsidRPr="00764EF4" w:rsidRDefault="009649F4" w:rsidP="00EB7D77">
            <w:pPr>
              <w:pStyle w:val="Header"/>
              <w:rPr>
                <w:rFonts w:cs="Arial"/>
                <w:snapToGrid w:val="0"/>
                <w:vanish/>
              </w:rPr>
            </w:pPr>
            <w:r w:rsidRPr="00764EF4">
              <w:rPr>
                <w:rFonts w:cs="Arial"/>
                <w:snapToGrid w:val="0"/>
                <w:vanish/>
              </w:rPr>
              <w:t>Initial version, derived form FDS</w:t>
            </w:r>
          </w:p>
        </w:tc>
        <w:tc>
          <w:tcPr>
            <w:tcW w:w="1588" w:type="dxa"/>
          </w:tcPr>
          <w:p w14:paraId="7F517FA5" w14:textId="77777777" w:rsidR="009649F4" w:rsidRPr="00764EF4" w:rsidRDefault="009649F4" w:rsidP="00EB7D77">
            <w:pPr>
              <w:rPr>
                <w:snapToGrid w:val="0"/>
                <w:vanish/>
              </w:rPr>
            </w:pPr>
            <w:r w:rsidRPr="00764EF4">
              <w:rPr>
                <w:snapToGrid w:val="0"/>
                <w:vanish/>
              </w:rPr>
              <w:t>Jbaden1</w:t>
            </w:r>
          </w:p>
        </w:tc>
      </w:tr>
      <w:tr w:rsidR="009649F4" w:rsidRPr="00764EF4" w14:paraId="44718AF0" w14:textId="77777777" w:rsidTr="00EB7D77">
        <w:tblPrEx>
          <w:tblLook w:val="04A0" w:firstRow="1" w:lastRow="0" w:firstColumn="1" w:lastColumn="0" w:noHBand="0" w:noVBand="1"/>
        </w:tblPrEx>
        <w:trPr>
          <w:hidden/>
        </w:trPr>
        <w:tc>
          <w:tcPr>
            <w:tcW w:w="1135" w:type="dxa"/>
          </w:tcPr>
          <w:p w14:paraId="72BB566D" w14:textId="77777777" w:rsidR="009649F4" w:rsidRPr="00764EF4" w:rsidRDefault="009649F4" w:rsidP="00EB7D77">
            <w:pPr>
              <w:jc w:val="center"/>
              <w:rPr>
                <w:snapToGrid w:val="0"/>
                <w:vanish/>
              </w:rPr>
            </w:pPr>
            <w:r w:rsidRPr="00764EF4">
              <w:rPr>
                <w:snapToGrid w:val="0"/>
                <w:vanish/>
              </w:rPr>
              <w:t>1</w:t>
            </w:r>
          </w:p>
        </w:tc>
        <w:tc>
          <w:tcPr>
            <w:tcW w:w="850" w:type="dxa"/>
          </w:tcPr>
          <w:p w14:paraId="17EF8B69" w14:textId="77777777" w:rsidR="009649F4" w:rsidRPr="00764EF4" w:rsidRDefault="009649F4" w:rsidP="00EB7D77">
            <w:pPr>
              <w:jc w:val="center"/>
              <w:rPr>
                <w:snapToGrid w:val="0"/>
                <w:vanish/>
              </w:rPr>
            </w:pPr>
            <w:r w:rsidRPr="00764EF4">
              <w:rPr>
                <w:snapToGrid w:val="0"/>
                <w:vanish/>
              </w:rPr>
              <w:t>1</w:t>
            </w:r>
          </w:p>
        </w:tc>
        <w:tc>
          <w:tcPr>
            <w:tcW w:w="993" w:type="dxa"/>
          </w:tcPr>
          <w:p w14:paraId="5BC3FFB4" w14:textId="77777777" w:rsidR="009649F4" w:rsidRPr="00764EF4" w:rsidRDefault="009649F4" w:rsidP="00EB7D77">
            <w:pPr>
              <w:jc w:val="center"/>
              <w:rPr>
                <w:snapToGrid w:val="0"/>
                <w:vanish/>
              </w:rPr>
            </w:pPr>
            <w:r w:rsidRPr="00764EF4">
              <w:rPr>
                <w:snapToGrid w:val="0"/>
                <w:vanish/>
              </w:rPr>
              <w:t>2016-02-26</w:t>
            </w:r>
          </w:p>
        </w:tc>
        <w:tc>
          <w:tcPr>
            <w:tcW w:w="5669" w:type="dxa"/>
          </w:tcPr>
          <w:p w14:paraId="09357DF3" w14:textId="77777777" w:rsidR="009649F4" w:rsidRPr="00764EF4" w:rsidRDefault="009649F4" w:rsidP="00EB7D77">
            <w:pPr>
              <w:pStyle w:val="Header"/>
              <w:rPr>
                <w:rFonts w:cs="Arial"/>
                <w:snapToGrid w:val="0"/>
                <w:vanish/>
              </w:rPr>
            </w:pPr>
            <w:r w:rsidRPr="00764EF4">
              <w:rPr>
                <w:rFonts w:cs="Arial"/>
                <w:snapToGrid w:val="0"/>
                <w:vanish/>
              </w:rPr>
              <w:t>Word properties corrected</w:t>
            </w:r>
          </w:p>
        </w:tc>
        <w:tc>
          <w:tcPr>
            <w:tcW w:w="1588" w:type="dxa"/>
          </w:tcPr>
          <w:p w14:paraId="642D99C8" w14:textId="77777777" w:rsidR="009649F4" w:rsidRPr="00764EF4" w:rsidRDefault="009649F4" w:rsidP="00EB7D77">
            <w:pPr>
              <w:rPr>
                <w:snapToGrid w:val="0"/>
                <w:vanish/>
              </w:rPr>
            </w:pPr>
            <w:r w:rsidRPr="00764EF4">
              <w:rPr>
                <w:snapToGrid w:val="0"/>
                <w:vanish/>
              </w:rPr>
              <w:t>Jbaden1</w:t>
            </w:r>
          </w:p>
        </w:tc>
      </w:tr>
      <w:tr w:rsidR="009649F4" w:rsidRPr="00764EF4" w14:paraId="614F5CC8" w14:textId="77777777" w:rsidTr="00EB7D77">
        <w:tblPrEx>
          <w:tblLook w:val="04A0" w:firstRow="1" w:lastRow="0" w:firstColumn="1" w:lastColumn="0" w:noHBand="0" w:noVBand="1"/>
        </w:tblPrEx>
        <w:trPr>
          <w:hidden/>
        </w:trPr>
        <w:tc>
          <w:tcPr>
            <w:tcW w:w="1135" w:type="dxa"/>
          </w:tcPr>
          <w:p w14:paraId="52EBE7A3" w14:textId="77777777" w:rsidR="009649F4" w:rsidRPr="00764EF4" w:rsidRDefault="009649F4" w:rsidP="00EB7D77">
            <w:pPr>
              <w:jc w:val="center"/>
              <w:rPr>
                <w:snapToGrid w:val="0"/>
                <w:vanish/>
              </w:rPr>
            </w:pPr>
            <w:r w:rsidRPr="00764EF4">
              <w:rPr>
                <w:snapToGrid w:val="0"/>
                <w:vanish/>
              </w:rPr>
              <w:t>1</w:t>
            </w:r>
          </w:p>
        </w:tc>
        <w:tc>
          <w:tcPr>
            <w:tcW w:w="850" w:type="dxa"/>
          </w:tcPr>
          <w:p w14:paraId="3F2238DF" w14:textId="77777777" w:rsidR="009649F4" w:rsidRPr="00764EF4" w:rsidRDefault="009649F4" w:rsidP="00EB7D77">
            <w:pPr>
              <w:jc w:val="center"/>
              <w:rPr>
                <w:snapToGrid w:val="0"/>
                <w:vanish/>
              </w:rPr>
            </w:pPr>
            <w:r w:rsidRPr="00764EF4">
              <w:rPr>
                <w:snapToGrid w:val="0"/>
                <w:vanish/>
              </w:rPr>
              <w:t>2</w:t>
            </w:r>
          </w:p>
        </w:tc>
        <w:tc>
          <w:tcPr>
            <w:tcW w:w="993" w:type="dxa"/>
          </w:tcPr>
          <w:p w14:paraId="1EECA8FE" w14:textId="77777777" w:rsidR="009649F4" w:rsidRPr="00764EF4" w:rsidRDefault="009649F4" w:rsidP="00EB7D77">
            <w:pPr>
              <w:jc w:val="center"/>
              <w:rPr>
                <w:snapToGrid w:val="0"/>
                <w:vanish/>
              </w:rPr>
            </w:pPr>
            <w:r w:rsidRPr="00764EF4">
              <w:rPr>
                <w:snapToGrid w:val="0"/>
                <w:vanish/>
              </w:rPr>
              <w:t>2016-03-10</w:t>
            </w:r>
          </w:p>
        </w:tc>
        <w:tc>
          <w:tcPr>
            <w:tcW w:w="5669" w:type="dxa"/>
          </w:tcPr>
          <w:p w14:paraId="781BD3EA" w14:textId="77777777" w:rsidR="009649F4" w:rsidRPr="00764EF4" w:rsidRDefault="009649F4" w:rsidP="00EB7D77">
            <w:pPr>
              <w:pStyle w:val="Header"/>
              <w:rPr>
                <w:rFonts w:cs="Arial"/>
                <w:snapToGrid w:val="0"/>
                <w:vanish/>
              </w:rPr>
            </w:pPr>
            <w:r w:rsidRPr="00764EF4">
              <w:rPr>
                <w:rFonts w:cs="Arial"/>
                <w:snapToGrid w:val="0"/>
                <w:vanish/>
              </w:rPr>
              <w:t>Clean up of ocument meta data (Word properties)</w:t>
            </w:r>
          </w:p>
        </w:tc>
        <w:tc>
          <w:tcPr>
            <w:tcW w:w="1588" w:type="dxa"/>
          </w:tcPr>
          <w:p w14:paraId="5E9DA853" w14:textId="77777777" w:rsidR="009649F4" w:rsidRPr="00764EF4" w:rsidRDefault="009649F4" w:rsidP="00EB7D77">
            <w:pPr>
              <w:rPr>
                <w:snapToGrid w:val="0"/>
                <w:vanish/>
              </w:rPr>
            </w:pPr>
            <w:r w:rsidRPr="00764EF4">
              <w:rPr>
                <w:snapToGrid w:val="0"/>
                <w:vanish/>
              </w:rPr>
              <w:t>Jbaden1</w:t>
            </w:r>
          </w:p>
        </w:tc>
      </w:tr>
      <w:tr w:rsidR="009649F4" w:rsidRPr="00764EF4" w14:paraId="35908E2B" w14:textId="77777777" w:rsidTr="00EB7D77">
        <w:tblPrEx>
          <w:tblLook w:val="04A0" w:firstRow="1" w:lastRow="0" w:firstColumn="1" w:lastColumn="0" w:noHBand="0" w:noVBand="1"/>
        </w:tblPrEx>
        <w:trPr>
          <w:hidden/>
        </w:trPr>
        <w:tc>
          <w:tcPr>
            <w:tcW w:w="1135" w:type="dxa"/>
          </w:tcPr>
          <w:p w14:paraId="3CA73C53" w14:textId="77777777" w:rsidR="009649F4" w:rsidRPr="00764EF4" w:rsidRDefault="009649F4" w:rsidP="00EB7D77">
            <w:pPr>
              <w:jc w:val="center"/>
              <w:rPr>
                <w:snapToGrid w:val="0"/>
                <w:vanish/>
              </w:rPr>
            </w:pPr>
            <w:r w:rsidRPr="00764EF4">
              <w:rPr>
                <w:snapToGrid w:val="0"/>
                <w:vanish/>
              </w:rPr>
              <w:t>1</w:t>
            </w:r>
          </w:p>
        </w:tc>
        <w:tc>
          <w:tcPr>
            <w:tcW w:w="850" w:type="dxa"/>
          </w:tcPr>
          <w:p w14:paraId="76C2038E" w14:textId="77777777" w:rsidR="009649F4" w:rsidRPr="00764EF4" w:rsidRDefault="009649F4" w:rsidP="00EB7D77">
            <w:pPr>
              <w:jc w:val="center"/>
              <w:rPr>
                <w:snapToGrid w:val="0"/>
                <w:vanish/>
              </w:rPr>
            </w:pPr>
            <w:r w:rsidRPr="00764EF4">
              <w:rPr>
                <w:snapToGrid w:val="0"/>
                <w:vanish/>
              </w:rPr>
              <w:t>3</w:t>
            </w:r>
          </w:p>
        </w:tc>
        <w:tc>
          <w:tcPr>
            <w:tcW w:w="993" w:type="dxa"/>
          </w:tcPr>
          <w:p w14:paraId="0C0F62C3" w14:textId="77777777" w:rsidR="009649F4" w:rsidRPr="00764EF4" w:rsidRDefault="009649F4" w:rsidP="00EB7D77">
            <w:pPr>
              <w:jc w:val="center"/>
              <w:rPr>
                <w:snapToGrid w:val="0"/>
                <w:vanish/>
              </w:rPr>
            </w:pPr>
            <w:r w:rsidRPr="00764EF4">
              <w:rPr>
                <w:snapToGrid w:val="0"/>
                <w:vanish/>
              </w:rPr>
              <w:t>2016-03-22</w:t>
            </w:r>
          </w:p>
        </w:tc>
        <w:tc>
          <w:tcPr>
            <w:tcW w:w="5669" w:type="dxa"/>
          </w:tcPr>
          <w:p w14:paraId="454C9633"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Footer formating corrected (Issue 19)</w:t>
            </w:r>
          </w:p>
          <w:p w14:paraId="262B07AF"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“Constraints” chapter renamed to “Input Requirements” (Issue 20)</w:t>
            </w:r>
          </w:p>
        </w:tc>
        <w:tc>
          <w:tcPr>
            <w:tcW w:w="1588" w:type="dxa"/>
          </w:tcPr>
          <w:p w14:paraId="5BD2804A" w14:textId="77777777" w:rsidR="009649F4" w:rsidRPr="00764EF4" w:rsidRDefault="009649F4" w:rsidP="00EB7D77">
            <w:pPr>
              <w:rPr>
                <w:snapToGrid w:val="0"/>
                <w:vanish/>
              </w:rPr>
            </w:pPr>
            <w:r w:rsidRPr="00764EF4">
              <w:rPr>
                <w:snapToGrid w:val="0"/>
                <w:vanish/>
              </w:rPr>
              <w:t>Jbaden1</w:t>
            </w:r>
          </w:p>
        </w:tc>
      </w:tr>
      <w:tr w:rsidR="009649F4" w:rsidRPr="00764EF4" w14:paraId="317C5717" w14:textId="77777777" w:rsidTr="00EB7D77">
        <w:tblPrEx>
          <w:tblLook w:val="04A0" w:firstRow="1" w:lastRow="0" w:firstColumn="1" w:lastColumn="0" w:noHBand="0" w:noVBand="1"/>
        </w:tblPrEx>
        <w:trPr>
          <w:hidden/>
        </w:trPr>
        <w:tc>
          <w:tcPr>
            <w:tcW w:w="1135" w:type="dxa"/>
          </w:tcPr>
          <w:p w14:paraId="05AAE80F" w14:textId="77777777" w:rsidR="009649F4" w:rsidRPr="00764EF4" w:rsidRDefault="009649F4" w:rsidP="00EB7D77">
            <w:pPr>
              <w:jc w:val="center"/>
              <w:rPr>
                <w:snapToGrid w:val="0"/>
                <w:vanish/>
              </w:rPr>
            </w:pPr>
            <w:r w:rsidRPr="00764EF4">
              <w:rPr>
                <w:snapToGrid w:val="0"/>
                <w:vanish/>
              </w:rPr>
              <w:t>1</w:t>
            </w:r>
          </w:p>
        </w:tc>
        <w:tc>
          <w:tcPr>
            <w:tcW w:w="850" w:type="dxa"/>
          </w:tcPr>
          <w:p w14:paraId="08953229" w14:textId="77777777" w:rsidR="009649F4" w:rsidRPr="00764EF4" w:rsidRDefault="009649F4" w:rsidP="00EB7D77">
            <w:pPr>
              <w:jc w:val="center"/>
              <w:rPr>
                <w:snapToGrid w:val="0"/>
                <w:vanish/>
              </w:rPr>
            </w:pPr>
            <w:r w:rsidRPr="00764EF4">
              <w:rPr>
                <w:snapToGrid w:val="0"/>
                <w:vanish/>
              </w:rPr>
              <w:t>4</w:t>
            </w:r>
          </w:p>
        </w:tc>
        <w:tc>
          <w:tcPr>
            <w:tcW w:w="993" w:type="dxa"/>
          </w:tcPr>
          <w:p w14:paraId="5EB216E6" w14:textId="77777777" w:rsidR="009649F4" w:rsidRPr="00764EF4" w:rsidRDefault="009649F4" w:rsidP="00EB7D77">
            <w:pPr>
              <w:jc w:val="center"/>
              <w:rPr>
                <w:snapToGrid w:val="0"/>
                <w:vanish/>
              </w:rPr>
            </w:pPr>
            <w:r w:rsidRPr="00764EF4">
              <w:rPr>
                <w:snapToGrid w:val="0"/>
                <w:vanish/>
              </w:rPr>
              <w:t>2016-04-20</w:t>
            </w:r>
          </w:p>
        </w:tc>
        <w:tc>
          <w:tcPr>
            <w:tcW w:w="5669" w:type="dxa"/>
          </w:tcPr>
          <w:p w14:paraId="712564BF"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Broken Wiki links repaired</w:t>
            </w:r>
          </w:p>
        </w:tc>
        <w:tc>
          <w:tcPr>
            <w:tcW w:w="1588" w:type="dxa"/>
          </w:tcPr>
          <w:p w14:paraId="4296E281" w14:textId="77777777" w:rsidR="009649F4" w:rsidRPr="00764EF4" w:rsidRDefault="009649F4" w:rsidP="00EB7D77">
            <w:pPr>
              <w:rPr>
                <w:snapToGrid w:val="0"/>
                <w:vanish/>
              </w:rPr>
            </w:pPr>
            <w:r w:rsidRPr="00764EF4">
              <w:rPr>
                <w:snapToGrid w:val="0"/>
                <w:vanish/>
              </w:rPr>
              <w:t>Jbaden1</w:t>
            </w:r>
          </w:p>
        </w:tc>
      </w:tr>
      <w:tr w:rsidR="009649F4" w:rsidRPr="00764EF4" w14:paraId="428E1B4F" w14:textId="77777777" w:rsidTr="00EB7D77">
        <w:tblPrEx>
          <w:tblLook w:val="04A0" w:firstRow="1" w:lastRow="0" w:firstColumn="1" w:lastColumn="0" w:noHBand="0" w:noVBand="1"/>
        </w:tblPrEx>
        <w:trPr>
          <w:hidden/>
        </w:trPr>
        <w:tc>
          <w:tcPr>
            <w:tcW w:w="1135" w:type="dxa"/>
          </w:tcPr>
          <w:p w14:paraId="0A25DA3C" w14:textId="77777777" w:rsidR="009649F4" w:rsidRPr="00764EF4" w:rsidRDefault="009649F4" w:rsidP="00EB7D77">
            <w:pPr>
              <w:jc w:val="center"/>
              <w:rPr>
                <w:snapToGrid w:val="0"/>
                <w:vanish/>
              </w:rPr>
            </w:pPr>
            <w:r w:rsidRPr="00764EF4">
              <w:rPr>
                <w:snapToGrid w:val="0"/>
                <w:vanish/>
              </w:rPr>
              <w:t>2</w:t>
            </w:r>
          </w:p>
        </w:tc>
        <w:tc>
          <w:tcPr>
            <w:tcW w:w="850" w:type="dxa"/>
          </w:tcPr>
          <w:p w14:paraId="6931F135" w14:textId="77777777" w:rsidR="009649F4" w:rsidRPr="00764EF4" w:rsidRDefault="009649F4" w:rsidP="00EB7D77">
            <w:pPr>
              <w:jc w:val="center"/>
              <w:rPr>
                <w:snapToGrid w:val="0"/>
                <w:vanish/>
              </w:rPr>
            </w:pPr>
            <w:r w:rsidRPr="00764EF4">
              <w:rPr>
                <w:snapToGrid w:val="0"/>
                <w:vanish/>
              </w:rPr>
              <w:t>0</w:t>
            </w:r>
          </w:p>
        </w:tc>
        <w:tc>
          <w:tcPr>
            <w:tcW w:w="993" w:type="dxa"/>
          </w:tcPr>
          <w:p w14:paraId="3BFF6E0C" w14:textId="77777777" w:rsidR="009649F4" w:rsidRPr="00764EF4" w:rsidRDefault="009649F4" w:rsidP="00EB7D77">
            <w:pPr>
              <w:jc w:val="center"/>
              <w:rPr>
                <w:snapToGrid w:val="0"/>
                <w:vanish/>
              </w:rPr>
            </w:pPr>
            <w:r w:rsidRPr="00764EF4">
              <w:rPr>
                <w:snapToGrid w:val="0"/>
                <w:vanish/>
              </w:rPr>
              <w:t>2016-06-10</w:t>
            </w:r>
          </w:p>
        </w:tc>
        <w:tc>
          <w:tcPr>
            <w:tcW w:w="5669" w:type="dxa"/>
          </w:tcPr>
          <w:p w14:paraId="512D9C7F"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Document metadata adapted. Prepared for new macros</w:t>
            </w:r>
          </w:p>
          <w:p w14:paraId="5DD9A1AE"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DTC table removed</w:t>
            </w:r>
          </w:p>
          <w:p w14:paraId="011C7F7C"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HMI function added as a chapter (details still to be refined)</w:t>
            </w:r>
          </w:p>
          <w:p w14:paraId="3D536168"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Signal / Parameter IDs column deleted interface tables</w:t>
            </w:r>
          </w:p>
        </w:tc>
        <w:tc>
          <w:tcPr>
            <w:tcW w:w="1588" w:type="dxa"/>
          </w:tcPr>
          <w:p w14:paraId="42CCB6D0" w14:textId="77777777" w:rsidR="009649F4" w:rsidRPr="00764EF4" w:rsidRDefault="009649F4" w:rsidP="00EB7D77">
            <w:pPr>
              <w:rPr>
                <w:snapToGrid w:val="0"/>
                <w:vanish/>
              </w:rPr>
            </w:pPr>
            <w:r w:rsidRPr="00764EF4">
              <w:rPr>
                <w:snapToGrid w:val="0"/>
                <w:vanish/>
              </w:rPr>
              <w:t>Jbaden1</w:t>
            </w:r>
          </w:p>
        </w:tc>
      </w:tr>
      <w:tr w:rsidR="009649F4" w:rsidRPr="00764EF4" w14:paraId="3109086C" w14:textId="77777777" w:rsidTr="00EB7D77">
        <w:tblPrEx>
          <w:tblLook w:val="04A0" w:firstRow="1" w:lastRow="0" w:firstColumn="1" w:lastColumn="0" w:noHBand="0" w:noVBand="1"/>
        </w:tblPrEx>
        <w:trPr>
          <w:hidden/>
        </w:trPr>
        <w:tc>
          <w:tcPr>
            <w:tcW w:w="1135" w:type="dxa"/>
          </w:tcPr>
          <w:p w14:paraId="60BA860E" w14:textId="77777777" w:rsidR="009649F4" w:rsidRPr="00764EF4" w:rsidRDefault="009649F4" w:rsidP="00EB7D77">
            <w:pPr>
              <w:jc w:val="center"/>
              <w:rPr>
                <w:snapToGrid w:val="0"/>
                <w:vanish/>
              </w:rPr>
            </w:pPr>
            <w:r w:rsidRPr="00764EF4">
              <w:rPr>
                <w:snapToGrid w:val="0"/>
                <w:vanish/>
              </w:rPr>
              <w:t>2</w:t>
            </w:r>
          </w:p>
        </w:tc>
        <w:tc>
          <w:tcPr>
            <w:tcW w:w="850" w:type="dxa"/>
          </w:tcPr>
          <w:p w14:paraId="6EB5B78D" w14:textId="77777777" w:rsidR="009649F4" w:rsidRPr="00764EF4" w:rsidRDefault="009649F4" w:rsidP="00EB7D77">
            <w:pPr>
              <w:jc w:val="center"/>
              <w:rPr>
                <w:snapToGrid w:val="0"/>
                <w:vanish/>
              </w:rPr>
            </w:pPr>
            <w:r w:rsidRPr="00764EF4">
              <w:rPr>
                <w:snapToGrid w:val="0"/>
                <w:vanish/>
              </w:rPr>
              <w:t>1</w:t>
            </w:r>
          </w:p>
        </w:tc>
        <w:tc>
          <w:tcPr>
            <w:tcW w:w="993" w:type="dxa"/>
          </w:tcPr>
          <w:p w14:paraId="4C4F8EB6" w14:textId="77777777" w:rsidR="009649F4" w:rsidRPr="00764EF4" w:rsidRDefault="009649F4" w:rsidP="00EB7D77">
            <w:pPr>
              <w:jc w:val="center"/>
              <w:rPr>
                <w:snapToGrid w:val="0"/>
                <w:vanish/>
              </w:rPr>
            </w:pPr>
            <w:r w:rsidRPr="00764EF4">
              <w:rPr>
                <w:snapToGrid w:val="0"/>
                <w:vanish/>
              </w:rPr>
              <w:t>2016-07-14</w:t>
            </w:r>
          </w:p>
        </w:tc>
        <w:tc>
          <w:tcPr>
            <w:tcW w:w="5669" w:type="dxa"/>
          </w:tcPr>
          <w:p w14:paraId="2322CAF0"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Converted to SysML diagrams</w:t>
            </w:r>
          </w:p>
          <w:p w14:paraId="08D02578"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HMI section further elaborated</w:t>
            </w:r>
          </w:p>
          <w:p w14:paraId="343A1CA0"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Template version added to footer</w:t>
            </w:r>
          </w:p>
          <w:p w14:paraId="3468EA29"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Dedicated Startup / Shutdown sections removed (only hints added)</w:t>
            </w:r>
          </w:p>
          <w:p w14:paraId="37EBFE09"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Data Dictionary reworked and Signal / Parameter IDs column re-introduced</w:t>
            </w:r>
          </w:p>
        </w:tc>
        <w:tc>
          <w:tcPr>
            <w:tcW w:w="1588" w:type="dxa"/>
          </w:tcPr>
          <w:p w14:paraId="737D829F" w14:textId="77777777" w:rsidR="009649F4" w:rsidRPr="00764EF4" w:rsidRDefault="009649F4" w:rsidP="00EB7D77">
            <w:pPr>
              <w:rPr>
                <w:snapToGrid w:val="0"/>
                <w:vanish/>
              </w:rPr>
            </w:pPr>
            <w:r w:rsidRPr="00764EF4">
              <w:rPr>
                <w:snapToGrid w:val="0"/>
                <w:vanish/>
              </w:rPr>
              <w:t>Jbaden1</w:t>
            </w:r>
          </w:p>
        </w:tc>
      </w:tr>
      <w:tr w:rsidR="009649F4" w:rsidRPr="00764EF4" w14:paraId="1ACD8C96" w14:textId="77777777" w:rsidTr="00EB7D77">
        <w:tblPrEx>
          <w:tblLook w:val="04A0" w:firstRow="1" w:lastRow="0" w:firstColumn="1" w:lastColumn="0" w:noHBand="0" w:noVBand="1"/>
        </w:tblPrEx>
        <w:trPr>
          <w:hidden/>
        </w:trPr>
        <w:tc>
          <w:tcPr>
            <w:tcW w:w="1135" w:type="dxa"/>
          </w:tcPr>
          <w:p w14:paraId="4294D80C" w14:textId="77777777" w:rsidR="009649F4" w:rsidRPr="00764EF4" w:rsidRDefault="009649F4" w:rsidP="00EB7D77">
            <w:pPr>
              <w:jc w:val="center"/>
              <w:rPr>
                <w:snapToGrid w:val="0"/>
                <w:vanish/>
              </w:rPr>
            </w:pPr>
            <w:r w:rsidRPr="00764EF4">
              <w:rPr>
                <w:snapToGrid w:val="0"/>
                <w:vanish/>
              </w:rPr>
              <w:t>2</w:t>
            </w:r>
          </w:p>
        </w:tc>
        <w:tc>
          <w:tcPr>
            <w:tcW w:w="850" w:type="dxa"/>
          </w:tcPr>
          <w:p w14:paraId="633122C4" w14:textId="77777777" w:rsidR="009649F4" w:rsidRPr="00764EF4" w:rsidRDefault="009649F4" w:rsidP="00EB7D77">
            <w:pPr>
              <w:jc w:val="center"/>
              <w:rPr>
                <w:snapToGrid w:val="0"/>
                <w:vanish/>
              </w:rPr>
            </w:pPr>
            <w:r w:rsidRPr="00764EF4">
              <w:rPr>
                <w:snapToGrid w:val="0"/>
                <w:vanish/>
              </w:rPr>
              <w:t>2</w:t>
            </w:r>
          </w:p>
        </w:tc>
        <w:tc>
          <w:tcPr>
            <w:tcW w:w="993" w:type="dxa"/>
          </w:tcPr>
          <w:p w14:paraId="6F0FB44F" w14:textId="77777777" w:rsidR="009649F4" w:rsidRPr="00764EF4" w:rsidRDefault="009649F4" w:rsidP="00EB7D77">
            <w:pPr>
              <w:jc w:val="center"/>
              <w:rPr>
                <w:snapToGrid w:val="0"/>
                <w:vanish/>
              </w:rPr>
            </w:pPr>
            <w:r w:rsidRPr="00764EF4">
              <w:rPr>
                <w:snapToGrid w:val="0"/>
                <w:vanish/>
              </w:rPr>
              <w:t>2016-12-07</w:t>
            </w:r>
          </w:p>
        </w:tc>
        <w:tc>
          <w:tcPr>
            <w:tcW w:w="5669" w:type="dxa"/>
          </w:tcPr>
          <w:p w14:paraId="4885253F"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Minor formatting changes</w:t>
            </w:r>
          </w:p>
        </w:tc>
        <w:tc>
          <w:tcPr>
            <w:tcW w:w="1588" w:type="dxa"/>
          </w:tcPr>
          <w:p w14:paraId="36F2C71E" w14:textId="77777777" w:rsidR="009649F4" w:rsidRPr="00764EF4" w:rsidRDefault="009649F4" w:rsidP="00EB7D77">
            <w:pPr>
              <w:rPr>
                <w:snapToGrid w:val="0"/>
                <w:vanish/>
              </w:rPr>
            </w:pPr>
            <w:r w:rsidRPr="00764EF4">
              <w:rPr>
                <w:snapToGrid w:val="0"/>
                <w:vanish/>
              </w:rPr>
              <w:t>Jbaden1</w:t>
            </w:r>
          </w:p>
        </w:tc>
      </w:tr>
      <w:tr w:rsidR="009649F4" w:rsidRPr="00764EF4" w14:paraId="6A5D0FDD" w14:textId="77777777" w:rsidTr="00EB7D77">
        <w:tblPrEx>
          <w:tblLook w:val="04A0" w:firstRow="1" w:lastRow="0" w:firstColumn="1" w:lastColumn="0" w:noHBand="0" w:noVBand="1"/>
        </w:tblPrEx>
        <w:trPr>
          <w:hidden/>
        </w:trPr>
        <w:tc>
          <w:tcPr>
            <w:tcW w:w="1135" w:type="dxa"/>
          </w:tcPr>
          <w:p w14:paraId="5A97234B" w14:textId="77777777" w:rsidR="009649F4" w:rsidRPr="00764EF4" w:rsidRDefault="009649F4" w:rsidP="00EB7D77">
            <w:pPr>
              <w:jc w:val="center"/>
              <w:rPr>
                <w:snapToGrid w:val="0"/>
                <w:vanish/>
              </w:rPr>
            </w:pPr>
            <w:r w:rsidRPr="00764EF4">
              <w:rPr>
                <w:snapToGrid w:val="0"/>
                <w:vanish/>
              </w:rPr>
              <w:t>3</w:t>
            </w:r>
          </w:p>
        </w:tc>
        <w:tc>
          <w:tcPr>
            <w:tcW w:w="850" w:type="dxa"/>
          </w:tcPr>
          <w:p w14:paraId="7331D50D" w14:textId="77777777" w:rsidR="009649F4" w:rsidRPr="00764EF4" w:rsidRDefault="009649F4" w:rsidP="00EB7D77">
            <w:pPr>
              <w:jc w:val="center"/>
              <w:rPr>
                <w:snapToGrid w:val="0"/>
                <w:vanish/>
              </w:rPr>
            </w:pPr>
          </w:p>
        </w:tc>
        <w:tc>
          <w:tcPr>
            <w:tcW w:w="993" w:type="dxa"/>
            <w:vMerge w:val="restart"/>
          </w:tcPr>
          <w:p w14:paraId="59C747A3" w14:textId="77777777" w:rsidR="009649F4" w:rsidRPr="00764EF4" w:rsidRDefault="009649F4" w:rsidP="00EB7D77">
            <w:pPr>
              <w:jc w:val="center"/>
              <w:rPr>
                <w:snapToGrid w:val="0"/>
                <w:vanish/>
              </w:rPr>
            </w:pPr>
          </w:p>
        </w:tc>
        <w:tc>
          <w:tcPr>
            <w:tcW w:w="5669" w:type="dxa"/>
            <w:vMerge w:val="restart"/>
          </w:tcPr>
          <w:p w14:paraId="4D14120E" w14:textId="77777777" w:rsidR="009649F4" w:rsidRPr="00764EF4" w:rsidRDefault="009649F4" w:rsidP="00EB7D77">
            <w:pPr>
              <w:pStyle w:val="Header"/>
              <w:rPr>
                <w:rFonts w:cs="Arial"/>
                <w:snapToGrid w:val="0"/>
                <w:vanish/>
              </w:rPr>
            </w:pPr>
            <w:r w:rsidRPr="00764EF4">
              <w:rPr>
                <w:rFonts w:cs="Arial"/>
                <w:snapToGrid w:val="0"/>
                <w:vanish/>
              </w:rPr>
              <w:t>Skipped to synchronize with Specification_Macros.dotm</w:t>
            </w:r>
          </w:p>
        </w:tc>
        <w:tc>
          <w:tcPr>
            <w:tcW w:w="1588" w:type="dxa"/>
            <w:vMerge w:val="restart"/>
          </w:tcPr>
          <w:p w14:paraId="160574C3" w14:textId="77777777" w:rsidR="009649F4" w:rsidRPr="00764EF4" w:rsidRDefault="009649F4" w:rsidP="00EB7D77">
            <w:pPr>
              <w:rPr>
                <w:snapToGrid w:val="0"/>
                <w:vanish/>
              </w:rPr>
            </w:pPr>
          </w:p>
        </w:tc>
      </w:tr>
      <w:tr w:rsidR="009649F4" w:rsidRPr="00764EF4" w14:paraId="4FC3EF3A" w14:textId="77777777" w:rsidTr="00EB7D77">
        <w:tblPrEx>
          <w:tblLook w:val="04A0" w:firstRow="1" w:lastRow="0" w:firstColumn="1" w:lastColumn="0" w:noHBand="0" w:noVBand="1"/>
        </w:tblPrEx>
        <w:trPr>
          <w:hidden/>
        </w:trPr>
        <w:tc>
          <w:tcPr>
            <w:tcW w:w="1135" w:type="dxa"/>
          </w:tcPr>
          <w:p w14:paraId="0F3685E0" w14:textId="77777777" w:rsidR="009649F4" w:rsidRPr="00764EF4" w:rsidRDefault="009649F4" w:rsidP="00EB7D77">
            <w:pPr>
              <w:jc w:val="center"/>
              <w:rPr>
                <w:snapToGrid w:val="0"/>
                <w:vanish/>
              </w:rPr>
            </w:pPr>
            <w:r w:rsidRPr="00764EF4">
              <w:rPr>
                <w:snapToGrid w:val="0"/>
                <w:vanish/>
              </w:rPr>
              <w:t>4</w:t>
            </w:r>
          </w:p>
        </w:tc>
        <w:tc>
          <w:tcPr>
            <w:tcW w:w="850" w:type="dxa"/>
          </w:tcPr>
          <w:p w14:paraId="39BAAE21" w14:textId="77777777" w:rsidR="009649F4" w:rsidRPr="00764EF4" w:rsidRDefault="009649F4" w:rsidP="00EB7D77">
            <w:pPr>
              <w:jc w:val="center"/>
              <w:rPr>
                <w:snapToGrid w:val="0"/>
                <w:vanish/>
              </w:rPr>
            </w:pPr>
          </w:p>
        </w:tc>
        <w:tc>
          <w:tcPr>
            <w:tcW w:w="993" w:type="dxa"/>
            <w:vMerge/>
          </w:tcPr>
          <w:p w14:paraId="49B6F3F7" w14:textId="77777777" w:rsidR="009649F4" w:rsidRPr="00764EF4" w:rsidRDefault="009649F4" w:rsidP="00EB7D77">
            <w:pPr>
              <w:jc w:val="center"/>
              <w:rPr>
                <w:snapToGrid w:val="0"/>
                <w:vanish/>
              </w:rPr>
            </w:pPr>
          </w:p>
        </w:tc>
        <w:tc>
          <w:tcPr>
            <w:tcW w:w="5669" w:type="dxa"/>
            <w:vMerge/>
          </w:tcPr>
          <w:p w14:paraId="0ABA2B9E" w14:textId="77777777" w:rsidR="009649F4" w:rsidRPr="00764EF4" w:rsidRDefault="009649F4" w:rsidP="009649F4">
            <w:pPr>
              <w:pStyle w:val="Header"/>
              <w:numPr>
                <w:ilvl w:val="0"/>
                <w:numId w:val="10"/>
              </w:numPr>
              <w:rPr>
                <w:rFonts w:cs="Arial"/>
                <w:snapToGrid w:val="0"/>
                <w:vanish/>
              </w:rPr>
            </w:pPr>
          </w:p>
        </w:tc>
        <w:tc>
          <w:tcPr>
            <w:tcW w:w="1588" w:type="dxa"/>
            <w:vMerge/>
          </w:tcPr>
          <w:p w14:paraId="2327FA8E" w14:textId="77777777" w:rsidR="009649F4" w:rsidRPr="00764EF4" w:rsidRDefault="009649F4" w:rsidP="00EB7D77">
            <w:pPr>
              <w:rPr>
                <w:snapToGrid w:val="0"/>
                <w:vanish/>
              </w:rPr>
            </w:pPr>
          </w:p>
        </w:tc>
      </w:tr>
      <w:tr w:rsidR="009649F4" w:rsidRPr="00764EF4" w14:paraId="43994275" w14:textId="77777777" w:rsidTr="00EB7D77">
        <w:tblPrEx>
          <w:tblLook w:val="04A0" w:firstRow="1" w:lastRow="0" w:firstColumn="1" w:lastColumn="0" w:noHBand="0" w:noVBand="1"/>
        </w:tblPrEx>
        <w:trPr>
          <w:hidden/>
        </w:trPr>
        <w:tc>
          <w:tcPr>
            <w:tcW w:w="1135" w:type="dxa"/>
          </w:tcPr>
          <w:p w14:paraId="2ABD7583" w14:textId="77777777" w:rsidR="009649F4" w:rsidRPr="00764EF4" w:rsidRDefault="009649F4" w:rsidP="00EB7D77">
            <w:pPr>
              <w:jc w:val="center"/>
              <w:rPr>
                <w:snapToGrid w:val="0"/>
                <w:vanish/>
              </w:rPr>
            </w:pPr>
            <w:r w:rsidRPr="00764EF4">
              <w:rPr>
                <w:snapToGrid w:val="0"/>
                <w:vanish/>
              </w:rPr>
              <w:t>5</w:t>
            </w:r>
          </w:p>
        </w:tc>
        <w:tc>
          <w:tcPr>
            <w:tcW w:w="850" w:type="dxa"/>
          </w:tcPr>
          <w:p w14:paraId="4151FC94" w14:textId="77777777" w:rsidR="009649F4" w:rsidRPr="00764EF4" w:rsidRDefault="009649F4" w:rsidP="00EB7D77">
            <w:pPr>
              <w:jc w:val="center"/>
              <w:rPr>
                <w:snapToGrid w:val="0"/>
                <w:vanish/>
              </w:rPr>
            </w:pPr>
            <w:r w:rsidRPr="00764EF4">
              <w:rPr>
                <w:snapToGrid w:val="0"/>
                <w:vanish/>
              </w:rPr>
              <w:t>0</w:t>
            </w:r>
          </w:p>
        </w:tc>
        <w:tc>
          <w:tcPr>
            <w:tcW w:w="993" w:type="dxa"/>
          </w:tcPr>
          <w:p w14:paraId="01539961" w14:textId="77777777" w:rsidR="009649F4" w:rsidRPr="00764EF4" w:rsidRDefault="009649F4" w:rsidP="00EB7D77">
            <w:pPr>
              <w:jc w:val="center"/>
              <w:rPr>
                <w:snapToGrid w:val="0"/>
                <w:vanish/>
              </w:rPr>
            </w:pPr>
            <w:r w:rsidRPr="00764EF4">
              <w:rPr>
                <w:snapToGrid w:val="0"/>
                <w:vanish/>
              </w:rPr>
              <w:t>2017-01-13</w:t>
            </w:r>
          </w:p>
        </w:tc>
        <w:tc>
          <w:tcPr>
            <w:tcW w:w="5669" w:type="dxa"/>
          </w:tcPr>
          <w:p w14:paraId="7F2FC905"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Meta data updated for specification macros, version 3.1</w:t>
            </w:r>
          </w:p>
          <w:p w14:paraId="673FBA27"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SW Unit chapter removed for the time being</w:t>
            </w:r>
          </w:p>
          <w:p w14:paraId="12D560C8"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Green boxes added for user hints</w:t>
            </w:r>
          </w:p>
        </w:tc>
        <w:tc>
          <w:tcPr>
            <w:tcW w:w="1588" w:type="dxa"/>
          </w:tcPr>
          <w:p w14:paraId="1EEEA0BD" w14:textId="77777777" w:rsidR="009649F4" w:rsidRPr="00764EF4" w:rsidRDefault="009649F4" w:rsidP="00EB7D77">
            <w:pPr>
              <w:rPr>
                <w:snapToGrid w:val="0"/>
                <w:vanish/>
              </w:rPr>
            </w:pPr>
            <w:r w:rsidRPr="00764EF4">
              <w:rPr>
                <w:snapToGrid w:val="0"/>
                <w:vanish/>
              </w:rPr>
              <w:t>Jbaden1</w:t>
            </w:r>
          </w:p>
        </w:tc>
      </w:tr>
      <w:tr w:rsidR="009649F4" w:rsidRPr="00764EF4" w14:paraId="3083109E" w14:textId="77777777" w:rsidTr="00EB7D77">
        <w:tblPrEx>
          <w:tblLook w:val="04A0" w:firstRow="1" w:lastRow="0" w:firstColumn="1" w:lastColumn="0" w:noHBand="0" w:noVBand="1"/>
        </w:tblPrEx>
        <w:trPr>
          <w:hidden/>
        </w:trPr>
        <w:tc>
          <w:tcPr>
            <w:tcW w:w="1135" w:type="dxa"/>
          </w:tcPr>
          <w:p w14:paraId="69976D80" w14:textId="77777777" w:rsidR="009649F4" w:rsidRPr="00764EF4" w:rsidRDefault="009649F4" w:rsidP="00EB7D77">
            <w:pPr>
              <w:jc w:val="center"/>
              <w:rPr>
                <w:snapToGrid w:val="0"/>
                <w:vanish/>
              </w:rPr>
            </w:pPr>
            <w:r w:rsidRPr="00764EF4">
              <w:rPr>
                <w:snapToGrid w:val="0"/>
                <w:vanish/>
              </w:rPr>
              <w:t>5</w:t>
            </w:r>
          </w:p>
        </w:tc>
        <w:tc>
          <w:tcPr>
            <w:tcW w:w="850" w:type="dxa"/>
          </w:tcPr>
          <w:p w14:paraId="7150B006" w14:textId="77777777" w:rsidR="009649F4" w:rsidRPr="00764EF4" w:rsidRDefault="009649F4" w:rsidP="00EB7D77">
            <w:pPr>
              <w:jc w:val="center"/>
              <w:rPr>
                <w:snapToGrid w:val="0"/>
                <w:vanish/>
              </w:rPr>
            </w:pPr>
            <w:r w:rsidRPr="00764EF4">
              <w:rPr>
                <w:snapToGrid w:val="0"/>
                <w:vanish/>
              </w:rPr>
              <w:t>1</w:t>
            </w:r>
          </w:p>
        </w:tc>
        <w:tc>
          <w:tcPr>
            <w:tcW w:w="993" w:type="dxa"/>
          </w:tcPr>
          <w:p w14:paraId="3F7DBEEE" w14:textId="77777777" w:rsidR="009649F4" w:rsidRPr="00764EF4" w:rsidRDefault="009649F4" w:rsidP="00EB7D77">
            <w:pPr>
              <w:jc w:val="center"/>
              <w:rPr>
                <w:snapToGrid w:val="0"/>
                <w:vanish/>
              </w:rPr>
            </w:pPr>
            <w:r w:rsidRPr="00764EF4">
              <w:rPr>
                <w:snapToGrid w:val="0"/>
                <w:vanish/>
              </w:rPr>
              <w:t>2017-01-18</w:t>
            </w:r>
          </w:p>
        </w:tc>
        <w:tc>
          <w:tcPr>
            <w:tcW w:w="5669" w:type="dxa"/>
          </w:tcPr>
          <w:p w14:paraId="561287E7"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Some additional hints.</w:t>
            </w:r>
          </w:p>
          <w:p w14:paraId="1FF481C9"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Hyperlinks highlighted in hints</w:t>
            </w:r>
          </w:p>
        </w:tc>
        <w:tc>
          <w:tcPr>
            <w:tcW w:w="1588" w:type="dxa"/>
          </w:tcPr>
          <w:p w14:paraId="0223BFD5" w14:textId="77777777" w:rsidR="009649F4" w:rsidRPr="00764EF4" w:rsidRDefault="009649F4" w:rsidP="00EB7D77">
            <w:pPr>
              <w:rPr>
                <w:snapToGrid w:val="0"/>
                <w:vanish/>
              </w:rPr>
            </w:pPr>
            <w:r w:rsidRPr="00764EF4">
              <w:rPr>
                <w:snapToGrid w:val="0"/>
                <w:vanish/>
              </w:rPr>
              <w:t>Jbaden1</w:t>
            </w:r>
          </w:p>
        </w:tc>
      </w:tr>
      <w:tr w:rsidR="009649F4" w:rsidRPr="00764EF4" w14:paraId="46BD8143" w14:textId="77777777" w:rsidTr="00EB7D77">
        <w:tblPrEx>
          <w:tblLook w:val="04A0" w:firstRow="1" w:lastRow="0" w:firstColumn="1" w:lastColumn="0" w:noHBand="0" w:noVBand="1"/>
        </w:tblPrEx>
        <w:trPr>
          <w:hidden/>
        </w:trPr>
        <w:tc>
          <w:tcPr>
            <w:tcW w:w="1135" w:type="dxa"/>
          </w:tcPr>
          <w:p w14:paraId="2F2146C2" w14:textId="77777777" w:rsidR="009649F4" w:rsidRPr="00764EF4" w:rsidRDefault="009649F4" w:rsidP="00EB7D77">
            <w:pPr>
              <w:jc w:val="center"/>
              <w:rPr>
                <w:snapToGrid w:val="0"/>
                <w:vanish/>
              </w:rPr>
            </w:pPr>
            <w:r w:rsidRPr="00764EF4">
              <w:rPr>
                <w:snapToGrid w:val="0"/>
                <w:vanish/>
              </w:rPr>
              <w:t>6</w:t>
            </w:r>
          </w:p>
        </w:tc>
        <w:tc>
          <w:tcPr>
            <w:tcW w:w="850" w:type="dxa"/>
          </w:tcPr>
          <w:p w14:paraId="2AA4444A" w14:textId="77777777" w:rsidR="009649F4" w:rsidRPr="00764EF4" w:rsidRDefault="009649F4" w:rsidP="00EB7D77">
            <w:pPr>
              <w:jc w:val="center"/>
              <w:rPr>
                <w:snapToGrid w:val="0"/>
                <w:vanish/>
              </w:rPr>
            </w:pPr>
            <w:r w:rsidRPr="00764EF4">
              <w:rPr>
                <w:snapToGrid w:val="0"/>
                <w:vanish/>
              </w:rPr>
              <w:t>0</w:t>
            </w:r>
          </w:p>
        </w:tc>
        <w:tc>
          <w:tcPr>
            <w:tcW w:w="993" w:type="dxa"/>
          </w:tcPr>
          <w:p w14:paraId="7ADC8D1E" w14:textId="77777777" w:rsidR="009649F4" w:rsidRPr="00764EF4" w:rsidRDefault="009649F4" w:rsidP="00EB7D77">
            <w:pPr>
              <w:jc w:val="center"/>
              <w:rPr>
                <w:snapToGrid w:val="0"/>
                <w:vanish/>
              </w:rPr>
            </w:pPr>
            <w:r w:rsidRPr="00764EF4">
              <w:rPr>
                <w:snapToGrid w:val="0"/>
                <w:vanish/>
              </w:rPr>
              <w:t>2017-04-28</w:t>
            </w:r>
          </w:p>
        </w:tc>
        <w:tc>
          <w:tcPr>
            <w:tcW w:w="5669" w:type="dxa"/>
          </w:tcPr>
          <w:p w14:paraId="7A1EA79D"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Editorial change. Hints added to chapter 4.1.4</w:t>
            </w:r>
          </w:p>
          <w:p w14:paraId="05112BA6"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Chapter “Traceability Matrix” removed</w:t>
            </w:r>
          </w:p>
        </w:tc>
        <w:tc>
          <w:tcPr>
            <w:tcW w:w="1588" w:type="dxa"/>
          </w:tcPr>
          <w:p w14:paraId="7EC42B49" w14:textId="77777777" w:rsidR="009649F4" w:rsidRPr="00764EF4" w:rsidRDefault="009649F4" w:rsidP="00EB7D77">
            <w:pPr>
              <w:rPr>
                <w:snapToGrid w:val="0"/>
                <w:vanish/>
              </w:rPr>
            </w:pPr>
            <w:r w:rsidRPr="00764EF4">
              <w:rPr>
                <w:snapToGrid w:val="0"/>
                <w:vanish/>
              </w:rPr>
              <w:t>Jbaden1</w:t>
            </w:r>
          </w:p>
        </w:tc>
      </w:tr>
      <w:tr w:rsidR="009649F4" w:rsidRPr="00764EF4" w14:paraId="03B9E087" w14:textId="77777777" w:rsidTr="00EB7D77">
        <w:tblPrEx>
          <w:tblLook w:val="04A0" w:firstRow="1" w:lastRow="0" w:firstColumn="1" w:lastColumn="0" w:noHBand="0" w:noVBand="1"/>
        </w:tblPrEx>
        <w:trPr>
          <w:hidden/>
        </w:trPr>
        <w:tc>
          <w:tcPr>
            <w:tcW w:w="1135" w:type="dxa"/>
          </w:tcPr>
          <w:p w14:paraId="6F14B6FC" w14:textId="77777777" w:rsidR="009649F4" w:rsidRPr="00764EF4" w:rsidRDefault="009649F4" w:rsidP="00EB7D77">
            <w:pPr>
              <w:jc w:val="center"/>
              <w:rPr>
                <w:snapToGrid w:val="0"/>
                <w:vanish/>
              </w:rPr>
            </w:pPr>
            <w:r w:rsidRPr="00764EF4">
              <w:rPr>
                <w:snapToGrid w:val="0"/>
                <w:vanish/>
              </w:rPr>
              <w:t>6</w:t>
            </w:r>
          </w:p>
        </w:tc>
        <w:tc>
          <w:tcPr>
            <w:tcW w:w="850" w:type="dxa"/>
          </w:tcPr>
          <w:p w14:paraId="08BCE4FA" w14:textId="77777777" w:rsidR="009649F4" w:rsidRPr="00764EF4" w:rsidRDefault="009649F4" w:rsidP="00EB7D77">
            <w:pPr>
              <w:jc w:val="center"/>
              <w:rPr>
                <w:snapToGrid w:val="0"/>
                <w:vanish/>
              </w:rPr>
            </w:pPr>
            <w:r w:rsidRPr="00764EF4">
              <w:rPr>
                <w:snapToGrid w:val="0"/>
                <w:vanish/>
              </w:rPr>
              <w:t>0</w:t>
            </w:r>
          </w:p>
        </w:tc>
        <w:tc>
          <w:tcPr>
            <w:tcW w:w="993" w:type="dxa"/>
          </w:tcPr>
          <w:p w14:paraId="51A8EF03" w14:textId="77777777" w:rsidR="009649F4" w:rsidRPr="00764EF4" w:rsidRDefault="009649F4" w:rsidP="00EB7D77">
            <w:pPr>
              <w:jc w:val="center"/>
              <w:rPr>
                <w:snapToGrid w:val="0"/>
                <w:vanish/>
              </w:rPr>
            </w:pPr>
            <w:r w:rsidRPr="00764EF4">
              <w:rPr>
                <w:snapToGrid w:val="0"/>
                <w:vanish/>
              </w:rPr>
              <w:t>2018-04-28</w:t>
            </w:r>
          </w:p>
        </w:tc>
        <w:tc>
          <w:tcPr>
            <w:tcW w:w="5669" w:type="dxa"/>
          </w:tcPr>
          <w:p w14:paraId="58E615AA"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CR69/63: New chapters added for Functional Safety (FTTI and Technical Safety Requirements)</w:t>
            </w:r>
          </w:p>
          <w:p w14:paraId="0DD9F0DB"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CR53: New coversheet + additional meta-data</w:t>
            </w:r>
          </w:p>
          <w:p w14:paraId="7CF9A9B7" w14:textId="77777777" w:rsidR="009649F4" w:rsidRPr="00764EF4" w:rsidRDefault="009649F4" w:rsidP="009649F4">
            <w:pPr>
              <w:pStyle w:val="Header"/>
              <w:numPr>
                <w:ilvl w:val="0"/>
                <w:numId w:val="8"/>
              </w:numPr>
              <w:ind w:left="456"/>
              <w:rPr>
                <w:rFonts w:cs="Arial"/>
                <w:snapToGrid w:val="0"/>
                <w:vanish/>
              </w:rPr>
            </w:pPr>
            <w:r w:rsidRPr="00764EF4">
              <w:rPr>
                <w:rFonts w:cs="Arial"/>
                <w:snapToGrid w:val="0"/>
                <w:vanish/>
              </w:rPr>
              <w:t>CR76: merge sections for configuration and for calibration parameters into one on Function Level</w:t>
            </w:r>
          </w:p>
        </w:tc>
        <w:tc>
          <w:tcPr>
            <w:tcW w:w="1588" w:type="dxa"/>
          </w:tcPr>
          <w:p w14:paraId="10F0DF79" w14:textId="77777777" w:rsidR="009649F4" w:rsidRPr="00764EF4" w:rsidRDefault="009649F4" w:rsidP="00EB7D77">
            <w:pPr>
              <w:rPr>
                <w:snapToGrid w:val="0"/>
                <w:vanish/>
              </w:rPr>
            </w:pPr>
            <w:r w:rsidRPr="00764EF4">
              <w:rPr>
                <w:snapToGrid w:val="0"/>
                <w:vanish/>
              </w:rPr>
              <w:t>Jbaden1</w:t>
            </w:r>
          </w:p>
        </w:tc>
      </w:tr>
      <w:tr w:rsidR="009649F4" w:rsidRPr="00764EF4" w14:paraId="5B3F6BC4" w14:textId="77777777" w:rsidTr="00EB7D77">
        <w:tblPrEx>
          <w:tblLook w:val="04A0" w:firstRow="1" w:lastRow="0" w:firstColumn="1" w:lastColumn="0" w:noHBand="0" w:noVBand="1"/>
        </w:tblPrEx>
        <w:trPr>
          <w:hidden/>
        </w:trPr>
        <w:tc>
          <w:tcPr>
            <w:tcW w:w="1135" w:type="dxa"/>
          </w:tcPr>
          <w:p w14:paraId="0CE75E08" w14:textId="77777777" w:rsidR="009649F4" w:rsidRPr="00764EF4" w:rsidRDefault="009649F4" w:rsidP="00EB7D77">
            <w:pPr>
              <w:jc w:val="center"/>
              <w:rPr>
                <w:snapToGrid w:val="0"/>
                <w:vanish/>
              </w:rPr>
            </w:pPr>
            <w:r w:rsidRPr="00764EF4">
              <w:rPr>
                <w:snapToGrid w:val="0"/>
                <w:vanish/>
              </w:rPr>
              <w:t>6</w:t>
            </w:r>
          </w:p>
        </w:tc>
        <w:tc>
          <w:tcPr>
            <w:tcW w:w="850" w:type="dxa"/>
          </w:tcPr>
          <w:p w14:paraId="230F1B38" w14:textId="77777777" w:rsidR="009649F4" w:rsidRPr="00764EF4" w:rsidRDefault="009649F4" w:rsidP="00EB7D77">
            <w:pPr>
              <w:jc w:val="center"/>
              <w:rPr>
                <w:snapToGrid w:val="0"/>
                <w:vanish/>
              </w:rPr>
            </w:pPr>
            <w:r w:rsidRPr="00764EF4">
              <w:rPr>
                <w:snapToGrid w:val="0"/>
                <w:vanish/>
              </w:rPr>
              <w:t>0</w:t>
            </w:r>
          </w:p>
        </w:tc>
        <w:tc>
          <w:tcPr>
            <w:tcW w:w="993" w:type="dxa"/>
          </w:tcPr>
          <w:p w14:paraId="159403AB" w14:textId="77777777" w:rsidR="009649F4" w:rsidRPr="00764EF4" w:rsidRDefault="009649F4" w:rsidP="00EB7D77">
            <w:pPr>
              <w:jc w:val="center"/>
              <w:rPr>
                <w:snapToGrid w:val="0"/>
                <w:vanish/>
              </w:rPr>
            </w:pPr>
            <w:r w:rsidRPr="00764EF4">
              <w:rPr>
                <w:snapToGrid w:val="0"/>
                <w:vanish/>
              </w:rPr>
              <w:t>2018-08-06</w:t>
            </w:r>
          </w:p>
        </w:tc>
        <w:tc>
          <w:tcPr>
            <w:tcW w:w="5669" w:type="dxa"/>
          </w:tcPr>
          <w:p w14:paraId="6A5D862B"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CR66: Fix version numbering in footer of Function Spec</w:t>
            </w:r>
          </w:p>
        </w:tc>
        <w:tc>
          <w:tcPr>
            <w:tcW w:w="1588" w:type="dxa"/>
          </w:tcPr>
          <w:p w14:paraId="20F111AA" w14:textId="77777777" w:rsidR="009649F4" w:rsidRPr="00764EF4" w:rsidRDefault="009649F4" w:rsidP="00EB7D77">
            <w:pPr>
              <w:rPr>
                <w:snapToGrid w:val="0"/>
                <w:vanish/>
              </w:rPr>
            </w:pPr>
            <w:r w:rsidRPr="00764EF4">
              <w:rPr>
                <w:snapToGrid w:val="0"/>
                <w:vanish/>
              </w:rPr>
              <w:t>Jbaden1</w:t>
            </w:r>
          </w:p>
        </w:tc>
      </w:tr>
      <w:tr w:rsidR="009649F4" w:rsidRPr="00764EF4" w14:paraId="40773C40" w14:textId="77777777" w:rsidTr="00EB7D77">
        <w:tblPrEx>
          <w:tblLook w:val="04A0" w:firstRow="1" w:lastRow="0" w:firstColumn="1" w:lastColumn="0" w:noHBand="0" w:noVBand="1"/>
        </w:tblPrEx>
        <w:trPr>
          <w:hidden/>
        </w:trPr>
        <w:tc>
          <w:tcPr>
            <w:tcW w:w="1135" w:type="dxa"/>
          </w:tcPr>
          <w:p w14:paraId="2B162335" w14:textId="77777777" w:rsidR="009649F4" w:rsidRPr="00764EF4" w:rsidRDefault="009649F4" w:rsidP="00EB7D77">
            <w:pPr>
              <w:jc w:val="center"/>
              <w:rPr>
                <w:snapToGrid w:val="0"/>
                <w:vanish/>
              </w:rPr>
            </w:pPr>
            <w:r w:rsidRPr="00764EF4">
              <w:rPr>
                <w:snapToGrid w:val="0"/>
                <w:vanish/>
              </w:rPr>
              <w:t>6</w:t>
            </w:r>
          </w:p>
        </w:tc>
        <w:tc>
          <w:tcPr>
            <w:tcW w:w="850" w:type="dxa"/>
          </w:tcPr>
          <w:p w14:paraId="0B517C67" w14:textId="77777777" w:rsidR="009649F4" w:rsidRPr="00764EF4" w:rsidRDefault="009649F4" w:rsidP="00EB7D77">
            <w:pPr>
              <w:jc w:val="center"/>
              <w:rPr>
                <w:snapToGrid w:val="0"/>
                <w:vanish/>
              </w:rPr>
            </w:pPr>
            <w:r w:rsidRPr="00764EF4">
              <w:rPr>
                <w:snapToGrid w:val="0"/>
                <w:vanish/>
              </w:rPr>
              <w:t>0</w:t>
            </w:r>
          </w:p>
        </w:tc>
        <w:tc>
          <w:tcPr>
            <w:tcW w:w="993" w:type="dxa"/>
          </w:tcPr>
          <w:p w14:paraId="501E2E38" w14:textId="77777777" w:rsidR="009649F4" w:rsidRPr="00764EF4" w:rsidRDefault="009649F4" w:rsidP="00EB7D77">
            <w:pPr>
              <w:jc w:val="center"/>
              <w:rPr>
                <w:snapToGrid w:val="0"/>
                <w:vanish/>
              </w:rPr>
            </w:pPr>
            <w:r w:rsidRPr="00764EF4">
              <w:rPr>
                <w:snapToGrid w:val="0"/>
                <w:vanish/>
              </w:rPr>
              <w:t>2018-09-28</w:t>
            </w:r>
          </w:p>
        </w:tc>
        <w:tc>
          <w:tcPr>
            <w:tcW w:w="5669" w:type="dxa"/>
          </w:tcPr>
          <w:p w14:paraId="30DFFA07"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Broken links to RE Wiki repaired</w:t>
            </w:r>
          </w:p>
        </w:tc>
        <w:tc>
          <w:tcPr>
            <w:tcW w:w="1588" w:type="dxa"/>
          </w:tcPr>
          <w:p w14:paraId="1B87B6A9" w14:textId="77777777" w:rsidR="009649F4" w:rsidRPr="00764EF4" w:rsidRDefault="009649F4" w:rsidP="00EB7D77">
            <w:pPr>
              <w:rPr>
                <w:snapToGrid w:val="0"/>
                <w:vanish/>
              </w:rPr>
            </w:pPr>
            <w:r w:rsidRPr="00764EF4">
              <w:rPr>
                <w:snapToGrid w:val="0"/>
                <w:vanish/>
              </w:rPr>
              <w:t>Jbaden1</w:t>
            </w:r>
          </w:p>
        </w:tc>
      </w:tr>
      <w:tr w:rsidR="009649F4" w:rsidRPr="00764EF4" w14:paraId="09B1C4C9" w14:textId="77777777" w:rsidTr="00EB7D77">
        <w:tblPrEx>
          <w:tblLook w:val="04A0" w:firstRow="1" w:lastRow="0" w:firstColumn="1" w:lastColumn="0" w:noHBand="0" w:noVBand="1"/>
        </w:tblPrEx>
        <w:trPr>
          <w:hidden/>
        </w:trPr>
        <w:tc>
          <w:tcPr>
            <w:tcW w:w="1135" w:type="dxa"/>
          </w:tcPr>
          <w:p w14:paraId="394F2856" w14:textId="77777777" w:rsidR="009649F4" w:rsidRPr="00764EF4" w:rsidRDefault="009649F4" w:rsidP="00EB7D77">
            <w:pPr>
              <w:jc w:val="center"/>
              <w:rPr>
                <w:snapToGrid w:val="0"/>
                <w:vanish/>
              </w:rPr>
            </w:pPr>
            <w:r w:rsidRPr="00764EF4">
              <w:rPr>
                <w:snapToGrid w:val="0"/>
                <w:vanish/>
              </w:rPr>
              <w:t>6</w:t>
            </w:r>
          </w:p>
        </w:tc>
        <w:tc>
          <w:tcPr>
            <w:tcW w:w="850" w:type="dxa"/>
          </w:tcPr>
          <w:p w14:paraId="2CCB30DA" w14:textId="77777777" w:rsidR="009649F4" w:rsidRPr="00764EF4" w:rsidRDefault="009649F4" w:rsidP="00EB7D77">
            <w:pPr>
              <w:jc w:val="center"/>
              <w:rPr>
                <w:snapToGrid w:val="0"/>
                <w:vanish/>
              </w:rPr>
            </w:pPr>
            <w:r w:rsidRPr="00764EF4">
              <w:rPr>
                <w:snapToGrid w:val="0"/>
                <w:vanish/>
              </w:rPr>
              <w:t>0</w:t>
            </w:r>
          </w:p>
        </w:tc>
        <w:tc>
          <w:tcPr>
            <w:tcW w:w="993" w:type="dxa"/>
          </w:tcPr>
          <w:p w14:paraId="0A1DEB39" w14:textId="77777777" w:rsidR="009649F4" w:rsidRPr="00764EF4" w:rsidRDefault="009649F4" w:rsidP="00EB7D77">
            <w:pPr>
              <w:jc w:val="center"/>
              <w:rPr>
                <w:snapToGrid w:val="0"/>
                <w:vanish/>
              </w:rPr>
            </w:pPr>
            <w:r w:rsidRPr="00764EF4">
              <w:rPr>
                <w:snapToGrid w:val="0"/>
                <w:vanish/>
              </w:rPr>
              <w:t>2018-10-31</w:t>
            </w:r>
          </w:p>
        </w:tc>
        <w:tc>
          <w:tcPr>
            <w:tcW w:w="5669" w:type="dxa"/>
          </w:tcPr>
          <w:p w14:paraId="38D59CE2"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Minor corrections on cover sheet and in footer to be more GIS compliant and VSEM aligned</w:t>
            </w:r>
          </w:p>
          <w:p w14:paraId="75F06643"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“Overview” and “Description” exchanged in headings (following common sense)</w:t>
            </w:r>
          </w:p>
        </w:tc>
        <w:tc>
          <w:tcPr>
            <w:tcW w:w="1588" w:type="dxa"/>
          </w:tcPr>
          <w:p w14:paraId="22900237" w14:textId="77777777" w:rsidR="009649F4" w:rsidRPr="00764EF4" w:rsidRDefault="009649F4" w:rsidP="00EB7D77">
            <w:pPr>
              <w:rPr>
                <w:snapToGrid w:val="0"/>
                <w:vanish/>
              </w:rPr>
            </w:pPr>
            <w:r w:rsidRPr="00764EF4">
              <w:rPr>
                <w:snapToGrid w:val="0"/>
                <w:vanish/>
              </w:rPr>
              <w:t>Jbaden1</w:t>
            </w:r>
          </w:p>
        </w:tc>
      </w:tr>
      <w:tr w:rsidR="009649F4" w:rsidRPr="00764EF4" w14:paraId="007DB350" w14:textId="77777777" w:rsidTr="00EB7D77">
        <w:tblPrEx>
          <w:tblLook w:val="04A0" w:firstRow="1" w:lastRow="0" w:firstColumn="1" w:lastColumn="0" w:noHBand="0" w:noVBand="1"/>
        </w:tblPrEx>
        <w:trPr>
          <w:hidden/>
        </w:trPr>
        <w:tc>
          <w:tcPr>
            <w:tcW w:w="1135" w:type="dxa"/>
          </w:tcPr>
          <w:p w14:paraId="03D70D78" w14:textId="77777777" w:rsidR="009649F4" w:rsidRPr="00764EF4" w:rsidRDefault="009649F4" w:rsidP="00EB7D77">
            <w:pPr>
              <w:jc w:val="center"/>
              <w:rPr>
                <w:snapToGrid w:val="0"/>
                <w:vanish/>
              </w:rPr>
            </w:pPr>
            <w:r w:rsidRPr="00764EF4">
              <w:rPr>
                <w:snapToGrid w:val="0"/>
                <w:vanish/>
              </w:rPr>
              <w:t>6</w:t>
            </w:r>
          </w:p>
        </w:tc>
        <w:tc>
          <w:tcPr>
            <w:tcW w:w="850" w:type="dxa"/>
          </w:tcPr>
          <w:p w14:paraId="6C2C5BC7" w14:textId="77777777" w:rsidR="009649F4" w:rsidRPr="00764EF4" w:rsidRDefault="009649F4" w:rsidP="00EB7D77">
            <w:pPr>
              <w:jc w:val="center"/>
              <w:rPr>
                <w:snapToGrid w:val="0"/>
                <w:vanish/>
              </w:rPr>
            </w:pPr>
            <w:r w:rsidRPr="00764EF4">
              <w:rPr>
                <w:snapToGrid w:val="0"/>
                <w:vanish/>
              </w:rPr>
              <w:t>0</w:t>
            </w:r>
          </w:p>
        </w:tc>
        <w:tc>
          <w:tcPr>
            <w:tcW w:w="993" w:type="dxa"/>
          </w:tcPr>
          <w:p w14:paraId="7CC9E16B" w14:textId="77777777" w:rsidR="009649F4" w:rsidRPr="00764EF4" w:rsidRDefault="009649F4" w:rsidP="00EB7D77">
            <w:pPr>
              <w:jc w:val="center"/>
              <w:rPr>
                <w:snapToGrid w:val="0"/>
                <w:vanish/>
              </w:rPr>
            </w:pPr>
            <w:r w:rsidRPr="00764EF4">
              <w:rPr>
                <w:snapToGrid w:val="0"/>
                <w:vanish/>
              </w:rPr>
              <w:t>2018-11-12</w:t>
            </w:r>
          </w:p>
        </w:tc>
        <w:tc>
          <w:tcPr>
            <w:tcW w:w="5669" w:type="dxa"/>
          </w:tcPr>
          <w:p w14:paraId="67D9B716"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Explanatory text in Variants” section revised</w:t>
            </w:r>
          </w:p>
          <w:p w14:paraId="2651B284"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Functional Safety modifications as agreed with FuSa core team (Baseline: November 2018 Dearborn On-Site)</w:t>
            </w:r>
          </w:p>
        </w:tc>
        <w:tc>
          <w:tcPr>
            <w:tcW w:w="1588" w:type="dxa"/>
          </w:tcPr>
          <w:p w14:paraId="273A3E88" w14:textId="77777777" w:rsidR="009649F4" w:rsidRPr="00764EF4" w:rsidRDefault="009649F4" w:rsidP="00EB7D77">
            <w:pPr>
              <w:rPr>
                <w:snapToGrid w:val="0"/>
                <w:vanish/>
              </w:rPr>
            </w:pPr>
            <w:r w:rsidRPr="00764EF4">
              <w:rPr>
                <w:snapToGrid w:val="0"/>
                <w:vanish/>
              </w:rPr>
              <w:t>Jbaden1</w:t>
            </w:r>
          </w:p>
        </w:tc>
      </w:tr>
      <w:tr w:rsidR="009649F4" w:rsidRPr="00764EF4" w14:paraId="4C91E95A" w14:textId="77777777" w:rsidTr="00EB7D77">
        <w:tblPrEx>
          <w:tblLook w:val="04A0" w:firstRow="1" w:lastRow="0" w:firstColumn="1" w:lastColumn="0" w:noHBand="0" w:noVBand="1"/>
        </w:tblPrEx>
        <w:trPr>
          <w:hidden/>
        </w:trPr>
        <w:tc>
          <w:tcPr>
            <w:tcW w:w="1135" w:type="dxa"/>
          </w:tcPr>
          <w:p w14:paraId="7154B79C" w14:textId="77777777" w:rsidR="009649F4" w:rsidRPr="00764EF4" w:rsidRDefault="009649F4" w:rsidP="00EB7D77">
            <w:pPr>
              <w:jc w:val="center"/>
              <w:rPr>
                <w:snapToGrid w:val="0"/>
                <w:vanish/>
              </w:rPr>
            </w:pPr>
            <w:r w:rsidRPr="00764EF4">
              <w:rPr>
                <w:snapToGrid w:val="0"/>
                <w:vanish/>
              </w:rPr>
              <w:t>6</w:t>
            </w:r>
          </w:p>
        </w:tc>
        <w:tc>
          <w:tcPr>
            <w:tcW w:w="850" w:type="dxa"/>
          </w:tcPr>
          <w:p w14:paraId="5A14DAAD" w14:textId="77777777" w:rsidR="009649F4" w:rsidRPr="00764EF4" w:rsidRDefault="009649F4" w:rsidP="00EB7D77">
            <w:pPr>
              <w:jc w:val="center"/>
              <w:rPr>
                <w:snapToGrid w:val="0"/>
                <w:vanish/>
              </w:rPr>
            </w:pPr>
            <w:r w:rsidRPr="00764EF4">
              <w:rPr>
                <w:snapToGrid w:val="0"/>
                <w:vanish/>
              </w:rPr>
              <w:t>0b</w:t>
            </w:r>
          </w:p>
        </w:tc>
        <w:tc>
          <w:tcPr>
            <w:tcW w:w="993" w:type="dxa"/>
          </w:tcPr>
          <w:p w14:paraId="6D15FFBA" w14:textId="77777777" w:rsidR="009649F4" w:rsidRPr="00764EF4" w:rsidRDefault="009649F4" w:rsidP="00EB7D77">
            <w:pPr>
              <w:jc w:val="center"/>
              <w:rPr>
                <w:snapToGrid w:val="0"/>
                <w:vanish/>
              </w:rPr>
            </w:pPr>
            <w:r w:rsidRPr="00764EF4">
              <w:rPr>
                <w:snapToGrid w:val="0"/>
                <w:vanish/>
              </w:rPr>
              <w:t>20</w:t>
            </w:r>
            <w:r>
              <w:rPr>
                <w:snapToGrid w:val="0"/>
                <w:vanish/>
              </w:rPr>
              <w:t>20</w:t>
            </w:r>
            <w:r w:rsidRPr="00764EF4">
              <w:rPr>
                <w:snapToGrid w:val="0"/>
                <w:vanish/>
              </w:rPr>
              <w:t>-0</w:t>
            </w:r>
            <w:r>
              <w:rPr>
                <w:snapToGrid w:val="0"/>
                <w:vanish/>
              </w:rPr>
              <w:t>2</w:t>
            </w:r>
            <w:r w:rsidRPr="00764EF4">
              <w:rPr>
                <w:snapToGrid w:val="0"/>
                <w:vanish/>
              </w:rPr>
              <w:t>-</w:t>
            </w:r>
            <w:r>
              <w:rPr>
                <w:snapToGrid w:val="0"/>
                <w:vanish/>
              </w:rPr>
              <w:t>10</w:t>
            </w:r>
          </w:p>
        </w:tc>
        <w:tc>
          <w:tcPr>
            <w:tcW w:w="5669" w:type="dxa"/>
          </w:tcPr>
          <w:p w14:paraId="00007D75" w14:textId="77777777" w:rsidR="009649F4" w:rsidRDefault="009649F4" w:rsidP="00EB7D77">
            <w:pPr>
              <w:pStyle w:val="Header"/>
              <w:rPr>
                <w:rFonts w:cs="Arial"/>
                <w:snapToGrid w:val="0"/>
                <w:vanish/>
              </w:rPr>
            </w:pPr>
            <w:r>
              <w:rPr>
                <w:rFonts w:cs="Arial"/>
                <w:snapToGrid w:val="0"/>
                <w:vanish/>
              </w:rPr>
              <w:t xml:space="preserve">Bugfix release: </w:t>
            </w:r>
          </w:p>
          <w:p w14:paraId="2DD9A0C9" w14:textId="77777777" w:rsidR="009649F4" w:rsidRDefault="009649F4" w:rsidP="009649F4">
            <w:pPr>
              <w:pStyle w:val="Header"/>
              <w:numPr>
                <w:ilvl w:val="0"/>
                <w:numId w:val="20"/>
              </w:numPr>
              <w:rPr>
                <w:rFonts w:cs="Arial"/>
                <w:snapToGrid w:val="0"/>
                <w:vanish/>
              </w:rPr>
            </w:pPr>
            <w:r w:rsidRPr="00764EF4">
              <w:rPr>
                <w:rFonts w:cs="Arial"/>
                <w:snapToGrid w:val="0"/>
                <w:vanish/>
              </w:rPr>
              <w:t>Chapter “Decomposed FSRs” renamed to Functional Safety Requirements”</w:t>
            </w:r>
            <w:r>
              <w:rPr>
                <w:rFonts w:cs="Arial"/>
                <w:snapToGrid w:val="0"/>
                <w:vanish/>
              </w:rPr>
              <w:t>. ASIL decomposition table removed, no longer supported on Function Level. Got also be corrupted, when imported to VSEM</w:t>
            </w:r>
          </w:p>
          <w:p w14:paraId="10FA0A1A" w14:textId="77777777" w:rsidR="009649F4" w:rsidRPr="00764EF4" w:rsidRDefault="009649F4" w:rsidP="009649F4">
            <w:pPr>
              <w:pStyle w:val="Header"/>
              <w:numPr>
                <w:ilvl w:val="0"/>
                <w:numId w:val="20"/>
              </w:numPr>
              <w:rPr>
                <w:rFonts w:cs="Arial"/>
                <w:snapToGrid w:val="0"/>
                <w:vanish/>
              </w:rPr>
            </w:pPr>
            <w:r>
              <w:rPr>
                <w:rFonts w:cs="Arial"/>
                <w:snapToGrid w:val="0"/>
                <w:vanish/>
              </w:rPr>
              <w:t>Refinement of FSRs no longer supported by Function Specification (as requested by Functional Safety team). FSR chapter just forwards FSRs from the Feature Docs 1:1 to the Implemented Function(s).</w:t>
            </w:r>
          </w:p>
        </w:tc>
        <w:tc>
          <w:tcPr>
            <w:tcW w:w="1588" w:type="dxa"/>
          </w:tcPr>
          <w:p w14:paraId="636248DB" w14:textId="77777777" w:rsidR="009649F4" w:rsidRPr="00764EF4" w:rsidRDefault="009649F4" w:rsidP="00EB7D77">
            <w:pPr>
              <w:rPr>
                <w:snapToGrid w:val="0"/>
                <w:vanish/>
              </w:rPr>
            </w:pPr>
            <w:r>
              <w:rPr>
                <w:snapToGrid w:val="0"/>
                <w:vanish/>
              </w:rPr>
              <w:t>Jbaden1</w:t>
            </w:r>
          </w:p>
        </w:tc>
      </w:tr>
      <w:tr w:rsidR="009649F4" w:rsidRPr="00764EF4" w14:paraId="1C917A77" w14:textId="77777777" w:rsidTr="00EB7D77">
        <w:tblPrEx>
          <w:tblLook w:val="04A0" w:firstRow="1" w:lastRow="0" w:firstColumn="1" w:lastColumn="0" w:noHBand="0" w:noVBand="1"/>
        </w:tblPrEx>
        <w:trPr>
          <w:hidden/>
        </w:trPr>
        <w:tc>
          <w:tcPr>
            <w:tcW w:w="1135" w:type="dxa"/>
          </w:tcPr>
          <w:p w14:paraId="14B1FBD6" w14:textId="77777777" w:rsidR="009649F4" w:rsidRPr="00764EF4" w:rsidRDefault="009649F4" w:rsidP="00EB7D77">
            <w:pPr>
              <w:jc w:val="center"/>
              <w:rPr>
                <w:snapToGrid w:val="0"/>
                <w:vanish/>
              </w:rPr>
            </w:pPr>
            <w:r w:rsidRPr="00764EF4">
              <w:rPr>
                <w:snapToGrid w:val="0"/>
                <w:vanish/>
              </w:rPr>
              <w:t>6</w:t>
            </w:r>
          </w:p>
        </w:tc>
        <w:tc>
          <w:tcPr>
            <w:tcW w:w="850" w:type="dxa"/>
          </w:tcPr>
          <w:p w14:paraId="0B1707ED" w14:textId="77777777" w:rsidR="009649F4" w:rsidRPr="00764EF4" w:rsidRDefault="009649F4" w:rsidP="00EB7D77">
            <w:pPr>
              <w:jc w:val="center"/>
              <w:rPr>
                <w:snapToGrid w:val="0"/>
                <w:vanish/>
              </w:rPr>
            </w:pPr>
            <w:r>
              <w:rPr>
                <w:snapToGrid w:val="0"/>
                <w:vanish/>
              </w:rPr>
              <w:t>1a</w:t>
            </w:r>
          </w:p>
        </w:tc>
        <w:tc>
          <w:tcPr>
            <w:tcW w:w="993" w:type="dxa"/>
          </w:tcPr>
          <w:p w14:paraId="0D97D802" w14:textId="77777777" w:rsidR="009649F4" w:rsidRPr="00764EF4" w:rsidRDefault="009649F4" w:rsidP="00EB7D77">
            <w:pPr>
              <w:jc w:val="center"/>
              <w:rPr>
                <w:snapToGrid w:val="0"/>
                <w:vanish/>
              </w:rPr>
            </w:pPr>
            <w:r w:rsidRPr="00764EF4">
              <w:rPr>
                <w:snapToGrid w:val="0"/>
                <w:vanish/>
              </w:rPr>
              <w:t>2019-01-02</w:t>
            </w:r>
          </w:p>
        </w:tc>
        <w:tc>
          <w:tcPr>
            <w:tcW w:w="5669" w:type="dxa"/>
          </w:tcPr>
          <w:p w14:paraId="15466E17"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Editorial changes (in “Variants” section)</w:t>
            </w:r>
          </w:p>
        </w:tc>
        <w:tc>
          <w:tcPr>
            <w:tcW w:w="1588" w:type="dxa"/>
          </w:tcPr>
          <w:p w14:paraId="49FA2605" w14:textId="77777777" w:rsidR="009649F4" w:rsidRPr="00764EF4" w:rsidRDefault="009649F4" w:rsidP="00EB7D77">
            <w:pPr>
              <w:rPr>
                <w:snapToGrid w:val="0"/>
                <w:vanish/>
              </w:rPr>
            </w:pPr>
            <w:r w:rsidRPr="00764EF4">
              <w:rPr>
                <w:snapToGrid w:val="0"/>
                <w:vanish/>
              </w:rPr>
              <w:t>Jbaden1</w:t>
            </w:r>
          </w:p>
        </w:tc>
      </w:tr>
      <w:tr w:rsidR="009649F4" w:rsidRPr="00764EF4" w14:paraId="01DF0E80" w14:textId="77777777" w:rsidTr="00EB7D77">
        <w:tblPrEx>
          <w:tblLook w:val="04A0" w:firstRow="1" w:lastRow="0" w:firstColumn="1" w:lastColumn="0" w:noHBand="0" w:noVBand="1"/>
        </w:tblPrEx>
        <w:trPr>
          <w:hidden/>
        </w:trPr>
        <w:tc>
          <w:tcPr>
            <w:tcW w:w="1135" w:type="dxa"/>
          </w:tcPr>
          <w:p w14:paraId="1413E93F" w14:textId="77777777" w:rsidR="009649F4" w:rsidRPr="00764EF4" w:rsidRDefault="009649F4" w:rsidP="00EB7D77">
            <w:pPr>
              <w:jc w:val="center"/>
              <w:rPr>
                <w:snapToGrid w:val="0"/>
                <w:vanish/>
              </w:rPr>
            </w:pPr>
            <w:r w:rsidRPr="00764EF4">
              <w:rPr>
                <w:snapToGrid w:val="0"/>
                <w:vanish/>
              </w:rPr>
              <w:t>6</w:t>
            </w:r>
          </w:p>
        </w:tc>
        <w:tc>
          <w:tcPr>
            <w:tcW w:w="850" w:type="dxa"/>
          </w:tcPr>
          <w:p w14:paraId="5AE7CA56" w14:textId="77777777" w:rsidR="009649F4" w:rsidRPr="00764EF4" w:rsidRDefault="009649F4" w:rsidP="00EB7D77">
            <w:pPr>
              <w:jc w:val="center"/>
              <w:rPr>
                <w:snapToGrid w:val="0"/>
                <w:vanish/>
              </w:rPr>
            </w:pPr>
            <w:r>
              <w:rPr>
                <w:snapToGrid w:val="0"/>
                <w:vanish/>
              </w:rPr>
              <w:t>1a</w:t>
            </w:r>
          </w:p>
        </w:tc>
        <w:tc>
          <w:tcPr>
            <w:tcW w:w="993" w:type="dxa"/>
          </w:tcPr>
          <w:p w14:paraId="094A24C8" w14:textId="77777777" w:rsidR="009649F4" w:rsidRPr="00764EF4" w:rsidRDefault="009649F4" w:rsidP="00EB7D77">
            <w:pPr>
              <w:jc w:val="center"/>
              <w:rPr>
                <w:snapToGrid w:val="0"/>
                <w:vanish/>
              </w:rPr>
            </w:pPr>
            <w:r w:rsidRPr="00764EF4">
              <w:rPr>
                <w:snapToGrid w:val="0"/>
                <w:vanish/>
              </w:rPr>
              <w:t>2019-01-21</w:t>
            </w:r>
          </w:p>
        </w:tc>
        <w:tc>
          <w:tcPr>
            <w:tcW w:w="5669" w:type="dxa"/>
          </w:tcPr>
          <w:p w14:paraId="7C71B078"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Template Id set to 2</w:t>
            </w:r>
          </w:p>
        </w:tc>
        <w:tc>
          <w:tcPr>
            <w:tcW w:w="1588" w:type="dxa"/>
          </w:tcPr>
          <w:p w14:paraId="308BE50E" w14:textId="77777777" w:rsidR="009649F4" w:rsidRPr="00764EF4" w:rsidRDefault="009649F4" w:rsidP="00EB7D77">
            <w:pPr>
              <w:rPr>
                <w:snapToGrid w:val="0"/>
                <w:vanish/>
              </w:rPr>
            </w:pPr>
            <w:r w:rsidRPr="00764EF4">
              <w:rPr>
                <w:snapToGrid w:val="0"/>
                <w:vanish/>
              </w:rPr>
              <w:t>Jbaden1</w:t>
            </w:r>
          </w:p>
        </w:tc>
      </w:tr>
      <w:tr w:rsidR="009649F4" w:rsidRPr="00764EF4" w14:paraId="21449C78" w14:textId="77777777" w:rsidTr="00EB7D77">
        <w:tblPrEx>
          <w:tblLook w:val="04A0" w:firstRow="1" w:lastRow="0" w:firstColumn="1" w:lastColumn="0" w:noHBand="0" w:noVBand="1"/>
        </w:tblPrEx>
        <w:trPr>
          <w:hidden/>
        </w:trPr>
        <w:tc>
          <w:tcPr>
            <w:tcW w:w="1135" w:type="dxa"/>
          </w:tcPr>
          <w:p w14:paraId="653BF1C1" w14:textId="77777777" w:rsidR="009649F4" w:rsidRPr="00764EF4" w:rsidRDefault="009649F4" w:rsidP="00EB7D77">
            <w:pPr>
              <w:jc w:val="center"/>
              <w:rPr>
                <w:snapToGrid w:val="0"/>
                <w:vanish/>
              </w:rPr>
            </w:pPr>
            <w:r w:rsidRPr="00764EF4">
              <w:rPr>
                <w:snapToGrid w:val="0"/>
                <w:vanish/>
              </w:rPr>
              <w:t>6</w:t>
            </w:r>
          </w:p>
        </w:tc>
        <w:tc>
          <w:tcPr>
            <w:tcW w:w="850" w:type="dxa"/>
          </w:tcPr>
          <w:p w14:paraId="47B66E3A" w14:textId="77777777" w:rsidR="009649F4" w:rsidRPr="00764EF4" w:rsidRDefault="009649F4" w:rsidP="00EB7D77">
            <w:pPr>
              <w:jc w:val="center"/>
              <w:rPr>
                <w:snapToGrid w:val="0"/>
                <w:vanish/>
              </w:rPr>
            </w:pPr>
            <w:r>
              <w:rPr>
                <w:snapToGrid w:val="0"/>
                <w:vanish/>
              </w:rPr>
              <w:t>1a</w:t>
            </w:r>
          </w:p>
        </w:tc>
        <w:tc>
          <w:tcPr>
            <w:tcW w:w="993" w:type="dxa"/>
          </w:tcPr>
          <w:p w14:paraId="3CAF943E" w14:textId="77777777" w:rsidR="009649F4" w:rsidRPr="00764EF4" w:rsidRDefault="009649F4" w:rsidP="00EB7D77">
            <w:pPr>
              <w:jc w:val="center"/>
              <w:rPr>
                <w:snapToGrid w:val="0"/>
                <w:vanish/>
              </w:rPr>
            </w:pPr>
            <w:r w:rsidRPr="00764EF4">
              <w:rPr>
                <w:snapToGrid w:val="0"/>
                <w:vanish/>
              </w:rPr>
              <w:t>2019-03-22</w:t>
            </w:r>
          </w:p>
        </w:tc>
        <w:tc>
          <w:tcPr>
            <w:tcW w:w="5669" w:type="dxa"/>
          </w:tcPr>
          <w:p w14:paraId="36D6DAF4" w14:textId="77777777" w:rsidR="009649F4" w:rsidRPr="00764EF4" w:rsidRDefault="009649F4" w:rsidP="009649F4">
            <w:pPr>
              <w:pStyle w:val="Header"/>
              <w:numPr>
                <w:ilvl w:val="0"/>
                <w:numId w:val="8"/>
              </w:numPr>
              <w:ind w:left="453"/>
              <w:textAlignment w:val="auto"/>
              <w:rPr>
                <w:rFonts w:cs="Arial"/>
                <w:snapToGrid w:val="0"/>
                <w:vanish/>
              </w:rPr>
            </w:pPr>
            <w:r w:rsidRPr="00764EF4">
              <w:rPr>
                <w:rFonts w:cs="Arial"/>
                <w:snapToGrid w:val="0"/>
                <w:vanish/>
              </w:rPr>
              <w:t>Chapter “Decomposed FSRs” renamed to Functional Safety Requirements” A new chapter “ASIL Decomposition of of Functional Safety Requirements” added as a subsection to that chapter.</w:t>
            </w:r>
          </w:p>
        </w:tc>
        <w:tc>
          <w:tcPr>
            <w:tcW w:w="1588" w:type="dxa"/>
          </w:tcPr>
          <w:p w14:paraId="6B9A809B" w14:textId="77777777" w:rsidR="009649F4" w:rsidRPr="00764EF4" w:rsidRDefault="009649F4" w:rsidP="00EB7D77">
            <w:pPr>
              <w:rPr>
                <w:snapToGrid w:val="0"/>
                <w:vanish/>
              </w:rPr>
            </w:pPr>
            <w:r w:rsidRPr="00764EF4">
              <w:rPr>
                <w:snapToGrid w:val="0"/>
                <w:vanish/>
              </w:rPr>
              <w:t>Jbaden1</w:t>
            </w:r>
          </w:p>
        </w:tc>
      </w:tr>
      <w:tr w:rsidR="009649F4" w:rsidRPr="00764EF4" w14:paraId="526E36FD" w14:textId="77777777" w:rsidTr="00EB7D77">
        <w:tblPrEx>
          <w:tblLook w:val="04A0" w:firstRow="1" w:lastRow="0" w:firstColumn="1" w:lastColumn="0" w:noHBand="0" w:noVBand="1"/>
        </w:tblPrEx>
        <w:trPr>
          <w:hidden/>
        </w:trPr>
        <w:tc>
          <w:tcPr>
            <w:tcW w:w="1135" w:type="dxa"/>
          </w:tcPr>
          <w:p w14:paraId="60335945" w14:textId="77777777" w:rsidR="009649F4" w:rsidRPr="00764EF4" w:rsidRDefault="009649F4" w:rsidP="00EB7D77">
            <w:pPr>
              <w:jc w:val="center"/>
              <w:rPr>
                <w:snapToGrid w:val="0"/>
                <w:vanish/>
              </w:rPr>
            </w:pPr>
            <w:r w:rsidRPr="00764EF4">
              <w:rPr>
                <w:snapToGrid w:val="0"/>
                <w:vanish/>
              </w:rPr>
              <w:t>6</w:t>
            </w:r>
          </w:p>
        </w:tc>
        <w:tc>
          <w:tcPr>
            <w:tcW w:w="850" w:type="dxa"/>
          </w:tcPr>
          <w:p w14:paraId="2CF49651" w14:textId="77777777" w:rsidR="009649F4" w:rsidRPr="00764EF4" w:rsidRDefault="009649F4" w:rsidP="00EB7D77">
            <w:pPr>
              <w:jc w:val="center"/>
              <w:rPr>
                <w:snapToGrid w:val="0"/>
                <w:vanish/>
              </w:rPr>
            </w:pPr>
            <w:r>
              <w:rPr>
                <w:snapToGrid w:val="0"/>
                <w:vanish/>
              </w:rPr>
              <w:t>1a</w:t>
            </w:r>
          </w:p>
        </w:tc>
        <w:tc>
          <w:tcPr>
            <w:tcW w:w="993" w:type="dxa"/>
          </w:tcPr>
          <w:p w14:paraId="3E376AA2" w14:textId="77777777" w:rsidR="009649F4" w:rsidRPr="00764EF4" w:rsidRDefault="009649F4" w:rsidP="00EB7D77">
            <w:pPr>
              <w:jc w:val="center"/>
              <w:rPr>
                <w:snapToGrid w:val="0"/>
                <w:vanish/>
              </w:rPr>
            </w:pPr>
            <w:r w:rsidRPr="00764EF4">
              <w:rPr>
                <w:snapToGrid w:val="0"/>
                <w:vanish/>
              </w:rPr>
              <w:t>2019-04-05</w:t>
            </w:r>
          </w:p>
        </w:tc>
        <w:tc>
          <w:tcPr>
            <w:tcW w:w="5669" w:type="dxa"/>
          </w:tcPr>
          <w:p w14:paraId="6F028E15" w14:textId="77777777" w:rsidR="009649F4" w:rsidRPr="00764EF4" w:rsidRDefault="009649F4" w:rsidP="009649F4">
            <w:pPr>
              <w:pStyle w:val="Header"/>
              <w:numPr>
                <w:ilvl w:val="0"/>
                <w:numId w:val="8"/>
              </w:numPr>
              <w:ind w:left="453"/>
              <w:textAlignment w:val="auto"/>
              <w:rPr>
                <w:rFonts w:cs="Arial"/>
                <w:snapToGrid w:val="0"/>
                <w:vanish/>
              </w:rPr>
            </w:pPr>
            <w:r w:rsidRPr="00764EF4">
              <w:rPr>
                <w:rFonts w:cs="Arial"/>
                <w:snapToGrid w:val="0"/>
                <w:vanish/>
              </w:rPr>
              <w:t>Some wording in ASIL decomposition table modified. Description of fields in that table improved.</w:t>
            </w:r>
          </w:p>
        </w:tc>
        <w:tc>
          <w:tcPr>
            <w:tcW w:w="1588" w:type="dxa"/>
          </w:tcPr>
          <w:p w14:paraId="5011B589" w14:textId="77777777" w:rsidR="009649F4" w:rsidRPr="00764EF4" w:rsidRDefault="009649F4" w:rsidP="00EB7D77">
            <w:pPr>
              <w:rPr>
                <w:snapToGrid w:val="0"/>
                <w:vanish/>
              </w:rPr>
            </w:pPr>
            <w:r w:rsidRPr="00764EF4">
              <w:rPr>
                <w:snapToGrid w:val="0"/>
                <w:vanish/>
              </w:rPr>
              <w:t>Jbaden1</w:t>
            </w:r>
          </w:p>
        </w:tc>
      </w:tr>
      <w:tr w:rsidR="009649F4" w:rsidRPr="00764EF4" w14:paraId="45CB537E" w14:textId="77777777" w:rsidTr="00EB7D77">
        <w:tblPrEx>
          <w:tblLook w:val="04A0" w:firstRow="1" w:lastRow="0" w:firstColumn="1" w:lastColumn="0" w:noHBand="0" w:noVBand="1"/>
        </w:tblPrEx>
        <w:trPr>
          <w:hidden/>
        </w:trPr>
        <w:tc>
          <w:tcPr>
            <w:tcW w:w="1135" w:type="dxa"/>
          </w:tcPr>
          <w:p w14:paraId="6940692A" w14:textId="77777777" w:rsidR="009649F4" w:rsidRPr="00764EF4" w:rsidRDefault="009649F4" w:rsidP="00EB7D77">
            <w:pPr>
              <w:jc w:val="center"/>
              <w:rPr>
                <w:snapToGrid w:val="0"/>
                <w:vanish/>
              </w:rPr>
            </w:pPr>
            <w:r w:rsidRPr="00764EF4">
              <w:rPr>
                <w:snapToGrid w:val="0"/>
                <w:vanish/>
              </w:rPr>
              <w:t>6</w:t>
            </w:r>
          </w:p>
        </w:tc>
        <w:tc>
          <w:tcPr>
            <w:tcW w:w="850" w:type="dxa"/>
          </w:tcPr>
          <w:p w14:paraId="670F679E" w14:textId="77777777" w:rsidR="009649F4" w:rsidRPr="00764EF4" w:rsidRDefault="009649F4" w:rsidP="00EB7D77">
            <w:pPr>
              <w:jc w:val="center"/>
              <w:rPr>
                <w:snapToGrid w:val="0"/>
                <w:vanish/>
              </w:rPr>
            </w:pPr>
            <w:r>
              <w:rPr>
                <w:snapToGrid w:val="0"/>
                <w:vanish/>
              </w:rPr>
              <w:t>1a</w:t>
            </w:r>
          </w:p>
        </w:tc>
        <w:tc>
          <w:tcPr>
            <w:tcW w:w="993" w:type="dxa"/>
          </w:tcPr>
          <w:p w14:paraId="5506FFCC" w14:textId="77777777" w:rsidR="009649F4" w:rsidRPr="00764EF4" w:rsidRDefault="009649F4" w:rsidP="00EB7D77">
            <w:pPr>
              <w:jc w:val="center"/>
              <w:rPr>
                <w:snapToGrid w:val="0"/>
                <w:vanish/>
              </w:rPr>
            </w:pPr>
            <w:r w:rsidRPr="00764EF4">
              <w:rPr>
                <w:snapToGrid w:val="0"/>
                <w:vanish/>
              </w:rPr>
              <w:t>2019-04-05</w:t>
            </w:r>
          </w:p>
        </w:tc>
        <w:tc>
          <w:tcPr>
            <w:tcW w:w="5669" w:type="dxa"/>
          </w:tcPr>
          <w:p w14:paraId="0890286D" w14:textId="77777777" w:rsidR="009649F4" w:rsidRPr="00764EF4" w:rsidRDefault="009649F4" w:rsidP="009649F4">
            <w:pPr>
              <w:pStyle w:val="Header"/>
              <w:numPr>
                <w:ilvl w:val="0"/>
                <w:numId w:val="8"/>
              </w:numPr>
              <w:ind w:left="453"/>
              <w:textAlignment w:val="auto"/>
              <w:rPr>
                <w:rFonts w:cs="Arial"/>
                <w:snapToGrid w:val="0"/>
                <w:vanish/>
              </w:rPr>
            </w:pPr>
            <w:r w:rsidRPr="00764EF4">
              <w:rPr>
                <w:rFonts w:cs="Arial"/>
                <w:snapToGrid w:val="0"/>
                <w:vanish/>
              </w:rPr>
              <w:t>ASIL decomposition table removed (ASIL decomposition only allowed on Feature Level or on Component Level in the FIS or ECU Functional Spec)</w:t>
            </w:r>
          </w:p>
        </w:tc>
        <w:tc>
          <w:tcPr>
            <w:tcW w:w="1588" w:type="dxa"/>
          </w:tcPr>
          <w:p w14:paraId="1D6BA5FB" w14:textId="77777777" w:rsidR="009649F4" w:rsidRPr="00764EF4" w:rsidRDefault="009649F4" w:rsidP="00EB7D77">
            <w:pPr>
              <w:rPr>
                <w:snapToGrid w:val="0"/>
                <w:vanish/>
              </w:rPr>
            </w:pPr>
            <w:r w:rsidRPr="00764EF4">
              <w:rPr>
                <w:snapToGrid w:val="0"/>
                <w:vanish/>
              </w:rPr>
              <w:t>Jbaden1</w:t>
            </w:r>
          </w:p>
        </w:tc>
      </w:tr>
      <w:tr w:rsidR="009649F4" w:rsidRPr="00764EF4" w14:paraId="34C997AA" w14:textId="77777777" w:rsidTr="00EB7D77">
        <w:tblPrEx>
          <w:tblLook w:val="04A0" w:firstRow="1" w:lastRow="0" w:firstColumn="1" w:lastColumn="0" w:noHBand="0" w:noVBand="1"/>
        </w:tblPrEx>
        <w:trPr>
          <w:hidden/>
        </w:trPr>
        <w:tc>
          <w:tcPr>
            <w:tcW w:w="1135" w:type="dxa"/>
          </w:tcPr>
          <w:p w14:paraId="244EE34A" w14:textId="77777777" w:rsidR="009649F4" w:rsidRPr="00764EF4" w:rsidRDefault="009649F4" w:rsidP="00EB7D77">
            <w:pPr>
              <w:jc w:val="center"/>
              <w:rPr>
                <w:snapToGrid w:val="0"/>
                <w:vanish/>
              </w:rPr>
            </w:pPr>
            <w:r w:rsidRPr="00764EF4">
              <w:rPr>
                <w:snapToGrid w:val="0"/>
                <w:vanish/>
              </w:rPr>
              <w:t>6</w:t>
            </w:r>
          </w:p>
        </w:tc>
        <w:tc>
          <w:tcPr>
            <w:tcW w:w="850" w:type="dxa"/>
          </w:tcPr>
          <w:p w14:paraId="0172518C" w14:textId="77777777" w:rsidR="009649F4" w:rsidRPr="00764EF4" w:rsidRDefault="009649F4" w:rsidP="00EB7D77">
            <w:pPr>
              <w:jc w:val="center"/>
              <w:rPr>
                <w:snapToGrid w:val="0"/>
                <w:vanish/>
              </w:rPr>
            </w:pPr>
            <w:r>
              <w:rPr>
                <w:snapToGrid w:val="0"/>
                <w:vanish/>
              </w:rPr>
              <w:t>1a</w:t>
            </w:r>
          </w:p>
        </w:tc>
        <w:tc>
          <w:tcPr>
            <w:tcW w:w="993" w:type="dxa"/>
          </w:tcPr>
          <w:p w14:paraId="19AF1C29" w14:textId="77777777" w:rsidR="009649F4" w:rsidRPr="00764EF4" w:rsidRDefault="009649F4" w:rsidP="00EB7D77">
            <w:pPr>
              <w:jc w:val="center"/>
              <w:rPr>
                <w:snapToGrid w:val="0"/>
                <w:vanish/>
              </w:rPr>
            </w:pPr>
            <w:r w:rsidRPr="00764EF4">
              <w:rPr>
                <w:snapToGrid w:val="0"/>
                <w:vanish/>
              </w:rPr>
              <w:t>2019-07-02</w:t>
            </w:r>
          </w:p>
        </w:tc>
        <w:tc>
          <w:tcPr>
            <w:tcW w:w="5669" w:type="dxa"/>
          </w:tcPr>
          <w:p w14:paraId="6DD8227D"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"Important" box added on cover sheet which points to the macros</w:t>
            </w:r>
          </w:p>
          <w:p w14:paraId="17B019B3"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Chapters “References” and “Glossary” moved back up to section “Introduction</w:t>
            </w:r>
          </w:p>
          <w:p w14:paraId="59D6A2B2"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Chapter “Inputs Requirements” reworked</w:t>
            </w:r>
          </w:p>
        </w:tc>
        <w:tc>
          <w:tcPr>
            <w:tcW w:w="1588" w:type="dxa"/>
          </w:tcPr>
          <w:p w14:paraId="1A2C691F" w14:textId="77777777" w:rsidR="009649F4" w:rsidRPr="00764EF4" w:rsidRDefault="009649F4" w:rsidP="00EB7D77">
            <w:pPr>
              <w:rPr>
                <w:snapToGrid w:val="0"/>
                <w:vanish/>
              </w:rPr>
            </w:pPr>
            <w:r w:rsidRPr="00764EF4">
              <w:rPr>
                <w:snapToGrid w:val="0"/>
                <w:vanish/>
              </w:rPr>
              <w:t>Jbaden1</w:t>
            </w:r>
          </w:p>
        </w:tc>
      </w:tr>
      <w:tr w:rsidR="009649F4" w:rsidRPr="00764EF4" w14:paraId="52E69525" w14:textId="77777777" w:rsidTr="00EB7D77">
        <w:tblPrEx>
          <w:tblLook w:val="04A0" w:firstRow="1" w:lastRow="0" w:firstColumn="1" w:lastColumn="0" w:noHBand="0" w:noVBand="1"/>
        </w:tblPrEx>
        <w:trPr>
          <w:hidden/>
        </w:trPr>
        <w:tc>
          <w:tcPr>
            <w:tcW w:w="1135" w:type="dxa"/>
          </w:tcPr>
          <w:p w14:paraId="34CC2096" w14:textId="77777777" w:rsidR="009649F4" w:rsidRPr="00764EF4" w:rsidRDefault="009649F4" w:rsidP="00EB7D77">
            <w:pPr>
              <w:jc w:val="center"/>
              <w:rPr>
                <w:snapToGrid w:val="0"/>
                <w:vanish/>
              </w:rPr>
            </w:pPr>
            <w:r w:rsidRPr="00764EF4">
              <w:rPr>
                <w:snapToGrid w:val="0"/>
                <w:vanish/>
              </w:rPr>
              <w:t>6</w:t>
            </w:r>
          </w:p>
        </w:tc>
        <w:tc>
          <w:tcPr>
            <w:tcW w:w="850" w:type="dxa"/>
          </w:tcPr>
          <w:p w14:paraId="160AED71" w14:textId="77777777" w:rsidR="009649F4" w:rsidRPr="00764EF4" w:rsidRDefault="009649F4" w:rsidP="00EB7D77">
            <w:pPr>
              <w:jc w:val="center"/>
              <w:rPr>
                <w:snapToGrid w:val="0"/>
                <w:vanish/>
              </w:rPr>
            </w:pPr>
            <w:r>
              <w:rPr>
                <w:snapToGrid w:val="0"/>
                <w:vanish/>
              </w:rPr>
              <w:t>1a</w:t>
            </w:r>
          </w:p>
        </w:tc>
        <w:tc>
          <w:tcPr>
            <w:tcW w:w="993" w:type="dxa"/>
          </w:tcPr>
          <w:p w14:paraId="3C43BE73" w14:textId="77777777" w:rsidR="009649F4" w:rsidRPr="00764EF4" w:rsidRDefault="009649F4" w:rsidP="00EB7D77">
            <w:pPr>
              <w:jc w:val="center"/>
              <w:rPr>
                <w:snapToGrid w:val="0"/>
                <w:vanish/>
              </w:rPr>
            </w:pPr>
            <w:r w:rsidRPr="00764EF4">
              <w:rPr>
                <w:snapToGrid w:val="0"/>
                <w:vanish/>
              </w:rPr>
              <w:t>2019-09-10</w:t>
            </w:r>
          </w:p>
        </w:tc>
        <w:tc>
          <w:tcPr>
            <w:tcW w:w="5669" w:type="dxa"/>
          </w:tcPr>
          <w:p w14:paraId="0DEE16AD"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Chapter 4.1.4 has now one section per modeling technique again. This is to allow more intuitive tailoring of the section (driven by AV team request).</w:t>
            </w:r>
          </w:p>
        </w:tc>
        <w:tc>
          <w:tcPr>
            <w:tcW w:w="1588" w:type="dxa"/>
          </w:tcPr>
          <w:p w14:paraId="01E8969C" w14:textId="77777777" w:rsidR="009649F4" w:rsidRPr="00764EF4" w:rsidRDefault="009649F4" w:rsidP="00EB7D77">
            <w:pPr>
              <w:rPr>
                <w:snapToGrid w:val="0"/>
                <w:vanish/>
              </w:rPr>
            </w:pPr>
            <w:r w:rsidRPr="00764EF4">
              <w:rPr>
                <w:snapToGrid w:val="0"/>
                <w:vanish/>
              </w:rPr>
              <w:t>Jbaden1</w:t>
            </w:r>
          </w:p>
        </w:tc>
      </w:tr>
      <w:tr w:rsidR="009649F4" w:rsidRPr="00764EF4" w14:paraId="040925BA" w14:textId="77777777" w:rsidTr="00EB7D77">
        <w:tblPrEx>
          <w:tblLook w:val="04A0" w:firstRow="1" w:lastRow="0" w:firstColumn="1" w:lastColumn="0" w:noHBand="0" w:noVBand="1"/>
        </w:tblPrEx>
        <w:trPr>
          <w:hidden/>
        </w:trPr>
        <w:tc>
          <w:tcPr>
            <w:tcW w:w="1135" w:type="dxa"/>
          </w:tcPr>
          <w:p w14:paraId="72F4884E" w14:textId="77777777" w:rsidR="009649F4" w:rsidRPr="00764EF4" w:rsidRDefault="009649F4" w:rsidP="00EB7D77">
            <w:pPr>
              <w:jc w:val="center"/>
              <w:rPr>
                <w:snapToGrid w:val="0"/>
                <w:vanish/>
              </w:rPr>
            </w:pPr>
            <w:r w:rsidRPr="00764EF4">
              <w:rPr>
                <w:snapToGrid w:val="0"/>
                <w:vanish/>
              </w:rPr>
              <w:t>6</w:t>
            </w:r>
          </w:p>
        </w:tc>
        <w:tc>
          <w:tcPr>
            <w:tcW w:w="850" w:type="dxa"/>
          </w:tcPr>
          <w:p w14:paraId="2A1DFD57" w14:textId="77777777" w:rsidR="009649F4" w:rsidRPr="00764EF4" w:rsidRDefault="009649F4" w:rsidP="00EB7D77">
            <w:pPr>
              <w:jc w:val="center"/>
              <w:rPr>
                <w:snapToGrid w:val="0"/>
                <w:vanish/>
              </w:rPr>
            </w:pPr>
            <w:r>
              <w:rPr>
                <w:snapToGrid w:val="0"/>
                <w:vanish/>
              </w:rPr>
              <w:t>1a</w:t>
            </w:r>
          </w:p>
        </w:tc>
        <w:tc>
          <w:tcPr>
            <w:tcW w:w="993" w:type="dxa"/>
          </w:tcPr>
          <w:p w14:paraId="5B8CC6C0" w14:textId="77777777" w:rsidR="009649F4" w:rsidRPr="00764EF4" w:rsidRDefault="009649F4" w:rsidP="00EB7D77">
            <w:pPr>
              <w:jc w:val="center"/>
              <w:rPr>
                <w:snapToGrid w:val="0"/>
                <w:vanish/>
              </w:rPr>
            </w:pPr>
            <w:r w:rsidRPr="00764EF4">
              <w:rPr>
                <w:snapToGrid w:val="0"/>
                <w:vanish/>
              </w:rPr>
              <w:t>2019-09-10</w:t>
            </w:r>
          </w:p>
        </w:tc>
        <w:tc>
          <w:tcPr>
            <w:tcW w:w="5669" w:type="dxa"/>
          </w:tcPr>
          <w:p w14:paraId="42B18CEA"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 xml:space="preserve">Copyright notice shortened and moved to cover sheet and added to footer (to be compliant </w:t>
            </w:r>
            <w:hyperlink r:id="rId254" w:history="1">
              <w:r w:rsidRPr="00764EF4">
                <w:rPr>
                  <w:rFonts w:cs="Arial"/>
                  <w:snapToGrid w:val="0"/>
                  <w:vanish/>
                </w:rPr>
                <w:t xml:space="preserve">with </w:t>
              </w:r>
              <w:r w:rsidRPr="00764EF4">
                <w:rPr>
                  <w:vanish/>
                  <w:color w:val="0000FF"/>
                  <w:u w:val="single"/>
                </w:rPr>
                <w:t>Ford copyright guidelines</w:t>
              </w:r>
            </w:hyperlink>
            <w:r w:rsidRPr="00764EF4">
              <w:rPr>
                <w:rFonts w:cs="Arial"/>
                <w:snapToGrid w:val="0"/>
                <w:vanish/>
              </w:rPr>
              <w:t>)</w:t>
            </w:r>
          </w:p>
          <w:p w14:paraId="3077CCB1"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Term “Disclaimer” no longer used for what is actually only a copyright notice</w:t>
            </w:r>
          </w:p>
        </w:tc>
        <w:tc>
          <w:tcPr>
            <w:tcW w:w="1588" w:type="dxa"/>
          </w:tcPr>
          <w:p w14:paraId="7EF47A6A" w14:textId="77777777" w:rsidR="009649F4" w:rsidRPr="00764EF4" w:rsidRDefault="009649F4" w:rsidP="00EB7D77">
            <w:pPr>
              <w:rPr>
                <w:snapToGrid w:val="0"/>
                <w:vanish/>
              </w:rPr>
            </w:pPr>
            <w:r w:rsidRPr="00764EF4">
              <w:rPr>
                <w:snapToGrid w:val="0"/>
                <w:vanish/>
              </w:rPr>
              <w:t>Jbaden1</w:t>
            </w:r>
          </w:p>
        </w:tc>
      </w:tr>
      <w:tr w:rsidR="009649F4" w:rsidRPr="00764EF4" w14:paraId="479CB442" w14:textId="77777777" w:rsidTr="00EB7D77">
        <w:tblPrEx>
          <w:tblLook w:val="04A0" w:firstRow="1" w:lastRow="0" w:firstColumn="1" w:lastColumn="0" w:noHBand="0" w:noVBand="1"/>
        </w:tblPrEx>
        <w:trPr>
          <w:hidden/>
        </w:trPr>
        <w:tc>
          <w:tcPr>
            <w:tcW w:w="1135" w:type="dxa"/>
          </w:tcPr>
          <w:p w14:paraId="6DF915BA" w14:textId="77777777" w:rsidR="009649F4" w:rsidRPr="00764EF4" w:rsidRDefault="009649F4" w:rsidP="00EB7D77">
            <w:pPr>
              <w:jc w:val="center"/>
              <w:rPr>
                <w:snapToGrid w:val="0"/>
                <w:vanish/>
              </w:rPr>
            </w:pPr>
            <w:r w:rsidRPr="00764EF4">
              <w:rPr>
                <w:snapToGrid w:val="0"/>
                <w:vanish/>
              </w:rPr>
              <w:t>6</w:t>
            </w:r>
          </w:p>
        </w:tc>
        <w:tc>
          <w:tcPr>
            <w:tcW w:w="850" w:type="dxa"/>
          </w:tcPr>
          <w:p w14:paraId="07C37384" w14:textId="77777777" w:rsidR="009649F4" w:rsidRPr="00764EF4" w:rsidRDefault="009649F4" w:rsidP="00EB7D77">
            <w:pPr>
              <w:jc w:val="center"/>
              <w:rPr>
                <w:snapToGrid w:val="0"/>
                <w:vanish/>
              </w:rPr>
            </w:pPr>
            <w:r>
              <w:rPr>
                <w:snapToGrid w:val="0"/>
                <w:vanish/>
              </w:rPr>
              <w:t>1a</w:t>
            </w:r>
          </w:p>
        </w:tc>
        <w:tc>
          <w:tcPr>
            <w:tcW w:w="993" w:type="dxa"/>
          </w:tcPr>
          <w:p w14:paraId="703334A4" w14:textId="77777777" w:rsidR="009649F4" w:rsidRPr="00764EF4" w:rsidRDefault="009649F4" w:rsidP="00EB7D77">
            <w:pPr>
              <w:jc w:val="center"/>
              <w:rPr>
                <w:snapToGrid w:val="0"/>
                <w:vanish/>
              </w:rPr>
            </w:pPr>
            <w:r w:rsidRPr="00764EF4">
              <w:rPr>
                <w:snapToGrid w:val="0"/>
                <w:vanish/>
              </w:rPr>
              <w:t>2019-05-11</w:t>
            </w:r>
          </w:p>
        </w:tc>
        <w:tc>
          <w:tcPr>
            <w:tcW w:w="5669" w:type="dxa"/>
          </w:tcPr>
          <w:p w14:paraId="77775F6D" w14:textId="77777777" w:rsidR="009649F4" w:rsidRPr="00764EF4" w:rsidRDefault="009649F4" w:rsidP="009649F4">
            <w:pPr>
              <w:pStyle w:val="Header"/>
              <w:numPr>
                <w:ilvl w:val="0"/>
                <w:numId w:val="8"/>
              </w:numPr>
              <w:ind w:left="429"/>
              <w:textAlignment w:val="auto"/>
              <w:rPr>
                <w:snapToGrid w:val="0"/>
                <w:vanish/>
              </w:rPr>
            </w:pPr>
            <w:r w:rsidRPr="00764EF4">
              <w:rPr>
                <w:snapToGrid w:val="0"/>
                <w:vanish/>
              </w:rPr>
              <w:t>Per FuSa core team request: Subsection “Functional Safety Requirements” removed completely from Function Spec. FSRs are only captured in the Feature Doc</w:t>
            </w:r>
          </w:p>
          <w:p w14:paraId="3994CF82" w14:textId="77777777" w:rsidR="009649F4" w:rsidRPr="00764EF4" w:rsidRDefault="009649F4" w:rsidP="009649F4">
            <w:pPr>
              <w:pStyle w:val="Header"/>
              <w:numPr>
                <w:ilvl w:val="0"/>
                <w:numId w:val="8"/>
              </w:numPr>
              <w:ind w:left="429"/>
              <w:textAlignment w:val="auto"/>
              <w:rPr>
                <w:snapToGrid w:val="0"/>
                <w:vanish/>
              </w:rPr>
            </w:pPr>
            <w:r w:rsidRPr="00764EF4">
              <w:rPr>
                <w:snapToGrid w:val="0"/>
                <w:vanish/>
              </w:rPr>
              <w:t>Chapter “Input Requirements” renamed to “Input Requirements/Documents”</w:t>
            </w:r>
          </w:p>
        </w:tc>
        <w:tc>
          <w:tcPr>
            <w:tcW w:w="1588" w:type="dxa"/>
          </w:tcPr>
          <w:p w14:paraId="1CE99242" w14:textId="77777777" w:rsidR="009649F4" w:rsidRPr="00764EF4" w:rsidRDefault="009649F4" w:rsidP="00EB7D77">
            <w:pPr>
              <w:rPr>
                <w:snapToGrid w:val="0"/>
                <w:vanish/>
              </w:rPr>
            </w:pPr>
            <w:r w:rsidRPr="00764EF4">
              <w:rPr>
                <w:snapToGrid w:val="0"/>
                <w:vanish/>
              </w:rPr>
              <w:t>Jbaden1</w:t>
            </w:r>
          </w:p>
        </w:tc>
      </w:tr>
      <w:tr w:rsidR="009649F4" w:rsidRPr="00764EF4" w14:paraId="302F7DB5" w14:textId="77777777" w:rsidTr="00EB7D77">
        <w:tblPrEx>
          <w:tblLook w:val="04A0" w:firstRow="1" w:lastRow="0" w:firstColumn="1" w:lastColumn="0" w:noHBand="0" w:noVBand="1"/>
        </w:tblPrEx>
        <w:trPr>
          <w:hidden/>
        </w:trPr>
        <w:tc>
          <w:tcPr>
            <w:tcW w:w="1135" w:type="dxa"/>
          </w:tcPr>
          <w:p w14:paraId="61BC305A" w14:textId="77777777" w:rsidR="009649F4" w:rsidRPr="00764EF4" w:rsidRDefault="009649F4" w:rsidP="00EB7D77">
            <w:pPr>
              <w:jc w:val="center"/>
              <w:rPr>
                <w:snapToGrid w:val="0"/>
                <w:vanish/>
              </w:rPr>
            </w:pPr>
            <w:r w:rsidRPr="00764EF4">
              <w:rPr>
                <w:snapToGrid w:val="0"/>
                <w:vanish/>
              </w:rPr>
              <w:t>6</w:t>
            </w:r>
          </w:p>
        </w:tc>
        <w:tc>
          <w:tcPr>
            <w:tcW w:w="850" w:type="dxa"/>
          </w:tcPr>
          <w:p w14:paraId="0B97C783" w14:textId="77777777" w:rsidR="009649F4" w:rsidRPr="00764EF4" w:rsidRDefault="009649F4" w:rsidP="00EB7D77">
            <w:pPr>
              <w:jc w:val="center"/>
              <w:rPr>
                <w:snapToGrid w:val="0"/>
                <w:vanish/>
              </w:rPr>
            </w:pPr>
            <w:r>
              <w:rPr>
                <w:snapToGrid w:val="0"/>
                <w:vanish/>
              </w:rPr>
              <w:t>1a</w:t>
            </w:r>
          </w:p>
        </w:tc>
        <w:tc>
          <w:tcPr>
            <w:tcW w:w="993" w:type="dxa"/>
          </w:tcPr>
          <w:p w14:paraId="58CDA5C2" w14:textId="77777777" w:rsidR="009649F4" w:rsidRPr="00764EF4" w:rsidRDefault="009649F4" w:rsidP="00EB7D77">
            <w:pPr>
              <w:jc w:val="center"/>
              <w:rPr>
                <w:snapToGrid w:val="0"/>
                <w:vanish/>
              </w:rPr>
            </w:pPr>
            <w:r w:rsidRPr="00764EF4">
              <w:rPr>
                <w:snapToGrid w:val="0"/>
                <w:vanish/>
              </w:rPr>
              <w:t>2019-12-05</w:t>
            </w:r>
          </w:p>
        </w:tc>
        <w:tc>
          <w:tcPr>
            <w:tcW w:w="5669" w:type="dxa"/>
          </w:tcPr>
          <w:p w14:paraId="645CF404"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Upstream Documents section added to “Input Requirements/Documents” table</w:t>
            </w:r>
          </w:p>
          <w:p w14:paraId="5D0A36E9" w14:textId="77777777" w:rsidR="009649F4" w:rsidRPr="00764EF4" w:rsidRDefault="009649F4" w:rsidP="009649F4">
            <w:pPr>
              <w:pStyle w:val="Header"/>
              <w:numPr>
                <w:ilvl w:val="0"/>
                <w:numId w:val="8"/>
              </w:numPr>
              <w:ind w:left="429"/>
              <w:textAlignment w:val="auto"/>
              <w:rPr>
                <w:snapToGrid w:val="0"/>
                <w:vanish/>
              </w:rPr>
            </w:pPr>
            <w:r w:rsidRPr="00764EF4">
              <w:rPr>
                <w:rFonts w:cs="Arial"/>
                <w:snapToGrid w:val="0"/>
                <w:vanish/>
              </w:rPr>
              <w:t>Custom style table formatting removed</w:t>
            </w:r>
          </w:p>
          <w:p w14:paraId="6BE97357" w14:textId="77777777" w:rsidR="009649F4" w:rsidRPr="00764EF4" w:rsidRDefault="009649F4" w:rsidP="009649F4">
            <w:pPr>
              <w:pStyle w:val="Header"/>
              <w:numPr>
                <w:ilvl w:val="0"/>
                <w:numId w:val="8"/>
              </w:numPr>
              <w:ind w:left="429"/>
              <w:textAlignment w:val="auto"/>
              <w:rPr>
                <w:snapToGrid w:val="0"/>
                <w:vanish/>
              </w:rPr>
            </w:pPr>
            <w:r w:rsidRPr="00764EF4">
              <w:rPr>
                <w:snapToGrid w:val="0"/>
                <w:vanish/>
              </w:rPr>
              <w:t>Per FuSa core team request: Subsection “Functional Safety Requirements” to remain in (but no ASIL Decomposition in Function Spec)</w:t>
            </w:r>
          </w:p>
        </w:tc>
        <w:tc>
          <w:tcPr>
            <w:tcW w:w="1588" w:type="dxa"/>
          </w:tcPr>
          <w:p w14:paraId="75FAC39E" w14:textId="77777777" w:rsidR="009649F4" w:rsidRPr="00764EF4" w:rsidRDefault="009649F4" w:rsidP="00EB7D77">
            <w:pPr>
              <w:rPr>
                <w:snapToGrid w:val="0"/>
                <w:vanish/>
              </w:rPr>
            </w:pPr>
            <w:r w:rsidRPr="00764EF4">
              <w:rPr>
                <w:snapToGrid w:val="0"/>
                <w:vanish/>
              </w:rPr>
              <w:t>Jbaden1</w:t>
            </w:r>
          </w:p>
        </w:tc>
      </w:tr>
      <w:tr w:rsidR="009649F4" w:rsidRPr="00764EF4" w14:paraId="70342F44" w14:textId="77777777" w:rsidTr="00EB7D77">
        <w:tblPrEx>
          <w:tblLook w:val="04A0" w:firstRow="1" w:lastRow="0" w:firstColumn="1" w:lastColumn="0" w:noHBand="0" w:noVBand="1"/>
        </w:tblPrEx>
        <w:trPr>
          <w:hidden/>
        </w:trPr>
        <w:tc>
          <w:tcPr>
            <w:tcW w:w="1135" w:type="dxa"/>
          </w:tcPr>
          <w:p w14:paraId="28F66597" w14:textId="77777777" w:rsidR="009649F4" w:rsidRPr="00764EF4" w:rsidRDefault="009649F4" w:rsidP="00EB7D77">
            <w:pPr>
              <w:jc w:val="center"/>
              <w:rPr>
                <w:snapToGrid w:val="0"/>
                <w:vanish/>
              </w:rPr>
            </w:pPr>
            <w:r w:rsidRPr="00791DF4">
              <w:rPr>
                <w:snapToGrid w:val="0"/>
                <w:vanish/>
              </w:rPr>
              <w:t>6</w:t>
            </w:r>
          </w:p>
        </w:tc>
        <w:tc>
          <w:tcPr>
            <w:tcW w:w="850" w:type="dxa"/>
          </w:tcPr>
          <w:p w14:paraId="0FA42DB9" w14:textId="77777777" w:rsidR="009649F4" w:rsidRPr="00764EF4" w:rsidRDefault="009649F4" w:rsidP="00EB7D77">
            <w:pPr>
              <w:jc w:val="center"/>
              <w:rPr>
                <w:snapToGrid w:val="0"/>
                <w:vanish/>
              </w:rPr>
            </w:pPr>
            <w:r>
              <w:rPr>
                <w:snapToGrid w:val="0"/>
                <w:vanish/>
              </w:rPr>
              <w:t>1a</w:t>
            </w:r>
          </w:p>
        </w:tc>
        <w:tc>
          <w:tcPr>
            <w:tcW w:w="993" w:type="dxa"/>
          </w:tcPr>
          <w:p w14:paraId="287AB9D9" w14:textId="77777777" w:rsidR="009649F4" w:rsidRPr="00764EF4" w:rsidRDefault="009649F4" w:rsidP="00EB7D77">
            <w:pPr>
              <w:jc w:val="center"/>
              <w:rPr>
                <w:snapToGrid w:val="0"/>
                <w:vanish/>
              </w:rPr>
            </w:pPr>
            <w:r w:rsidRPr="00791DF4">
              <w:rPr>
                <w:snapToGrid w:val="0"/>
                <w:vanish/>
              </w:rPr>
              <w:t>2019-12-0</w:t>
            </w:r>
            <w:r>
              <w:rPr>
                <w:snapToGrid w:val="0"/>
                <w:vanish/>
              </w:rPr>
              <w:t>9</w:t>
            </w:r>
          </w:p>
        </w:tc>
        <w:tc>
          <w:tcPr>
            <w:tcW w:w="5669" w:type="dxa"/>
          </w:tcPr>
          <w:p w14:paraId="073870AF" w14:textId="77777777" w:rsidR="009649F4" w:rsidRPr="00791DF4" w:rsidRDefault="009649F4" w:rsidP="009649F4">
            <w:pPr>
              <w:pStyle w:val="Header"/>
              <w:numPr>
                <w:ilvl w:val="0"/>
                <w:numId w:val="8"/>
              </w:numPr>
              <w:ind w:left="429"/>
              <w:textAlignment w:val="auto"/>
              <w:rPr>
                <w:rFonts w:cs="Arial"/>
                <w:snapToGrid w:val="0"/>
                <w:vanish/>
              </w:rPr>
            </w:pPr>
            <w:r>
              <w:rPr>
                <w:rFonts w:cs="Arial"/>
                <w:snapToGrid w:val="0"/>
                <w:vanish/>
              </w:rPr>
              <w:t>Term “Ups</w:t>
            </w:r>
            <w:r w:rsidRPr="00791DF4">
              <w:rPr>
                <w:rFonts w:cs="Arial"/>
                <w:snapToGrid w:val="0"/>
                <w:vanish/>
              </w:rPr>
              <w:t>tream Documents</w:t>
            </w:r>
            <w:r>
              <w:rPr>
                <w:rFonts w:cs="Arial"/>
                <w:snapToGrid w:val="0"/>
                <w:vanish/>
              </w:rPr>
              <w:t>” replaced by “Feature Requirements”</w:t>
            </w:r>
            <w:r w:rsidRPr="00791DF4">
              <w:rPr>
                <w:rFonts w:cs="Arial"/>
                <w:snapToGrid w:val="0"/>
                <w:vanish/>
              </w:rPr>
              <w:t xml:space="preserve"> </w:t>
            </w:r>
            <w:r>
              <w:rPr>
                <w:rFonts w:cs="Arial"/>
                <w:snapToGrid w:val="0"/>
                <w:vanish/>
              </w:rPr>
              <w:t xml:space="preserve">in </w:t>
            </w:r>
            <w:r w:rsidRPr="00791DF4">
              <w:rPr>
                <w:rFonts w:cs="Arial"/>
                <w:snapToGrid w:val="0"/>
                <w:vanish/>
              </w:rPr>
              <w:t>“Input Requirements/Documents” table</w:t>
            </w:r>
          </w:p>
          <w:p w14:paraId="1B479B8E" w14:textId="77777777" w:rsidR="009649F4" w:rsidRPr="00764EF4" w:rsidRDefault="009649F4" w:rsidP="009649F4">
            <w:pPr>
              <w:pStyle w:val="Header"/>
              <w:numPr>
                <w:ilvl w:val="0"/>
                <w:numId w:val="8"/>
              </w:numPr>
              <w:ind w:left="429"/>
              <w:textAlignment w:val="auto"/>
              <w:rPr>
                <w:rFonts w:cs="Arial"/>
                <w:snapToGrid w:val="0"/>
                <w:vanish/>
              </w:rPr>
            </w:pPr>
            <w:r>
              <w:rPr>
                <w:rFonts w:cs="Arial"/>
                <w:snapToGrid w:val="0"/>
                <w:vanish/>
              </w:rPr>
              <w:t>ASIL Decomposition table replaced by a version, which get not corrupted during VSEM import.</w:t>
            </w:r>
          </w:p>
        </w:tc>
        <w:tc>
          <w:tcPr>
            <w:tcW w:w="1588" w:type="dxa"/>
          </w:tcPr>
          <w:p w14:paraId="25274FFC" w14:textId="77777777" w:rsidR="009649F4" w:rsidRPr="00764EF4" w:rsidRDefault="009649F4" w:rsidP="00EB7D77">
            <w:pPr>
              <w:rPr>
                <w:snapToGrid w:val="0"/>
                <w:vanish/>
              </w:rPr>
            </w:pPr>
            <w:r w:rsidRPr="00791DF4">
              <w:rPr>
                <w:snapToGrid w:val="0"/>
                <w:vanish/>
              </w:rPr>
              <w:t>Jbaden1</w:t>
            </w:r>
          </w:p>
        </w:tc>
      </w:tr>
      <w:tr w:rsidR="009649F4" w:rsidRPr="00764EF4" w14:paraId="47DA8DA5" w14:textId="77777777" w:rsidTr="00EB7D77">
        <w:tblPrEx>
          <w:tblLook w:val="04A0" w:firstRow="1" w:lastRow="0" w:firstColumn="1" w:lastColumn="0" w:noHBand="0" w:noVBand="1"/>
        </w:tblPrEx>
        <w:trPr>
          <w:hidden/>
        </w:trPr>
        <w:tc>
          <w:tcPr>
            <w:tcW w:w="1135" w:type="dxa"/>
          </w:tcPr>
          <w:p w14:paraId="1D0630CD" w14:textId="77777777" w:rsidR="009649F4" w:rsidRPr="00791DF4" w:rsidRDefault="009649F4" w:rsidP="00EB7D77">
            <w:pPr>
              <w:jc w:val="center"/>
              <w:rPr>
                <w:snapToGrid w:val="0"/>
                <w:vanish/>
              </w:rPr>
            </w:pPr>
            <w:r w:rsidRPr="00017423">
              <w:rPr>
                <w:snapToGrid w:val="0"/>
                <w:vanish/>
              </w:rPr>
              <w:t>6</w:t>
            </w:r>
          </w:p>
        </w:tc>
        <w:tc>
          <w:tcPr>
            <w:tcW w:w="850" w:type="dxa"/>
          </w:tcPr>
          <w:p w14:paraId="118AEDEF" w14:textId="77777777" w:rsidR="009649F4" w:rsidRPr="00791DF4" w:rsidRDefault="009649F4" w:rsidP="00EB7D77">
            <w:pPr>
              <w:jc w:val="center"/>
              <w:rPr>
                <w:snapToGrid w:val="0"/>
                <w:vanish/>
              </w:rPr>
            </w:pPr>
            <w:r>
              <w:rPr>
                <w:snapToGrid w:val="0"/>
                <w:vanish/>
              </w:rPr>
              <w:t>1a</w:t>
            </w:r>
          </w:p>
        </w:tc>
        <w:tc>
          <w:tcPr>
            <w:tcW w:w="993" w:type="dxa"/>
          </w:tcPr>
          <w:p w14:paraId="19D6ABEA" w14:textId="77777777" w:rsidR="009649F4" w:rsidRPr="00791DF4" w:rsidRDefault="009649F4" w:rsidP="00EB7D77">
            <w:pPr>
              <w:jc w:val="center"/>
              <w:rPr>
                <w:snapToGrid w:val="0"/>
                <w:vanish/>
              </w:rPr>
            </w:pPr>
            <w:r w:rsidRPr="00017423">
              <w:rPr>
                <w:snapToGrid w:val="0"/>
                <w:vanish/>
              </w:rPr>
              <w:t>2019-12-</w:t>
            </w:r>
            <w:r>
              <w:rPr>
                <w:snapToGrid w:val="0"/>
                <w:vanish/>
              </w:rPr>
              <w:t>10</w:t>
            </w:r>
          </w:p>
        </w:tc>
        <w:tc>
          <w:tcPr>
            <w:tcW w:w="5669" w:type="dxa"/>
          </w:tcPr>
          <w:p w14:paraId="5B8DEB6D" w14:textId="77777777" w:rsidR="009649F4" w:rsidRPr="00227C8D" w:rsidRDefault="009649F4" w:rsidP="009649F4">
            <w:pPr>
              <w:pStyle w:val="Header"/>
              <w:numPr>
                <w:ilvl w:val="0"/>
                <w:numId w:val="8"/>
              </w:numPr>
              <w:ind w:left="429"/>
              <w:textAlignment w:val="auto"/>
              <w:rPr>
                <w:rFonts w:cs="Arial"/>
                <w:snapToGrid w:val="0"/>
                <w:vanish/>
              </w:rPr>
            </w:pPr>
            <w:r>
              <w:rPr>
                <w:rFonts w:cs="Arial"/>
                <w:snapToGrid w:val="0"/>
                <w:vanish/>
              </w:rPr>
              <w:t>Refinement of FSRs no longer supported by Function Specification (as requested by Functional Safety team). FSR chapter just forwards FSRs from the Feature Docs 1:1 to the Implemented Function(s).</w:t>
            </w:r>
          </w:p>
        </w:tc>
        <w:tc>
          <w:tcPr>
            <w:tcW w:w="1588" w:type="dxa"/>
          </w:tcPr>
          <w:p w14:paraId="6E8D9002" w14:textId="77777777" w:rsidR="009649F4" w:rsidRPr="00791DF4" w:rsidRDefault="009649F4" w:rsidP="00EB7D77">
            <w:pPr>
              <w:rPr>
                <w:snapToGrid w:val="0"/>
                <w:vanish/>
              </w:rPr>
            </w:pPr>
            <w:r>
              <w:rPr>
                <w:snapToGrid w:val="0"/>
                <w:vanish/>
              </w:rPr>
              <w:t>Jbaden1</w:t>
            </w:r>
          </w:p>
        </w:tc>
      </w:tr>
      <w:tr w:rsidR="009649F4" w:rsidRPr="00764EF4" w14:paraId="493B0285" w14:textId="77777777" w:rsidTr="00EB7D77">
        <w:tblPrEx>
          <w:tblLook w:val="04A0" w:firstRow="1" w:lastRow="0" w:firstColumn="1" w:lastColumn="0" w:noHBand="0" w:noVBand="1"/>
        </w:tblPrEx>
        <w:trPr>
          <w:hidden/>
        </w:trPr>
        <w:tc>
          <w:tcPr>
            <w:tcW w:w="1135" w:type="dxa"/>
          </w:tcPr>
          <w:p w14:paraId="2678C298" w14:textId="77777777" w:rsidR="009649F4" w:rsidRPr="00017423" w:rsidRDefault="009649F4" w:rsidP="00EB7D77">
            <w:pPr>
              <w:jc w:val="center"/>
              <w:rPr>
                <w:snapToGrid w:val="0"/>
                <w:vanish/>
              </w:rPr>
            </w:pPr>
            <w:r w:rsidRPr="00017423">
              <w:rPr>
                <w:snapToGrid w:val="0"/>
                <w:vanish/>
              </w:rPr>
              <w:t>6</w:t>
            </w:r>
          </w:p>
        </w:tc>
        <w:tc>
          <w:tcPr>
            <w:tcW w:w="850" w:type="dxa"/>
          </w:tcPr>
          <w:p w14:paraId="01CDF7EC" w14:textId="77777777" w:rsidR="009649F4" w:rsidRDefault="009649F4" w:rsidP="00EB7D77">
            <w:pPr>
              <w:jc w:val="center"/>
              <w:rPr>
                <w:snapToGrid w:val="0"/>
                <w:vanish/>
              </w:rPr>
            </w:pPr>
            <w:r>
              <w:rPr>
                <w:snapToGrid w:val="0"/>
                <w:vanish/>
              </w:rPr>
              <w:t>1a</w:t>
            </w:r>
          </w:p>
        </w:tc>
        <w:tc>
          <w:tcPr>
            <w:tcW w:w="993" w:type="dxa"/>
          </w:tcPr>
          <w:p w14:paraId="55ACBCC6" w14:textId="77777777" w:rsidR="009649F4" w:rsidRPr="00017423" w:rsidRDefault="009649F4" w:rsidP="00EB7D77">
            <w:pPr>
              <w:jc w:val="center"/>
              <w:rPr>
                <w:snapToGrid w:val="0"/>
                <w:vanish/>
              </w:rPr>
            </w:pPr>
            <w:r w:rsidRPr="00017423">
              <w:rPr>
                <w:snapToGrid w:val="0"/>
                <w:vanish/>
              </w:rPr>
              <w:t>2019-12-</w:t>
            </w:r>
            <w:r>
              <w:rPr>
                <w:snapToGrid w:val="0"/>
                <w:vanish/>
              </w:rPr>
              <w:t>10</w:t>
            </w:r>
          </w:p>
        </w:tc>
        <w:tc>
          <w:tcPr>
            <w:tcW w:w="5669" w:type="dxa"/>
          </w:tcPr>
          <w:p w14:paraId="5ED2DFEE" w14:textId="77777777" w:rsidR="009649F4" w:rsidRDefault="009649F4" w:rsidP="00EB7D77">
            <w:pPr>
              <w:pStyle w:val="Header"/>
              <w:textAlignment w:val="auto"/>
              <w:rPr>
                <w:rFonts w:cs="Arial"/>
                <w:snapToGrid w:val="0"/>
                <w:vanish/>
              </w:rPr>
            </w:pPr>
            <w:r>
              <w:rPr>
                <w:rFonts w:cs="Arial"/>
                <w:snapToGrid w:val="0"/>
                <w:vanish/>
              </w:rPr>
              <w:t>Minor changes made to enable use of the function group spec for specification of system services (system service spec is to be removed):</w:t>
            </w:r>
          </w:p>
          <w:p w14:paraId="5AE5A2CC" w14:textId="77777777" w:rsidR="009649F4" w:rsidRDefault="009649F4" w:rsidP="009649F4">
            <w:pPr>
              <w:pStyle w:val="Header"/>
              <w:numPr>
                <w:ilvl w:val="0"/>
                <w:numId w:val="8"/>
              </w:numPr>
              <w:ind w:left="429"/>
              <w:textAlignment w:val="auto"/>
              <w:rPr>
                <w:rFonts w:cs="Arial"/>
                <w:snapToGrid w:val="0"/>
                <w:vanish/>
              </w:rPr>
            </w:pPr>
            <w:r>
              <w:rPr>
                <w:rFonts w:cs="Arial"/>
                <w:snapToGrid w:val="0"/>
                <w:vanish/>
              </w:rPr>
              <w:t>Chapter “Functional Architecture” renamed to “Functional Decomposition and Architecture”</w:t>
            </w:r>
          </w:p>
          <w:p w14:paraId="36A3572F" w14:textId="77777777" w:rsidR="009649F4" w:rsidRPr="00227C8D" w:rsidRDefault="009649F4" w:rsidP="009649F4">
            <w:pPr>
              <w:pStyle w:val="Header"/>
              <w:numPr>
                <w:ilvl w:val="0"/>
                <w:numId w:val="8"/>
              </w:numPr>
              <w:ind w:left="429"/>
              <w:textAlignment w:val="auto"/>
              <w:rPr>
                <w:rFonts w:cs="Arial"/>
                <w:snapToGrid w:val="0"/>
                <w:vanish/>
              </w:rPr>
            </w:pPr>
            <w:r>
              <w:rPr>
                <w:rFonts w:cs="Arial"/>
                <w:snapToGrid w:val="0"/>
                <w:vanish/>
              </w:rPr>
              <w:t>Functional Decomposition diagram added to renamed chapter</w:t>
            </w:r>
            <w:r w:rsidRPr="00227C8D">
              <w:rPr>
                <w:rFonts w:cs="Arial"/>
                <w:snapToGrid w:val="0"/>
                <w:vanish/>
              </w:rPr>
              <w:t>.</w:t>
            </w:r>
          </w:p>
        </w:tc>
        <w:tc>
          <w:tcPr>
            <w:tcW w:w="1588" w:type="dxa"/>
          </w:tcPr>
          <w:p w14:paraId="33546F35" w14:textId="77777777" w:rsidR="009649F4" w:rsidRDefault="009649F4" w:rsidP="00EB7D77">
            <w:pPr>
              <w:rPr>
                <w:snapToGrid w:val="0"/>
                <w:vanish/>
              </w:rPr>
            </w:pPr>
            <w:r>
              <w:rPr>
                <w:snapToGrid w:val="0"/>
                <w:vanish/>
              </w:rPr>
              <w:t>Jbaden1</w:t>
            </w:r>
          </w:p>
        </w:tc>
      </w:tr>
      <w:tr w:rsidR="009649F4" w:rsidRPr="00764EF4" w14:paraId="32FC8FF4" w14:textId="77777777" w:rsidTr="00EB7D77">
        <w:tblPrEx>
          <w:tblLook w:val="04A0" w:firstRow="1" w:lastRow="0" w:firstColumn="1" w:lastColumn="0" w:noHBand="0" w:noVBand="1"/>
        </w:tblPrEx>
        <w:trPr>
          <w:hidden/>
        </w:trPr>
        <w:tc>
          <w:tcPr>
            <w:tcW w:w="1135" w:type="dxa"/>
          </w:tcPr>
          <w:p w14:paraId="77DC7FFB" w14:textId="77777777" w:rsidR="009649F4" w:rsidRPr="00017423" w:rsidRDefault="009649F4" w:rsidP="00EB7D77">
            <w:pPr>
              <w:jc w:val="center"/>
              <w:rPr>
                <w:snapToGrid w:val="0"/>
                <w:vanish/>
              </w:rPr>
            </w:pPr>
            <w:r w:rsidRPr="00017423">
              <w:rPr>
                <w:snapToGrid w:val="0"/>
                <w:vanish/>
              </w:rPr>
              <w:t>6</w:t>
            </w:r>
          </w:p>
        </w:tc>
        <w:tc>
          <w:tcPr>
            <w:tcW w:w="850" w:type="dxa"/>
          </w:tcPr>
          <w:p w14:paraId="6126ADF4" w14:textId="77777777" w:rsidR="009649F4" w:rsidRDefault="009649F4" w:rsidP="00EB7D77">
            <w:pPr>
              <w:jc w:val="center"/>
              <w:rPr>
                <w:snapToGrid w:val="0"/>
                <w:vanish/>
              </w:rPr>
            </w:pPr>
            <w:r>
              <w:rPr>
                <w:snapToGrid w:val="0"/>
                <w:vanish/>
              </w:rPr>
              <w:t>1a</w:t>
            </w:r>
          </w:p>
        </w:tc>
        <w:tc>
          <w:tcPr>
            <w:tcW w:w="993" w:type="dxa"/>
          </w:tcPr>
          <w:p w14:paraId="23EC4787" w14:textId="77777777" w:rsidR="009649F4" w:rsidRPr="00017423" w:rsidRDefault="009649F4" w:rsidP="00EB7D77">
            <w:pPr>
              <w:jc w:val="center"/>
              <w:rPr>
                <w:snapToGrid w:val="0"/>
                <w:vanish/>
              </w:rPr>
            </w:pPr>
            <w:r w:rsidRPr="00017423">
              <w:rPr>
                <w:snapToGrid w:val="0"/>
                <w:vanish/>
              </w:rPr>
              <w:t>20</w:t>
            </w:r>
            <w:r>
              <w:rPr>
                <w:snapToGrid w:val="0"/>
                <w:vanish/>
              </w:rPr>
              <w:t>20</w:t>
            </w:r>
            <w:r w:rsidRPr="00017423">
              <w:rPr>
                <w:snapToGrid w:val="0"/>
                <w:vanish/>
              </w:rPr>
              <w:t>-</w:t>
            </w:r>
            <w:r>
              <w:rPr>
                <w:snapToGrid w:val="0"/>
                <w:vanish/>
              </w:rPr>
              <w:t>02</w:t>
            </w:r>
            <w:r w:rsidRPr="00017423">
              <w:rPr>
                <w:snapToGrid w:val="0"/>
                <w:vanish/>
              </w:rPr>
              <w:t>-</w:t>
            </w:r>
            <w:r>
              <w:rPr>
                <w:snapToGrid w:val="0"/>
                <w:vanish/>
              </w:rPr>
              <w:t>12</w:t>
            </w:r>
          </w:p>
        </w:tc>
        <w:tc>
          <w:tcPr>
            <w:tcW w:w="5669" w:type="dxa"/>
          </w:tcPr>
          <w:p w14:paraId="3A80D05F" w14:textId="77777777" w:rsidR="009649F4" w:rsidRDefault="009649F4" w:rsidP="00EB7D77">
            <w:pPr>
              <w:pStyle w:val="Header"/>
              <w:textAlignment w:val="auto"/>
              <w:rPr>
                <w:rFonts w:cs="Arial"/>
                <w:snapToGrid w:val="0"/>
                <w:vanish/>
              </w:rPr>
            </w:pPr>
            <w:r>
              <w:rPr>
                <w:rFonts w:cs="Arial"/>
                <w:snapToGrid w:val="0"/>
                <w:vanish/>
              </w:rPr>
              <w:t>Minor rewording of hint for FSR table after review by FuSa team.</w:t>
            </w:r>
          </w:p>
        </w:tc>
        <w:tc>
          <w:tcPr>
            <w:tcW w:w="1588" w:type="dxa"/>
          </w:tcPr>
          <w:p w14:paraId="7AC6AD8A" w14:textId="77777777" w:rsidR="009649F4" w:rsidRDefault="009649F4" w:rsidP="00EB7D77">
            <w:pPr>
              <w:rPr>
                <w:snapToGrid w:val="0"/>
                <w:vanish/>
              </w:rPr>
            </w:pPr>
            <w:r>
              <w:rPr>
                <w:snapToGrid w:val="0"/>
                <w:vanish/>
              </w:rPr>
              <w:t>Jbaden1</w:t>
            </w:r>
          </w:p>
        </w:tc>
      </w:tr>
      <w:tr w:rsidR="009649F4" w:rsidRPr="00764EF4" w14:paraId="157D1CD7" w14:textId="77777777" w:rsidTr="00EB7D77">
        <w:tblPrEx>
          <w:tblLook w:val="04A0" w:firstRow="1" w:lastRow="0" w:firstColumn="1" w:lastColumn="0" w:noHBand="0" w:noVBand="1"/>
        </w:tblPrEx>
        <w:trPr>
          <w:hidden/>
        </w:trPr>
        <w:tc>
          <w:tcPr>
            <w:tcW w:w="1135" w:type="dxa"/>
          </w:tcPr>
          <w:p w14:paraId="1E2B5132" w14:textId="77777777" w:rsidR="009649F4" w:rsidRPr="00017423" w:rsidRDefault="009649F4" w:rsidP="00EB7D77">
            <w:pPr>
              <w:jc w:val="center"/>
              <w:rPr>
                <w:snapToGrid w:val="0"/>
                <w:vanish/>
              </w:rPr>
            </w:pPr>
            <w:r w:rsidRPr="00017423">
              <w:rPr>
                <w:snapToGrid w:val="0"/>
                <w:vanish/>
              </w:rPr>
              <w:t>6</w:t>
            </w:r>
          </w:p>
        </w:tc>
        <w:tc>
          <w:tcPr>
            <w:tcW w:w="850" w:type="dxa"/>
          </w:tcPr>
          <w:p w14:paraId="7ED69E90" w14:textId="77777777" w:rsidR="009649F4" w:rsidRDefault="009649F4" w:rsidP="00EB7D77">
            <w:pPr>
              <w:jc w:val="center"/>
              <w:rPr>
                <w:snapToGrid w:val="0"/>
                <w:vanish/>
              </w:rPr>
            </w:pPr>
            <w:r>
              <w:rPr>
                <w:snapToGrid w:val="0"/>
                <w:vanish/>
              </w:rPr>
              <w:t>1a</w:t>
            </w:r>
          </w:p>
        </w:tc>
        <w:tc>
          <w:tcPr>
            <w:tcW w:w="993" w:type="dxa"/>
          </w:tcPr>
          <w:p w14:paraId="0A8DEB62" w14:textId="77777777" w:rsidR="009649F4" w:rsidRPr="00017423" w:rsidRDefault="009649F4" w:rsidP="00EB7D77">
            <w:pPr>
              <w:jc w:val="center"/>
              <w:rPr>
                <w:snapToGrid w:val="0"/>
                <w:vanish/>
              </w:rPr>
            </w:pPr>
            <w:r w:rsidRPr="00017423">
              <w:rPr>
                <w:snapToGrid w:val="0"/>
                <w:vanish/>
              </w:rPr>
              <w:t>20</w:t>
            </w:r>
            <w:r>
              <w:rPr>
                <w:snapToGrid w:val="0"/>
                <w:vanish/>
              </w:rPr>
              <w:t>20</w:t>
            </w:r>
            <w:r w:rsidRPr="00017423">
              <w:rPr>
                <w:snapToGrid w:val="0"/>
                <w:vanish/>
              </w:rPr>
              <w:t>-</w:t>
            </w:r>
            <w:r>
              <w:rPr>
                <w:snapToGrid w:val="0"/>
                <w:vanish/>
              </w:rPr>
              <w:t>03</w:t>
            </w:r>
            <w:r w:rsidRPr="00017423">
              <w:rPr>
                <w:snapToGrid w:val="0"/>
                <w:vanish/>
              </w:rPr>
              <w:t>-</w:t>
            </w:r>
            <w:r>
              <w:rPr>
                <w:snapToGrid w:val="0"/>
                <w:vanish/>
              </w:rPr>
              <w:t>09</w:t>
            </w:r>
          </w:p>
        </w:tc>
        <w:tc>
          <w:tcPr>
            <w:tcW w:w="5669" w:type="dxa"/>
          </w:tcPr>
          <w:p w14:paraId="018BC5D4" w14:textId="77777777" w:rsidR="009649F4" w:rsidRDefault="009649F4" w:rsidP="009649F4">
            <w:pPr>
              <w:pStyle w:val="Header"/>
              <w:numPr>
                <w:ilvl w:val="0"/>
                <w:numId w:val="8"/>
              </w:numPr>
              <w:ind w:left="429"/>
              <w:textAlignment w:val="auto"/>
              <w:rPr>
                <w:snapToGrid w:val="0"/>
                <w:vanish/>
              </w:rPr>
            </w:pPr>
            <w:r>
              <w:rPr>
                <w:snapToGrid w:val="0"/>
                <w:vanish/>
              </w:rPr>
              <w:t>Missing doc property “LatestSigMappingID” and “LatestAisInterfaceID” added</w:t>
            </w:r>
          </w:p>
          <w:p w14:paraId="6A310478" w14:textId="77777777" w:rsidR="009649F4" w:rsidRDefault="009649F4" w:rsidP="009649F4">
            <w:pPr>
              <w:pStyle w:val="Header"/>
              <w:numPr>
                <w:ilvl w:val="0"/>
                <w:numId w:val="8"/>
              </w:numPr>
              <w:ind w:left="429"/>
              <w:textAlignment w:val="auto"/>
              <w:rPr>
                <w:snapToGrid w:val="0"/>
                <w:vanish/>
              </w:rPr>
            </w:pPr>
            <w:r>
              <w:rPr>
                <w:snapToGrid w:val="0"/>
                <w:vanish/>
              </w:rPr>
              <w:t>doc property “CopyrightDate” re-formatted to text and copyright date field in footer corrected</w:t>
            </w:r>
          </w:p>
          <w:p w14:paraId="7585611C" w14:textId="77777777" w:rsidR="009649F4" w:rsidRPr="000E47DC" w:rsidRDefault="009649F4" w:rsidP="009649F4">
            <w:pPr>
              <w:pStyle w:val="Header"/>
              <w:numPr>
                <w:ilvl w:val="0"/>
                <w:numId w:val="8"/>
              </w:numPr>
              <w:ind w:left="429"/>
              <w:textAlignment w:val="auto"/>
              <w:rPr>
                <w:rFonts w:cs="Arial"/>
                <w:snapToGrid w:val="0"/>
                <w:vanish/>
              </w:rPr>
            </w:pPr>
            <w:r>
              <w:rPr>
                <w:snapToGrid w:val="0"/>
                <w:vanish/>
              </w:rPr>
              <w:t>Version numbering re-initialized as 0.1</w:t>
            </w:r>
          </w:p>
          <w:p w14:paraId="18EB5B99" w14:textId="77777777" w:rsidR="009649F4" w:rsidRPr="007C4AB8" w:rsidRDefault="009649F4" w:rsidP="009649F4">
            <w:pPr>
              <w:pStyle w:val="Header"/>
              <w:numPr>
                <w:ilvl w:val="0"/>
                <w:numId w:val="8"/>
              </w:numPr>
              <w:ind w:left="429"/>
              <w:textAlignment w:val="auto"/>
              <w:rPr>
                <w:rFonts w:cs="Arial"/>
                <w:snapToGrid w:val="0"/>
                <w:vanish/>
              </w:rPr>
            </w:pPr>
            <w:r>
              <w:rPr>
                <w:snapToGrid w:val="0"/>
                <w:vanish/>
              </w:rPr>
              <w:t>Init value of version/revision date set to “yyyy/mm/dd” instead of “yyyy-mm-dd” to be in line with the “Edit Document Property” dialog</w:t>
            </w:r>
          </w:p>
          <w:p w14:paraId="1825A9C4" w14:textId="77777777" w:rsidR="009649F4" w:rsidRDefault="009649F4" w:rsidP="009649F4">
            <w:pPr>
              <w:pStyle w:val="Header"/>
              <w:numPr>
                <w:ilvl w:val="0"/>
                <w:numId w:val="8"/>
              </w:numPr>
              <w:ind w:left="429"/>
              <w:textAlignment w:val="auto"/>
              <w:rPr>
                <w:rFonts w:cs="Arial"/>
                <w:snapToGrid w:val="0"/>
                <w:vanish/>
              </w:rPr>
            </w:pPr>
            <w:r>
              <w:rPr>
                <w:snapToGrid w:val="0"/>
                <w:vanish/>
              </w:rPr>
              <w:t>Copyright date field on cover sheet corrected</w:t>
            </w:r>
          </w:p>
        </w:tc>
        <w:tc>
          <w:tcPr>
            <w:tcW w:w="1588" w:type="dxa"/>
          </w:tcPr>
          <w:p w14:paraId="77EE8BFB" w14:textId="77777777" w:rsidR="009649F4" w:rsidRDefault="009649F4" w:rsidP="00EB7D77">
            <w:pPr>
              <w:rPr>
                <w:snapToGrid w:val="0"/>
                <w:vanish/>
              </w:rPr>
            </w:pPr>
            <w:r>
              <w:rPr>
                <w:snapToGrid w:val="0"/>
                <w:vanish/>
              </w:rPr>
              <w:t>Jbaden1</w:t>
            </w:r>
          </w:p>
        </w:tc>
      </w:tr>
    </w:tbl>
    <w:p w14:paraId="7BC812EF" w14:textId="77777777" w:rsidR="009649F4" w:rsidRPr="00185AC3" w:rsidRDefault="009649F4" w:rsidP="009649F4">
      <w:pPr>
        <w:pStyle w:val="BodyText"/>
        <w:ind w:right="142"/>
        <w:jc w:val="both"/>
        <w:rPr>
          <w:rFonts w:cs="Arial"/>
          <w:i/>
          <w:iCs/>
          <w:lang w:val="en-US"/>
        </w:rPr>
      </w:pPr>
    </w:p>
    <w:p w14:paraId="21CC0073" w14:textId="77777777" w:rsidR="00602347" w:rsidRDefault="00675600"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r>
        <w:rPr>
          <w:lang w:val="en-GB"/>
        </w:rPr>
        <w:lastRenderedPageBreak/>
        <w:t>Appendix</w:t>
      </w:r>
    </w:p>
    <w:p w14:paraId="2A3A02F6" w14:textId="77777777" w:rsidR="00602347" w:rsidRDefault="00062770" w:rsidP="00027BB8">
      <w:pPr>
        <w:pStyle w:val="Heading2"/>
        <w:rPr>
          <w:lang w:val="en-GB"/>
        </w:rPr>
      </w:pPr>
      <w:bookmarkStart w:id="306" w:name="_Data_Dictionary"/>
      <w:bookmarkStart w:id="307" w:name="_Toc6466557"/>
      <w:bookmarkStart w:id="308" w:name="_Ref294992279"/>
      <w:bookmarkStart w:id="309" w:name="_Ref294992274"/>
      <w:bookmarkEnd w:id="306"/>
      <w:r>
        <w:rPr>
          <w:lang w:val="en-GB"/>
        </w:rPr>
        <w:t>Data</w:t>
      </w:r>
      <w:r w:rsidR="00602347">
        <w:rPr>
          <w:lang w:val="en-GB"/>
        </w:rPr>
        <w:t xml:space="preserve"> </w:t>
      </w:r>
      <w:r>
        <w:rPr>
          <w:lang w:val="en-GB"/>
        </w:rPr>
        <w:t>Dictionary</w:t>
      </w:r>
      <w:bookmarkEnd w:id="307"/>
      <w:bookmarkEnd w:id="308"/>
      <w:bookmarkEnd w:id="309"/>
    </w:p>
    <w:p w14:paraId="0E906047" w14:textId="77777777" w:rsidR="00584E2D" w:rsidRDefault="00584E2D" w:rsidP="00584E2D">
      <w:pPr>
        <w:pStyle w:val="Heading3"/>
        <w:rPr>
          <w:lang w:val="en-GB"/>
        </w:rPr>
      </w:pPr>
      <w:bookmarkStart w:id="310" w:name="_Logical_Signals"/>
      <w:bookmarkStart w:id="311" w:name="_Toc6466558"/>
      <w:bookmarkStart w:id="312" w:name="_Ref531353605"/>
      <w:bookmarkEnd w:id="310"/>
      <w:r w:rsidRPr="00584E2D">
        <w:rPr>
          <w:lang w:val="en-GB"/>
        </w:rPr>
        <w:t>Logical Signals</w:t>
      </w:r>
      <w:bookmarkEnd w:id="311"/>
      <w:bookmarkEnd w:id="312"/>
    </w:p>
    <w:p w14:paraId="395AE52D" w14:textId="77777777" w:rsidR="00704E60" w:rsidRPr="00584E2D" w:rsidRDefault="00704E60" w:rsidP="00584E2D"/>
    <w:p w14:paraId="58208384" w14:textId="77777777" w:rsidR="00584E2D" w:rsidRDefault="00584E2D" w:rsidP="00584E2D">
      <w:pPr>
        <w:pStyle w:val="Heading3"/>
        <w:rPr>
          <w:lang w:val="en-GB"/>
        </w:rPr>
      </w:pPr>
      <w:bookmarkStart w:id="313" w:name="_Toc6466559"/>
      <w:bookmarkStart w:id="314" w:name="_Ref531353665"/>
      <w:r w:rsidRPr="00584E2D">
        <w:rPr>
          <w:lang w:val="en-GB"/>
        </w:rPr>
        <w:t>Logical Parameters</w:t>
      </w:r>
      <w:bookmarkEnd w:id="313"/>
      <w:bookmarkEnd w:id="314"/>
    </w:p>
    <w:p w14:paraId="3C889CA9" w14:textId="77777777" w:rsidR="00584E2D" w:rsidRPr="00584E2D" w:rsidRDefault="00584E2D" w:rsidP="00584E2D"/>
    <w:p w14:paraId="5FEED988" w14:textId="77777777" w:rsidR="00584E2D" w:rsidRDefault="00733073" w:rsidP="00584E2D">
      <w:pPr>
        <w:pStyle w:val="Heading3"/>
        <w:rPr>
          <w:lang w:val="en-GB"/>
        </w:rPr>
      </w:pPr>
      <w:bookmarkStart w:id="315" w:name="_Toc6466560"/>
      <w:r>
        <w:rPr>
          <w:lang w:val="en-GB"/>
        </w:rPr>
        <w:t>Encoding</w:t>
      </w:r>
      <w:r w:rsidR="00584E2D" w:rsidRPr="00584E2D">
        <w:rPr>
          <w:lang w:val="en-GB"/>
        </w:rPr>
        <w:t xml:space="preserve"> Types</w:t>
      </w:r>
      <w:bookmarkEnd w:id="315"/>
    </w:p>
    <w:p w14:paraId="779C108B" w14:textId="4ED5EF64" w:rsidR="00F73106" w:rsidRDefault="00F73106">
      <w:pPr>
        <w:overflowPunct/>
        <w:autoSpaceDE/>
        <w:autoSpaceDN/>
        <w:adjustRightInd/>
        <w:textAlignment w:val="auto"/>
      </w:pPr>
    </w:p>
    <w:p w14:paraId="78533405" w14:textId="77777777" w:rsidR="00171493" w:rsidRDefault="00171493">
      <w:pPr>
        <w:overflowPunct/>
        <w:autoSpaceDE/>
        <w:autoSpaceDN/>
        <w:adjustRightInd/>
        <w:textAlignment w:val="auto"/>
      </w:pPr>
      <w:r>
        <w:br w:type="page"/>
      </w:r>
    </w:p>
    <w:p w14:paraId="2AFFA1EC" w14:textId="77777777" w:rsidR="00171493" w:rsidRDefault="00171493" w:rsidP="00171493"/>
    <w:p w14:paraId="2BF3A930" w14:textId="458BEEF2" w:rsidR="00171493" w:rsidRDefault="00171493" w:rsidP="00171493">
      <w:pPr>
        <w:spacing w:before="1440"/>
        <w:jc w:val="center"/>
        <w:rPr>
          <w:sz w:val="32"/>
        </w:rPr>
      </w:pPr>
      <w:r w:rsidRPr="003D1C3C">
        <w:rPr>
          <w:sz w:val="32"/>
        </w:rPr>
        <w:t>Document ends here.</w:t>
      </w:r>
    </w:p>
    <w:p w14:paraId="055618E2" w14:textId="37351A42" w:rsidR="004662DC" w:rsidRPr="003D1C3C" w:rsidRDefault="004662DC" w:rsidP="004662DC">
      <w:pPr>
        <w:pStyle w:val="BodyText"/>
      </w:pPr>
    </w:p>
    <w:sectPr w:rsidR="004662DC" w:rsidRPr="003D1C3C" w:rsidSect="00D81576">
      <w:headerReference w:type="default" r:id="rId255"/>
      <w:footerReference w:type="default" r:id="rId256"/>
      <w:pgSz w:w="11907" w:h="16840" w:code="9"/>
      <w:pgMar w:top="680" w:right="862" w:bottom="709" w:left="862" w:header="567" w:footer="737"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Nuesch, Sandro (S.P.)" w:date="2019-04-02T12:24:00Z" w:initials="NS(">
    <w:p w14:paraId="114D7FD3" w14:textId="7C8E91D2" w:rsidR="0052661D" w:rsidRPr="00922518" w:rsidRDefault="0052661D" w:rsidP="00922518">
      <w:pPr>
        <w:pStyle w:val="CommentText"/>
        <w:rPr>
          <w:rStyle w:val="CommentReference"/>
          <w:color w:val="auto"/>
        </w:rPr>
      </w:pPr>
      <w:r>
        <w:annotationRef/>
      </w:r>
      <w:r w:rsidRPr="00922518">
        <w:rPr>
          <w:rStyle w:val="CommentReference"/>
          <w:color w:val="auto"/>
        </w:rPr>
        <w:t>To</w:t>
      </w:r>
      <w:r>
        <w:rPr>
          <w:rStyle w:val="CommentReference"/>
          <w:color w:val="auto"/>
        </w:rPr>
        <w:t xml:space="preserve"> automatically update all table of contents and figures</w:t>
      </w:r>
      <w:r w:rsidRPr="00922518">
        <w:rPr>
          <w:rStyle w:val="CommentReference"/>
          <w:color w:val="auto"/>
        </w:rPr>
        <w:t xml:space="preserve"> and </w:t>
      </w:r>
      <w:r>
        <w:rPr>
          <w:rStyle w:val="CommentReference"/>
          <w:color w:val="auto"/>
        </w:rPr>
        <w:t>t</w:t>
      </w:r>
      <w:r w:rsidRPr="00922518">
        <w:rPr>
          <w:rStyle w:val="CommentReference"/>
          <w:color w:val="auto"/>
        </w:rPr>
        <w:t>able numbers do the following:</w:t>
      </w:r>
    </w:p>
    <w:p w14:paraId="652D768D" w14:textId="77777777" w:rsidR="0052661D" w:rsidRPr="00922518" w:rsidRDefault="0052661D"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ctrl+a</w:t>
      </w:r>
    </w:p>
    <w:p w14:paraId="1C29E235" w14:textId="77777777" w:rsidR="0052661D" w:rsidRPr="00922518" w:rsidRDefault="0052661D"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F9</w:t>
      </w:r>
    </w:p>
    <w:p w14:paraId="0DD7BCB6" w14:textId="77777777" w:rsidR="0052661D" w:rsidRPr="00922518" w:rsidRDefault="0052661D"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Table</w:t>
      </w:r>
    </w:p>
    <w:p w14:paraId="286F4119" w14:textId="77777777" w:rsidR="0052661D" w:rsidRPr="00922518" w:rsidRDefault="0052661D"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entire table”</w:t>
      </w:r>
    </w:p>
    <w:p w14:paraId="4F2131A6" w14:textId="77777777" w:rsidR="0052661D" w:rsidRPr="00922518" w:rsidRDefault="0052661D" w:rsidP="00922518">
      <w:pPr>
        <w:pStyle w:val="CommentText"/>
        <w:rPr>
          <w:rStyle w:val="CommentReference"/>
          <w:color w:val="auto"/>
        </w:rPr>
      </w:pPr>
      <w:r w:rsidRPr="00922518">
        <w:rPr>
          <w:rStyle w:val="CommentReference"/>
          <w:color w:val="auto"/>
        </w:rPr>
        <w:t>Repeat 1-4 a second time.</w:t>
      </w:r>
    </w:p>
    <w:p w14:paraId="05FD8083" w14:textId="477A97C7" w:rsidR="0052661D" w:rsidRDefault="0052661D" w:rsidP="00922518">
      <w:pPr>
        <w:pStyle w:val="CommentText"/>
      </w:pPr>
      <w:r w:rsidRPr="00922518">
        <w:rPr>
          <w:rStyle w:val="CommentReference"/>
          <w:b/>
          <w:color w:val="auto"/>
        </w:rPr>
        <w:t>Delete this comment after the table of contents have been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FD80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FD8083" w16cid:durableId="23F1FB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5DDBE" w14:textId="77777777" w:rsidR="0052661D" w:rsidRDefault="0052661D">
      <w:r>
        <w:separator/>
      </w:r>
    </w:p>
  </w:endnote>
  <w:endnote w:type="continuationSeparator" w:id="0">
    <w:p w14:paraId="5AB752BA" w14:textId="77777777" w:rsidR="0052661D" w:rsidRDefault="005266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Univers"/>
    <w:charset w:val="00"/>
    <w:family w:val="swiss"/>
    <w:pitch w:val="variable"/>
    <w:sig w:usb0="80000287" w:usb1="00000000" w:usb2="00000000" w:usb3="00000000" w:csb0="0000000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5174B" w14:textId="7A83463B" w:rsidR="0052661D" w:rsidRPr="004306CB" w:rsidRDefault="0052661D" w:rsidP="0070003A">
    <w:pPr>
      <w:pStyle w:val="FAPfooter"/>
      <w:tabs>
        <w:tab w:val="center" w:pos="5103"/>
        <w:tab w:val="right" w:pos="10065"/>
        <w:tab w:val="right" w:pos="10206"/>
      </w:tabs>
      <w:rPr>
        <w:rFonts w:ascii="Arial" w:hAnsi="Arial" w:cs="Arial"/>
        <w:i/>
        <w:color w:val="000000" w:themeColor="text1"/>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91198" w14:textId="23E7B65B" w:rsidR="0052661D" w:rsidRPr="004306CB" w:rsidRDefault="0052661D" w:rsidP="00A7234E">
    <w:pPr>
      <w:pStyle w:val="FAPfooter"/>
      <w:pBdr>
        <w:top w:val="single" w:sz="4" w:space="1" w:color="auto"/>
      </w:pBdr>
      <w:tabs>
        <w:tab w:val="left" w:pos="4536"/>
        <w:tab w:val="right" w:pos="10065"/>
      </w:tabs>
      <w:rPr>
        <w:rFonts w:ascii="Arial" w:hAnsi="Arial" w:cs="Arial"/>
        <w:i/>
        <w:color w:val="000000" w:themeColor="text1"/>
        <w:szCs w:val="16"/>
      </w:rPr>
    </w:pPr>
    <w:r>
      <w:rPr>
        <w:rFonts w:ascii="Arial" w:hAnsi="Arial" w:cs="Arial"/>
        <w:i/>
        <w:color w:val="000000" w:themeColor="text1"/>
        <w:szCs w:val="16"/>
      </w:rPr>
      <w:t>Document Owner: Ishan Gupta / Michael Wohlfarter</w:t>
    </w:r>
    <w:r>
      <w:rPr>
        <w:rFonts w:ascii="Arial" w:hAnsi="Arial" w:cs="Arial"/>
        <w:i/>
        <w:color w:val="000000" w:themeColor="text1"/>
        <w:szCs w:val="16"/>
      </w:rP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cs="Arial"/>
        <w:color w:val="000000" w:themeColor="text1"/>
        <w:szCs w:val="16"/>
      </w:rPr>
      <w:t>41</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cs="Arial"/>
        <w:color w:val="000000" w:themeColor="text1"/>
        <w:szCs w:val="16"/>
      </w:rPr>
      <w:t>42</w:t>
    </w:r>
    <w:r w:rsidRPr="004306CB">
      <w:rPr>
        <w:rFonts w:ascii="Arial" w:hAnsi="Arial" w:cs="Arial"/>
        <w:color w:val="000000" w:themeColor="text1"/>
        <w:szCs w:val="16"/>
      </w:rPr>
      <w:fldChar w:fldCharType="end"/>
    </w:r>
    <w:r>
      <w:rPr>
        <w:rFonts w:ascii="Arial" w:hAnsi="Arial" w:cs="Arial"/>
        <w:color w:val="000000" w:themeColor="text1"/>
        <w:szCs w:val="16"/>
      </w:rPr>
      <w:tab/>
    </w:r>
    <w:r>
      <w:rPr>
        <w:rFonts w:ascii="Arial" w:hAnsi="Arial" w:cs="Arial"/>
        <w:i/>
        <w:color w:val="000000" w:themeColor="text1"/>
        <w:szCs w:val="16"/>
      </w:rPr>
      <w:t>Document ID: Sent_FS_20210617a_Phoenix.docx</w:t>
    </w:r>
  </w:p>
  <w:p w14:paraId="77A4B0C2" w14:textId="5F5D9D94" w:rsidR="0052661D" w:rsidRPr="004306CB" w:rsidRDefault="0052661D"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2021/06/17</w:t>
    </w:r>
  </w:p>
  <w:p w14:paraId="041DF9B1" w14:textId="7385B22B" w:rsidR="0052661D" w:rsidRPr="004306CB" w:rsidRDefault="0052661D"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rsidRPr="004306CB">
      <w:rPr>
        <w:rFonts w:ascii="Arial" w:hAnsi="Arial" w:cs="Arial"/>
        <w:color w:val="000000" w:themeColor="text1"/>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 xml:space="preserve"> </w:t>
    </w:r>
    <w:r w:rsidRPr="003F64F8">
      <w:rPr>
        <w:rFonts w:ascii="Arial" w:hAnsi="Arial" w:cs="Arial"/>
        <w:i/>
        <w:color w:val="auto"/>
      </w:rPr>
      <w:fldChar w:fldCharType="begin"/>
    </w:r>
    <w:r w:rsidRPr="003F64F8">
      <w:rPr>
        <w:rFonts w:ascii="Arial" w:hAnsi="Arial" w:cs="Arial"/>
        <w:i/>
        <w:color w:val="auto"/>
      </w:rPr>
      <w:instrText xml:space="preserve"> DOCPROPERTY  CopyrightDate  </w:instrText>
    </w:r>
    <w:r w:rsidRPr="003F64F8">
      <w:rPr>
        <w:rFonts w:ascii="Arial" w:hAnsi="Arial" w:cs="Arial"/>
        <w:i/>
        <w:color w:val="auto"/>
      </w:rPr>
      <w:fldChar w:fldCharType="separate"/>
    </w:r>
    <w:r>
      <w:rPr>
        <w:rFonts w:ascii="Arial" w:hAnsi="Arial" w:cs="Arial"/>
        <w:i/>
        <w:color w:val="auto"/>
      </w:rPr>
      <w:t>2019</w:t>
    </w:r>
    <w:r w:rsidRPr="003F64F8">
      <w:rPr>
        <w:rFonts w:ascii="Arial" w:hAnsi="Arial" w:cs="Arial"/>
        <w:i/>
        <w:color w:val="auto"/>
      </w:rPr>
      <w:fldChar w:fldCharType="end"/>
    </w:r>
    <w:r w:rsidRPr="003F64F8">
      <w:rPr>
        <w:rFonts w:ascii="Arial" w:hAnsi="Arial" w:cs="Arial"/>
        <w:i/>
        <w:color w:val="auto"/>
      </w:rPr>
      <w:t>, Ford Motor Company</w:t>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2021/06/17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AC62E" w14:textId="77777777" w:rsidR="0052661D" w:rsidRDefault="0052661D">
      <w:r>
        <w:separator/>
      </w:r>
    </w:p>
  </w:footnote>
  <w:footnote w:type="continuationSeparator" w:id="0">
    <w:p w14:paraId="3D6D8379" w14:textId="77777777" w:rsidR="0052661D" w:rsidRDefault="005266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81302" w14:textId="77777777" w:rsidR="0052661D" w:rsidRPr="00FC036D" w:rsidRDefault="0052661D" w:rsidP="0018532F">
    <w:pPr>
      <w:ind w:left="-142"/>
      <w:jc w:val="center"/>
      <w:rPr>
        <w:rFonts w:cs="Arial"/>
        <w:b/>
        <w:sz w:val="32"/>
        <w:szCs w:val="32"/>
      </w:rPr>
    </w:pPr>
    <w:r>
      <w:rPr>
        <w:b/>
        <w:noProof/>
        <w:sz w:val="32"/>
        <w:szCs w:val="32"/>
      </w:rPr>
      <w:drawing>
        <wp:anchor distT="0" distB="0" distL="114300" distR="114300" simplePos="0" relativeHeight="251658240" behindDoc="1" locked="0" layoutInCell="1" allowOverlap="1" wp14:anchorId="1CC60A8F" wp14:editId="748FDCBF">
          <wp:simplePos x="0" y="0"/>
          <wp:positionH relativeFrom="column">
            <wp:align>left</wp:align>
          </wp:positionH>
          <wp:positionV relativeFrom="paragraph">
            <wp:posOffset>-33655</wp:posOffset>
          </wp:positionV>
          <wp:extent cx="1217295" cy="608965"/>
          <wp:effectExtent l="0" t="0" r="1905" b="635"/>
          <wp:wrapNone/>
          <wp:docPr id="20" name="Picture 2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Function (Group)</w:t>
    </w:r>
    <w:r>
      <w:rPr>
        <w:rFonts w:cs="Arial"/>
        <w:b/>
        <w:sz w:val="32"/>
        <w:szCs w:val="32"/>
      </w:rPr>
      <w:t xml:space="preserve"> Specification</w:t>
    </w:r>
  </w:p>
  <w:p w14:paraId="524E1C07" w14:textId="77777777" w:rsidR="0052661D" w:rsidRPr="00A6652D" w:rsidRDefault="0052661D" w:rsidP="00A6652D">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20938" w14:textId="77777777" w:rsidR="0052661D" w:rsidRDefault="0052661D" w:rsidP="00014948">
    <w:pPr>
      <w:jc w:val="center"/>
      <w:rPr>
        <w:rFonts w:cs="Arial"/>
        <w:b/>
        <w:sz w:val="22"/>
        <w:szCs w:val="22"/>
      </w:rPr>
    </w:pPr>
    <w:r w:rsidRPr="00FF2F88">
      <w:rPr>
        <w:noProof/>
        <w:sz w:val="22"/>
        <w:szCs w:val="22"/>
      </w:rPr>
      <w:drawing>
        <wp:anchor distT="0" distB="0" distL="114300" distR="114300" simplePos="0" relativeHeight="251659776" behindDoc="1" locked="0" layoutInCell="1" allowOverlap="1" wp14:anchorId="4E14928F" wp14:editId="06474581">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2F88">
      <w:rPr>
        <w:b/>
        <w:noProof/>
        <w:sz w:val="22"/>
        <w:szCs w:val="22"/>
      </w:rPr>
      <w:t xml:space="preserve">Function </w:t>
    </w:r>
    <w:r w:rsidRPr="00FF2F88">
      <w:rPr>
        <w:rFonts w:cs="Arial"/>
        <w:b/>
        <w:sz w:val="22"/>
        <w:szCs w:val="22"/>
      </w:rPr>
      <w:t>Specification</w:t>
    </w:r>
  </w:p>
  <w:p w14:paraId="48D86776" w14:textId="794FC28D" w:rsidR="0052661D" w:rsidRPr="00540F5E" w:rsidRDefault="0052661D" w:rsidP="00FF2F88">
    <w:pPr>
      <w:jc w:val="center"/>
      <w:rPr>
        <w:rFonts w:cs="Arial"/>
        <w:b/>
        <w:sz w:val="28"/>
        <w:szCs w:val="28"/>
      </w:rPr>
    </w:pPr>
    <w:r>
      <w:rPr>
        <w:rFonts w:cs="Arial"/>
        <w:sz w:val="28"/>
        <w:szCs w:val="28"/>
      </w:rPr>
      <w:t>Sentinel: Phoenix Variant</w:t>
    </w:r>
  </w:p>
  <w:p w14:paraId="3105F1F8" w14:textId="77777777" w:rsidR="0052661D" w:rsidRPr="00F96466" w:rsidRDefault="0052661D" w:rsidP="00806067">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3BCA"/>
    <w:multiLevelType w:val="hybridMultilevel"/>
    <w:tmpl w:val="FC4C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C875787"/>
    <w:multiLevelType w:val="hybridMultilevel"/>
    <w:tmpl w:val="A9C0D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A1A01"/>
    <w:multiLevelType w:val="hybridMultilevel"/>
    <w:tmpl w:val="8F508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FFE6F62"/>
    <w:multiLevelType w:val="hybridMultilevel"/>
    <w:tmpl w:val="AB54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 w15:restartNumberingAfterBreak="0">
    <w:nsid w:val="3B2A69B0"/>
    <w:multiLevelType w:val="hybridMultilevel"/>
    <w:tmpl w:val="C3D8EAE2"/>
    <w:lvl w:ilvl="0" w:tplc="6592F8AC">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7DF3DB4"/>
    <w:multiLevelType w:val="hybridMultilevel"/>
    <w:tmpl w:val="CEE2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4"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C82699"/>
    <w:multiLevelType w:val="multilevel"/>
    <w:tmpl w:val="E118183E"/>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17" w15:restartNumberingAfterBreak="0">
    <w:nsid w:val="773611DE"/>
    <w:multiLevelType w:val="hybridMultilevel"/>
    <w:tmpl w:val="10B2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0F5C6C"/>
    <w:multiLevelType w:val="hybridMultilevel"/>
    <w:tmpl w:val="79D2F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
  </w:num>
  <w:num w:numId="4">
    <w:abstractNumId w:val="16"/>
  </w:num>
  <w:num w:numId="5">
    <w:abstractNumId w:val="14"/>
  </w:num>
  <w:num w:numId="6">
    <w:abstractNumId w:val="16"/>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16"/>
  </w:num>
  <w:num w:numId="8">
    <w:abstractNumId w:val="5"/>
  </w:num>
  <w:num w:numId="9">
    <w:abstractNumId w:val="1"/>
  </w:num>
  <w:num w:numId="10">
    <w:abstractNumId w:val="11"/>
  </w:num>
  <w:num w:numId="11">
    <w:abstractNumId w:val="4"/>
  </w:num>
  <w:num w:numId="12">
    <w:abstractNumId w:val="18"/>
  </w:num>
  <w:num w:numId="13">
    <w:abstractNumId w:val="7"/>
  </w:num>
  <w:num w:numId="14">
    <w:abstractNumId w:val="0"/>
  </w:num>
  <w:num w:numId="15">
    <w:abstractNumId w:val="9"/>
  </w:num>
  <w:num w:numId="16">
    <w:abstractNumId w:val="17"/>
  </w:num>
  <w:num w:numId="17">
    <w:abstractNumId w:val="10"/>
  </w:num>
  <w:num w:numId="18">
    <w:abstractNumId w:val="2"/>
  </w:num>
  <w:num w:numId="19">
    <w:abstractNumId w:val="15"/>
  </w:num>
  <w:num w:numId="20">
    <w:abstractNumId w:val="6"/>
  </w:num>
  <w:num w:numId="21">
    <w:abstractNumId w:val="12"/>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65"/>
    <w:rsid w:val="00000D58"/>
    <w:rsid w:val="0000158A"/>
    <w:rsid w:val="00001E20"/>
    <w:rsid w:val="00004083"/>
    <w:rsid w:val="000040BF"/>
    <w:rsid w:val="000048F2"/>
    <w:rsid w:val="000054E8"/>
    <w:rsid w:val="000054F4"/>
    <w:rsid w:val="00005CE5"/>
    <w:rsid w:val="000060E1"/>
    <w:rsid w:val="000069F6"/>
    <w:rsid w:val="00006D86"/>
    <w:rsid w:val="00007925"/>
    <w:rsid w:val="00007929"/>
    <w:rsid w:val="00007B8C"/>
    <w:rsid w:val="000104BD"/>
    <w:rsid w:val="00011129"/>
    <w:rsid w:val="00011592"/>
    <w:rsid w:val="00012755"/>
    <w:rsid w:val="00013497"/>
    <w:rsid w:val="00013F7A"/>
    <w:rsid w:val="00014948"/>
    <w:rsid w:val="00015614"/>
    <w:rsid w:val="000160BC"/>
    <w:rsid w:val="0001733B"/>
    <w:rsid w:val="0002012F"/>
    <w:rsid w:val="0002026A"/>
    <w:rsid w:val="00020677"/>
    <w:rsid w:val="000209D5"/>
    <w:rsid w:val="00020AA2"/>
    <w:rsid w:val="00021188"/>
    <w:rsid w:val="00022B9E"/>
    <w:rsid w:val="000232EE"/>
    <w:rsid w:val="000248B2"/>
    <w:rsid w:val="000255F0"/>
    <w:rsid w:val="00026B93"/>
    <w:rsid w:val="00027BB8"/>
    <w:rsid w:val="00027BF3"/>
    <w:rsid w:val="00030E7E"/>
    <w:rsid w:val="00031C7D"/>
    <w:rsid w:val="00031E4F"/>
    <w:rsid w:val="000323F6"/>
    <w:rsid w:val="000326FD"/>
    <w:rsid w:val="00033D78"/>
    <w:rsid w:val="00040002"/>
    <w:rsid w:val="00041AB9"/>
    <w:rsid w:val="0004247D"/>
    <w:rsid w:val="0004480F"/>
    <w:rsid w:val="0004510B"/>
    <w:rsid w:val="0004516A"/>
    <w:rsid w:val="0004581D"/>
    <w:rsid w:val="00045C2C"/>
    <w:rsid w:val="00045FB4"/>
    <w:rsid w:val="0004645F"/>
    <w:rsid w:val="00050520"/>
    <w:rsid w:val="00052E00"/>
    <w:rsid w:val="00055646"/>
    <w:rsid w:val="00056187"/>
    <w:rsid w:val="00057AE2"/>
    <w:rsid w:val="0006071C"/>
    <w:rsid w:val="0006089A"/>
    <w:rsid w:val="0006128E"/>
    <w:rsid w:val="00061452"/>
    <w:rsid w:val="0006145C"/>
    <w:rsid w:val="000617C4"/>
    <w:rsid w:val="00062770"/>
    <w:rsid w:val="00062916"/>
    <w:rsid w:val="0006315F"/>
    <w:rsid w:val="000634EF"/>
    <w:rsid w:val="000650DA"/>
    <w:rsid w:val="0006554E"/>
    <w:rsid w:val="00065BA6"/>
    <w:rsid w:val="0006644E"/>
    <w:rsid w:val="00066B20"/>
    <w:rsid w:val="000678A2"/>
    <w:rsid w:val="0007615C"/>
    <w:rsid w:val="0008376F"/>
    <w:rsid w:val="00083F16"/>
    <w:rsid w:val="00084092"/>
    <w:rsid w:val="00084CE4"/>
    <w:rsid w:val="0008579A"/>
    <w:rsid w:val="000865CE"/>
    <w:rsid w:val="000866A6"/>
    <w:rsid w:val="00087F30"/>
    <w:rsid w:val="00090E9C"/>
    <w:rsid w:val="00091179"/>
    <w:rsid w:val="000919AE"/>
    <w:rsid w:val="000924FD"/>
    <w:rsid w:val="00092619"/>
    <w:rsid w:val="000957DE"/>
    <w:rsid w:val="000965BA"/>
    <w:rsid w:val="00096CCF"/>
    <w:rsid w:val="000A10E1"/>
    <w:rsid w:val="000A127D"/>
    <w:rsid w:val="000A15B1"/>
    <w:rsid w:val="000A30CD"/>
    <w:rsid w:val="000A4A47"/>
    <w:rsid w:val="000B20B1"/>
    <w:rsid w:val="000B35EB"/>
    <w:rsid w:val="000B3BF3"/>
    <w:rsid w:val="000B4834"/>
    <w:rsid w:val="000B4B3C"/>
    <w:rsid w:val="000B4D22"/>
    <w:rsid w:val="000B58D9"/>
    <w:rsid w:val="000B772A"/>
    <w:rsid w:val="000C0D49"/>
    <w:rsid w:val="000C1E45"/>
    <w:rsid w:val="000C1F4A"/>
    <w:rsid w:val="000C2155"/>
    <w:rsid w:val="000C25DC"/>
    <w:rsid w:val="000C412A"/>
    <w:rsid w:val="000C4E5D"/>
    <w:rsid w:val="000C4F84"/>
    <w:rsid w:val="000C66E1"/>
    <w:rsid w:val="000C6A68"/>
    <w:rsid w:val="000C7573"/>
    <w:rsid w:val="000C7B9F"/>
    <w:rsid w:val="000C7C86"/>
    <w:rsid w:val="000D05F8"/>
    <w:rsid w:val="000D1DAC"/>
    <w:rsid w:val="000D27D4"/>
    <w:rsid w:val="000D2AE0"/>
    <w:rsid w:val="000D3E2E"/>
    <w:rsid w:val="000D4079"/>
    <w:rsid w:val="000D5205"/>
    <w:rsid w:val="000D5FF6"/>
    <w:rsid w:val="000D732E"/>
    <w:rsid w:val="000D7866"/>
    <w:rsid w:val="000D7E79"/>
    <w:rsid w:val="000E247F"/>
    <w:rsid w:val="000E4125"/>
    <w:rsid w:val="000E6E74"/>
    <w:rsid w:val="000E6FA4"/>
    <w:rsid w:val="000F06A5"/>
    <w:rsid w:val="000F12DA"/>
    <w:rsid w:val="000F1E3B"/>
    <w:rsid w:val="000F2182"/>
    <w:rsid w:val="000F2A3C"/>
    <w:rsid w:val="000F3582"/>
    <w:rsid w:val="000F381E"/>
    <w:rsid w:val="000F5411"/>
    <w:rsid w:val="000F5F67"/>
    <w:rsid w:val="000F5F82"/>
    <w:rsid w:val="000F65B4"/>
    <w:rsid w:val="000F6D26"/>
    <w:rsid w:val="000F6F32"/>
    <w:rsid w:val="000F7A7C"/>
    <w:rsid w:val="00100F71"/>
    <w:rsid w:val="001018F6"/>
    <w:rsid w:val="00101FEE"/>
    <w:rsid w:val="001023F6"/>
    <w:rsid w:val="00103C60"/>
    <w:rsid w:val="001048DF"/>
    <w:rsid w:val="00104A61"/>
    <w:rsid w:val="001057B4"/>
    <w:rsid w:val="00105B32"/>
    <w:rsid w:val="00105C79"/>
    <w:rsid w:val="00105EC3"/>
    <w:rsid w:val="00107DB6"/>
    <w:rsid w:val="00110695"/>
    <w:rsid w:val="00112214"/>
    <w:rsid w:val="001123BE"/>
    <w:rsid w:val="001134B9"/>
    <w:rsid w:val="00114EA2"/>
    <w:rsid w:val="0011517E"/>
    <w:rsid w:val="00115438"/>
    <w:rsid w:val="001208E6"/>
    <w:rsid w:val="00120B2C"/>
    <w:rsid w:val="00122A3B"/>
    <w:rsid w:val="00122B84"/>
    <w:rsid w:val="0012331C"/>
    <w:rsid w:val="00123AF8"/>
    <w:rsid w:val="00123D08"/>
    <w:rsid w:val="00125D26"/>
    <w:rsid w:val="0012613C"/>
    <w:rsid w:val="0013036D"/>
    <w:rsid w:val="0013096C"/>
    <w:rsid w:val="001316F9"/>
    <w:rsid w:val="00133A46"/>
    <w:rsid w:val="00134384"/>
    <w:rsid w:val="001348FB"/>
    <w:rsid w:val="00135EF5"/>
    <w:rsid w:val="0013656E"/>
    <w:rsid w:val="00137204"/>
    <w:rsid w:val="00137F46"/>
    <w:rsid w:val="00140C5A"/>
    <w:rsid w:val="00141972"/>
    <w:rsid w:val="00142C88"/>
    <w:rsid w:val="00142E1D"/>
    <w:rsid w:val="001458BB"/>
    <w:rsid w:val="00145BFD"/>
    <w:rsid w:val="0014755F"/>
    <w:rsid w:val="0015017D"/>
    <w:rsid w:val="00150BFA"/>
    <w:rsid w:val="0015246D"/>
    <w:rsid w:val="001525D3"/>
    <w:rsid w:val="00153E5C"/>
    <w:rsid w:val="00154F8F"/>
    <w:rsid w:val="00155FE3"/>
    <w:rsid w:val="0015677C"/>
    <w:rsid w:val="00156CB6"/>
    <w:rsid w:val="00157091"/>
    <w:rsid w:val="0016028D"/>
    <w:rsid w:val="00160411"/>
    <w:rsid w:val="0016093C"/>
    <w:rsid w:val="001639F5"/>
    <w:rsid w:val="00164610"/>
    <w:rsid w:val="00164FAC"/>
    <w:rsid w:val="00166674"/>
    <w:rsid w:val="00167CF1"/>
    <w:rsid w:val="0017007E"/>
    <w:rsid w:val="00171053"/>
    <w:rsid w:val="00171070"/>
    <w:rsid w:val="00171493"/>
    <w:rsid w:val="0017215A"/>
    <w:rsid w:val="001732CE"/>
    <w:rsid w:val="00173CAF"/>
    <w:rsid w:val="00175154"/>
    <w:rsid w:val="00175933"/>
    <w:rsid w:val="00175FD0"/>
    <w:rsid w:val="00177E80"/>
    <w:rsid w:val="00180EBF"/>
    <w:rsid w:val="001831A9"/>
    <w:rsid w:val="0018364B"/>
    <w:rsid w:val="0018432B"/>
    <w:rsid w:val="00184371"/>
    <w:rsid w:val="0018532F"/>
    <w:rsid w:val="00185AE3"/>
    <w:rsid w:val="001904A7"/>
    <w:rsid w:val="001905F4"/>
    <w:rsid w:val="00190FF2"/>
    <w:rsid w:val="0019197D"/>
    <w:rsid w:val="00191D92"/>
    <w:rsid w:val="00193F06"/>
    <w:rsid w:val="0019479D"/>
    <w:rsid w:val="00195B38"/>
    <w:rsid w:val="001961B5"/>
    <w:rsid w:val="0019649D"/>
    <w:rsid w:val="001965D9"/>
    <w:rsid w:val="00196C11"/>
    <w:rsid w:val="0019793D"/>
    <w:rsid w:val="001A3170"/>
    <w:rsid w:val="001A326F"/>
    <w:rsid w:val="001A4972"/>
    <w:rsid w:val="001A5A3C"/>
    <w:rsid w:val="001A5A71"/>
    <w:rsid w:val="001A5FA3"/>
    <w:rsid w:val="001A6310"/>
    <w:rsid w:val="001A67D3"/>
    <w:rsid w:val="001A755C"/>
    <w:rsid w:val="001A79F6"/>
    <w:rsid w:val="001B0288"/>
    <w:rsid w:val="001B2292"/>
    <w:rsid w:val="001B3689"/>
    <w:rsid w:val="001B386B"/>
    <w:rsid w:val="001B3A7B"/>
    <w:rsid w:val="001B3B27"/>
    <w:rsid w:val="001B4A41"/>
    <w:rsid w:val="001B5568"/>
    <w:rsid w:val="001B58DA"/>
    <w:rsid w:val="001B5F01"/>
    <w:rsid w:val="001B61AA"/>
    <w:rsid w:val="001B6787"/>
    <w:rsid w:val="001C09F2"/>
    <w:rsid w:val="001C3080"/>
    <w:rsid w:val="001C3B53"/>
    <w:rsid w:val="001C48B9"/>
    <w:rsid w:val="001C50F5"/>
    <w:rsid w:val="001C5A96"/>
    <w:rsid w:val="001C63DD"/>
    <w:rsid w:val="001C6CE1"/>
    <w:rsid w:val="001D0CD6"/>
    <w:rsid w:val="001D12E9"/>
    <w:rsid w:val="001D2F07"/>
    <w:rsid w:val="001D396A"/>
    <w:rsid w:val="001D4D20"/>
    <w:rsid w:val="001D73BE"/>
    <w:rsid w:val="001E008B"/>
    <w:rsid w:val="001E1B1B"/>
    <w:rsid w:val="001E23E5"/>
    <w:rsid w:val="001E2EFB"/>
    <w:rsid w:val="001E4275"/>
    <w:rsid w:val="001E44C8"/>
    <w:rsid w:val="001E47F5"/>
    <w:rsid w:val="001E6F9C"/>
    <w:rsid w:val="001F1747"/>
    <w:rsid w:val="001F2112"/>
    <w:rsid w:val="001F2144"/>
    <w:rsid w:val="001F357F"/>
    <w:rsid w:val="001F3EE5"/>
    <w:rsid w:val="001F47AE"/>
    <w:rsid w:val="001F4B52"/>
    <w:rsid w:val="001F5E54"/>
    <w:rsid w:val="001F6212"/>
    <w:rsid w:val="001F66F9"/>
    <w:rsid w:val="001F6DEE"/>
    <w:rsid w:val="001F7639"/>
    <w:rsid w:val="00200CB7"/>
    <w:rsid w:val="00201102"/>
    <w:rsid w:val="00201E0F"/>
    <w:rsid w:val="00202583"/>
    <w:rsid w:val="00203108"/>
    <w:rsid w:val="0020338E"/>
    <w:rsid w:val="00203C08"/>
    <w:rsid w:val="002040EB"/>
    <w:rsid w:val="00205DB4"/>
    <w:rsid w:val="0020778B"/>
    <w:rsid w:val="00207E72"/>
    <w:rsid w:val="0021033B"/>
    <w:rsid w:val="00210BB0"/>
    <w:rsid w:val="002122DA"/>
    <w:rsid w:val="00212A62"/>
    <w:rsid w:val="00212B41"/>
    <w:rsid w:val="00212F79"/>
    <w:rsid w:val="002133BC"/>
    <w:rsid w:val="002136E6"/>
    <w:rsid w:val="00214F7F"/>
    <w:rsid w:val="00215698"/>
    <w:rsid w:val="002172BF"/>
    <w:rsid w:val="00217340"/>
    <w:rsid w:val="002176DB"/>
    <w:rsid w:val="002209D6"/>
    <w:rsid w:val="00220B2B"/>
    <w:rsid w:val="00220BCA"/>
    <w:rsid w:val="00220D9E"/>
    <w:rsid w:val="002211B9"/>
    <w:rsid w:val="00222AB3"/>
    <w:rsid w:val="00223E06"/>
    <w:rsid w:val="00224E37"/>
    <w:rsid w:val="00227BB0"/>
    <w:rsid w:val="00227C6C"/>
    <w:rsid w:val="00227F87"/>
    <w:rsid w:val="0023074B"/>
    <w:rsid w:val="00232A3C"/>
    <w:rsid w:val="00232DCE"/>
    <w:rsid w:val="00233487"/>
    <w:rsid w:val="00233FAB"/>
    <w:rsid w:val="002345C2"/>
    <w:rsid w:val="002345D3"/>
    <w:rsid w:val="00235108"/>
    <w:rsid w:val="0023577F"/>
    <w:rsid w:val="00236A73"/>
    <w:rsid w:val="0023713E"/>
    <w:rsid w:val="00240210"/>
    <w:rsid w:val="0024032A"/>
    <w:rsid w:val="002404FD"/>
    <w:rsid w:val="00241F2F"/>
    <w:rsid w:val="00243B17"/>
    <w:rsid w:val="00245F20"/>
    <w:rsid w:val="00246302"/>
    <w:rsid w:val="0025147D"/>
    <w:rsid w:val="00251BA9"/>
    <w:rsid w:val="00253166"/>
    <w:rsid w:val="002534CD"/>
    <w:rsid w:val="00253D7A"/>
    <w:rsid w:val="00254449"/>
    <w:rsid w:val="002544D1"/>
    <w:rsid w:val="00256922"/>
    <w:rsid w:val="002570F7"/>
    <w:rsid w:val="00257312"/>
    <w:rsid w:val="002606BD"/>
    <w:rsid w:val="002607C6"/>
    <w:rsid w:val="00260B7F"/>
    <w:rsid w:val="00262805"/>
    <w:rsid w:val="00262AFB"/>
    <w:rsid w:val="002636EC"/>
    <w:rsid w:val="00263BF3"/>
    <w:rsid w:val="00265082"/>
    <w:rsid w:val="0026759A"/>
    <w:rsid w:val="00271274"/>
    <w:rsid w:val="002721BA"/>
    <w:rsid w:val="00272545"/>
    <w:rsid w:val="00272DE5"/>
    <w:rsid w:val="00273903"/>
    <w:rsid w:val="00273AA0"/>
    <w:rsid w:val="00274FB8"/>
    <w:rsid w:val="00275823"/>
    <w:rsid w:val="0028144A"/>
    <w:rsid w:val="00282278"/>
    <w:rsid w:val="00282A36"/>
    <w:rsid w:val="00282E2C"/>
    <w:rsid w:val="00283752"/>
    <w:rsid w:val="0028449F"/>
    <w:rsid w:val="002861F5"/>
    <w:rsid w:val="002868D3"/>
    <w:rsid w:val="00287542"/>
    <w:rsid w:val="00287EB8"/>
    <w:rsid w:val="0029017B"/>
    <w:rsid w:val="002908C9"/>
    <w:rsid w:val="00291B89"/>
    <w:rsid w:val="00294100"/>
    <w:rsid w:val="00294532"/>
    <w:rsid w:val="00294D09"/>
    <w:rsid w:val="00295E3B"/>
    <w:rsid w:val="002961D1"/>
    <w:rsid w:val="00297427"/>
    <w:rsid w:val="002A0337"/>
    <w:rsid w:val="002A3A6D"/>
    <w:rsid w:val="002A3FE3"/>
    <w:rsid w:val="002A4403"/>
    <w:rsid w:val="002A4870"/>
    <w:rsid w:val="002A50F0"/>
    <w:rsid w:val="002A5A6E"/>
    <w:rsid w:val="002A631A"/>
    <w:rsid w:val="002A6895"/>
    <w:rsid w:val="002A6A1B"/>
    <w:rsid w:val="002A6A71"/>
    <w:rsid w:val="002A708C"/>
    <w:rsid w:val="002B1387"/>
    <w:rsid w:val="002B1A52"/>
    <w:rsid w:val="002B23C9"/>
    <w:rsid w:val="002B26A9"/>
    <w:rsid w:val="002B2BEF"/>
    <w:rsid w:val="002B3182"/>
    <w:rsid w:val="002B3254"/>
    <w:rsid w:val="002B35D9"/>
    <w:rsid w:val="002B3BBE"/>
    <w:rsid w:val="002B46AE"/>
    <w:rsid w:val="002B483E"/>
    <w:rsid w:val="002B491E"/>
    <w:rsid w:val="002B4C92"/>
    <w:rsid w:val="002B53A0"/>
    <w:rsid w:val="002B5B16"/>
    <w:rsid w:val="002B6D6B"/>
    <w:rsid w:val="002B7D3C"/>
    <w:rsid w:val="002C0F12"/>
    <w:rsid w:val="002C5191"/>
    <w:rsid w:val="002C56F5"/>
    <w:rsid w:val="002C5E60"/>
    <w:rsid w:val="002D1064"/>
    <w:rsid w:val="002D10AA"/>
    <w:rsid w:val="002D15F6"/>
    <w:rsid w:val="002D2650"/>
    <w:rsid w:val="002D3419"/>
    <w:rsid w:val="002D34BE"/>
    <w:rsid w:val="002D3C51"/>
    <w:rsid w:val="002D44A0"/>
    <w:rsid w:val="002D4A40"/>
    <w:rsid w:val="002D4AD6"/>
    <w:rsid w:val="002D4E8A"/>
    <w:rsid w:val="002D5AF4"/>
    <w:rsid w:val="002D6336"/>
    <w:rsid w:val="002E1CCF"/>
    <w:rsid w:val="002E2A31"/>
    <w:rsid w:val="002E3167"/>
    <w:rsid w:val="002E33A4"/>
    <w:rsid w:val="002E3441"/>
    <w:rsid w:val="002E3589"/>
    <w:rsid w:val="002E38E1"/>
    <w:rsid w:val="002E3AC5"/>
    <w:rsid w:val="002E777A"/>
    <w:rsid w:val="002E7DA0"/>
    <w:rsid w:val="002F32A3"/>
    <w:rsid w:val="002F393F"/>
    <w:rsid w:val="002F39F9"/>
    <w:rsid w:val="002F3B6B"/>
    <w:rsid w:val="002F4031"/>
    <w:rsid w:val="002F556E"/>
    <w:rsid w:val="002F6049"/>
    <w:rsid w:val="002F6379"/>
    <w:rsid w:val="002F6A67"/>
    <w:rsid w:val="002F6F8D"/>
    <w:rsid w:val="002F7AB8"/>
    <w:rsid w:val="00300AAC"/>
    <w:rsid w:val="00301081"/>
    <w:rsid w:val="0030457A"/>
    <w:rsid w:val="003054AA"/>
    <w:rsid w:val="00305C2D"/>
    <w:rsid w:val="00306B24"/>
    <w:rsid w:val="00306D37"/>
    <w:rsid w:val="003078C5"/>
    <w:rsid w:val="00307BC8"/>
    <w:rsid w:val="00310D30"/>
    <w:rsid w:val="003115E7"/>
    <w:rsid w:val="003117D7"/>
    <w:rsid w:val="0031264C"/>
    <w:rsid w:val="00314F5B"/>
    <w:rsid w:val="00316C9A"/>
    <w:rsid w:val="00316D80"/>
    <w:rsid w:val="00316F4E"/>
    <w:rsid w:val="003200AD"/>
    <w:rsid w:val="003204BB"/>
    <w:rsid w:val="003213FE"/>
    <w:rsid w:val="00322B01"/>
    <w:rsid w:val="0032362F"/>
    <w:rsid w:val="00323D43"/>
    <w:rsid w:val="003248A7"/>
    <w:rsid w:val="00324F38"/>
    <w:rsid w:val="00325462"/>
    <w:rsid w:val="00325E4A"/>
    <w:rsid w:val="003267E2"/>
    <w:rsid w:val="00326D20"/>
    <w:rsid w:val="00327AC1"/>
    <w:rsid w:val="003300D7"/>
    <w:rsid w:val="003302B0"/>
    <w:rsid w:val="00333497"/>
    <w:rsid w:val="00334E15"/>
    <w:rsid w:val="00335181"/>
    <w:rsid w:val="00335BF8"/>
    <w:rsid w:val="003361FA"/>
    <w:rsid w:val="0033713B"/>
    <w:rsid w:val="0033746B"/>
    <w:rsid w:val="00337F57"/>
    <w:rsid w:val="00341B30"/>
    <w:rsid w:val="00341BF0"/>
    <w:rsid w:val="00341CC2"/>
    <w:rsid w:val="00343879"/>
    <w:rsid w:val="00343B8D"/>
    <w:rsid w:val="00344152"/>
    <w:rsid w:val="00344364"/>
    <w:rsid w:val="00344B07"/>
    <w:rsid w:val="003452E6"/>
    <w:rsid w:val="00345923"/>
    <w:rsid w:val="00346059"/>
    <w:rsid w:val="00346E97"/>
    <w:rsid w:val="00347D8D"/>
    <w:rsid w:val="00350699"/>
    <w:rsid w:val="00350E03"/>
    <w:rsid w:val="0035176E"/>
    <w:rsid w:val="003521EA"/>
    <w:rsid w:val="00353ADE"/>
    <w:rsid w:val="00353F1B"/>
    <w:rsid w:val="00354106"/>
    <w:rsid w:val="00357384"/>
    <w:rsid w:val="00357815"/>
    <w:rsid w:val="00357E11"/>
    <w:rsid w:val="00357E73"/>
    <w:rsid w:val="00361066"/>
    <w:rsid w:val="00361659"/>
    <w:rsid w:val="0036202F"/>
    <w:rsid w:val="003631F8"/>
    <w:rsid w:val="00363F28"/>
    <w:rsid w:val="00364A2B"/>
    <w:rsid w:val="0036561B"/>
    <w:rsid w:val="00365E1D"/>
    <w:rsid w:val="00366593"/>
    <w:rsid w:val="00366ED4"/>
    <w:rsid w:val="0036782A"/>
    <w:rsid w:val="00372AB5"/>
    <w:rsid w:val="00373826"/>
    <w:rsid w:val="003752E5"/>
    <w:rsid w:val="00375E2D"/>
    <w:rsid w:val="003760BF"/>
    <w:rsid w:val="00376767"/>
    <w:rsid w:val="0037689D"/>
    <w:rsid w:val="00377DA4"/>
    <w:rsid w:val="00380935"/>
    <w:rsid w:val="00381772"/>
    <w:rsid w:val="00382704"/>
    <w:rsid w:val="00382ED4"/>
    <w:rsid w:val="00385D2C"/>
    <w:rsid w:val="00386562"/>
    <w:rsid w:val="0039113D"/>
    <w:rsid w:val="00393549"/>
    <w:rsid w:val="00393B37"/>
    <w:rsid w:val="00393C96"/>
    <w:rsid w:val="00395097"/>
    <w:rsid w:val="0039536D"/>
    <w:rsid w:val="00395B72"/>
    <w:rsid w:val="00395BA3"/>
    <w:rsid w:val="003970F9"/>
    <w:rsid w:val="0039731E"/>
    <w:rsid w:val="0039738F"/>
    <w:rsid w:val="003977F7"/>
    <w:rsid w:val="00397B3E"/>
    <w:rsid w:val="003A0248"/>
    <w:rsid w:val="003A0548"/>
    <w:rsid w:val="003A0B3B"/>
    <w:rsid w:val="003A16B4"/>
    <w:rsid w:val="003A228E"/>
    <w:rsid w:val="003A342F"/>
    <w:rsid w:val="003A3CDA"/>
    <w:rsid w:val="003B282B"/>
    <w:rsid w:val="003B34F5"/>
    <w:rsid w:val="003B4AB7"/>
    <w:rsid w:val="003B4C69"/>
    <w:rsid w:val="003B4F8B"/>
    <w:rsid w:val="003B5774"/>
    <w:rsid w:val="003B5808"/>
    <w:rsid w:val="003B5D40"/>
    <w:rsid w:val="003B6026"/>
    <w:rsid w:val="003B6C3D"/>
    <w:rsid w:val="003B79D9"/>
    <w:rsid w:val="003B7B88"/>
    <w:rsid w:val="003B7DF0"/>
    <w:rsid w:val="003C1C3A"/>
    <w:rsid w:val="003C2BC2"/>
    <w:rsid w:val="003C3D56"/>
    <w:rsid w:val="003C4014"/>
    <w:rsid w:val="003C4F6A"/>
    <w:rsid w:val="003C5DEC"/>
    <w:rsid w:val="003C70BE"/>
    <w:rsid w:val="003C743C"/>
    <w:rsid w:val="003C7B9C"/>
    <w:rsid w:val="003D004B"/>
    <w:rsid w:val="003D0FE0"/>
    <w:rsid w:val="003D14FD"/>
    <w:rsid w:val="003D1C3C"/>
    <w:rsid w:val="003D20CF"/>
    <w:rsid w:val="003D24F5"/>
    <w:rsid w:val="003D25AA"/>
    <w:rsid w:val="003D321B"/>
    <w:rsid w:val="003D3E72"/>
    <w:rsid w:val="003D4902"/>
    <w:rsid w:val="003D55A3"/>
    <w:rsid w:val="003D5768"/>
    <w:rsid w:val="003D6405"/>
    <w:rsid w:val="003E0077"/>
    <w:rsid w:val="003E0A13"/>
    <w:rsid w:val="003E13CB"/>
    <w:rsid w:val="003E23B7"/>
    <w:rsid w:val="003E2778"/>
    <w:rsid w:val="003E3D1E"/>
    <w:rsid w:val="003E420F"/>
    <w:rsid w:val="003E42A4"/>
    <w:rsid w:val="003E5869"/>
    <w:rsid w:val="003E6ACD"/>
    <w:rsid w:val="003E7AF0"/>
    <w:rsid w:val="003F0B69"/>
    <w:rsid w:val="003F32B6"/>
    <w:rsid w:val="003F7AB4"/>
    <w:rsid w:val="00400BE1"/>
    <w:rsid w:val="00400BE3"/>
    <w:rsid w:val="00401005"/>
    <w:rsid w:val="00401E43"/>
    <w:rsid w:val="0040247B"/>
    <w:rsid w:val="0040247D"/>
    <w:rsid w:val="00403C33"/>
    <w:rsid w:val="00407D07"/>
    <w:rsid w:val="00407ECD"/>
    <w:rsid w:val="00407F87"/>
    <w:rsid w:val="004110C4"/>
    <w:rsid w:val="00411366"/>
    <w:rsid w:val="0041407A"/>
    <w:rsid w:val="004140F8"/>
    <w:rsid w:val="00414C25"/>
    <w:rsid w:val="00414EF6"/>
    <w:rsid w:val="00415078"/>
    <w:rsid w:val="00415895"/>
    <w:rsid w:val="00417222"/>
    <w:rsid w:val="00417746"/>
    <w:rsid w:val="00424965"/>
    <w:rsid w:val="0042516A"/>
    <w:rsid w:val="00426DB5"/>
    <w:rsid w:val="00427017"/>
    <w:rsid w:val="00427220"/>
    <w:rsid w:val="004304DD"/>
    <w:rsid w:val="004305F1"/>
    <w:rsid w:val="004306CB"/>
    <w:rsid w:val="00431E73"/>
    <w:rsid w:val="00432F8A"/>
    <w:rsid w:val="00433254"/>
    <w:rsid w:val="0043363B"/>
    <w:rsid w:val="0043446E"/>
    <w:rsid w:val="0043517F"/>
    <w:rsid w:val="004356EC"/>
    <w:rsid w:val="0043743F"/>
    <w:rsid w:val="00437DFF"/>
    <w:rsid w:val="00437F90"/>
    <w:rsid w:val="00440A27"/>
    <w:rsid w:val="0044177A"/>
    <w:rsid w:val="004423BA"/>
    <w:rsid w:val="00443B52"/>
    <w:rsid w:val="004456B6"/>
    <w:rsid w:val="004460B8"/>
    <w:rsid w:val="00447249"/>
    <w:rsid w:val="00452066"/>
    <w:rsid w:val="00452294"/>
    <w:rsid w:val="00452F92"/>
    <w:rsid w:val="00453D7F"/>
    <w:rsid w:val="00454212"/>
    <w:rsid w:val="00455C70"/>
    <w:rsid w:val="0045638C"/>
    <w:rsid w:val="00457064"/>
    <w:rsid w:val="00460BC4"/>
    <w:rsid w:val="004618B3"/>
    <w:rsid w:val="00461A8E"/>
    <w:rsid w:val="00461D70"/>
    <w:rsid w:val="00463C63"/>
    <w:rsid w:val="0046598F"/>
    <w:rsid w:val="004662DC"/>
    <w:rsid w:val="00467A44"/>
    <w:rsid w:val="00470AC8"/>
    <w:rsid w:val="00471D1E"/>
    <w:rsid w:val="0047340F"/>
    <w:rsid w:val="004753EB"/>
    <w:rsid w:val="004757A7"/>
    <w:rsid w:val="00475A48"/>
    <w:rsid w:val="00477ECA"/>
    <w:rsid w:val="00480FA3"/>
    <w:rsid w:val="00482902"/>
    <w:rsid w:val="00483E43"/>
    <w:rsid w:val="0048455B"/>
    <w:rsid w:val="004845C4"/>
    <w:rsid w:val="00484C8F"/>
    <w:rsid w:val="00484DFA"/>
    <w:rsid w:val="00486709"/>
    <w:rsid w:val="0049112F"/>
    <w:rsid w:val="004922B0"/>
    <w:rsid w:val="00492693"/>
    <w:rsid w:val="00492FA7"/>
    <w:rsid w:val="00493709"/>
    <w:rsid w:val="00493848"/>
    <w:rsid w:val="004945A3"/>
    <w:rsid w:val="0049666D"/>
    <w:rsid w:val="0049671C"/>
    <w:rsid w:val="00497759"/>
    <w:rsid w:val="00497C8C"/>
    <w:rsid w:val="004A00C3"/>
    <w:rsid w:val="004A055B"/>
    <w:rsid w:val="004A0D15"/>
    <w:rsid w:val="004A0DF8"/>
    <w:rsid w:val="004A1287"/>
    <w:rsid w:val="004A3BE7"/>
    <w:rsid w:val="004A6F14"/>
    <w:rsid w:val="004A76BA"/>
    <w:rsid w:val="004B1816"/>
    <w:rsid w:val="004B1C2C"/>
    <w:rsid w:val="004B285E"/>
    <w:rsid w:val="004B3650"/>
    <w:rsid w:val="004B4979"/>
    <w:rsid w:val="004B4AD3"/>
    <w:rsid w:val="004B5807"/>
    <w:rsid w:val="004B58C7"/>
    <w:rsid w:val="004B6244"/>
    <w:rsid w:val="004B73AD"/>
    <w:rsid w:val="004B7C92"/>
    <w:rsid w:val="004C05C2"/>
    <w:rsid w:val="004C091C"/>
    <w:rsid w:val="004C1F5E"/>
    <w:rsid w:val="004C2715"/>
    <w:rsid w:val="004C3442"/>
    <w:rsid w:val="004C3C24"/>
    <w:rsid w:val="004C43C4"/>
    <w:rsid w:val="004C47C7"/>
    <w:rsid w:val="004C55DD"/>
    <w:rsid w:val="004C5D6F"/>
    <w:rsid w:val="004C5E2F"/>
    <w:rsid w:val="004C6D9D"/>
    <w:rsid w:val="004C7410"/>
    <w:rsid w:val="004D00C1"/>
    <w:rsid w:val="004D042A"/>
    <w:rsid w:val="004D07AE"/>
    <w:rsid w:val="004D1956"/>
    <w:rsid w:val="004D1BDC"/>
    <w:rsid w:val="004D2372"/>
    <w:rsid w:val="004D43DA"/>
    <w:rsid w:val="004D46E8"/>
    <w:rsid w:val="004D4A25"/>
    <w:rsid w:val="004D6A45"/>
    <w:rsid w:val="004D7873"/>
    <w:rsid w:val="004E0102"/>
    <w:rsid w:val="004E29EA"/>
    <w:rsid w:val="004E3CF4"/>
    <w:rsid w:val="004E4D7C"/>
    <w:rsid w:val="004E503E"/>
    <w:rsid w:val="004E5C05"/>
    <w:rsid w:val="004E6A35"/>
    <w:rsid w:val="004E73EC"/>
    <w:rsid w:val="004E74F1"/>
    <w:rsid w:val="004E7B74"/>
    <w:rsid w:val="004F1AB1"/>
    <w:rsid w:val="004F1BD2"/>
    <w:rsid w:val="004F2863"/>
    <w:rsid w:val="004F3765"/>
    <w:rsid w:val="004F4C1D"/>
    <w:rsid w:val="004F6059"/>
    <w:rsid w:val="004F6CA7"/>
    <w:rsid w:val="004F6E83"/>
    <w:rsid w:val="004F7881"/>
    <w:rsid w:val="00501DFF"/>
    <w:rsid w:val="00501FA7"/>
    <w:rsid w:val="00502944"/>
    <w:rsid w:val="00502F7A"/>
    <w:rsid w:val="00504131"/>
    <w:rsid w:val="00504B69"/>
    <w:rsid w:val="00505663"/>
    <w:rsid w:val="00506364"/>
    <w:rsid w:val="005067FC"/>
    <w:rsid w:val="00506A05"/>
    <w:rsid w:val="00510381"/>
    <w:rsid w:val="005106E8"/>
    <w:rsid w:val="005125C9"/>
    <w:rsid w:val="00512B1B"/>
    <w:rsid w:val="005143B6"/>
    <w:rsid w:val="00515753"/>
    <w:rsid w:val="00515CD8"/>
    <w:rsid w:val="00517C4A"/>
    <w:rsid w:val="00521C2A"/>
    <w:rsid w:val="005221EF"/>
    <w:rsid w:val="005222D9"/>
    <w:rsid w:val="00522903"/>
    <w:rsid w:val="00522D8B"/>
    <w:rsid w:val="00523745"/>
    <w:rsid w:val="00523B10"/>
    <w:rsid w:val="00523CDC"/>
    <w:rsid w:val="005246AF"/>
    <w:rsid w:val="0052661D"/>
    <w:rsid w:val="00530659"/>
    <w:rsid w:val="00530899"/>
    <w:rsid w:val="00530C88"/>
    <w:rsid w:val="00532225"/>
    <w:rsid w:val="00532AFB"/>
    <w:rsid w:val="00532D3D"/>
    <w:rsid w:val="0053431F"/>
    <w:rsid w:val="00534AEF"/>
    <w:rsid w:val="005356F8"/>
    <w:rsid w:val="00536C0A"/>
    <w:rsid w:val="005405A6"/>
    <w:rsid w:val="00540A23"/>
    <w:rsid w:val="00540F5E"/>
    <w:rsid w:val="005437C7"/>
    <w:rsid w:val="00544B6B"/>
    <w:rsid w:val="005452B1"/>
    <w:rsid w:val="005452DA"/>
    <w:rsid w:val="00545DB3"/>
    <w:rsid w:val="00545E67"/>
    <w:rsid w:val="00551371"/>
    <w:rsid w:val="00556B40"/>
    <w:rsid w:val="005570E4"/>
    <w:rsid w:val="005578AD"/>
    <w:rsid w:val="00560871"/>
    <w:rsid w:val="0056190B"/>
    <w:rsid w:val="0056240D"/>
    <w:rsid w:val="00562744"/>
    <w:rsid w:val="005630BC"/>
    <w:rsid w:val="0056486A"/>
    <w:rsid w:val="005656DE"/>
    <w:rsid w:val="005656EF"/>
    <w:rsid w:val="00566609"/>
    <w:rsid w:val="005666FD"/>
    <w:rsid w:val="00566DB3"/>
    <w:rsid w:val="005674D6"/>
    <w:rsid w:val="00567EE6"/>
    <w:rsid w:val="00570531"/>
    <w:rsid w:val="00573067"/>
    <w:rsid w:val="00573E74"/>
    <w:rsid w:val="0057455A"/>
    <w:rsid w:val="005750F2"/>
    <w:rsid w:val="00577693"/>
    <w:rsid w:val="0058037F"/>
    <w:rsid w:val="00581468"/>
    <w:rsid w:val="00582DE4"/>
    <w:rsid w:val="00584A36"/>
    <w:rsid w:val="00584E2D"/>
    <w:rsid w:val="00585636"/>
    <w:rsid w:val="00585757"/>
    <w:rsid w:val="00585777"/>
    <w:rsid w:val="00586514"/>
    <w:rsid w:val="00587043"/>
    <w:rsid w:val="0058706A"/>
    <w:rsid w:val="00587489"/>
    <w:rsid w:val="00587583"/>
    <w:rsid w:val="00590891"/>
    <w:rsid w:val="0059160F"/>
    <w:rsid w:val="00593AE9"/>
    <w:rsid w:val="00593EDA"/>
    <w:rsid w:val="005958A8"/>
    <w:rsid w:val="00595BB9"/>
    <w:rsid w:val="005960F9"/>
    <w:rsid w:val="005961D3"/>
    <w:rsid w:val="005A0C6E"/>
    <w:rsid w:val="005A1E85"/>
    <w:rsid w:val="005A1EDE"/>
    <w:rsid w:val="005A250B"/>
    <w:rsid w:val="005A296A"/>
    <w:rsid w:val="005A31A0"/>
    <w:rsid w:val="005A3209"/>
    <w:rsid w:val="005A343B"/>
    <w:rsid w:val="005A3DD7"/>
    <w:rsid w:val="005A4F4A"/>
    <w:rsid w:val="005A62A6"/>
    <w:rsid w:val="005A6A0A"/>
    <w:rsid w:val="005A6C15"/>
    <w:rsid w:val="005B015D"/>
    <w:rsid w:val="005B097F"/>
    <w:rsid w:val="005B22DC"/>
    <w:rsid w:val="005B2B95"/>
    <w:rsid w:val="005B35AD"/>
    <w:rsid w:val="005B3E18"/>
    <w:rsid w:val="005B4182"/>
    <w:rsid w:val="005B5170"/>
    <w:rsid w:val="005B5689"/>
    <w:rsid w:val="005B5847"/>
    <w:rsid w:val="005B595B"/>
    <w:rsid w:val="005B6187"/>
    <w:rsid w:val="005B64E8"/>
    <w:rsid w:val="005B6CC9"/>
    <w:rsid w:val="005B735A"/>
    <w:rsid w:val="005B7CFB"/>
    <w:rsid w:val="005C048C"/>
    <w:rsid w:val="005C1A6E"/>
    <w:rsid w:val="005C3C9F"/>
    <w:rsid w:val="005C5CFC"/>
    <w:rsid w:val="005C7F90"/>
    <w:rsid w:val="005D1039"/>
    <w:rsid w:val="005D12C3"/>
    <w:rsid w:val="005D14CA"/>
    <w:rsid w:val="005D15DA"/>
    <w:rsid w:val="005D1BBB"/>
    <w:rsid w:val="005D1FC3"/>
    <w:rsid w:val="005D36BB"/>
    <w:rsid w:val="005D3889"/>
    <w:rsid w:val="005D741E"/>
    <w:rsid w:val="005D7DAD"/>
    <w:rsid w:val="005E1019"/>
    <w:rsid w:val="005E1F55"/>
    <w:rsid w:val="005E33AD"/>
    <w:rsid w:val="005E3CB8"/>
    <w:rsid w:val="005E45F4"/>
    <w:rsid w:val="005E6F07"/>
    <w:rsid w:val="005E7722"/>
    <w:rsid w:val="005F00DD"/>
    <w:rsid w:val="005F02B3"/>
    <w:rsid w:val="005F071A"/>
    <w:rsid w:val="005F293E"/>
    <w:rsid w:val="005F66DB"/>
    <w:rsid w:val="005F6A13"/>
    <w:rsid w:val="005F6FF3"/>
    <w:rsid w:val="005F70E6"/>
    <w:rsid w:val="0060002D"/>
    <w:rsid w:val="00602347"/>
    <w:rsid w:val="0060342C"/>
    <w:rsid w:val="006036A9"/>
    <w:rsid w:val="00604ADD"/>
    <w:rsid w:val="00604AF5"/>
    <w:rsid w:val="00606A93"/>
    <w:rsid w:val="00606B2D"/>
    <w:rsid w:val="00607545"/>
    <w:rsid w:val="006108CD"/>
    <w:rsid w:val="00610C61"/>
    <w:rsid w:val="00612C92"/>
    <w:rsid w:val="00612DCA"/>
    <w:rsid w:val="0061324D"/>
    <w:rsid w:val="00613EBA"/>
    <w:rsid w:val="0061464F"/>
    <w:rsid w:val="00616289"/>
    <w:rsid w:val="0061685F"/>
    <w:rsid w:val="00616AEE"/>
    <w:rsid w:val="0061785D"/>
    <w:rsid w:val="00617FF8"/>
    <w:rsid w:val="0062104B"/>
    <w:rsid w:val="0062188D"/>
    <w:rsid w:val="00622DAA"/>
    <w:rsid w:val="006232F6"/>
    <w:rsid w:val="00623FEF"/>
    <w:rsid w:val="00626C43"/>
    <w:rsid w:val="00627A55"/>
    <w:rsid w:val="00630236"/>
    <w:rsid w:val="006330E0"/>
    <w:rsid w:val="006334F9"/>
    <w:rsid w:val="00633E3C"/>
    <w:rsid w:val="00635D46"/>
    <w:rsid w:val="00635FFD"/>
    <w:rsid w:val="0063638A"/>
    <w:rsid w:val="0063675F"/>
    <w:rsid w:val="006368DA"/>
    <w:rsid w:val="00640074"/>
    <w:rsid w:val="00641E18"/>
    <w:rsid w:val="00641E8D"/>
    <w:rsid w:val="006424DB"/>
    <w:rsid w:val="00642668"/>
    <w:rsid w:val="00642BA4"/>
    <w:rsid w:val="0064300D"/>
    <w:rsid w:val="0064516E"/>
    <w:rsid w:val="00650331"/>
    <w:rsid w:val="0065093D"/>
    <w:rsid w:val="006516FF"/>
    <w:rsid w:val="00652E1F"/>
    <w:rsid w:val="00653DF4"/>
    <w:rsid w:val="00653E71"/>
    <w:rsid w:val="0065498A"/>
    <w:rsid w:val="00654B9F"/>
    <w:rsid w:val="00654D81"/>
    <w:rsid w:val="006568BD"/>
    <w:rsid w:val="00656A21"/>
    <w:rsid w:val="00657955"/>
    <w:rsid w:val="006619CD"/>
    <w:rsid w:val="00661AE9"/>
    <w:rsid w:val="00661C17"/>
    <w:rsid w:val="00662C75"/>
    <w:rsid w:val="0066360B"/>
    <w:rsid w:val="00663A13"/>
    <w:rsid w:val="00663A64"/>
    <w:rsid w:val="0066402F"/>
    <w:rsid w:val="00664974"/>
    <w:rsid w:val="00664DE6"/>
    <w:rsid w:val="0066550A"/>
    <w:rsid w:val="00666C30"/>
    <w:rsid w:val="00672861"/>
    <w:rsid w:val="00672BB8"/>
    <w:rsid w:val="00674883"/>
    <w:rsid w:val="00675600"/>
    <w:rsid w:val="006759C2"/>
    <w:rsid w:val="00677594"/>
    <w:rsid w:val="00677B2C"/>
    <w:rsid w:val="00681405"/>
    <w:rsid w:val="00681BE6"/>
    <w:rsid w:val="00683FE1"/>
    <w:rsid w:val="00684B54"/>
    <w:rsid w:val="00684DB5"/>
    <w:rsid w:val="00686F65"/>
    <w:rsid w:val="00691060"/>
    <w:rsid w:val="00692148"/>
    <w:rsid w:val="00693936"/>
    <w:rsid w:val="00693F41"/>
    <w:rsid w:val="006944DB"/>
    <w:rsid w:val="0069475E"/>
    <w:rsid w:val="00695C7E"/>
    <w:rsid w:val="00697457"/>
    <w:rsid w:val="006A0610"/>
    <w:rsid w:val="006A20C0"/>
    <w:rsid w:val="006A29E0"/>
    <w:rsid w:val="006A2D74"/>
    <w:rsid w:val="006A3694"/>
    <w:rsid w:val="006A36EA"/>
    <w:rsid w:val="006A3977"/>
    <w:rsid w:val="006A4B70"/>
    <w:rsid w:val="006A7616"/>
    <w:rsid w:val="006B0D2C"/>
    <w:rsid w:val="006B211B"/>
    <w:rsid w:val="006B4069"/>
    <w:rsid w:val="006B4C62"/>
    <w:rsid w:val="006B4EF8"/>
    <w:rsid w:val="006B52D9"/>
    <w:rsid w:val="006B6060"/>
    <w:rsid w:val="006B66E0"/>
    <w:rsid w:val="006B6918"/>
    <w:rsid w:val="006C016F"/>
    <w:rsid w:val="006C2D17"/>
    <w:rsid w:val="006C2DE5"/>
    <w:rsid w:val="006C3D6B"/>
    <w:rsid w:val="006C44A8"/>
    <w:rsid w:val="006C525C"/>
    <w:rsid w:val="006D084A"/>
    <w:rsid w:val="006D0C36"/>
    <w:rsid w:val="006D0C9D"/>
    <w:rsid w:val="006D2E3B"/>
    <w:rsid w:val="006D44AE"/>
    <w:rsid w:val="006D630C"/>
    <w:rsid w:val="006D6430"/>
    <w:rsid w:val="006D6A7D"/>
    <w:rsid w:val="006D7AE9"/>
    <w:rsid w:val="006E1E5D"/>
    <w:rsid w:val="006E23A9"/>
    <w:rsid w:val="006E24DF"/>
    <w:rsid w:val="006E25A5"/>
    <w:rsid w:val="006E4181"/>
    <w:rsid w:val="006E4E1F"/>
    <w:rsid w:val="006E54B3"/>
    <w:rsid w:val="006E5625"/>
    <w:rsid w:val="006E567D"/>
    <w:rsid w:val="006F0604"/>
    <w:rsid w:val="006F171B"/>
    <w:rsid w:val="006F1AC7"/>
    <w:rsid w:val="006F2132"/>
    <w:rsid w:val="006F300E"/>
    <w:rsid w:val="006F3A9C"/>
    <w:rsid w:val="006F4709"/>
    <w:rsid w:val="006F7E03"/>
    <w:rsid w:val="0070003A"/>
    <w:rsid w:val="00700815"/>
    <w:rsid w:val="00701F40"/>
    <w:rsid w:val="0070228A"/>
    <w:rsid w:val="00702604"/>
    <w:rsid w:val="007035B2"/>
    <w:rsid w:val="00703647"/>
    <w:rsid w:val="0070461B"/>
    <w:rsid w:val="00704E60"/>
    <w:rsid w:val="00704F04"/>
    <w:rsid w:val="0070528F"/>
    <w:rsid w:val="007055C7"/>
    <w:rsid w:val="007073F4"/>
    <w:rsid w:val="00712521"/>
    <w:rsid w:val="0071426C"/>
    <w:rsid w:val="00715AF9"/>
    <w:rsid w:val="0071666D"/>
    <w:rsid w:val="00720ECB"/>
    <w:rsid w:val="00721695"/>
    <w:rsid w:val="00722B93"/>
    <w:rsid w:val="00722D3B"/>
    <w:rsid w:val="00723373"/>
    <w:rsid w:val="007237C6"/>
    <w:rsid w:val="0072391D"/>
    <w:rsid w:val="00725815"/>
    <w:rsid w:val="00727317"/>
    <w:rsid w:val="00727A0C"/>
    <w:rsid w:val="007302E0"/>
    <w:rsid w:val="0073038C"/>
    <w:rsid w:val="00731000"/>
    <w:rsid w:val="00731447"/>
    <w:rsid w:val="00733073"/>
    <w:rsid w:val="00733486"/>
    <w:rsid w:val="0073379E"/>
    <w:rsid w:val="00734B87"/>
    <w:rsid w:val="00734C1D"/>
    <w:rsid w:val="00736850"/>
    <w:rsid w:val="00737DD8"/>
    <w:rsid w:val="0074066C"/>
    <w:rsid w:val="00740ACD"/>
    <w:rsid w:val="00740AF8"/>
    <w:rsid w:val="00741A73"/>
    <w:rsid w:val="00741C72"/>
    <w:rsid w:val="00742DA8"/>
    <w:rsid w:val="00745344"/>
    <w:rsid w:val="00745866"/>
    <w:rsid w:val="00746964"/>
    <w:rsid w:val="00746F16"/>
    <w:rsid w:val="00747777"/>
    <w:rsid w:val="00747C6B"/>
    <w:rsid w:val="00750022"/>
    <w:rsid w:val="0075052F"/>
    <w:rsid w:val="00750F84"/>
    <w:rsid w:val="007517E6"/>
    <w:rsid w:val="0075198C"/>
    <w:rsid w:val="00751F5B"/>
    <w:rsid w:val="00752166"/>
    <w:rsid w:val="007525B0"/>
    <w:rsid w:val="0075274C"/>
    <w:rsid w:val="00752DB6"/>
    <w:rsid w:val="0075423B"/>
    <w:rsid w:val="0075482C"/>
    <w:rsid w:val="007551F4"/>
    <w:rsid w:val="0075533E"/>
    <w:rsid w:val="007556A6"/>
    <w:rsid w:val="00760F32"/>
    <w:rsid w:val="007624FB"/>
    <w:rsid w:val="00762A96"/>
    <w:rsid w:val="00763286"/>
    <w:rsid w:val="00763534"/>
    <w:rsid w:val="0076388F"/>
    <w:rsid w:val="0076419A"/>
    <w:rsid w:val="007641B5"/>
    <w:rsid w:val="007647DF"/>
    <w:rsid w:val="007649CC"/>
    <w:rsid w:val="0076618E"/>
    <w:rsid w:val="007662CC"/>
    <w:rsid w:val="00771D5B"/>
    <w:rsid w:val="00772175"/>
    <w:rsid w:val="00773D78"/>
    <w:rsid w:val="0077501B"/>
    <w:rsid w:val="00775330"/>
    <w:rsid w:val="00776A99"/>
    <w:rsid w:val="00780B99"/>
    <w:rsid w:val="00780E5D"/>
    <w:rsid w:val="00781008"/>
    <w:rsid w:val="007823F9"/>
    <w:rsid w:val="00783088"/>
    <w:rsid w:val="007835FE"/>
    <w:rsid w:val="00783BCF"/>
    <w:rsid w:val="007841D0"/>
    <w:rsid w:val="0078592D"/>
    <w:rsid w:val="00785BFA"/>
    <w:rsid w:val="0078652F"/>
    <w:rsid w:val="00787A52"/>
    <w:rsid w:val="00787F53"/>
    <w:rsid w:val="0079377E"/>
    <w:rsid w:val="00794B45"/>
    <w:rsid w:val="00797407"/>
    <w:rsid w:val="00797464"/>
    <w:rsid w:val="0079750B"/>
    <w:rsid w:val="007A0C37"/>
    <w:rsid w:val="007A46D7"/>
    <w:rsid w:val="007A4C85"/>
    <w:rsid w:val="007A55C7"/>
    <w:rsid w:val="007A6554"/>
    <w:rsid w:val="007A78D4"/>
    <w:rsid w:val="007B06F7"/>
    <w:rsid w:val="007B0D51"/>
    <w:rsid w:val="007B0F35"/>
    <w:rsid w:val="007B1086"/>
    <w:rsid w:val="007B25F9"/>
    <w:rsid w:val="007B2F7C"/>
    <w:rsid w:val="007B3137"/>
    <w:rsid w:val="007B440A"/>
    <w:rsid w:val="007B5E0C"/>
    <w:rsid w:val="007B5EBE"/>
    <w:rsid w:val="007B70C2"/>
    <w:rsid w:val="007B7400"/>
    <w:rsid w:val="007C0A9C"/>
    <w:rsid w:val="007C0E51"/>
    <w:rsid w:val="007C192E"/>
    <w:rsid w:val="007C358A"/>
    <w:rsid w:val="007C36BF"/>
    <w:rsid w:val="007C42E8"/>
    <w:rsid w:val="007C45F4"/>
    <w:rsid w:val="007C4A6F"/>
    <w:rsid w:val="007C4A7C"/>
    <w:rsid w:val="007C57E0"/>
    <w:rsid w:val="007C5CAC"/>
    <w:rsid w:val="007C68D6"/>
    <w:rsid w:val="007C6AA9"/>
    <w:rsid w:val="007C759E"/>
    <w:rsid w:val="007C7C03"/>
    <w:rsid w:val="007D0044"/>
    <w:rsid w:val="007D0C46"/>
    <w:rsid w:val="007D204D"/>
    <w:rsid w:val="007D2C79"/>
    <w:rsid w:val="007D3BE0"/>
    <w:rsid w:val="007D6FFD"/>
    <w:rsid w:val="007D767B"/>
    <w:rsid w:val="007E0C44"/>
    <w:rsid w:val="007E27F3"/>
    <w:rsid w:val="007E2D9C"/>
    <w:rsid w:val="007E304B"/>
    <w:rsid w:val="007E56DE"/>
    <w:rsid w:val="007E6945"/>
    <w:rsid w:val="007E77B3"/>
    <w:rsid w:val="007E7B3F"/>
    <w:rsid w:val="007F0329"/>
    <w:rsid w:val="007F3CAF"/>
    <w:rsid w:val="007F4E63"/>
    <w:rsid w:val="007F5006"/>
    <w:rsid w:val="007F6CD2"/>
    <w:rsid w:val="007F7C20"/>
    <w:rsid w:val="0080058F"/>
    <w:rsid w:val="00800811"/>
    <w:rsid w:val="008008C6"/>
    <w:rsid w:val="008008F5"/>
    <w:rsid w:val="00800E1A"/>
    <w:rsid w:val="00801573"/>
    <w:rsid w:val="00802936"/>
    <w:rsid w:val="00802C50"/>
    <w:rsid w:val="00803AD3"/>
    <w:rsid w:val="008055A2"/>
    <w:rsid w:val="00806067"/>
    <w:rsid w:val="00806467"/>
    <w:rsid w:val="00806478"/>
    <w:rsid w:val="008066E1"/>
    <w:rsid w:val="00806774"/>
    <w:rsid w:val="0080725F"/>
    <w:rsid w:val="008076AE"/>
    <w:rsid w:val="00810A45"/>
    <w:rsid w:val="0081317F"/>
    <w:rsid w:val="008135DC"/>
    <w:rsid w:val="008147F0"/>
    <w:rsid w:val="008151BC"/>
    <w:rsid w:val="00815D7F"/>
    <w:rsid w:val="008200F3"/>
    <w:rsid w:val="00820F20"/>
    <w:rsid w:val="00822913"/>
    <w:rsid w:val="00822BA8"/>
    <w:rsid w:val="00823179"/>
    <w:rsid w:val="008235D4"/>
    <w:rsid w:val="00823C6D"/>
    <w:rsid w:val="00823DEC"/>
    <w:rsid w:val="00824169"/>
    <w:rsid w:val="00824F6A"/>
    <w:rsid w:val="0082668D"/>
    <w:rsid w:val="00827F03"/>
    <w:rsid w:val="008307AD"/>
    <w:rsid w:val="00833000"/>
    <w:rsid w:val="0083440D"/>
    <w:rsid w:val="008347B2"/>
    <w:rsid w:val="0083573A"/>
    <w:rsid w:val="00835768"/>
    <w:rsid w:val="0083590F"/>
    <w:rsid w:val="008374E8"/>
    <w:rsid w:val="00837933"/>
    <w:rsid w:val="00837C3D"/>
    <w:rsid w:val="00841664"/>
    <w:rsid w:val="00841BD9"/>
    <w:rsid w:val="008438B7"/>
    <w:rsid w:val="00843AC9"/>
    <w:rsid w:val="00844737"/>
    <w:rsid w:val="008452C9"/>
    <w:rsid w:val="00851B4E"/>
    <w:rsid w:val="008521CE"/>
    <w:rsid w:val="00853489"/>
    <w:rsid w:val="0085374D"/>
    <w:rsid w:val="00854C38"/>
    <w:rsid w:val="008552E7"/>
    <w:rsid w:val="00855C3D"/>
    <w:rsid w:val="008603AB"/>
    <w:rsid w:val="00860836"/>
    <w:rsid w:val="00861E89"/>
    <w:rsid w:val="00862607"/>
    <w:rsid w:val="00862B69"/>
    <w:rsid w:val="0086388E"/>
    <w:rsid w:val="00863E58"/>
    <w:rsid w:val="00864F87"/>
    <w:rsid w:val="0086516E"/>
    <w:rsid w:val="0086531E"/>
    <w:rsid w:val="00865F1F"/>
    <w:rsid w:val="00871205"/>
    <w:rsid w:val="00871902"/>
    <w:rsid w:val="00873ED2"/>
    <w:rsid w:val="00874B2F"/>
    <w:rsid w:val="00875C4E"/>
    <w:rsid w:val="00877D2D"/>
    <w:rsid w:val="00880ACB"/>
    <w:rsid w:val="00881AF9"/>
    <w:rsid w:val="0088265E"/>
    <w:rsid w:val="00884210"/>
    <w:rsid w:val="00885CB9"/>
    <w:rsid w:val="00886392"/>
    <w:rsid w:val="00886672"/>
    <w:rsid w:val="00886E14"/>
    <w:rsid w:val="00887139"/>
    <w:rsid w:val="00887303"/>
    <w:rsid w:val="00887865"/>
    <w:rsid w:val="00891F9F"/>
    <w:rsid w:val="00892EB1"/>
    <w:rsid w:val="0089323B"/>
    <w:rsid w:val="00893253"/>
    <w:rsid w:val="00893509"/>
    <w:rsid w:val="00893565"/>
    <w:rsid w:val="00893A76"/>
    <w:rsid w:val="00893FC4"/>
    <w:rsid w:val="00894159"/>
    <w:rsid w:val="00894ACD"/>
    <w:rsid w:val="00895447"/>
    <w:rsid w:val="00895C28"/>
    <w:rsid w:val="00895FA7"/>
    <w:rsid w:val="0089667E"/>
    <w:rsid w:val="00896B12"/>
    <w:rsid w:val="008974CF"/>
    <w:rsid w:val="00897D34"/>
    <w:rsid w:val="008A0AA4"/>
    <w:rsid w:val="008A14A5"/>
    <w:rsid w:val="008A1B2B"/>
    <w:rsid w:val="008A23CB"/>
    <w:rsid w:val="008A246D"/>
    <w:rsid w:val="008A28D4"/>
    <w:rsid w:val="008A432D"/>
    <w:rsid w:val="008A4922"/>
    <w:rsid w:val="008A5A46"/>
    <w:rsid w:val="008A6223"/>
    <w:rsid w:val="008A697E"/>
    <w:rsid w:val="008A766F"/>
    <w:rsid w:val="008B03A3"/>
    <w:rsid w:val="008B11C0"/>
    <w:rsid w:val="008B2C34"/>
    <w:rsid w:val="008B3F6A"/>
    <w:rsid w:val="008B3F6D"/>
    <w:rsid w:val="008B5475"/>
    <w:rsid w:val="008B6D70"/>
    <w:rsid w:val="008B6D78"/>
    <w:rsid w:val="008B7F1A"/>
    <w:rsid w:val="008C0573"/>
    <w:rsid w:val="008C160D"/>
    <w:rsid w:val="008C33D0"/>
    <w:rsid w:val="008C5C35"/>
    <w:rsid w:val="008C6834"/>
    <w:rsid w:val="008C739E"/>
    <w:rsid w:val="008C7935"/>
    <w:rsid w:val="008D0C3F"/>
    <w:rsid w:val="008D0C4C"/>
    <w:rsid w:val="008D3B7B"/>
    <w:rsid w:val="008D44F1"/>
    <w:rsid w:val="008D626C"/>
    <w:rsid w:val="008D6733"/>
    <w:rsid w:val="008D6841"/>
    <w:rsid w:val="008D73AE"/>
    <w:rsid w:val="008E0F40"/>
    <w:rsid w:val="008E1981"/>
    <w:rsid w:val="008E2B19"/>
    <w:rsid w:val="008E2D65"/>
    <w:rsid w:val="008E3B13"/>
    <w:rsid w:val="008E3C68"/>
    <w:rsid w:val="008E49C9"/>
    <w:rsid w:val="008E63CC"/>
    <w:rsid w:val="008E660E"/>
    <w:rsid w:val="008E6D7D"/>
    <w:rsid w:val="008E70A1"/>
    <w:rsid w:val="008E73AE"/>
    <w:rsid w:val="008E76ED"/>
    <w:rsid w:val="008F009B"/>
    <w:rsid w:val="008F03A1"/>
    <w:rsid w:val="008F13CE"/>
    <w:rsid w:val="008F2285"/>
    <w:rsid w:val="008F251F"/>
    <w:rsid w:val="008F26FF"/>
    <w:rsid w:val="008F34CB"/>
    <w:rsid w:val="008F4EB6"/>
    <w:rsid w:val="008F6C38"/>
    <w:rsid w:val="008F6DE7"/>
    <w:rsid w:val="00901E58"/>
    <w:rsid w:val="009046D0"/>
    <w:rsid w:val="00904C17"/>
    <w:rsid w:val="0090592F"/>
    <w:rsid w:val="00907562"/>
    <w:rsid w:val="00907B5F"/>
    <w:rsid w:val="009115FE"/>
    <w:rsid w:val="00912835"/>
    <w:rsid w:val="00913608"/>
    <w:rsid w:val="00913FF8"/>
    <w:rsid w:val="009140B2"/>
    <w:rsid w:val="00914134"/>
    <w:rsid w:val="00914B89"/>
    <w:rsid w:val="00914D99"/>
    <w:rsid w:val="009159A6"/>
    <w:rsid w:val="00915D00"/>
    <w:rsid w:val="00916C69"/>
    <w:rsid w:val="0091713E"/>
    <w:rsid w:val="00920F47"/>
    <w:rsid w:val="009219C7"/>
    <w:rsid w:val="009223B5"/>
    <w:rsid w:val="00922518"/>
    <w:rsid w:val="00924E90"/>
    <w:rsid w:val="00925081"/>
    <w:rsid w:val="00925353"/>
    <w:rsid w:val="0092605B"/>
    <w:rsid w:val="0092647D"/>
    <w:rsid w:val="00930C37"/>
    <w:rsid w:val="00931505"/>
    <w:rsid w:val="00931CC3"/>
    <w:rsid w:val="00932EF4"/>
    <w:rsid w:val="0093346D"/>
    <w:rsid w:val="00934AE7"/>
    <w:rsid w:val="00934FA6"/>
    <w:rsid w:val="00934FCB"/>
    <w:rsid w:val="0093640C"/>
    <w:rsid w:val="00936A83"/>
    <w:rsid w:val="0093790B"/>
    <w:rsid w:val="0094091F"/>
    <w:rsid w:val="00941C67"/>
    <w:rsid w:val="00941FD6"/>
    <w:rsid w:val="009421C7"/>
    <w:rsid w:val="00942B3E"/>
    <w:rsid w:val="00942CD0"/>
    <w:rsid w:val="00943FC5"/>
    <w:rsid w:val="009449A1"/>
    <w:rsid w:val="009453E4"/>
    <w:rsid w:val="0094584A"/>
    <w:rsid w:val="0094599C"/>
    <w:rsid w:val="00945E05"/>
    <w:rsid w:val="00950E8A"/>
    <w:rsid w:val="00952BF0"/>
    <w:rsid w:val="009536EB"/>
    <w:rsid w:val="00954A43"/>
    <w:rsid w:val="00954C6E"/>
    <w:rsid w:val="009559CF"/>
    <w:rsid w:val="00957657"/>
    <w:rsid w:val="00957A42"/>
    <w:rsid w:val="00961D77"/>
    <w:rsid w:val="009628C4"/>
    <w:rsid w:val="00962F72"/>
    <w:rsid w:val="009642B0"/>
    <w:rsid w:val="00964974"/>
    <w:rsid w:val="009649F4"/>
    <w:rsid w:val="0096638A"/>
    <w:rsid w:val="009675A7"/>
    <w:rsid w:val="00967C24"/>
    <w:rsid w:val="00970706"/>
    <w:rsid w:val="009709F2"/>
    <w:rsid w:val="009714BE"/>
    <w:rsid w:val="0097348A"/>
    <w:rsid w:val="00975132"/>
    <w:rsid w:val="00980205"/>
    <w:rsid w:val="00980677"/>
    <w:rsid w:val="009806F4"/>
    <w:rsid w:val="00981756"/>
    <w:rsid w:val="00982172"/>
    <w:rsid w:val="0098453B"/>
    <w:rsid w:val="00985B45"/>
    <w:rsid w:val="00985C99"/>
    <w:rsid w:val="00986685"/>
    <w:rsid w:val="009878F0"/>
    <w:rsid w:val="00987D84"/>
    <w:rsid w:val="009906DF"/>
    <w:rsid w:val="00990C70"/>
    <w:rsid w:val="009929F8"/>
    <w:rsid w:val="00992A93"/>
    <w:rsid w:val="00993DAD"/>
    <w:rsid w:val="00994378"/>
    <w:rsid w:val="009953FD"/>
    <w:rsid w:val="00995619"/>
    <w:rsid w:val="00995E69"/>
    <w:rsid w:val="009962CA"/>
    <w:rsid w:val="00996A2E"/>
    <w:rsid w:val="00997967"/>
    <w:rsid w:val="009979AF"/>
    <w:rsid w:val="00997C13"/>
    <w:rsid w:val="009A05C6"/>
    <w:rsid w:val="009A0E35"/>
    <w:rsid w:val="009A2783"/>
    <w:rsid w:val="009A33F3"/>
    <w:rsid w:val="009A3DAC"/>
    <w:rsid w:val="009A485C"/>
    <w:rsid w:val="009A4F15"/>
    <w:rsid w:val="009A5C32"/>
    <w:rsid w:val="009A5F2F"/>
    <w:rsid w:val="009A6ACF"/>
    <w:rsid w:val="009A6C58"/>
    <w:rsid w:val="009A6ECA"/>
    <w:rsid w:val="009B1913"/>
    <w:rsid w:val="009B1BC7"/>
    <w:rsid w:val="009B1E33"/>
    <w:rsid w:val="009B36BA"/>
    <w:rsid w:val="009B3F23"/>
    <w:rsid w:val="009B440F"/>
    <w:rsid w:val="009B56FC"/>
    <w:rsid w:val="009B6200"/>
    <w:rsid w:val="009C02E7"/>
    <w:rsid w:val="009C1EEC"/>
    <w:rsid w:val="009C1FBC"/>
    <w:rsid w:val="009C2533"/>
    <w:rsid w:val="009C5C09"/>
    <w:rsid w:val="009C62E5"/>
    <w:rsid w:val="009C725F"/>
    <w:rsid w:val="009C7DD1"/>
    <w:rsid w:val="009D067B"/>
    <w:rsid w:val="009D1801"/>
    <w:rsid w:val="009D1E1D"/>
    <w:rsid w:val="009D330F"/>
    <w:rsid w:val="009D348F"/>
    <w:rsid w:val="009D3524"/>
    <w:rsid w:val="009D3C05"/>
    <w:rsid w:val="009D50D3"/>
    <w:rsid w:val="009D628C"/>
    <w:rsid w:val="009D671F"/>
    <w:rsid w:val="009D693C"/>
    <w:rsid w:val="009D7080"/>
    <w:rsid w:val="009D79FB"/>
    <w:rsid w:val="009E088B"/>
    <w:rsid w:val="009E2B73"/>
    <w:rsid w:val="009E4470"/>
    <w:rsid w:val="009E44D9"/>
    <w:rsid w:val="009E485F"/>
    <w:rsid w:val="009E4B6E"/>
    <w:rsid w:val="009E4D1C"/>
    <w:rsid w:val="009E5B61"/>
    <w:rsid w:val="009E656F"/>
    <w:rsid w:val="009E6F42"/>
    <w:rsid w:val="009E7780"/>
    <w:rsid w:val="009F0201"/>
    <w:rsid w:val="009F0209"/>
    <w:rsid w:val="009F0345"/>
    <w:rsid w:val="009F0A31"/>
    <w:rsid w:val="009F152A"/>
    <w:rsid w:val="009F15DA"/>
    <w:rsid w:val="009F1B2C"/>
    <w:rsid w:val="009F1CCE"/>
    <w:rsid w:val="009F2557"/>
    <w:rsid w:val="009F6329"/>
    <w:rsid w:val="00A01383"/>
    <w:rsid w:val="00A021F8"/>
    <w:rsid w:val="00A02420"/>
    <w:rsid w:val="00A0293B"/>
    <w:rsid w:val="00A03D42"/>
    <w:rsid w:val="00A0560F"/>
    <w:rsid w:val="00A05BFD"/>
    <w:rsid w:val="00A05D40"/>
    <w:rsid w:val="00A068B0"/>
    <w:rsid w:val="00A0695A"/>
    <w:rsid w:val="00A06B49"/>
    <w:rsid w:val="00A06EC0"/>
    <w:rsid w:val="00A078A4"/>
    <w:rsid w:val="00A07A81"/>
    <w:rsid w:val="00A10832"/>
    <w:rsid w:val="00A11C3F"/>
    <w:rsid w:val="00A12AE7"/>
    <w:rsid w:val="00A14F4C"/>
    <w:rsid w:val="00A15583"/>
    <w:rsid w:val="00A15E1D"/>
    <w:rsid w:val="00A17FBD"/>
    <w:rsid w:val="00A228B7"/>
    <w:rsid w:val="00A235F9"/>
    <w:rsid w:val="00A24819"/>
    <w:rsid w:val="00A2514B"/>
    <w:rsid w:val="00A25892"/>
    <w:rsid w:val="00A273AD"/>
    <w:rsid w:val="00A30387"/>
    <w:rsid w:val="00A30467"/>
    <w:rsid w:val="00A315CB"/>
    <w:rsid w:val="00A3354B"/>
    <w:rsid w:val="00A34662"/>
    <w:rsid w:val="00A34D7E"/>
    <w:rsid w:val="00A35CB1"/>
    <w:rsid w:val="00A36A80"/>
    <w:rsid w:val="00A375EB"/>
    <w:rsid w:val="00A37871"/>
    <w:rsid w:val="00A37A6E"/>
    <w:rsid w:val="00A37FBA"/>
    <w:rsid w:val="00A40DA6"/>
    <w:rsid w:val="00A41455"/>
    <w:rsid w:val="00A428A4"/>
    <w:rsid w:val="00A43959"/>
    <w:rsid w:val="00A50C4A"/>
    <w:rsid w:val="00A5124D"/>
    <w:rsid w:val="00A51421"/>
    <w:rsid w:val="00A522B8"/>
    <w:rsid w:val="00A546FC"/>
    <w:rsid w:val="00A54BFB"/>
    <w:rsid w:val="00A55FBB"/>
    <w:rsid w:val="00A568BA"/>
    <w:rsid w:val="00A57D91"/>
    <w:rsid w:val="00A609D3"/>
    <w:rsid w:val="00A6195D"/>
    <w:rsid w:val="00A62AEA"/>
    <w:rsid w:val="00A62F4D"/>
    <w:rsid w:val="00A64A3B"/>
    <w:rsid w:val="00A64C7B"/>
    <w:rsid w:val="00A664AF"/>
    <w:rsid w:val="00A6652D"/>
    <w:rsid w:val="00A677C8"/>
    <w:rsid w:val="00A67DF6"/>
    <w:rsid w:val="00A71309"/>
    <w:rsid w:val="00A7234E"/>
    <w:rsid w:val="00A723FA"/>
    <w:rsid w:val="00A72B37"/>
    <w:rsid w:val="00A72D6F"/>
    <w:rsid w:val="00A7465B"/>
    <w:rsid w:val="00A74686"/>
    <w:rsid w:val="00A746B6"/>
    <w:rsid w:val="00A7646F"/>
    <w:rsid w:val="00A76553"/>
    <w:rsid w:val="00A76C4E"/>
    <w:rsid w:val="00A80ED1"/>
    <w:rsid w:val="00A817AF"/>
    <w:rsid w:val="00A82627"/>
    <w:rsid w:val="00A82B4E"/>
    <w:rsid w:val="00A841EB"/>
    <w:rsid w:val="00A84EEF"/>
    <w:rsid w:val="00A85ED6"/>
    <w:rsid w:val="00A863AD"/>
    <w:rsid w:val="00A86641"/>
    <w:rsid w:val="00A868FE"/>
    <w:rsid w:val="00A86EEC"/>
    <w:rsid w:val="00A86FBA"/>
    <w:rsid w:val="00A87438"/>
    <w:rsid w:val="00A90FE4"/>
    <w:rsid w:val="00A925A6"/>
    <w:rsid w:val="00A92B2F"/>
    <w:rsid w:val="00A95AAB"/>
    <w:rsid w:val="00A95D28"/>
    <w:rsid w:val="00A95EF4"/>
    <w:rsid w:val="00A96554"/>
    <w:rsid w:val="00AA08B5"/>
    <w:rsid w:val="00AA09AF"/>
    <w:rsid w:val="00AA1199"/>
    <w:rsid w:val="00AA11EC"/>
    <w:rsid w:val="00AA25DD"/>
    <w:rsid w:val="00AA2846"/>
    <w:rsid w:val="00AA2FBA"/>
    <w:rsid w:val="00AA4261"/>
    <w:rsid w:val="00AA49EB"/>
    <w:rsid w:val="00AA5191"/>
    <w:rsid w:val="00AA6775"/>
    <w:rsid w:val="00AB002B"/>
    <w:rsid w:val="00AB0470"/>
    <w:rsid w:val="00AB1CA4"/>
    <w:rsid w:val="00AB2B0F"/>
    <w:rsid w:val="00AB3DE2"/>
    <w:rsid w:val="00AB4C57"/>
    <w:rsid w:val="00AB50F1"/>
    <w:rsid w:val="00AB6A72"/>
    <w:rsid w:val="00AB6E7C"/>
    <w:rsid w:val="00AB7084"/>
    <w:rsid w:val="00AB7305"/>
    <w:rsid w:val="00AB75EC"/>
    <w:rsid w:val="00AC0C92"/>
    <w:rsid w:val="00AC1026"/>
    <w:rsid w:val="00AC5F4F"/>
    <w:rsid w:val="00AD02BF"/>
    <w:rsid w:val="00AD1935"/>
    <w:rsid w:val="00AD294F"/>
    <w:rsid w:val="00AD3099"/>
    <w:rsid w:val="00AD7649"/>
    <w:rsid w:val="00AE04B0"/>
    <w:rsid w:val="00AE1D06"/>
    <w:rsid w:val="00AE2453"/>
    <w:rsid w:val="00AE3F23"/>
    <w:rsid w:val="00AE4EA7"/>
    <w:rsid w:val="00AE7C3C"/>
    <w:rsid w:val="00AF0420"/>
    <w:rsid w:val="00AF3D6B"/>
    <w:rsid w:val="00AF4CFA"/>
    <w:rsid w:val="00AF5392"/>
    <w:rsid w:val="00AF57E8"/>
    <w:rsid w:val="00AF68BE"/>
    <w:rsid w:val="00B00A2C"/>
    <w:rsid w:val="00B01434"/>
    <w:rsid w:val="00B01E06"/>
    <w:rsid w:val="00B02236"/>
    <w:rsid w:val="00B02E9C"/>
    <w:rsid w:val="00B03BEE"/>
    <w:rsid w:val="00B049CC"/>
    <w:rsid w:val="00B052E2"/>
    <w:rsid w:val="00B05B5D"/>
    <w:rsid w:val="00B06E42"/>
    <w:rsid w:val="00B0725A"/>
    <w:rsid w:val="00B101D2"/>
    <w:rsid w:val="00B106BC"/>
    <w:rsid w:val="00B124EE"/>
    <w:rsid w:val="00B13BA0"/>
    <w:rsid w:val="00B14D58"/>
    <w:rsid w:val="00B157CD"/>
    <w:rsid w:val="00B21087"/>
    <w:rsid w:val="00B21552"/>
    <w:rsid w:val="00B22420"/>
    <w:rsid w:val="00B23182"/>
    <w:rsid w:val="00B23403"/>
    <w:rsid w:val="00B24977"/>
    <w:rsid w:val="00B25123"/>
    <w:rsid w:val="00B25136"/>
    <w:rsid w:val="00B312D7"/>
    <w:rsid w:val="00B3198F"/>
    <w:rsid w:val="00B31DF6"/>
    <w:rsid w:val="00B32EDC"/>
    <w:rsid w:val="00B330F2"/>
    <w:rsid w:val="00B331D6"/>
    <w:rsid w:val="00B35346"/>
    <w:rsid w:val="00B353B1"/>
    <w:rsid w:val="00B36F0A"/>
    <w:rsid w:val="00B371BA"/>
    <w:rsid w:val="00B372B2"/>
    <w:rsid w:val="00B400B3"/>
    <w:rsid w:val="00B4149C"/>
    <w:rsid w:val="00B41868"/>
    <w:rsid w:val="00B42449"/>
    <w:rsid w:val="00B42A06"/>
    <w:rsid w:val="00B4398E"/>
    <w:rsid w:val="00B4449D"/>
    <w:rsid w:val="00B44934"/>
    <w:rsid w:val="00B5234B"/>
    <w:rsid w:val="00B52E36"/>
    <w:rsid w:val="00B551AB"/>
    <w:rsid w:val="00B555D8"/>
    <w:rsid w:val="00B56234"/>
    <w:rsid w:val="00B61A8E"/>
    <w:rsid w:val="00B6251F"/>
    <w:rsid w:val="00B62FFB"/>
    <w:rsid w:val="00B637E8"/>
    <w:rsid w:val="00B63EED"/>
    <w:rsid w:val="00B64FFE"/>
    <w:rsid w:val="00B65A3F"/>
    <w:rsid w:val="00B66881"/>
    <w:rsid w:val="00B66BA4"/>
    <w:rsid w:val="00B66D8E"/>
    <w:rsid w:val="00B670B7"/>
    <w:rsid w:val="00B709AB"/>
    <w:rsid w:val="00B7409D"/>
    <w:rsid w:val="00B740D4"/>
    <w:rsid w:val="00B74D8B"/>
    <w:rsid w:val="00B77B61"/>
    <w:rsid w:val="00B80A09"/>
    <w:rsid w:val="00B80B83"/>
    <w:rsid w:val="00B84DD4"/>
    <w:rsid w:val="00B85D91"/>
    <w:rsid w:val="00B878FE"/>
    <w:rsid w:val="00B902DB"/>
    <w:rsid w:val="00B93079"/>
    <w:rsid w:val="00B9369C"/>
    <w:rsid w:val="00B94A53"/>
    <w:rsid w:val="00B95064"/>
    <w:rsid w:val="00B95222"/>
    <w:rsid w:val="00B9798C"/>
    <w:rsid w:val="00BA0F89"/>
    <w:rsid w:val="00BA24A5"/>
    <w:rsid w:val="00BA6A08"/>
    <w:rsid w:val="00BA6CB3"/>
    <w:rsid w:val="00BA704C"/>
    <w:rsid w:val="00BA7B22"/>
    <w:rsid w:val="00BB0D39"/>
    <w:rsid w:val="00BB11F8"/>
    <w:rsid w:val="00BB1776"/>
    <w:rsid w:val="00BB278B"/>
    <w:rsid w:val="00BB27A3"/>
    <w:rsid w:val="00BB2F2A"/>
    <w:rsid w:val="00BB3089"/>
    <w:rsid w:val="00BB37B5"/>
    <w:rsid w:val="00BB4BE7"/>
    <w:rsid w:val="00BB4DB7"/>
    <w:rsid w:val="00BB557D"/>
    <w:rsid w:val="00BB578F"/>
    <w:rsid w:val="00BB581D"/>
    <w:rsid w:val="00BB5DA4"/>
    <w:rsid w:val="00BB636A"/>
    <w:rsid w:val="00BB6A63"/>
    <w:rsid w:val="00BB7E1C"/>
    <w:rsid w:val="00BC0462"/>
    <w:rsid w:val="00BC0F15"/>
    <w:rsid w:val="00BC2114"/>
    <w:rsid w:val="00BC2299"/>
    <w:rsid w:val="00BC3FDB"/>
    <w:rsid w:val="00BC420B"/>
    <w:rsid w:val="00BC57B1"/>
    <w:rsid w:val="00BC71E3"/>
    <w:rsid w:val="00BC75FF"/>
    <w:rsid w:val="00BC7708"/>
    <w:rsid w:val="00BC7D5B"/>
    <w:rsid w:val="00BD1063"/>
    <w:rsid w:val="00BD1A49"/>
    <w:rsid w:val="00BD30C3"/>
    <w:rsid w:val="00BD46B8"/>
    <w:rsid w:val="00BD602F"/>
    <w:rsid w:val="00BD6353"/>
    <w:rsid w:val="00BD6AB6"/>
    <w:rsid w:val="00BD6E9A"/>
    <w:rsid w:val="00BD7B44"/>
    <w:rsid w:val="00BE00E2"/>
    <w:rsid w:val="00BE35E4"/>
    <w:rsid w:val="00BE43FF"/>
    <w:rsid w:val="00BE4B14"/>
    <w:rsid w:val="00BE62F9"/>
    <w:rsid w:val="00BE6AF3"/>
    <w:rsid w:val="00BF1A65"/>
    <w:rsid w:val="00BF2717"/>
    <w:rsid w:val="00BF3564"/>
    <w:rsid w:val="00BF3BCC"/>
    <w:rsid w:val="00BF3D8D"/>
    <w:rsid w:val="00BF3DC9"/>
    <w:rsid w:val="00BF5CA6"/>
    <w:rsid w:val="00BF704F"/>
    <w:rsid w:val="00BF7800"/>
    <w:rsid w:val="00BF784B"/>
    <w:rsid w:val="00BF7A51"/>
    <w:rsid w:val="00C027E3"/>
    <w:rsid w:val="00C02A56"/>
    <w:rsid w:val="00C03832"/>
    <w:rsid w:val="00C04307"/>
    <w:rsid w:val="00C0442C"/>
    <w:rsid w:val="00C054A3"/>
    <w:rsid w:val="00C05810"/>
    <w:rsid w:val="00C07A8C"/>
    <w:rsid w:val="00C1059C"/>
    <w:rsid w:val="00C11FEB"/>
    <w:rsid w:val="00C13002"/>
    <w:rsid w:val="00C13754"/>
    <w:rsid w:val="00C13B23"/>
    <w:rsid w:val="00C14219"/>
    <w:rsid w:val="00C17146"/>
    <w:rsid w:val="00C1755D"/>
    <w:rsid w:val="00C17891"/>
    <w:rsid w:val="00C17CBC"/>
    <w:rsid w:val="00C2008E"/>
    <w:rsid w:val="00C21335"/>
    <w:rsid w:val="00C2339D"/>
    <w:rsid w:val="00C24BC0"/>
    <w:rsid w:val="00C25AAA"/>
    <w:rsid w:val="00C25F41"/>
    <w:rsid w:val="00C2648C"/>
    <w:rsid w:val="00C26559"/>
    <w:rsid w:val="00C2687D"/>
    <w:rsid w:val="00C26EFE"/>
    <w:rsid w:val="00C273FD"/>
    <w:rsid w:val="00C27C3F"/>
    <w:rsid w:val="00C30784"/>
    <w:rsid w:val="00C31C56"/>
    <w:rsid w:val="00C31FB7"/>
    <w:rsid w:val="00C31FDE"/>
    <w:rsid w:val="00C32107"/>
    <w:rsid w:val="00C32C0B"/>
    <w:rsid w:val="00C358C8"/>
    <w:rsid w:val="00C360AD"/>
    <w:rsid w:val="00C42773"/>
    <w:rsid w:val="00C42C01"/>
    <w:rsid w:val="00C4352C"/>
    <w:rsid w:val="00C448C4"/>
    <w:rsid w:val="00C44EC7"/>
    <w:rsid w:val="00C4557A"/>
    <w:rsid w:val="00C4561D"/>
    <w:rsid w:val="00C45D3C"/>
    <w:rsid w:val="00C45E26"/>
    <w:rsid w:val="00C47E9A"/>
    <w:rsid w:val="00C508A3"/>
    <w:rsid w:val="00C519CF"/>
    <w:rsid w:val="00C51F65"/>
    <w:rsid w:val="00C52C6F"/>
    <w:rsid w:val="00C52E05"/>
    <w:rsid w:val="00C54EF2"/>
    <w:rsid w:val="00C550C6"/>
    <w:rsid w:val="00C55F9E"/>
    <w:rsid w:val="00C56951"/>
    <w:rsid w:val="00C6201A"/>
    <w:rsid w:val="00C63ABC"/>
    <w:rsid w:val="00C65A4B"/>
    <w:rsid w:val="00C66426"/>
    <w:rsid w:val="00C70896"/>
    <w:rsid w:val="00C7145F"/>
    <w:rsid w:val="00C7333E"/>
    <w:rsid w:val="00C74BE2"/>
    <w:rsid w:val="00C76AE1"/>
    <w:rsid w:val="00C76BC0"/>
    <w:rsid w:val="00C77897"/>
    <w:rsid w:val="00C808A1"/>
    <w:rsid w:val="00C8118D"/>
    <w:rsid w:val="00C81E21"/>
    <w:rsid w:val="00C82FA1"/>
    <w:rsid w:val="00C8319B"/>
    <w:rsid w:val="00C83459"/>
    <w:rsid w:val="00C8373F"/>
    <w:rsid w:val="00C83D28"/>
    <w:rsid w:val="00C83FCE"/>
    <w:rsid w:val="00C86C3A"/>
    <w:rsid w:val="00C8798C"/>
    <w:rsid w:val="00C90C02"/>
    <w:rsid w:val="00C9106C"/>
    <w:rsid w:val="00C94504"/>
    <w:rsid w:val="00C94E47"/>
    <w:rsid w:val="00C967D2"/>
    <w:rsid w:val="00C97766"/>
    <w:rsid w:val="00CA233C"/>
    <w:rsid w:val="00CA2383"/>
    <w:rsid w:val="00CA2861"/>
    <w:rsid w:val="00CA28C2"/>
    <w:rsid w:val="00CA34BC"/>
    <w:rsid w:val="00CA39B7"/>
    <w:rsid w:val="00CA4A62"/>
    <w:rsid w:val="00CA50AC"/>
    <w:rsid w:val="00CA668C"/>
    <w:rsid w:val="00CA68D0"/>
    <w:rsid w:val="00CA7459"/>
    <w:rsid w:val="00CA74A8"/>
    <w:rsid w:val="00CA7B87"/>
    <w:rsid w:val="00CB01AF"/>
    <w:rsid w:val="00CB086D"/>
    <w:rsid w:val="00CB0E87"/>
    <w:rsid w:val="00CB325D"/>
    <w:rsid w:val="00CB3A64"/>
    <w:rsid w:val="00CB3D9A"/>
    <w:rsid w:val="00CB7309"/>
    <w:rsid w:val="00CB7D4C"/>
    <w:rsid w:val="00CC0687"/>
    <w:rsid w:val="00CC0B8B"/>
    <w:rsid w:val="00CC21DA"/>
    <w:rsid w:val="00CC2EAF"/>
    <w:rsid w:val="00CC3428"/>
    <w:rsid w:val="00CC3438"/>
    <w:rsid w:val="00CC3FD8"/>
    <w:rsid w:val="00CC4905"/>
    <w:rsid w:val="00CC5117"/>
    <w:rsid w:val="00CC5B40"/>
    <w:rsid w:val="00CC6568"/>
    <w:rsid w:val="00CC6D5B"/>
    <w:rsid w:val="00CD0671"/>
    <w:rsid w:val="00CD0D65"/>
    <w:rsid w:val="00CD149A"/>
    <w:rsid w:val="00CD24A8"/>
    <w:rsid w:val="00CD3AF5"/>
    <w:rsid w:val="00CD3BE6"/>
    <w:rsid w:val="00CD40A5"/>
    <w:rsid w:val="00CD6AD6"/>
    <w:rsid w:val="00CD785B"/>
    <w:rsid w:val="00CD7DFE"/>
    <w:rsid w:val="00CE0E5E"/>
    <w:rsid w:val="00CE0FF1"/>
    <w:rsid w:val="00CE3829"/>
    <w:rsid w:val="00CE52FE"/>
    <w:rsid w:val="00CE602E"/>
    <w:rsid w:val="00CE708D"/>
    <w:rsid w:val="00CE78E8"/>
    <w:rsid w:val="00CE7B10"/>
    <w:rsid w:val="00CE7CFC"/>
    <w:rsid w:val="00CF02FF"/>
    <w:rsid w:val="00CF14C3"/>
    <w:rsid w:val="00CF1FFC"/>
    <w:rsid w:val="00CF2C00"/>
    <w:rsid w:val="00CF30EB"/>
    <w:rsid w:val="00CF39EB"/>
    <w:rsid w:val="00CF48EC"/>
    <w:rsid w:val="00CF4E64"/>
    <w:rsid w:val="00CF5CA4"/>
    <w:rsid w:val="00CF6180"/>
    <w:rsid w:val="00CF68DE"/>
    <w:rsid w:val="00CF76B2"/>
    <w:rsid w:val="00D021D6"/>
    <w:rsid w:val="00D0363C"/>
    <w:rsid w:val="00D04A06"/>
    <w:rsid w:val="00D061FA"/>
    <w:rsid w:val="00D06D61"/>
    <w:rsid w:val="00D06F9F"/>
    <w:rsid w:val="00D071E8"/>
    <w:rsid w:val="00D07861"/>
    <w:rsid w:val="00D07ED4"/>
    <w:rsid w:val="00D104CE"/>
    <w:rsid w:val="00D10512"/>
    <w:rsid w:val="00D10C45"/>
    <w:rsid w:val="00D12312"/>
    <w:rsid w:val="00D13867"/>
    <w:rsid w:val="00D1413E"/>
    <w:rsid w:val="00D149CA"/>
    <w:rsid w:val="00D14C04"/>
    <w:rsid w:val="00D171FC"/>
    <w:rsid w:val="00D17201"/>
    <w:rsid w:val="00D20433"/>
    <w:rsid w:val="00D20552"/>
    <w:rsid w:val="00D22AB1"/>
    <w:rsid w:val="00D23D45"/>
    <w:rsid w:val="00D2637E"/>
    <w:rsid w:val="00D30261"/>
    <w:rsid w:val="00D31A0E"/>
    <w:rsid w:val="00D32161"/>
    <w:rsid w:val="00D331EA"/>
    <w:rsid w:val="00D3350C"/>
    <w:rsid w:val="00D33EB2"/>
    <w:rsid w:val="00D346E1"/>
    <w:rsid w:val="00D35330"/>
    <w:rsid w:val="00D355D6"/>
    <w:rsid w:val="00D37115"/>
    <w:rsid w:val="00D41D7E"/>
    <w:rsid w:val="00D45970"/>
    <w:rsid w:val="00D46A4F"/>
    <w:rsid w:val="00D46DCE"/>
    <w:rsid w:val="00D46E81"/>
    <w:rsid w:val="00D476DA"/>
    <w:rsid w:val="00D477D3"/>
    <w:rsid w:val="00D5049E"/>
    <w:rsid w:val="00D5081E"/>
    <w:rsid w:val="00D512BF"/>
    <w:rsid w:val="00D51949"/>
    <w:rsid w:val="00D5549A"/>
    <w:rsid w:val="00D55C48"/>
    <w:rsid w:val="00D56AC0"/>
    <w:rsid w:val="00D619EA"/>
    <w:rsid w:val="00D62EED"/>
    <w:rsid w:val="00D63678"/>
    <w:rsid w:val="00D63E7D"/>
    <w:rsid w:val="00D6602D"/>
    <w:rsid w:val="00D66884"/>
    <w:rsid w:val="00D67406"/>
    <w:rsid w:val="00D705AD"/>
    <w:rsid w:val="00D711A4"/>
    <w:rsid w:val="00D72A34"/>
    <w:rsid w:val="00D72F6F"/>
    <w:rsid w:val="00D736A7"/>
    <w:rsid w:val="00D73856"/>
    <w:rsid w:val="00D76DB2"/>
    <w:rsid w:val="00D77514"/>
    <w:rsid w:val="00D804FD"/>
    <w:rsid w:val="00D81001"/>
    <w:rsid w:val="00D81576"/>
    <w:rsid w:val="00D8239C"/>
    <w:rsid w:val="00D83D84"/>
    <w:rsid w:val="00D85122"/>
    <w:rsid w:val="00D8698C"/>
    <w:rsid w:val="00D86B54"/>
    <w:rsid w:val="00D90AA6"/>
    <w:rsid w:val="00D90BED"/>
    <w:rsid w:val="00D92257"/>
    <w:rsid w:val="00D93078"/>
    <w:rsid w:val="00D94371"/>
    <w:rsid w:val="00D9565E"/>
    <w:rsid w:val="00D974FA"/>
    <w:rsid w:val="00D97780"/>
    <w:rsid w:val="00DA0800"/>
    <w:rsid w:val="00DA0AC5"/>
    <w:rsid w:val="00DA1460"/>
    <w:rsid w:val="00DA21A9"/>
    <w:rsid w:val="00DA25D8"/>
    <w:rsid w:val="00DA2FCC"/>
    <w:rsid w:val="00DA30B8"/>
    <w:rsid w:val="00DA65DA"/>
    <w:rsid w:val="00DA7312"/>
    <w:rsid w:val="00DB1AEC"/>
    <w:rsid w:val="00DB1FD0"/>
    <w:rsid w:val="00DB277B"/>
    <w:rsid w:val="00DB3AF2"/>
    <w:rsid w:val="00DB411E"/>
    <w:rsid w:val="00DB44AB"/>
    <w:rsid w:val="00DB492D"/>
    <w:rsid w:val="00DB6B86"/>
    <w:rsid w:val="00DB6E33"/>
    <w:rsid w:val="00DB75EE"/>
    <w:rsid w:val="00DC081F"/>
    <w:rsid w:val="00DC08A7"/>
    <w:rsid w:val="00DC0FBC"/>
    <w:rsid w:val="00DC10DB"/>
    <w:rsid w:val="00DC11F9"/>
    <w:rsid w:val="00DC2321"/>
    <w:rsid w:val="00DC2C70"/>
    <w:rsid w:val="00DC3817"/>
    <w:rsid w:val="00DC3AC2"/>
    <w:rsid w:val="00DC58D8"/>
    <w:rsid w:val="00DC62F3"/>
    <w:rsid w:val="00DC676F"/>
    <w:rsid w:val="00DD0257"/>
    <w:rsid w:val="00DD0949"/>
    <w:rsid w:val="00DD1744"/>
    <w:rsid w:val="00DD3663"/>
    <w:rsid w:val="00DD4406"/>
    <w:rsid w:val="00DD4415"/>
    <w:rsid w:val="00DD48A8"/>
    <w:rsid w:val="00DD55BB"/>
    <w:rsid w:val="00DD775E"/>
    <w:rsid w:val="00DD7D94"/>
    <w:rsid w:val="00DE0400"/>
    <w:rsid w:val="00DE06AD"/>
    <w:rsid w:val="00DE10E0"/>
    <w:rsid w:val="00DE13A7"/>
    <w:rsid w:val="00DE16CE"/>
    <w:rsid w:val="00DE2B21"/>
    <w:rsid w:val="00DE3844"/>
    <w:rsid w:val="00DE4F44"/>
    <w:rsid w:val="00DE6BB5"/>
    <w:rsid w:val="00DE7F5F"/>
    <w:rsid w:val="00DF29E7"/>
    <w:rsid w:val="00DF2DC2"/>
    <w:rsid w:val="00DF367D"/>
    <w:rsid w:val="00DF4153"/>
    <w:rsid w:val="00DF42DC"/>
    <w:rsid w:val="00DF462B"/>
    <w:rsid w:val="00DF4753"/>
    <w:rsid w:val="00DF5B86"/>
    <w:rsid w:val="00DF683E"/>
    <w:rsid w:val="00DF73A4"/>
    <w:rsid w:val="00E01141"/>
    <w:rsid w:val="00E03BCB"/>
    <w:rsid w:val="00E04E3C"/>
    <w:rsid w:val="00E06541"/>
    <w:rsid w:val="00E068FA"/>
    <w:rsid w:val="00E07CDF"/>
    <w:rsid w:val="00E10CF1"/>
    <w:rsid w:val="00E11061"/>
    <w:rsid w:val="00E138B3"/>
    <w:rsid w:val="00E14E48"/>
    <w:rsid w:val="00E16EC1"/>
    <w:rsid w:val="00E174DC"/>
    <w:rsid w:val="00E179C1"/>
    <w:rsid w:val="00E21A20"/>
    <w:rsid w:val="00E226BA"/>
    <w:rsid w:val="00E23B8A"/>
    <w:rsid w:val="00E24024"/>
    <w:rsid w:val="00E24F86"/>
    <w:rsid w:val="00E254AB"/>
    <w:rsid w:val="00E257A6"/>
    <w:rsid w:val="00E258C6"/>
    <w:rsid w:val="00E25A04"/>
    <w:rsid w:val="00E2683D"/>
    <w:rsid w:val="00E26CA8"/>
    <w:rsid w:val="00E27EA3"/>
    <w:rsid w:val="00E30054"/>
    <w:rsid w:val="00E30E88"/>
    <w:rsid w:val="00E324D6"/>
    <w:rsid w:val="00E33425"/>
    <w:rsid w:val="00E34D39"/>
    <w:rsid w:val="00E35075"/>
    <w:rsid w:val="00E36D9A"/>
    <w:rsid w:val="00E37BE3"/>
    <w:rsid w:val="00E46D2C"/>
    <w:rsid w:val="00E47D48"/>
    <w:rsid w:val="00E502FD"/>
    <w:rsid w:val="00E50A64"/>
    <w:rsid w:val="00E50B4C"/>
    <w:rsid w:val="00E50F0A"/>
    <w:rsid w:val="00E56FFE"/>
    <w:rsid w:val="00E5753C"/>
    <w:rsid w:val="00E60B64"/>
    <w:rsid w:val="00E623E9"/>
    <w:rsid w:val="00E632E3"/>
    <w:rsid w:val="00E63E00"/>
    <w:rsid w:val="00E64597"/>
    <w:rsid w:val="00E654DC"/>
    <w:rsid w:val="00E65D1D"/>
    <w:rsid w:val="00E6625A"/>
    <w:rsid w:val="00E66566"/>
    <w:rsid w:val="00E70229"/>
    <w:rsid w:val="00E71847"/>
    <w:rsid w:val="00E7372E"/>
    <w:rsid w:val="00E737A7"/>
    <w:rsid w:val="00E74061"/>
    <w:rsid w:val="00E774A5"/>
    <w:rsid w:val="00E77D14"/>
    <w:rsid w:val="00E805FA"/>
    <w:rsid w:val="00E8067C"/>
    <w:rsid w:val="00E80874"/>
    <w:rsid w:val="00E86A59"/>
    <w:rsid w:val="00E87889"/>
    <w:rsid w:val="00E87898"/>
    <w:rsid w:val="00E87E64"/>
    <w:rsid w:val="00E906AC"/>
    <w:rsid w:val="00E91A2D"/>
    <w:rsid w:val="00E923B4"/>
    <w:rsid w:val="00E92CA5"/>
    <w:rsid w:val="00E94A1D"/>
    <w:rsid w:val="00E9503C"/>
    <w:rsid w:val="00E962AE"/>
    <w:rsid w:val="00E96484"/>
    <w:rsid w:val="00E96D57"/>
    <w:rsid w:val="00E9764B"/>
    <w:rsid w:val="00E97786"/>
    <w:rsid w:val="00E97DA5"/>
    <w:rsid w:val="00EA010C"/>
    <w:rsid w:val="00EA13C4"/>
    <w:rsid w:val="00EA1E69"/>
    <w:rsid w:val="00EA25F4"/>
    <w:rsid w:val="00EA2C7E"/>
    <w:rsid w:val="00EA3ED2"/>
    <w:rsid w:val="00EA4122"/>
    <w:rsid w:val="00EA4A37"/>
    <w:rsid w:val="00EA4B01"/>
    <w:rsid w:val="00EA5025"/>
    <w:rsid w:val="00EA525E"/>
    <w:rsid w:val="00EA5395"/>
    <w:rsid w:val="00EA6DDF"/>
    <w:rsid w:val="00EA6F74"/>
    <w:rsid w:val="00EB03AD"/>
    <w:rsid w:val="00EB0D09"/>
    <w:rsid w:val="00EB1136"/>
    <w:rsid w:val="00EB1BEF"/>
    <w:rsid w:val="00EB2675"/>
    <w:rsid w:val="00EB420D"/>
    <w:rsid w:val="00EB5A01"/>
    <w:rsid w:val="00EB7D77"/>
    <w:rsid w:val="00EC0240"/>
    <w:rsid w:val="00EC11F9"/>
    <w:rsid w:val="00EC1938"/>
    <w:rsid w:val="00EC1C7B"/>
    <w:rsid w:val="00EC311A"/>
    <w:rsid w:val="00EC4B19"/>
    <w:rsid w:val="00EC4B47"/>
    <w:rsid w:val="00EC52EE"/>
    <w:rsid w:val="00EC54F8"/>
    <w:rsid w:val="00EC5ADC"/>
    <w:rsid w:val="00EC5DD8"/>
    <w:rsid w:val="00EC6083"/>
    <w:rsid w:val="00ED0467"/>
    <w:rsid w:val="00ED0CD0"/>
    <w:rsid w:val="00ED1597"/>
    <w:rsid w:val="00ED240F"/>
    <w:rsid w:val="00ED2999"/>
    <w:rsid w:val="00ED2AD3"/>
    <w:rsid w:val="00ED3D13"/>
    <w:rsid w:val="00ED5270"/>
    <w:rsid w:val="00ED53A4"/>
    <w:rsid w:val="00ED5E52"/>
    <w:rsid w:val="00ED6398"/>
    <w:rsid w:val="00ED6891"/>
    <w:rsid w:val="00ED6B01"/>
    <w:rsid w:val="00ED7D31"/>
    <w:rsid w:val="00EE0DF6"/>
    <w:rsid w:val="00EE178C"/>
    <w:rsid w:val="00EE2257"/>
    <w:rsid w:val="00EE2BD0"/>
    <w:rsid w:val="00EE5971"/>
    <w:rsid w:val="00EE59B1"/>
    <w:rsid w:val="00EE650F"/>
    <w:rsid w:val="00EF0190"/>
    <w:rsid w:val="00EF0280"/>
    <w:rsid w:val="00EF0B2A"/>
    <w:rsid w:val="00EF0C1B"/>
    <w:rsid w:val="00EF0CCE"/>
    <w:rsid w:val="00EF1196"/>
    <w:rsid w:val="00EF1DBB"/>
    <w:rsid w:val="00EF1E60"/>
    <w:rsid w:val="00EF327A"/>
    <w:rsid w:val="00EF4A6A"/>
    <w:rsid w:val="00EF4AF5"/>
    <w:rsid w:val="00EF5443"/>
    <w:rsid w:val="00EF5CBC"/>
    <w:rsid w:val="00EF7661"/>
    <w:rsid w:val="00F006E7"/>
    <w:rsid w:val="00F01E23"/>
    <w:rsid w:val="00F02AB4"/>
    <w:rsid w:val="00F036AA"/>
    <w:rsid w:val="00F0411A"/>
    <w:rsid w:val="00F064B6"/>
    <w:rsid w:val="00F0688D"/>
    <w:rsid w:val="00F102A9"/>
    <w:rsid w:val="00F15086"/>
    <w:rsid w:val="00F15549"/>
    <w:rsid w:val="00F15706"/>
    <w:rsid w:val="00F17350"/>
    <w:rsid w:val="00F17489"/>
    <w:rsid w:val="00F2055E"/>
    <w:rsid w:val="00F208E6"/>
    <w:rsid w:val="00F20BE1"/>
    <w:rsid w:val="00F223FB"/>
    <w:rsid w:val="00F22E3C"/>
    <w:rsid w:val="00F22E94"/>
    <w:rsid w:val="00F230F2"/>
    <w:rsid w:val="00F25823"/>
    <w:rsid w:val="00F26D17"/>
    <w:rsid w:val="00F27C4B"/>
    <w:rsid w:val="00F312EA"/>
    <w:rsid w:val="00F3189E"/>
    <w:rsid w:val="00F34095"/>
    <w:rsid w:val="00F34356"/>
    <w:rsid w:val="00F35F75"/>
    <w:rsid w:val="00F36E20"/>
    <w:rsid w:val="00F41CAF"/>
    <w:rsid w:val="00F41DCF"/>
    <w:rsid w:val="00F43885"/>
    <w:rsid w:val="00F43A39"/>
    <w:rsid w:val="00F43A7C"/>
    <w:rsid w:val="00F47D8A"/>
    <w:rsid w:val="00F51EDC"/>
    <w:rsid w:val="00F53002"/>
    <w:rsid w:val="00F533C0"/>
    <w:rsid w:val="00F53F4B"/>
    <w:rsid w:val="00F54E98"/>
    <w:rsid w:val="00F60C8C"/>
    <w:rsid w:val="00F61FE3"/>
    <w:rsid w:val="00F6315A"/>
    <w:rsid w:val="00F63423"/>
    <w:rsid w:val="00F64303"/>
    <w:rsid w:val="00F648FD"/>
    <w:rsid w:val="00F65424"/>
    <w:rsid w:val="00F65738"/>
    <w:rsid w:val="00F65B44"/>
    <w:rsid w:val="00F671A1"/>
    <w:rsid w:val="00F67C48"/>
    <w:rsid w:val="00F714A3"/>
    <w:rsid w:val="00F71967"/>
    <w:rsid w:val="00F72126"/>
    <w:rsid w:val="00F722CD"/>
    <w:rsid w:val="00F724C4"/>
    <w:rsid w:val="00F72CA0"/>
    <w:rsid w:val="00F73106"/>
    <w:rsid w:val="00F73168"/>
    <w:rsid w:val="00F73635"/>
    <w:rsid w:val="00F73954"/>
    <w:rsid w:val="00F749A4"/>
    <w:rsid w:val="00F74ECE"/>
    <w:rsid w:val="00F75690"/>
    <w:rsid w:val="00F76153"/>
    <w:rsid w:val="00F762EB"/>
    <w:rsid w:val="00F763C1"/>
    <w:rsid w:val="00F76553"/>
    <w:rsid w:val="00F76D3F"/>
    <w:rsid w:val="00F76FD5"/>
    <w:rsid w:val="00F77448"/>
    <w:rsid w:val="00F776AF"/>
    <w:rsid w:val="00F80647"/>
    <w:rsid w:val="00F80738"/>
    <w:rsid w:val="00F828E6"/>
    <w:rsid w:val="00F82B5A"/>
    <w:rsid w:val="00F82F5B"/>
    <w:rsid w:val="00F830A5"/>
    <w:rsid w:val="00F836CA"/>
    <w:rsid w:val="00F83F5B"/>
    <w:rsid w:val="00F8486A"/>
    <w:rsid w:val="00F8579E"/>
    <w:rsid w:val="00F85AA9"/>
    <w:rsid w:val="00F85FA3"/>
    <w:rsid w:val="00F8606C"/>
    <w:rsid w:val="00F86C0C"/>
    <w:rsid w:val="00F87227"/>
    <w:rsid w:val="00F902F5"/>
    <w:rsid w:val="00F923BF"/>
    <w:rsid w:val="00F92A4B"/>
    <w:rsid w:val="00F92F62"/>
    <w:rsid w:val="00F93939"/>
    <w:rsid w:val="00F93C3C"/>
    <w:rsid w:val="00F93C60"/>
    <w:rsid w:val="00F94EBC"/>
    <w:rsid w:val="00F95EDB"/>
    <w:rsid w:val="00F96466"/>
    <w:rsid w:val="00F96594"/>
    <w:rsid w:val="00F97019"/>
    <w:rsid w:val="00FA08C4"/>
    <w:rsid w:val="00FA2146"/>
    <w:rsid w:val="00FA223C"/>
    <w:rsid w:val="00FA4E0E"/>
    <w:rsid w:val="00FA4EB4"/>
    <w:rsid w:val="00FA4EFB"/>
    <w:rsid w:val="00FA508C"/>
    <w:rsid w:val="00FA52F6"/>
    <w:rsid w:val="00FA55F3"/>
    <w:rsid w:val="00FA5A76"/>
    <w:rsid w:val="00FA5C56"/>
    <w:rsid w:val="00FB2A75"/>
    <w:rsid w:val="00FB2D78"/>
    <w:rsid w:val="00FB3B15"/>
    <w:rsid w:val="00FB3E65"/>
    <w:rsid w:val="00FB683E"/>
    <w:rsid w:val="00FB6C83"/>
    <w:rsid w:val="00FC036D"/>
    <w:rsid w:val="00FC1E38"/>
    <w:rsid w:val="00FC253A"/>
    <w:rsid w:val="00FC255E"/>
    <w:rsid w:val="00FC31EB"/>
    <w:rsid w:val="00FC3AA3"/>
    <w:rsid w:val="00FC4552"/>
    <w:rsid w:val="00FC47C9"/>
    <w:rsid w:val="00FC4E1B"/>
    <w:rsid w:val="00FC6703"/>
    <w:rsid w:val="00FC7086"/>
    <w:rsid w:val="00FC7F4B"/>
    <w:rsid w:val="00FD127C"/>
    <w:rsid w:val="00FD171C"/>
    <w:rsid w:val="00FD28F2"/>
    <w:rsid w:val="00FD2F9C"/>
    <w:rsid w:val="00FD303A"/>
    <w:rsid w:val="00FD32A2"/>
    <w:rsid w:val="00FD3369"/>
    <w:rsid w:val="00FD4DB1"/>
    <w:rsid w:val="00FD513D"/>
    <w:rsid w:val="00FD53C0"/>
    <w:rsid w:val="00FE17B8"/>
    <w:rsid w:val="00FE307F"/>
    <w:rsid w:val="00FE324E"/>
    <w:rsid w:val="00FE534C"/>
    <w:rsid w:val="00FE6BDA"/>
    <w:rsid w:val="00FE6C53"/>
    <w:rsid w:val="00FE73F2"/>
    <w:rsid w:val="00FE79B3"/>
    <w:rsid w:val="00FE7FC1"/>
    <w:rsid w:val="00FF0A87"/>
    <w:rsid w:val="00FF0F4A"/>
    <w:rsid w:val="00FF1514"/>
    <w:rsid w:val="00FF2F88"/>
    <w:rsid w:val="00FF329D"/>
    <w:rsid w:val="00FF385A"/>
    <w:rsid w:val="00FF475E"/>
    <w:rsid w:val="00FF5F72"/>
    <w:rsid w:val="00FF6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41AF41F8"/>
  <w15:docId w15:val="{CA1EFB88-7630-4D8D-86CA-04EE5AEE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7AE2"/>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qFormat/>
    <w:rsid w:val="00851B4E"/>
    <w:pPr>
      <w:keepNext/>
      <w:pageBreakBefore/>
      <w:numPr>
        <w:numId w:val="7"/>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link w:val="Heading2Char"/>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link w:val="Heading3Char"/>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2B5B16"/>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7"/>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7"/>
      </w:numPr>
      <w:spacing w:before="240" w:after="60"/>
      <w:outlineLvl w:val="6"/>
    </w:pPr>
    <w:rPr>
      <w:sz w:val="24"/>
      <w:szCs w:val="24"/>
    </w:rPr>
  </w:style>
  <w:style w:type="paragraph" w:styleId="Heading8">
    <w:name w:val="heading 8"/>
    <w:basedOn w:val="Normal"/>
    <w:next w:val="Normal"/>
    <w:qFormat/>
    <w:rsid w:val="004F2863"/>
    <w:pPr>
      <w:numPr>
        <w:ilvl w:val="7"/>
        <w:numId w:val="7"/>
      </w:numPr>
      <w:spacing w:before="240" w:after="60"/>
      <w:outlineLvl w:val="7"/>
    </w:pPr>
    <w:rPr>
      <w:iCs/>
      <w:sz w:val="24"/>
      <w:szCs w:val="24"/>
    </w:rPr>
  </w:style>
  <w:style w:type="paragraph" w:styleId="Heading9">
    <w:name w:val="heading 9"/>
    <w:basedOn w:val="Normal"/>
    <w:next w:val="Normal"/>
    <w:qFormat/>
    <w:rsid w:val="00851B4E"/>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Char1,Kopfzeile Char Cha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Beschriftung_mk Char1"/>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HeaderChar">
    <w:name w:val="Header Char"/>
    <w:aliases w:val="Kopfzeile Char1 Char,Kopfzeile Char Char Char"/>
    <w:link w:val="Header"/>
    <w:rsid w:val="000A4A47"/>
    <w:rPr>
      <w:rFonts w:ascii="Arial" w:hAnsi="Arial"/>
    </w:rPr>
  </w:style>
  <w:style w:type="character" w:customStyle="1" w:styleId="CaptionChar1">
    <w:name w:val="Caption Char1"/>
    <w:aliases w:val="Figure Text Char1,fig:# Char2,tab:# Char2,equ:# Char2,Beschriftung_mk Char"/>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1Char">
    <w:name w:val="Heading 1 Char"/>
    <w:aliases w:val="A:TIT_lv-1 Char,F:TIT_nv-1 Char,A:TIT_lv-11 Char,F:TIT_nv-11 Char,A:TIT_lv-12 Char,F:TIT_nv-12 Char"/>
    <w:link w:val="Heading1"/>
    <w:uiPriority w:val="99"/>
    <w:rsid w:val="00D13867"/>
    <w:rPr>
      <w:rFonts w:ascii="Arial" w:hAnsi="Arial" w:cs="Arial"/>
      <w:b/>
      <w:bCs/>
      <w:caps/>
      <w:kern w:val="32"/>
      <w:sz w:val="32"/>
      <w:szCs w:val="32"/>
    </w:r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Heading4Char">
    <w:name w:val="Heading 4 Char"/>
    <w:aliases w:val="A:TIT_lv-4 Char,F:TIT_nv-4 Char,A:TIT_lv-41 Char,F:TIT_nv-41 Char,A:TIT_lv-42 Char,F:TIT_nv-42 Char"/>
    <w:basedOn w:val="DefaultParagraphFont"/>
    <w:link w:val="Heading4"/>
    <w:rsid w:val="00B94A53"/>
    <w:rPr>
      <w:rFonts w:ascii="Arial" w:hAnsi="Arial" w:cs="Arial"/>
      <w:iCs/>
      <w:kern w:val="32"/>
      <w:sz w:val="24"/>
      <w:szCs w:val="28"/>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qFormat/>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customStyle="1" w:styleId="TableCellChar">
    <w:name w:val="Table Cell Char"/>
    <w:link w:val="TableCell"/>
    <w:locked/>
    <w:rsid w:val="002211B9"/>
    <w:rPr>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character" w:customStyle="1" w:styleId="CommentTextChar">
    <w:name w:val="Comment Text Char"/>
    <w:link w:val="CommentText"/>
    <w:rsid w:val="0006644E"/>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65498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Style1">
    <w:name w:val="Style1"/>
    <w:basedOn w:val="Normal"/>
    <w:link w:val="Style1Char"/>
    <w:qFormat/>
    <w:rsid w:val="00306D3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center"/>
    </w:pPr>
  </w:style>
  <w:style w:type="character" w:customStyle="1" w:styleId="Style1Char">
    <w:name w:val="Style1 Char"/>
    <w:basedOn w:val="DefaultParagraphFont"/>
    <w:link w:val="Style1"/>
    <w:rsid w:val="00306D37"/>
    <w:rPr>
      <w:rFonts w:ascii="Arial" w:hAnsi="Arial"/>
    </w:rPr>
  </w:style>
  <w:style w:type="paragraph" w:styleId="NoSpacing">
    <w:name w:val="No Spacing"/>
    <w:uiPriority w:val="1"/>
    <w:qFormat/>
    <w:rsid w:val="00B740D4"/>
    <w:rPr>
      <w:rFonts w:ascii="Arial" w:eastAsiaTheme="minorHAnsi" w:hAnsi="Arial" w:cstheme="minorBidi"/>
      <w:szCs w:val="22"/>
    </w:rPr>
  </w:style>
  <w:style w:type="paragraph" w:customStyle="1" w:styleId="RELogSignal">
    <w:name w:val="RE_LogSignal"/>
    <w:basedOn w:val="Heading8"/>
    <w:qFormat/>
    <w:rsid w:val="001F5E54"/>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character" w:customStyle="1" w:styleId="Heading2Char">
    <w:name w:val="Heading 2 Char"/>
    <w:aliases w:val="A:TIT_lv-2 Char,F:TIT_nv-2 Char,A:TIT_lv-21 Char,F:TIT_nv-21 Char,A:TIT_lv-22 Char,F:TIT_nv-22 Char"/>
    <w:basedOn w:val="Heading1Char"/>
    <w:link w:val="Heading2"/>
    <w:rsid w:val="000D732E"/>
    <w:rPr>
      <w:rFonts w:ascii="Arial" w:hAnsi="Arial" w:cs="Arial"/>
      <w:b/>
      <w:bCs w:val="0"/>
      <w:iCs/>
      <w:caps w:val="0"/>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Heading2Char"/>
    <w:link w:val="Heading3"/>
    <w:rsid w:val="000D732E"/>
    <w:rPr>
      <w:rFonts w:ascii="Arial" w:hAnsi="Arial" w:cs="Arial"/>
      <w:b/>
      <w:bCs/>
      <w:iCs/>
      <w:caps w:val="0"/>
      <w:kern w:val="32"/>
      <w:sz w:val="24"/>
      <w:szCs w:val="26"/>
    </w:rPr>
  </w:style>
  <w:style w:type="paragraph" w:customStyle="1" w:styleId="VelocityScript">
    <w:name w:val="Velocity Script"/>
    <w:basedOn w:val="Normal"/>
    <w:link w:val="VelocityScriptChar"/>
    <w:qFormat/>
    <w:rsid w:val="00704E60"/>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704E60"/>
    <w:rPr>
      <w:rFonts w:ascii="Consolas" w:hAnsi="Consolas"/>
      <w:color w:val="7F7F7F" w:themeColor="text1" w:themeTint="80"/>
      <w:lang w:val="en-GB"/>
    </w:rPr>
  </w:style>
  <w:style w:type="character" w:styleId="UnresolvedMention">
    <w:name w:val="Unresolved Mention"/>
    <w:basedOn w:val="DefaultParagraphFont"/>
    <w:uiPriority w:val="99"/>
    <w:semiHidden/>
    <w:unhideWhenUsed/>
    <w:rsid w:val="00F102A9"/>
    <w:rPr>
      <w:color w:val="605E5C"/>
      <w:shd w:val="clear" w:color="auto" w:fill="E1DFDD"/>
    </w:rPr>
  </w:style>
  <w:style w:type="character" w:customStyle="1" w:styleId="normaltextrun">
    <w:name w:val="normaltextrun"/>
    <w:basedOn w:val="DefaultParagraphFont"/>
    <w:rsid w:val="0052661D"/>
  </w:style>
  <w:style w:type="character" w:customStyle="1" w:styleId="eop">
    <w:name w:val="eop"/>
    <w:basedOn w:val="DefaultParagraphFont"/>
    <w:rsid w:val="005266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603075620">
      <w:bodyDiv w:val="1"/>
      <w:marLeft w:val="0"/>
      <w:marRight w:val="0"/>
      <w:marTop w:val="0"/>
      <w:marBottom w:val="0"/>
      <w:divBdr>
        <w:top w:val="none" w:sz="0" w:space="0" w:color="auto"/>
        <w:left w:val="none" w:sz="0" w:space="0" w:color="auto"/>
        <w:bottom w:val="none" w:sz="0" w:space="0" w:color="auto"/>
        <w:right w:val="none" w:sz="0" w:space="0" w:color="auto"/>
      </w:divBdr>
      <w:divsChild>
        <w:div w:id="66731152">
          <w:marLeft w:val="0"/>
          <w:marRight w:val="0"/>
          <w:marTop w:val="0"/>
          <w:marBottom w:val="0"/>
          <w:divBdr>
            <w:top w:val="none" w:sz="0" w:space="0" w:color="auto"/>
            <w:left w:val="none" w:sz="0" w:space="0" w:color="auto"/>
            <w:bottom w:val="none" w:sz="0" w:space="0" w:color="auto"/>
            <w:right w:val="none" w:sz="0" w:space="0" w:color="auto"/>
          </w:divBdr>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32238980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iki.ford.com/display/RequirementsEngineering/Requirements+Attributes" TargetMode="External"/><Relationship Id="rId21" Type="http://schemas.openxmlformats.org/officeDocument/2006/relationships/hyperlink" Target="http://wiki.ford.com/display/RequirementsEngineering/How+to+use+the+Specification+Templates?src=contextnavpagetreemode" TargetMode="External"/><Relationship Id="rId42" Type="http://schemas.openxmlformats.org/officeDocument/2006/relationships/hyperlink" Target="http://wiki.ford.com/display/RequirementsEngineering/Requirements+Attributes" TargetMode="External"/><Relationship Id="rId63" Type="http://schemas.openxmlformats.org/officeDocument/2006/relationships/image" Target="media/image13.jpg"/><Relationship Id="rId84" Type="http://schemas.openxmlformats.org/officeDocument/2006/relationships/hyperlink" Target="http://wiki.ford.com/display/RequirementsEngineering/Requirements+Attributes" TargetMode="External"/><Relationship Id="rId138" Type="http://schemas.openxmlformats.org/officeDocument/2006/relationships/hyperlink" Target="http://wiki.ford.com/display/RequirementsEngineering/Requirements+Attributes" TargetMode="External"/><Relationship Id="rId159" Type="http://schemas.openxmlformats.org/officeDocument/2006/relationships/hyperlink" Target="http://wiki.ford.com/display/RequirementsEngineering/Requirements+Attributes" TargetMode="External"/><Relationship Id="rId170" Type="http://schemas.openxmlformats.org/officeDocument/2006/relationships/hyperlink" Target="http://wiki.ford.com/display/RequirementsEngineering/Requirements+Attributes" TargetMode="External"/><Relationship Id="rId191" Type="http://schemas.openxmlformats.org/officeDocument/2006/relationships/hyperlink" Target="http://wiki.ford.com/display/RequirementsEngineering/Requirements+Attributes" TargetMode="External"/><Relationship Id="rId205" Type="http://schemas.openxmlformats.org/officeDocument/2006/relationships/hyperlink" Target="http://wiki.ford.com/display/RequirementsEngineering/Requirements+Attributes" TargetMode="External"/><Relationship Id="rId226" Type="http://schemas.openxmlformats.org/officeDocument/2006/relationships/hyperlink" Target="http://wiki.ford.com/display/RequirementsEngineering/Requirements+Attributes" TargetMode="External"/><Relationship Id="rId247" Type="http://schemas.openxmlformats.org/officeDocument/2006/relationships/hyperlink" Target="http://wiki.ford.com/display/RequirementsEngineering/Requirements+Attributes" TargetMode="External"/><Relationship Id="rId107" Type="http://schemas.openxmlformats.org/officeDocument/2006/relationships/image" Target="media/image19.jpg"/><Relationship Id="rId11" Type="http://schemas.openxmlformats.org/officeDocument/2006/relationships/hyperlink" Target="https://azureford.sharepoint.com/:f:/r/sites/Features/Feature%20Owner%20Checklist/TZuraw%20Features%20Section/Sentinel/Modeling%20and%20Feature%20Documents/Documents%20for%20V710%20UPV1%20Gateway?csf=1&amp;web=1" TargetMode="External"/><Relationship Id="rId32" Type="http://schemas.openxmlformats.org/officeDocument/2006/relationships/image" Target="media/image10.jpg"/><Relationship Id="rId53"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128" Type="http://schemas.openxmlformats.org/officeDocument/2006/relationships/hyperlink" Target="http://wiki.ford.com/display/RequirementsEngineering/Requirements+Attributes" TargetMode="External"/><Relationship Id="rId149" Type="http://schemas.openxmlformats.org/officeDocument/2006/relationships/hyperlink" Target="http://wiki.ford.com/display/RequirementsEngineering/Requirements+Attributes" TargetMode="External"/><Relationship Id="rId5" Type="http://schemas.openxmlformats.org/officeDocument/2006/relationships/numbering" Target="numbering.xml"/><Relationship Id="rId95" Type="http://schemas.openxmlformats.org/officeDocument/2006/relationships/hyperlink" Target="http://wiki.ford.com/display/RequirementsEngineering/Requirements+Attributes" TargetMode="External"/><Relationship Id="rId160" Type="http://schemas.openxmlformats.org/officeDocument/2006/relationships/hyperlink" Target="http://wiki.ford.com/display/RequirementsEngineering/Requirements+Attributes" TargetMode="External"/><Relationship Id="rId181" Type="http://schemas.openxmlformats.org/officeDocument/2006/relationships/hyperlink" Target="http://wiki.ford.com/display/RequirementsEngineering/Requirements+Attributes" TargetMode="External"/><Relationship Id="rId216" Type="http://schemas.openxmlformats.org/officeDocument/2006/relationships/hyperlink" Target="http://wiki.ford.com/display/RequirementsEngineering/Requirements+Attributes" TargetMode="External"/><Relationship Id="rId237" Type="http://schemas.openxmlformats.org/officeDocument/2006/relationships/hyperlink" Target="http://wiki.ford.com/display/RequirementsEngineering/Requirements+Attributes" TargetMode="External"/><Relationship Id="rId258" Type="http://schemas.microsoft.com/office/2011/relationships/people" Target="people.xml"/><Relationship Id="rId22" Type="http://schemas.openxmlformats.org/officeDocument/2006/relationships/hyperlink" Target="http://wiki.ford.com/pages/viewpage.action?pageId=104991616&amp;src=contextnavpagetreemode" TargetMode="External"/><Relationship Id="rId43" Type="http://schemas.openxmlformats.org/officeDocument/2006/relationships/hyperlink" Target="http://wiki.ford.com/display/RequirementsEngineering/Requirements+Attributes" TargetMode="External"/><Relationship Id="rId64" Type="http://schemas.openxmlformats.org/officeDocument/2006/relationships/image" Target="media/image14.jpg"/><Relationship Id="rId118" Type="http://schemas.openxmlformats.org/officeDocument/2006/relationships/hyperlink" Target="http://wiki.ford.com/display/RequirementsEngineering/Requirements+Attributes" TargetMode="External"/><Relationship Id="rId139"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wiki.ford.com/display/RequirementsEngineering/Requirements+Attributes" TargetMode="External"/><Relationship Id="rId171" Type="http://schemas.openxmlformats.org/officeDocument/2006/relationships/hyperlink" Target="http://wiki.ford.com/display/RequirementsEngineering/Requirements+Attributes" TargetMode="External"/><Relationship Id="rId192" Type="http://schemas.openxmlformats.org/officeDocument/2006/relationships/hyperlink" Target="http://wiki.ford.com/display/RequirementsEngineering/Requirements+Attributes" TargetMode="External"/><Relationship Id="rId206" Type="http://schemas.openxmlformats.org/officeDocument/2006/relationships/hyperlink" Target="http://wiki.ford.com/display/RequirementsEngineering/Requirements+Attributes" TargetMode="External"/><Relationship Id="rId227" Type="http://schemas.openxmlformats.org/officeDocument/2006/relationships/hyperlink" Target="http://wiki.ford.com/display/RequirementsEngineering/Requirements+Attributes" TargetMode="External"/><Relationship Id="rId248" Type="http://schemas.openxmlformats.org/officeDocument/2006/relationships/hyperlink" Target="http://wiki.ford.com/display/RequirementsEngineering/Requirements+Attributes" TargetMode="External"/><Relationship Id="rId12" Type="http://schemas.openxmlformats.org/officeDocument/2006/relationships/header" Target="header1.xml"/><Relationship Id="rId33" Type="http://schemas.openxmlformats.org/officeDocument/2006/relationships/image" Target="media/image11.jpg"/><Relationship Id="rId108" Type="http://schemas.openxmlformats.org/officeDocument/2006/relationships/hyperlink" Target="http://wiki.ford.com/display/RequirementsEngineering/Requirements+Attributes" TargetMode="External"/><Relationship Id="rId129"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40" Type="http://schemas.openxmlformats.org/officeDocument/2006/relationships/image" Target="media/image21.jpg"/><Relationship Id="rId161" Type="http://schemas.openxmlformats.org/officeDocument/2006/relationships/hyperlink" Target="http://wiki.ford.com/display/RequirementsEngineering/Requirements+Attributes" TargetMode="External"/><Relationship Id="rId182" Type="http://schemas.openxmlformats.org/officeDocument/2006/relationships/hyperlink" Target="http://wiki.ford.com/display/RequirementsEngineering/Requirements+Attributes" TargetMode="External"/><Relationship Id="rId217" Type="http://schemas.openxmlformats.org/officeDocument/2006/relationships/hyperlink" Target="http://wiki.ford.com/display/RequirementsEngineering/Requirements+Attributes"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hyperlink" Target="http://wiki.ford.com/display/RequirementsEngineering/Requirements+Attributes" TargetMode="External"/><Relationship Id="rId233" Type="http://schemas.openxmlformats.org/officeDocument/2006/relationships/hyperlink" Target="http://wiki.ford.com/display/RequirementsEngineering/Requirements+Attributes" TargetMode="External"/><Relationship Id="rId238" Type="http://schemas.openxmlformats.org/officeDocument/2006/relationships/hyperlink" Target="http://wiki.ford.com/display/RequirementsEngineering/Requirements+Attributes" TargetMode="External"/><Relationship Id="rId254" Type="http://schemas.openxmlformats.org/officeDocument/2006/relationships/hyperlink" Target="http://www.fgti.ford.com/client/NewFGTI/CopyrightNotice.html" TargetMode="External"/><Relationship Id="rId259" Type="http://schemas.openxmlformats.org/officeDocument/2006/relationships/theme" Target="theme/theme1.xml"/><Relationship Id="rId23" Type="http://schemas.openxmlformats.org/officeDocument/2006/relationships/hyperlink" Target="http://wiki.ford.com/display/RequirementsEngineering/Requirements+Attributes?src=contextnavpagetreemode" TargetMode="External"/><Relationship Id="rId28" Type="http://schemas.openxmlformats.org/officeDocument/2006/relationships/image" Target="media/image6.jpg"/><Relationship Id="rId49" Type="http://schemas.openxmlformats.org/officeDocument/2006/relationships/hyperlink" Target="http://wiki.ford.com/display/RequirementsEngineering/Requirements+Attributes" TargetMode="External"/><Relationship Id="rId114" Type="http://schemas.openxmlformats.org/officeDocument/2006/relationships/hyperlink" Target="http://wiki.ford.com/display/RequirementsEngineering/Requirements+Attributes" TargetMode="External"/><Relationship Id="rId119"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130" Type="http://schemas.openxmlformats.org/officeDocument/2006/relationships/hyperlink" Target="http://wiki.ford.com/display/RequirementsEngineering/Requirements+Attributes" TargetMode="External"/><Relationship Id="rId135" Type="http://schemas.openxmlformats.org/officeDocument/2006/relationships/hyperlink" Target="http://wiki.ford.com/display/RequirementsEngineering/Requirements+Attributes" TargetMode="External"/><Relationship Id="rId151" Type="http://schemas.openxmlformats.org/officeDocument/2006/relationships/hyperlink" Target="http://wiki.ford.com/display/RequirementsEngineering/Requirements+Attributes" TargetMode="External"/><Relationship Id="rId156" Type="http://schemas.openxmlformats.org/officeDocument/2006/relationships/hyperlink" Target="http://wiki.ford.com/display/RequirementsEngineering/Requirements+Attributes" TargetMode="External"/><Relationship Id="rId177" Type="http://schemas.openxmlformats.org/officeDocument/2006/relationships/hyperlink" Target="http://wiki.ford.com/display/RequirementsEngineering/Requirements+Attributes" TargetMode="External"/><Relationship Id="rId198" Type="http://schemas.openxmlformats.org/officeDocument/2006/relationships/hyperlink" Target="http://wiki.ford.com/display/RequirementsEngineering/Requirements+Attributes" TargetMode="External"/><Relationship Id="rId172" Type="http://schemas.openxmlformats.org/officeDocument/2006/relationships/hyperlink" Target="http://wiki.ford.com/display/RequirementsEngineering/Requirements+Attributes" TargetMode="External"/><Relationship Id="rId193" Type="http://schemas.openxmlformats.org/officeDocument/2006/relationships/hyperlink" Target="http://wiki.ford.com/display/RequirementsEngineering/Requirements+Attributes" TargetMode="External"/><Relationship Id="rId202" Type="http://schemas.openxmlformats.org/officeDocument/2006/relationships/hyperlink" Target="http://wiki.ford.com/display/RequirementsEngineering/Requirements+Attributes" TargetMode="External"/><Relationship Id="rId207" Type="http://schemas.openxmlformats.org/officeDocument/2006/relationships/hyperlink" Target="http://wiki.ford.com/display/RequirementsEngineering/Requirements+Attributes" TargetMode="External"/><Relationship Id="rId223" Type="http://schemas.openxmlformats.org/officeDocument/2006/relationships/hyperlink" Target="http://wiki.ford.com/display/RequirementsEngineering/Requirements+Attributes" TargetMode="External"/><Relationship Id="rId228" Type="http://schemas.openxmlformats.org/officeDocument/2006/relationships/hyperlink" Target="http://wiki.ford.com/display/RequirementsEngineering/Requirements+Attributes" TargetMode="External"/><Relationship Id="rId244" Type="http://schemas.openxmlformats.org/officeDocument/2006/relationships/hyperlink" Target="http://wiki.ford.com/display/RequirementsEngineering/Requirements+Attributes" TargetMode="External"/><Relationship Id="rId249" Type="http://schemas.openxmlformats.org/officeDocument/2006/relationships/hyperlink" Target="http://wiki.ford.com/display/RequirementsEngineering/Requirements+Attributes" TargetMode="External"/><Relationship Id="rId13" Type="http://schemas.openxmlformats.org/officeDocument/2006/relationships/footer" Target="footer1.xml"/><Relationship Id="rId18" Type="http://schemas.openxmlformats.org/officeDocument/2006/relationships/hyperlink" Target="https://www.vsemweb.ford.com:443/tc/launchapp?-attach=true&amp;-s=226TCSession&amp;-o=ZmZNi0JHx3NrTDAAAAAAAAAAAAA" TargetMode="External"/><Relationship Id="rId39" Type="http://schemas.openxmlformats.org/officeDocument/2006/relationships/hyperlink" Target="http://wiki.ford.com/display/RequirementsEngineering/Requirements+Attributes" TargetMode="External"/><Relationship Id="rId109" Type="http://schemas.openxmlformats.org/officeDocument/2006/relationships/image" Target="media/image20.jpg"/><Relationship Id="rId34"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image" Target="media/image17.jpg"/><Relationship Id="rId120"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141" Type="http://schemas.openxmlformats.org/officeDocument/2006/relationships/image" Target="media/image22.jpg"/><Relationship Id="rId146" Type="http://schemas.openxmlformats.org/officeDocument/2006/relationships/hyperlink" Target="http://wiki.ford.com/display/RequirementsEngineering/Requirements+Attributes" TargetMode="External"/><Relationship Id="rId167" Type="http://schemas.openxmlformats.org/officeDocument/2006/relationships/hyperlink" Target="http://wiki.ford.com/display/RequirementsEngineering/Requirements+Attributes" TargetMode="External"/><Relationship Id="rId188" Type="http://schemas.openxmlformats.org/officeDocument/2006/relationships/hyperlink" Target="http://wiki.ford.com/display/RequirementsEngineering/Requirements+Attributes" TargetMode="Externa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162" Type="http://schemas.openxmlformats.org/officeDocument/2006/relationships/hyperlink" Target="http://wiki.ford.com/display/RequirementsEngineering/Requirements+Attributes" TargetMode="External"/><Relationship Id="rId183" Type="http://schemas.openxmlformats.org/officeDocument/2006/relationships/hyperlink" Target="http://wiki.ford.com/display/RequirementsEngineering/Requirements+Attributes" TargetMode="External"/><Relationship Id="rId213" Type="http://schemas.openxmlformats.org/officeDocument/2006/relationships/image" Target="media/image24.jpg"/><Relationship Id="rId218" Type="http://schemas.openxmlformats.org/officeDocument/2006/relationships/hyperlink" Target="http://wiki.ford.com/display/RequirementsEngineering/Requirements+Attributes" TargetMode="External"/><Relationship Id="rId234" Type="http://schemas.openxmlformats.org/officeDocument/2006/relationships/hyperlink" Target="http://wiki.ford.com/display/RequirementsEngineering/Requirements+Attributes" TargetMode="External"/><Relationship Id="rId239"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image" Target="media/image7.jpg"/><Relationship Id="rId250" Type="http://schemas.openxmlformats.org/officeDocument/2006/relationships/hyperlink" Target="http://wiki.ford.com/display/RequirementsEngineering/Requirements+Attributes" TargetMode="External"/><Relationship Id="rId255" Type="http://schemas.openxmlformats.org/officeDocument/2006/relationships/header" Target="header2.xml"/><Relationship Id="rId24" Type="http://schemas.openxmlformats.org/officeDocument/2006/relationships/image" Target="media/image2.jpg"/><Relationship Id="rId40" Type="http://schemas.openxmlformats.org/officeDocument/2006/relationships/image" Target="media/image12.jpg"/><Relationship Id="rId45"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image" Target="media/image15.jpg"/><Relationship Id="rId110" Type="http://schemas.openxmlformats.org/officeDocument/2006/relationships/hyperlink" Target="http://wiki.ford.com/display/RequirementsEngineering/Requirements+Attributes" TargetMode="External"/><Relationship Id="rId115" Type="http://schemas.openxmlformats.org/officeDocument/2006/relationships/hyperlink" Target="http://wiki.ford.com/display/RequirementsEngineering/Requirements+Attributes" TargetMode="External"/><Relationship Id="rId131" Type="http://schemas.openxmlformats.org/officeDocument/2006/relationships/hyperlink" Target="http://wiki.ford.com/display/RequirementsEngineering/Requirements+Attributes" TargetMode="External"/><Relationship Id="rId136" Type="http://schemas.openxmlformats.org/officeDocument/2006/relationships/hyperlink" Target="http://wiki.ford.com/display/RequirementsEngineering/Requirements+Attributes" TargetMode="External"/><Relationship Id="rId157" Type="http://schemas.openxmlformats.org/officeDocument/2006/relationships/hyperlink" Target="http://wiki.ford.com/display/RequirementsEngineering/Requirements+Attributes" TargetMode="External"/><Relationship Id="rId178"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152" Type="http://schemas.openxmlformats.org/officeDocument/2006/relationships/hyperlink" Target="http://wiki.ford.com/display/RequirementsEngineering/Requirements+Attributes" TargetMode="External"/><Relationship Id="rId173" Type="http://schemas.openxmlformats.org/officeDocument/2006/relationships/hyperlink" Target="http://wiki.ford.com/display/RequirementsEngineering/Requirements+Attributes" TargetMode="External"/><Relationship Id="rId194" Type="http://schemas.openxmlformats.org/officeDocument/2006/relationships/image" Target="media/image23.jpg"/><Relationship Id="rId199" Type="http://schemas.openxmlformats.org/officeDocument/2006/relationships/hyperlink" Target="http://wiki.ford.com/display/RequirementsEngineering/Requirements+Attributes" TargetMode="External"/><Relationship Id="rId203" Type="http://schemas.openxmlformats.org/officeDocument/2006/relationships/hyperlink" Target="http://wiki.ford.com/display/RequirementsEngineering/Requirements+Attributes" TargetMode="External"/><Relationship Id="rId208" Type="http://schemas.openxmlformats.org/officeDocument/2006/relationships/hyperlink" Target="http://wiki.ford.com/display/RequirementsEngineering/Requirements+Attributes" TargetMode="External"/><Relationship Id="rId229" Type="http://schemas.openxmlformats.org/officeDocument/2006/relationships/hyperlink" Target="http://wiki.ford.com/display/RequirementsEngineering/Requirements+Attributes" TargetMode="External"/><Relationship Id="rId19" Type="http://schemas.openxmlformats.org/officeDocument/2006/relationships/hyperlink" Target="http://wiki.ford.com/display/RequirementsEngineering/Specification+templates" TargetMode="External"/><Relationship Id="rId224" Type="http://schemas.openxmlformats.org/officeDocument/2006/relationships/hyperlink" Target="http://wiki.ford.com/display/RequirementsEngineering/Requirements+Attributes" TargetMode="External"/><Relationship Id="rId240" Type="http://schemas.openxmlformats.org/officeDocument/2006/relationships/hyperlink" Target="http://wiki.ford.com/display/RequirementsEngineering/Requirements+Attributes" TargetMode="External"/><Relationship Id="rId245" Type="http://schemas.openxmlformats.org/officeDocument/2006/relationships/hyperlink" Target="http://wiki.ford.com/display/RequirementsEngineering/Requirements+Attributes" TargetMode="External"/><Relationship Id="rId14" Type="http://schemas.openxmlformats.org/officeDocument/2006/relationships/comments" Target="comments.xml"/><Relationship Id="rId30" Type="http://schemas.openxmlformats.org/officeDocument/2006/relationships/image" Target="media/image8.jpg"/><Relationship Id="rId35"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image" Target="media/image18.jpg"/><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wiki.ford.com/display/RequirementsEngineering/Requirements+Attributes" TargetMode="External"/><Relationship Id="rId168" Type="http://schemas.openxmlformats.org/officeDocument/2006/relationships/hyperlink" Target="http://wiki.ford.com/display/RequirementsEngineering/Requirements+Attributes" TargetMode="Externa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wiki.ford.com/display/RequirementsEngineering/Requirements+Attributes" TargetMode="External"/><Relationship Id="rId163" Type="http://schemas.openxmlformats.org/officeDocument/2006/relationships/hyperlink" Target="http://wiki.ford.com/display/RequirementsEngineering/Requirements+Attributes" TargetMode="External"/><Relationship Id="rId184" Type="http://schemas.openxmlformats.org/officeDocument/2006/relationships/hyperlink" Target="http://wiki.ford.com/display/RequirementsEngineering/Requirements+Attributes" TargetMode="External"/><Relationship Id="rId189" Type="http://schemas.openxmlformats.org/officeDocument/2006/relationships/hyperlink" Target="http://wiki.ford.com/display/RequirementsEngineering/Requirements+Attributes" TargetMode="External"/><Relationship Id="rId219"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214" Type="http://schemas.openxmlformats.org/officeDocument/2006/relationships/hyperlink" Target="http://wiki.ford.com/display/RequirementsEngineering/Requirements+Attributes" TargetMode="External"/><Relationship Id="rId230" Type="http://schemas.openxmlformats.org/officeDocument/2006/relationships/hyperlink" Target="http://wiki.ford.com/display/RequirementsEngineering/Requirements+Attributes" TargetMode="External"/><Relationship Id="rId235" Type="http://schemas.openxmlformats.org/officeDocument/2006/relationships/hyperlink" Target="http://wiki.ford.com/display/RequirementsEngineering/Requirements+Attributes" TargetMode="External"/><Relationship Id="rId251" Type="http://schemas.openxmlformats.org/officeDocument/2006/relationships/hyperlink" Target="http://wiki.ford.com/display/RequirementsEngineering/Requirements+Attributes" TargetMode="External"/><Relationship Id="rId256" Type="http://schemas.openxmlformats.org/officeDocument/2006/relationships/footer" Target="footer2.xml"/><Relationship Id="rId25" Type="http://schemas.openxmlformats.org/officeDocument/2006/relationships/image" Target="media/image3.jpg"/><Relationship Id="rId46"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Requirements+Attributes" TargetMode="External"/><Relationship Id="rId137" Type="http://schemas.openxmlformats.org/officeDocument/2006/relationships/hyperlink" Target="http://wiki.ford.com/display/RequirementsEngineering/Requirements+Attributes" TargetMode="External"/><Relationship Id="rId158"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display/RequirementsEngineering/Requirements+Engineering+for+SW+Enabled+Features" TargetMode="External"/><Relationship Id="rId41"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wiki.ford.com/display/RequirementsEngineering/Requirements+Attributes" TargetMode="External"/><Relationship Id="rId153" Type="http://schemas.openxmlformats.org/officeDocument/2006/relationships/hyperlink" Target="http://wiki.ford.com/display/RequirementsEngineering/Requirements+Attributes" TargetMode="External"/><Relationship Id="rId174" Type="http://schemas.openxmlformats.org/officeDocument/2006/relationships/hyperlink" Target="http://wiki.ford.com/display/RequirementsEngineering/Requirements+Attributes" TargetMode="External"/><Relationship Id="rId179" Type="http://schemas.openxmlformats.org/officeDocument/2006/relationships/hyperlink" Target="http://wiki.ford.com/display/RequirementsEngineering/Requirements+Attributes" TargetMode="External"/><Relationship Id="rId195" Type="http://schemas.openxmlformats.org/officeDocument/2006/relationships/hyperlink" Target="http://wiki.ford.com/display/RequirementsEngineering/Requirements+Attributes" TargetMode="External"/><Relationship Id="rId209" Type="http://schemas.openxmlformats.org/officeDocument/2006/relationships/hyperlink" Target="http://wiki.ford.com/display/RequirementsEngineering/Requirements+Attributes" TargetMode="External"/><Relationship Id="rId190" Type="http://schemas.openxmlformats.org/officeDocument/2006/relationships/hyperlink" Target="http://wiki.ford.com/display/RequirementsEngineering/Requirements+Attributes" TargetMode="External"/><Relationship Id="rId204" Type="http://schemas.openxmlformats.org/officeDocument/2006/relationships/hyperlink" Target="http://wiki.ford.com/display/RequirementsEngineering/Requirements+Attributes" TargetMode="External"/><Relationship Id="rId220" Type="http://schemas.openxmlformats.org/officeDocument/2006/relationships/hyperlink" Target="http://wiki.ford.com/display/RequirementsEngineering/Requirements+Attributes" TargetMode="External"/><Relationship Id="rId225" Type="http://schemas.openxmlformats.org/officeDocument/2006/relationships/hyperlink" Target="http://wiki.ford.com/display/RequirementsEngineering/Requirements+Attributes" TargetMode="External"/><Relationship Id="rId241" Type="http://schemas.openxmlformats.org/officeDocument/2006/relationships/hyperlink" Target="http://wiki.ford.com/display/RequirementsEngineering/Requirements+Attributes" TargetMode="External"/><Relationship Id="rId246" Type="http://schemas.openxmlformats.org/officeDocument/2006/relationships/hyperlink" Target="http://wiki.ford.com/display/RequirementsEngineering/Requirements+Attributes" TargetMode="External"/><Relationship Id="rId15" Type="http://schemas.microsoft.com/office/2011/relationships/commentsExtended" Target="commentsExtended.xml"/><Relationship Id="rId36"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2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image" Target="media/image9.jpg"/><Relationship Id="rId52"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122" Type="http://schemas.openxmlformats.org/officeDocument/2006/relationships/hyperlink" Target="http://wiki.ford.com/display/RequirementsEngineering/Requirements+Attributes" TargetMode="External"/><Relationship Id="rId143" Type="http://schemas.openxmlformats.org/officeDocument/2006/relationships/hyperlink" Target="http://wiki.ford.com/display/RequirementsEngineering/Requirements+Attributes" TargetMode="External"/><Relationship Id="rId148" Type="http://schemas.openxmlformats.org/officeDocument/2006/relationships/hyperlink" Target="http://wiki.ford.com/display/RequirementsEngineering/Requirements+Attributes" TargetMode="External"/><Relationship Id="rId164" Type="http://schemas.openxmlformats.org/officeDocument/2006/relationships/hyperlink" Target="http://wiki.ford.com/display/RequirementsEngineering/Requirements+Attributes" TargetMode="External"/><Relationship Id="rId169" Type="http://schemas.openxmlformats.org/officeDocument/2006/relationships/hyperlink" Target="http://wiki.ford.com/display/RequirementsEngineering/Requirements+Attributes" TargetMode="External"/><Relationship Id="rId185" Type="http://schemas.openxmlformats.org/officeDocument/2006/relationships/hyperlink" Target="http://wiki.ford.com/display/RequirementsEngineering/Requirements+Attributes"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wiki.ford.com/display/RequirementsEngineering/Requirements+Attributes" TargetMode="External"/><Relationship Id="rId210" Type="http://schemas.openxmlformats.org/officeDocument/2006/relationships/hyperlink" Target="http://wiki.ford.com/display/RequirementsEngineering/Requirements+Attributes" TargetMode="External"/><Relationship Id="rId215" Type="http://schemas.openxmlformats.org/officeDocument/2006/relationships/hyperlink" Target="http://wiki.ford.com/display/RequirementsEngineering/Requirements+Attributes" TargetMode="External"/><Relationship Id="rId236" Type="http://schemas.openxmlformats.org/officeDocument/2006/relationships/hyperlink" Target="http://wiki.ford.com/display/RequirementsEngineering/Requirements+Attributes" TargetMode="External"/><Relationship Id="rId257" Type="http://schemas.openxmlformats.org/officeDocument/2006/relationships/fontTable" Target="fontTable.xml"/><Relationship Id="rId26" Type="http://schemas.openxmlformats.org/officeDocument/2006/relationships/image" Target="media/image4.jpg"/><Relationship Id="rId231" Type="http://schemas.openxmlformats.org/officeDocument/2006/relationships/hyperlink" Target="http://wiki.ford.com/display/RequirementsEngineering/Requirements+Attributes" TargetMode="External"/><Relationship Id="rId25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wiki.ford.com/display/RequirementsEngineering/Requirements+Attributes" TargetMode="External"/><Relationship Id="rId154" Type="http://schemas.openxmlformats.org/officeDocument/2006/relationships/hyperlink" Target="http://wiki.ford.com/display/RequirementsEngineering/Requirements+Attributes" TargetMode="External"/><Relationship Id="rId175" Type="http://schemas.openxmlformats.org/officeDocument/2006/relationships/hyperlink" Target="http://wiki.ford.com/display/RequirementsEngineering/Requirements+Attributes" TargetMode="External"/><Relationship Id="rId196" Type="http://schemas.openxmlformats.org/officeDocument/2006/relationships/hyperlink" Target="http://wiki.ford.com/display/RequirementsEngineering/Requirements+Attributes" TargetMode="External"/><Relationship Id="rId200" Type="http://schemas.openxmlformats.org/officeDocument/2006/relationships/hyperlink" Target="http://wiki.ford.com/display/RequirementsEngineering/Requirements+Attributes" TargetMode="External"/><Relationship Id="rId16" Type="http://schemas.microsoft.com/office/2016/09/relationships/commentsIds" Target="commentsIds.xml"/><Relationship Id="rId221" Type="http://schemas.openxmlformats.org/officeDocument/2006/relationships/hyperlink" Target="http://wiki.ford.com/display/RequirementsEngineering/Requirements+Attributes" TargetMode="External"/><Relationship Id="rId242" Type="http://schemas.openxmlformats.org/officeDocument/2006/relationships/hyperlink" Target="http://wiki.ford.com/display/RequirementsEngineering/Requirements+Attributes" TargetMode="External"/><Relationship Id="rId37"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23" Type="http://schemas.openxmlformats.org/officeDocument/2006/relationships/hyperlink" Target="http://wiki.ford.com/display/RequirementsEngineering/Requirements+Attributes" TargetMode="External"/><Relationship Id="rId144" Type="http://schemas.openxmlformats.org/officeDocument/2006/relationships/hyperlink" Target="http://wiki.ford.com/display/RequirementsEngineering/Requirements+Attributes" TargetMode="External"/><Relationship Id="rId90" Type="http://schemas.openxmlformats.org/officeDocument/2006/relationships/image" Target="media/image16.jpg"/><Relationship Id="rId165" Type="http://schemas.openxmlformats.org/officeDocument/2006/relationships/hyperlink" Target="http://wiki.ford.com/display/RequirementsEngineering/Requirements+Attributes" TargetMode="External"/><Relationship Id="rId186" Type="http://schemas.openxmlformats.org/officeDocument/2006/relationships/hyperlink" Target="http://wiki.ford.com/display/RequirementsEngineering/Requirements+Attributes" TargetMode="External"/><Relationship Id="rId211" Type="http://schemas.openxmlformats.org/officeDocument/2006/relationships/hyperlink" Target="http://wiki.ford.com/display/RequirementsEngineering/Requirements+Attributes" TargetMode="External"/><Relationship Id="rId232" Type="http://schemas.openxmlformats.org/officeDocument/2006/relationships/hyperlink" Target="http://wiki.ford.com/display/RequirementsEngineering/Requirements+Attributes" TargetMode="External"/><Relationship Id="rId253" Type="http://schemas.openxmlformats.org/officeDocument/2006/relationships/hyperlink" Target="http://wiki.ford.com/display/RequirementsEngineering/Requirements+Attributes" TargetMode="External"/><Relationship Id="rId27" Type="http://schemas.openxmlformats.org/officeDocument/2006/relationships/image" Target="media/image5.jpg"/><Relationship Id="rId48"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34"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155" Type="http://schemas.openxmlformats.org/officeDocument/2006/relationships/hyperlink" Target="http://wiki.ford.com/display/RequirementsEngineering/Requirements+Attributes" TargetMode="External"/><Relationship Id="rId176" Type="http://schemas.openxmlformats.org/officeDocument/2006/relationships/hyperlink" Target="http://wiki.ford.com/display/RequirementsEngineering/Requirements+Attributes" TargetMode="External"/><Relationship Id="rId197" Type="http://schemas.openxmlformats.org/officeDocument/2006/relationships/hyperlink" Target="http://wiki.ford.com/display/RequirementsEngineering/Requirements+Attributes" TargetMode="External"/><Relationship Id="rId201" Type="http://schemas.openxmlformats.org/officeDocument/2006/relationships/hyperlink" Target="http://wiki.ford.com/display/RequirementsEngineering/Requirements+Attributes" TargetMode="External"/><Relationship Id="rId222" Type="http://schemas.openxmlformats.org/officeDocument/2006/relationships/hyperlink" Target="http://wiki.ford.com/display/RequirementsEngineering/Requirements+Attributes" TargetMode="External"/><Relationship Id="rId243" Type="http://schemas.openxmlformats.org/officeDocument/2006/relationships/hyperlink" Target="http://wiki.ford.com/display/RequirementsEngineering/Requirements+Attributes" TargetMode="External"/><Relationship Id="rId17" Type="http://schemas.openxmlformats.org/officeDocument/2006/relationships/hyperlink" Target="http://wiki.ford.com/display/RequirementsEngineering/Requirements+Engineering+for+SW+Enabled+Features" TargetMode="External"/><Relationship Id="rId38"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145" Type="http://schemas.openxmlformats.org/officeDocument/2006/relationships/hyperlink" Target="http://wiki.ford.com/display/RequirementsEngineering/Requirements+Attributes" TargetMode="External"/><Relationship Id="rId166" Type="http://schemas.openxmlformats.org/officeDocument/2006/relationships/hyperlink" Target="http://wiki.ford.com/display/RequirementsEngineering/Requirements+Attributes" TargetMode="External"/><Relationship Id="rId187" Type="http://schemas.openxmlformats.org/officeDocument/2006/relationships/hyperlink" Target="http://wiki.ford.com/display/RequirementsEngineering/Requirements+Attribu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cuments\Model-based%20Systems%20Engineering\Report%20Generation%20Templates\Work%20in%20Progress\Function%20Spec%20Template\_FunctionSpec_Template_v6-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4" ma:contentTypeDescription="Create a new document." ma:contentTypeScope="" ma:versionID="70a9d9e4b86e6f2cb6b4e3d980972e3d">
  <xsd:schema xmlns:xsd="http://www.w3.org/2001/XMLSchema" xmlns:xs="http://www.w3.org/2001/XMLSchema" xmlns:p="http://schemas.microsoft.com/office/2006/metadata/properties" xmlns:ns2="0d42e90f-a17e-46ab-bac7-0e5ee25dc08c" targetNamespace="http://schemas.microsoft.com/office/2006/metadata/properties" ma:root="true" ma:fieldsID="6a5ebc610b41f35bb7228a4b3c9d26c4" ns2:_="">
    <xsd:import namespace="0d42e90f-a17e-46ab-bac7-0e5ee25dc0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 ds:uri="http://schemas.microsoft.com/sharepoint/v4"/>
  </ds:schemaRefs>
</ds:datastoreItem>
</file>

<file path=customXml/itemProps2.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3.xml><?xml version="1.0" encoding="utf-8"?>
<ds:datastoreItem xmlns:ds="http://schemas.openxmlformats.org/officeDocument/2006/customXml" ds:itemID="{B3F3452F-D126-4621-B1C4-2BFFD4200081}"/>
</file>

<file path=customXml/itemProps4.xml><?xml version="1.0" encoding="utf-8"?>
<ds:datastoreItem xmlns:ds="http://schemas.openxmlformats.org/officeDocument/2006/customXml" ds:itemID="{AEDAB3A6-66DB-4D9F-80CB-8A05464DE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_FunctionSpec_Template_v6-0.dotx</Template>
  <TotalTime>323</TotalTime>
  <Pages>276</Pages>
  <Words>38744</Words>
  <Characters>324131</Characters>
  <Application>Microsoft Office Word</Application>
  <DocSecurity>0</DocSecurity>
  <Lines>2701</Lines>
  <Paragraphs>724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FS_MyFunction(Group)</vt:lpstr>
      <vt:lpstr>Engineering Specification</vt:lpstr>
    </vt:vector>
  </TitlesOfParts>
  <Company>FORD MOTOR COMPANY</Company>
  <LinksUpToDate>false</LinksUpToDate>
  <CharactersWithSpaces>362151</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FS_MyFunction(Group)</dc:title>
  <dc:creator>Nuesch, Sandro (S.P.)</dc:creator>
  <cp:lastModifiedBy>Barr, Gerald (G.)</cp:lastModifiedBy>
  <cp:revision>59</cp:revision>
  <cp:lastPrinted>2006-07-11T12:32:00Z</cp:lastPrinted>
  <dcterms:created xsi:type="dcterms:W3CDTF">2021-03-09T20:35:00Z</dcterms:created>
  <dcterms:modified xsi:type="dcterms:W3CDTF">2021-06-18T12:27:00Z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FNC</vt:lpwstr>
  </property>
  <property fmtid="{D5CDD505-2E9C-101B-9397-08002B2CF9AE}" pid="10" name="TemplateRevision">
    <vt:lpwstr>0</vt:lpwstr>
  </property>
  <property fmtid="{D5CDD505-2E9C-101B-9397-08002B2CF9AE}" pid="11" name="LatestLogSignalID">
    <vt:i4>0</vt:i4>
  </property>
  <property fmtid="{D5CDD505-2E9C-101B-9397-08002B2CF9AE}" pid="12" name="LatestLogParameterID">
    <vt:i4>0</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MyFunc</vt:lpwstr>
  </property>
  <property fmtid="{D5CDD505-2E9C-101B-9397-08002B2CF9AE}" pid="17" name="DocOwner">
    <vt:lpwstr>MyName</vt:lpwstr>
  </property>
  <property fmtid="{D5CDD505-2E9C-101B-9397-08002B2CF9AE}" pid="18" name="DocClassification">
    <vt:lpwstr>Confidential</vt:lpwstr>
  </property>
  <property fmtid="{D5CDD505-2E9C-101B-9397-08002B2CF9AE}" pid="19" name="DocVersion">
    <vt:lpwstr>--</vt:lpwstr>
  </property>
  <property fmtid="{D5CDD505-2E9C-101B-9397-08002B2CF9AE}" pid="20" name="DocRevision">
    <vt:lpwstr>A</vt:lpwstr>
  </property>
  <property fmtid="{D5CDD505-2E9C-101B-9397-08002B2CF9AE}" pid="21" name="ProductName">
    <vt:lpwstr>MyFunction(Group)</vt:lpwstr>
  </property>
  <property fmtid="{D5CDD505-2E9C-101B-9397-08002B2CF9AE}" pid="22" name="ProductId">
    <vt:lpwstr>ID_xxxx</vt:lpwstr>
  </property>
  <property fmtid="{D5CDD505-2E9C-101B-9397-08002B2CF9AE}" pid="23" name="DocRevisionDate">
    <vt:lpwstr>yyyy-mm-dd</vt:lpwstr>
  </property>
  <property fmtid="{D5CDD505-2E9C-101B-9397-08002B2CF9AE}" pid="24" name="DocGis1ItemNumber">
    <vt:lpwstr>27.60/35</vt:lpwstr>
  </property>
  <property fmtid="{D5CDD505-2E9C-101B-9397-08002B2CF9AE}" pid="25" name="DocGis2Classification">
    <vt:lpwstr>Confidential</vt:lpwstr>
  </property>
  <property fmtid="{D5CDD505-2E9C-101B-9397-08002B2CF9AE}" pid="26" name="DocType">
    <vt:lpwstr>Function Specification</vt:lpwstr>
  </property>
  <property fmtid="{D5CDD505-2E9C-101B-9397-08002B2CF9AE}" pid="27" name="DocStatus">
    <vt:lpwstr>Draft</vt:lpwstr>
  </property>
  <property fmtid="{D5CDD505-2E9C-101B-9397-08002B2CF9AE}" pid="28" name="DocIssueDate">
    <vt:lpwstr>yyyy-mm-dd</vt:lpwstr>
  </property>
  <property fmtid="{D5CDD505-2E9C-101B-9397-08002B2CF9AE}" pid="29" name="DocId">
    <vt:lpwstr>---</vt:lpwstr>
  </property>
  <property fmtid="{D5CDD505-2E9C-101B-9397-08002B2CF9AE}" pid="30" name="ContentTypeId">
    <vt:lpwstr>0x01010026B3DEDE04233141A468AED40479C3CE</vt:lpwstr>
  </property>
  <property fmtid="{D5CDD505-2E9C-101B-9397-08002B2CF9AE}" pid="32" name="_NewReviewCycle">
    <vt:lpwstr/>
  </property>
</Properties>
</file>